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F0BC40" w14:textId="77777777" w:rsidR="00F25F5B" w:rsidRDefault="00F25F5B" w:rsidP="00F25F5B">
      <w:pPr>
        <w:tabs>
          <w:tab w:val="left" w:pos="2552"/>
        </w:tabs>
        <w:spacing w:line="240" w:lineRule="auto"/>
        <w:jc w:val="center"/>
      </w:pPr>
      <w:bookmarkStart w:id="0" w:name="Subject"/>
    </w:p>
    <w:p w14:paraId="3D72B7FF" w14:textId="77777777" w:rsidR="00F25F5B" w:rsidRDefault="00F25F5B" w:rsidP="00F25F5B">
      <w:pPr>
        <w:tabs>
          <w:tab w:val="left" w:pos="2552"/>
        </w:tabs>
        <w:spacing w:line="240" w:lineRule="auto"/>
        <w:jc w:val="center"/>
      </w:pPr>
    </w:p>
    <w:p w14:paraId="750975D2" w14:textId="77777777" w:rsidR="00F25F5B" w:rsidRDefault="00F25F5B" w:rsidP="00F25F5B">
      <w:pPr>
        <w:tabs>
          <w:tab w:val="left" w:pos="2552"/>
        </w:tabs>
        <w:spacing w:line="240" w:lineRule="auto"/>
        <w:jc w:val="center"/>
      </w:pPr>
    </w:p>
    <w:p w14:paraId="06F9DE5F" w14:textId="77777777" w:rsidR="00F25F5B" w:rsidRDefault="00F25F5B" w:rsidP="00F25F5B">
      <w:pPr>
        <w:tabs>
          <w:tab w:val="left" w:pos="2552"/>
        </w:tabs>
        <w:spacing w:line="240" w:lineRule="auto"/>
        <w:jc w:val="center"/>
      </w:pPr>
    </w:p>
    <w:p w14:paraId="3AD49756" w14:textId="77777777" w:rsidR="00F25F5B" w:rsidRDefault="00F25F5B" w:rsidP="00F25F5B">
      <w:pPr>
        <w:tabs>
          <w:tab w:val="left" w:pos="2552"/>
        </w:tabs>
        <w:spacing w:line="240" w:lineRule="auto"/>
        <w:jc w:val="center"/>
      </w:pPr>
    </w:p>
    <w:p w14:paraId="08BE9A42" w14:textId="77777777" w:rsidR="00F25F5B" w:rsidRDefault="00F25F5B" w:rsidP="00F25F5B">
      <w:pPr>
        <w:tabs>
          <w:tab w:val="left" w:pos="2552"/>
        </w:tabs>
        <w:spacing w:line="240" w:lineRule="auto"/>
        <w:jc w:val="center"/>
      </w:pPr>
    </w:p>
    <w:p w14:paraId="13308B8E" w14:textId="77777777" w:rsidR="00F25F5B" w:rsidRDefault="00F25F5B" w:rsidP="00F25F5B">
      <w:pPr>
        <w:tabs>
          <w:tab w:val="left" w:pos="2552"/>
        </w:tabs>
        <w:spacing w:line="240" w:lineRule="auto"/>
        <w:jc w:val="center"/>
      </w:pPr>
    </w:p>
    <w:p w14:paraId="48667531" w14:textId="77777777" w:rsidR="00F25F5B" w:rsidRDefault="00F25F5B" w:rsidP="00F25F5B">
      <w:pPr>
        <w:tabs>
          <w:tab w:val="left" w:pos="2552"/>
        </w:tabs>
        <w:spacing w:line="240" w:lineRule="auto"/>
        <w:jc w:val="center"/>
      </w:pPr>
    </w:p>
    <w:p w14:paraId="1DAAB1E5" w14:textId="77777777" w:rsidR="00F25F5B" w:rsidRPr="002D631E" w:rsidRDefault="00F25F5B" w:rsidP="00F25F5B">
      <w:pPr>
        <w:tabs>
          <w:tab w:val="left" w:pos="2552"/>
        </w:tabs>
        <w:spacing w:line="240" w:lineRule="auto"/>
        <w:jc w:val="center"/>
        <w:rPr>
          <w:color w:val="76923C" w:themeColor="accent3" w:themeShade="BF"/>
        </w:rPr>
      </w:pPr>
    </w:p>
    <w:p w14:paraId="1FF13051" w14:textId="77777777" w:rsidR="00D30278" w:rsidRDefault="002919E0" w:rsidP="00F25F5B">
      <w:pPr>
        <w:tabs>
          <w:tab w:val="left" w:pos="2552"/>
        </w:tabs>
        <w:spacing w:line="240" w:lineRule="auto"/>
        <w:jc w:val="center"/>
        <w:rPr>
          <w:color w:val="76923C" w:themeColor="accent3" w:themeShade="BF"/>
          <w:sz w:val="48"/>
          <w:szCs w:val="48"/>
        </w:rPr>
      </w:pPr>
      <w:r>
        <w:fldChar w:fldCharType="begin"/>
      </w:r>
      <w:r>
        <w:instrText xml:space="preserve"> TITLE   \* MERGEFORMAT </w:instrText>
      </w:r>
      <w:r>
        <w:fldChar w:fldCharType="separate"/>
      </w:r>
      <w:r w:rsidR="009E7427" w:rsidRPr="009E7427">
        <w:rPr>
          <w:color w:val="76923C" w:themeColor="accent3" w:themeShade="BF"/>
          <w:sz w:val="48"/>
          <w:szCs w:val="48"/>
        </w:rPr>
        <w:t xml:space="preserve">Tjänstekontraktsbeskrivning - </w:t>
      </w:r>
    </w:p>
    <w:p w14:paraId="3877508B" w14:textId="3015C45D" w:rsidR="00F25F5B" w:rsidRDefault="00D30278" w:rsidP="00F25F5B">
      <w:pPr>
        <w:tabs>
          <w:tab w:val="left" w:pos="2552"/>
        </w:tabs>
        <w:spacing w:line="240" w:lineRule="auto"/>
        <w:jc w:val="center"/>
        <w:rPr>
          <w:sz w:val="48"/>
          <w:szCs w:val="48"/>
        </w:rPr>
      </w:pPr>
      <w:r>
        <w:rPr>
          <w:color w:val="76923C" w:themeColor="accent3" w:themeShade="BF"/>
          <w:sz w:val="48"/>
          <w:szCs w:val="48"/>
        </w:rPr>
        <w:t>H</w:t>
      </w:r>
      <w:r w:rsidRPr="00D30278">
        <w:rPr>
          <w:color w:val="76923C" w:themeColor="accent3" w:themeShade="BF"/>
          <w:sz w:val="48"/>
          <w:szCs w:val="48"/>
        </w:rPr>
        <w:t>antera hälsorelaterade tillstånd, basuppgifter</w:t>
      </w:r>
      <w:r w:rsidR="002919E0">
        <w:rPr>
          <w:color w:val="76923C" w:themeColor="accent3" w:themeShade="BF"/>
          <w:sz w:val="48"/>
          <w:szCs w:val="48"/>
        </w:rPr>
        <w:fldChar w:fldCharType="end"/>
      </w:r>
    </w:p>
    <w:p w14:paraId="5459C0BB" w14:textId="77777777" w:rsidR="00F25F5B" w:rsidRDefault="00F25F5B" w:rsidP="00F25F5B">
      <w:pPr>
        <w:tabs>
          <w:tab w:val="left" w:pos="2552"/>
        </w:tabs>
        <w:spacing w:line="240" w:lineRule="auto"/>
        <w:jc w:val="center"/>
        <w:rPr>
          <w:sz w:val="48"/>
          <w:szCs w:val="48"/>
        </w:rPr>
      </w:pPr>
    </w:p>
    <w:p w14:paraId="1243B6C7" w14:textId="77777777" w:rsidR="002D631E" w:rsidRDefault="002D631E" w:rsidP="00F25F5B">
      <w:pPr>
        <w:tabs>
          <w:tab w:val="left" w:pos="2552"/>
        </w:tabs>
        <w:spacing w:line="240" w:lineRule="auto"/>
        <w:jc w:val="center"/>
        <w:rPr>
          <w:sz w:val="32"/>
          <w:szCs w:val="32"/>
        </w:rPr>
      </w:pPr>
      <w:r>
        <w:rPr>
          <w:sz w:val="32"/>
          <w:szCs w:val="32"/>
        </w:rPr>
        <w:t>Tjänstekontraktsbeskrivning</w:t>
      </w:r>
    </w:p>
    <w:p w14:paraId="4AC7B8E6" w14:textId="77777777" w:rsidR="002D631E" w:rsidRDefault="002D631E" w:rsidP="00F25F5B">
      <w:pPr>
        <w:tabs>
          <w:tab w:val="left" w:pos="2552"/>
        </w:tabs>
        <w:spacing w:line="240" w:lineRule="auto"/>
        <w:jc w:val="center"/>
        <w:rPr>
          <w:sz w:val="32"/>
          <w:szCs w:val="32"/>
        </w:rPr>
      </w:pPr>
    </w:p>
    <w:p w14:paraId="6B0D29C4" w14:textId="76AD95F1" w:rsidR="002D631E" w:rsidRPr="00F971CC" w:rsidRDefault="002D631E" w:rsidP="00F25F5B">
      <w:pPr>
        <w:tabs>
          <w:tab w:val="left" w:pos="2552"/>
        </w:tabs>
        <w:spacing w:line="240" w:lineRule="auto"/>
        <w:jc w:val="center"/>
        <w:rPr>
          <w:sz w:val="32"/>
          <w:szCs w:val="32"/>
        </w:rPr>
      </w:pPr>
      <w:r w:rsidRPr="00F971CC">
        <w:rPr>
          <w:sz w:val="32"/>
          <w:szCs w:val="32"/>
        </w:rPr>
        <w:t xml:space="preserve">Version </w:t>
      </w:r>
      <w:r w:rsidR="00D2469F">
        <w:rPr>
          <w:sz w:val="32"/>
          <w:szCs w:val="32"/>
        </w:rPr>
        <w:t>1.0</w:t>
      </w:r>
    </w:p>
    <w:p w14:paraId="730838B7" w14:textId="77777777" w:rsidR="002D631E" w:rsidRDefault="002D631E" w:rsidP="00F25F5B">
      <w:pPr>
        <w:tabs>
          <w:tab w:val="left" w:pos="2552"/>
        </w:tabs>
        <w:spacing w:line="240" w:lineRule="auto"/>
        <w:jc w:val="center"/>
        <w:rPr>
          <w:sz w:val="32"/>
          <w:szCs w:val="32"/>
        </w:rPr>
      </w:pPr>
    </w:p>
    <w:p w14:paraId="1D74AFB5" w14:textId="4491FB58" w:rsidR="00F25F5B" w:rsidRDefault="00DD1505" w:rsidP="00F25F5B">
      <w:pPr>
        <w:tabs>
          <w:tab w:val="left" w:pos="2552"/>
        </w:tabs>
        <w:spacing w:line="240" w:lineRule="auto"/>
        <w:jc w:val="center"/>
        <w:rPr>
          <w:sz w:val="32"/>
          <w:szCs w:val="32"/>
        </w:rPr>
      </w:pPr>
      <w:r>
        <w:rPr>
          <w:sz w:val="32"/>
          <w:szCs w:val="32"/>
        </w:rPr>
        <w:t>2013-</w:t>
      </w:r>
      <w:r w:rsidR="006C6D81">
        <w:rPr>
          <w:sz w:val="32"/>
          <w:szCs w:val="32"/>
        </w:rPr>
        <w:t>12</w:t>
      </w:r>
      <w:r>
        <w:rPr>
          <w:sz w:val="32"/>
          <w:szCs w:val="32"/>
        </w:rPr>
        <w:t>-</w:t>
      </w:r>
      <w:r w:rsidR="00D2469F">
        <w:rPr>
          <w:sz w:val="32"/>
          <w:szCs w:val="32"/>
        </w:rPr>
        <w:t>16</w:t>
      </w:r>
    </w:p>
    <w:p w14:paraId="20856389" w14:textId="77777777" w:rsidR="00F25F5B" w:rsidRDefault="00F25F5B" w:rsidP="00F25F5B">
      <w:pPr>
        <w:tabs>
          <w:tab w:val="left" w:pos="2552"/>
        </w:tabs>
        <w:spacing w:line="240" w:lineRule="auto"/>
        <w:jc w:val="center"/>
        <w:rPr>
          <w:sz w:val="32"/>
          <w:szCs w:val="32"/>
        </w:rPr>
      </w:pPr>
    </w:p>
    <w:p w14:paraId="38483BC3" w14:textId="77777777" w:rsidR="00F25F5B" w:rsidRPr="00F25F5B" w:rsidRDefault="00F25F5B" w:rsidP="00F25F5B">
      <w:pPr>
        <w:tabs>
          <w:tab w:val="left" w:pos="2552"/>
        </w:tabs>
        <w:spacing w:line="240" w:lineRule="auto"/>
        <w:jc w:val="center"/>
        <w:rPr>
          <w:sz w:val="32"/>
          <w:szCs w:val="32"/>
        </w:rPr>
      </w:pPr>
    </w:p>
    <w:p w14:paraId="46297C22"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14:paraId="408C0B74" w14:textId="77777777" w:rsidR="00C54F68" w:rsidRDefault="00C54F68">
          <w:pPr>
            <w:pStyle w:val="Innehllsfrteckningsrubrik"/>
          </w:pPr>
          <w:r>
            <w:t>Innehållsförteckning</w:t>
          </w:r>
        </w:p>
        <w:p w14:paraId="405B2401" w14:textId="77777777" w:rsidR="00D2469F" w:rsidRDefault="00C54F68">
          <w:pPr>
            <w:pStyle w:val="Innehll1"/>
            <w:tabs>
              <w:tab w:val="left" w:pos="400"/>
              <w:tab w:val="right" w:leader="dot" w:pos="8664"/>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74962101" w:history="1">
            <w:r w:rsidR="00D2469F" w:rsidRPr="00851467">
              <w:rPr>
                <w:rStyle w:val="Hyperlnk"/>
                <w:noProof/>
              </w:rPr>
              <w:t>1</w:t>
            </w:r>
            <w:r w:rsidR="00D2469F">
              <w:rPr>
                <w:rFonts w:asciiTheme="minorHAnsi" w:eastAsiaTheme="minorEastAsia" w:hAnsiTheme="minorHAnsi" w:cstheme="minorBidi"/>
                <w:noProof/>
                <w:sz w:val="22"/>
                <w:lang w:eastAsia="sv-SE"/>
              </w:rPr>
              <w:tab/>
            </w:r>
            <w:r w:rsidR="00D2469F" w:rsidRPr="00851467">
              <w:rPr>
                <w:rStyle w:val="Hyperlnk"/>
                <w:noProof/>
              </w:rPr>
              <w:t>Inledning</w:t>
            </w:r>
            <w:r w:rsidR="00D2469F">
              <w:rPr>
                <w:noProof/>
                <w:webHidden/>
              </w:rPr>
              <w:tab/>
            </w:r>
            <w:r w:rsidR="00D2469F">
              <w:rPr>
                <w:noProof/>
                <w:webHidden/>
              </w:rPr>
              <w:fldChar w:fldCharType="begin"/>
            </w:r>
            <w:r w:rsidR="00D2469F">
              <w:rPr>
                <w:noProof/>
                <w:webHidden/>
              </w:rPr>
              <w:instrText xml:space="preserve"> PAGEREF _Toc374962101 \h </w:instrText>
            </w:r>
            <w:r w:rsidR="00D2469F">
              <w:rPr>
                <w:noProof/>
                <w:webHidden/>
              </w:rPr>
            </w:r>
            <w:r w:rsidR="00D2469F">
              <w:rPr>
                <w:noProof/>
                <w:webHidden/>
              </w:rPr>
              <w:fldChar w:fldCharType="separate"/>
            </w:r>
            <w:r w:rsidR="00D2469F">
              <w:rPr>
                <w:noProof/>
                <w:webHidden/>
              </w:rPr>
              <w:t>5</w:t>
            </w:r>
            <w:r w:rsidR="00D2469F">
              <w:rPr>
                <w:noProof/>
                <w:webHidden/>
              </w:rPr>
              <w:fldChar w:fldCharType="end"/>
            </w:r>
          </w:hyperlink>
        </w:p>
        <w:p w14:paraId="038122BE" w14:textId="77777777" w:rsidR="00D2469F" w:rsidRDefault="00D2469F">
          <w:pPr>
            <w:pStyle w:val="Innehll1"/>
            <w:tabs>
              <w:tab w:val="left" w:pos="400"/>
              <w:tab w:val="right" w:leader="dot" w:pos="8664"/>
            </w:tabs>
            <w:rPr>
              <w:rFonts w:asciiTheme="minorHAnsi" w:eastAsiaTheme="minorEastAsia" w:hAnsiTheme="minorHAnsi" w:cstheme="minorBidi"/>
              <w:noProof/>
              <w:sz w:val="22"/>
              <w:lang w:eastAsia="sv-SE"/>
            </w:rPr>
          </w:pPr>
          <w:hyperlink w:anchor="_Toc374962102" w:history="1">
            <w:r w:rsidRPr="00851467">
              <w:rPr>
                <w:rStyle w:val="Hyperlnk"/>
                <w:noProof/>
              </w:rPr>
              <w:t>2</w:t>
            </w:r>
            <w:r>
              <w:rPr>
                <w:rFonts w:asciiTheme="minorHAnsi" w:eastAsiaTheme="minorEastAsia" w:hAnsiTheme="minorHAnsi" w:cstheme="minorBidi"/>
                <w:noProof/>
                <w:sz w:val="22"/>
                <w:lang w:eastAsia="sv-SE"/>
              </w:rPr>
              <w:tab/>
            </w:r>
            <w:r w:rsidRPr="00851467">
              <w:rPr>
                <w:rStyle w:val="Hyperlnk"/>
                <w:noProof/>
              </w:rPr>
              <w:t>Versionsinformation</w:t>
            </w:r>
            <w:r>
              <w:rPr>
                <w:noProof/>
                <w:webHidden/>
              </w:rPr>
              <w:tab/>
            </w:r>
            <w:r>
              <w:rPr>
                <w:noProof/>
                <w:webHidden/>
              </w:rPr>
              <w:fldChar w:fldCharType="begin"/>
            </w:r>
            <w:r>
              <w:rPr>
                <w:noProof/>
                <w:webHidden/>
              </w:rPr>
              <w:instrText xml:space="preserve"> PAGEREF _Toc374962102 \h </w:instrText>
            </w:r>
            <w:r>
              <w:rPr>
                <w:noProof/>
                <w:webHidden/>
              </w:rPr>
            </w:r>
            <w:r>
              <w:rPr>
                <w:noProof/>
                <w:webHidden/>
              </w:rPr>
              <w:fldChar w:fldCharType="separate"/>
            </w:r>
            <w:r>
              <w:rPr>
                <w:noProof/>
                <w:webHidden/>
              </w:rPr>
              <w:t>5</w:t>
            </w:r>
            <w:r>
              <w:rPr>
                <w:noProof/>
                <w:webHidden/>
              </w:rPr>
              <w:fldChar w:fldCharType="end"/>
            </w:r>
          </w:hyperlink>
        </w:p>
        <w:p w14:paraId="0C1E877A" w14:textId="77777777" w:rsidR="00D2469F" w:rsidRDefault="00D2469F">
          <w:pPr>
            <w:pStyle w:val="Innehll2"/>
            <w:tabs>
              <w:tab w:val="left" w:pos="880"/>
              <w:tab w:val="right" w:leader="dot" w:pos="8664"/>
            </w:tabs>
            <w:rPr>
              <w:rFonts w:asciiTheme="minorHAnsi" w:eastAsiaTheme="minorEastAsia" w:hAnsiTheme="minorHAnsi" w:cstheme="minorBidi"/>
              <w:noProof/>
              <w:sz w:val="22"/>
              <w:lang w:eastAsia="sv-SE"/>
            </w:rPr>
          </w:pPr>
          <w:hyperlink w:anchor="_Toc374962103" w:history="1">
            <w:r w:rsidRPr="00851467">
              <w:rPr>
                <w:rStyle w:val="Hyperlnk"/>
                <w:noProof/>
              </w:rPr>
              <w:t>2.1</w:t>
            </w:r>
            <w:r>
              <w:rPr>
                <w:rFonts w:asciiTheme="minorHAnsi" w:eastAsiaTheme="minorEastAsia" w:hAnsiTheme="minorHAnsi" w:cstheme="minorBidi"/>
                <w:noProof/>
                <w:sz w:val="22"/>
                <w:lang w:eastAsia="sv-SE"/>
              </w:rPr>
              <w:tab/>
            </w:r>
            <w:r w:rsidRPr="00851467">
              <w:rPr>
                <w:rStyle w:val="Hyperlnk"/>
                <w:noProof/>
              </w:rPr>
              <w:t>Version 1.0</w:t>
            </w:r>
            <w:r>
              <w:rPr>
                <w:noProof/>
                <w:webHidden/>
              </w:rPr>
              <w:tab/>
            </w:r>
            <w:r>
              <w:rPr>
                <w:noProof/>
                <w:webHidden/>
              </w:rPr>
              <w:fldChar w:fldCharType="begin"/>
            </w:r>
            <w:r>
              <w:rPr>
                <w:noProof/>
                <w:webHidden/>
              </w:rPr>
              <w:instrText xml:space="preserve"> PAGEREF _Toc374962103 \h </w:instrText>
            </w:r>
            <w:r>
              <w:rPr>
                <w:noProof/>
                <w:webHidden/>
              </w:rPr>
            </w:r>
            <w:r>
              <w:rPr>
                <w:noProof/>
                <w:webHidden/>
              </w:rPr>
              <w:fldChar w:fldCharType="separate"/>
            </w:r>
            <w:r>
              <w:rPr>
                <w:noProof/>
                <w:webHidden/>
              </w:rPr>
              <w:t>6</w:t>
            </w:r>
            <w:r>
              <w:rPr>
                <w:noProof/>
                <w:webHidden/>
              </w:rPr>
              <w:fldChar w:fldCharType="end"/>
            </w:r>
          </w:hyperlink>
        </w:p>
        <w:p w14:paraId="0A400C7F" w14:textId="77777777" w:rsidR="00D2469F" w:rsidRDefault="00D2469F">
          <w:pPr>
            <w:pStyle w:val="Innehll3"/>
            <w:tabs>
              <w:tab w:val="left" w:pos="1100"/>
              <w:tab w:val="right" w:leader="dot" w:pos="8664"/>
            </w:tabs>
            <w:rPr>
              <w:rFonts w:asciiTheme="minorHAnsi" w:eastAsiaTheme="minorEastAsia" w:hAnsiTheme="minorHAnsi" w:cstheme="minorBidi"/>
              <w:noProof/>
              <w:sz w:val="22"/>
              <w:lang w:eastAsia="sv-SE"/>
            </w:rPr>
          </w:pPr>
          <w:hyperlink w:anchor="_Toc374962104" w:history="1">
            <w:r w:rsidRPr="00851467">
              <w:rPr>
                <w:rStyle w:val="Hyperlnk"/>
                <w:noProof/>
              </w:rPr>
              <w:t>2.1.1</w:t>
            </w:r>
            <w:r>
              <w:rPr>
                <w:rFonts w:asciiTheme="minorHAnsi" w:eastAsiaTheme="minorEastAsia" w:hAnsiTheme="minorHAnsi" w:cstheme="minorBidi"/>
                <w:noProof/>
                <w:sz w:val="22"/>
                <w:lang w:eastAsia="sv-SE"/>
              </w:rPr>
              <w:tab/>
            </w:r>
            <w:r w:rsidRPr="00851467">
              <w:rPr>
                <w:rStyle w:val="Hyperlnk"/>
                <w:noProof/>
              </w:rPr>
              <w:t>Oförändrade tjänstekontrakt</w:t>
            </w:r>
            <w:r>
              <w:rPr>
                <w:noProof/>
                <w:webHidden/>
              </w:rPr>
              <w:tab/>
            </w:r>
            <w:r>
              <w:rPr>
                <w:noProof/>
                <w:webHidden/>
              </w:rPr>
              <w:fldChar w:fldCharType="begin"/>
            </w:r>
            <w:r>
              <w:rPr>
                <w:noProof/>
                <w:webHidden/>
              </w:rPr>
              <w:instrText xml:space="preserve"> PAGEREF _Toc374962104 \h </w:instrText>
            </w:r>
            <w:r>
              <w:rPr>
                <w:noProof/>
                <w:webHidden/>
              </w:rPr>
            </w:r>
            <w:r>
              <w:rPr>
                <w:noProof/>
                <w:webHidden/>
              </w:rPr>
              <w:fldChar w:fldCharType="separate"/>
            </w:r>
            <w:r>
              <w:rPr>
                <w:noProof/>
                <w:webHidden/>
              </w:rPr>
              <w:t>6</w:t>
            </w:r>
            <w:r>
              <w:rPr>
                <w:noProof/>
                <w:webHidden/>
              </w:rPr>
              <w:fldChar w:fldCharType="end"/>
            </w:r>
          </w:hyperlink>
        </w:p>
        <w:p w14:paraId="562C07F4" w14:textId="77777777" w:rsidR="00D2469F" w:rsidRDefault="00D2469F">
          <w:pPr>
            <w:pStyle w:val="Innehll3"/>
            <w:tabs>
              <w:tab w:val="left" w:pos="1100"/>
              <w:tab w:val="right" w:leader="dot" w:pos="8664"/>
            </w:tabs>
            <w:rPr>
              <w:rFonts w:asciiTheme="minorHAnsi" w:eastAsiaTheme="minorEastAsia" w:hAnsiTheme="minorHAnsi" w:cstheme="minorBidi"/>
              <w:noProof/>
              <w:sz w:val="22"/>
              <w:lang w:eastAsia="sv-SE"/>
            </w:rPr>
          </w:pPr>
          <w:hyperlink w:anchor="_Toc374962105" w:history="1">
            <w:r w:rsidRPr="00851467">
              <w:rPr>
                <w:rStyle w:val="Hyperlnk"/>
                <w:noProof/>
              </w:rPr>
              <w:t>2.1.2</w:t>
            </w:r>
            <w:r>
              <w:rPr>
                <w:rFonts w:asciiTheme="minorHAnsi" w:eastAsiaTheme="minorEastAsia" w:hAnsiTheme="minorHAnsi" w:cstheme="minorBidi"/>
                <w:noProof/>
                <w:sz w:val="22"/>
                <w:lang w:eastAsia="sv-SE"/>
              </w:rPr>
              <w:tab/>
            </w:r>
            <w:r w:rsidRPr="00851467">
              <w:rPr>
                <w:rStyle w:val="Hyperlnk"/>
                <w:noProof/>
              </w:rPr>
              <w:t>Nya tjänstekontrakt</w:t>
            </w:r>
            <w:r>
              <w:rPr>
                <w:noProof/>
                <w:webHidden/>
              </w:rPr>
              <w:tab/>
            </w:r>
            <w:r>
              <w:rPr>
                <w:noProof/>
                <w:webHidden/>
              </w:rPr>
              <w:fldChar w:fldCharType="begin"/>
            </w:r>
            <w:r>
              <w:rPr>
                <w:noProof/>
                <w:webHidden/>
              </w:rPr>
              <w:instrText xml:space="preserve"> PAGEREF _Toc374962105 \h </w:instrText>
            </w:r>
            <w:r>
              <w:rPr>
                <w:noProof/>
                <w:webHidden/>
              </w:rPr>
            </w:r>
            <w:r>
              <w:rPr>
                <w:noProof/>
                <w:webHidden/>
              </w:rPr>
              <w:fldChar w:fldCharType="separate"/>
            </w:r>
            <w:r>
              <w:rPr>
                <w:noProof/>
                <w:webHidden/>
              </w:rPr>
              <w:t>6</w:t>
            </w:r>
            <w:r>
              <w:rPr>
                <w:noProof/>
                <w:webHidden/>
              </w:rPr>
              <w:fldChar w:fldCharType="end"/>
            </w:r>
          </w:hyperlink>
        </w:p>
        <w:p w14:paraId="7239EEBC" w14:textId="77777777" w:rsidR="00D2469F" w:rsidRDefault="00D2469F">
          <w:pPr>
            <w:pStyle w:val="Innehll3"/>
            <w:tabs>
              <w:tab w:val="left" w:pos="1100"/>
              <w:tab w:val="right" w:leader="dot" w:pos="8664"/>
            </w:tabs>
            <w:rPr>
              <w:rFonts w:asciiTheme="minorHAnsi" w:eastAsiaTheme="minorEastAsia" w:hAnsiTheme="minorHAnsi" w:cstheme="minorBidi"/>
              <w:noProof/>
              <w:sz w:val="22"/>
              <w:lang w:eastAsia="sv-SE"/>
            </w:rPr>
          </w:pPr>
          <w:hyperlink w:anchor="_Toc374962106" w:history="1">
            <w:r w:rsidRPr="00851467">
              <w:rPr>
                <w:rStyle w:val="Hyperlnk"/>
                <w:noProof/>
              </w:rPr>
              <w:t>2.1.3</w:t>
            </w:r>
            <w:r>
              <w:rPr>
                <w:rFonts w:asciiTheme="minorHAnsi" w:eastAsiaTheme="minorEastAsia" w:hAnsiTheme="minorHAnsi" w:cstheme="minorBidi"/>
                <w:noProof/>
                <w:sz w:val="22"/>
                <w:lang w:eastAsia="sv-SE"/>
              </w:rPr>
              <w:tab/>
            </w:r>
            <w:r w:rsidRPr="00851467">
              <w:rPr>
                <w:rStyle w:val="Hyperlnk"/>
                <w:noProof/>
              </w:rPr>
              <w:t>Förändrade tjänstekontrakt</w:t>
            </w:r>
            <w:r>
              <w:rPr>
                <w:noProof/>
                <w:webHidden/>
              </w:rPr>
              <w:tab/>
            </w:r>
            <w:r>
              <w:rPr>
                <w:noProof/>
                <w:webHidden/>
              </w:rPr>
              <w:fldChar w:fldCharType="begin"/>
            </w:r>
            <w:r>
              <w:rPr>
                <w:noProof/>
                <w:webHidden/>
              </w:rPr>
              <w:instrText xml:space="preserve"> PAGEREF _Toc374962106 \h </w:instrText>
            </w:r>
            <w:r>
              <w:rPr>
                <w:noProof/>
                <w:webHidden/>
              </w:rPr>
            </w:r>
            <w:r>
              <w:rPr>
                <w:noProof/>
                <w:webHidden/>
              </w:rPr>
              <w:fldChar w:fldCharType="separate"/>
            </w:r>
            <w:r>
              <w:rPr>
                <w:noProof/>
                <w:webHidden/>
              </w:rPr>
              <w:t>6</w:t>
            </w:r>
            <w:r>
              <w:rPr>
                <w:noProof/>
                <w:webHidden/>
              </w:rPr>
              <w:fldChar w:fldCharType="end"/>
            </w:r>
          </w:hyperlink>
        </w:p>
        <w:p w14:paraId="33888CFF" w14:textId="77777777" w:rsidR="00D2469F" w:rsidRDefault="00D2469F">
          <w:pPr>
            <w:pStyle w:val="Innehll3"/>
            <w:tabs>
              <w:tab w:val="left" w:pos="1100"/>
              <w:tab w:val="right" w:leader="dot" w:pos="8664"/>
            </w:tabs>
            <w:rPr>
              <w:rFonts w:asciiTheme="minorHAnsi" w:eastAsiaTheme="minorEastAsia" w:hAnsiTheme="minorHAnsi" w:cstheme="minorBidi"/>
              <w:noProof/>
              <w:sz w:val="22"/>
              <w:lang w:eastAsia="sv-SE"/>
            </w:rPr>
          </w:pPr>
          <w:hyperlink w:anchor="_Toc374962107" w:history="1">
            <w:r w:rsidRPr="00851467">
              <w:rPr>
                <w:rStyle w:val="Hyperlnk"/>
                <w:noProof/>
              </w:rPr>
              <w:t>2.1.4</w:t>
            </w:r>
            <w:r>
              <w:rPr>
                <w:rFonts w:asciiTheme="minorHAnsi" w:eastAsiaTheme="minorEastAsia" w:hAnsiTheme="minorHAnsi" w:cstheme="minorBidi"/>
                <w:noProof/>
                <w:sz w:val="22"/>
                <w:lang w:eastAsia="sv-SE"/>
              </w:rPr>
              <w:tab/>
            </w:r>
            <w:r w:rsidRPr="00851467">
              <w:rPr>
                <w:rStyle w:val="Hyperlnk"/>
                <w:noProof/>
              </w:rPr>
              <w:t>Utgångna tjänstekontrakt</w:t>
            </w:r>
            <w:r>
              <w:rPr>
                <w:noProof/>
                <w:webHidden/>
              </w:rPr>
              <w:tab/>
            </w:r>
            <w:r>
              <w:rPr>
                <w:noProof/>
                <w:webHidden/>
              </w:rPr>
              <w:fldChar w:fldCharType="begin"/>
            </w:r>
            <w:r>
              <w:rPr>
                <w:noProof/>
                <w:webHidden/>
              </w:rPr>
              <w:instrText xml:space="preserve"> PAGEREF _Toc374962107 \h </w:instrText>
            </w:r>
            <w:r>
              <w:rPr>
                <w:noProof/>
                <w:webHidden/>
              </w:rPr>
            </w:r>
            <w:r>
              <w:rPr>
                <w:noProof/>
                <w:webHidden/>
              </w:rPr>
              <w:fldChar w:fldCharType="separate"/>
            </w:r>
            <w:r>
              <w:rPr>
                <w:noProof/>
                <w:webHidden/>
              </w:rPr>
              <w:t>6</w:t>
            </w:r>
            <w:r>
              <w:rPr>
                <w:noProof/>
                <w:webHidden/>
              </w:rPr>
              <w:fldChar w:fldCharType="end"/>
            </w:r>
          </w:hyperlink>
        </w:p>
        <w:p w14:paraId="1895DF4B" w14:textId="77777777" w:rsidR="00D2469F" w:rsidRDefault="00D2469F">
          <w:pPr>
            <w:pStyle w:val="Innehll2"/>
            <w:tabs>
              <w:tab w:val="left" w:pos="880"/>
              <w:tab w:val="right" w:leader="dot" w:pos="8664"/>
            </w:tabs>
            <w:rPr>
              <w:rFonts w:asciiTheme="minorHAnsi" w:eastAsiaTheme="minorEastAsia" w:hAnsiTheme="minorHAnsi" w:cstheme="minorBidi"/>
              <w:noProof/>
              <w:sz w:val="22"/>
              <w:lang w:eastAsia="sv-SE"/>
            </w:rPr>
          </w:pPr>
          <w:hyperlink w:anchor="_Toc374962108" w:history="1">
            <w:r w:rsidRPr="00851467">
              <w:rPr>
                <w:rStyle w:val="Hyperlnk"/>
                <w:noProof/>
              </w:rPr>
              <w:t>2.2</w:t>
            </w:r>
            <w:r>
              <w:rPr>
                <w:rFonts w:asciiTheme="minorHAnsi" w:eastAsiaTheme="minorEastAsia" w:hAnsiTheme="minorHAnsi" w:cstheme="minorBidi"/>
                <w:noProof/>
                <w:sz w:val="22"/>
                <w:lang w:eastAsia="sv-SE"/>
              </w:rPr>
              <w:tab/>
            </w:r>
            <w:r w:rsidRPr="00851467">
              <w:rPr>
                <w:rStyle w:val="Hyperlnk"/>
                <w:noProof/>
              </w:rPr>
              <w:t>Version tidigare</w:t>
            </w:r>
            <w:r>
              <w:rPr>
                <w:noProof/>
                <w:webHidden/>
              </w:rPr>
              <w:tab/>
            </w:r>
            <w:r>
              <w:rPr>
                <w:noProof/>
                <w:webHidden/>
              </w:rPr>
              <w:fldChar w:fldCharType="begin"/>
            </w:r>
            <w:r>
              <w:rPr>
                <w:noProof/>
                <w:webHidden/>
              </w:rPr>
              <w:instrText xml:space="preserve"> PAGEREF _Toc374962108 \h </w:instrText>
            </w:r>
            <w:r>
              <w:rPr>
                <w:noProof/>
                <w:webHidden/>
              </w:rPr>
            </w:r>
            <w:r>
              <w:rPr>
                <w:noProof/>
                <w:webHidden/>
              </w:rPr>
              <w:fldChar w:fldCharType="separate"/>
            </w:r>
            <w:r>
              <w:rPr>
                <w:noProof/>
                <w:webHidden/>
              </w:rPr>
              <w:t>6</w:t>
            </w:r>
            <w:r>
              <w:rPr>
                <w:noProof/>
                <w:webHidden/>
              </w:rPr>
              <w:fldChar w:fldCharType="end"/>
            </w:r>
          </w:hyperlink>
        </w:p>
        <w:p w14:paraId="48A3ECC1" w14:textId="77777777" w:rsidR="00D2469F" w:rsidRDefault="00D2469F">
          <w:pPr>
            <w:pStyle w:val="Innehll1"/>
            <w:tabs>
              <w:tab w:val="left" w:pos="400"/>
              <w:tab w:val="right" w:leader="dot" w:pos="8664"/>
            </w:tabs>
            <w:rPr>
              <w:rFonts w:asciiTheme="minorHAnsi" w:eastAsiaTheme="minorEastAsia" w:hAnsiTheme="minorHAnsi" w:cstheme="minorBidi"/>
              <w:noProof/>
              <w:sz w:val="22"/>
              <w:lang w:eastAsia="sv-SE"/>
            </w:rPr>
          </w:pPr>
          <w:hyperlink w:anchor="_Toc374962109" w:history="1">
            <w:r w:rsidRPr="00851467">
              <w:rPr>
                <w:rStyle w:val="Hyperlnk"/>
                <w:noProof/>
              </w:rPr>
              <w:t>3</w:t>
            </w:r>
            <w:r>
              <w:rPr>
                <w:rFonts w:asciiTheme="minorHAnsi" w:eastAsiaTheme="minorEastAsia" w:hAnsiTheme="minorHAnsi" w:cstheme="minorBidi"/>
                <w:noProof/>
                <w:sz w:val="22"/>
                <w:lang w:eastAsia="sv-SE"/>
              </w:rPr>
              <w:tab/>
            </w:r>
            <w:r w:rsidRPr="00851467">
              <w:rPr>
                <w:rStyle w:val="Hyperlnk"/>
                <w:noProof/>
              </w:rPr>
              <w:t>Tjänstedomänens arkitektur</w:t>
            </w:r>
            <w:r>
              <w:rPr>
                <w:noProof/>
                <w:webHidden/>
              </w:rPr>
              <w:tab/>
            </w:r>
            <w:r>
              <w:rPr>
                <w:noProof/>
                <w:webHidden/>
              </w:rPr>
              <w:fldChar w:fldCharType="begin"/>
            </w:r>
            <w:r>
              <w:rPr>
                <w:noProof/>
                <w:webHidden/>
              </w:rPr>
              <w:instrText xml:space="preserve"> PAGEREF _Toc374962109 \h </w:instrText>
            </w:r>
            <w:r>
              <w:rPr>
                <w:noProof/>
                <w:webHidden/>
              </w:rPr>
            </w:r>
            <w:r>
              <w:rPr>
                <w:noProof/>
                <w:webHidden/>
              </w:rPr>
              <w:fldChar w:fldCharType="separate"/>
            </w:r>
            <w:r>
              <w:rPr>
                <w:noProof/>
                <w:webHidden/>
              </w:rPr>
              <w:t>7</w:t>
            </w:r>
            <w:r>
              <w:rPr>
                <w:noProof/>
                <w:webHidden/>
              </w:rPr>
              <w:fldChar w:fldCharType="end"/>
            </w:r>
          </w:hyperlink>
        </w:p>
        <w:p w14:paraId="53BE7DE8" w14:textId="77777777" w:rsidR="00D2469F" w:rsidRDefault="00D2469F">
          <w:pPr>
            <w:pStyle w:val="Innehll2"/>
            <w:tabs>
              <w:tab w:val="left" w:pos="880"/>
              <w:tab w:val="right" w:leader="dot" w:pos="8664"/>
            </w:tabs>
            <w:rPr>
              <w:rFonts w:asciiTheme="minorHAnsi" w:eastAsiaTheme="minorEastAsia" w:hAnsiTheme="minorHAnsi" w:cstheme="minorBidi"/>
              <w:noProof/>
              <w:sz w:val="22"/>
              <w:lang w:eastAsia="sv-SE"/>
            </w:rPr>
          </w:pPr>
          <w:hyperlink w:anchor="_Toc374962110" w:history="1">
            <w:r w:rsidRPr="00851467">
              <w:rPr>
                <w:rStyle w:val="Hyperlnk"/>
                <w:noProof/>
              </w:rPr>
              <w:t>3.1</w:t>
            </w:r>
            <w:r>
              <w:rPr>
                <w:rFonts w:asciiTheme="minorHAnsi" w:eastAsiaTheme="minorEastAsia" w:hAnsiTheme="minorHAnsi" w:cstheme="minorBidi"/>
                <w:noProof/>
                <w:sz w:val="22"/>
                <w:lang w:eastAsia="sv-SE"/>
              </w:rPr>
              <w:tab/>
            </w:r>
            <w:r w:rsidRPr="00851467">
              <w:rPr>
                <w:rStyle w:val="Hyperlnk"/>
                <w:noProof/>
              </w:rPr>
              <w:t>Flöden</w:t>
            </w:r>
            <w:r>
              <w:rPr>
                <w:noProof/>
                <w:webHidden/>
              </w:rPr>
              <w:tab/>
            </w:r>
            <w:r>
              <w:rPr>
                <w:noProof/>
                <w:webHidden/>
              </w:rPr>
              <w:fldChar w:fldCharType="begin"/>
            </w:r>
            <w:r>
              <w:rPr>
                <w:noProof/>
                <w:webHidden/>
              </w:rPr>
              <w:instrText xml:space="preserve"> PAGEREF _Toc374962110 \h </w:instrText>
            </w:r>
            <w:r>
              <w:rPr>
                <w:noProof/>
                <w:webHidden/>
              </w:rPr>
            </w:r>
            <w:r>
              <w:rPr>
                <w:noProof/>
                <w:webHidden/>
              </w:rPr>
              <w:fldChar w:fldCharType="separate"/>
            </w:r>
            <w:r>
              <w:rPr>
                <w:noProof/>
                <w:webHidden/>
              </w:rPr>
              <w:t>7</w:t>
            </w:r>
            <w:r>
              <w:rPr>
                <w:noProof/>
                <w:webHidden/>
              </w:rPr>
              <w:fldChar w:fldCharType="end"/>
            </w:r>
          </w:hyperlink>
        </w:p>
        <w:p w14:paraId="4DF1064C" w14:textId="77777777" w:rsidR="00D2469F" w:rsidRDefault="00D2469F">
          <w:pPr>
            <w:pStyle w:val="Innehll3"/>
            <w:tabs>
              <w:tab w:val="left" w:pos="1100"/>
              <w:tab w:val="right" w:leader="dot" w:pos="8664"/>
            </w:tabs>
            <w:rPr>
              <w:rFonts w:asciiTheme="minorHAnsi" w:eastAsiaTheme="minorEastAsia" w:hAnsiTheme="minorHAnsi" w:cstheme="minorBidi"/>
              <w:noProof/>
              <w:sz w:val="22"/>
              <w:lang w:eastAsia="sv-SE"/>
            </w:rPr>
          </w:pPr>
          <w:hyperlink w:anchor="_Toc374962111" w:history="1">
            <w:r w:rsidRPr="00851467">
              <w:rPr>
                <w:rStyle w:val="Hyperlnk"/>
                <w:noProof/>
              </w:rPr>
              <w:t>3.1.1</w:t>
            </w:r>
            <w:r>
              <w:rPr>
                <w:rFonts w:asciiTheme="minorHAnsi" w:eastAsiaTheme="minorEastAsia" w:hAnsiTheme="minorHAnsi" w:cstheme="minorBidi"/>
                <w:noProof/>
                <w:sz w:val="22"/>
                <w:lang w:eastAsia="sv-SE"/>
              </w:rPr>
              <w:tab/>
            </w:r>
            <w:r w:rsidRPr="00851467">
              <w:rPr>
                <w:rStyle w:val="Hyperlnk"/>
                <w:noProof/>
              </w:rPr>
              <w:t>Observationer</w:t>
            </w:r>
            <w:r>
              <w:rPr>
                <w:noProof/>
                <w:webHidden/>
              </w:rPr>
              <w:tab/>
            </w:r>
            <w:r>
              <w:rPr>
                <w:noProof/>
                <w:webHidden/>
              </w:rPr>
              <w:fldChar w:fldCharType="begin"/>
            </w:r>
            <w:r>
              <w:rPr>
                <w:noProof/>
                <w:webHidden/>
              </w:rPr>
              <w:instrText xml:space="preserve"> PAGEREF _Toc374962111 \h </w:instrText>
            </w:r>
            <w:r>
              <w:rPr>
                <w:noProof/>
                <w:webHidden/>
              </w:rPr>
            </w:r>
            <w:r>
              <w:rPr>
                <w:noProof/>
                <w:webHidden/>
              </w:rPr>
              <w:fldChar w:fldCharType="separate"/>
            </w:r>
            <w:r>
              <w:rPr>
                <w:noProof/>
                <w:webHidden/>
              </w:rPr>
              <w:t>7</w:t>
            </w:r>
            <w:r>
              <w:rPr>
                <w:noProof/>
                <w:webHidden/>
              </w:rPr>
              <w:fldChar w:fldCharType="end"/>
            </w:r>
          </w:hyperlink>
        </w:p>
        <w:p w14:paraId="328B635B" w14:textId="77777777" w:rsidR="00D2469F" w:rsidRDefault="00D2469F">
          <w:pPr>
            <w:pStyle w:val="Innehll3"/>
            <w:tabs>
              <w:tab w:val="left" w:pos="1100"/>
              <w:tab w:val="right" w:leader="dot" w:pos="8664"/>
            </w:tabs>
            <w:rPr>
              <w:rFonts w:asciiTheme="minorHAnsi" w:eastAsiaTheme="minorEastAsia" w:hAnsiTheme="minorHAnsi" w:cstheme="minorBidi"/>
              <w:noProof/>
              <w:sz w:val="22"/>
              <w:lang w:eastAsia="sv-SE"/>
            </w:rPr>
          </w:pPr>
          <w:hyperlink w:anchor="_Toc374962112" w:history="1">
            <w:r w:rsidRPr="00851467">
              <w:rPr>
                <w:rStyle w:val="Hyperlnk"/>
                <w:noProof/>
              </w:rPr>
              <w:t>3.1.2</w:t>
            </w:r>
            <w:r>
              <w:rPr>
                <w:rFonts w:asciiTheme="minorHAnsi" w:eastAsiaTheme="minorEastAsia" w:hAnsiTheme="minorHAnsi" w:cstheme="minorBidi"/>
                <w:noProof/>
                <w:sz w:val="22"/>
                <w:lang w:eastAsia="sv-SE"/>
              </w:rPr>
              <w:tab/>
            </w:r>
            <w:r w:rsidRPr="00851467">
              <w:rPr>
                <w:rStyle w:val="Hyperlnk"/>
                <w:noProof/>
              </w:rPr>
              <w:t>Mätvärden</w:t>
            </w:r>
            <w:r>
              <w:rPr>
                <w:noProof/>
                <w:webHidden/>
              </w:rPr>
              <w:tab/>
            </w:r>
            <w:r>
              <w:rPr>
                <w:noProof/>
                <w:webHidden/>
              </w:rPr>
              <w:fldChar w:fldCharType="begin"/>
            </w:r>
            <w:r>
              <w:rPr>
                <w:noProof/>
                <w:webHidden/>
              </w:rPr>
              <w:instrText xml:space="preserve"> PAGEREF _Toc374962112 \h </w:instrText>
            </w:r>
            <w:r>
              <w:rPr>
                <w:noProof/>
                <w:webHidden/>
              </w:rPr>
            </w:r>
            <w:r>
              <w:rPr>
                <w:noProof/>
                <w:webHidden/>
              </w:rPr>
              <w:fldChar w:fldCharType="separate"/>
            </w:r>
            <w:r>
              <w:rPr>
                <w:noProof/>
                <w:webHidden/>
              </w:rPr>
              <w:t>11</w:t>
            </w:r>
            <w:r>
              <w:rPr>
                <w:noProof/>
                <w:webHidden/>
              </w:rPr>
              <w:fldChar w:fldCharType="end"/>
            </w:r>
          </w:hyperlink>
        </w:p>
        <w:p w14:paraId="286F7A6B" w14:textId="77777777" w:rsidR="00D2469F" w:rsidRDefault="00D2469F">
          <w:pPr>
            <w:pStyle w:val="Innehll3"/>
            <w:tabs>
              <w:tab w:val="left" w:pos="1100"/>
              <w:tab w:val="right" w:leader="dot" w:pos="8664"/>
            </w:tabs>
            <w:rPr>
              <w:rFonts w:asciiTheme="minorHAnsi" w:eastAsiaTheme="minorEastAsia" w:hAnsiTheme="minorHAnsi" w:cstheme="minorBidi"/>
              <w:noProof/>
              <w:sz w:val="22"/>
              <w:lang w:eastAsia="sv-SE"/>
            </w:rPr>
          </w:pPr>
          <w:hyperlink w:anchor="_Toc374962113" w:history="1">
            <w:r w:rsidRPr="00851467">
              <w:rPr>
                <w:rStyle w:val="Hyperlnk"/>
                <w:noProof/>
              </w:rPr>
              <w:t>3.1.3</w:t>
            </w:r>
            <w:r>
              <w:rPr>
                <w:rFonts w:asciiTheme="minorHAnsi" w:eastAsiaTheme="minorEastAsia" w:hAnsiTheme="minorHAnsi" w:cstheme="minorBidi"/>
                <w:noProof/>
                <w:sz w:val="22"/>
                <w:lang w:eastAsia="sv-SE"/>
              </w:rPr>
              <w:tab/>
            </w:r>
            <w:r w:rsidRPr="00851467">
              <w:rPr>
                <w:rStyle w:val="Hyperlnk"/>
                <w:noProof/>
              </w:rPr>
              <w:t>Obligatoriska kontrakt</w:t>
            </w:r>
            <w:r>
              <w:rPr>
                <w:noProof/>
                <w:webHidden/>
              </w:rPr>
              <w:tab/>
            </w:r>
            <w:r>
              <w:rPr>
                <w:noProof/>
                <w:webHidden/>
              </w:rPr>
              <w:fldChar w:fldCharType="begin"/>
            </w:r>
            <w:r>
              <w:rPr>
                <w:noProof/>
                <w:webHidden/>
              </w:rPr>
              <w:instrText xml:space="preserve"> PAGEREF _Toc374962113 \h </w:instrText>
            </w:r>
            <w:r>
              <w:rPr>
                <w:noProof/>
                <w:webHidden/>
              </w:rPr>
            </w:r>
            <w:r>
              <w:rPr>
                <w:noProof/>
                <w:webHidden/>
              </w:rPr>
              <w:fldChar w:fldCharType="separate"/>
            </w:r>
            <w:r>
              <w:rPr>
                <w:noProof/>
                <w:webHidden/>
              </w:rPr>
              <w:t>15</w:t>
            </w:r>
            <w:r>
              <w:rPr>
                <w:noProof/>
                <w:webHidden/>
              </w:rPr>
              <w:fldChar w:fldCharType="end"/>
            </w:r>
          </w:hyperlink>
        </w:p>
        <w:p w14:paraId="57B824F9" w14:textId="77777777" w:rsidR="00D2469F" w:rsidRDefault="00D2469F">
          <w:pPr>
            <w:pStyle w:val="Innehll2"/>
            <w:tabs>
              <w:tab w:val="left" w:pos="880"/>
              <w:tab w:val="right" w:leader="dot" w:pos="8664"/>
            </w:tabs>
            <w:rPr>
              <w:rFonts w:asciiTheme="minorHAnsi" w:eastAsiaTheme="minorEastAsia" w:hAnsiTheme="minorHAnsi" w:cstheme="minorBidi"/>
              <w:noProof/>
              <w:sz w:val="22"/>
              <w:lang w:eastAsia="sv-SE"/>
            </w:rPr>
          </w:pPr>
          <w:hyperlink w:anchor="_Toc374962114" w:history="1">
            <w:r w:rsidRPr="00851467">
              <w:rPr>
                <w:rStyle w:val="Hyperlnk"/>
                <w:noProof/>
              </w:rPr>
              <w:t>3.2</w:t>
            </w:r>
            <w:r>
              <w:rPr>
                <w:rFonts w:asciiTheme="minorHAnsi" w:eastAsiaTheme="minorEastAsia" w:hAnsiTheme="minorHAnsi" w:cstheme="minorBidi"/>
                <w:noProof/>
                <w:sz w:val="22"/>
                <w:lang w:eastAsia="sv-SE"/>
              </w:rPr>
              <w:tab/>
            </w:r>
            <w:r w:rsidRPr="00851467">
              <w:rPr>
                <w:rStyle w:val="Hyperlnk"/>
                <w:noProof/>
              </w:rPr>
              <w:t>Adressering</w:t>
            </w:r>
            <w:r>
              <w:rPr>
                <w:noProof/>
                <w:webHidden/>
              </w:rPr>
              <w:tab/>
            </w:r>
            <w:r>
              <w:rPr>
                <w:noProof/>
                <w:webHidden/>
              </w:rPr>
              <w:fldChar w:fldCharType="begin"/>
            </w:r>
            <w:r>
              <w:rPr>
                <w:noProof/>
                <w:webHidden/>
              </w:rPr>
              <w:instrText xml:space="preserve"> PAGEREF _Toc374962114 \h </w:instrText>
            </w:r>
            <w:r>
              <w:rPr>
                <w:noProof/>
                <w:webHidden/>
              </w:rPr>
            </w:r>
            <w:r>
              <w:rPr>
                <w:noProof/>
                <w:webHidden/>
              </w:rPr>
              <w:fldChar w:fldCharType="separate"/>
            </w:r>
            <w:r>
              <w:rPr>
                <w:noProof/>
                <w:webHidden/>
              </w:rPr>
              <w:t>15</w:t>
            </w:r>
            <w:r>
              <w:rPr>
                <w:noProof/>
                <w:webHidden/>
              </w:rPr>
              <w:fldChar w:fldCharType="end"/>
            </w:r>
          </w:hyperlink>
        </w:p>
        <w:p w14:paraId="4E6F56F2" w14:textId="77777777" w:rsidR="00D2469F" w:rsidRDefault="00D2469F">
          <w:pPr>
            <w:pStyle w:val="Innehll2"/>
            <w:tabs>
              <w:tab w:val="left" w:pos="880"/>
              <w:tab w:val="right" w:leader="dot" w:pos="8664"/>
            </w:tabs>
            <w:rPr>
              <w:rFonts w:asciiTheme="minorHAnsi" w:eastAsiaTheme="minorEastAsia" w:hAnsiTheme="minorHAnsi" w:cstheme="minorBidi"/>
              <w:noProof/>
              <w:sz w:val="22"/>
              <w:lang w:eastAsia="sv-SE"/>
            </w:rPr>
          </w:pPr>
          <w:hyperlink w:anchor="_Toc374962115" w:history="1">
            <w:r w:rsidRPr="00851467">
              <w:rPr>
                <w:rStyle w:val="Hyperlnk"/>
                <w:noProof/>
              </w:rPr>
              <w:t>3.3</w:t>
            </w:r>
            <w:r>
              <w:rPr>
                <w:rFonts w:asciiTheme="minorHAnsi" w:eastAsiaTheme="minorEastAsia" w:hAnsiTheme="minorHAnsi" w:cstheme="minorBidi"/>
                <w:noProof/>
                <w:sz w:val="22"/>
                <w:lang w:eastAsia="sv-SE"/>
              </w:rPr>
              <w:tab/>
            </w:r>
            <w:r w:rsidRPr="00851467">
              <w:rPr>
                <w:rStyle w:val="Hyperlnk"/>
                <w:noProof/>
              </w:rPr>
              <w:t>Aggregering och engagemangsindex</w:t>
            </w:r>
            <w:r>
              <w:rPr>
                <w:noProof/>
                <w:webHidden/>
              </w:rPr>
              <w:tab/>
            </w:r>
            <w:r>
              <w:rPr>
                <w:noProof/>
                <w:webHidden/>
              </w:rPr>
              <w:fldChar w:fldCharType="begin"/>
            </w:r>
            <w:r>
              <w:rPr>
                <w:noProof/>
                <w:webHidden/>
              </w:rPr>
              <w:instrText xml:space="preserve"> PAGEREF _Toc374962115 \h </w:instrText>
            </w:r>
            <w:r>
              <w:rPr>
                <w:noProof/>
                <w:webHidden/>
              </w:rPr>
            </w:r>
            <w:r>
              <w:rPr>
                <w:noProof/>
                <w:webHidden/>
              </w:rPr>
              <w:fldChar w:fldCharType="separate"/>
            </w:r>
            <w:r>
              <w:rPr>
                <w:noProof/>
                <w:webHidden/>
              </w:rPr>
              <w:t>18</w:t>
            </w:r>
            <w:r>
              <w:rPr>
                <w:noProof/>
                <w:webHidden/>
              </w:rPr>
              <w:fldChar w:fldCharType="end"/>
            </w:r>
          </w:hyperlink>
        </w:p>
        <w:p w14:paraId="206770BC" w14:textId="77777777" w:rsidR="00D2469F" w:rsidRDefault="00D2469F">
          <w:pPr>
            <w:pStyle w:val="Innehll1"/>
            <w:tabs>
              <w:tab w:val="left" w:pos="400"/>
              <w:tab w:val="right" w:leader="dot" w:pos="8664"/>
            </w:tabs>
            <w:rPr>
              <w:rFonts w:asciiTheme="minorHAnsi" w:eastAsiaTheme="minorEastAsia" w:hAnsiTheme="minorHAnsi" w:cstheme="minorBidi"/>
              <w:noProof/>
              <w:sz w:val="22"/>
              <w:lang w:eastAsia="sv-SE"/>
            </w:rPr>
          </w:pPr>
          <w:hyperlink w:anchor="_Toc374962116" w:history="1">
            <w:r w:rsidRPr="00851467">
              <w:rPr>
                <w:rStyle w:val="Hyperlnk"/>
                <w:noProof/>
              </w:rPr>
              <w:t>4</w:t>
            </w:r>
            <w:r>
              <w:rPr>
                <w:rFonts w:asciiTheme="minorHAnsi" w:eastAsiaTheme="minorEastAsia" w:hAnsiTheme="minorHAnsi" w:cstheme="minorBidi"/>
                <w:noProof/>
                <w:sz w:val="22"/>
                <w:lang w:eastAsia="sv-SE"/>
              </w:rPr>
              <w:tab/>
            </w:r>
            <w:r w:rsidRPr="00851467">
              <w:rPr>
                <w:rStyle w:val="Hyperlnk"/>
                <w:noProof/>
              </w:rPr>
              <w:t>Tjänstedomänens krav och regler</w:t>
            </w:r>
            <w:r>
              <w:rPr>
                <w:noProof/>
                <w:webHidden/>
              </w:rPr>
              <w:tab/>
            </w:r>
            <w:r>
              <w:rPr>
                <w:noProof/>
                <w:webHidden/>
              </w:rPr>
              <w:fldChar w:fldCharType="begin"/>
            </w:r>
            <w:r>
              <w:rPr>
                <w:noProof/>
                <w:webHidden/>
              </w:rPr>
              <w:instrText xml:space="preserve"> PAGEREF _Toc374962116 \h </w:instrText>
            </w:r>
            <w:r>
              <w:rPr>
                <w:noProof/>
                <w:webHidden/>
              </w:rPr>
            </w:r>
            <w:r>
              <w:rPr>
                <w:noProof/>
                <w:webHidden/>
              </w:rPr>
              <w:fldChar w:fldCharType="separate"/>
            </w:r>
            <w:r>
              <w:rPr>
                <w:noProof/>
                <w:webHidden/>
              </w:rPr>
              <w:t>18</w:t>
            </w:r>
            <w:r>
              <w:rPr>
                <w:noProof/>
                <w:webHidden/>
              </w:rPr>
              <w:fldChar w:fldCharType="end"/>
            </w:r>
          </w:hyperlink>
        </w:p>
        <w:p w14:paraId="3B5CA893" w14:textId="77777777" w:rsidR="00D2469F" w:rsidRDefault="00D2469F">
          <w:pPr>
            <w:pStyle w:val="Innehll2"/>
            <w:tabs>
              <w:tab w:val="left" w:pos="880"/>
              <w:tab w:val="right" w:leader="dot" w:pos="8664"/>
            </w:tabs>
            <w:rPr>
              <w:rFonts w:asciiTheme="minorHAnsi" w:eastAsiaTheme="minorEastAsia" w:hAnsiTheme="minorHAnsi" w:cstheme="minorBidi"/>
              <w:noProof/>
              <w:sz w:val="22"/>
              <w:lang w:eastAsia="sv-SE"/>
            </w:rPr>
          </w:pPr>
          <w:hyperlink w:anchor="_Toc374962117" w:history="1">
            <w:r w:rsidRPr="00851467">
              <w:rPr>
                <w:rStyle w:val="Hyperlnk"/>
                <w:noProof/>
              </w:rPr>
              <w:t>4.1</w:t>
            </w:r>
            <w:r>
              <w:rPr>
                <w:rFonts w:asciiTheme="minorHAnsi" w:eastAsiaTheme="minorEastAsia" w:hAnsiTheme="minorHAnsi" w:cstheme="minorBidi"/>
                <w:noProof/>
                <w:sz w:val="22"/>
                <w:lang w:eastAsia="sv-SE"/>
              </w:rPr>
              <w:tab/>
            </w:r>
            <w:r w:rsidRPr="00851467">
              <w:rPr>
                <w:rStyle w:val="Hyperlnk"/>
                <w:noProof/>
              </w:rPr>
              <w:t>Uppdatering av engagemangsindex</w:t>
            </w:r>
            <w:r>
              <w:rPr>
                <w:noProof/>
                <w:webHidden/>
              </w:rPr>
              <w:tab/>
            </w:r>
            <w:r>
              <w:rPr>
                <w:noProof/>
                <w:webHidden/>
              </w:rPr>
              <w:fldChar w:fldCharType="begin"/>
            </w:r>
            <w:r>
              <w:rPr>
                <w:noProof/>
                <w:webHidden/>
              </w:rPr>
              <w:instrText xml:space="preserve"> PAGEREF _Toc374962117 \h </w:instrText>
            </w:r>
            <w:r>
              <w:rPr>
                <w:noProof/>
                <w:webHidden/>
              </w:rPr>
            </w:r>
            <w:r>
              <w:rPr>
                <w:noProof/>
                <w:webHidden/>
              </w:rPr>
              <w:fldChar w:fldCharType="separate"/>
            </w:r>
            <w:r>
              <w:rPr>
                <w:noProof/>
                <w:webHidden/>
              </w:rPr>
              <w:t>18</w:t>
            </w:r>
            <w:r>
              <w:rPr>
                <w:noProof/>
                <w:webHidden/>
              </w:rPr>
              <w:fldChar w:fldCharType="end"/>
            </w:r>
          </w:hyperlink>
        </w:p>
        <w:p w14:paraId="6CBBE5CB" w14:textId="77777777" w:rsidR="00D2469F" w:rsidRDefault="00D2469F">
          <w:pPr>
            <w:pStyle w:val="Innehll2"/>
            <w:tabs>
              <w:tab w:val="left" w:pos="880"/>
              <w:tab w:val="right" w:leader="dot" w:pos="8664"/>
            </w:tabs>
            <w:rPr>
              <w:rFonts w:asciiTheme="minorHAnsi" w:eastAsiaTheme="minorEastAsia" w:hAnsiTheme="minorHAnsi" w:cstheme="minorBidi"/>
              <w:noProof/>
              <w:sz w:val="22"/>
              <w:lang w:eastAsia="sv-SE"/>
            </w:rPr>
          </w:pPr>
          <w:hyperlink w:anchor="_Toc374962118" w:history="1">
            <w:r w:rsidRPr="00851467">
              <w:rPr>
                <w:rStyle w:val="Hyperlnk"/>
                <w:noProof/>
              </w:rPr>
              <w:t>4.2</w:t>
            </w:r>
            <w:r>
              <w:rPr>
                <w:rFonts w:asciiTheme="minorHAnsi" w:eastAsiaTheme="minorEastAsia" w:hAnsiTheme="minorHAnsi" w:cstheme="minorBidi"/>
                <w:noProof/>
                <w:sz w:val="22"/>
                <w:lang w:eastAsia="sv-SE"/>
              </w:rPr>
              <w:tab/>
            </w:r>
            <w:r w:rsidRPr="00851467">
              <w:rPr>
                <w:rStyle w:val="Hyperlnk"/>
                <w:noProof/>
              </w:rPr>
              <w:t>Informationssäkerhet och juridik</w:t>
            </w:r>
            <w:r>
              <w:rPr>
                <w:noProof/>
                <w:webHidden/>
              </w:rPr>
              <w:tab/>
            </w:r>
            <w:r>
              <w:rPr>
                <w:noProof/>
                <w:webHidden/>
              </w:rPr>
              <w:fldChar w:fldCharType="begin"/>
            </w:r>
            <w:r>
              <w:rPr>
                <w:noProof/>
                <w:webHidden/>
              </w:rPr>
              <w:instrText xml:space="preserve"> PAGEREF _Toc374962118 \h </w:instrText>
            </w:r>
            <w:r>
              <w:rPr>
                <w:noProof/>
                <w:webHidden/>
              </w:rPr>
            </w:r>
            <w:r>
              <w:rPr>
                <w:noProof/>
                <w:webHidden/>
              </w:rPr>
              <w:fldChar w:fldCharType="separate"/>
            </w:r>
            <w:r>
              <w:rPr>
                <w:noProof/>
                <w:webHidden/>
              </w:rPr>
              <w:t>21</w:t>
            </w:r>
            <w:r>
              <w:rPr>
                <w:noProof/>
                <w:webHidden/>
              </w:rPr>
              <w:fldChar w:fldCharType="end"/>
            </w:r>
          </w:hyperlink>
        </w:p>
        <w:p w14:paraId="7F6B8724" w14:textId="77777777" w:rsidR="00D2469F" w:rsidRDefault="00D2469F">
          <w:pPr>
            <w:pStyle w:val="Innehll3"/>
            <w:tabs>
              <w:tab w:val="left" w:pos="1100"/>
              <w:tab w:val="right" w:leader="dot" w:pos="8664"/>
            </w:tabs>
            <w:rPr>
              <w:rFonts w:asciiTheme="minorHAnsi" w:eastAsiaTheme="minorEastAsia" w:hAnsiTheme="minorHAnsi" w:cstheme="minorBidi"/>
              <w:noProof/>
              <w:sz w:val="22"/>
              <w:lang w:eastAsia="sv-SE"/>
            </w:rPr>
          </w:pPr>
          <w:hyperlink w:anchor="_Toc374962119" w:history="1">
            <w:r w:rsidRPr="00851467">
              <w:rPr>
                <w:rStyle w:val="Hyperlnk"/>
                <w:noProof/>
              </w:rPr>
              <w:t>4.2.1</w:t>
            </w:r>
            <w:r>
              <w:rPr>
                <w:rFonts w:asciiTheme="minorHAnsi" w:eastAsiaTheme="minorEastAsia" w:hAnsiTheme="minorHAnsi" w:cstheme="minorBidi"/>
                <w:noProof/>
                <w:sz w:val="22"/>
                <w:lang w:eastAsia="sv-SE"/>
              </w:rPr>
              <w:tab/>
            </w:r>
            <w:r w:rsidRPr="00851467">
              <w:rPr>
                <w:rStyle w:val="Hyperlnk"/>
                <w:noProof/>
              </w:rPr>
              <w:t>Medarbetarens direktåtkomst</w:t>
            </w:r>
            <w:r>
              <w:rPr>
                <w:noProof/>
                <w:webHidden/>
              </w:rPr>
              <w:tab/>
            </w:r>
            <w:r>
              <w:rPr>
                <w:noProof/>
                <w:webHidden/>
              </w:rPr>
              <w:fldChar w:fldCharType="begin"/>
            </w:r>
            <w:r>
              <w:rPr>
                <w:noProof/>
                <w:webHidden/>
              </w:rPr>
              <w:instrText xml:space="preserve"> PAGEREF _Toc374962119 \h </w:instrText>
            </w:r>
            <w:r>
              <w:rPr>
                <w:noProof/>
                <w:webHidden/>
              </w:rPr>
            </w:r>
            <w:r>
              <w:rPr>
                <w:noProof/>
                <w:webHidden/>
              </w:rPr>
              <w:fldChar w:fldCharType="separate"/>
            </w:r>
            <w:r>
              <w:rPr>
                <w:noProof/>
                <w:webHidden/>
              </w:rPr>
              <w:t>21</w:t>
            </w:r>
            <w:r>
              <w:rPr>
                <w:noProof/>
                <w:webHidden/>
              </w:rPr>
              <w:fldChar w:fldCharType="end"/>
            </w:r>
          </w:hyperlink>
        </w:p>
        <w:p w14:paraId="5B2C6D95" w14:textId="77777777" w:rsidR="00D2469F" w:rsidRDefault="00D2469F">
          <w:pPr>
            <w:pStyle w:val="Innehll3"/>
            <w:tabs>
              <w:tab w:val="left" w:pos="1100"/>
              <w:tab w:val="right" w:leader="dot" w:pos="8664"/>
            </w:tabs>
            <w:rPr>
              <w:rFonts w:asciiTheme="minorHAnsi" w:eastAsiaTheme="minorEastAsia" w:hAnsiTheme="minorHAnsi" w:cstheme="minorBidi"/>
              <w:noProof/>
              <w:sz w:val="22"/>
              <w:lang w:eastAsia="sv-SE"/>
            </w:rPr>
          </w:pPr>
          <w:hyperlink w:anchor="_Toc374962120" w:history="1">
            <w:r w:rsidRPr="00851467">
              <w:rPr>
                <w:rStyle w:val="Hyperlnk"/>
                <w:noProof/>
              </w:rPr>
              <w:t>4.2.2</w:t>
            </w:r>
            <w:r>
              <w:rPr>
                <w:rFonts w:asciiTheme="minorHAnsi" w:eastAsiaTheme="minorEastAsia" w:hAnsiTheme="minorHAnsi" w:cstheme="minorBidi"/>
                <w:noProof/>
                <w:sz w:val="22"/>
                <w:lang w:eastAsia="sv-SE"/>
              </w:rPr>
              <w:tab/>
            </w:r>
            <w:r w:rsidRPr="00851467">
              <w:rPr>
                <w:rStyle w:val="Hyperlnk"/>
                <w:noProof/>
              </w:rPr>
              <w:t>Patientens direktåtkomst</w:t>
            </w:r>
            <w:r>
              <w:rPr>
                <w:noProof/>
                <w:webHidden/>
              </w:rPr>
              <w:tab/>
            </w:r>
            <w:r>
              <w:rPr>
                <w:noProof/>
                <w:webHidden/>
              </w:rPr>
              <w:fldChar w:fldCharType="begin"/>
            </w:r>
            <w:r>
              <w:rPr>
                <w:noProof/>
                <w:webHidden/>
              </w:rPr>
              <w:instrText xml:space="preserve"> PAGEREF _Toc374962120 \h </w:instrText>
            </w:r>
            <w:r>
              <w:rPr>
                <w:noProof/>
                <w:webHidden/>
              </w:rPr>
            </w:r>
            <w:r>
              <w:rPr>
                <w:noProof/>
                <w:webHidden/>
              </w:rPr>
              <w:fldChar w:fldCharType="separate"/>
            </w:r>
            <w:r>
              <w:rPr>
                <w:noProof/>
                <w:webHidden/>
              </w:rPr>
              <w:t>21</w:t>
            </w:r>
            <w:r>
              <w:rPr>
                <w:noProof/>
                <w:webHidden/>
              </w:rPr>
              <w:fldChar w:fldCharType="end"/>
            </w:r>
          </w:hyperlink>
        </w:p>
        <w:p w14:paraId="5274D08F" w14:textId="77777777" w:rsidR="00D2469F" w:rsidRDefault="00D2469F">
          <w:pPr>
            <w:pStyle w:val="Innehll3"/>
            <w:tabs>
              <w:tab w:val="left" w:pos="1100"/>
              <w:tab w:val="right" w:leader="dot" w:pos="8664"/>
            </w:tabs>
            <w:rPr>
              <w:rFonts w:asciiTheme="minorHAnsi" w:eastAsiaTheme="minorEastAsia" w:hAnsiTheme="minorHAnsi" w:cstheme="minorBidi"/>
              <w:noProof/>
              <w:sz w:val="22"/>
              <w:lang w:eastAsia="sv-SE"/>
            </w:rPr>
          </w:pPr>
          <w:hyperlink w:anchor="_Toc374962121" w:history="1">
            <w:r w:rsidRPr="00851467">
              <w:rPr>
                <w:rStyle w:val="Hyperlnk"/>
                <w:noProof/>
              </w:rPr>
              <w:t>4.2.3</w:t>
            </w:r>
            <w:r>
              <w:rPr>
                <w:rFonts w:asciiTheme="minorHAnsi" w:eastAsiaTheme="minorEastAsia" w:hAnsiTheme="minorHAnsi" w:cstheme="minorBidi"/>
                <w:noProof/>
                <w:sz w:val="22"/>
                <w:lang w:eastAsia="sv-SE"/>
              </w:rPr>
              <w:tab/>
            </w:r>
            <w:r w:rsidRPr="00851467">
              <w:rPr>
                <w:rStyle w:val="Hyperlnk"/>
                <w:noProof/>
              </w:rPr>
              <w:t>Generellt</w:t>
            </w:r>
            <w:r>
              <w:rPr>
                <w:noProof/>
                <w:webHidden/>
              </w:rPr>
              <w:tab/>
            </w:r>
            <w:r>
              <w:rPr>
                <w:noProof/>
                <w:webHidden/>
              </w:rPr>
              <w:fldChar w:fldCharType="begin"/>
            </w:r>
            <w:r>
              <w:rPr>
                <w:noProof/>
                <w:webHidden/>
              </w:rPr>
              <w:instrText xml:space="preserve"> PAGEREF _Toc374962121 \h </w:instrText>
            </w:r>
            <w:r>
              <w:rPr>
                <w:noProof/>
                <w:webHidden/>
              </w:rPr>
            </w:r>
            <w:r>
              <w:rPr>
                <w:noProof/>
                <w:webHidden/>
              </w:rPr>
              <w:fldChar w:fldCharType="separate"/>
            </w:r>
            <w:r>
              <w:rPr>
                <w:noProof/>
                <w:webHidden/>
              </w:rPr>
              <w:t>21</w:t>
            </w:r>
            <w:r>
              <w:rPr>
                <w:noProof/>
                <w:webHidden/>
              </w:rPr>
              <w:fldChar w:fldCharType="end"/>
            </w:r>
          </w:hyperlink>
        </w:p>
        <w:p w14:paraId="6671D936" w14:textId="77777777" w:rsidR="00D2469F" w:rsidRDefault="00D2469F">
          <w:pPr>
            <w:pStyle w:val="Innehll2"/>
            <w:tabs>
              <w:tab w:val="left" w:pos="880"/>
              <w:tab w:val="right" w:leader="dot" w:pos="8664"/>
            </w:tabs>
            <w:rPr>
              <w:rFonts w:asciiTheme="minorHAnsi" w:eastAsiaTheme="minorEastAsia" w:hAnsiTheme="minorHAnsi" w:cstheme="minorBidi"/>
              <w:noProof/>
              <w:sz w:val="22"/>
              <w:lang w:eastAsia="sv-SE"/>
            </w:rPr>
          </w:pPr>
          <w:hyperlink w:anchor="_Toc374962122" w:history="1">
            <w:r w:rsidRPr="00851467">
              <w:rPr>
                <w:rStyle w:val="Hyperlnk"/>
                <w:noProof/>
              </w:rPr>
              <w:t>4.3</w:t>
            </w:r>
            <w:r>
              <w:rPr>
                <w:rFonts w:asciiTheme="minorHAnsi" w:eastAsiaTheme="minorEastAsia" w:hAnsiTheme="minorHAnsi" w:cstheme="minorBidi"/>
                <w:noProof/>
                <w:sz w:val="22"/>
                <w:lang w:eastAsia="sv-SE"/>
              </w:rPr>
              <w:tab/>
            </w:r>
            <w:r w:rsidRPr="00851467">
              <w:rPr>
                <w:rStyle w:val="Hyperlnk"/>
                <w:noProof/>
              </w:rPr>
              <w:t>Felhantering</w:t>
            </w:r>
            <w:r>
              <w:rPr>
                <w:noProof/>
                <w:webHidden/>
              </w:rPr>
              <w:tab/>
            </w:r>
            <w:r>
              <w:rPr>
                <w:noProof/>
                <w:webHidden/>
              </w:rPr>
              <w:fldChar w:fldCharType="begin"/>
            </w:r>
            <w:r>
              <w:rPr>
                <w:noProof/>
                <w:webHidden/>
              </w:rPr>
              <w:instrText xml:space="preserve"> PAGEREF _Toc374962122 \h </w:instrText>
            </w:r>
            <w:r>
              <w:rPr>
                <w:noProof/>
                <w:webHidden/>
              </w:rPr>
            </w:r>
            <w:r>
              <w:rPr>
                <w:noProof/>
                <w:webHidden/>
              </w:rPr>
              <w:fldChar w:fldCharType="separate"/>
            </w:r>
            <w:r>
              <w:rPr>
                <w:noProof/>
                <w:webHidden/>
              </w:rPr>
              <w:t>22</w:t>
            </w:r>
            <w:r>
              <w:rPr>
                <w:noProof/>
                <w:webHidden/>
              </w:rPr>
              <w:fldChar w:fldCharType="end"/>
            </w:r>
          </w:hyperlink>
        </w:p>
        <w:p w14:paraId="38A6CF99" w14:textId="77777777" w:rsidR="00D2469F" w:rsidRDefault="00D2469F">
          <w:pPr>
            <w:pStyle w:val="Innehll3"/>
            <w:tabs>
              <w:tab w:val="left" w:pos="1100"/>
              <w:tab w:val="right" w:leader="dot" w:pos="8664"/>
            </w:tabs>
            <w:rPr>
              <w:rFonts w:asciiTheme="minorHAnsi" w:eastAsiaTheme="minorEastAsia" w:hAnsiTheme="minorHAnsi" w:cstheme="minorBidi"/>
              <w:noProof/>
              <w:sz w:val="22"/>
              <w:lang w:eastAsia="sv-SE"/>
            </w:rPr>
          </w:pPr>
          <w:hyperlink w:anchor="_Toc374962123" w:history="1">
            <w:r w:rsidRPr="00851467">
              <w:rPr>
                <w:rStyle w:val="Hyperlnk"/>
                <w:noProof/>
              </w:rPr>
              <w:t>4.3.1</w:t>
            </w:r>
            <w:r>
              <w:rPr>
                <w:rFonts w:asciiTheme="minorHAnsi" w:eastAsiaTheme="minorEastAsia" w:hAnsiTheme="minorHAnsi" w:cstheme="minorBidi"/>
                <w:noProof/>
                <w:sz w:val="22"/>
                <w:lang w:eastAsia="sv-SE"/>
              </w:rPr>
              <w:tab/>
            </w:r>
            <w:r w:rsidRPr="00851467">
              <w:rPr>
                <w:rStyle w:val="Hyperlnk"/>
                <w:noProof/>
              </w:rPr>
              <w:t>Krav på en tjänsteproducent</w:t>
            </w:r>
            <w:r>
              <w:rPr>
                <w:noProof/>
                <w:webHidden/>
              </w:rPr>
              <w:tab/>
            </w:r>
            <w:r>
              <w:rPr>
                <w:noProof/>
                <w:webHidden/>
              </w:rPr>
              <w:fldChar w:fldCharType="begin"/>
            </w:r>
            <w:r>
              <w:rPr>
                <w:noProof/>
                <w:webHidden/>
              </w:rPr>
              <w:instrText xml:space="preserve"> PAGEREF _Toc374962123 \h </w:instrText>
            </w:r>
            <w:r>
              <w:rPr>
                <w:noProof/>
                <w:webHidden/>
              </w:rPr>
            </w:r>
            <w:r>
              <w:rPr>
                <w:noProof/>
                <w:webHidden/>
              </w:rPr>
              <w:fldChar w:fldCharType="separate"/>
            </w:r>
            <w:r>
              <w:rPr>
                <w:noProof/>
                <w:webHidden/>
              </w:rPr>
              <w:t>22</w:t>
            </w:r>
            <w:r>
              <w:rPr>
                <w:noProof/>
                <w:webHidden/>
              </w:rPr>
              <w:fldChar w:fldCharType="end"/>
            </w:r>
          </w:hyperlink>
        </w:p>
        <w:p w14:paraId="7276F865" w14:textId="77777777" w:rsidR="00D2469F" w:rsidRDefault="00D2469F">
          <w:pPr>
            <w:pStyle w:val="Innehll3"/>
            <w:tabs>
              <w:tab w:val="left" w:pos="1100"/>
              <w:tab w:val="right" w:leader="dot" w:pos="8664"/>
            </w:tabs>
            <w:rPr>
              <w:rFonts w:asciiTheme="minorHAnsi" w:eastAsiaTheme="minorEastAsia" w:hAnsiTheme="minorHAnsi" w:cstheme="minorBidi"/>
              <w:noProof/>
              <w:sz w:val="22"/>
              <w:lang w:eastAsia="sv-SE"/>
            </w:rPr>
          </w:pPr>
          <w:hyperlink w:anchor="_Toc374962124" w:history="1">
            <w:r w:rsidRPr="00851467">
              <w:rPr>
                <w:rStyle w:val="Hyperlnk"/>
                <w:noProof/>
              </w:rPr>
              <w:t>4.3.2</w:t>
            </w:r>
            <w:r>
              <w:rPr>
                <w:rFonts w:asciiTheme="minorHAnsi" w:eastAsiaTheme="minorEastAsia" w:hAnsiTheme="minorHAnsi" w:cstheme="minorBidi"/>
                <w:noProof/>
                <w:sz w:val="22"/>
                <w:lang w:eastAsia="sv-SE"/>
              </w:rPr>
              <w:tab/>
            </w:r>
            <w:r w:rsidRPr="00851467">
              <w:rPr>
                <w:rStyle w:val="Hyperlnk"/>
                <w:noProof/>
              </w:rPr>
              <w:t>Krav på en tjänstekonsument</w:t>
            </w:r>
            <w:r>
              <w:rPr>
                <w:noProof/>
                <w:webHidden/>
              </w:rPr>
              <w:tab/>
            </w:r>
            <w:r>
              <w:rPr>
                <w:noProof/>
                <w:webHidden/>
              </w:rPr>
              <w:fldChar w:fldCharType="begin"/>
            </w:r>
            <w:r>
              <w:rPr>
                <w:noProof/>
                <w:webHidden/>
              </w:rPr>
              <w:instrText xml:space="preserve"> PAGEREF _Toc374962124 \h </w:instrText>
            </w:r>
            <w:r>
              <w:rPr>
                <w:noProof/>
                <w:webHidden/>
              </w:rPr>
            </w:r>
            <w:r>
              <w:rPr>
                <w:noProof/>
                <w:webHidden/>
              </w:rPr>
              <w:fldChar w:fldCharType="separate"/>
            </w:r>
            <w:r>
              <w:rPr>
                <w:noProof/>
                <w:webHidden/>
              </w:rPr>
              <w:t>22</w:t>
            </w:r>
            <w:r>
              <w:rPr>
                <w:noProof/>
                <w:webHidden/>
              </w:rPr>
              <w:fldChar w:fldCharType="end"/>
            </w:r>
          </w:hyperlink>
        </w:p>
        <w:p w14:paraId="59243666" w14:textId="77777777" w:rsidR="00D2469F" w:rsidRDefault="00D2469F">
          <w:pPr>
            <w:pStyle w:val="Innehll2"/>
            <w:tabs>
              <w:tab w:val="left" w:pos="880"/>
              <w:tab w:val="right" w:leader="dot" w:pos="8664"/>
            </w:tabs>
            <w:rPr>
              <w:rFonts w:asciiTheme="minorHAnsi" w:eastAsiaTheme="minorEastAsia" w:hAnsiTheme="minorHAnsi" w:cstheme="minorBidi"/>
              <w:noProof/>
              <w:sz w:val="22"/>
              <w:lang w:eastAsia="sv-SE"/>
            </w:rPr>
          </w:pPr>
          <w:hyperlink w:anchor="_Toc374962125" w:history="1">
            <w:r w:rsidRPr="00851467">
              <w:rPr>
                <w:rStyle w:val="Hyperlnk"/>
                <w:noProof/>
              </w:rPr>
              <w:t>4.4</w:t>
            </w:r>
            <w:r>
              <w:rPr>
                <w:rFonts w:asciiTheme="minorHAnsi" w:eastAsiaTheme="minorEastAsia" w:hAnsiTheme="minorHAnsi" w:cstheme="minorBidi"/>
                <w:noProof/>
                <w:sz w:val="22"/>
                <w:lang w:eastAsia="sv-SE"/>
              </w:rPr>
              <w:tab/>
            </w:r>
            <w:r w:rsidRPr="00851467">
              <w:rPr>
                <w:rStyle w:val="Hyperlnk"/>
                <w:noProof/>
              </w:rPr>
              <w:t>Icke funktionella krav</w:t>
            </w:r>
            <w:r>
              <w:rPr>
                <w:noProof/>
                <w:webHidden/>
              </w:rPr>
              <w:tab/>
            </w:r>
            <w:r>
              <w:rPr>
                <w:noProof/>
                <w:webHidden/>
              </w:rPr>
              <w:fldChar w:fldCharType="begin"/>
            </w:r>
            <w:r>
              <w:rPr>
                <w:noProof/>
                <w:webHidden/>
              </w:rPr>
              <w:instrText xml:space="preserve"> PAGEREF _Toc374962125 \h </w:instrText>
            </w:r>
            <w:r>
              <w:rPr>
                <w:noProof/>
                <w:webHidden/>
              </w:rPr>
            </w:r>
            <w:r>
              <w:rPr>
                <w:noProof/>
                <w:webHidden/>
              </w:rPr>
              <w:fldChar w:fldCharType="separate"/>
            </w:r>
            <w:r>
              <w:rPr>
                <w:noProof/>
                <w:webHidden/>
              </w:rPr>
              <w:t>22</w:t>
            </w:r>
            <w:r>
              <w:rPr>
                <w:noProof/>
                <w:webHidden/>
              </w:rPr>
              <w:fldChar w:fldCharType="end"/>
            </w:r>
          </w:hyperlink>
        </w:p>
        <w:p w14:paraId="5D47BCB2" w14:textId="77777777" w:rsidR="00D2469F" w:rsidRDefault="00D2469F">
          <w:pPr>
            <w:pStyle w:val="Innehll3"/>
            <w:tabs>
              <w:tab w:val="left" w:pos="1100"/>
              <w:tab w:val="right" w:leader="dot" w:pos="8664"/>
            </w:tabs>
            <w:rPr>
              <w:rFonts w:asciiTheme="minorHAnsi" w:eastAsiaTheme="minorEastAsia" w:hAnsiTheme="minorHAnsi" w:cstheme="minorBidi"/>
              <w:noProof/>
              <w:sz w:val="22"/>
              <w:lang w:eastAsia="sv-SE"/>
            </w:rPr>
          </w:pPr>
          <w:hyperlink w:anchor="_Toc374962126" w:history="1">
            <w:r w:rsidRPr="00851467">
              <w:rPr>
                <w:rStyle w:val="Hyperlnk"/>
                <w:noProof/>
              </w:rPr>
              <w:t>4.4.1</w:t>
            </w:r>
            <w:r>
              <w:rPr>
                <w:rFonts w:asciiTheme="minorHAnsi" w:eastAsiaTheme="minorEastAsia" w:hAnsiTheme="minorHAnsi" w:cstheme="minorBidi"/>
                <w:noProof/>
                <w:sz w:val="22"/>
                <w:lang w:eastAsia="sv-SE"/>
              </w:rPr>
              <w:tab/>
            </w:r>
            <w:r w:rsidRPr="00851467">
              <w:rPr>
                <w:rStyle w:val="Hyperlnk"/>
                <w:noProof/>
              </w:rPr>
              <w:t>SLA krav</w:t>
            </w:r>
            <w:r>
              <w:rPr>
                <w:noProof/>
                <w:webHidden/>
              </w:rPr>
              <w:tab/>
            </w:r>
            <w:r>
              <w:rPr>
                <w:noProof/>
                <w:webHidden/>
              </w:rPr>
              <w:fldChar w:fldCharType="begin"/>
            </w:r>
            <w:r>
              <w:rPr>
                <w:noProof/>
                <w:webHidden/>
              </w:rPr>
              <w:instrText xml:space="preserve"> PAGEREF _Toc374962126 \h </w:instrText>
            </w:r>
            <w:r>
              <w:rPr>
                <w:noProof/>
                <w:webHidden/>
              </w:rPr>
            </w:r>
            <w:r>
              <w:rPr>
                <w:noProof/>
                <w:webHidden/>
              </w:rPr>
              <w:fldChar w:fldCharType="separate"/>
            </w:r>
            <w:r>
              <w:rPr>
                <w:noProof/>
                <w:webHidden/>
              </w:rPr>
              <w:t>22</w:t>
            </w:r>
            <w:r>
              <w:rPr>
                <w:noProof/>
                <w:webHidden/>
              </w:rPr>
              <w:fldChar w:fldCharType="end"/>
            </w:r>
          </w:hyperlink>
        </w:p>
        <w:p w14:paraId="241EEA1C" w14:textId="77777777" w:rsidR="00D2469F" w:rsidRDefault="00D2469F">
          <w:pPr>
            <w:pStyle w:val="Innehll1"/>
            <w:tabs>
              <w:tab w:val="left" w:pos="400"/>
              <w:tab w:val="right" w:leader="dot" w:pos="8664"/>
            </w:tabs>
            <w:rPr>
              <w:rFonts w:asciiTheme="minorHAnsi" w:eastAsiaTheme="minorEastAsia" w:hAnsiTheme="minorHAnsi" w:cstheme="minorBidi"/>
              <w:noProof/>
              <w:sz w:val="22"/>
              <w:lang w:eastAsia="sv-SE"/>
            </w:rPr>
          </w:pPr>
          <w:hyperlink w:anchor="_Toc374962127" w:history="1">
            <w:r w:rsidRPr="00851467">
              <w:rPr>
                <w:rStyle w:val="Hyperlnk"/>
                <w:noProof/>
              </w:rPr>
              <w:t>5</w:t>
            </w:r>
            <w:r>
              <w:rPr>
                <w:rFonts w:asciiTheme="minorHAnsi" w:eastAsiaTheme="minorEastAsia" w:hAnsiTheme="minorHAnsi" w:cstheme="minorBidi"/>
                <w:noProof/>
                <w:sz w:val="22"/>
                <w:lang w:eastAsia="sv-SE"/>
              </w:rPr>
              <w:tab/>
            </w:r>
            <w:r w:rsidRPr="00851467">
              <w:rPr>
                <w:rStyle w:val="Hyperlnk"/>
                <w:noProof/>
              </w:rPr>
              <w:t>Tjänstedomänens meddelandemodeller</w:t>
            </w:r>
            <w:r>
              <w:rPr>
                <w:noProof/>
                <w:webHidden/>
              </w:rPr>
              <w:tab/>
            </w:r>
            <w:r>
              <w:rPr>
                <w:noProof/>
                <w:webHidden/>
              </w:rPr>
              <w:fldChar w:fldCharType="begin"/>
            </w:r>
            <w:r>
              <w:rPr>
                <w:noProof/>
                <w:webHidden/>
              </w:rPr>
              <w:instrText xml:space="preserve"> PAGEREF _Toc374962127 \h </w:instrText>
            </w:r>
            <w:r>
              <w:rPr>
                <w:noProof/>
                <w:webHidden/>
              </w:rPr>
            </w:r>
            <w:r>
              <w:rPr>
                <w:noProof/>
                <w:webHidden/>
              </w:rPr>
              <w:fldChar w:fldCharType="separate"/>
            </w:r>
            <w:r>
              <w:rPr>
                <w:noProof/>
                <w:webHidden/>
              </w:rPr>
              <w:t>24</w:t>
            </w:r>
            <w:r>
              <w:rPr>
                <w:noProof/>
                <w:webHidden/>
              </w:rPr>
              <w:fldChar w:fldCharType="end"/>
            </w:r>
          </w:hyperlink>
        </w:p>
        <w:p w14:paraId="5107E7CC" w14:textId="77777777" w:rsidR="00D2469F" w:rsidRDefault="00D2469F">
          <w:pPr>
            <w:pStyle w:val="Innehll2"/>
            <w:tabs>
              <w:tab w:val="left" w:pos="880"/>
              <w:tab w:val="right" w:leader="dot" w:pos="8664"/>
            </w:tabs>
            <w:rPr>
              <w:rFonts w:asciiTheme="minorHAnsi" w:eastAsiaTheme="minorEastAsia" w:hAnsiTheme="minorHAnsi" w:cstheme="minorBidi"/>
              <w:noProof/>
              <w:sz w:val="22"/>
              <w:lang w:eastAsia="sv-SE"/>
            </w:rPr>
          </w:pPr>
          <w:hyperlink w:anchor="_Toc374962128" w:history="1">
            <w:r w:rsidRPr="00851467">
              <w:rPr>
                <w:rStyle w:val="Hyperlnk"/>
                <w:noProof/>
              </w:rPr>
              <w:t>5.1</w:t>
            </w:r>
            <w:r>
              <w:rPr>
                <w:rFonts w:asciiTheme="minorHAnsi" w:eastAsiaTheme="minorEastAsia" w:hAnsiTheme="minorHAnsi" w:cstheme="minorBidi"/>
                <w:noProof/>
                <w:sz w:val="22"/>
                <w:lang w:eastAsia="sv-SE"/>
              </w:rPr>
              <w:tab/>
            </w:r>
            <w:r w:rsidRPr="00851467">
              <w:rPr>
                <w:rStyle w:val="Hyperlnk"/>
                <w:noProof/>
              </w:rPr>
              <w:t>V-MIM - Observationer</w:t>
            </w:r>
            <w:r>
              <w:rPr>
                <w:noProof/>
                <w:webHidden/>
              </w:rPr>
              <w:tab/>
            </w:r>
            <w:r>
              <w:rPr>
                <w:noProof/>
                <w:webHidden/>
              </w:rPr>
              <w:fldChar w:fldCharType="begin"/>
            </w:r>
            <w:r>
              <w:rPr>
                <w:noProof/>
                <w:webHidden/>
              </w:rPr>
              <w:instrText xml:space="preserve"> PAGEREF _Toc374962128 \h </w:instrText>
            </w:r>
            <w:r>
              <w:rPr>
                <w:noProof/>
                <w:webHidden/>
              </w:rPr>
            </w:r>
            <w:r>
              <w:rPr>
                <w:noProof/>
                <w:webHidden/>
              </w:rPr>
              <w:fldChar w:fldCharType="separate"/>
            </w:r>
            <w:r>
              <w:rPr>
                <w:noProof/>
                <w:webHidden/>
              </w:rPr>
              <w:t>24</w:t>
            </w:r>
            <w:r>
              <w:rPr>
                <w:noProof/>
                <w:webHidden/>
              </w:rPr>
              <w:fldChar w:fldCharType="end"/>
            </w:r>
          </w:hyperlink>
        </w:p>
        <w:p w14:paraId="37545CB8" w14:textId="77777777" w:rsidR="00D2469F" w:rsidRDefault="00D2469F">
          <w:pPr>
            <w:pStyle w:val="Innehll2"/>
            <w:tabs>
              <w:tab w:val="left" w:pos="880"/>
              <w:tab w:val="right" w:leader="dot" w:pos="8664"/>
            </w:tabs>
            <w:rPr>
              <w:rFonts w:asciiTheme="minorHAnsi" w:eastAsiaTheme="minorEastAsia" w:hAnsiTheme="minorHAnsi" w:cstheme="minorBidi"/>
              <w:noProof/>
              <w:sz w:val="22"/>
              <w:lang w:eastAsia="sv-SE"/>
            </w:rPr>
          </w:pPr>
          <w:hyperlink w:anchor="_Toc374962129" w:history="1">
            <w:r w:rsidRPr="00851467">
              <w:rPr>
                <w:rStyle w:val="Hyperlnk"/>
                <w:noProof/>
              </w:rPr>
              <w:t>5.2</w:t>
            </w:r>
            <w:r>
              <w:rPr>
                <w:rFonts w:asciiTheme="minorHAnsi" w:eastAsiaTheme="minorEastAsia" w:hAnsiTheme="minorHAnsi" w:cstheme="minorBidi"/>
                <w:noProof/>
                <w:sz w:val="22"/>
                <w:lang w:eastAsia="sv-SE"/>
              </w:rPr>
              <w:tab/>
            </w:r>
            <w:r w:rsidRPr="00851467">
              <w:rPr>
                <w:rStyle w:val="Hyperlnk"/>
                <w:noProof/>
              </w:rPr>
              <w:t>V-MIM - Mätvärden</w:t>
            </w:r>
            <w:r>
              <w:rPr>
                <w:noProof/>
                <w:webHidden/>
              </w:rPr>
              <w:tab/>
            </w:r>
            <w:r>
              <w:rPr>
                <w:noProof/>
                <w:webHidden/>
              </w:rPr>
              <w:fldChar w:fldCharType="begin"/>
            </w:r>
            <w:r>
              <w:rPr>
                <w:noProof/>
                <w:webHidden/>
              </w:rPr>
              <w:instrText xml:space="preserve"> PAGEREF _Toc374962129 \h </w:instrText>
            </w:r>
            <w:r>
              <w:rPr>
                <w:noProof/>
                <w:webHidden/>
              </w:rPr>
            </w:r>
            <w:r>
              <w:rPr>
                <w:noProof/>
                <w:webHidden/>
              </w:rPr>
              <w:fldChar w:fldCharType="separate"/>
            </w:r>
            <w:r>
              <w:rPr>
                <w:noProof/>
                <w:webHidden/>
              </w:rPr>
              <w:t>27</w:t>
            </w:r>
            <w:r>
              <w:rPr>
                <w:noProof/>
                <w:webHidden/>
              </w:rPr>
              <w:fldChar w:fldCharType="end"/>
            </w:r>
          </w:hyperlink>
        </w:p>
        <w:p w14:paraId="3A75CFFE" w14:textId="77777777" w:rsidR="00D2469F" w:rsidRDefault="00D2469F">
          <w:pPr>
            <w:pStyle w:val="Innehll2"/>
            <w:tabs>
              <w:tab w:val="left" w:pos="880"/>
              <w:tab w:val="right" w:leader="dot" w:pos="8664"/>
            </w:tabs>
            <w:rPr>
              <w:rFonts w:asciiTheme="minorHAnsi" w:eastAsiaTheme="minorEastAsia" w:hAnsiTheme="minorHAnsi" w:cstheme="minorBidi"/>
              <w:noProof/>
              <w:sz w:val="22"/>
              <w:lang w:eastAsia="sv-SE"/>
            </w:rPr>
          </w:pPr>
          <w:hyperlink w:anchor="_Toc374962130" w:history="1">
            <w:r w:rsidRPr="00851467">
              <w:rPr>
                <w:rStyle w:val="Hyperlnk"/>
                <w:noProof/>
              </w:rPr>
              <w:t>5.3</w:t>
            </w:r>
            <w:r>
              <w:rPr>
                <w:rFonts w:asciiTheme="minorHAnsi" w:eastAsiaTheme="minorEastAsia" w:hAnsiTheme="minorHAnsi" w:cstheme="minorBidi"/>
                <w:noProof/>
                <w:sz w:val="22"/>
                <w:lang w:eastAsia="sv-SE"/>
              </w:rPr>
              <w:tab/>
            </w:r>
            <w:r w:rsidRPr="00851467">
              <w:rPr>
                <w:rStyle w:val="Hyperlnk"/>
                <w:noProof/>
              </w:rPr>
              <w:t>Formatregler</w:t>
            </w:r>
            <w:r>
              <w:rPr>
                <w:noProof/>
                <w:webHidden/>
              </w:rPr>
              <w:tab/>
            </w:r>
            <w:r>
              <w:rPr>
                <w:noProof/>
                <w:webHidden/>
              </w:rPr>
              <w:fldChar w:fldCharType="begin"/>
            </w:r>
            <w:r>
              <w:rPr>
                <w:noProof/>
                <w:webHidden/>
              </w:rPr>
              <w:instrText xml:space="preserve"> PAGEREF _Toc374962130 \h </w:instrText>
            </w:r>
            <w:r>
              <w:rPr>
                <w:noProof/>
                <w:webHidden/>
              </w:rPr>
            </w:r>
            <w:r>
              <w:rPr>
                <w:noProof/>
                <w:webHidden/>
              </w:rPr>
              <w:fldChar w:fldCharType="separate"/>
            </w:r>
            <w:r>
              <w:rPr>
                <w:noProof/>
                <w:webHidden/>
              </w:rPr>
              <w:t>29</w:t>
            </w:r>
            <w:r>
              <w:rPr>
                <w:noProof/>
                <w:webHidden/>
              </w:rPr>
              <w:fldChar w:fldCharType="end"/>
            </w:r>
          </w:hyperlink>
        </w:p>
        <w:p w14:paraId="54B9123F" w14:textId="77777777" w:rsidR="00D2469F" w:rsidRDefault="00D2469F">
          <w:pPr>
            <w:pStyle w:val="Innehll3"/>
            <w:tabs>
              <w:tab w:val="left" w:pos="1100"/>
              <w:tab w:val="right" w:leader="dot" w:pos="8664"/>
            </w:tabs>
            <w:rPr>
              <w:rFonts w:asciiTheme="minorHAnsi" w:eastAsiaTheme="minorEastAsia" w:hAnsiTheme="minorHAnsi" w:cstheme="minorBidi"/>
              <w:noProof/>
              <w:sz w:val="22"/>
              <w:lang w:eastAsia="sv-SE"/>
            </w:rPr>
          </w:pPr>
          <w:hyperlink w:anchor="_Toc374962131" w:history="1">
            <w:r w:rsidRPr="00851467">
              <w:rPr>
                <w:rStyle w:val="Hyperlnk"/>
                <w:noProof/>
              </w:rPr>
              <w:t>5.3.1</w:t>
            </w:r>
            <w:r>
              <w:rPr>
                <w:rFonts w:asciiTheme="minorHAnsi" w:eastAsiaTheme="minorEastAsia" w:hAnsiTheme="minorHAnsi" w:cstheme="minorBidi"/>
                <w:noProof/>
                <w:sz w:val="22"/>
                <w:lang w:eastAsia="sv-SE"/>
              </w:rPr>
              <w:tab/>
            </w:r>
            <w:r w:rsidRPr="00851467">
              <w:rPr>
                <w:rStyle w:val="Hyperlnk"/>
                <w:noProof/>
              </w:rPr>
              <w:t>Regel 1 – ReferredInformation.time</w:t>
            </w:r>
            <w:r>
              <w:rPr>
                <w:noProof/>
                <w:webHidden/>
              </w:rPr>
              <w:tab/>
            </w:r>
            <w:r>
              <w:rPr>
                <w:noProof/>
                <w:webHidden/>
              </w:rPr>
              <w:fldChar w:fldCharType="begin"/>
            </w:r>
            <w:r>
              <w:rPr>
                <w:noProof/>
                <w:webHidden/>
              </w:rPr>
              <w:instrText xml:space="preserve"> PAGEREF _Toc374962131 \h </w:instrText>
            </w:r>
            <w:r>
              <w:rPr>
                <w:noProof/>
                <w:webHidden/>
              </w:rPr>
            </w:r>
            <w:r>
              <w:rPr>
                <w:noProof/>
                <w:webHidden/>
              </w:rPr>
              <w:fldChar w:fldCharType="separate"/>
            </w:r>
            <w:r>
              <w:rPr>
                <w:noProof/>
                <w:webHidden/>
              </w:rPr>
              <w:t>29</w:t>
            </w:r>
            <w:r>
              <w:rPr>
                <w:noProof/>
                <w:webHidden/>
              </w:rPr>
              <w:fldChar w:fldCharType="end"/>
            </w:r>
          </w:hyperlink>
        </w:p>
        <w:p w14:paraId="5AFDE5F5" w14:textId="77777777" w:rsidR="00D2469F" w:rsidRDefault="00D2469F">
          <w:pPr>
            <w:pStyle w:val="Innehll1"/>
            <w:tabs>
              <w:tab w:val="left" w:pos="400"/>
              <w:tab w:val="right" w:leader="dot" w:pos="8664"/>
            </w:tabs>
            <w:rPr>
              <w:rFonts w:asciiTheme="minorHAnsi" w:eastAsiaTheme="minorEastAsia" w:hAnsiTheme="minorHAnsi" w:cstheme="minorBidi"/>
              <w:noProof/>
              <w:sz w:val="22"/>
              <w:lang w:eastAsia="sv-SE"/>
            </w:rPr>
          </w:pPr>
          <w:hyperlink w:anchor="_Toc374962132" w:history="1">
            <w:r w:rsidRPr="00851467">
              <w:rPr>
                <w:rStyle w:val="Hyperlnk"/>
                <w:noProof/>
              </w:rPr>
              <w:t>6</w:t>
            </w:r>
            <w:r>
              <w:rPr>
                <w:rFonts w:asciiTheme="minorHAnsi" w:eastAsiaTheme="minorEastAsia" w:hAnsiTheme="minorHAnsi" w:cstheme="minorBidi"/>
                <w:noProof/>
                <w:sz w:val="22"/>
                <w:lang w:eastAsia="sv-SE"/>
              </w:rPr>
              <w:tab/>
            </w:r>
            <w:r w:rsidRPr="00851467">
              <w:rPr>
                <w:rStyle w:val="Hyperlnk"/>
                <w:noProof/>
              </w:rPr>
              <w:t>Tjänstekontrakt</w:t>
            </w:r>
            <w:r>
              <w:rPr>
                <w:noProof/>
                <w:webHidden/>
              </w:rPr>
              <w:tab/>
            </w:r>
            <w:r>
              <w:rPr>
                <w:noProof/>
                <w:webHidden/>
              </w:rPr>
              <w:fldChar w:fldCharType="begin"/>
            </w:r>
            <w:r>
              <w:rPr>
                <w:noProof/>
                <w:webHidden/>
              </w:rPr>
              <w:instrText xml:space="preserve"> PAGEREF _Toc374962132 \h </w:instrText>
            </w:r>
            <w:r>
              <w:rPr>
                <w:noProof/>
                <w:webHidden/>
              </w:rPr>
            </w:r>
            <w:r>
              <w:rPr>
                <w:noProof/>
                <w:webHidden/>
              </w:rPr>
              <w:fldChar w:fldCharType="separate"/>
            </w:r>
            <w:r>
              <w:rPr>
                <w:noProof/>
                <w:webHidden/>
              </w:rPr>
              <w:t>29</w:t>
            </w:r>
            <w:r>
              <w:rPr>
                <w:noProof/>
                <w:webHidden/>
              </w:rPr>
              <w:fldChar w:fldCharType="end"/>
            </w:r>
          </w:hyperlink>
        </w:p>
        <w:p w14:paraId="596BD77F" w14:textId="77777777" w:rsidR="00D2469F" w:rsidRDefault="00D2469F">
          <w:pPr>
            <w:pStyle w:val="Innehll2"/>
            <w:tabs>
              <w:tab w:val="left" w:pos="880"/>
              <w:tab w:val="right" w:leader="dot" w:pos="8664"/>
            </w:tabs>
            <w:rPr>
              <w:rFonts w:asciiTheme="minorHAnsi" w:eastAsiaTheme="minorEastAsia" w:hAnsiTheme="minorHAnsi" w:cstheme="minorBidi"/>
              <w:noProof/>
              <w:sz w:val="22"/>
              <w:lang w:eastAsia="sv-SE"/>
            </w:rPr>
          </w:pPr>
          <w:hyperlink w:anchor="_Toc374962133" w:history="1">
            <w:r w:rsidRPr="00851467">
              <w:rPr>
                <w:rStyle w:val="Hyperlnk"/>
                <w:noProof/>
              </w:rPr>
              <w:t>6.1</w:t>
            </w:r>
            <w:r>
              <w:rPr>
                <w:rFonts w:asciiTheme="minorHAnsi" w:eastAsiaTheme="minorEastAsia" w:hAnsiTheme="minorHAnsi" w:cstheme="minorBidi"/>
                <w:noProof/>
                <w:sz w:val="22"/>
                <w:lang w:eastAsia="sv-SE"/>
              </w:rPr>
              <w:tab/>
            </w:r>
            <w:r w:rsidRPr="00851467">
              <w:rPr>
                <w:rStyle w:val="Hyperlnk"/>
                <w:noProof/>
              </w:rPr>
              <w:t>GetObservation</w:t>
            </w:r>
            <w:r>
              <w:rPr>
                <w:noProof/>
                <w:webHidden/>
              </w:rPr>
              <w:tab/>
            </w:r>
            <w:r>
              <w:rPr>
                <w:noProof/>
                <w:webHidden/>
              </w:rPr>
              <w:fldChar w:fldCharType="begin"/>
            </w:r>
            <w:r>
              <w:rPr>
                <w:noProof/>
                <w:webHidden/>
              </w:rPr>
              <w:instrText xml:space="preserve"> PAGEREF _Toc374962133 \h </w:instrText>
            </w:r>
            <w:r>
              <w:rPr>
                <w:noProof/>
                <w:webHidden/>
              </w:rPr>
            </w:r>
            <w:r>
              <w:rPr>
                <w:noProof/>
                <w:webHidden/>
              </w:rPr>
              <w:fldChar w:fldCharType="separate"/>
            </w:r>
            <w:r>
              <w:rPr>
                <w:noProof/>
                <w:webHidden/>
              </w:rPr>
              <w:t>29</w:t>
            </w:r>
            <w:r>
              <w:rPr>
                <w:noProof/>
                <w:webHidden/>
              </w:rPr>
              <w:fldChar w:fldCharType="end"/>
            </w:r>
          </w:hyperlink>
        </w:p>
        <w:p w14:paraId="193707C5" w14:textId="77777777" w:rsidR="00D2469F" w:rsidRDefault="00D2469F">
          <w:pPr>
            <w:pStyle w:val="Innehll3"/>
            <w:tabs>
              <w:tab w:val="left" w:pos="1100"/>
              <w:tab w:val="right" w:leader="dot" w:pos="8664"/>
            </w:tabs>
            <w:rPr>
              <w:rFonts w:asciiTheme="minorHAnsi" w:eastAsiaTheme="minorEastAsia" w:hAnsiTheme="minorHAnsi" w:cstheme="minorBidi"/>
              <w:noProof/>
              <w:sz w:val="22"/>
              <w:lang w:eastAsia="sv-SE"/>
            </w:rPr>
          </w:pPr>
          <w:hyperlink w:anchor="_Toc374962134" w:history="1">
            <w:r w:rsidRPr="00851467">
              <w:rPr>
                <w:rStyle w:val="Hyperlnk"/>
                <w:noProof/>
              </w:rPr>
              <w:t>6.1.1</w:t>
            </w:r>
            <w:r>
              <w:rPr>
                <w:rFonts w:asciiTheme="minorHAnsi" w:eastAsiaTheme="minorEastAsia" w:hAnsiTheme="minorHAnsi" w:cstheme="minorBidi"/>
                <w:noProof/>
                <w:sz w:val="22"/>
                <w:lang w:eastAsia="sv-SE"/>
              </w:rPr>
              <w:tab/>
            </w:r>
            <w:r w:rsidRPr="00851467">
              <w:rPr>
                <w:rStyle w:val="Hyperlnk"/>
                <w:noProof/>
              </w:rPr>
              <w:t>Version</w:t>
            </w:r>
            <w:r>
              <w:rPr>
                <w:noProof/>
                <w:webHidden/>
              </w:rPr>
              <w:tab/>
            </w:r>
            <w:r>
              <w:rPr>
                <w:noProof/>
                <w:webHidden/>
              </w:rPr>
              <w:fldChar w:fldCharType="begin"/>
            </w:r>
            <w:r>
              <w:rPr>
                <w:noProof/>
                <w:webHidden/>
              </w:rPr>
              <w:instrText xml:space="preserve"> PAGEREF _Toc374962134 \h </w:instrText>
            </w:r>
            <w:r>
              <w:rPr>
                <w:noProof/>
                <w:webHidden/>
              </w:rPr>
            </w:r>
            <w:r>
              <w:rPr>
                <w:noProof/>
                <w:webHidden/>
              </w:rPr>
              <w:fldChar w:fldCharType="separate"/>
            </w:r>
            <w:r>
              <w:rPr>
                <w:noProof/>
                <w:webHidden/>
              </w:rPr>
              <w:t>29</w:t>
            </w:r>
            <w:r>
              <w:rPr>
                <w:noProof/>
                <w:webHidden/>
              </w:rPr>
              <w:fldChar w:fldCharType="end"/>
            </w:r>
          </w:hyperlink>
        </w:p>
        <w:p w14:paraId="6F31C1DE" w14:textId="77777777" w:rsidR="00D2469F" w:rsidRDefault="00D2469F">
          <w:pPr>
            <w:pStyle w:val="Innehll3"/>
            <w:tabs>
              <w:tab w:val="left" w:pos="1100"/>
              <w:tab w:val="right" w:leader="dot" w:pos="8664"/>
            </w:tabs>
            <w:rPr>
              <w:rFonts w:asciiTheme="minorHAnsi" w:eastAsiaTheme="minorEastAsia" w:hAnsiTheme="minorHAnsi" w:cstheme="minorBidi"/>
              <w:noProof/>
              <w:sz w:val="22"/>
              <w:lang w:eastAsia="sv-SE"/>
            </w:rPr>
          </w:pPr>
          <w:hyperlink w:anchor="_Toc374962135" w:history="1">
            <w:r w:rsidRPr="00851467">
              <w:rPr>
                <w:rStyle w:val="Hyperlnk"/>
                <w:noProof/>
              </w:rPr>
              <w:t>6.1.2</w:t>
            </w:r>
            <w:r>
              <w:rPr>
                <w:rFonts w:asciiTheme="minorHAnsi" w:eastAsiaTheme="minorEastAsia" w:hAnsiTheme="minorHAnsi" w:cstheme="minorBidi"/>
                <w:noProof/>
                <w:sz w:val="22"/>
                <w:lang w:eastAsia="sv-SE"/>
              </w:rPr>
              <w:tab/>
            </w:r>
            <w:r w:rsidRPr="00851467">
              <w:rPr>
                <w:rStyle w:val="Hyperlnk"/>
                <w:noProof/>
              </w:rPr>
              <w:t>Fältregler</w:t>
            </w:r>
            <w:r>
              <w:rPr>
                <w:noProof/>
                <w:webHidden/>
              </w:rPr>
              <w:tab/>
            </w:r>
            <w:r>
              <w:rPr>
                <w:noProof/>
                <w:webHidden/>
              </w:rPr>
              <w:fldChar w:fldCharType="begin"/>
            </w:r>
            <w:r>
              <w:rPr>
                <w:noProof/>
                <w:webHidden/>
              </w:rPr>
              <w:instrText xml:space="preserve"> PAGEREF _Toc374962135 \h </w:instrText>
            </w:r>
            <w:r>
              <w:rPr>
                <w:noProof/>
                <w:webHidden/>
              </w:rPr>
            </w:r>
            <w:r>
              <w:rPr>
                <w:noProof/>
                <w:webHidden/>
              </w:rPr>
              <w:fldChar w:fldCharType="separate"/>
            </w:r>
            <w:r>
              <w:rPr>
                <w:noProof/>
                <w:webHidden/>
              </w:rPr>
              <w:t>30</w:t>
            </w:r>
            <w:r>
              <w:rPr>
                <w:noProof/>
                <w:webHidden/>
              </w:rPr>
              <w:fldChar w:fldCharType="end"/>
            </w:r>
          </w:hyperlink>
        </w:p>
        <w:p w14:paraId="62E74F6B" w14:textId="77777777" w:rsidR="00D2469F" w:rsidRDefault="00D2469F">
          <w:pPr>
            <w:pStyle w:val="Innehll3"/>
            <w:tabs>
              <w:tab w:val="left" w:pos="1100"/>
              <w:tab w:val="right" w:leader="dot" w:pos="8664"/>
            </w:tabs>
            <w:rPr>
              <w:rFonts w:asciiTheme="minorHAnsi" w:eastAsiaTheme="minorEastAsia" w:hAnsiTheme="minorHAnsi" w:cstheme="minorBidi"/>
              <w:noProof/>
              <w:sz w:val="22"/>
              <w:lang w:eastAsia="sv-SE"/>
            </w:rPr>
          </w:pPr>
          <w:hyperlink w:anchor="_Toc374962136" w:history="1">
            <w:r w:rsidRPr="00851467">
              <w:rPr>
                <w:rStyle w:val="Hyperlnk"/>
                <w:noProof/>
              </w:rPr>
              <w:t>6.1.3</w:t>
            </w:r>
            <w:r>
              <w:rPr>
                <w:rFonts w:asciiTheme="minorHAnsi" w:eastAsiaTheme="minorEastAsia" w:hAnsiTheme="minorHAnsi" w:cstheme="minorBidi"/>
                <w:noProof/>
                <w:sz w:val="22"/>
                <w:lang w:eastAsia="sv-SE"/>
              </w:rPr>
              <w:tab/>
            </w:r>
            <w:r w:rsidRPr="00851467">
              <w:rPr>
                <w:rStyle w:val="Hyperlnk"/>
                <w:noProof/>
              </w:rPr>
              <w:t>Övriga regler</w:t>
            </w:r>
            <w:r>
              <w:rPr>
                <w:noProof/>
                <w:webHidden/>
              </w:rPr>
              <w:tab/>
            </w:r>
            <w:r>
              <w:rPr>
                <w:noProof/>
                <w:webHidden/>
              </w:rPr>
              <w:fldChar w:fldCharType="begin"/>
            </w:r>
            <w:r>
              <w:rPr>
                <w:noProof/>
                <w:webHidden/>
              </w:rPr>
              <w:instrText xml:space="preserve"> PAGEREF _Toc374962136 \h </w:instrText>
            </w:r>
            <w:r>
              <w:rPr>
                <w:noProof/>
                <w:webHidden/>
              </w:rPr>
            </w:r>
            <w:r>
              <w:rPr>
                <w:noProof/>
                <w:webHidden/>
              </w:rPr>
              <w:fldChar w:fldCharType="separate"/>
            </w:r>
            <w:r>
              <w:rPr>
                <w:noProof/>
                <w:webHidden/>
              </w:rPr>
              <w:t>43</w:t>
            </w:r>
            <w:r>
              <w:rPr>
                <w:noProof/>
                <w:webHidden/>
              </w:rPr>
              <w:fldChar w:fldCharType="end"/>
            </w:r>
          </w:hyperlink>
        </w:p>
        <w:p w14:paraId="5EDE99C1" w14:textId="77777777" w:rsidR="00D2469F" w:rsidRDefault="00D2469F">
          <w:pPr>
            <w:pStyle w:val="Innehll2"/>
            <w:tabs>
              <w:tab w:val="left" w:pos="880"/>
              <w:tab w:val="right" w:leader="dot" w:pos="8664"/>
            </w:tabs>
            <w:rPr>
              <w:rFonts w:asciiTheme="minorHAnsi" w:eastAsiaTheme="minorEastAsia" w:hAnsiTheme="minorHAnsi" w:cstheme="minorBidi"/>
              <w:noProof/>
              <w:sz w:val="22"/>
              <w:lang w:eastAsia="sv-SE"/>
            </w:rPr>
          </w:pPr>
          <w:hyperlink w:anchor="_Toc374962137" w:history="1">
            <w:r w:rsidRPr="00851467">
              <w:rPr>
                <w:rStyle w:val="Hyperlnk"/>
                <w:noProof/>
              </w:rPr>
              <w:t>6.2</w:t>
            </w:r>
            <w:r>
              <w:rPr>
                <w:rFonts w:asciiTheme="minorHAnsi" w:eastAsiaTheme="minorEastAsia" w:hAnsiTheme="minorHAnsi" w:cstheme="minorBidi"/>
                <w:noProof/>
                <w:sz w:val="22"/>
                <w:lang w:eastAsia="sv-SE"/>
              </w:rPr>
              <w:tab/>
            </w:r>
            <w:r w:rsidRPr="00851467">
              <w:rPr>
                <w:rStyle w:val="Hyperlnk"/>
                <w:noProof/>
              </w:rPr>
              <w:t>ProcessObservation</w:t>
            </w:r>
            <w:r>
              <w:rPr>
                <w:noProof/>
                <w:webHidden/>
              </w:rPr>
              <w:tab/>
            </w:r>
            <w:r>
              <w:rPr>
                <w:noProof/>
                <w:webHidden/>
              </w:rPr>
              <w:fldChar w:fldCharType="begin"/>
            </w:r>
            <w:r>
              <w:rPr>
                <w:noProof/>
                <w:webHidden/>
              </w:rPr>
              <w:instrText xml:space="preserve"> PAGEREF _Toc374962137 \h </w:instrText>
            </w:r>
            <w:r>
              <w:rPr>
                <w:noProof/>
                <w:webHidden/>
              </w:rPr>
            </w:r>
            <w:r>
              <w:rPr>
                <w:noProof/>
                <w:webHidden/>
              </w:rPr>
              <w:fldChar w:fldCharType="separate"/>
            </w:r>
            <w:r>
              <w:rPr>
                <w:noProof/>
                <w:webHidden/>
              </w:rPr>
              <w:t>45</w:t>
            </w:r>
            <w:r>
              <w:rPr>
                <w:noProof/>
                <w:webHidden/>
              </w:rPr>
              <w:fldChar w:fldCharType="end"/>
            </w:r>
          </w:hyperlink>
        </w:p>
        <w:p w14:paraId="1CBD71CF" w14:textId="77777777" w:rsidR="00D2469F" w:rsidRDefault="00D2469F">
          <w:pPr>
            <w:pStyle w:val="Innehll3"/>
            <w:tabs>
              <w:tab w:val="left" w:pos="1100"/>
              <w:tab w:val="right" w:leader="dot" w:pos="8664"/>
            </w:tabs>
            <w:rPr>
              <w:rFonts w:asciiTheme="minorHAnsi" w:eastAsiaTheme="minorEastAsia" w:hAnsiTheme="minorHAnsi" w:cstheme="minorBidi"/>
              <w:noProof/>
              <w:sz w:val="22"/>
              <w:lang w:eastAsia="sv-SE"/>
            </w:rPr>
          </w:pPr>
          <w:hyperlink w:anchor="_Toc374962138" w:history="1">
            <w:r w:rsidRPr="00851467">
              <w:rPr>
                <w:rStyle w:val="Hyperlnk"/>
                <w:noProof/>
              </w:rPr>
              <w:t>6.2.1</w:t>
            </w:r>
            <w:r>
              <w:rPr>
                <w:rFonts w:asciiTheme="minorHAnsi" w:eastAsiaTheme="minorEastAsia" w:hAnsiTheme="minorHAnsi" w:cstheme="minorBidi"/>
                <w:noProof/>
                <w:sz w:val="22"/>
                <w:lang w:eastAsia="sv-SE"/>
              </w:rPr>
              <w:tab/>
            </w:r>
            <w:r w:rsidRPr="00851467">
              <w:rPr>
                <w:rStyle w:val="Hyperlnk"/>
                <w:noProof/>
              </w:rPr>
              <w:t>Version</w:t>
            </w:r>
            <w:r>
              <w:rPr>
                <w:noProof/>
                <w:webHidden/>
              </w:rPr>
              <w:tab/>
            </w:r>
            <w:r>
              <w:rPr>
                <w:noProof/>
                <w:webHidden/>
              </w:rPr>
              <w:fldChar w:fldCharType="begin"/>
            </w:r>
            <w:r>
              <w:rPr>
                <w:noProof/>
                <w:webHidden/>
              </w:rPr>
              <w:instrText xml:space="preserve"> PAGEREF _Toc374962138 \h </w:instrText>
            </w:r>
            <w:r>
              <w:rPr>
                <w:noProof/>
                <w:webHidden/>
              </w:rPr>
            </w:r>
            <w:r>
              <w:rPr>
                <w:noProof/>
                <w:webHidden/>
              </w:rPr>
              <w:fldChar w:fldCharType="separate"/>
            </w:r>
            <w:r>
              <w:rPr>
                <w:noProof/>
                <w:webHidden/>
              </w:rPr>
              <w:t>45</w:t>
            </w:r>
            <w:r>
              <w:rPr>
                <w:noProof/>
                <w:webHidden/>
              </w:rPr>
              <w:fldChar w:fldCharType="end"/>
            </w:r>
          </w:hyperlink>
        </w:p>
        <w:p w14:paraId="2AC3CCDF" w14:textId="77777777" w:rsidR="00D2469F" w:rsidRDefault="00D2469F">
          <w:pPr>
            <w:pStyle w:val="Innehll3"/>
            <w:tabs>
              <w:tab w:val="left" w:pos="1100"/>
              <w:tab w:val="right" w:leader="dot" w:pos="8664"/>
            </w:tabs>
            <w:rPr>
              <w:rFonts w:asciiTheme="minorHAnsi" w:eastAsiaTheme="minorEastAsia" w:hAnsiTheme="minorHAnsi" w:cstheme="minorBidi"/>
              <w:noProof/>
              <w:sz w:val="22"/>
              <w:lang w:eastAsia="sv-SE"/>
            </w:rPr>
          </w:pPr>
          <w:hyperlink w:anchor="_Toc374962139" w:history="1">
            <w:r w:rsidRPr="00851467">
              <w:rPr>
                <w:rStyle w:val="Hyperlnk"/>
                <w:noProof/>
              </w:rPr>
              <w:t>6.2.2</w:t>
            </w:r>
            <w:r>
              <w:rPr>
                <w:rFonts w:asciiTheme="minorHAnsi" w:eastAsiaTheme="minorEastAsia" w:hAnsiTheme="minorHAnsi" w:cstheme="minorBidi"/>
                <w:noProof/>
                <w:sz w:val="22"/>
                <w:lang w:eastAsia="sv-SE"/>
              </w:rPr>
              <w:tab/>
            </w:r>
            <w:r w:rsidRPr="00851467">
              <w:rPr>
                <w:rStyle w:val="Hyperlnk"/>
                <w:noProof/>
              </w:rPr>
              <w:t>Fältregler</w:t>
            </w:r>
            <w:r>
              <w:rPr>
                <w:noProof/>
                <w:webHidden/>
              </w:rPr>
              <w:tab/>
            </w:r>
            <w:r>
              <w:rPr>
                <w:noProof/>
                <w:webHidden/>
              </w:rPr>
              <w:fldChar w:fldCharType="begin"/>
            </w:r>
            <w:r>
              <w:rPr>
                <w:noProof/>
                <w:webHidden/>
              </w:rPr>
              <w:instrText xml:space="preserve"> PAGEREF _Toc374962139 \h </w:instrText>
            </w:r>
            <w:r>
              <w:rPr>
                <w:noProof/>
                <w:webHidden/>
              </w:rPr>
            </w:r>
            <w:r>
              <w:rPr>
                <w:noProof/>
                <w:webHidden/>
              </w:rPr>
              <w:fldChar w:fldCharType="separate"/>
            </w:r>
            <w:r>
              <w:rPr>
                <w:noProof/>
                <w:webHidden/>
              </w:rPr>
              <w:t>45</w:t>
            </w:r>
            <w:r>
              <w:rPr>
                <w:noProof/>
                <w:webHidden/>
              </w:rPr>
              <w:fldChar w:fldCharType="end"/>
            </w:r>
          </w:hyperlink>
        </w:p>
        <w:p w14:paraId="3497431B" w14:textId="77777777" w:rsidR="00D2469F" w:rsidRDefault="00D2469F">
          <w:pPr>
            <w:pStyle w:val="Innehll3"/>
            <w:tabs>
              <w:tab w:val="left" w:pos="1100"/>
              <w:tab w:val="right" w:leader="dot" w:pos="8664"/>
            </w:tabs>
            <w:rPr>
              <w:rFonts w:asciiTheme="minorHAnsi" w:eastAsiaTheme="minorEastAsia" w:hAnsiTheme="minorHAnsi" w:cstheme="minorBidi"/>
              <w:noProof/>
              <w:sz w:val="22"/>
              <w:lang w:eastAsia="sv-SE"/>
            </w:rPr>
          </w:pPr>
          <w:hyperlink w:anchor="_Toc374962140" w:history="1">
            <w:r w:rsidRPr="00851467">
              <w:rPr>
                <w:rStyle w:val="Hyperlnk"/>
                <w:noProof/>
              </w:rPr>
              <w:t>6.2.3</w:t>
            </w:r>
            <w:r>
              <w:rPr>
                <w:rFonts w:asciiTheme="minorHAnsi" w:eastAsiaTheme="minorEastAsia" w:hAnsiTheme="minorHAnsi" w:cstheme="minorBidi"/>
                <w:noProof/>
                <w:sz w:val="22"/>
                <w:lang w:eastAsia="sv-SE"/>
              </w:rPr>
              <w:tab/>
            </w:r>
            <w:r w:rsidRPr="00851467">
              <w:rPr>
                <w:rStyle w:val="Hyperlnk"/>
                <w:noProof/>
              </w:rPr>
              <w:t>Övriga regler</w:t>
            </w:r>
            <w:r>
              <w:rPr>
                <w:noProof/>
                <w:webHidden/>
              </w:rPr>
              <w:tab/>
            </w:r>
            <w:r>
              <w:rPr>
                <w:noProof/>
                <w:webHidden/>
              </w:rPr>
              <w:fldChar w:fldCharType="begin"/>
            </w:r>
            <w:r>
              <w:rPr>
                <w:noProof/>
                <w:webHidden/>
              </w:rPr>
              <w:instrText xml:space="preserve"> PAGEREF _Toc374962140 \h </w:instrText>
            </w:r>
            <w:r>
              <w:rPr>
                <w:noProof/>
                <w:webHidden/>
              </w:rPr>
            </w:r>
            <w:r>
              <w:rPr>
                <w:noProof/>
                <w:webHidden/>
              </w:rPr>
              <w:fldChar w:fldCharType="separate"/>
            </w:r>
            <w:r>
              <w:rPr>
                <w:noProof/>
                <w:webHidden/>
              </w:rPr>
              <w:t>56</w:t>
            </w:r>
            <w:r>
              <w:rPr>
                <w:noProof/>
                <w:webHidden/>
              </w:rPr>
              <w:fldChar w:fldCharType="end"/>
            </w:r>
          </w:hyperlink>
        </w:p>
        <w:p w14:paraId="29F63036" w14:textId="77777777" w:rsidR="00D2469F" w:rsidRDefault="00D2469F">
          <w:pPr>
            <w:pStyle w:val="Innehll2"/>
            <w:tabs>
              <w:tab w:val="left" w:pos="880"/>
              <w:tab w:val="right" w:leader="dot" w:pos="8664"/>
            </w:tabs>
            <w:rPr>
              <w:rFonts w:asciiTheme="minorHAnsi" w:eastAsiaTheme="minorEastAsia" w:hAnsiTheme="minorHAnsi" w:cstheme="minorBidi"/>
              <w:noProof/>
              <w:sz w:val="22"/>
              <w:lang w:eastAsia="sv-SE"/>
            </w:rPr>
          </w:pPr>
          <w:hyperlink w:anchor="_Toc374962141" w:history="1">
            <w:r w:rsidRPr="00851467">
              <w:rPr>
                <w:rStyle w:val="Hyperlnk"/>
                <w:noProof/>
              </w:rPr>
              <w:t>6.3</w:t>
            </w:r>
            <w:r>
              <w:rPr>
                <w:rFonts w:asciiTheme="minorHAnsi" w:eastAsiaTheme="minorEastAsia" w:hAnsiTheme="minorHAnsi" w:cstheme="minorBidi"/>
                <w:noProof/>
                <w:sz w:val="22"/>
                <w:lang w:eastAsia="sv-SE"/>
              </w:rPr>
              <w:tab/>
            </w:r>
            <w:r w:rsidRPr="00851467">
              <w:rPr>
                <w:rStyle w:val="Hyperlnk"/>
                <w:noProof/>
              </w:rPr>
              <w:t>DeleteObservation</w:t>
            </w:r>
            <w:r>
              <w:rPr>
                <w:noProof/>
                <w:webHidden/>
              </w:rPr>
              <w:tab/>
            </w:r>
            <w:r>
              <w:rPr>
                <w:noProof/>
                <w:webHidden/>
              </w:rPr>
              <w:fldChar w:fldCharType="begin"/>
            </w:r>
            <w:r>
              <w:rPr>
                <w:noProof/>
                <w:webHidden/>
              </w:rPr>
              <w:instrText xml:space="preserve"> PAGEREF _Toc374962141 \h </w:instrText>
            </w:r>
            <w:r>
              <w:rPr>
                <w:noProof/>
                <w:webHidden/>
              </w:rPr>
            </w:r>
            <w:r>
              <w:rPr>
                <w:noProof/>
                <w:webHidden/>
              </w:rPr>
              <w:fldChar w:fldCharType="separate"/>
            </w:r>
            <w:r>
              <w:rPr>
                <w:noProof/>
                <w:webHidden/>
              </w:rPr>
              <w:t>57</w:t>
            </w:r>
            <w:r>
              <w:rPr>
                <w:noProof/>
                <w:webHidden/>
              </w:rPr>
              <w:fldChar w:fldCharType="end"/>
            </w:r>
          </w:hyperlink>
        </w:p>
        <w:p w14:paraId="64A45371" w14:textId="77777777" w:rsidR="00D2469F" w:rsidRDefault="00D2469F">
          <w:pPr>
            <w:pStyle w:val="Innehll3"/>
            <w:tabs>
              <w:tab w:val="left" w:pos="1100"/>
              <w:tab w:val="right" w:leader="dot" w:pos="8664"/>
            </w:tabs>
            <w:rPr>
              <w:rFonts w:asciiTheme="minorHAnsi" w:eastAsiaTheme="minorEastAsia" w:hAnsiTheme="minorHAnsi" w:cstheme="minorBidi"/>
              <w:noProof/>
              <w:sz w:val="22"/>
              <w:lang w:eastAsia="sv-SE"/>
            </w:rPr>
          </w:pPr>
          <w:hyperlink w:anchor="_Toc374962142" w:history="1">
            <w:r w:rsidRPr="00851467">
              <w:rPr>
                <w:rStyle w:val="Hyperlnk"/>
                <w:noProof/>
              </w:rPr>
              <w:t>6.3.1</w:t>
            </w:r>
            <w:r>
              <w:rPr>
                <w:rFonts w:asciiTheme="minorHAnsi" w:eastAsiaTheme="minorEastAsia" w:hAnsiTheme="minorHAnsi" w:cstheme="minorBidi"/>
                <w:noProof/>
                <w:sz w:val="22"/>
                <w:lang w:eastAsia="sv-SE"/>
              </w:rPr>
              <w:tab/>
            </w:r>
            <w:r w:rsidRPr="00851467">
              <w:rPr>
                <w:rStyle w:val="Hyperlnk"/>
                <w:noProof/>
              </w:rPr>
              <w:t>Version</w:t>
            </w:r>
            <w:r>
              <w:rPr>
                <w:noProof/>
                <w:webHidden/>
              </w:rPr>
              <w:tab/>
            </w:r>
            <w:r>
              <w:rPr>
                <w:noProof/>
                <w:webHidden/>
              </w:rPr>
              <w:fldChar w:fldCharType="begin"/>
            </w:r>
            <w:r>
              <w:rPr>
                <w:noProof/>
                <w:webHidden/>
              </w:rPr>
              <w:instrText xml:space="preserve"> PAGEREF _Toc374962142 \h </w:instrText>
            </w:r>
            <w:r>
              <w:rPr>
                <w:noProof/>
                <w:webHidden/>
              </w:rPr>
            </w:r>
            <w:r>
              <w:rPr>
                <w:noProof/>
                <w:webHidden/>
              </w:rPr>
              <w:fldChar w:fldCharType="separate"/>
            </w:r>
            <w:r>
              <w:rPr>
                <w:noProof/>
                <w:webHidden/>
              </w:rPr>
              <w:t>57</w:t>
            </w:r>
            <w:r>
              <w:rPr>
                <w:noProof/>
                <w:webHidden/>
              </w:rPr>
              <w:fldChar w:fldCharType="end"/>
            </w:r>
          </w:hyperlink>
        </w:p>
        <w:p w14:paraId="0F220F5D" w14:textId="77777777" w:rsidR="00D2469F" w:rsidRDefault="00D2469F">
          <w:pPr>
            <w:pStyle w:val="Innehll3"/>
            <w:tabs>
              <w:tab w:val="left" w:pos="1100"/>
              <w:tab w:val="right" w:leader="dot" w:pos="8664"/>
            </w:tabs>
            <w:rPr>
              <w:rFonts w:asciiTheme="minorHAnsi" w:eastAsiaTheme="minorEastAsia" w:hAnsiTheme="minorHAnsi" w:cstheme="minorBidi"/>
              <w:noProof/>
              <w:sz w:val="22"/>
              <w:lang w:eastAsia="sv-SE"/>
            </w:rPr>
          </w:pPr>
          <w:hyperlink w:anchor="_Toc374962143" w:history="1">
            <w:r w:rsidRPr="00851467">
              <w:rPr>
                <w:rStyle w:val="Hyperlnk"/>
                <w:noProof/>
              </w:rPr>
              <w:t>6.3.2</w:t>
            </w:r>
            <w:r>
              <w:rPr>
                <w:rFonts w:asciiTheme="minorHAnsi" w:eastAsiaTheme="minorEastAsia" w:hAnsiTheme="minorHAnsi" w:cstheme="minorBidi"/>
                <w:noProof/>
                <w:sz w:val="22"/>
                <w:lang w:eastAsia="sv-SE"/>
              </w:rPr>
              <w:tab/>
            </w:r>
            <w:r w:rsidRPr="00851467">
              <w:rPr>
                <w:rStyle w:val="Hyperlnk"/>
                <w:noProof/>
              </w:rPr>
              <w:t>Fältregler</w:t>
            </w:r>
            <w:r>
              <w:rPr>
                <w:noProof/>
                <w:webHidden/>
              </w:rPr>
              <w:tab/>
            </w:r>
            <w:r>
              <w:rPr>
                <w:noProof/>
                <w:webHidden/>
              </w:rPr>
              <w:fldChar w:fldCharType="begin"/>
            </w:r>
            <w:r>
              <w:rPr>
                <w:noProof/>
                <w:webHidden/>
              </w:rPr>
              <w:instrText xml:space="preserve"> PAGEREF _Toc374962143 \h </w:instrText>
            </w:r>
            <w:r>
              <w:rPr>
                <w:noProof/>
                <w:webHidden/>
              </w:rPr>
            </w:r>
            <w:r>
              <w:rPr>
                <w:noProof/>
                <w:webHidden/>
              </w:rPr>
              <w:fldChar w:fldCharType="separate"/>
            </w:r>
            <w:r>
              <w:rPr>
                <w:noProof/>
                <w:webHidden/>
              </w:rPr>
              <w:t>57</w:t>
            </w:r>
            <w:r>
              <w:rPr>
                <w:noProof/>
                <w:webHidden/>
              </w:rPr>
              <w:fldChar w:fldCharType="end"/>
            </w:r>
          </w:hyperlink>
        </w:p>
        <w:p w14:paraId="28B4192F" w14:textId="77777777" w:rsidR="00D2469F" w:rsidRDefault="00D2469F">
          <w:pPr>
            <w:pStyle w:val="Innehll3"/>
            <w:tabs>
              <w:tab w:val="left" w:pos="1100"/>
              <w:tab w:val="right" w:leader="dot" w:pos="8664"/>
            </w:tabs>
            <w:rPr>
              <w:rFonts w:asciiTheme="minorHAnsi" w:eastAsiaTheme="minorEastAsia" w:hAnsiTheme="minorHAnsi" w:cstheme="minorBidi"/>
              <w:noProof/>
              <w:sz w:val="22"/>
              <w:lang w:eastAsia="sv-SE"/>
            </w:rPr>
          </w:pPr>
          <w:hyperlink w:anchor="_Toc374962144" w:history="1">
            <w:r w:rsidRPr="00851467">
              <w:rPr>
                <w:rStyle w:val="Hyperlnk"/>
                <w:noProof/>
              </w:rPr>
              <w:t>6.3.3</w:t>
            </w:r>
            <w:r>
              <w:rPr>
                <w:rFonts w:asciiTheme="minorHAnsi" w:eastAsiaTheme="minorEastAsia" w:hAnsiTheme="minorHAnsi" w:cstheme="minorBidi"/>
                <w:noProof/>
                <w:sz w:val="22"/>
                <w:lang w:eastAsia="sv-SE"/>
              </w:rPr>
              <w:tab/>
            </w:r>
            <w:r w:rsidRPr="00851467">
              <w:rPr>
                <w:rStyle w:val="Hyperlnk"/>
                <w:noProof/>
              </w:rPr>
              <w:t>Övriga regler</w:t>
            </w:r>
            <w:r>
              <w:rPr>
                <w:noProof/>
                <w:webHidden/>
              </w:rPr>
              <w:tab/>
            </w:r>
            <w:r>
              <w:rPr>
                <w:noProof/>
                <w:webHidden/>
              </w:rPr>
              <w:fldChar w:fldCharType="begin"/>
            </w:r>
            <w:r>
              <w:rPr>
                <w:noProof/>
                <w:webHidden/>
              </w:rPr>
              <w:instrText xml:space="preserve"> PAGEREF _Toc374962144 \h </w:instrText>
            </w:r>
            <w:r>
              <w:rPr>
                <w:noProof/>
                <w:webHidden/>
              </w:rPr>
            </w:r>
            <w:r>
              <w:rPr>
                <w:noProof/>
                <w:webHidden/>
              </w:rPr>
              <w:fldChar w:fldCharType="separate"/>
            </w:r>
            <w:r>
              <w:rPr>
                <w:noProof/>
                <w:webHidden/>
              </w:rPr>
              <w:t>58</w:t>
            </w:r>
            <w:r>
              <w:rPr>
                <w:noProof/>
                <w:webHidden/>
              </w:rPr>
              <w:fldChar w:fldCharType="end"/>
            </w:r>
          </w:hyperlink>
        </w:p>
        <w:p w14:paraId="2036F4F8" w14:textId="77777777" w:rsidR="00D2469F" w:rsidRDefault="00D2469F">
          <w:pPr>
            <w:pStyle w:val="Innehll2"/>
            <w:tabs>
              <w:tab w:val="left" w:pos="880"/>
              <w:tab w:val="right" w:leader="dot" w:pos="8664"/>
            </w:tabs>
            <w:rPr>
              <w:rFonts w:asciiTheme="minorHAnsi" w:eastAsiaTheme="minorEastAsia" w:hAnsiTheme="minorHAnsi" w:cstheme="minorBidi"/>
              <w:noProof/>
              <w:sz w:val="22"/>
              <w:lang w:eastAsia="sv-SE"/>
            </w:rPr>
          </w:pPr>
          <w:hyperlink w:anchor="_Toc374962145" w:history="1">
            <w:r w:rsidRPr="00851467">
              <w:rPr>
                <w:rStyle w:val="Hyperlnk"/>
                <w:noProof/>
              </w:rPr>
              <w:t>6.4</w:t>
            </w:r>
            <w:r>
              <w:rPr>
                <w:rFonts w:asciiTheme="minorHAnsi" w:eastAsiaTheme="minorEastAsia" w:hAnsiTheme="minorHAnsi" w:cstheme="minorBidi"/>
                <w:noProof/>
                <w:sz w:val="22"/>
                <w:lang w:eastAsia="sv-SE"/>
              </w:rPr>
              <w:tab/>
            </w:r>
            <w:r w:rsidRPr="00851467">
              <w:rPr>
                <w:rStyle w:val="Hyperlnk"/>
                <w:noProof/>
              </w:rPr>
              <w:t>GetMeasurement</w:t>
            </w:r>
            <w:r>
              <w:rPr>
                <w:noProof/>
                <w:webHidden/>
              </w:rPr>
              <w:tab/>
            </w:r>
            <w:r>
              <w:rPr>
                <w:noProof/>
                <w:webHidden/>
              </w:rPr>
              <w:fldChar w:fldCharType="begin"/>
            </w:r>
            <w:r>
              <w:rPr>
                <w:noProof/>
                <w:webHidden/>
              </w:rPr>
              <w:instrText xml:space="preserve"> PAGEREF _Toc374962145 \h </w:instrText>
            </w:r>
            <w:r>
              <w:rPr>
                <w:noProof/>
                <w:webHidden/>
              </w:rPr>
            </w:r>
            <w:r>
              <w:rPr>
                <w:noProof/>
                <w:webHidden/>
              </w:rPr>
              <w:fldChar w:fldCharType="separate"/>
            </w:r>
            <w:r>
              <w:rPr>
                <w:noProof/>
                <w:webHidden/>
              </w:rPr>
              <w:t>59</w:t>
            </w:r>
            <w:r>
              <w:rPr>
                <w:noProof/>
                <w:webHidden/>
              </w:rPr>
              <w:fldChar w:fldCharType="end"/>
            </w:r>
          </w:hyperlink>
        </w:p>
        <w:p w14:paraId="7760A036" w14:textId="77777777" w:rsidR="00D2469F" w:rsidRDefault="00D2469F">
          <w:pPr>
            <w:pStyle w:val="Innehll3"/>
            <w:tabs>
              <w:tab w:val="left" w:pos="1100"/>
              <w:tab w:val="right" w:leader="dot" w:pos="8664"/>
            </w:tabs>
            <w:rPr>
              <w:rFonts w:asciiTheme="minorHAnsi" w:eastAsiaTheme="minorEastAsia" w:hAnsiTheme="minorHAnsi" w:cstheme="minorBidi"/>
              <w:noProof/>
              <w:sz w:val="22"/>
              <w:lang w:eastAsia="sv-SE"/>
            </w:rPr>
          </w:pPr>
          <w:hyperlink w:anchor="_Toc374962146" w:history="1">
            <w:r w:rsidRPr="00851467">
              <w:rPr>
                <w:rStyle w:val="Hyperlnk"/>
                <w:noProof/>
              </w:rPr>
              <w:t>6.4.1</w:t>
            </w:r>
            <w:r>
              <w:rPr>
                <w:rFonts w:asciiTheme="minorHAnsi" w:eastAsiaTheme="minorEastAsia" w:hAnsiTheme="minorHAnsi" w:cstheme="minorBidi"/>
                <w:noProof/>
                <w:sz w:val="22"/>
                <w:lang w:eastAsia="sv-SE"/>
              </w:rPr>
              <w:tab/>
            </w:r>
            <w:r w:rsidRPr="00851467">
              <w:rPr>
                <w:rStyle w:val="Hyperlnk"/>
                <w:noProof/>
              </w:rPr>
              <w:t>Version</w:t>
            </w:r>
            <w:r>
              <w:rPr>
                <w:noProof/>
                <w:webHidden/>
              </w:rPr>
              <w:tab/>
            </w:r>
            <w:r>
              <w:rPr>
                <w:noProof/>
                <w:webHidden/>
              </w:rPr>
              <w:fldChar w:fldCharType="begin"/>
            </w:r>
            <w:r>
              <w:rPr>
                <w:noProof/>
                <w:webHidden/>
              </w:rPr>
              <w:instrText xml:space="preserve"> PAGEREF _Toc374962146 \h </w:instrText>
            </w:r>
            <w:r>
              <w:rPr>
                <w:noProof/>
                <w:webHidden/>
              </w:rPr>
            </w:r>
            <w:r>
              <w:rPr>
                <w:noProof/>
                <w:webHidden/>
              </w:rPr>
              <w:fldChar w:fldCharType="separate"/>
            </w:r>
            <w:r>
              <w:rPr>
                <w:noProof/>
                <w:webHidden/>
              </w:rPr>
              <w:t>59</w:t>
            </w:r>
            <w:r>
              <w:rPr>
                <w:noProof/>
                <w:webHidden/>
              </w:rPr>
              <w:fldChar w:fldCharType="end"/>
            </w:r>
          </w:hyperlink>
        </w:p>
        <w:p w14:paraId="50EF3AD1" w14:textId="77777777" w:rsidR="00D2469F" w:rsidRDefault="00D2469F">
          <w:pPr>
            <w:pStyle w:val="Innehll3"/>
            <w:tabs>
              <w:tab w:val="left" w:pos="1100"/>
              <w:tab w:val="right" w:leader="dot" w:pos="8664"/>
            </w:tabs>
            <w:rPr>
              <w:rFonts w:asciiTheme="minorHAnsi" w:eastAsiaTheme="minorEastAsia" w:hAnsiTheme="minorHAnsi" w:cstheme="minorBidi"/>
              <w:noProof/>
              <w:sz w:val="22"/>
              <w:lang w:eastAsia="sv-SE"/>
            </w:rPr>
          </w:pPr>
          <w:hyperlink w:anchor="_Toc374962147" w:history="1">
            <w:r w:rsidRPr="00851467">
              <w:rPr>
                <w:rStyle w:val="Hyperlnk"/>
                <w:noProof/>
              </w:rPr>
              <w:t>6.4.2</w:t>
            </w:r>
            <w:r>
              <w:rPr>
                <w:rFonts w:asciiTheme="minorHAnsi" w:eastAsiaTheme="minorEastAsia" w:hAnsiTheme="minorHAnsi" w:cstheme="minorBidi"/>
                <w:noProof/>
                <w:sz w:val="22"/>
                <w:lang w:eastAsia="sv-SE"/>
              </w:rPr>
              <w:tab/>
            </w:r>
            <w:r w:rsidRPr="00851467">
              <w:rPr>
                <w:rStyle w:val="Hyperlnk"/>
                <w:noProof/>
              </w:rPr>
              <w:t>Fältregler</w:t>
            </w:r>
            <w:r>
              <w:rPr>
                <w:noProof/>
                <w:webHidden/>
              </w:rPr>
              <w:tab/>
            </w:r>
            <w:r>
              <w:rPr>
                <w:noProof/>
                <w:webHidden/>
              </w:rPr>
              <w:fldChar w:fldCharType="begin"/>
            </w:r>
            <w:r>
              <w:rPr>
                <w:noProof/>
                <w:webHidden/>
              </w:rPr>
              <w:instrText xml:space="preserve"> PAGEREF _Toc374962147 \h </w:instrText>
            </w:r>
            <w:r>
              <w:rPr>
                <w:noProof/>
                <w:webHidden/>
              </w:rPr>
            </w:r>
            <w:r>
              <w:rPr>
                <w:noProof/>
                <w:webHidden/>
              </w:rPr>
              <w:fldChar w:fldCharType="separate"/>
            </w:r>
            <w:r>
              <w:rPr>
                <w:noProof/>
                <w:webHidden/>
              </w:rPr>
              <w:t>59</w:t>
            </w:r>
            <w:r>
              <w:rPr>
                <w:noProof/>
                <w:webHidden/>
              </w:rPr>
              <w:fldChar w:fldCharType="end"/>
            </w:r>
          </w:hyperlink>
        </w:p>
        <w:p w14:paraId="04B03FDE" w14:textId="77777777" w:rsidR="00D2469F" w:rsidRDefault="00D2469F">
          <w:pPr>
            <w:pStyle w:val="Innehll3"/>
            <w:tabs>
              <w:tab w:val="left" w:pos="1100"/>
              <w:tab w:val="right" w:leader="dot" w:pos="8664"/>
            </w:tabs>
            <w:rPr>
              <w:rFonts w:asciiTheme="minorHAnsi" w:eastAsiaTheme="minorEastAsia" w:hAnsiTheme="minorHAnsi" w:cstheme="minorBidi"/>
              <w:noProof/>
              <w:sz w:val="22"/>
              <w:lang w:eastAsia="sv-SE"/>
            </w:rPr>
          </w:pPr>
          <w:hyperlink w:anchor="_Toc374962148" w:history="1">
            <w:r w:rsidRPr="00851467">
              <w:rPr>
                <w:rStyle w:val="Hyperlnk"/>
                <w:noProof/>
              </w:rPr>
              <w:t>6.4.3</w:t>
            </w:r>
            <w:r>
              <w:rPr>
                <w:rFonts w:asciiTheme="minorHAnsi" w:eastAsiaTheme="minorEastAsia" w:hAnsiTheme="minorHAnsi" w:cstheme="minorBidi"/>
                <w:noProof/>
                <w:sz w:val="22"/>
                <w:lang w:eastAsia="sv-SE"/>
              </w:rPr>
              <w:tab/>
            </w:r>
            <w:r w:rsidRPr="00851467">
              <w:rPr>
                <w:rStyle w:val="Hyperlnk"/>
                <w:noProof/>
              </w:rPr>
              <w:t>Övriga regler</w:t>
            </w:r>
            <w:r>
              <w:rPr>
                <w:noProof/>
                <w:webHidden/>
              </w:rPr>
              <w:tab/>
            </w:r>
            <w:r>
              <w:rPr>
                <w:noProof/>
                <w:webHidden/>
              </w:rPr>
              <w:fldChar w:fldCharType="begin"/>
            </w:r>
            <w:r>
              <w:rPr>
                <w:noProof/>
                <w:webHidden/>
              </w:rPr>
              <w:instrText xml:space="preserve"> PAGEREF _Toc374962148 \h </w:instrText>
            </w:r>
            <w:r>
              <w:rPr>
                <w:noProof/>
                <w:webHidden/>
              </w:rPr>
            </w:r>
            <w:r>
              <w:rPr>
                <w:noProof/>
                <w:webHidden/>
              </w:rPr>
              <w:fldChar w:fldCharType="separate"/>
            </w:r>
            <w:r>
              <w:rPr>
                <w:noProof/>
                <w:webHidden/>
              </w:rPr>
              <w:t>73</w:t>
            </w:r>
            <w:r>
              <w:rPr>
                <w:noProof/>
                <w:webHidden/>
              </w:rPr>
              <w:fldChar w:fldCharType="end"/>
            </w:r>
          </w:hyperlink>
        </w:p>
        <w:p w14:paraId="788ED640" w14:textId="77777777" w:rsidR="00D2469F" w:rsidRDefault="00D2469F">
          <w:pPr>
            <w:pStyle w:val="Innehll2"/>
            <w:tabs>
              <w:tab w:val="left" w:pos="880"/>
              <w:tab w:val="right" w:leader="dot" w:pos="8664"/>
            </w:tabs>
            <w:rPr>
              <w:rFonts w:asciiTheme="minorHAnsi" w:eastAsiaTheme="minorEastAsia" w:hAnsiTheme="minorHAnsi" w:cstheme="minorBidi"/>
              <w:noProof/>
              <w:sz w:val="22"/>
              <w:lang w:eastAsia="sv-SE"/>
            </w:rPr>
          </w:pPr>
          <w:hyperlink w:anchor="_Toc374962149" w:history="1">
            <w:r w:rsidRPr="00851467">
              <w:rPr>
                <w:rStyle w:val="Hyperlnk"/>
                <w:noProof/>
              </w:rPr>
              <w:t>6.5</w:t>
            </w:r>
            <w:r>
              <w:rPr>
                <w:rFonts w:asciiTheme="minorHAnsi" w:eastAsiaTheme="minorEastAsia" w:hAnsiTheme="minorHAnsi" w:cstheme="minorBidi"/>
                <w:noProof/>
                <w:sz w:val="22"/>
                <w:lang w:eastAsia="sv-SE"/>
              </w:rPr>
              <w:tab/>
            </w:r>
            <w:r w:rsidRPr="00851467">
              <w:rPr>
                <w:rStyle w:val="Hyperlnk"/>
                <w:noProof/>
              </w:rPr>
              <w:t>ProcessMeasurement</w:t>
            </w:r>
            <w:r>
              <w:rPr>
                <w:noProof/>
                <w:webHidden/>
              </w:rPr>
              <w:tab/>
            </w:r>
            <w:r>
              <w:rPr>
                <w:noProof/>
                <w:webHidden/>
              </w:rPr>
              <w:fldChar w:fldCharType="begin"/>
            </w:r>
            <w:r>
              <w:rPr>
                <w:noProof/>
                <w:webHidden/>
              </w:rPr>
              <w:instrText xml:space="preserve"> PAGEREF _Toc374962149 \h </w:instrText>
            </w:r>
            <w:r>
              <w:rPr>
                <w:noProof/>
                <w:webHidden/>
              </w:rPr>
            </w:r>
            <w:r>
              <w:rPr>
                <w:noProof/>
                <w:webHidden/>
              </w:rPr>
              <w:fldChar w:fldCharType="separate"/>
            </w:r>
            <w:r>
              <w:rPr>
                <w:noProof/>
                <w:webHidden/>
              </w:rPr>
              <w:t>75</w:t>
            </w:r>
            <w:r>
              <w:rPr>
                <w:noProof/>
                <w:webHidden/>
              </w:rPr>
              <w:fldChar w:fldCharType="end"/>
            </w:r>
          </w:hyperlink>
        </w:p>
        <w:p w14:paraId="1ABE54B5" w14:textId="77777777" w:rsidR="00D2469F" w:rsidRDefault="00D2469F">
          <w:pPr>
            <w:pStyle w:val="Innehll3"/>
            <w:tabs>
              <w:tab w:val="left" w:pos="1100"/>
              <w:tab w:val="right" w:leader="dot" w:pos="8664"/>
            </w:tabs>
            <w:rPr>
              <w:rFonts w:asciiTheme="minorHAnsi" w:eastAsiaTheme="minorEastAsia" w:hAnsiTheme="minorHAnsi" w:cstheme="minorBidi"/>
              <w:noProof/>
              <w:sz w:val="22"/>
              <w:lang w:eastAsia="sv-SE"/>
            </w:rPr>
          </w:pPr>
          <w:hyperlink w:anchor="_Toc374962150" w:history="1">
            <w:r w:rsidRPr="00851467">
              <w:rPr>
                <w:rStyle w:val="Hyperlnk"/>
                <w:noProof/>
              </w:rPr>
              <w:t>6.5.1</w:t>
            </w:r>
            <w:r>
              <w:rPr>
                <w:rFonts w:asciiTheme="minorHAnsi" w:eastAsiaTheme="minorEastAsia" w:hAnsiTheme="minorHAnsi" w:cstheme="minorBidi"/>
                <w:noProof/>
                <w:sz w:val="22"/>
                <w:lang w:eastAsia="sv-SE"/>
              </w:rPr>
              <w:tab/>
            </w:r>
            <w:r w:rsidRPr="00851467">
              <w:rPr>
                <w:rStyle w:val="Hyperlnk"/>
                <w:noProof/>
              </w:rPr>
              <w:t>Version</w:t>
            </w:r>
            <w:r>
              <w:rPr>
                <w:noProof/>
                <w:webHidden/>
              </w:rPr>
              <w:tab/>
            </w:r>
            <w:r>
              <w:rPr>
                <w:noProof/>
                <w:webHidden/>
              </w:rPr>
              <w:fldChar w:fldCharType="begin"/>
            </w:r>
            <w:r>
              <w:rPr>
                <w:noProof/>
                <w:webHidden/>
              </w:rPr>
              <w:instrText xml:space="preserve"> PAGEREF _Toc374962150 \h </w:instrText>
            </w:r>
            <w:r>
              <w:rPr>
                <w:noProof/>
                <w:webHidden/>
              </w:rPr>
            </w:r>
            <w:r>
              <w:rPr>
                <w:noProof/>
                <w:webHidden/>
              </w:rPr>
              <w:fldChar w:fldCharType="separate"/>
            </w:r>
            <w:r>
              <w:rPr>
                <w:noProof/>
                <w:webHidden/>
              </w:rPr>
              <w:t>75</w:t>
            </w:r>
            <w:r>
              <w:rPr>
                <w:noProof/>
                <w:webHidden/>
              </w:rPr>
              <w:fldChar w:fldCharType="end"/>
            </w:r>
          </w:hyperlink>
        </w:p>
        <w:p w14:paraId="12C4562F" w14:textId="77777777" w:rsidR="00D2469F" w:rsidRDefault="00D2469F">
          <w:pPr>
            <w:pStyle w:val="Innehll3"/>
            <w:tabs>
              <w:tab w:val="left" w:pos="1100"/>
              <w:tab w:val="right" w:leader="dot" w:pos="8664"/>
            </w:tabs>
            <w:rPr>
              <w:rFonts w:asciiTheme="minorHAnsi" w:eastAsiaTheme="minorEastAsia" w:hAnsiTheme="minorHAnsi" w:cstheme="minorBidi"/>
              <w:noProof/>
              <w:sz w:val="22"/>
              <w:lang w:eastAsia="sv-SE"/>
            </w:rPr>
          </w:pPr>
          <w:hyperlink w:anchor="_Toc374962151" w:history="1">
            <w:r w:rsidRPr="00851467">
              <w:rPr>
                <w:rStyle w:val="Hyperlnk"/>
                <w:noProof/>
              </w:rPr>
              <w:t>6.5.2</w:t>
            </w:r>
            <w:r>
              <w:rPr>
                <w:rFonts w:asciiTheme="minorHAnsi" w:eastAsiaTheme="minorEastAsia" w:hAnsiTheme="minorHAnsi" w:cstheme="minorBidi"/>
                <w:noProof/>
                <w:sz w:val="22"/>
                <w:lang w:eastAsia="sv-SE"/>
              </w:rPr>
              <w:tab/>
            </w:r>
            <w:r w:rsidRPr="00851467">
              <w:rPr>
                <w:rStyle w:val="Hyperlnk"/>
                <w:noProof/>
              </w:rPr>
              <w:t>Fältregler</w:t>
            </w:r>
            <w:r>
              <w:rPr>
                <w:noProof/>
                <w:webHidden/>
              </w:rPr>
              <w:tab/>
            </w:r>
            <w:r>
              <w:rPr>
                <w:noProof/>
                <w:webHidden/>
              </w:rPr>
              <w:fldChar w:fldCharType="begin"/>
            </w:r>
            <w:r>
              <w:rPr>
                <w:noProof/>
                <w:webHidden/>
              </w:rPr>
              <w:instrText xml:space="preserve"> PAGEREF _Toc374962151 \h </w:instrText>
            </w:r>
            <w:r>
              <w:rPr>
                <w:noProof/>
                <w:webHidden/>
              </w:rPr>
            </w:r>
            <w:r>
              <w:rPr>
                <w:noProof/>
                <w:webHidden/>
              </w:rPr>
              <w:fldChar w:fldCharType="separate"/>
            </w:r>
            <w:r>
              <w:rPr>
                <w:noProof/>
                <w:webHidden/>
              </w:rPr>
              <w:t>75</w:t>
            </w:r>
            <w:r>
              <w:rPr>
                <w:noProof/>
                <w:webHidden/>
              </w:rPr>
              <w:fldChar w:fldCharType="end"/>
            </w:r>
          </w:hyperlink>
        </w:p>
        <w:p w14:paraId="112B05EB" w14:textId="77777777" w:rsidR="00D2469F" w:rsidRDefault="00D2469F">
          <w:pPr>
            <w:pStyle w:val="Innehll3"/>
            <w:tabs>
              <w:tab w:val="left" w:pos="1100"/>
              <w:tab w:val="right" w:leader="dot" w:pos="8664"/>
            </w:tabs>
            <w:rPr>
              <w:rFonts w:asciiTheme="minorHAnsi" w:eastAsiaTheme="minorEastAsia" w:hAnsiTheme="minorHAnsi" w:cstheme="minorBidi"/>
              <w:noProof/>
              <w:sz w:val="22"/>
              <w:lang w:eastAsia="sv-SE"/>
            </w:rPr>
          </w:pPr>
          <w:hyperlink w:anchor="_Toc374962152" w:history="1">
            <w:r w:rsidRPr="00851467">
              <w:rPr>
                <w:rStyle w:val="Hyperlnk"/>
                <w:noProof/>
              </w:rPr>
              <w:t>6.5.3</w:t>
            </w:r>
            <w:r>
              <w:rPr>
                <w:rFonts w:asciiTheme="minorHAnsi" w:eastAsiaTheme="minorEastAsia" w:hAnsiTheme="minorHAnsi" w:cstheme="minorBidi"/>
                <w:noProof/>
                <w:sz w:val="22"/>
                <w:lang w:eastAsia="sv-SE"/>
              </w:rPr>
              <w:tab/>
            </w:r>
            <w:r w:rsidRPr="00851467">
              <w:rPr>
                <w:rStyle w:val="Hyperlnk"/>
                <w:noProof/>
              </w:rPr>
              <w:t>Övriga regler</w:t>
            </w:r>
            <w:r>
              <w:rPr>
                <w:noProof/>
                <w:webHidden/>
              </w:rPr>
              <w:tab/>
            </w:r>
            <w:r>
              <w:rPr>
                <w:noProof/>
                <w:webHidden/>
              </w:rPr>
              <w:fldChar w:fldCharType="begin"/>
            </w:r>
            <w:r>
              <w:rPr>
                <w:noProof/>
                <w:webHidden/>
              </w:rPr>
              <w:instrText xml:space="preserve"> PAGEREF _Toc374962152 \h </w:instrText>
            </w:r>
            <w:r>
              <w:rPr>
                <w:noProof/>
                <w:webHidden/>
              </w:rPr>
            </w:r>
            <w:r>
              <w:rPr>
                <w:noProof/>
                <w:webHidden/>
              </w:rPr>
              <w:fldChar w:fldCharType="separate"/>
            </w:r>
            <w:r>
              <w:rPr>
                <w:noProof/>
                <w:webHidden/>
              </w:rPr>
              <w:t>86</w:t>
            </w:r>
            <w:r>
              <w:rPr>
                <w:noProof/>
                <w:webHidden/>
              </w:rPr>
              <w:fldChar w:fldCharType="end"/>
            </w:r>
          </w:hyperlink>
        </w:p>
        <w:p w14:paraId="3A8ECEBB" w14:textId="77777777" w:rsidR="00D2469F" w:rsidRDefault="00D2469F">
          <w:pPr>
            <w:pStyle w:val="Innehll2"/>
            <w:tabs>
              <w:tab w:val="left" w:pos="880"/>
              <w:tab w:val="right" w:leader="dot" w:pos="8664"/>
            </w:tabs>
            <w:rPr>
              <w:rFonts w:asciiTheme="minorHAnsi" w:eastAsiaTheme="minorEastAsia" w:hAnsiTheme="minorHAnsi" w:cstheme="minorBidi"/>
              <w:noProof/>
              <w:sz w:val="22"/>
              <w:lang w:eastAsia="sv-SE"/>
            </w:rPr>
          </w:pPr>
          <w:hyperlink w:anchor="_Toc374962153" w:history="1">
            <w:r w:rsidRPr="00851467">
              <w:rPr>
                <w:rStyle w:val="Hyperlnk"/>
                <w:noProof/>
              </w:rPr>
              <w:t>6.6</w:t>
            </w:r>
            <w:r>
              <w:rPr>
                <w:rFonts w:asciiTheme="minorHAnsi" w:eastAsiaTheme="minorEastAsia" w:hAnsiTheme="minorHAnsi" w:cstheme="minorBidi"/>
                <w:noProof/>
                <w:sz w:val="22"/>
                <w:lang w:eastAsia="sv-SE"/>
              </w:rPr>
              <w:tab/>
            </w:r>
            <w:r w:rsidRPr="00851467">
              <w:rPr>
                <w:rStyle w:val="Hyperlnk"/>
                <w:noProof/>
              </w:rPr>
              <w:t>DeleteMeasurement</w:t>
            </w:r>
            <w:r>
              <w:rPr>
                <w:noProof/>
                <w:webHidden/>
              </w:rPr>
              <w:tab/>
            </w:r>
            <w:r>
              <w:rPr>
                <w:noProof/>
                <w:webHidden/>
              </w:rPr>
              <w:fldChar w:fldCharType="begin"/>
            </w:r>
            <w:r>
              <w:rPr>
                <w:noProof/>
                <w:webHidden/>
              </w:rPr>
              <w:instrText xml:space="preserve"> PAGEREF _Toc374962153 \h </w:instrText>
            </w:r>
            <w:r>
              <w:rPr>
                <w:noProof/>
                <w:webHidden/>
              </w:rPr>
            </w:r>
            <w:r>
              <w:rPr>
                <w:noProof/>
                <w:webHidden/>
              </w:rPr>
              <w:fldChar w:fldCharType="separate"/>
            </w:r>
            <w:r>
              <w:rPr>
                <w:noProof/>
                <w:webHidden/>
              </w:rPr>
              <w:t>87</w:t>
            </w:r>
            <w:r>
              <w:rPr>
                <w:noProof/>
                <w:webHidden/>
              </w:rPr>
              <w:fldChar w:fldCharType="end"/>
            </w:r>
          </w:hyperlink>
        </w:p>
        <w:p w14:paraId="139DA4EB" w14:textId="77777777" w:rsidR="00D2469F" w:rsidRDefault="00D2469F">
          <w:pPr>
            <w:pStyle w:val="Innehll3"/>
            <w:tabs>
              <w:tab w:val="left" w:pos="1100"/>
              <w:tab w:val="right" w:leader="dot" w:pos="8664"/>
            </w:tabs>
            <w:rPr>
              <w:rFonts w:asciiTheme="minorHAnsi" w:eastAsiaTheme="minorEastAsia" w:hAnsiTheme="minorHAnsi" w:cstheme="minorBidi"/>
              <w:noProof/>
              <w:sz w:val="22"/>
              <w:lang w:eastAsia="sv-SE"/>
            </w:rPr>
          </w:pPr>
          <w:hyperlink w:anchor="_Toc374962154" w:history="1">
            <w:r w:rsidRPr="00851467">
              <w:rPr>
                <w:rStyle w:val="Hyperlnk"/>
                <w:noProof/>
              </w:rPr>
              <w:t>6.6.1</w:t>
            </w:r>
            <w:r>
              <w:rPr>
                <w:rFonts w:asciiTheme="minorHAnsi" w:eastAsiaTheme="minorEastAsia" w:hAnsiTheme="minorHAnsi" w:cstheme="minorBidi"/>
                <w:noProof/>
                <w:sz w:val="22"/>
                <w:lang w:eastAsia="sv-SE"/>
              </w:rPr>
              <w:tab/>
            </w:r>
            <w:r w:rsidRPr="00851467">
              <w:rPr>
                <w:rStyle w:val="Hyperlnk"/>
                <w:noProof/>
              </w:rPr>
              <w:t>Version</w:t>
            </w:r>
            <w:r>
              <w:rPr>
                <w:noProof/>
                <w:webHidden/>
              </w:rPr>
              <w:tab/>
            </w:r>
            <w:r>
              <w:rPr>
                <w:noProof/>
                <w:webHidden/>
              </w:rPr>
              <w:fldChar w:fldCharType="begin"/>
            </w:r>
            <w:r>
              <w:rPr>
                <w:noProof/>
                <w:webHidden/>
              </w:rPr>
              <w:instrText xml:space="preserve"> PAGEREF _Toc374962154 \h </w:instrText>
            </w:r>
            <w:r>
              <w:rPr>
                <w:noProof/>
                <w:webHidden/>
              </w:rPr>
            </w:r>
            <w:r>
              <w:rPr>
                <w:noProof/>
                <w:webHidden/>
              </w:rPr>
              <w:fldChar w:fldCharType="separate"/>
            </w:r>
            <w:r>
              <w:rPr>
                <w:noProof/>
                <w:webHidden/>
              </w:rPr>
              <w:t>87</w:t>
            </w:r>
            <w:r>
              <w:rPr>
                <w:noProof/>
                <w:webHidden/>
              </w:rPr>
              <w:fldChar w:fldCharType="end"/>
            </w:r>
          </w:hyperlink>
        </w:p>
        <w:p w14:paraId="21CC7BB4" w14:textId="77777777" w:rsidR="00D2469F" w:rsidRDefault="00D2469F">
          <w:pPr>
            <w:pStyle w:val="Innehll3"/>
            <w:tabs>
              <w:tab w:val="left" w:pos="1100"/>
              <w:tab w:val="right" w:leader="dot" w:pos="8664"/>
            </w:tabs>
            <w:rPr>
              <w:rFonts w:asciiTheme="minorHAnsi" w:eastAsiaTheme="minorEastAsia" w:hAnsiTheme="minorHAnsi" w:cstheme="minorBidi"/>
              <w:noProof/>
              <w:sz w:val="22"/>
              <w:lang w:eastAsia="sv-SE"/>
            </w:rPr>
          </w:pPr>
          <w:hyperlink w:anchor="_Toc374962155" w:history="1">
            <w:r w:rsidRPr="00851467">
              <w:rPr>
                <w:rStyle w:val="Hyperlnk"/>
                <w:noProof/>
              </w:rPr>
              <w:t>6.6.2</w:t>
            </w:r>
            <w:r>
              <w:rPr>
                <w:rFonts w:asciiTheme="minorHAnsi" w:eastAsiaTheme="minorEastAsia" w:hAnsiTheme="minorHAnsi" w:cstheme="minorBidi"/>
                <w:noProof/>
                <w:sz w:val="22"/>
                <w:lang w:eastAsia="sv-SE"/>
              </w:rPr>
              <w:tab/>
            </w:r>
            <w:r w:rsidRPr="00851467">
              <w:rPr>
                <w:rStyle w:val="Hyperlnk"/>
                <w:noProof/>
              </w:rPr>
              <w:t>Fältregler</w:t>
            </w:r>
            <w:r>
              <w:rPr>
                <w:noProof/>
                <w:webHidden/>
              </w:rPr>
              <w:tab/>
            </w:r>
            <w:r>
              <w:rPr>
                <w:noProof/>
                <w:webHidden/>
              </w:rPr>
              <w:fldChar w:fldCharType="begin"/>
            </w:r>
            <w:r>
              <w:rPr>
                <w:noProof/>
                <w:webHidden/>
              </w:rPr>
              <w:instrText xml:space="preserve"> PAGEREF _Toc374962155 \h </w:instrText>
            </w:r>
            <w:r>
              <w:rPr>
                <w:noProof/>
                <w:webHidden/>
              </w:rPr>
            </w:r>
            <w:r>
              <w:rPr>
                <w:noProof/>
                <w:webHidden/>
              </w:rPr>
              <w:fldChar w:fldCharType="separate"/>
            </w:r>
            <w:r>
              <w:rPr>
                <w:noProof/>
                <w:webHidden/>
              </w:rPr>
              <w:t>87</w:t>
            </w:r>
            <w:r>
              <w:rPr>
                <w:noProof/>
                <w:webHidden/>
              </w:rPr>
              <w:fldChar w:fldCharType="end"/>
            </w:r>
          </w:hyperlink>
        </w:p>
        <w:p w14:paraId="3CB261F0" w14:textId="77777777" w:rsidR="00D2469F" w:rsidRDefault="00D2469F">
          <w:pPr>
            <w:pStyle w:val="Innehll3"/>
            <w:tabs>
              <w:tab w:val="left" w:pos="1100"/>
              <w:tab w:val="right" w:leader="dot" w:pos="8664"/>
            </w:tabs>
            <w:rPr>
              <w:rFonts w:asciiTheme="minorHAnsi" w:eastAsiaTheme="minorEastAsia" w:hAnsiTheme="minorHAnsi" w:cstheme="minorBidi"/>
              <w:noProof/>
              <w:sz w:val="22"/>
              <w:lang w:eastAsia="sv-SE"/>
            </w:rPr>
          </w:pPr>
          <w:hyperlink w:anchor="_Toc374962156" w:history="1">
            <w:r w:rsidRPr="00851467">
              <w:rPr>
                <w:rStyle w:val="Hyperlnk"/>
                <w:noProof/>
              </w:rPr>
              <w:t>6.6.3</w:t>
            </w:r>
            <w:r>
              <w:rPr>
                <w:rFonts w:asciiTheme="minorHAnsi" w:eastAsiaTheme="minorEastAsia" w:hAnsiTheme="minorHAnsi" w:cstheme="minorBidi"/>
                <w:noProof/>
                <w:sz w:val="22"/>
                <w:lang w:eastAsia="sv-SE"/>
              </w:rPr>
              <w:tab/>
            </w:r>
            <w:r w:rsidRPr="00851467">
              <w:rPr>
                <w:rStyle w:val="Hyperlnk"/>
                <w:noProof/>
              </w:rPr>
              <w:t>Övriga regler</w:t>
            </w:r>
            <w:r>
              <w:rPr>
                <w:noProof/>
                <w:webHidden/>
              </w:rPr>
              <w:tab/>
            </w:r>
            <w:r>
              <w:rPr>
                <w:noProof/>
                <w:webHidden/>
              </w:rPr>
              <w:fldChar w:fldCharType="begin"/>
            </w:r>
            <w:r>
              <w:rPr>
                <w:noProof/>
                <w:webHidden/>
              </w:rPr>
              <w:instrText xml:space="preserve"> PAGEREF _Toc374962156 \h </w:instrText>
            </w:r>
            <w:r>
              <w:rPr>
                <w:noProof/>
                <w:webHidden/>
              </w:rPr>
            </w:r>
            <w:r>
              <w:rPr>
                <w:noProof/>
                <w:webHidden/>
              </w:rPr>
              <w:fldChar w:fldCharType="separate"/>
            </w:r>
            <w:r>
              <w:rPr>
                <w:noProof/>
                <w:webHidden/>
              </w:rPr>
              <w:t>88</w:t>
            </w:r>
            <w:r>
              <w:rPr>
                <w:noProof/>
                <w:webHidden/>
              </w:rPr>
              <w:fldChar w:fldCharType="end"/>
            </w:r>
          </w:hyperlink>
        </w:p>
        <w:p w14:paraId="14C83CAC" w14:textId="77777777" w:rsidR="00C54F68" w:rsidRDefault="00C54F68">
          <w:r>
            <w:fldChar w:fldCharType="end"/>
          </w:r>
        </w:p>
      </w:sdtContent>
    </w:sdt>
    <w:p w14:paraId="16C48A21" w14:textId="0599007C" w:rsidR="00C54F68" w:rsidRDefault="00C54F68">
      <w:pPr>
        <w:spacing w:line="240" w:lineRule="auto"/>
        <w:rPr>
          <w:b/>
          <w:color w:val="4F81BD" w:themeColor="accent1"/>
          <w:sz w:val="28"/>
          <w:szCs w:val="28"/>
        </w:rPr>
      </w:pPr>
      <w:bookmarkStart w:id="1" w:name="_Toc163963305"/>
      <w:bookmarkStart w:id="2" w:name="_Toc199311100"/>
      <w:bookmarkStart w:id="3" w:name="_Toc199552311"/>
      <w:bookmarkStart w:id="4" w:name="_Toc199552341"/>
      <w:bookmarkStart w:id="5" w:name="_Toc199552434"/>
      <w:bookmarkStart w:id="6" w:name="_Toc224960917"/>
    </w:p>
    <w:p w14:paraId="09E4969B" w14:textId="77777777" w:rsidR="004255A2" w:rsidRDefault="004255A2" w:rsidP="004255A2">
      <w:pPr>
        <w:rPr>
          <w:b/>
        </w:rPr>
      </w:pPr>
    </w:p>
    <w:p w14:paraId="7BF2BFA5" w14:textId="77777777" w:rsidR="00A879EE" w:rsidRDefault="00A879EE">
      <w:pPr>
        <w:spacing w:line="240" w:lineRule="auto"/>
        <w:rPr>
          <w:b/>
        </w:rPr>
      </w:pPr>
      <w:r>
        <w:rPr>
          <w:b/>
        </w:rPr>
        <w:br w:type="page"/>
      </w:r>
    </w:p>
    <w:p w14:paraId="2172674A" w14:textId="6E52DCEF" w:rsidR="004255A2" w:rsidRPr="00210991" w:rsidRDefault="004255A2" w:rsidP="004255A2">
      <w:pPr>
        <w:rPr>
          <w:rStyle w:val="BodyTextChar"/>
          <w:rFonts w:ascii="Times New Roman" w:hAnsi="Times New Roman"/>
          <w:szCs w:val="20"/>
        </w:rPr>
      </w:pPr>
      <w:r w:rsidRPr="00D23023">
        <w:rPr>
          <w:b/>
        </w:rPr>
        <w:lastRenderedPageBreak/>
        <w:t>Revisionshistorik</w:t>
      </w:r>
    </w:p>
    <w:p w14:paraId="3CF15774"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021"/>
        <w:gridCol w:w="1167"/>
        <w:gridCol w:w="4140"/>
        <w:gridCol w:w="1980"/>
        <w:gridCol w:w="1440"/>
      </w:tblGrid>
      <w:tr w:rsidR="00B57BC4" w:rsidRPr="00EE68DF" w14:paraId="65698482" w14:textId="77777777" w:rsidTr="00F83C47">
        <w:tc>
          <w:tcPr>
            <w:tcW w:w="1021" w:type="dxa"/>
            <w:shd w:val="clear" w:color="auto" w:fill="D9D9D9" w:themeFill="background1" w:themeFillShade="D9"/>
          </w:tcPr>
          <w:p w14:paraId="11B4C141" w14:textId="77777777" w:rsidR="00B57BC4" w:rsidRPr="00EE68DF" w:rsidRDefault="00B57BC4" w:rsidP="00E146AE">
            <w:pPr>
              <w:pStyle w:val="TableText"/>
            </w:pPr>
            <w:r w:rsidRPr="00EE68DF">
              <w:t>Revision Nr</w:t>
            </w:r>
          </w:p>
        </w:tc>
        <w:tc>
          <w:tcPr>
            <w:tcW w:w="1167" w:type="dxa"/>
            <w:shd w:val="clear" w:color="auto" w:fill="D9D9D9" w:themeFill="background1" w:themeFillShade="D9"/>
          </w:tcPr>
          <w:p w14:paraId="5E66925C" w14:textId="77777777" w:rsidR="00B57BC4" w:rsidRPr="00EE68DF" w:rsidRDefault="00B57BC4" w:rsidP="00E146AE">
            <w:pPr>
              <w:pStyle w:val="TableText"/>
            </w:pPr>
            <w:r w:rsidRPr="00EE68DF">
              <w:t>Revision Datum</w:t>
            </w:r>
          </w:p>
        </w:tc>
        <w:tc>
          <w:tcPr>
            <w:tcW w:w="4140" w:type="dxa"/>
            <w:shd w:val="clear" w:color="auto" w:fill="D9D9D9" w:themeFill="background1" w:themeFillShade="D9"/>
          </w:tcPr>
          <w:p w14:paraId="2009B2A8" w14:textId="77777777" w:rsidR="00B57BC4" w:rsidRPr="00EE68DF" w:rsidRDefault="00B57BC4" w:rsidP="00E146AE">
            <w:pPr>
              <w:pStyle w:val="TableText"/>
            </w:pPr>
            <w:r w:rsidRPr="00EE68DF">
              <w:t>Beskrivning av ändringar</w:t>
            </w:r>
          </w:p>
        </w:tc>
        <w:tc>
          <w:tcPr>
            <w:tcW w:w="1980" w:type="dxa"/>
            <w:shd w:val="clear" w:color="auto" w:fill="D9D9D9" w:themeFill="background1" w:themeFillShade="D9"/>
          </w:tcPr>
          <w:p w14:paraId="2F17ABB4" w14:textId="77777777" w:rsidR="00B57BC4" w:rsidRPr="00EE68DF" w:rsidRDefault="00B57BC4" w:rsidP="00E146AE">
            <w:pPr>
              <w:pStyle w:val="TableText"/>
            </w:pPr>
            <w:r w:rsidRPr="00EE68DF">
              <w:t>Ändringar gjorda av</w:t>
            </w:r>
          </w:p>
        </w:tc>
        <w:tc>
          <w:tcPr>
            <w:tcW w:w="1440" w:type="dxa"/>
            <w:shd w:val="clear" w:color="auto" w:fill="D9D9D9" w:themeFill="background1" w:themeFillShade="D9"/>
          </w:tcPr>
          <w:p w14:paraId="3A22D59C" w14:textId="77777777" w:rsidR="00B57BC4" w:rsidRPr="00EE68DF" w:rsidRDefault="00B57BC4" w:rsidP="00E146AE">
            <w:pPr>
              <w:pStyle w:val="TableText"/>
            </w:pPr>
            <w:r w:rsidRPr="00EE68DF">
              <w:t>Granskad av</w:t>
            </w:r>
          </w:p>
        </w:tc>
      </w:tr>
      <w:tr w:rsidR="00B57BC4" w:rsidRPr="00EE68DF" w14:paraId="7B4DDCB4" w14:textId="77777777" w:rsidTr="000627CC">
        <w:tc>
          <w:tcPr>
            <w:tcW w:w="1021" w:type="dxa"/>
          </w:tcPr>
          <w:p w14:paraId="1C0D49F8" w14:textId="77777777" w:rsidR="00B57BC4" w:rsidRPr="00EE68DF" w:rsidRDefault="00B57BC4" w:rsidP="00E146AE">
            <w:pPr>
              <w:pStyle w:val="TableText"/>
            </w:pPr>
            <w:r w:rsidRPr="00EE68DF">
              <w:t>PA1</w:t>
            </w:r>
          </w:p>
        </w:tc>
        <w:tc>
          <w:tcPr>
            <w:tcW w:w="1167" w:type="dxa"/>
          </w:tcPr>
          <w:p w14:paraId="44DB614C" w14:textId="77777777" w:rsidR="00B57BC4" w:rsidRPr="00EE68DF" w:rsidRDefault="00B57BC4" w:rsidP="00E146AE">
            <w:pPr>
              <w:pStyle w:val="TableText"/>
            </w:pPr>
            <w:r w:rsidRPr="00EE68DF">
              <w:t>2013-05</w:t>
            </w:r>
          </w:p>
        </w:tc>
        <w:tc>
          <w:tcPr>
            <w:tcW w:w="4140" w:type="dxa"/>
          </w:tcPr>
          <w:p w14:paraId="2F306EE9" w14:textId="77777777" w:rsidR="00B57BC4" w:rsidRPr="00EE68DF" w:rsidRDefault="00B57BC4" w:rsidP="00E146AE">
            <w:pPr>
              <w:pStyle w:val="TableText"/>
            </w:pPr>
            <w:r w:rsidRPr="00EE68DF">
              <w:t>Första version</w:t>
            </w:r>
          </w:p>
        </w:tc>
        <w:tc>
          <w:tcPr>
            <w:tcW w:w="1980" w:type="dxa"/>
          </w:tcPr>
          <w:p w14:paraId="701BB35D" w14:textId="77777777" w:rsidR="00B57BC4" w:rsidRPr="00EE68DF" w:rsidRDefault="00B57BC4" w:rsidP="00E146AE">
            <w:pPr>
              <w:pStyle w:val="TableText"/>
            </w:pPr>
            <w:r w:rsidRPr="00EE68DF">
              <w:t>Sofia Sjölén</w:t>
            </w:r>
          </w:p>
          <w:p w14:paraId="71BCE501" w14:textId="77777777" w:rsidR="00B57BC4" w:rsidRPr="00EE68DF" w:rsidRDefault="00B57BC4" w:rsidP="00E146AE">
            <w:pPr>
              <w:pStyle w:val="TableText"/>
            </w:pPr>
            <w:r w:rsidRPr="00EE68DF">
              <w:t>Nadeem Hossain</w:t>
            </w:r>
          </w:p>
        </w:tc>
        <w:tc>
          <w:tcPr>
            <w:tcW w:w="1440" w:type="dxa"/>
          </w:tcPr>
          <w:p w14:paraId="76AA38B1" w14:textId="77777777" w:rsidR="00B57BC4" w:rsidRPr="00EE68DF" w:rsidRDefault="00B57BC4" w:rsidP="00E146AE">
            <w:pPr>
              <w:pStyle w:val="TableText"/>
            </w:pPr>
          </w:p>
        </w:tc>
      </w:tr>
      <w:tr w:rsidR="00B57BC4" w:rsidRPr="00EE68DF" w14:paraId="289CF99E" w14:textId="77777777" w:rsidTr="000627CC">
        <w:tc>
          <w:tcPr>
            <w:tcW w:w="1021" w:type="dxa"/>
          </w:tcPr>
          <w:p w14:paraId="7518CFB6" w14:textId="77777777" w:rsidR="00B57BC4" w:rsidRPr="00EE68DF" w:rsidRDefault="00B57BC4" w:rsidP="00E146AE">
            <w:pPr>
              <w:pStyle w:val="TableText"/>
            </w:pPr>
            <w:r w:rsidRPr="00EE68DF">
              <w:t>PA2</w:t>
            </w:r>
          </w:p>
        </w:tc>
        <w:tc>
          <w:tcPr>
            <w:tcW w:w="1167" w:type="dxa"/>
          </w:tcPr>
          <w:p w14:paraId="53E56FBA" w14:textId="77777777" w:rsidR="00B57BC4" w:rsidRPr="00EE68DF" w:rsidRDefault="00B57BC4" w:rsidP="00E146AE">
            <w:pPr>
              <w:pStyle w:val="TableText"/>
            </w:pPr>
            <w:r w:rsidRPr="00EE68DF">
              <w:t>2013-06</w:t>
            </w:r>
          </w:p>
        </w:tc>
        <w:tc>
          <w:tcPr>
            <w:tcW w:w="4140" w:type="dxa"/>
          </w:tcPr>
          <w:p w14:paraId="23FC2117" w14:textId="77777777" w:rsidR="00B57BC4" w:rsidRPr="00EE68DF" w:rsidRDefault="00B57BC4" w:rsidP="00E146AE">
            <w:pPr>
              <w:pStyle w:val="TableText"/>
            </w:pPr>
            <w:r w:rsidRPr="00EE68DF">
              <w:t>Andra version</w:t>
            </w:r>
          </w:p>
        </w:tc>
        <w:tc>
          <w:tcPr>
            <w:tcW w:w="1980" w:type="dxa"/>
          </w:tcPr>
          <w:p w14:paraId="1A8E4620" w14:textId="77777777" w:rsidR="00B57BC4" w:rsidRPr="00EE68DF" w:rsidRDefault="00B57BC4" w:rsidP="00E146AE">
            <w:pPr>
              <w:pStyle w:val="TableText"/>
            </w:pPr>
            <w:r w:rsidRPr="00EE68DF">
              <w:t>Nadeem Hossain</w:t>
            </w:r>
          </w:p>
        </w:tc>
        <w:tc>
          <w:tcPr>
            <w:tcW w:w="1440" w:type="dxa"/>
          </w:tcPr>
          <w:p w14:paraId="5F24FA23" w14:textId="77777777" w:rsidR="00B57BC4" w:rsidRPr="00EE68DF" w:rsidRDefault="00B57BC4" w:rsidP="00E146AE">
            <w:pPr>
              <w:pStyle w:val="TableText"/>
            </w:pPr>
          </w:p>
        </w:tc>
      </w:tr>
      <w:tr w:rsidR="00B57BC4" w:rsidRPr="00EE68DF" w14:paraId="3710990D" w14:textId="77777777" w:rsidTr="000627CC">
        <w:tc>
          <w:tcPr>
            <w:tcW w:w="1021" w:type="dxa"/>
          </w:tcPr>
          <w:p w14:paraId="2920E144" w14:textId="77777777" w:rsidR="00B57BC4" w:rsidRPr="00EE68DF" w:rsidRDefault="00B57BC4" w:rsidP="00E146AE">
            <w:pPr>
              <w:pStyle w:val="TableText"/>
            </w:pPr>
            <w:r w:rsidRPr="00EE68DF">
              <w:t>PA3</w:t>
            </w:r>
          </w:p>
        </w:tc>
        <w:tc>
          <w:tcPr>
            <w:tcW w:w="1167" w:type="dxa"/>
          </w:tcPr>
          <w:p w14:paraId="6D6EB063" w14:textId="77777777" w:rsidR="00B57BC4" w:rsidRPr="00EE68DF" w:rsidRDefault="00B57BC4" w:rsidP="00E146AE">
            <w:pPr>
              <w:pStyle w:val="TableText"/>
            </w:pPr>
            <w:r w:rsidRPr="00EE68DF">
              <w:t>2013-08</w:t>
            </w:r>
          </w:p>
        </w:tc>
        <w:tc>
          <w:tcPr>
            <w:tcW w:w="4140" w:type="dxa"/>
          </w:tcPr>
          <w:p w14:paraId="4A71B921" w14:textId="77777777" w:rsidR="00B57BC4" w:rsidRPr="00EE68DF" w:rsidRDefault="00B57BC4" w:rsidP="00E146AE">
            <w:pPr>
              <w:pStyle w:val="TableText"/>
            </w:pPr>
            <w:r w:rsidRPr="00EE68DF">
              <w:t>Nya diagram och beskrivningar</w:t>
            </w:r>
          </w:p>
        </w:tc>
        <w:tc>
          <w:tcPr>
            <w:tcW w:w="1980" w:type="dxa"/>
          </w:tcPr>
          <w:p w14:paraId="07D807E0" w14:textId="77777777" w:rsidR="00B57BC4" w:rsidRPr="00EE68DF" w:rsidRDefault="00B57BC4" w:rsidP="00E146AE">
            <w:pPr>
              <w:pStyle w:val="TableText"/>
            </w:pPr>
            <w:r w:rsidRPr="00EE68DF">
              <w:t>Nadeem Hossain</w:t>
            </w:r>
          </w:p>
        </w:tc>
        <w:tc>
          <w:tcPr>
            <w:tcW w:w="1440" w:type="dxa"/>
          </w:tcPr>
          <w:p w14:paraId="05B2CA89" w14:textId="77777777" w:rsidR="00B57BC4" w:rsidRPr="00EE68DF" w:rsidRDefault="00B57BC4" w:rsidP="00E146AE">
            <w:pPr>
              <w:pStyle w:val="TableText"/>
            </w:pPr>
          </w:p>
        </w:tc>
      </w:tr>
      <w:tr w:rsidR="00B57BC4" w:rsidRPr="00EE68DF" w14:paraId="05668AC1" w14:textId="77777777" w:rsidTr="000627CC">
        <w:tc>
          <w:tcPr>
            <w:tcW w:w="1021" w:type="dxa"/>
          </w:tcPr>
          <w:p w14:paraId="12CC52CE" w14:textId="77777777" w:rsidR="00B57BC4" w:rsidRPr="00EE68DF" w:rsidRDefault="00B57BC4" w:rsidP="00E146AE">
            <w:pPr>
              <w:pStyle w:val="TableText"/>
            </w:pPr>
            <w:r w:rsidRPr="00EE68DF">
              <w:t>PA4</w:t>
            </w:r>
          </w:p>
        </w:tc>
        <w:tc>
          <w:tcPr>
            <w:tcW w:w="1167" w:type="dxa"/>
          </w:tcPr>
          <w:p w14:paraId="43915C76" w14:textId="77777777" w:rsidR="00B57BC4" w:rsidRPr="00EE68DF" w:rsidRDefault="00B57BC4" w:rsidP="00E146AE">
            <w:pPr>
              <w:pStyle w:val="TableText"/>
            </w:pPr>
            <w:r w:rsidRPr="00EE68DF">
              <w:t>2013-08-28</w:t>
            </w:r>
          </w:p>
        </w:tc>
        <w:tc>
          <w:tcPr>
            <w:tcW w:w="4140" w:type="dxa"/>
          </w:tcPr>
          <w:p w14:paraId="3A94FA7A" w14:textId="77777777" w:rsidR="00B57BC4" w:rsidRPr="00EE68DF" w:rsidRDefault="00B57BC4" w:rsidP="00E146AE">
            <w:pPr>
              <w:pStyle w:val="TableText"/>
            </w:pPr>
            <w:r w:rsidRPr="00EE68DF">
              <w:t>Anpassning till den nya mallen, uppdatering av tabeller, diagram samt tillhörande beskrivningar.</w:t>
            </w:r>
          </w:p>
        </w:tc>
        <w:tc>
          <w:tcPr>
            <w:tcW w:w="1980" w:type="dxa"/>
          </w:tcPr>
          <w:p w14:paraId="0059EB79" w14:textId="77777777" w:rsidR="00B57BC4" w:rsidRPr="00EE68DF" w:rsidRDefault="00B57BC4" w:rsidP="00E146AE">
            <w:pPr>
              <w:pStyle w:val="TableText"/>
            </w:pPr>
            <w:r w:rsidRPr="00EE68DF">
              <w:t>Nadeem Hossain</w:t>
            </w:r>
          </w:p>
        </w:tc>
        <w:tc>
          <w:tcPr>
            <w:tcW w:w="1440" w:type="dxa"/>
          </w:tcPr>
          <w:p w14:paraId="14AB2992" w14:textId="77777777" w:rsidR="00B57BC4" w:rsidRPr="00EE68DF" w:rsidRDefault="00B57BC4" w:rsidP="00E146AE">
            <w:pPr>
              <w:pStyle w:val="TableText"/>
            </w:pPr>
          </w:p>
        </w:tc>
      </w:tr>
      <w:tr w:rsidR="00B57BC4" w:rsidRPr="00EE68DF" w14:paraId="77347B05" w14:textId="77777777" w:rsidTr="000627CC">
        <w:tc>
          <w:tcPr>
            <w:tcW w:w="1021" w:type="dxa"/>
          </w:tcPr>
          <w:p w14:paraId="49E5BF3F" w14:textId="77777777" w:rsidR="00B57BC4" w:rsidRPr="00EE68DF" w:rsidRDefault="00B57BC4" w:rsidP="00E146AE">
            <w:pPr>
              <w:pStyle w:val="TableText"/>
            </w:pPr>
            <w:r>
              <w:t>PA4</w:t>
            </w:r>
          </w:p>
        </w:tc>
        <w:tc>
          <w:tcPr>
            <w:tcW w:w="1167" w:type="dxa"/>
          </w:tcPr>
          <w:p w14:paraId="0DE6BB92" w14:textId="77777777" w:rsidR="00B57BC4" w:rsidRPr="00EE68DF" w:rsidRDefault="00B57BC4" w:rsidP="00E146AE">
            <w:pPr>
              <w:pStyle w:val="TableText"/>
            </w:pPr>
            <w:r>
              <w:t>2013-08-30</w:t>
            </w:r>
          </w:p>
        </w:tc>
        <w:tc>
          <w:tcPr>
            <w:tcW w:w="4140" w:type="dxa"/>
          </w:tcPr>
          <w:p w14:paraId="67B69A5E" w14:textId="77777777" w:rsidR="00B57BC4" w:rsidRPr="00EE68DF" w:rsidRDefault="00B57BC4" w:rsidP="00E146AE">
            <w:pPr>
              <w:pStyle w:val="TableText"/>
            </w:pPr>
            <w:r>
              <w:t>Diverse uppdateringar</w:t>
            </w:r>
          </w:p>
        </w:tc>
        <w:tc>
          <w:tcPr>
            <w:tcW w:w="1980" w:type="dxa"/>
          </w:tcPr>
          <w:p w14:paraId="634CE92E" w14:textId="77777777" w:rsidR="00B57BC4" w:rsidRPr="00EE68DF" w:rsidRDefault="00B57BC4" w:rsidP="00E146AE">
            <w:pPr>
              <w:pStyle w:val="TableText"/>
            </w:pPr>
            <w:r>
              <w:t>Nadeem Hossain</w:t>
            </w:r>
          </w:p>
        </w:tc>
        <w:tc>
          <w:tcPr>
            <w:tcW w:w="1440" w:type="dxa"/>
          </w:tcPr>
          <w:p w14:paraId="189A6C2B" w14:textId="77777777" w:rsidR="00B57BC4" w:rsidRPr="00EE68DF" w:rsidRDefault="00B57BC4" w:rsidP="00E146AE">
            <w:pPr>
              <w:pStyle w:val="TableText"/>
            </w:pPr>
          </w:p>
        </w:tc>
      </w:tr>
      <w:tr w:rsidR="00B57BC4" w:rsidRPr="00EE68DF" w14:paraId="16DD8922" w14:textId="77777777" w:rsidTr="000627CC">
        <w:tc>
          <w:tcPr>
            <w:tcW w:w="1021" w:type="dxa"/>
          </w:tcPr>
          <w:p w14:paraId="33606102" w14:textId="77777777" w:rsidR="00B57BC4" w:rsidRDefault="0048239A" w:rsidP="00E146AE">
            <w:pPr>
              <w:pStyle w:val="TableText"/>
            </w:pPr>
            <w:r>
              <w:t>PA</w:t>
            </w:r>
            <w:r w:rsidR="00B57BC4">
              <w:t>5</w:t>
            </w:r>
          </w:p>
        </w:tc>
        <w:tc>
          <w:tcPr>
            <w:tcW w:w="1167" w:type="dxa"/>
          </w:tcPr>
          <w:p w14:paraId="13765CAD" w14:textId="77777777" w:rsidR="00B57BC4" w:rsidRDefault="00B57BC4" w:rsidP="00E146AE">
            <w:pPr>
              <w:pStyle w:val="TableText"/>
            </w:pPr>
            <w:r>
              <w:t>2013-09-02</w:t>
            </w:r>
          </w:p>
        </w:tc>
        <w:tc>
          <w:tcPr>
            <w:tcW w:w="4140" w:type="dxa"/>
          </w:tcPr>
          <w:p w14:paraId="3ECE0F3F" w14:textId="77777777" w:rsidR="00B57BC4" w:rsidRDefault="00B57BC4" w:rsidP="00E146AE">
            <w:pPr>
              <w:pStyle w:val="TableText"/>
            </w:pPr>
            <w:r>
              <w:t>Diverse uppdateringar</w:t>
            </w:r>
          </w:p>
        </w:tc>
        <w:tc>
          <w:tcPr>
            <w:tcW w:w="1980" w:type="dxa"/>
          </w:tcPr>
          <w:p w14:paraId="022BB8C9" w14:textId="77777777" w:rsidR="00B57BC4" w:rsidRDefault="00B57BC4" w:rsidP="00E146AE">
            <w:pPr>
              <w:pStyle w:val="TableText"/>
            </w:pPr>
            <w:r w:rsidRPr="00D34A87">
              <w:t>Nadeem Hossain</w:t>
            </w:r>
          </w:p>
        </w:tc>
        <w:tc>
          <w:tcPr>
            <w:tcW w:w="1440" w:type="dxa"/>
          </w:tcPr>
          <w:p w14:paraId="625CA2C7" w14:textId="77777777" w:rsidR="00B57BC4" w:rsidRPr="00EE68DF" w:rsidRDefault="00B57BC4" w:rsidP="00E146AE">
            <w:pPr>
              <w:pStyle w:val="TableText"/>
            </w:pPr>
          </w:p>
        </w:tc>
      </w:tr>
      <w:tr w:rsidR="00B57BC4" w:rsidRPr="00EE68DF" w14:paraId="39FB0419" w14:textId="77777777" w:rsidTr="000627CC">
        <w:tc>
          <w:tcPr>
            <w:tcW w:w="1021" w:type="dxa"/>
          </w:tcPr>
          <w:p w14:paraId="4BE2A9DA" w14:textId="77777777" w:rsidR="00B57BC4" w:rsidRDefault="0048239A" w:rsidP="00E146AE">
            <w:pPr>
              <w:pStyle w:val="TableText"/>
            </w:pPr>
            <w:r>
              <w:t>PA</w:t>
            </w:r>
            <w:r w:rsidR="00B57BC4">
              <w:t>6</w:t>
            </w:r>
          </w:p>
        </w:tc>
        <w:tc>
          <w:tcPr>
            <w:tcW w:w="1167" w:type="dxa"/>
          </w:tcPr>
          <w:p w14:paraId="519AFB7E" w14:textId="77777777" w:rsidR="00B57BC4" w:rsidRDefault="00B57BC4" w:rsidP="00E146AE">
            <w:pPr>
              <w:pStyle w:val="TableText"/>
            </w:pPr>
            <w:r>
              <w:t>2013-10-02</w:t>
            </w:r>
          </w:p>
        </w:tc>
        <w:tc>
          <w:tcPr>
            <w:tcW w:w="4140" w:type="dxa"/>
          </w:tcPr>
          <w:p w14:paraId="41AEEECF" w14:textId="77777777" w:rsidR="00B57BC4" w:rsidRDefault="00B57BC4" w:rsidP="00E146AE">
            <w:pPr>
              <w:pStyle w:val="TableText"/>
            </w:pPr>
            <w:r>
              <w:t>Nyinlagd MIM och attributslista samt referens till DIM bilaga.</w:t>
            </w:r>
          </w:p>
        </w:tc>
        <w:tc>
          <w:tcPr>
            <w:tcW w:w="1980" w:type="dxa"/>
          </w:tcPr>
          <w:p w14:paraId="6F0C5376" w14:textId="77777777" w:rsidR="00B57BC4" w:rsidRPr="00D34A87" w:rsidRDefault="00B57BC4" w:rsidP="00E146AE">
            <w:pPr>
              <w:pStyle w:val="TableText"/>
            </w:pPr>
            <w:r>
              <w:t>Stefan Asanin</w:t>
            </w:r>
          </w:p>
        </w:tc>
        <w:tc>
          <w:tcPr>
            <w:tcW w:w="1440" w:type="dxa"/>
          </w:tcPr>
          <w:p w14:paraId="46EAD505" w14:textId="77777777" w:rsidR="00B57BC4" w:rsidRPr="00EE68DF" w:rsidRDefault="00B57BC4" w:rsidP="00E146AE">
            <w:pPr>
              <w:pStyle w:val="TableText"/>
            </w:pPr>
          </w:p>
        </w:tc>
      </w:tr>
      <w:tr w:rsidR="000016AE" w:rsidRPr="00EE68DF" w14:paraId="71C8E650" w14:textId="77777777" w:rsidTr="000627CC">
        <w:tc>
          <w:tcPr>
            <w:tcW w:w="1021" w:type="dxa"/>
          </w:tcPr>
          <w:p w14:paraId="6DD90068" w14:textId="77777777" w:rsidR="000016AE" w:rsidRDefault="0048239A" w:rsidP="00E146AE">
            <w:pPr>
              <w:pStyle w:val="TableText"/>
            </w:pPr>
            <w:r>
              <w:t>PA</w:t>
            </w:r>
            <w:r w:rsidR="000016AE">
              <w:t>7</w:t>
            </w:r>
          </w:p>
        </w:tc>
        <w:tc>
          <w:tcPr>
            <w:tcW w:w="1167" w:type="dxa"/>
          </w:tcPr>
          <w:p w14:paraId="38F18101" w14:textId="77777777" w:rsidR="000016AE" w:rsidRDefault="000016AE" w:rsidP="00E146AE">
            <w:pPr>
              <w:pStyle w:val="TableText"/>
            </w:pPr>
            <w:r>
              <w:t>2013-10-04</w:t>
            </w:r>
          </w:p>
        </w:tc>
        <w:tc>
          <w:tcPr>
            <w:tcW w:w="4140" w:type="dxa"/>
          </w:tcPr>
          <w:p w14:paraId="23EEDA82" w14:textId="77777777" w:rsidR="000016AE" w:rsidRDefault="000016AE" w:rsidP="00E146AE">
            <w:pPr>
              <w:pStyle w:val="TableText"/>
            </w:pPr>
            <w:r>
              <w:t>Svar och begäran GetObservation</w:t>
            </w:r>
          </w:p>
        </w:tc>
        <w:tc>
          <w:tcPr>
            <w:tcW w:w="1980" w:type="dxa"/>
          </w:tcPr>
          <w:p w14:paraId="1D416A38" w14:textId="77777777" w:rsidR="000016AE" w:rsidRPr="00D34A87" w:rsidRDefault="000016AE" w:rsidP="00E146AE">
            <w:pPr>
              <w:pStyle w:val="TableText"/>
            </w:pPr>
            <w:r>
              <w:t>Stefan Asanin</w:t>
            </w:r>
          </w:p>
        </w:tc>
        <w:tc>
          <w:tcPr>
            <w:tcW w:w="1440" w:type="dxa"/>
          </w:tcPr>
          <w:p w14:paraId="7194BAA3" w14:textId="77777777" w:rsidR="000016AE" w:rsidRPr="00EE68DF" w:rsidRDefault="000016AE" w:rsidP="00E146AE">
            <w:pPr>
              <w:pStyle w:val="TableText"/>
            </w:pPr>
          </w:p>
        </w:tc>
      </w:tr>
      <w:tr w:rsidR="00FA275C" w:rsidRPr="00EE68DF" w14:paraId="6198211A" w14:textId="77777777" w:rsidTr="009C6892">
        <w:tc>
          <w:tcPr>
            <w:tcW w:w="1021" w:type="dxa"/>
          </w:tcPr>
          <w:p w14:paraId="433888DE" w14:textId="77777777" w:rsidR="00FA275C" w:rsidRDefault="0048239A" w:rsidP="00E146AE">
            <w:pPr>
              <w:pStyle w:val="TableText"/>
            </w:pPr>
            <w:r>
              <w:t>PA</w:t>
            </w:r>
            <w:r w:rsidR="00FA275C">
              <w:t>8</w:t>
            </w:r>
          </w:p>
        </w:tc>
        <w:tc>
          <w:tcPr>
            <w:tcW w:w="1167" w:type="dxa"/>
          </w:tcPr>
          <w:p w14:paraId="6AE78596" w14:textId="77777777" w:rsidR="00FA275C" w:rsidRDefault="00FA275C" w:rsidP="00E146AE">
            <w:pPr>
              <w:pStyle w:val="TableText"/>
            </w:pPr>
            <w:r>
              <w:t>2013-10-15</w:t>
            </w:r>
          </w:p>
        </w:tc>
        <w:tc>
          <w:tcPr>
            <w:tcW w:w="4140" w:type="dxa"/>
          </w:tcPr>
          <w:p w14:paraId="4EFCBCA2" w14:textId="77777777" w:rsidR="00FA275C" w:rsidRDefault="00FA275C" w:rsidP="00E146AE">
            <w:pPr>
              <w:pStyle w:val="TableText"/>
            </w:pPr>
            <w:r>
              <w:t>Omstrukturering dokument v.1 BETA 0.1</w:t>
            </w:r>
          </w:p>
        </w:tc>
        <w:tc>
          <w:tcPr>
            <w:tcW w:w="1980" w:type="dxa"/>
          </w:tcPr>
          <w:p w14:paraId="50DD777B" w14:textId="77777777" w:rsidR="00FA275C" w:rsidRPr="00D34A87" w:rsidRDefault="00FA275C" w:rsidP="00E146AE">
            <w:pPr>
              <w:pStyle w:val="TableText"/>
            </w:pPr>
            <w:r>
              <w:t>Stefan Asanin</w:t>
            </w:r>
          </w:p>
        </w:tc>
        <w:tc>
          <w:tcPr>
            <w:tcW w:w="1440" w:type="dxa"/>
          </w:tcPr>
          <w:p w14:paraId="5B3D8159" w14:textId="77777777" w:rsidR="00FA275C" w:rsidRPr="00EE68DF" w:rsidRDefault="00FA275C" w:rsidP="00E146AE">
            <w:pPr>
              <w:pStyle w:val="TableText"/>
            </w:pPr>
          </w:p>
        </w:tc>
      </w:tr>
      <w:tr w:rsidR="00B57BC4" w:rsidRPr="00EE68DF" w14:paraId="66588E68" w14:textId="77777777" w:rsidTr="000627CC">
        <w:tc>
          <w:tcPr>
            <w:tcW w:w="1021" w:type="dxa"/>
          </w:tcPr>
          <w:p w14:paraId="243AC042" w14:textId="77777777" w:rsidR="00B57BC4" w:rsidRDefault="0048239A" w:rsidP="00E146AE">
            <w:pPr>
              <w:pStyle w:val="TableText"/>
            </w:pPr>
            <w:r>
              <w:t>PA</w:t>
            </w:r>
            <w:r w:rsidR="00FA275C">
              <w:t>9</w:t>
            </w:r>
          </w:p>
        </w:tc>
        <w:tc>
          <w:tcPr>
            <w:tcW w:w="1167" w:type="dxa"/>
          </w:tcPr>
          <w:p w14:paraId="7CEE6755" w14:textId="77777777" w:rsidR="00B57BC4" w:rsidRDefault="00FA275C" w:rsidP="00E146AE">
            <w:pPr>
              <w:pStyle w:val="TableText"/>
            </w:pPr>
            <w:r>
              <w:t>2013-10-22</w:t>
            </w:r>
          </w:p>
        </w:tc>
        <w:tc>
          <w:tcPr>
            <w:tcW w:w="4140" w:type="dxa"/>
          </w:tcPr>
          <w:p w14:paraId="60FF3365" w14:textId="77777777" w:rsidR="00B57BC4" w:rsidRDefault="00FA275C" w:rsidP="00E146AE">
            <w:pPr>
              <w:pStyle w:val="TableText"/>
            </w:pPr>
            <w:r>
              <w:t xml:space="preserve">Lagt till CareGiver och tillämpningsanvisning för </w:t>
            </w:r>
            <w:r w:rsidR="004471EE">
              <w:t>hämta diagnos</w:t>
            </w:r>
            <w:r w:rsidR="00A50504">
              <w:t xml:space="preserve"> i</w:t>
            </w:r>
            <w:r w:rsidR="000016AE">
              <w:t xml:space="preserve"> dokument</w:t>
            </w:r>
            <w:r w:rsidR="005F5D7C">
              <w:t xml:space="preserve"> v.1 </w:t>
            </w:r>
            <w:r w:rsidR="00200831">
              <w:t>BETA 0.1</w:t>
            </w:r>
            <w:r>
              <w:t>9</w:t>
            </w:r>
          </w:p>
        </w:tc>
        <w:tc>
          <w:tcPr>
            <w:tcW w:w="1980" w:type="dxa"/>
          </w:tcPr>
          <w:p w14:paraId="39638BEC" w14:textId="77777777" w:rsidR="00B57BC4" w:rsidRPr="00D34A87" w:rsidRDefault="00B57BC4" w:rsidP="00E146AE">
            <w:pPr>
              <w:pStyle w:val="TableText"/>
            </w:pPr>
            <w:r>
              <w:t>Stefan Asanin</w:t>
            </w:r>
            <w:r w:rsidR="00FA275C">
              <w:t xml:space="preserve"> &amp; Nadeem Hossain</w:t>
            </w:r>
          </w:p>
        </w:tc>
        <w:tc>
          <w:tcPr>
            <w:tcW w:w="1440" w:type="dxa"/>
          </w:tcPr>
          <w:p w14:paraId="3AFBBB98" w14:textId="77777777" w:rsidR="00B57BC4" w:rsidRPr="00EE68DF" w:rsidRDefault="00B57BC4" w:rsidP="00E146AE">
            <w:pPr>
              <w:pStyle w:val="TableText"/>
            </w:pPr>
          </w:p>
        </w:tc>
      </w:tr>
      <w:tr w:rsidR="0048239A" w:rsidRPr="00EE68DF" w14:paraId="5AD41684" w14:textId="77777777" w:rsidTr="000627CC">
        <w:tc>
          <w:tcPr>
            <w:tcW w:w="1021" w:type="dxa"/>
          </w:tcPr>
          <w:p w14:paraId="6E5C23F7" w14:textId="77777777" w:rsidR="0048239A" w:rsidRDefault="0048239A" w:rsidP="00E146AE">
            <w:pPr>
              <w:pStyle w:val="TableText"/>
            </w:pPr>
            <w:r>
              <w:t>PA10</w:t>
            </w:r>
          </w:p>
        </w:tc>
        <w:tc>
          <w:tcPr>
            <w:tcW w:w="1167" w:type="dxa"/>
          </w:tcPr>
          <w:p w14:paraId="5FDCA20E" w14:textId="77777777" w:rsidR="0048239A" w:rsidRDefault="0048239A" w:rsidP="00E146AE">
            <w:pPr>
              <w:pStyle w:val="TableText"/>
            </w:pPr>
            <w:r>
              <w:t>2013-10-25</w:t>
            </w:r>
          </w:p>
        </w:tc>
        <w:tc>
          <w:tcPr>
            <w:tcW w:w="4140" w:type="dxa"/>
          </w:tcPr>
          <w:p w14:paraId="2E41DF82" w14:textId="77777777" w:rsidR="0048239A" w:rsidRDefault="0048239A" w:rsidP="00E146AE">
            <w:pPr>
              <w:pStyle w:val="TableText"/>
            </w:pPr>
            <w:r>
              <w:t xml:space="preserve">Nya flöden, beskrivningar, samt strukturella ändringar i dokumentet. </w:t>
            </w:r>
          </w:p>
        </w:tc>
        <w:tc>
          <w:tcPr>
            <w:tcW w:w="1980" w:type="dxa"/>
          </w:tcPr>
          <w:p w14:paraId="302851B3" w14:textId="77777777" w:rsidR="0048239A" w:rsidRDefault="0048239A" w:rsidP="00E146AE">
            <w:pPr>
              <w:pStyle w:val="TableText"/>
            </w:pPr>
            <w:r>
              <w:t>Nadeem Hossain</w:t>
            </w:r>
          </w:p>
        </w:tc>
        <w:tc>
          <w:tcPr>
            <w:tcW w:w="1440" w:type="dxa"/>
          </w:tcPr>
          <w:p w14:paraId="15D300D8" w14:textId="77777777" w:rsidR="0048239A" w:rsidRPr="00EE68DF" w:rsidRDefault="00725F88" w:rsidP="00E146AE">
            <w:pPr>
              <w:pStyle w:val="TableText"/>
            </w:pPr>
            <w:r>
              <w:t>Göran Oettinger</w:t>
            </w:r>
          </w:p>
        </w:tc>
      </w:tr>
      <w:tr w:rsidR="00725F88" w:rsidRPr="00EE68DF" w14:paraId="57C9324D" w14:textId="77777777" w:rsidTr="000627CC">
        <w:tc>
          <w:tcPr>
            <w:tcW w:w="1021" w:type="dxa"/>
          </w:tcPr>
          <w:p w14:paraId="15709AB3" w14:textId="77777777" w:rsidR="00725F88" w:rsidRDefault="00725F88" w:rsidP="00E146AE">
            <w:pPr>
              <w:pStyle w:val="TableText"/>
            </w:pPr>
            <w:r>
              <w:t>PA11</w:t>
            </w:r>
          </w:p>
        </w:tc>
        <w:tc>
          <w:tcPr>
            <w:tcW w:w="1167" w:type="dxa"/>
          </w:tcPr>
          <w:p w14:paraId="1BEB8937" w14:textId="77777777" w:rsidR="00725F88" w:rsidRDefault="00725F88" w:rsidP="00E146AE">
            <w:pPr>
              <w:pStyle w:val="TableText"/>
            </w:pPr>
            <w:r>
              <w:t>2013-10-30</w:t>
            </w:r>
          </w:p>
        </w:tc>
        <w:tc>
          <w:tcPr>
            <w:tcW w:w="4140" w:type="dxa"/>
          </w:tcPr>
          <w:p w14:paraId="35FBC1B2" w14:textId="77777777" w:rsidR="00725F88" w:rsidRDefault="00725F88" w:rsidP="00E146AE">
            <w:pPr>
              <w:pStyle w:val="TableText"/>
            </w:pPr>
            <w:r>
              <w:t>Diverse ändringar</w:t>
            </w:r>
          </w:p>
        </w:tc>
        <w:tc>
          <w:tcPr>
            <w:tcW w:w="1980" w:type="dxa"/>
          </w:tcPr>
          <w:p w14:paraId="1642A4C8" w14:textId="77777777" w:rsidR="00725F88" w:rsidRDefault="00725F88" w:rsidP="00E146AE">
            <w:pPr>
              <w:pStyle w:val="TableText"/>
            </w:pPr>
            <w:r>
              <w:t>Nadeem Hossain</w:t>
            </w:r>
          </w:p>
        </w:tc>
        <w:tc>
          <w:tcPr>
            <w:tcW w:w="1440" w:type="dxa"/>
          </w:tcPr>
          <w:p w14:paraId="15B83B57" w14:textId="77777777" w:rsidR="00725F88" w:rsidRDefault="00EF6400" w:rsidP="00E146AE">
            <w:pPr>
              <w:pStyle w:val="TableText"/>
            </w:pPr>
            <w:r>
              <w:t>Torbjörn Dahlin</w:t>
            </w:r>
          </w:p>
        </w:tc>
      </w:tr>
      <w:tr w:rsidR="0068169A" w:rsidRPr="00EE68DF" w14:paraId="3CECB31E" w14:textId="77777777" w:rsidTr="000627CC">
        <w:tc>
          <w:tcPr>
            <w:tcW w:w="1021" w:type="dxa"/>
          </w:tcPr>
          <w:p w14:paraId="5C9B8891" w14:textId="77777777" w:rsidR="0068169A" w:rsidRDefault="0068169A" w:rsidP="00E146AE">
            <w:pPr>
              <w:pStyle w:val="TableText"/>
            </w:pPr>
            <w:r>
              <w:t>PA12</w:t>
            </w:r>
          </w:p>
        </w:tc>
        <w:tc>
          <w:tcPr>
            <w:tcW w:w="1167" w:type="dxa"/>
          </w:tcPr>
          <w:p w14:paraId="55D2FF49" w14:textId="77777777" w:rsidR="0068169A" w:rsidRDefault="0068169A" w:rsidP="00E146AE">
            <w:pPr>
              <w:pStyle w:val="TableText"/>
            </w:pPr>
            <w:r>
              <w:t>2013-11-04</w:t>
            </w:r>
          </w:p>
        </w:tc>
        <w:tc>
          <w:tcPr>
            <w:tcW w:w="4140" w:type="dxa"/>
          </w:tcPr>
          <w:p w14:paraId="1A9880D8" w14:textId="77777777" w:rsidR="0068169A" w:rsidRDefault="0068169A" w:rsidP="00E146AE">
            <w:pPr>
              <w:pStyle w:val="TableText"/>
            </w:pPr>
            <w:r>
              <w:t>Process &amp; delete funktioner</w:t>
            </w:r>
          </w:p>
        </w:tc>
        <w:tc>
          <w:tcPr>
            <w:tcW w:w="1980" w:type="dxa"/>
          </w:tcPr>
          <w:p w14:paraId="67939278" w14:textId="77777777" w:rsidR="0068169A" w:rsidRDefault="0068169A" w:rsidP="00E146AE">
            <w:pPr>
              <w:pStyle w:val="TableText"/>
            </w:pPr>
            <w:r>
              <w:t>Stefan Asanin</w:t>
            </w:r>
          </w:p>
        </w:tc>
        <w:tc>
          <w:tcPr>
            <w:tcW w:w="1440" w:type="dxa"/>
          </w:tcPr>
          <w:p w14:paraId="2366E1AF" w14:textId="77777777" w:rsidR="0068169A" w:rsidRDefault="0068169A" w:rsidP="00E146AE">
            <w:pPr>
              <w:pStyle w:val="TableText"/>
            </w:pPr>
          </w:p>
        </w:tc>
      </w:tr>
      <w:tr w:rsidR="00A070F7" w:rsidRPr="00EE68DF" w14:paraId="4AAA0634" w14:textId="77777777" w:rsidTr="0058291B">
        <w:tc>
          <w:tcPr>
            <w:tcW w:w="1021" w:type="dxa"/>
          </w:tcPr>
          <w:p w14:paraId="5FA056BF" w14:textId="77777777" w:rsidR="00A070F7" w:rsidRDefault="00A070F7" w:rsidP="00E146AE">
            <w:pPr>
              <w:pStyle w:val="TableText"/>
            </w:pPr>
            <w:r>
              <w:t>PA13</w:t>
            </w:r>
          </w:p>
        </w:tc>
        <w:tc>
          <w:tcPr>
            <w:tcW w:w="1167" w:type="dxa"/>
          </w:tcPr>
          <w:p w14:paraId="252CB6DA" w14:textId="77777777" w:rsidR="00A070F7" w:rsidRDefault="00A070F7" w:rsidP="00E146AE">
            <w:pPr>
              <w:pStyle w:val="TableText"/>
            </w:pPr>
            <w:r>
              <w:t>2013-11-04</w:t>
            </w:r>
          </w:p>
        </w:tc>
        <w:tc>
          <w:tcPr>
            <w:tcW w:w="4140" w:type="dxa"/>
          </w:tcPr>
          <w:p w14:paraId="3F6F9E64" w14:textId="77777777" w:rsidR="00A070F7" w:rsidRDefault="00A070F7" w:rsidP="00E146AE">
            <w:pPr>
              <w:pStyle w:val="TableText"/>
            </w:pPr>
            <w:r>
              <w:t>Uppdateringar samt ändringar i modellen</w:t>
            </w:r>
          </w:p>
        </w:tc>
        <w:tc>
          <w:tcPr>
            <w:tcW w:w="1980" w:type="dxa"/>
          </w:tcPr>
          <w:p w14:paraId="381C29F6" w14:textId="77777777" w:rsidR="00A070F7" w:rsidRDefault="00A070F7" w:rsidP="00E146AE">
            <w:pPr>
              <w:pStyle w:val="TableText"/>
            </w:pPr>
            <w:r>
              <w:t>Nadeem Hossain</w:t>
            </w:r>
          </w:p>
        </w:tc>
        <w:tc>
          <w:tcPr>
            <w:tcW w:w="1440" w:type="dxa"/>
          </w:tcPr>
          <w:p w14:paraId="2B828EB8" w14:textId="77777777" w:rsidR="00A070F7" w:rsidRDefault="00A070F7" w:rsidP="00E146AE">
            <w:pPr>
              <w:pStyle w:val="TableText"/>
            </w:pPr>
          </w:p>
        </w:tc>
      </w:tr>
      <w:tr w:rsidR="00EF6400" w:rsidRPr="00EE68DF" w14:paraId="0A55C299" w14:textId="77777777" w:rsidTr="000627CC">
        <w:tc>
          <w:tcPr>
            <w:tcW w:w="1021" w:type="dxa"/>
          </w:tcPr>
          <w:p w14:paraId="77BCDF2A" w14:textId="77777777" w:rsidR="00EF6400" w:rsidRDefault="00A070F7" w:rsidP="00E146AE">
            <w:pPr>
              <w:pStyle w:val="TableText"/>
            </w:pPr>
            <w:r>
              <w:t>PA1</w:t>
            </w:r>
            <w:r w:rsidR="003F4A7C">
              <w:t>4</w:t>
            </w:r>
          </w:p>
        </w:tc>
        <w:tc>
          <w:tcPr>
            <w:tcW w:w="1167" w:type="dxa"/>
          </w:tcPr>
          <w:p w14:paraId="23CA4C24" w14:textId="77777777" w:rsidR="00EF6400" w:rsidRDefault="00A070F7" w:rsidP="00E146AE">
            <w:pPr>
              <w:pStyle w:val="TableText"/>
            </w:pPr>
            <w:r>
              <w:t>2013-11-05</w:t>
            </w:r>
          </w:p>
        </w:tc>
        <w:tc>
          <w:tcPr>
            <w:tcW w:w="4140" w:type="dxa"/>
          </w:tcPr>
          <w:p w14:paraId="22D7BA8D" w14:textId="77777777" w:rsidR="00EF6400" w:rsidRDefault="00A070F7" w:rsidP="00E146AE">
            <w:pPr>
              <w:pStyle w:val="TableText"/>
            </w:pPr>
            <w:r>
              <w:t>Tillägg av attributsdefinitioner i svar/begäran</w:t>
            </w:r>
          </w:p>
        </w:tc>
        <w:tc>
          <w:tcPr>
            <w:tcW w:w="1980" w:type="dxa"/>
          </w:tcPr>
          <w:p w14:paraId="491C72E9" w14:textId="77777777" w:rsidR="00EF6400" w:rsidRDefault="00A070F7" w:rsidP="00E146AE">
            <w:pPr>
              <w:pStyle w:val="TableText"/>
            </w:pPr>
            <w:r>
              <w:t>Stefan Asanin</w:t>
            </w:r>
          </w:p>
        </w:tc>
        <w:tc>
          <w:tcPr>
            <w:tcW w:w="1440" w:type="dxa"/>
          </w:tcPr>
          <w:p w14:paraId="63713D9E" w14:textId="77777777" w:rsidR="00EF6400" w:rsidRDefault="00EF6400" w:rsidP="00E146AE">
            <w:pPr>
              <w:pStyle w:val="TableText"/>
            </w:pPr>
          </w:p>
        </w:tc>
      </w:tr>
      <w:tr w:rsidR="006F5864" w:rsidRPr="00EE68DF" w14:paraId="32361DF0" w14:textId="77777777" w:rsidTr="000627CC">
        <w:tc>
          <w:tcPr>
            <w:tcW w:w="1021" w:type="dxa"/>
          </w:tcPr>
          <w:p w14:paraId="17172626" w14:textId="77777777" w:rsidR="006F5864" w:rsidRDefault="006F5864" w:rsidP="00E146AE">
            <w:pPr>
              <w:pStyle w:val="TableText"/>
            </w:pPr>
            <w:r>
              <w:t>PA15</w:t>
            </w:r>
          </w:p>
        </w:tc>
        <w:tc>
          <w:tcPr>
            <w:tcW w:w="1167" w:type="dxa"/>
          </w:tcPr>
          <w:p w14:paraId="6E1F4CFA" w14:textId="77777777" w:rsidR="006F5864" w:rsidRDefault="006F5864" w:rsidP="00E146AE">
            <w:pPr>
              <w:pStyle w:val="TableText"/>
            </w:pPr>
            <w:r>
              <w:t>2013-11-12</w:t>
            </w:r>
          </w:p>
        </w:tc>
        <w:tc>
          <w:tcPr>
            <w:tcW w:w="4140" w:type="dxa"/>
          </w:tcPr>
          <w:p w14:paraId="41D91678" w14:textId="77777777" w:rsidR="006F5864" w:rsidRDefault="006F5864" w:rsidP="00E146AE">
            <w:pPr>
              <w:pStyle w:val="TableText"/>
            </w:pPr>
            <w:r>
              <w:t>Diverse uppdateringar</w:t>
            </w:r>
          </w:p>
        </w:tc>
        <w:tc>
          <w:tcPr>
            <w:tcW w:w="1980" w:type="dxa"/>
          </w:tcPr>
          <w:p w14:paraId="403FD8FA" w14:textId="77777777" w:rsidR="006F5864" w:rsidRDefault="006F5864" w:rsidP="00E146AE">
            <w:pPr>
              <w:pStyle w:val="TableText"/>
            </w:pPr>
            <w:r>
              <w:t>Nadeem Hossain</w:t>
            </w:r>
          </w:p>
        </w:tc>
        <w:tc>
          <w:tcPr>
            <w:tcW w:w="1440" w:type="dxa"/>
          </w:tcPr>
          <w:p w14:paraId="6C73D16C" w14:textId="77777777" w:rsidR="006F5864" w:rsidRDefault="006F5864" w:rsidP="00E146AE">
            <w:pPr>
              <w:pStyle w:val="TableText"/>
            </w:pPr>
          </w:p>
        </w:tc>
      </w:tr>
      <w:tr w:rsidR="00455CC0" w:rsidRPr="00EE68DF" w14:paraId="766C152D" w14:textId="77777777" w:rsidTr="004E5513">
        <w:tc>
          <w:tcPr>
            <w:tcW w:w="1021" w:type="dxa"/>
          </w:tcPr>
          <w:p w14:paraId="612743D9" w14:textId="77777777" w:rsidR="00455CC0" w:rsidRDefault="00455CC0" w:rsidP="004E5513">
            <w:pPr>
              <w:pStyle w:val="TableText"/>
            </w:pPr>
            <w:r>
              <w:t>PA16</w:t>
            </w:r>
          </w:p>
        </w:tc>
        <w:tc>
          <w:tcPr>
            <w:tcW w:w="1167" w:type="dxa"/>
          </w:tcPr>
          <w:p w14:paraId="3A62B67F" w14:textId="77777777" w:rsidR="00455CC0" w:rsidRDefault="00455CC0" w:rsidP="004E5513">
            <w:pPr>
              <w:pStyle w:val="TableText"/>
            </w:pPr>
            <w:r>
              <w:t>2013-11-14</w:t>
            </w:r>
          </w:p>
        </w:tc>
        <w:tc>
          <w:tcPr>
            <w:tcW w:w="4140" w:type="dxa"/>
          </w:tcPr>
          <w:p w14:paraId="77FFF7BB" w14:textId="77777777" w:rsidR="00455CC0" w:rsidRDefault="00455CC0" w:rsidP="004E5513">
            <w:pPr>
              <w:pStyle w:val="TableText"/>
            </w:pPr>
            <w:r>
              <w:t>La till sektioner om adressering, aggregering, engagemangsindex, felhantering, SLA-krav, icke-funktionella krav och informationssäkerhet</w:t>
            </w:r>
          </w:p>
        </w:tc>
        <w:tc>
          <w:tcPr>
            <w:tcW w:w="1980" w:type="dxa"/>
          </w:tcPr>
          <w:p w14:paraId="31CFB9B8" w14:textId="77777777" w:rsidR="00455CC0" w:rsidRDefault="00455CC0" w:rsidP="004E5513">
            <w:pPr>
              <w:pStyle w:val="TableText"/>
            </w:pPr>
            <w:r>
              <w:t>Göran Oettinger</w:t>
            </w:r>
          </w:p>
        </w:tc>
        <w:tc>
          <w:tcPr>
            <w:tcW w:w="1440" w:type="dxa"/>
          </w:tcPr>
          <w:p w14:paraId="09149A32" w14:textId="77777777" w:rsidR="00455CC0" w:rsidRDefault="00455CC0" w:rsidP="004E5513">
            <w:pPr>
              <w:pStyle w:val="TableText"/>
            </w:pPr>
          </w:p>
        </w:tc>
      </w:tr>
      <w:tr w:rsidR="00C93BD6" w:rsidRPr="00EE68DF" w14:paraId="0987BCD3" w14:textId="77777777" w:rsidTr="000627CC">
        <w:tc>
          <w:tcPr>
            <w:tcW w:w="1021" w:type="dxa"/>
          </w:tcPr>
          <w:p w14:paraId="2B755536" w14:textId="77777777" w:rsidR="00C93BD6" w:rsidRDefault="00455CC0" w:rsidP="00E146AE">
            <w:pPr>
              <w:pStyle w:val="TableText"/>
            </w:pPr>
            <w:r>
              <w:t>PA17</w:t>
            </w:r>
          </w:p>
        </w:tc>
        <w:tc>
          <w:tcPr>
            <w:tcW w:w="1167" w:type="dxa"/>
          </w:tcPr>
          <w:p w14:paraId="4F52C7D1" w14:textId="77777777" w:rsidR="00C93BD6" w:rsidRDefault="00455CC0" w:rsidP="00E146AE">
            <w:pPr>
              <w:pStyle w:val="TableText"/>
            </w:pPr>
            <w:r>
              <w:t>2013-11-15</w:t>
            </w:r>
          </w:p>
        </w:tc>
        <w:tc>
          <w:tcPr>
            <w:tcW w:w="4140" w:type="dxa"/>
          </w:tcPr>
          <w:p w14:paraId="35C8768A" w14:textId="77777777" w:rsidR="00C93BD6" w:rsidRDefault="00455CC0" w:rsidP="00E146AE">
            <w:pPr>
              <w:pStyle w:val="TableText"/>
            </w:pPr>
            <w:r>
              <w:t>Lagt till SourceSystem, gjort layout ändringar för PA16 och lagt till figurbeskrivningar</w:t>
            </w:r>
          </w:p>
        </w:tc>
        <w:tc>
          <w:tcPr>
            <w:tcW w:w="1980" w:type="dxa"/>
          </w:tcPr>
          <w:p w14:paraId="66786F43" w14:textId="77777777" w:rsidR="00C93BD6" w:rsidRDefault="00455CC0" w:rsidP="00E146AE">
            <w:pPr>
              <w:pStyle w:val="TableText"/>
            </w:pPr>
            <w:r>
              <w:t>Stefan Asanin</w:t>
            </w:r>
          </w:p>
        </w:tc>
        <w:tc>
          <w:tcPr>
            <w:tcW w:w="1440" w:type="dxa"/>
          </w:tcPr>
          <w:p w14:paraId="35514318" w14:textId="77777777" w:rsidR="00C93BD6" w:rsidRDefault="00C93BD6" w:rsidP="00E146AE">
            <w:pPr>
              <w:pStyle w:val="TableText"/>
            </w:pPr>
          </w:p>
        </w:tc>
      </w:tr>
      <w:tr w:rsidR="003E0D54" w:rsidRPr="00EE68DF" w14:paraId="03745445" w14:textId="77777777" w:rsidTr="000627CC">
        <w:tc>
          <w:tcPr>
            <w:tcW w:w="1021" w:type="dxa"/>
          </w:tcPr>
          <w:p w14:paraId="6637FA6F" w14:textId="20D17B5D" w:rsidR="003E0D54" w:rsidRDefault="003E0D54" w:rsidP="00E146AE">
            <w:pPr>
              <w:pStyle w:val="TableText"/>
            </w:pPr>
            <w:r>
              <w:t>PA18</w:t>
            </w:r>
          </w:p>
        </w:tc>
        <w:tc>
          <w:tcPr>
            <w:tcW w:w="1167" w:type="dxa"/>
          </w:tcPr>
          <w:p w14:paraId="0C8F6E89" w14:textId="0CAB4DF7" w:rsidR="003E0D54" w:rsidRDefault="00A214CD" w:rsidP="00A214CD">
            <w:pPr>
              <w:pStyle w:val="TableText"/>
            </w:pPr>
            <w:r>
              <w:t>2013-12</w:t>
            </w:r>
          </w:p>
        </w:tc>
        <w:tc>
          <w:tcPr>
            <w:tcW w:w="4140" w:type="dxa"/>
          </w:tcPr>
          <w:p w14:paraId="75903B0F" w14:textId="6F622BB5" w:rsidR="003E0D54" w:rsidRDefault="003E0D54" w:rsidP="00E146AE">
            <w:pPr>
              <w:pStyle w:val="TableText"/>
            </w:pPr>
            <w:r>
              <w:t xml:space="preserve">Större ändringar </w:t>
            </w:r>
            <w:r w:rsidR="009908E8">
              <w:t xml:space="preserve">och tillägg </w:t>
            </w:r>
            <w:r>
              <w:t>i flöden, fältlistor och beskrivningar</w:t>
            </w:r>
          </w:p>
        </w:tc>
        <w:tc>
          <w:tcPr>
            <w:tcW w:w="1980" w:type="dxa"/>
          </w:tcPr>
          <w:p w14:paraId="39369E9E" w14:textId="688AC577" w:rsidR="003E0D54" w:rsidRDefault="003E0D54" w:rsidP="00E146AE">
            <w:pPr>
              <w:pStyle w:val="TableText"/>
            </w:pPr>
            <w:r>
              <w:t>Nadeem Hossain</w:t>
            </w:r>
          </w:p>
        </w:tc>
        <w:tc>
          <w:tcPr>
            <w:tcW w:w="1440" w:type="dxa"/>
          </w:tcPr>
          <w:p w14:paraId="7F6FEA16" w14:textId="77777777" w:rsidR="003E0D54" w:rsidRDefault="003E0D54" w:rsidP="00E146AE">
            <w:pPr>
              <w:pStyle w:val="TableText"/>
            </w:pPr>
          </w:p>
        </w:tc>
      </w:tr>
    </w:tbl>
    <w:p w14:paraId="37639A9B" w14:textId="77777777" w:rsidR="004255A2" w:rsidRDefault="004255A2" w:rsidP="004255A2">
      <w:pPr>
        <w:rPr>
          <w:sz w:val="36"/>
        </w:rPr>
      </w:pPr>
    </w:p>
    <w:p w14:paraId="3F7BA0EC" w14:textId="77777777" w:rsidR="004255A2" w:rsidRDefault="004255A2" w:rsidP="004255A2">
      <w:pPr>
        <w:rPr>
          <w:b/>
        </w:rPr>
      </w:pPr>
    </w:p>
    <w:p w14:paraId="6B3F5FD4" w14:textId="77777777" w:rsidR="004255A2" w:rsidRPr="00340B65" w:rsidRDefault="004255A2" w:rsidP="004255A2">
      <w:pPr>
        <w:rPr>
          <w:b/>
        </w:rPr>
      </w:pPr>
    </w:p>
    <w:p w14:paraId="794C3230" w14:textId="77777777" w:rsidR="004255A2" w:rsidRDefault="004255A2">
      <w:pPr>
        <w:spacing w:line="240" w:lineRule="auto"/>
        <w:rPr>
          <w:rFonts w:eastAsia="Times New Roman"/>
          <w:bCs/>
          <w:sz w:val="30"/>
          <w:szCs w:val="28"/>
        </w:rPr>
      </w:pPr>
      <w:r>
        <w:br w:type="page"/>
      </w:r>
    </w:p>
    <w:p w14:paraId="7B2E441C" w14:textId="77777777" w:rsidR="007E47C0" w:rsidRDefault="007E47C0" w:rsidP="007E47C0">
      <w:pPr>
        <w:pStyle w:val="Rubrik1"/>
      </w:pPr>
      <w:bookmarkStart w:id="7" w:name="_Toc357754843"/>
      <w:bookmarkStart w:id="8" w:name="_Toc374962101"/>
      <w:r>
        <w:lastRenderedPageBreak/>
        <w:t>Inledning</w:t>
      </w:r>
      <w:bookmarkEnd w:id="1"/>
      <w:bookmarkEnd w:id="2"/>
      <w:bookmarkEnd w:id="3"/>
      <w:bookmarkEnd w:id="4"/>
      <w:bookmarkEnd w:id="5"/>
      <w:bookmarkEnd w:id="6"/>
      <w:bookmarkEnd w:id="7"/>
      <w:bookmarkEnd w:id="8"/>
    </w:p>
    <w:p w14:paraId="38F7DCEF" w14:textId="77777777" w:rsidR="00BA236D" w:rsidRDefault="00B57BC4" w:rsidP="00B57BC4">
      <w:bookmarkStart w:id="9" w:name="_Toc198086678"/>
      <w:bookmarkStart w:id="10" w:name="_Toc224960918"/>
      <w:bookmarkStart w:id="11" w:name="_Toc357754844"/>
      <w:bookmarkStart w:id="12" w:name="_Toc163300578"/>
      <w:bookmarkStart w:id="13" w:name="_Toc163300880"/>
      <w:bookmarkStart w:id="14" w:name="_Toc198366954"/>
      <w:r>
        <w:t>Detta är beskrivningen av tjä</w:t>
      </w:r>
      <w:r w:rsidR="002F3D27">
        <w:t>nstekontrakten i tjänstedomänen:</w:t>
      </w:r>
    </w:p>
    <w:p w14:paraId="17E392EB" w14:textId="77777777" w:rsidR="00BA236D" w:rsidRDefault="00BA236D" w:rsidP="00BA236D">
      <w:pPr>
        <w:pStyle w:val="Liststycke"/>
        <w:numPr>
          <w:ilvl w:val="0"/>
          <w:numId w:val="36"/>
        </w:numPr>
      </w:pPr>
      <w:r w:rsidRPr="00BA236D">
        <w:t>clinicalprocess:healthcond:basic</w:t>
      </w:r>
    </w:p>
    <w:p w14:paraId="10880FE6" w14:textId="77777777" w:rsidR="00BA236D" w:rsidRDefault="00BA236D" w:rsidP="00B57BC4"/>
    <w:p w14:paraId="4ED6ABD1" w14:textId="77777777" w:rsidR="00BA236D" w:rsidRDefault="00B57BC4" w:rsidP="00B57BC4">
      <w:r>
        <w:t xml:space="preserve">Den svenska benämningen är </w:t>
      </w:r>
      <w:r w:rsidR="00BA236D">
        <w:t xml:space="preserve">för tjänstedomänen är: </w:t>
      </w:r>
    </w:p>
    <w:p w14:paraId="1C8A52C9" w14:textId="77777777" w:rsidR="00B57BC4" w:rsidRDefault="00BA236D" w:rsidP="00BA236D">
      <w:pPr>
        <w:pStyle w:val="Liststycke"/>
        <w:numPr>
          <w:ilvl w:val="0"/>
          <w:numId w:val="36"/>
        </w:numPr>
      </w:pPr>
      <w:r>
        <w:t>Ha</w:t>
      </w:r>
      <w:r w:rsidRPr="00BA236D">
        <w:t>ntera hälsorelaterade tillstånd, basuppgifter</w:t>
      </w:r>
    </w:p>
    <w:p w14:paraId="0196A50B" w14:textId="77777777" w:rsidR="00BA236D" w:rsidRDefault="00BA236D" w:rsidP="00BA236D"/>
    <w:p w14:paraId="0B463712" w14:textId="77777777" w:rsidR="00BA236D" w:rsidRDefault="00BA236D" w:rsidP="00B57BC4"/>
    <w:p w14:paraId="1FBB5721" w14:textId="77777777" w:rsidR="00615AC0" w:rsidRDefault="00615AC0" w:rsidP="00B57BC4">
      <w:r>
        <w:t xml:space="preserve">Syftet med denna domän är att kommunicera information på ett strukturerat sätt. Den hanterade informationen i de olika kontrakten är fördelad i atomära delar och med hjälp av kontextbaserade klasser ska kontrakten kunna koppla ihop information och på så vis bygga ihop en kontext. </w:t>
      </w:r>
      <w:r w:rsidR="00405864">
        <w:t xml:space="preserve">Ett exempel på detta kan vara i form av att har informationen om att patienten har en diagnos och detta är grundat på ett antal mätvärden. Då har man koppling mellan diagnosen och de mätvärdena. Ett krav som kontrakten har är att informationen är strukturerad och detta representeras genom att använda olika standardiserade kodverk. </w:t>
      </w:r>
    </w:p>
    <w:p w14:paraId="710A44B2" w14:textId="77777777" w:rsidR="00615AC0" w:rsidRDefault="00615AC0" w:rsidP="00B57BC4"/>
    <w:p w14:paraId="31FA4F99" w14:textId="77777777" w:rsidR="00B57BC4" w:rsidRDefault="00B57BC4" w:rsidP="00B57BC4">
      <w:r>
        <w:t xml:space="preserve">Tjänstekontraktsbeskrivningen är ett teknisk-oberoende,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6ACC643D" w14:textId="77777777" w:rsidR="00B57BC4" w:rsidRDefault="00B57BC4" w:rsidP="00B57BC4">
      <w:r>
        <w:t>Detta dokument kompletterar reglerna i de tekniska kontrakten. Tjänsteproducenter och tjänstekonsumenter ska m.a.o. följa såväl de maskintolkbara reglerna i de tekniska kontrakten, så väl som de regler som uttrycks verbalt i detta dokument.</w:t>
      </w:r>
    </w:p>
    <w:p w14:paraId="3E2E7930" w14:textId="77777777" w:rsidR="00B57BC4" w:rsidRDefault="00B57BC4" w:rsidP="00B57BC4"/>
    <w:p w14:paraId="17EBF830" w14:textId="77777777" w:rsidR="00B57BC4" w:rsidRPr="00C1259D" w:rsidRDefault="00B57BC4" w:rsidP="00B57BC4">
      <w:pPr>
        <w:tabs>
          <w:tab w:val="left" w:pos="7110"/>
        </w:tabs>
      </w:pPr>
      <w:r>
        <w:rPr>
          <w:noProof/>
          <w:lang w:eastAsia="sv-SE"/>
        </w:rPr>
        <mc:AlternateContent>
          <mc:Choice Requires="wps">
            <w:drawing>
              <wp:inline distT="0" distB="0" distL="0" distR="0" wp14:anchorId="71EA77C2" wp14:editId="379EFBFE">
                <wp:extent cx="5753100" cy="2197100"/>
                <wp:effectExtent l="0" t="0" r="19050" b="1270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97100"/>
                        </a:xfrm>
                        <a:prstGeom prst="rect">
                          <a:avLst/>
                        </a:prstGeom>
                        <a:solidFill>
                          <a:srgbClr val="DDDDDD"/>
                        </a:solidFill>
                        <a:ln w="9525">
                          <a:solidFill>
                            <a:srgbClr val="000000"/>
                          </a:solidFill>
                          <a:miter lim="800000"/>
                          <a:headEnd/>
                          <a:tailEnd/>
                        </a:ln>
                      </wps:spPr>
                      <wps:txbx>
                        <w:txbxContent>
                          <w:p w14:paraId="2C8064DD" w14:textId="77777777" w:rsidR="001D6CA0" w:rsidRPr="004255A2" w:rsidRDefault="001D6CA0" w:rsidP="00B57BC4">
                            <w:r w:rsidRPr="004255A2">
                              <w:t>I arbetet har följande personer deltagit:</w:t>
                            </w:r>
                          </w:p>
                          <w:p w14:paraId="54AA3A24" w14:textId="77777777" w:rsidR="001D6CA0" w:rsidRDefault="001D6CA0" w:rsidP="00B57BC4"/>
                          <w:p w14:paraId="21855856" w14:textId="77777777" w:rsidR="001D6CA0" w:rsidRDefault="001D6CA0" w:rsidP="00B57BC4">
                            <w:r w:rsidRPr="004255A2">
                              <w:rPr>
                                <w:szCs w:val="20"/>
                              </w:rPr>
                              <w:t>Tjänstedomänansvarig</w:t>
                            </w:r>
                            <w:r w:rsidRPr="00FE3AAD">
                              <w:t>:</w:t>
                            </w:r>
                          </w:p>
                          <w:p w14:paraId="3CD4F97A" w14:textId="576CF4BE" w:rsidR="001D6CA0" w:rsidRDefault="001D6CA0" w:rsidP="00B57BC4">
                            <w:r>
                              <w:t>Staffan Winther</w:t>
                            </w:r>
                          </w:p>
                          <w:p w14:paraId="517382C7" w14:textId="77777777" w:rsidR="001D6CA0" w:rsidRPr="00FE3AAD" w:rsidRDefault="001D6CA0" w:rsidP="00B57BC4">
                            <w:pPr>
                              <w:rPr>
                                <w:i/>
                              </w:rPr>
                            </w:pPr>
                          </w:p>
                          <w:p w14:paraId="4CCD3515" w14:textId="77777777" w:rsidR="001D6CA0" w:rsidRDefault="001D6CA0" w:rsidP="00B57BC4">
                            <w:r w:rsidRPr="009B4414">
                              <w:t>Projektgrupp</w:t>
                            </w:r>
                            <w:r>
                              <w:t xml:space="preserve"> 2013-09-01 - </w:t>
                            </w:r>
                          </w:p>
                          <w:p w14:paraId="2AB42E7D" w14:textId="77777777" w:rsidR="001D6CA0" w:rsidRDefault="001D6CA0" w:rsidP="00B57BC4">
                            <w:r w:rsidRPr="008C3713">
                              <w:t>Torbjörn Dahlin, Mawell</w:t>
                            </w:r>
                            <w:r>
                              <w:t>. arkitekt/</w:t>
                            </w:r>
                            <w:r w:rsidRPr="002F3D27">
                              <w:t xml:space="preserve"> </w:t>
                            </w:r>
                            <w:r>
                              <w:t>informationsarkitekt</w:t>
                            </w:r>
                          </w:p>
                          <w:p w14:paraId="5D683512" w14:textId="77777777" w:rsidR="001D6CA0" w:rsidRDefault="001D6CA0" w:rsidP="00B57BC4">
                            <w:r w:rsidRPr="008C3713">
                              <w:t xml:space="preserve">Nadeem Hossain, Mawell, </w:t>
                            </w:r>
                            <w:r>
                              <w:t>informationsarkitekt</w:t>
                            </w:r>
                          </w:p>
                          <w:p w14:paraId="0F9B727E" w14:textId="5D1627A6" w:rsidR="001D6CA0" w:rsidRPr="00861A25" w:rsidRDefault="001D6CA0" w:rsidP="00B57BC4">
                            <w:pPr>
                              <w:rPr>
                                <w:i/>
                              </w:rPr>
                            </w:pPr>
                            <w:r>
                              <w:t>Stefan Asanin, Mawell, informationsarkitekt</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" fillcolor="#ddd">
                <v:textbox>
                  <w:txbxContent>
                    <w:p w14:paraId="2C8064DD" w14:textId="77777777" w:rsidR="001D6CA0" w:rsidRPr="004255A2" w:rsidRDefault="001D6CA0" w:rsidP="00B57BC4">
                      <w:r w:rsidRPr="004255A2">
                        <w:t>I arbetet har följande personer deltagit:</w:t>
                      </w:r>
                    </w:p>
                    <w:p w14:paraId="54AA3A24" w14:textId="77777777" w:rsidR="001D6CA0" w:rsidRDefault="001D6CA0" w:rsidP="00B57BC4"/>
                    <w:p w14:paraId="21855856" w14:textId="77777777" w:rsidR="001D6CA0" w:rsidRDefault="001D6CA0" w:rsidP="00B57BC4">
                      <w:r w:rsidRPr="004255A2">
                        <w:rPr>
                          <w:szCs w:val="20"/>
                        </w:rPr>
                        <w:t>Tjänstedomänansvarig</w:t>
                      </w:r>
                      <w:r w:rsidRPr="00FE3AAD">
                        <w:t>:</w:t>
                      </w:r>
                    </w:p>
                    <w:p w14:paraId="3CD4F97A" w14:textId="576CF4BE" w:rsidR="001D6CA0" w:rsidRDefault="001D6CA0" w:rsidP="00B57BC4">
                      <w:r>
                        <w:t>Staffan Winther</w:t>
                      </w:r>
                    </w:p>
                    <w:p w14:paraId="517382C7" w14:textId="77777777" w:rsidR="001D6CA0" w:rsidRPr="00FE3AAD" w:rsidRDefault="001D6CA0" w:rsidP="00B57BC4">
                      <w:pPr>
                        <w:rPr>
                          <w:i/>
                        </w:rPr>
                      </w:pPr>
                    </w:p>
                    <w:p w14:paraId="4CCD3515" w14:textId="77777777" w:rsidR="001D6CA0" w:rsidRDefault="001D6CA0" w:rsidP="00B57BC4">
                      <w:r w:rsidRPr="009B4414">
                        <w:t>Projektgrupp</w:t>
                      </w:r>
                      <w:r>
                        <w:t xml:space="preserve"> 2013-09-01 - </w:t>
                      </w:r>
                    </w:p>
                    <w:p w14:paraId="2AB42E7D" w14:textId="77777777" w:rsidR="001D6CA0" w:rsidRDefault="001D6CA0" w:rsidP="00B57BC4">
                      <w:r w:rsidRPr="008C3713">
                        <w:t>Torbjörn Dahlin, Mawell</w:t>
                      </w:r>
                      <w:r>
                        <w:t>. arkitekt/</w:t>
                      </w:r>
                      <w:r w:rsidRPr="002F3D27">
                        <w:t xml:space="preserve"> </w:t>
                      </w:r>
                      <w:r>
                        <w:t>informationsarkitekt</w:t>
                      </w:r>
                    </w:p>
                    <w:p w14:paraId="5D683512" w14:textId="77777777" w:rsidR="001D6CA0" w:rsidRDefault="001D6CA0" w:rsidP="00B57BC4">
                      <w:r w:rsidRPr="008C3713">
                        <w:t xml:space="preserve">Nadeem Hossain, Mawell, </w:t>
                      </w:r>
                      <w:r>
                        <w:t>informationsarkitekt</w:t>
                      </w:r>
                    </w:p>
                    <w:p w14:paraId="0F9B727E" w14:textId="5D1627A6" w:rsidR="001D6CA0" w:rsidRPr="00861A25" w:rsidRDefault="001D6CA0" w:rsidP="00B57BC4">
                      <w:pPr>
                        <w:rPr>
                          <w:i/>
                        </w:rPr>
                      </w:pPr>
                      <w:r>
                        <w:t>Stefan Asanin, Mawell, informationsarkitekt</w:t>
                      </w:r>
                    </w:p>
                  </w:txbxContent>
                </v:textbox>
                <w10:anchorlock/>
              </v:shape>
            </w:pict>
          </mc:Fallback>
        </mc:AlternateContent>
      </w:r>
    </w:p>
    <w:p w14:paraId="2828891D" w14:textId="77777777" w:rsidR="00AD1DA5" w:rsidRDefault="00AD1DA5">
      <w:pPr>
        <w:spacing w:line="240" w:lineRule="auto"/>
        <w:rPr>
          <w:rFonts w:eastAsia="Times New Roman"/>
          <w:bCs/>
          <w:sz w:val="30"/>
          <w:szCs w:val="28"/>
        </w:rPr>
      </w:pPr>
      <w:bookmarkStart w:id="15" w:name="_Toc374962102"/>
      <w:r>
        <w:br w:type="page"/>
      </w:r>
    </w:p>
    <w:p w14:paraId="529D036E" w14:textId="45C16ABC" w:rsidR="007E47C0" w:rsidRDefault="007E47C0" w:rsidP="007E47C0">
      <w:pPr>
        <w:pStyle w:val="Rubrik1"/>
      </w:pPr>
      <w:r>
        <w:lastRenderedPageBreak/>
        <w:t>Versionsinformation</w:t>
      </w:r>
      <w:bookmarkEnd w:id="9"/>
      <w:bookmarkEnd w:id="10"/>
      <w:bookmarkEnd w:id="11"/>
      <w:bookmarkEnd w:id="15"/>
    </w:p>
    <w:p w14:paraId="6C99836D" w14:textId="122BE6A6" w:rsidR="007E47C0" w:rsidRDefault="007E47C0" w:rsidP="007E47C0">
      <w:r>
        <w:t>Denna revision av tjänstekontraktsbeskrivningen handlar om version</w:t>
      </w:r>
      <w:r w:rsidR="00F34875">
        <w:t xml:space="preserve"> </w:t>
      </w:r>
      <w:r w:rsidR="00022218">
        <w:t>1.0</w:t>
      </w:r>
      <w:r>
        <w:t>. Detta är den version som är den senast publicerade på RIVTA</w:t>
      </w:r>
      <w:r w:rsidR="00384F8B">
        <w:t>:</w:t>
      </w:r>
      <w:bookmarkStart w:id="16" w:name="_GoBack"/>
      <w:bookmarkEnd w:id="16"/>
      <w:r>
        <w:t>s hemsida.</w:t>
      </w:r>
    </w:p>
    <w:p w14:paraId="7A637B6B" w14:textId="77777777" w:rsidR="00125E6B" w:rsidRDefault="00125E6B" w:rsidP="007E47C0"/>
    <w:p w14:paraId="5853DF16" w14:textId="237FA6D1" w:rsidR="007E47C0" w:rsidRDefault="007E47C0" w:rsidP="007E47C0">
      <w:pPr>
        <w:pStyle w:val="Rubrik2"/>
      </w:pPr>
      <w:bookmarkStart w:id="17" w:name="_Toc357754845"/>
      <w:bookmarkStart w:id="18" w:name="_Toc163300882"/>
      <w:bookmarkStart w:id="19" w:name="_Toc374962103"/>
      <w:r>
        <w:t>Version</w:t>
      </w:r>
      <w:bookmarkEnd w:id="17"/>
      <w:r w:rsidR="007B53B4">
        <w:t xml:space="preserve"> 1.0</w:t>
      </w:r>
      <w:bookmarkEnd w:id="19"/>
    </w:p>
    <w:p w14:paraId="24A23DD0" w14:textId="77777777" w:rsidR="007E47C0" w:rsidRPr="0007501F" w:rsidRDefault="007E47C0" w:rsidP="007E47C0">
      <w:pPr>
        <w:pStyle w:val="Rubrik3"/>
      </w:pPr>
      <w:bookmarkStart w:id="20" w:name="_Toc374962104"/>
      <w:r w:rsidRPr="0007501F">
        <w:t>Oförändrade tjänstekontrakt</w:t>
      </w:r>
      <w:bookmarkEnd w:id="20"/>
    </w:p>
    <w:p w14:paraId="7F2A20D6" w14:textId="77777777" w:rsidR="007E47C0" w:rsidRPr="0007501F" w:rsidRDefault="007E47C0" w:rsidP="0007501F">
      <w:pPr>
        <w:ind w:left="720"/>
      </w:pPr>
    </w:p>
    <w:p w14:paraId="0E3AAE80" w14:textId="77777777" w:rsidR="007E47C0" w:rsidRPr="0007501F" w:rsidRDefault="007E47C0" w:rsidP="007E47C0">
      <w:pPr>
        <w:pStyle w:val="Rubrik3"/>
      </w:pPr>
      <w:bookmarkStart w:id="21" w:name="_Toc374962105"/>
      <w:r w:rsidRPr="0007501F">
        <w:t>Nya tjänstekontrakt</w:t>
      </w:r>
      <w:bookmarkEnd w:id="21"/>
    </w:p>
    <w:p w14:paraId="7C45289B" w14:textId="77777777" w:rsidR="007E47C0" w:rsidRPr="0007501F" w:rsidRDefault="007E47C0" w:rsidP="007E47C0">
      <w:r w:rsidRPr="0007501F">
        <w:t>Följande nya tjänstekontrakt finns från och med denna version:</w:t>
      </w:r>
    </w:p>
    <w:p w14:paraId="0433C6C9" w14:textId="77777777" w:rsidR="00217F65" w:rsidRDefault="00217F65" w:rsidP="00217F65">
      <w:pPr>
        <w:numPr>
          <w:ilvl w:val="0"/>
          <w:numId w:val="27"/>
        </w:numPr>
      </w:pPr>
      <w:r w:rsidRPr="0007501F">
        <w:t>GetObservation, version 1.0</w:t>
      </w:r>
    </w:p>
    <w:p w14:paraId="515DC5E4" w14:textId="77777777" w:rsidR="005A58DA" w:rsidRDefault="005A58DA" w:rsidP="00217F65">
      <w:pPr>
        <w:numPr>
          <w:ilvl w:val="0"/>
          <w:numId w:val="27"/>
        </w:numPr>
      </w:pPr>
      <w:r>
        <w:t>ProcessObservation, version 1.0</w:t>
      </w:r>
    </w:p>
    <w:p w14:paraId="157D9080" w14:textId="77777777" w:rsidR="005A58DA" w:rsidRPr="0007501F" w:rsidRDefault="005A58DA" w:rsidP="00217F65">
      <w:pPr>
        <w:numPr>
          <w:ilvl w:val="0"/>
          <w:numId w:val="27"/>
        </w:numPr>
      </w:pPr>
      <w:r>
        <w:t>DeleteObservation, version 1.0</w:t>
      </w:r>
    </w:p>
    <w:p w14:paraId="792EF13C" w14:textId="6651A3FB" w:rsidR="00715414" w:rsidRDefault="00715414" w:rsidP="00715414">
      <w:pPr>
        <w:numPr>
          <w:ilvl w:val="0"/>
          <w:numId w:val="27"/>
        </w:numPr>
      </w:pPr>
      <w:r>
        <w:t>GetMeasurement,</w:t>
      </w:r>
      <w:r w:rsidRPr="0007501F">
        <w:t xml:space="preserve"> version 1.0</w:t>
      </w:r>
    </w:p>
    <w:p w14:paraId="18E97FB0" w14:textId="35570D01" w:rsidR="00715414" w:rsidRDefault="00715414" w:rsidP="00715414">
      <w:pPr>
        <w:numPr>
          <w:ilvl w:val="0"/>
          <w:numId w:val="27"/>
        </w:numPr>
      </w:pPr>
      <w:r>
        <w:t>ProcessMeasurement, version 1.0</w:t>
      </w:r>
    </w:p>
    <w:p w14:paraId="50D44433" w14:textId="340AE539" w:rsidR="00715414" w:rsidRPr="0007501F" w:rsidRDefault="00715414" w:rsidP="00715414">
      <w:pPr>
        <w:numPr>
          <w:ilvl w:val="0"/>
          <w:numId w:val="27"/>
        </w:numPr>
      </w:pPr>
      <w:r>
        <w:t>DeleteMeasurement, version 1.0</w:t>
      </w:r>
    </w:p>
    <w:p w14:paraId="0D1D3BB8" w14:textId="77777777" w:rsidR="007E47C0" w:rsidRPr="0007501F" w:rsidRDefault="007E47C0" w:rsidP="00217F65">
      <w:pPr>
        <w:ind w:left="720"/>
      </w:pPr>
    </w:p>
    <w:p w14:paraId="3588C4AE" w14:textId="77777777" w:rsidR="00E131FD" w:rsidRPr="00DC5529" w:rsidRDefault="00E131FD" w:rsidP="00E131FD">
      <w:pPr>
        <w:rPr>
          <w:highlight w:val="yellow"/>
        </w:rPr>
      </w:pPr>
    </w:p>
    <w:p w14:paraId="5AEE21F3" w14:textId="77777777" w:rsidR="007E47C0" w:rsidRDefault="007E47C0" w:rsidP="007E47C0">
      <w:pPr>
        <w:pStyle w:val="Rubrik3"/>
      </w:pPr>
      <w:bookmarkStart w:id="22" w:name="_Toc374962106"/>
      <w:r>
        <w:t>Förändrade tjänstekontrakt</w:t>
      </w:r>
      <w:bookmarkEnd w:id="22"/>
    </w:p>
    <w:p w14:paraId="7C993FD7" w14:textId="77777777" w:rsidR="007E47C0" w:rsidRPr="0038515C" w:rsidRDefault="007E47C0" w:rsidP="007E47C0"/>
    <w:p w14:paraId="1E330FC5" w14:textId="77777777" w:rsidR="007E47C0" w:rsidRPr="00F438B9" w:rsidRDefault="007E47C0" w:rsidP="007E47C0">
      <w:pPr>
        <w:pStyle w:val="Rubrik3"/>
      </w:pPr>
      <w:bookmarkStart w:id="23" w:name="_Toc374962107"/>
      <w:r w:rsidRPr="00F438B9">
        <w:t>Utgångna tjänstekontrakt</w:t>
      </w:r>
      <w:bookmarkEnd w:id="23"/>
    </w:p>
    <w:p w14:paraId="5BB67D9C" w14:textId="77777777" w:rsidR="007E47C0" w:rsidRPr="00F438B9" w:rsidRDefault="007E47C0" w:rsidP="007E47C0"/>
    <w:p w14:paraId="02FDA6D0" w14:textId="77777777" w:rsidR="007E47C0" w:rsidRPr="00F438B9" w:rsidRDefault="007E47C0" w:rsidP="007E47C0">
      <w:pPr>
        <w:pStyle w:val="Rubrik2"/>
      </w:pPr>
      <w:bookmarkStart w:id="24" w:name="_Toc357754846"/>
      <w:bookmarkStart w:id="25" w:name="_Toc374962108"/>
      <w:r w:rsidRPr="00F438B9">
        <w:t>Version tidigare</w:t>
      </w:r>
      <w:bookmarkEnd w:id="24"/>
      <w:bookmarkEnd w:id="25"/>
    </w:p>
    <w:p w14:paraId="57F52492" w14:textId="77777777" w:rsidR="007E47C0" w:rsidRPr="00C63695" w:rsidRDefault="007E47C0" w:rsidP="00E146AE">
      <w:pPr>
        <w:pStyle w:val="Brdtext"/>
      </w:pPr>
    </w:p>
    <w:p w14:paraId="7288D8EB" w14:textId="77777777" w:rsidR="00FC79CD" w:rsidRDefault="00FC79CD">
      <w:pPr>
        <w:spacing w:line="240" w:lineRule="auto"/>
        <w:rPr>
          <w:rFonts w:eastAsia="Times New Roman"/>
          <w:bCs/>
          <w:sz w:val="30"/>
          <w:szCs w:val="28"/>
        </w:rPr>
      </w:pPr>
      <w:bookmarkStart w:id="26" w:name="_Toc357754847"/>
      <w:bookmarkEnd w:id="18"/>
      <w:r>
        <w:br w:type="page"/>
      </w:r>
    </w:p>
    <w:p w14:paraId="06F6A516" w14:textId="77777777" w:rsidR="007E47C0" w:rsidRPr="00D55F7B" w:rsidRDefault="007E47C0" w:rsidP="007E47C0">
      <w:pPr>
        <w:pStyle w:val="Rubrik1"/>
      </w:pPr>
      <w:bookmarkStart w:id="27" w:name="_Toc374962109"/>
      <w:r w:rsidRPr="00D55F7B">
        <w:lastRenderedPageBreak/>
        <w:t>Tjänstedomänens arkitektur</w:t>
      </w:r>
      <w:bookmarkEnd w:id="26"/>
      <w:bookmarkEnd w:id="27"/>
    </w:p>
    <w:p w14:paraId="3F27FE41" w14:textId="77777777" w:rsidR="00730E0A" w:rsidRPr="00D55F7B" w:rsidRDefault="00B57BC4" w:rsidP="00CB0DD9">
      <w:r w:rsidRPr="00D55F7B">
        <w:t xml:space="preserve">Detta kapitel beskriver de flöden som är relevanta för tjänstedomänen. Beskrivningarna är i form av modeller och beskrivningar till dessa.  </w:t>
      </w:r>
      <w:r w:rsidR="00877F82" w:rsidRPr="00D55F7B">
        <w:t>För varje flöde finns dels ett arbetsflöde som beskriver vilka steg som ingår i flödet och dels ett sekvensdiagram som tar hänsyn till vilka tjänstekontrakt som nyttjas i de olika stegen.</w:t>
      </w:r>
    </w:p>
    <w:p w14:paraId="7C51E577" w14:textId="77777777" w:rsidR="00CB0DD9" w:rsidRPr="00D55F7B" w:rsidRDefault="00CB0DD9" w:rsidP="00CB0DD9"/>
    <w:p w14:paraId="6CDD0EF9" w14:textId="77777777" w:rsidR="00877F82" w:rsidRPr="00D55F7B" w:rsidRDefault="00877F82" w:rsidP="00877F82">
      <w:pPr>
        <w:pStyle w:val="Rubrik2"/>
      </w:pPr>
      <w:bookmarkStart w:id="28" w:name="_Toc374962110"/>
      <w:r w:rsidRPr="00D55F7B">
        <w:t>Flöden</w:t>
      </w:r>
      <w:bookmarkEnd w:id="28"/>
    </w:p>
    <w:p w14:paraId="77945353" w14:textId="34BACB30" w:rsidR="00877F82" w:rsidRPr="00D55F7B" w:rsidRDefault="00730923" w:rsidP="00877F82">
      <w:pPr>
        <w:pStyle w:val="Rubrik3"/>
      </w:pPr>
      <w:bookmarkStart w:id="29" w:name="_Toc374962111"/>
      <w:r>
        <w:t>Observationer</w:t>
      </w:r>
      <w:bookmarkEnd w:id="29"/>
    </w:p>
    <w:p w14:paraId="104D9483" w14:textId="247E555D" w:rsidR="00877F82" w:rsidRPr="00D55F7B" w:rsidRDefault="00877F82" w:rsidP="00877F82">
      <w:r w:rsidRPr="00D55F7B">
        <w:t xml:space="preserve">Nedanstående diagram visar hur </w:t>
      </w:r>
      <w:r w:rsidR="00C374EC">
        <w:t xml:space="preserve">flödet ser ut när information om observationer </w:t>
      </w:r>
      <w:r w:rsidR="00730923">
        <w:t>hanteras</w:t>
      </w:r>
      <w:r w:rsidRPr="00D55F7B">
        <w:t>.</w:t>
      </w:r>
      <w:r w:rsidR="00730923">
        <w:t xml:space="preserve"> </w:t>
      </w:r>
    </w:p>
    <w:p w14:paraId="0B4714B9" w14:textId="77777777" w:rsidR="00877F82" w:rsidRPr="00D55F7B" w:rsidRDefault="00877F82" w:rsidP="00877F82"/>
    <w:p w14:paraId="40F2BA59" w14:textId="77777777" w:rsidR="00E31D80" w:rsidRDefault="00D55F7B" w:rsidP="00D55F7B">
      <w:pPr>
        <w:pStyle w:val="Rubrik4"/>
      </w:pPr>
      <w:r w:rsidRPr="00D55F7B">
        <w:t>Arbetsflöde</w:t>
      </w:r>
      <w:r w:rsidR="005575B4">
        <w:t>sdiagram</w:t>
      </w:r>
    </w:p>
    <w:p w14:paraId="6B1DEF40" w14:textId="77777777" w:rsidR="00565652" w:rsidRPr="00565652" w:rsidRDefault="00565652" w:rsidP="00565652"/>
    <w:p w14:paraId="3AE3CA90" w14:textId="1143A502" w:rsidR="00D55F7B" w:rsidRPr="00D55F7B" w:rsidRDefault="00565652" w:rsidP="00D55F7B">
      <w:pPr>
        <w:rPr>
          <w:highlight w:val="yellow"/>
        </w:rPr>
      </w:pPr>
      <w:r>
        <w:object w:dxaOrig="11564" w:dyaOrig="5366" w14:anchorId="717D12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33.5pt;height:201pt" o:ole="">
            <v:imagedata r:id="rId9" o:title=""/>
          </v:shape>
          <o:OLEObject Type="Embed" ProgID="Visio.Drawing.11" ShapeID="_x0000_i1029" DrawAspect="Content" ObjectID="_1448704228" r:id="rId10"/>
        </w:object>
      </w:r>
    </w:p>
    <w:p w14:paraId="4FDED52C" w14:textId="5D6C16F3" w:rsidR="00B87B18" w:rsidRDefault="00B87B18" w:rsidP="007837ED">
      <w:pPr>
        <w:tabs>
          <w:tab w:val="left" w:pos="567"/>
        </w:tabs>
        <w:jc w:val="center"/>
      </w:pPr>
    </w:p>
    <w:p w14:paraId="32A4D12D" w14:textId="77777777" w:rsidR="00D55F7B" w:rsidRPr="00A51E7F" w:rsidRDefault="00D55F7B" w:rsidP="00B87B18">
      <w:pPr>
        <w:tabs>
          <w:tab w:val="left" w:pos="567"/>
        </w:tabs>
        <w:rPr>
          <w:highlight w:val="yellow"/>
        </w:rPr>
      </w:pPr>
    </w:p>
    <w:p w14:paraId="77F97D2B" w14:textId="77777777" w:rsidR="00B87B18" w:rsidRPr="00A55D30" w:rsidRDefault="00B87B18" w:rsidP="004C03FB">
      <w:pPr>
        <w:pStyle w:val="Rubrik5"/>
      </w:pPr>
      <w:bookmarkStart w:id="30" w:name="_Toc368996808"/>
      <w:r w:rsidRPr="00A55D30">
        <w:t>Roller (Aktörer) i arbetsflödet</w:t>
      </w:r>
      <w:bookmarkEnd w:id="30"/>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B87B18" w:rsidRPr="00F71DFD" w14:paraId="43C7AFB6" w14:textId="77777777" w:rsidTr="00F83C47">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43C1F3" w14:textId="77777777" w:rsidR="00B87B18" w:rsidRPr="00F71DFD" w:rsidRDefault="00B87B18" w:rsidP="000627CC">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744D55" w14:textId="77777777" w:rsidR="00B87B18" w:rsidRPr="00F71DFD" w:rsidRDefault="00B87B18" w:rsidP="000627CC">
            <w:pPr>
              <w:tabs>
                <w:tab w:val="left" w:pos="567"/>
              </w:tabs>
              <w:rPr>
                <w:b/>
                <w:szCs w:val="24"/>
              </w:rPr>
            </w:pPr>
            <w:r w:rsidRPr="00F71DFD">
              <w:rPr>
                <w:b/>
                <w:szCs w:val="24"/>
              </w:rPr>
              <w:t>Beskrivning alt. referens</w:t>
            </w:r>
          </w:p>
        </w:tc>
      </w:tr>
      <w:tr w:rsidR="00B87B18" w:rsidRPr="00A55D30" w14:paraId="02D9648F" w14:textId="77777777" w:rsidTr="00F83C47">
        <w:trPr>
          <w:trHeight w:val="709"/>
        </w:trPr>
        <w:tc>
          <w:tcPr>
            <w:tcW w:w="1027" w:type="pct"/>
            <w:tcBorders>
              <w:top w:val="single" w:sz="6" w:space="0" w:color="auto"/>
            </w:tcBorders>
          </w:tcPr>
          <w:p w14:paraId="5EACC071" w14:textId="77777777" w:rsidR="00B87B18" w:rsidRPr="00A55D30" w:rsidRDefault="00B87B18" w:rsidP="000627CC">
            <w:pPr>
              <w:spacing w:before="40" w:after="40"/>
            </w:pPr>
            <w:r w:rsidRPr="00A55D30">
              <w:t>Användare/System</w:t>
            </w:r>
          </w:p>
        </w:tc>
        <w:tc>
          <w:tcPr>
            <w:tcW w:w="3973" w:type="pct"/>
            <w:tcBorders>
              <w:top w:val="single" w:sz="6" w:space="0" w:color="auto"/>
            </w:tcBorders>
          </w:tcPr>
          <w:p w14:paraId="245F9B66" w14:textId="397AD539" w:rsidR="00B87B18" w:rsidRPr="00A55D30" w:rsidRDefault="00B87B18" w:rsidP="000627CC">
            <w:pPr>
              <w:spacing w:before="40" w:after="40"/>
            </w:pPr>
            <w:r w:rsidRPr="00A55D30">
              <w:t>I detta fall kan användaren vara en person som använder systemet för att hämta observationer</w:t>
            </w:r>
            <w:r w:rsidR="00D42AEE">
              <w:t>,</w:t>
            </w:r>
            <w:r w:rsidRPr="00A55D30">
              <w:t xml:space="preserve"> men det kan också vara ett system som gör samma anrop. Det kan vara en vårdpersonal eller en patient. </w:t>
            </w:r>
          </w:p>
        </w:tc>
      </w:tr>
    </w:tbl>
    <w:p w14:paraId="68F386E2" w14:textId="77777777" w:rsidR="00B87B18" w:rsidRPr="00A55D30" w:rsidRDefault="00B87B18" w:rsidP="00B87B18">
      <w:pPr>
        <w:tabs>
          <w:tab w:val="left" w:pos="567"/>
        </w:tabs>
        <w:rPr>
          <w:b/>
          <w:szCs w:val="24"/>
        </w:rPr>
      </w:pPr>
    </w:p>
    <w:p w14:paraId="618A6A23" w14:textId="77777777" w:rsidR="00B87B18" w:rsidRPr="00A55D30" w:rsidRDefault="00B87B18" w:rsidP="004C03FB">
      <w:pPr>
        <w:pStyle w:val="Rubrik5"/>
      </w:pPr>
      <w:bookmarkStart w:id="31" w:name="_Toc368996809"/>
      <w:r w:rsidRPr="00A55D30">
        <w:t>Arbetssteg</w:t>
      </w:r>
      <w:bookmarkEnd w:id="31"/>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2"/>
        <w:gridCol w:w="6565"/>
      </w:tblGrid>
      <w:tr w:rsidR="00B87B18" w:rsidRPr="00F71DFD" w14:paraId="264B0919" w14:textId="77777777" w:rsidTr="00F83C47">
        <w:trPr>
          <w:trHeight w:val="348"/>
        </w:trPr>
        <w:tc>
          <w:tcPr>
            <w:tcW w:w="102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16AFFC" w14:textId="77777777" w:rsidR="00B87B18" w:rsidRPr="00F71DFD" w:rsidRDefault="00B87B18" w:rsidP="000627CC">
            <w:pPr>
              <w:tabs>
                <w:tab w:val="left" w:pos="567"/>
              </w:tabs>
              <w:jc w:val="center"/>
              <w:rPr>
                <w:b/>
                <w:szCs w:val="24"/>
              </w:rPr>
            </w:pPr>
            <w:r w:rsidRPr="00F71DFD">
              <w:rPr>
                <w:b/>
                <w:szCs w:val="24"/>
              </w:rPr>
              <w:t>Namn/beteckning</w:t>
            </w:r>
          </w:p>
        </w:tc>
        <w:tc>
          <w:tcPr>
            <w:tcW w:w="397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F6A2644" w14:textId="77777777" w:rsidR="00B87B18" w:rsidRPr="00F71DFD" w:rsidRDefault="00B87B18" w:rsidP="000627CC">
            <w:pPr>
              <w:tabs>
                <w:tab w:val="left" w:pos="567"/>
              </w:tabs>
              <w:rPr>
                <w:b/>
                <w:szCs w:val="24"/>
              </w:rPr>
            </w:pPr>
            <w:r w:rsidRPr="00F71DFD">
              <w:rPr>
                <w:b/>
                <w:szCs w:val="24"/>
              </w:rPr>
              <w:t>Beskrivning alt. referens</w:t>
            </w:r>
          </w:p>
        </w:tc>
      </w:tr>
      <w:tr w:rsidR="00B87B18" w:rsidRPr="00A55D30" w14:paraId="54D27B99" w14:textId="77777777" w:rsidTr="00F83C47">
        <w:trPr>
          <w:trHeight w:val="709"/>
        </w:trPr>
        <w:tc>
          <w:tcPr>
            <w:tcW w:w="1028" w:type="pct"/>
            <w:tcBorders>
              <w:top w:val="single" w:sz="6" w:space="0" w:color="auto"/>
            </w:tcBorders>
          </w:tcPr>
          <w:p w14:paraId="27A8CA71" w14:textId="67D13C46" w:rsidR="00B87B18" w:rsidRPr="00A55D30" w:rsidRDefault="007D07B3" w:rsidP="004F7727">
            <w:pPr>
              <w:spacing w:before="40" w:after="40"/>
            </w:pPr>
            <w:r>
              <w:t>Registrerar/Uppdaterar observationsdata</w:t>
            </w:r>
          </w:p>
        </w:tc>
        <w:tc>
          <w:tcPr>
            <w:tcW w:w="3972" w:type="pct"/>
            <w:tcBorders>
              <w:top w:val="single" w:sz="6" w:space="0" w:color="auto"/>
            </w:tcBorders>
          </w:tcPr>
          <w:p w14:paraId="116B1A09" w14:textId="42D4FB6C" w:rsidR="00B87B18" w:rsidRPr="00A55D30" w:rsidRDefault="004C03FB" w:rsidP="007D07B3">
            <w:pPr>
              <w:spacing w:before="40" w:after="40"/>
            </w:pPr>
            <w:r w:rsidRPr="00A55D30">
              <w:t xml:space="preserve">Information som </w:t>
            </w:r>
            <w:r w:rsidR="00A55D30" w:rsidRPr="00A55D30">
              <w:t>innefattar</w:t>
            </w:r>
            <w:r w:rsidR="007D07B3">
              <w:t xml:space="preserve"> observationsdata dokumenteras</w:t>
            </w:r>
            <w:r w:rsidR="00A55D30" w:rsidRPr="00A55D30">
              <w:t xml:space="preserve">. </w:t>
            </w:r>
            <w:r w:rsidRPr="00A55D30">
              <w:t xml:space="preserve"> </w:t>
            </w:r>
            <w:r w:rsidR="007D07B3">
              <w:t>Detta kan vara i form av nyregistrering eller uppdatering av befintlig observationsdata</w:t>
            </w:r>
            <w:r w:rsidR="007C4AEE">
              <w:t>.</w:t>
            </w:r>
          </w:p>
        </w:tc>
      </w:tr>
      <w:tr w:rsidR="00B87B18" w:rsidRPr="00A55D30" w14:paraId="5236C4D0" w14:textId="77777777" w:rsidTr="000627CC">
        <w:trPr>
          <w:trHeight w:val="709"/>
        </w:trPr>
        <w:tc>
          <w:tcPr>
            <w:tcW w:w="1028" w:type="pct"/>
          </w:tcPr>
          <w:p w14:paraId="29DC7C7E" w14:textId="61023B9E" w:rsidR="00B87B18" w:rsidRPr="00A55D30" w:rsidRDefault="00B87B18" w:rsidP="000627CC">
            <w:pPr>
              <w:spacing w:before="40" w:after="40"/>
            </w:pPr>
            <w:r w:rsidRPr="00A55D30">
              <w:lastRenderedPageBreak/>
              <w:t>Slår upp relevant person</w:t>
            </w:r>
            <w:r w:rsidR="00A55D30" w:rsidRPr="00A55D30">
              <w:t xml:space="preserve"> tillsammans med eventuell övrig information</w:t>
            </w:r>
          </w:p>
        </w:tc>
        <w:tc>
          <w:tcPr>
            <w:tcW w:w="3972" w:type="pct"/>
          </w:tcPr>
          <w:p w14:paraId="0AA0B46F" w14:textId="1297C957" w:rsidR="00B87B18" w:rsidRPr="00A55D30" w:rsidRDefault="00B87B18" w:rsidP="007D07B3">
            <w:pPr>
              <w:spacing w:before="40" w:after="40"/>
            </w:pPr>
            <w:r w:rsidRPr="00A55D30">
              <w:t xml:space="preserve">Användaren/Systemet matar in uppgifter i konsumentsystem för den person som </w:t>
            </w:r>
            <w:r w:rsidR="00A55D30" w:rsidRPr="00A55D30">
              <w:t>användaren/systemet</w:t>
            </w:r>
            <w:r w:rsidRPr="00A55D30">
              <w:t xml:space="preserve"> vill </w:t>
            </w:r>
            <w:r w:rsidR="00A55D30" w:rsidRPr="00A55D30">
              <w:t>slå upp</w:t>
            </w:r>
            <w:r w:rsidRPr="00A55D30">
              <w:t>.</w:t>
            </w:r>
            <w:r w:rsidR="00A55D30" w:rsidRPr="00A55D30">
              <w:t xml:space="preserve"> Detta kan göras tills</w:t>
            </w:r>
            <w:r w:rsidR="007D07B3">
              <w:t xml:space="preserve">ammans med övriga sökkriterier. </w:t>
            </w:r>
          </w:p>
        </w:tc>
      </w:tr>
      <w:tr w:rsidR="00B87B18" w:rsidRPr="00A55D30" w14:paraId="57301269" w14:textId="77777777" w:rsidTr="000627CC">
        <w:trPr>
          <w:trHeight w:val="709"/>
        </w:trPr>
        <w:tc>
          <w:tcPr>
            <w:tcW w:w="1028" w:type="pct"/>
          </w:tcPr>
          <w:p w14:paraId="1A294C23" w14:textId="2DB615B5" w:rsidR="00B87B18" w:rsidRPr="00A55D30" w:rsidRDefault="00B87B18" w:rsidP="000627CC">
            <w:pPr>
              <w:spacing w:before="40" w:after="40"/>
            </w:pPr>
            <w:r w:rsidRPr="00A55D30">
              <w:t>Tar emot observation</w:t>
            </w:r>
            <w:r w:rsidR="00A55D30" w:rsidRPr="00A55D30">
              <w:t>(er)</w:t>
            </w:r>
          </w:p>
        </w:tc>
        <w:tc>
          <w:tcPr>
            <w:tcW w:w="3972" w:type="pct"/>
          </w:tcPr>
          <w:p w14:paraId="3D5A95C2" w14:textId="77777777" w:rsidR="00B87B18" w:rsidRPr="00A55D30" w:rsidRDefault="00B87B18" w:rsidP="00A55D30">
            <w:pPr>
              <w:spacing w:before="40" w:after="40"/>
            </w:pPr>
            <w:r w:rsidRPr="00A55D30">
              <w:t>Användaren/Systemet tar emot den begärda informationen i konsumentsystemet.</w:t>
            </w:r>
          </w:p>
        </w:tc>
      </w:tr>
      <w:tr w:rsidR="007D07B3" w:rsidRPr="00A55D30" w14:paraId="3300D33F" w14:textId="77777777" w:rsidTr="000627CC">
        <w:trPr>
          <w:trHeight w:val="709"/>
        </w:trPr>
        <w:tc>
          <w:tcPr>
            <w:tcW w:w="1028" w:type="pct"/>
          </w:tcPr>
          <w:p w14:paraId="36F21073" w14:textId="3D6B9D84" w:rsidR="007D07B3" w:rsidRDefault="007D07B3" w:rsidP="000627CC">
            <w:pPr>
              <w:spacing w:before="40" w:after="40"/>
            </w:pPr>
            <w:r>
              <w:t>Raderar observationsdata</w:t>
            </w:r>
          </w:p>
        </w:tc>
        <w:tc>
          <w:tcPr>
            <w:tcW w:w="3972" w:type="pct"/>
          </w:tcPr>
          <w:p w14:paraId="7F6DD13B" w14:textId="626A5966" w:rsidR="007D07B3" w:rsidRPr="00A55D30" w:rsidRDefault="007D07B3" w:rsidP="00A55D30">
            <w:pPr>
              <w:spacing w:before="40" w:after="40"/>
            </w:pPr>
            <w:r>
              <w:t xml:space="preserve">Information som innefattar redan registrerad observationsdata raderas. </w:t>
            </w:r>
          </w:p>
        </w:tc>
      </w:tr>
    </w:tbl>
    <w:p w14:paraId="6A3F254D" w14:textId="77777777" w:rsidR="00B87B18" w:rsidRPr="00A55D30" w:rsidRDefault="00B87B18" w:rsidP="00B87B18"/>
    <w:p w14:paraId="1386EF0A" w14:textId="77777777" w:rsidR="00B87B18" w:rsidRPr="00A55D30" w:rsidRDefault="00B87B18" w:rsidP="00211EF1">
      <w:pPr>
        <w:pStyle w:val="Rubrik5"/>
      </w:pPr>
      <w:r w:rsidRPr="00A55D30">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B87B18" w:rsidRPr="00F71DFD" w14:paraId="37D78AA2" w14:textId="77777777" w:rsidTr="00F83C47">
        <w:trPr>
          <w:trHeight w:val="348"/>
        </w:trPr>
        <w:tc>
          <w:tcPr>
            <w:tcW w:w="102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8D13F9" w14:textId="77777777" w:rsidR="00B87B18" w:rsidRPr="00F71DFD" w:rsidRDefault="00B87B18" w:rsidP="000627CC">
            <w:pPr>
              <w:tabs>
                <w:tab w:val="left" w:pos="567"/>
              </w:tabs>
              <w:jc w:val="center"/>
              <w:rPr>
                <w:b/>
                <w:szCs w:val="24"/>
              </w:rPr>
            </w:pPr>
            <w:r w:rsidRPr="00F71DFD">
              <w:rPr>
                <w:b/>
                <w:szCs w:val="24"/>
              </w:rPr>
              <w:t>Namn/beteckning</w:t>
            </w:r>
          </w:p>
        </w:tc>
        <w:tc>
          <w:tcPr>
            <w:tcW w:w="397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143F9EB" w14:textId="77777777" w:rsidR="00B87B18" w:rsidRPr="00F71DFD" w:rsidRDefault="00B87B18" w:rsidP="000627CC">
            <w:pPr>
              <w:tabs>
                <w:tab w:val="left" w:pos="567"/>
              </w:tabs>
              <w:rPr>
                <w:b/>
                <w:szCs w:val="24"/>
              </w:rPr>
            </w:pPr>
            <w:r w:rsidRPr="00F71DFD">
              <w:rPr>
                <w:b/>
                <w:szCs w:val="24"/>
              </w:rPr>
              <w:t>Beskrivning alt. referens</w:t>
            </w:r>
          </w:p>
        </w:tc>
      </w:tr>
      <w:tr w:rsidR="00B87B18" w:rsidRPr="00A51E7F" w14:paraId="3755869E" w14:textId="77777777" w:rsidTr="00F83C47">
        <w:trPr>
          <w:trHeight w:val="709"/>
        </w:trPr>
        <w:tc>
          <w:tcPr>
            <w:tcW w:w="1028" w:type="pct"/>
            <w:tcBorders>
              <w:top w:val="single" w:sz="6" w:space="0" w:color="auto"/>
            </w:tcBorders>
          </w:tcPr>
          <w:p w14:paraId="62EE2FA8" w14:textId="6486A5D8" w:rsidR="00B87B18" w:rsidRPr="00A55D30" w:rsidRDefault="004F7727" w:rsidP="004F7727">
            <w:pPr>
              <w:spacing w:before="40" w:after="40"/>
            </w:pPr>
            <w:r>
              <w:t>Observationsdata</w:t>
            </w:r>
          </w:p>
        </w:tc>
        <w:tc>
          <w:tcPr>
            <w:tcW w:w="3972" w:type="pct"/>
            <w:tcBorders>
              <w:top w:val="single" w:sz="6" w:space="0" w:color="auto"/>
            </w:tcBorders>
          </w:tcPr>
          <w:p w14:paraId="66A732D2" w14:textId="06B41F6C" w:rsidR="00B87B18" w:rsidRPr="00A55D30" w:rsidRDefault="00A55D30" w:rsidP="004F7727">
            <w:pPr>
              <w:spacing w:before="40" w:after="40"/>
            </w:pPr>
            <w:r>
              <w:t xml:space="preserve">Den information som </w:t>
            </w:r>
            <w:r w:rsidR="004F7727">
              <w:t>registreras/uppdateras i ett system som kan utgöra det observationsdata som kan begäras från konsumentsystem</w:t>
            </w:r>
            <w:r>
              <w:t xml:space="preserve"> </w:t>
            </w:r>
          </w:p>
        </w:tc>
      </w:tr>
      <w:tr w:rsidR="00B87B18" w:rsidRPr="00412989" w14:paraId="5CC14CA1" w14:textId="77777777" w:rsidTr="000627CC">
        <w:trPr>
          <w:trHeight w:val="709"/>
        </w:trPr>
        <w:tc>
          <w:tcPr>
            <w:tcW w:w="1028" w:type="pct"/>
          </w:tcPr>
          <w:p w14:paraId="671A3D8D" w14:textId="77777777" w:rsidR="00B87B18" w:rsidRPr="00412989" w:rsidRDefault="00412989" w:rsidP="000627CC">
            <w:pPr>
              <w:spacing w:before="40" w:after="40"/>
            </w:pPr>
            <w:r w:rsidRPr="00412989">
              <w:t>Sökkriterier</w:t>
            </w:r>
          </w:p>
        </w:tc>
        <w:tc>
          <w:tcPr>
            <w:tcW w:w="3972" w:type="pct"/>
          </w:tcPr>
          <w:p w14:paraId="74B84879" w14:textId="77777777" w:rsidR="00B87B18" w:rsidRPr="00412989" w:rsidRDefault="00A55D30" w:rsidP="000627CC">
            <w:r w:rsidRPr="00412989">
              <w:t>Önskade kriterier för efterfrågad information</w:t>
            </w:r>
          </w:p>
        </w:tc>
      </w:tr>
      <w:tr w:rsidR="004F7727" w:rsidRPr="00412989" w14:paraId="4A11E730" w14:textId="77777777" w:rsidTr="000627CC">
        <w:trPr>
          <w:trHeight w:val="709"/>
        </w:trPr>
        <w:tc>
          <w:tcPr>
            <w:tcW w:w="1028" w:type="pct"/>
          </w:tcPr>
          <w:p w14:paraId="71E17C2E" w14:textId="2BDEFBD3" w:rsidR="004F7727" w:rsidRPr="00412989" w:rsidRDefault="004F7727" w:rsidP="000627CC">
            <w:pPr>
              <w:spacing w:before="40" w:after="40"/>
            </w:pPr>
            <w:r>
              <w:t>Begäran på observationsdata</w:t>
            </w:r>
          </w:p>
        </w:tc>
        <w:tc>
          <w:tcPr>
            <w:tcW w:w="3972" w:type="pct"/>
          </w:tcPr>
          <w:p w14:paraId="7265E512" w14:textId="6609F187" w:rsidR="004F7727" w:rsidRPr="00412989" w:rsidRDefault="004F7727" w:rsidP="000627CC">
            <w:r>
              <w:t>En begäran som skickas ut baserat på tidigare sökkriterier på efterfrågad observationsdata</w:t>
            </w:r>
          </w:p>
        </w:tc>
      </w:tr>
      <w:tr w:rsidR="00B87B18" w:rsidRPr="00A51E7F" w14:paraId="20850D3F" w14:textId="77777777" w:rsidTr="000627CC">
        <w:trPr>
          <w:trHeight w:val="709"/>
        </w:trPr>
        <w:tc>
          <w:tcPr>
            <w:tcW w:w="1028" w:type="pct"/>
          </w:tcPr>
          <w:p w14:paraId="7EA5B44C" w14:textId="7A4D23DB" w:rsidR="00B87B18" w:rsidRPr="00412989" w:rsidRDefault="001B7A16" w:rsidP="000627CC">
            <w:pPr>
              <w:spacing w:before="40" w:after="40"/>
            </w:pPr>
            <w:r>
              <w:t>Radering</w:t>
            </w:r>
          </w:p>
        </w:tc>
        <w:tc>
          <w:tcPr>
            <w:tcW w:w="3972" w:type="pct"/>
          </w:tcPr>
          <w:p w14:paraId="3602B275" w14:textId="0A0C19A7" w:rsidR="00B87B18" w:rsidRPr="00412989" w:rsidRDefault="001B7A16" w:rsidP="006374EE">
            <w:pPr>
              <w:spacing w:before="40" w:after="40"/>
            </w:pPr>
            <w:r>
              <w:t>R</w:t>
            </w:r>
            <w:r w:rsidR="004F7727">
              <w:t>adera</w:t>
            </w:r>
            <w:r w:rsidR="0095681A">
              <w:t>r</w:t>
            </w:r>
            <w:r w:rsidR="004F7727">
              <w:t xml:space="preserve"> registrerad observationsdata</w:t>
            </w:r>
            <w:r>
              <w:t xml:space="preserve">. </w:t>
            </w:r>
          </w:p>
        </w:tc>
      </w:tr>
    </w:tbl>
    <w:p w14:paraId="2B59DC17" w14:textId="77777777" w:rsidR="00B87B18" w:rsidRPr="00A51E7F" w:rsidRDefault="00B87B18" w:rsidP="00B87B18">
      <w:pPr>
        <w:rPr>
          <w:highlight w:val="yellow"/>
        </w:rPr>
      </w:pPr>
    </w:p>
    <w:p w14:paraId="315D2CA8" w14:textId="77777777" w:rsidR="00B87B18" w:rsidRPr="00211EF1" w:rsidRDefault="00B87B18" w:rsidP="00211EF1">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B87B18" w:rsidRPr="00F71DFD" w14:paraId="4E34255A" w14:textId="77777777" w:rsidTr="00F83C47">
        <w:trPr>
          <w:trHeight w:val="348"/>
        </w:trPr>
        <w:tc>
          <w:tcPr>
            <w:tcW w:w="104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E86FBC0" w14:textId="77777777" w:rsidR="00B87B18" w:rsidRPr="00F71DFD" w:rsidRDefault="00B87B18" w:rsidP="000627CC">
            <w:pPr>
              <w:tabs>
                <w:tab w:val="left" w:pos="567"/>
              </w:tabs>
              <w:jc w:val="center"/>
              <w:rPr>
                <w:b/>
                <w:szCs w:val="24"/>
              </w:rPr>
            </w:pPr>
            <w:r w:rsidRPr="00F71DFD">
              <w:rPr>
                <w:b/>
                <w:szCs w:val="24"/>
              </w:rPr>
              <w:t>Namn/beteckning</w:t>
            </w:r>
          </w:p>
        </w:tc>
        <w:tc>
          <w:tcPr>
            <w:tcW w:w="395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B74E2F7" w14:textId="77777777" w:rsidR="00B87B18" w:rsidRPr="00F71DFD" w:rsidRDefault="00B87B18" w:rsidP="000627CC">
            <w:pPr>
              <w:tabs>
                <w:tab w:val="left" w:pos="567"/>
              </w:tabs>
              <w:rPr>
                <w:b/>
                <w:szCs w:val="24"/>
              </w:rPr>
            </w:pPr>
            <w:r w:rsidRPr="00F71DFD">
              <w:rPr>
                <w:b/>
                <w:szCs w:val="24"/>
              </w:rPr>
              <w:t>Beskrivning alt. referens</w:t>
            </w:r>
          </w:p>
        </w:tc>
      </w:tr>
      <w:tr w:rsidR="0068660C" w:rsidRPr="00211EF1" w14:paraId="17A16120" w14:textId="77777777" w:rsidTr="00592608">
        <w:trPr>
          <w:trHeight w:val="709"/>
        </w:trPr>
        <w:tc>
          <w:tcPr>
            <w:tcW w:w="1043" w:type="pct"/>
            <w:tcBorders>
              <w:top w:val="single" w:sz="6" w:space="0" w:color="auto"/>
              <w:bottom w:val="single" w:sz="6" w:space="0" w:color="auto"/>
            </w:tcBorders>
          </w:tcPr>
          <w:p w14:paraId="4189BED8" w14:textId="77777777" w:rsidR="0068660C" w:rsidRPr="00211EF1" w:rsidRDefault="0068660C" w:rsidP="00D44737">
            <w:pPr>
              <w:spacing w:before="40" w:after="40"/>
            </w:pPr>
            <w:r w:rsidRPr="00211EF1">
              <w:t>Konsumentsystem</w:t>
            </w:r>
          </w:p>
        </w:tc>
        <w:tc>
          <w:tcPr>
            <w:tcW w:w="3957" w:type="pct"/>
            <w:tcBorders>
              <w:top w:val="single" w:sz="6" w:space="0" w:color="auto"/>
              <w:bottom w:val="single" w:sz="6" w:space="0" w:color="auto"/>
            </w:tcBorders>
          </w:tcPr>
          <w:p w14:paraId="5C6B3371" w14:textId="4BD8CD06" w:rsidR="0068660C" w:rsidRPr="00211EF1" w:rsidRDefault="0068660C" w:rsidP="00592608">
            <w:pPr>
              <w:spacing w:before="40" w:after="40"/>
            </w:pPr>
            <w:r w:rsidRPr="00211EF1">
              <w:t xml:space="preserve">Det system som </w:t>
            </w:r>
            <w:r w:rsidR="00592608">
              <w:t>används för att konsumera information. Dvs det system som hämtar information som finns registrerad i andra system</w:t>
            </w:r>
            <w:r w:rsidR="00211EF1" w:rsidRPr="00211EF1">
              <w:t xml:space="preserve"> </w:t>
            </w:r>
          </w:p>
        </w:tc>
      </w:tr>
      <w:tr w:rsidR="00592608" w:rsidRPr="00211EF1" w14:paraId="2D2D6160" w14:textId="77777777" w:rsidTr="00592608">
        <w:trPr>
          <w:trHeight w:val="709"/>
        </w:trPr>
        <w:tc>
          <w:tcPr>
            <w:tcW w:w="1043" w:type="pct"/>
            <w:tcBorders>
              <w:top w:val="single" w:sz="6" w:space="0" w:color="auto"/>
              <w:bottom w:val="single" w:sz="6" w:space="0" w:color="auto"/>
            </w:tcBorders>
          </w:tcPr>
          <w:p w14:paraId="5BC56E40" w14:textId="44C80D18" w:rsidR="00592608" w:rsidRPr="00211EF1" w:rsidRDefault="00592608" w:rsidP="00D44737">
            <w:pPr>
              <w:spacing w:before="40" w:after="40"/>
            </w:pPr>
            <w:r>
              <w:t>Producentsystem</w:t>
            </w:r>
          </w:p>
        </w:tc>
        <w:tc>
          <w:tcPr>
            <w:tcW w:w="3957" w:type="pct"/>
            <w:tcBorders>
              <w:top w:val="single" w:sz="6" w:space="0" w:color="auto"/>
              <w:bottom w:val="single" w:sz="6" w:space="0" w:color="auto"/>
            </w:tcBorders>
          </w:tcPr>
          <w:p w14:paraId="3427AE8A" w14:textId="77777777" w:rsidR="00592608" w:rsidRDefault="00592608" w:rsidP="005E1C8A">
            <w:pPr>
              <w:spacing w:before="40" w:after="40"/>
            </w:pPr>
            <w:r>
              <w:t xml:space="preserve">Det system som </w:t>
            </w:r>
            <w:r w:rsidR="005E1C8A">
              <w:t xml:space="preserve">kommunicerar och producerar information åt ett konsumentssystem. </w:t>
            </w:r>
          </w:p>
          <w:p w14:paraId="715FABB0" w14:textId="77777777" w:rsidR="005E1C8A" w:rsidRDefault="005E1C8A" w:rsidP="005E1C8A">
            <w:pPr>
              <w:spacing w:before="40" w:after="40"/>
            </w:pPr>
          </w:p>
          <w:p w14:paraId="4023818A" w14:textId="70BAE9D6" w:rsidR="005E1C8A" w:rsidRPr="00211EF1" w:rsidRDefault="005E1C8A" w:rsidP="005E1C8A">
            <w:pPr>
              <w:spacing w:before="40" w:after="40"/>
            </w:pPr>
            <w:r>
              <w:t>Producentsystem och lokal producent kan i vissa fall vara ett och samma system</w:t>
            </w:r>
            <w:r w:rsidR="00F25238">
              <w:t xml:space="preserve">. </w:t>
            </w:r>
          </w:p>
        </w:tc>
      </w:tr>
      <w:tr w:rsidR="00592608" w:rsidRPr="00211EF1" w14:paraId="4D9AC017" w14:textId="77777777" w:rsidTr="00F83C47">
        <w:trPr>
          <w:trHeight w:val="709"/>
        </w:trPr>
        <w:tc>
          <w:tcPr>
            <w:tcW w:w="1043" w:type="pct"/>
            <w:tcBorders>
              <w:top w:val="single" w:sz="6" w:space="0" w:color="auto"/>
            </w:tcBorders>
          </w:tcPr>
          <w:p w14:paraId="75DEB2BA" w14:textId="2A0D7AD8" w:rsidR="00592608" w:rsidRPr="00211EF1" w:rsidRDefault="005E1C8A" w:rsidP="00D44737">
            <w:pPr>
              <w:spacing w:before="40" w:after="40"/>
            </w:pPr>
            <w:r>
              <w:t>Lokal p</w:t>
            </w:r>
            <w:r w:rsidR="00592608">
              <w:t>roducent</w:t>
            </w:r>
          </w:p>
        </w:tc>
        <w:tc>
          <w:tcPr>
            <w:tcW w:w="3957" w:type="pct"/>
            <w:tcBorders>
              <w:top w:val="single" w:sz="6" w:space="0" w:color="auto"/>
            </w:tcBorders>
          </w:tcPr>
          <w:p w14:paraId="7B7B8B45" w14:textId="3F5719F2" w:rsidR="00592608" w:rsidRPr="00211EF1" w:rsidRDefault="005E1C8A" w:rsidP="005E1C8A">
            <w:pPr>
              <w:spacing w:before="40" w:after="40"/>
            </w:pPr>
            <w:r>
              <w:t xml:space="preserve">Det system som i detta fall utgör källsystemet som användare direkt registrerar/uppdaterar/raderar information i. </w:t>
            </w:r>
          </w:p>
        </w:tc>
      </w:tr>
    </w:tbl>
    <w:p w14:paraId="2517D1C2" w14:textId="77777777" w:rsidR="00B87B18" w:rsidRPr="00211EF1" w:rsidRDefault="00B87B18" w:rsidP="00B87B18">
      <w:pPr>
        <w:rPr>
          <w:color w:val="4F81BD" w:themeColor="accent1"/>
        </w:rPr>
      </w:pPr>
    </w:p>
    <w:p w14:paraId="1DD6BDBF" w14:textId="77777777" w:rsidR="005575B4" w:rsidRDefault="005575B4">
      <w:pPr>
        <w:spacing w:line="240" w:lineRule="auto"/>
        <w:rPr>
          <w:rFonts w:eastAsia="Times New Roman"/>
          <w:bCs/>
          <w:iCs/>
          <w:sz w:val="24"/>
        </w:rPr>
      </w:pPr>
      <w:r>
        <w:br w:type="page"/>
      </w:r>
    </w:p>
    <w:p w14:paraId="5239F9B0" w14:textId="77777777" w:rsidR="00B406F2" w:rsidRPr="008A6814" w:rsidRDefault="00B406F2" w:rsidP="00B406F2">
      <w:pPr>
        <w:pStyle w:val="Rubrik4"/>
      </w:pPr>
      <w:r w:rsidRPr="008A6814">
        <w:lastRenderedPageBreak/>
        <w:t>Sekvensdiagram</w:t>
      </w:r>
    </w:p>
    <w:p w14:paraId="152CC2B6" w14:textId="77777777" w:rsidR="00CA59EB" w:rsidRDefault="00CA59EB" w:rsidP="00CA59EB">
      <w:pPr>
        <w:rPr>
          <w:highlight w:val="yellow"/>
        </w:rPr>
      </w:pPr>
    </w:p>
    <w:p w14:paraId="71367790" w14:textId="09D3807D" w:rsidR="00CA59EB" w:rsidRPr="00CA59EB" w:rsidRDefault="00F851E2" w:rsidP="00CA59EB">
      <w:pPr>
        <w:rPr>
          <w:highlight w:val="yellow"/>
        </w:rPr>
      </w:pPr>
      <w:r>
        <w:object w:dxaOrig="10871" w:dyaOrig="9088" w14:anchorId="724ED5CB">
          <v:shape id="_x0000_i1025" type="#_x0000_t75" style="width:6in;height:363pt" o:ole="">
            <v:imagedata r:id="rId11" o:title=""/>
          </v:shape>
          <o:OLEObject Type="Embed" ProgID="Visio.Drawing.11" ShapeID="_x0000_i1025" DrawAspect="Content" ObjectID="_1448704229" r:id="rId12"/>
        </w:object>
      </w:r>
    </w:p>
    <w:p w14:paraId="5195B909" w14:textId="77777777" w:rsidR="00B406F2" w:rsidRPr="00A51E7F" w:rsidRDefault="00B406F2" w:rsidP="00B406F2">
      <w:pPr>
        <w:jc w:val="center"/>
        <w:rPr>
          <w:highlight w:val="yellow"/>
        </w:rPr>
      </w:pPr>
    </w:p>
    <w:p w14:paraId="77E8737F" w14:textId="77777777" w:rsidR="0047345C" w:rsidRPr="008A6814" w:rsidRDefault="0047345C" w:rsidP="0047345C">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47345C" w:rsidRPr="00F71DFD" w14:paraId="537682B5" w14:textId="77777777" w:rsidTr="00F83C47">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BA3B830" w14:textId="77777777" w:rsidR="0047345C" w:rsidRPr="00F71DFD" w:rsidRDefault="0047345C" w:rsidP="000627CC">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2DDD664" w14:textId="77777777" w:rsidR="0047345C" w:rsidRPr="00F71DFD" w:rsidRDefault="0047345C" w:rsidP="000627CC">
            <w:pPr>
              <w:spacing w:before="40" w:after="40"/>
              <w:rPr>
                <w:b/>
              </w:rPr>
            </w:pPr>
            <w:r w:rsidRPr="00F71DFD">
              <w:rPr>
                <w:b/>
              </w:rPr>
              <w:t>Beskrivning</w:t>
            </w:r>
          </w:p>
        </w:tc>
      </w:tr>
      <w:tr w:rsidR="008A6814" w:rsidRPr="008A6814" w14:paraId="3E3BB932" w14:textId="77777777" w:rsidTr="00F83C47">
        <w:tc>
          <w:tcPr>
            <w:tcW w:w="1951" w:type="dxa"/>
            <w:tcBorders>
              <w:top w:val="single" w:sz="6" w:space="0" w:color="auto"/>
            </w:tcBorders>
          </w:tcPr>
          <w:p w14:paraId="0481456E" w14:textId="77777777" w:rsidR="008A6814" w:rsidRPr="008A6814" w:rsidRDefault="008A6814" w:rsidP="000627CC">
            <w:pPr>
              <w:spacing w:before="40" w:after="40"/>
            </w:pPr>
            <w:r w:rsidRPr="008A6814">
              <w:t>Användare/system</w:t>
            </w:r>
          </w:p>
        </w:tc>
        <w:tc>
          <w:tcPr>
            <w:tcW w:w="6863" w:type="dxa"/>
            <w:tcBorders>
              <w:top w:val="single" w:sz="6" w:space="0" w:color="auto"/>
            </w:tcBorders>
          </w:tcPr>
          <w:p w14:paraId="6E51411C" w14:textId="77777777" w:rsidR="008A6814" w:rsidRPr="008A6814" w:rsidRDefault="00445AF5" w:rsidP="00445AF5">
            <w:pPr>
              <w:spacing w:before="40" w:after="40"/>
            </w:pPr>
            <w:r>
              <w:t xml:space="preserve">Den/det som utför själva handlingen. </w:t>
            </w:r>
          </w:p>
        </w:tc>
      </w:tr>
      <w:tr w:rsidR="0047345C" w:rsidRPr="008A6814" w14:paraId="5184F659" w14:textId="77777777" w:rsidTr="000627CC">
        <w:tc>
          <w:tcPr>
            <w:tcW w:w="1951" w:type="dxa"/>
          </w:tcPr>
          <w:p w14:paraId="143C8DE8" w14:textId="3EB683A4" w:rsidR="0047345C" w:rsidRPr="008A6814" w:rsidRDefault="0047345C" w:rsidP="000627CC">
            <w:pPr>
              <w:spacing w:before="40" w:after="40"/>
            </w:pPr>
            <w:r w:rsidRPr="008A6814">
              <w:t>Konsument</w:t>
            </w:r>
            <w:r w:rsidR="004E015B">
              <w:t>system</w:t>
            </w:r>
          </w:p>
        </w:tc>
        <w:tc>
          <w:tcPr>
            <w:tcW w:w="6863" w:type="dxa"/>
          </w:tcPr>
          <w:p w14:paraId="721CAF7B" w14:textId="24DC3446" w:rsidR="0047345C" w:rsidRPr="008A6814" w:rsidRDefault="00C33B4E" w:rsidP="000627CC">
            <w:pPr>
              <w:spacing w:before="40" w:after="40"/>
            </w:pPr>
            <w:r w:rsidRPr="00211EF1">
              <w:t xml:space="preserve">Det system som </w:t>
            </w:r>
            <w:r>
              <w:t>används för att konsumera information. Dvs det system som hämtar information som finns registrerad i andra system</w:t>
            </w:r>
          </w:p>
        </w:tc>
      </w:tr>
      <w:tr w:rsidR="0047345C" w:rsidRPr="008A6814" w14:paraId="7BB6C7B2" w14:textId="77777777" w:rsidTr="000627CC">
        <w:tc>
          <w:tcPr>
            <w:tcW w:w="1951" w:type="dxa"/>
          </w:tcPr>
          <w:p w14:paraId="74EB8720" w14:textId="77777777" w:rsidR="0047345C" w:rsidRPr="008A6814" w:rsidRDefault="0047345C" w:rsidP="000627CC">
            <w:pPr>
              <w:spacing w:before="40" w:after="40"/>
            </w:pPr>
            <w:r w:rsidRPr="008A6814">
              <w:t>Tjänsteplattform</w:t>
            </w:r>
          </w:p>
        </w:tc>
        <w:tc>
          <w:tcPr>
            <w:tcW w:w="6863" w:type="dxa"/>
          </w:tcPr>
          <w:p w14:paraId="0AABCBD1" w14:textId="7DCFAEFF" w:rsidR="0047345C" w:rsidRPr="008A6814" w:rsidRDefault="0047345C" w:rsidP="004E015B">
            <w:r w:rsidRPr="008A6814">
              <w:t xml:space="preserve">Tjänsteplattformen är ett lager som slussar information vidare </w:t>
            </w:r>
            <w:r w:rsidR="008A6814" w:rsidRPr="008A6814">
              <w:t>(som har sin egna interna process)</w:t>
            </w:r>
          </w:p>
        </w:tc>
      </w:tr>
      <w:tr w:rsidR="0047345C" w:rsidRPr="00A51E7F" w14:paraId="50381246" w14:textId="77777777" w:rsidTr="000627CC">
        <w:tc>
          <w:tcPr>
            <w:tcW w:w="1951" w:type="dxa"/>
          </w:tcPr>
          <w:p w14:paraId="2E17EF67" w14:textId="057398B8" w:rsidR="0047345C" w:rsidRPr="008A6814" w:rsidRDefault="0047345C" w:rsidP="000627CC">
            <w:pPr>
              <w:spacing w:before="40" w:after="40"/>
            </w:pPr>
            <w:r w:rsidRPr="008A6814">
              <w:t>Producent</w:t>
            </w:r>
            <w:r w:rsidR="004E015B">
              <w:t>system</w:t>
            </w:r>
          </w:p>
        </w:tc>
        <w:tc>
          <w:tcPr>
            <w:tcW w:w="6863" w:type="dxa"/>
          </w:tcPr>
          <w:p w14:paraId="4B6A4D52" w14:textId="77777777" w:rsidR="00C33B4E" w:rsidRDefault="00C33B4E" w:rsidP="00C33B4E">
            <w:pPr>
              <w:spacing w:before="40" w:after="40"/>
            </w:pPr>
            <w:r>
              <w:t xml:space="preserve">Det system som kommunicerar och producerar information åt ett konsumentssystem. </w:t>
            </w:r>
          </w:p>
          <w:p w14:paraId="48251369" w14:textId="77777777" w:rsidR="00C33B4E" w:rsidRDefault="00C33B4E" w:rsidP="00C33B4E">
            <w:pPr>
              <w:spacing w:before="40" w:after="40"/>
            </w:pPr>
          </w:p>
          <w:p w14:paraId="67480015" w14:textId="51668E11" w:rsidR="0047345C" w:rsidRPr="008A6814" w:rsidRDefault="00C33B4E" w:rsidP="00C33B4E">
            <w:pPr>
              <w:spacing w:before="40" w:after="40"/>
            </w:pPr>
            <w:r>
              <w:t>Producentsystem och lokal producent kan i vissa fall vara ett och samma system.</w:t>
            </w:r>
          </w:p>
        </w:tc>
      </w:tr>
      <w:tr w:rsidR="00C33B4E" w:rsidRPr="00A51E7F" w14:paraId="676250F8" w14:textId="77777777" w:rsidTr="000627CC">
        <w:tc>
          <w:tcPr>
            <w:tcW w:w="1951" w:type="dxa"/>
          </w:tcPr>
          <w:p w14:paraId="427DFAC1" w14:textId="41C92039" w:rsidR="00C33B4E" w:rsidRPr="008A6814" w:rsidRDefault="00C33B4E" w:rsidP="000627CC">
            <w:pPr>
              <w:spacing w:before="40" w:after="40"/>
            </w:pPr>
            <w:r>
              <w:t>Lokal producent</w:t>
            </w:r>
          </w:p>
        </w:tc>
        <w:tc>
          <w:tcPr>
            <w:tcW w:w="6863" w:type="dxa"/>
          </w:tcPr>
          <w:p w14:paraId="76098C8F" w14:textId="758DB885" w:rsidR="00C33B4E" w:rsidRDefault="00C33B4E" w:rsidP="00C33B4E">
            <w:pPr>
              <w:spacing w:before="40" w:after="40"/>
            </w:pPr>
            <w:r>
              <w:t xml:space="preserve">Det system som i detta fall utgör källsystemet som användare direkt </w:t>
            </w:r>
            <w:r>
              <w:lastRenderedPageBreak/>
              <w:t>registrerar/uppdaterar/raderar information i.</w:t>
            </w:r>
          </w:p>
        </w:tc>
      </w:tr>
    </w:tbl>
    <w:p w14:paraId="1221EFCF" w14:textId="77777777" w:rsidR="0047345C" w:rsidRPr="00A51E7F" w:rsidRDefault="0047345C" w:rsidP="0047345C">
      <w:pPr>
        <w:rPr>
          <w:highlight w:val="yellow"/>
        </w:rPr>
      </w:pPr>
    </w:p>
    <w:p w14:paraId="3AF98CA6" w14:textId="77777777" w:rsidR="0047345C" w:rsidRPr="00445AF5" w:rsidRDefault="0047345C" w:rsidP="0047345C">
      <w:pPr>
        <w:pStyle w:val="Rubrik5"/>
      </w:pPr>
      <w:r w:rsidRPr="00445AF5">
        <w:t>Steg</w:t>
      </w:r>
    </w:p>
    <w:tbl>
      <w:tblPr>
        <w:tblStyle w:val="Tabellrutnt"/>
        <w:tblW w:w="0" w:type="auto"/>
        <w:tblLook w:val="04A0" w:firstRow="1" w:lastRow="0" w:firstColumn="1" w:lastColumn="0" w:noHBand="0" w:noVBand="1"/>
      </w:tblPr>
      <w:tblGrid>
        <w:gridCol w:w="2965"/>
        <w:gridCol w:w="5925"/>
      </w:tblGrid>
      <w:tr w:rsidR="0047345C" w:rsidRPr="00F71DFD" w14:paraId="58A3309D" w14:textId="77777777" w:rsidTr="00F83C47">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2959BD7" w14:textId="77777777" w:rsidR="0047345C" w:rsidRPr="00F71DFD" w:rsidRDefault="0047345C" w:rsidP="000627CC">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88514A" w14:textId="77777777" w:rsidR="0047345C" w:rsidRPr="00F71DFD" w:rsidRDefault="0047345C" w:rsidP="000627CC">
            <w:pPr>
              <w:spacing w:before="40" w:after="40"/>
              <w:rPr>
                <w:b/>
              </w:rPr>
            </w:pPr>
            <w:r w:rsidRPr="00F71DFD">
              <w:rPr>
                <w:b/>
              </w:rPr>
              <w:t>Beskrivning</w:t>
            </w:r>
          </w:p>
        </w:tc>
      </w:tr>
      <w:tr w:rsidR="00F13867" w:rsidRPr="00445AF5" w14:paraId="5B22D3A1" w14:textId="77777777" w:rsidTr="00F83C47">
        <w:tc>
          <w:tcPr>
            <w:tcW w:w="2943" w:type="dxa"/>
            <w:tcBorders>
              <w:top w:val="single" w:sz="6" w:space="0" w:color="auto"/>
            </w:tcBorders>
          </w:tcPr>
          <w:p w14:paraId="527CED08" w14:textId="38989E0F" w:rsidR="00F13867" w:rsidRDefault="00F13867" w:rsidP="000627CC">
            <w:pPr>
              <w:spacing w:before="40" w:after="40"/>
            </w:pPr>
            <w:r>
              <w:t>1.0 Uppdatering/registrering av observationsdata</w:t>
            </w:r>
          </w:p>
        </w:tc>
        <w:tc>
          <w:tcPr>
            <w:tcW w:w="5947" w:type="dxa"/>
            <w:tcBorders>
              <w:top w:val="single" w:sz="6" w:space="0" w:color="auto"/>
            </w:tcBorders>
          </w:tcPr>
          <w:p w14:paraId="1D9E40A6" w14:textId="7F5F1C20" w:rsidR="00F13867" w:rsidRPr="00A55D30" w:rsidRDefault="004E015B" w:rsidP="00445AF5">
            <w:pPr>
              <w:spacing w:before="40" w:after="40"/>
            </w:pPr>
            <w:r w:rsidRPr="00A55D30">
              <w:t>Information som innefattar</w:t>
            </w:r>
            <w:r>
              <w:t xml:space="preserve"> observationsdata dokumenteras</w:t>
            </w:r>
            <w:r w:rsidRPr="00A55D30">
              <w:t xml:space="preserve">.  </w:t>
            </w:r>
            <w:r>
              <w:t>Detta kan vara i form av nyregistrering eller uppdatering av befintlig observationsdata.</w:t>
            </w:r>
          </w:p>
        </w:tc>
      </w:tr>
      <w:tr w:rsidR="00F13867" w:rsidRPr="00445AF5" w14:paraId="3A8EFE1A" w14:textId="77777777" w:rsidTr="00F83C47">
        <w:tc>
          <w:tcPr>
            <w:tcW w:w="2943" w:type="dxa"/>
            <w:tcBorders>
              <w:top w:val="single" w:sz="6" w:space="0" w:color="auto"/>
            </w:tcBorders>
          </w:tcPr>
          <w:p w14:paraId="621DB196" w14:textId="51F47BFE" w:rsidR="00F13867" w:rsidRDefault="00F13867" w:rsidP="000627CC">
            <w:pPr>
              <w:spacing w:before="40" w:after="40"/>
            </w:pPr>
            <w:r>
              <w:t>1.1 ProcessObservation(Request)</w:t>
            </w:r>
          </w:p>
        </w:tc>
        <w:tc>
          <w:tcPr>
            <w:tcW w:w="5947" w:type="dxa"/>
            <w:tcBorders>
              <w:top w:val="single" w:sz="6" w:space="0" w:color="auto"/>
            </w:tcBorders>
          </w:tcPr>
          <w:p w14:paraId="2832A920" w14:textId="15E4341C" w:rsidR="00F13867" w:rsidRPr="00A55D30" w:rsidRDefault="004E015B" w:rsidP="004E015B">
            <w:pPr>
              <w:spacing w:before="40" w:after="40"/>
            </w:pPr>
            <w:r>
              <w:t xml:space="preserve">Lokal producent skriver observationsdata i producentsystemet i form av en registrering av ny data eller uppdateringa av befintlig data. </w:t>
            </w:r>
            <w:r w:rsidR="00440D26">
              <w:t>Kontraktet ProcessObservation används.</w:t>
            </w:r>
          </w:p>
        </w:tc>
      </w:tr>
      <w:tr w:rsidR="00F13867" w:rsidRPr="00445AF5" w14:paraId="4F0AB678" w14:textId="77777777" w:rsidTr="00F83C47">
        <w:tc>
          <w:tcPr>
            <w:tcW w:w="2943" w:type="dxa"/>
            <w:tcBorders>
              <w:top w:val="single" w:sz="6" w:space="0" w:color="auto"/>
            </w:tcBorders>
          </w:tcPr>
          <w:p w14:paraId="1AB6FE3E" w14:textId="2B45913F" w:rsidR="00F13867" w:rsidRDefault="00F13867" w:rsidP="000627CC">
            <w:pPr>
              <w:spacing w:before="40" w:after="40"/>
            </w:pPr>
            <w:r>
              <w:t>1.2 ProcessObservation(Response)</w:t>
            </w:r>
          </w:p>
        </w:tc>
        <w:tc>
          <w:tcPr>
            <w:tcW w:w="5947" w:type="dxa"/>
            <w:tcBorders>
              <w:top w:val="single" w:sz="6" w:space="0" w:color="auto"/>
            </w:tcBorders>
          </w:tcPr>
          <w:p w14:paraId="79445F58" w14:textId="6A89C372" w:rsidR="00F13867" w:rsidRPr="00A55D30" w:rsidRDefault="004E015B" w:rsidP="00445AF5">
            <w:pPr>
              <w:spacing w:before="40" w:after="40"/>
            </w:pPr>
            <w:r>
              <w:t xml:space="preserve">Producentsystem bekräftar ifall skrivningen lyckades eller inte lyckades. </w:t>
            </w:r>
            <w:r w:rsidR="00440D26">
              <w:t>Kontraktet ProcessObservation används.</w:t>
            </w:r>
          </w:p>
        </w:tc>
      </w:tr>
      <w:tr w:rsidR="00651FC5" w:rsidRPr="00445AF5" w14:paraId="5C9CFE26" w14:textId="77777777" w:rsidTr="00F83C47">
        <w:tc>
          <w:tcPr>
            <w:tcW w:w="2943" w:type="dxa"/>
            <w:tcBorders>
              <w:top w:val="single" w:sz="6" w:space="0" w:color="auto"/>
            </w:tcBorders>
          </w:tcPr>
          <w:p w14:paraId="078CE1BD" w14:textId="20AA6514" w:rsidR="00651FC5" w:rsidRDefault="004C660C" w:rsidP="000627CC">
            <w:pPr>
              <w:spacing w:before="40" w:after="40"/>
            </w:pPr>
            <w:r>
              <w:t>2</w:t>
            </w:r>
            <w:r w:rsidR="00651FC5">
              <w:t>.</w:t>
            </w:r>
            <w:r>
              <w:t>0</w:t>
            </w:r>
            <w:r w:rsidR="00651FC5">
              <w:t xml:space="preserve"> Sökkriterier</w:t>
            </w:r>
          </w:p>
        </w:tc>
        <w:tc>
          <w:tcPr>
            <w:tcW w:w="5947" w:type="dxa"/>
            <w:tcBorders>
              <w:top w:val="single" w:sz="6" w:space="0" w:color="auto"/>
            </w:tcBorders>
          </w:tcPr>
          <w:p w14:paraId="42BCB5F3" w14:textId="77777777" w:rsidR="00651FC5" w:rsidRDefault="007A6F59" w:rsidP="00445AF5">
            <w:pPr>
              <w:spacing w:before="40" w:after="40"/>
            </w:pPr>
            <w:r w:rsidRPr="00A55D30">
              <w:t>Användaren/Systemet matar in uppgifter i konsumentsystem för den person som användaren/systemet vill slå upp. Detta kan göras tillsammans med övriga sökkriterier (se kap 6.1.2 för mer detaljer kring detta)</w:t>
            </w:r>
          </w:p>
        </w:tc>
      </w:tr>
      <w:tr w:rsidR="0047345C" w:rsidRPr="00445AF5" w14:paraId="3E3EA254" w14:textId="77777777" w:rsidTr="000627CC">
        <w:tc>
          <w:tcPr>
            <w:tcW w:w="2943" w:type="dxa"/>
          </w:tcPr>
          <w:p w14:paraId="0DCECD9A" w14:textId="43F48037" w:rsidR="0047345C" w:rsidRPr="00445AF5" w:rsidRDefault="00D60F40" w:rsidP="000627CC">
            <w:pPr>
              <w:spacing w:before="40" w:after="40"/>
            </w:pPr>
            <w:r>
              <w:t>2</w:t>
            </w:r>
            <w:r w:rsidR="0047345C" w:rsidRPr="00445AF5">
              <w:t>.</w:t>
            </w:r>
            <w:r w:rsidR="004C660C">
              <w:t>1</w:t>
            </w:r>
            <w:r w:rsidR="0047345C" w:rsidRPr="00445AF5">
              <w:t xml:space="preserve"> GetObservation</w:t>
            </w:r>
            <w:r w:rsidR="00945A6E">
              <w:t>(</w:t>
            </w:r>
            <w:r w:rsidR="0047345C" w:rsidRPr="00445AF5">
              <w:t>Request</w:t>
            </w:r>
            <w:r w:rsidR="00945A6E">
              <w:t>)</w:t>
            </w:r>
          </w:p>
        </w:tc>
        <w:tc>
          <w:tcPr>
            <w:tcW w:w="5947" w:type="dxa"/>
          </w:tcPr>
          <w:p w14:paraId="51B23F99" w14:textId="40B37C1A" w:rsidR="0047345C" w:rsidRPr="00445AF5" w:rsidRDefault="00440D26" w:rsidP="00440D26">
            <w:pPr>
              <w:spacing w:before="40" w:after="40"/>
            </w:pPr>
            <w:r>
              <w:t>Konsumentsystemet</w:t>
            </w:r>
            <w:r w:rsidR="0047345C" w:rsidRPr="00445AF5">
              <w:t xml:space="preserve"> begär information och skickar det till tjänsteplattformen. Ärendet tas emot av tjänsteplattformen. </w:t>
            </w:r>
            <w:r>
              <w:t>Kontraktet GetObservation används.</w:t>
            </w:r>
          </w:p>
        </w:tc>
      </w:tr>
      <w:tr w:rsidR="0047345C" w:rsidRPr="00445AF5" w14:paraId="255D19D0" w14:textId="77777777" w:rsidTr="000627CC">
        <w:tc>
          <w:tcPr>
            <w:tcW w:w="2943" w:type="dxa"/>
          </w:tcPr>
          <w:p w14:paraId="03E650E1" w14:textId="1AC0AB5D" w:rsidR="0047345C" w:rsidRPr="00445AF5" w:rsidRDefault="004C660C" w:rsidP="000627CC">
            <w:pPr>
              <w:spacing w:before="40" w:after="40"/>
            </w:pPr>
            <w:r>
              <w:t>2</w:t>
            </w:r>
            <w:r w:rsidR="0047345C" w:rsidRPr="00445AF5">
              <w:t>.</w:t>
            </w:r>
            <w:r>
              <w:t>2</w:t>
            </w:r>
            <w:r w:rsidR="0047345C" w:rsidRPr="00445AF5">
              <w:t xml:space="preserve"> GetObservation</w:t>
            </w:r>
            <w:r w:rsidR="00945A6E">
              <w:t>(</w:t>
            </w:r>
            <w:r w:rsidR="0047345C" w:rsidRPr="00445AF5">
              <w:t>Request</w:t>
            </w:r>
            <w:r w:rsidR="00945A6E">
              <w:t>)</w:t>
            </w:r>
          </w:p>
        </w:tc>
        <w:tc>
          <w:tcPr>
            <w:tcW w:w="5947" w:type="dxa"/>
          </w:tcPr>
          <w:p w14:paraId="35B96B7B" w14:textId="1D0A17FD" w:rsidR="0047345C" w:rsidRPr="00445AF5" w:rsidRDefault="0047345C" w:rsidP="00445AF5">
            <w:pPr>
              <w:spacing w:before="40" w:after="40"/>
            </w:pPr>
            <w:r w:rsidRPr="00445AF5">
              <w:t xml:space="preserve">Efter en inre process skickas begäran vidare till rätt </w:t>
            </w:r>
            <w:r w:rsidR="00445AF5">
              <w:t xml:space="preserve">producent(er). </w:t>
            </w:r>
            <w:r w:rsidRPr="00445AF5">
              <w:t>Producenten tar emot begäran.</w:t>
            </w:r>
            <w:r w:rsidR="00440D26">
              <w:t xml:space="preserve"> Kontraktet GetObservation används.</w:t>
            </w:r>
          </w:p>
        </w:tc>
      </w:tr>
      <w:tr w:rsidR="0047345C" w:rsidRPr="00445AF5" w14:paraId="57C45C43" w14:textId="77777777" w:rsidTr="000627CC">
        <w:tc>
          <w:tcPr>
            <w:tcW w:w="2943" w:type="dxa"/>
          </w:tcPr>
          <w:p w14:paraId="7FB40904" w14:textId="4C3E60A5" w:rsidR="0047345C" w:rsidRPr="00445AF5" w:rsidRDefault="004C660C" w:rsidP="000627CC">
            <w:pPr>
              <w:spacing w:before="40" w:after="40"/>
            </w:pPr>
            <w:r>
              <w:t>2</w:t>
            </w:r>
            <w:r w:rsidR="0047345C" w:rsidRPr="00445AF5">
              <w:t>.</w:t>
            </w:r>
            <w:r>
              <w:t>3</w:t>
            </w:r>
            <w:r w:rsidR="0047345C" w:rsidRPr="00445AF5">
              <w:t xml:space="preserve"> GetObservation</w:t>
            </w:r>
            <w:r w:rsidR="00945A6E">
              <w:t>(</w:t>
            </w:r>
            <w:r w:rsidR="0047345C" w:rsidRPr="00445AF5">
              <w:t>Response</w:t>
            </w:r>
            <w:r w:rsidR="00945A6E">
              <w:t>)</w:t>
            </w:r>
          </w:p>
        </w:tc>
        <w:tc>
          <w:tcPr>
            <w:tcW w:w="5947" w:type="dxa"/>
          </w:tcPr>
          <w:p w14:paraId="38CAD118" w14:textId="395503CE" w:rsidR="0047345C" w:rsidRPr="00445AF5" w:rsidRDefault="00440D26" w:rsidP="00445AF5">
            <w:pPr>
              <w:spacing w:before="40" w:after="40"/>
            </w:pPr>
            <w:r>
              <w:t xml:space="preserve">Producenten skickar </w:t>
            </w:r>
            <w:r w:rsidRPr="00445AF5">
              <w:t>ett svar baserat på det som efterfrågas till tjänsteplattformen.</w:t>
            </w:r>
            <w:r>
              <w:t xml:space="preserve"> Kontraktet GetObservation används.</w:t>
            </w:r>
          </w:p>
        </w:tc>
      </w:tr>
      <w:tr w:rsidR="00445AF5" w:rsidRPr="00445AF5" w14:paraId="5D6A0878" w14:textId="77777777" w:rsidTr="000627CC">
        <w:tc>
          <w:tcPr>
            <w:tcW w:w="2943" w:type="dxa"/>
          </w:tcPr>
          <w:p w14:paraId="23144850" w14:textId="26C4B230" w:rsidR="00445AF5" w:rsidRDefault="004C660C" w:rsidP="000627CC">
            <w:pPr>
              <w:spacing w:before="40" w:after="40"/>
            </w:pPr>
            <w:r>
              <w:t>2</w:t>
            </w:r>
            <w:r w:rsidR="00445AF5">
              <w:t>.</w:t>
            </w:r>
            <w:r>
              <w:t>4</w:t>
            </w:r>
            <w:r w:rsidR="001F4A49" w:rsidRPr="00445AF5">
              <w:t xml:space="preserve"> GetObservation</w:t>
            </w:r>
            <w:r w:rsidR="00945A6E">
              <w:t>(</w:t>
            </w:r>
            <w:r w:rsidR="001F4A49" w:rsidRPr="00445AF5">
              <w:t>Response</w:t>
            </w:r>
            <w:r w:rsidR="00945A6E">
              <w:t>)</w:t>
            </w:r>
            <w:r w:rsidR="00445AF5">
              <w:t xml:space="preserve"> </w:t>
            </w:r>
          </w:p>
        </w:tc>
        <w:tc>
          <w:tcPr>
            <w:tcW w:w="5947" w:type="dxa"/>
          </w:tcPr>
          <w:p w14:paraId="5C26F3F6" w14:textId="52B812C9" w:rsidR="00445AF5" w:rsidRPr="00445AF5" w:rsidRDefault="00440D26" w:rsidP="00440D26">
            <w:pPr>
              <w:spacing w:before="40" w:after="40"/>
            </w:pPr>
            <w:r>
              <w:t>Tjänsteplattformen skickar svaret vidare till konsumentsystemet.</w:t>
            </w:r>
            <w:r w:rsidR="00F60A74">
              <w:t xml:space="preserve"> Kontraktet GetObservation används.</w:t>
            </w:r>
          </w:p>
        </w:tc>
      </w:tr>
      <w:tr w:rsidR="0047345C" w:rsidRPr="00A51E7F" w14:paraId="3D5E866A" w14:textId="77777777" w:rsidTr="000627CC">
        <w:tc>
          <w:tcPr>
            <w:tcW w:w="2943" w:type="dxa"/>
          </w:tcPr>
          <w:p w14:paraId="47D3D735" w14:textId="38DADCA3" w:rsidR="0047345C" w:rsidRPr="00445AF5" w:rsidRDefault="004C660C" w:rsidP="00440D26">
            <w:pPr>
              <w:spacing w:before="40" w:after="40"/>
            </w:pPr>
            <w:r>
              <w:t>2</w:t>
            </w:r>
            <w:r w:rsidR="0047345C" w:rsidRPr="00445AF5">
              <w:t>.</w:t>
            </w:r>
            <w:r>
              <w:t>5</w:t>
            </w:r>
            <w:r w:rsidR="0047345C" w:rsidRPr="00445AF5">
              <w:t xml:space="preserve"> </w:t>
            </w:r>
            <w:r w:rsidR="00440D26">
              <w:t>Information på begärd data</w:t>
            </w:r>
          </w:p>
        </w:tc>
        <w:tc>
          <w:tcPr>
            <w:tcW w:w="5947" w:type="dxa"/>
          </w:tcPr>
          <w:p w14:paraId="24F3F083" w14:textId="20EF9C00" w:rsidR="0047345C" w:rsidRPr="00445AF5" w:rsidRDefault="00B45604" w:rsidP="000627CC">
            <w:pPr>
              <w:spacing w:before="40" w:after="40"/>
            </w:pPr>
            <w:r>
              <w:t xml:space="preserve">Användaren/systemet får svar på det som efterfrågades. </w:t>
            </w:r>
          </w:p>
        </w:tc>
      </w:tr>
      <w:tr w:rsidR="00F13867" w:rsidRPr="00A51E7F" w14:paraId="46008FAD" w14:textId="77777777" w:rsidTr="000627CC">
        <w:tc>
          <w:tcPr>
            <w:tcW w:w="2943" w:type="dxa"/>
          </w:tcPr>
          <w:p w14:paraId="42C1FBE0" w14:textId="4A374FC3" w:rsidR="00F13867" w:rsidRDefault="00F13867" w:rsidP="000627CC">
            <w:pPr>
              <w:spacing w:before="40" w:after="40"/>
            </w:pPr>
            <w:r>
              <w:t>3.0 Radering av befintlig observationsdata</w:t>
            </w:r>
          </w:p>
        </w:tc>
        <w:tc>
          <w:tcPr>
            <w:tcW w:w="5947" w:type="dxa"/>
          </w:tcPr>
          <w:p w14:paraId="26E8A4A2" w14:textId="704F2D25" w:rsidR="00F13867" w:rsidRPr="00445AF5" w:rsidRDefault="00C01FC1" w:rsidP="000627CC">
            <w:pPr>
              <w:spacing w:before="40" w:after="40"/>
            </w:pPr>
            <w:r>
              <w:t>Användares/systemet raderar befintlig observationsdata</w:t>
            </w:r>
            <w:r w:rsidR="0035642A">
              <w:t>.</w:t>
            </w:r>
          </w:p>
        </w:tc>
      </w:tr>
      <w:tr w:rsidR="00F13867" w:rsidRPr="00A51E7F" w14:paraId="1DFB46E5" w14:textId="77777777" w:rsidTr="000627CC">
        <w:tc>
          <w:tcPr>
            <w:tcW w:w="2943" w:type="dxa"/>
          </w:tcPr>
          <w:p w14:paraId="1E94BBDD" w14:textId="46FBD3FD" w:rsidR="00F13867" w:rsidRDefault="00F13867" w:rsidP="000627CC">
            <w:pPr>
              <w:spacing w:before="40" w:after="40"/>
            </w:pPr>
            <w:r>
              <w:t>3.1 DeleteObservation(Request)</w:t>
            </w:r>
          </w:p>
        </w:tc>
        <w:tc>
          <w:tcPr>
            <w:tcW w:w="5947" w:type="dxa"/>
          </w:tcPr>
          <w:p w14:paraId="4AF7C2DC" w14:textId="427C69CF" w:rsidR="00F13867" w:rsidRPr="00445AF5" w:rsidRDefault="00C01FC1" w:rsidP="00F60A74">
            <w:pPr>
              <w:spacing w:before="40" w:after="40"/>
            </w:pPr>
            <w:r>
              <w:t>Lokal producent begär att befintlig observationsdata i producentsystemet raderas.</w:t>
            </w:r>
            <w:r w:rsidR="00F60A74">
              <w:t xml:space="preserve"> Kontraktet DeleteObservation används.</w:t>
            </w:r>
          </w:p>
        </w:tc>
      </w:tr>
      <w:tr w:rsidR="00F13867" w:rsidRPr="00A51E7F" w14:paraId="7E9EB13A" w14:textId="77777777" w:rsidTr="000627CC">
        <w:tc>
          <w:tcPr>
            <w:tcW w:w="2943" w:type="dxa"/>
          </w:tcPr>
          <w:p w14:paraId="4BDB71EB" w14:textId="46007D2E" w:rsidR="00F13867" w:rsidRDefault="00F13867" w:rsidP="000627CC">
            <w:pPr>
              <w:spacing w:before="40" w:after="40"/>
            </w:pPr>
            <w:r>
              <w:t>3.2 DeleteObservation(Response)</w:t>
            </w:r>
          </w:p>
        </w:tc>
        <w:tc>
          <w:tcPr>
            <w:tcW w:w="5947" w:type="dxa"/>
          </w:tcPr>
          <w:p w14:paraId="3CAE1D16" w14:textId="091DB266" w:rsidR="00F13867" w:rsidRPr="00445AF5" w:rsidRDefault="00C01FC1" w:rsidP="00C01FC1">
            <w:pPr>
              <w:spacing w:before="40" w:after="40"/>
            </w:pPr>
            <w:r>
              <w:t>Producentsystem bekräftar ifall raderingen lyckades eller inte lyckades.</w:t>
            </w:r>
            <w:r w:rsidR="00F60A74">
              <w:t xml:space="preserve"> Kontraktet DeleteObservation används.</w:t>
            </w:r>
          </w:p>
        </w:tc>
      </w:tr>
    </w:tbl>
    <w:p w14:paraId="024E0AFB" w14:textId="77777777" w:rsidR="00C374EC" w:rsidRDefault="00C374EC" w:rsidP="00E023EE">
      <w:pPr>
        <w:jc w:val="center"/>
        <w:rPr>
          <w:highlight w:val="yellow"/>
        </w:rPr>
      </w:pPr>
    </w:p>
    <w:p w14:paraId="0707F609" w14:textId="77777777" w:rsidR="00C374EC" w:rsidRDefault="00C374EC" w:rsidP="00E023EE">
      <w:pPr>
        <w:jc w:val="center"/>
        <w:rPr>
          <w:highlight w:val="yellow"/>
        </w:rPr>
      </w:pPr>
    </w:p>
    <w:p w14:paraId="148A1EBF" w14:textId="77777777" w:rsidR="00C374EC" w:rsidRDefault="00C374EC" w:rsidP="00C374EC"/>
    <w:p w14:paraId="11CA46A7" w14:textId="77777777" w:rsidR="00C374EC" w:rsidRPr="00C374EC" w:rsidRDefault="00C374EC" w:rsidP="00C374EC"/>
    <w:p w14:paraId="69DAD899" w14:textId="22AEC1D3" w:rsidR="003B3827" w:rsidRDefault="003B3827" w:rsidP="007E47C0">
      <w:pPr>
        <w:pStyle w:val="Rubrik3"/>
      </w:pPr>
      <w:bookmarkStart w:id="32" w:name="_Toc374962112"/>
      <w:r>
        <w:lastRenderedPageBreak/>
        <w:t>Mätvärden</w:t>
      </w:r>
      <w:bookmarkEnd w:id="32"/>
    </w:p>
    <w:p w14:paraId="207AE4E9" w14:textId="667D0015" w:rsidR="0064228A" w:rsidRPr="00D55F7B" w:rsidRDefault="0064228A" w:rsidP="0064228A">
      <w:r w:rsidRPr="00D55F7B">
        <w:t xml:space="preserve">Nedanstående diagram visar hur </w:t>
      </w:r>
      <w:r>
        <w:t>flödet ser ut när information om mätvärden hanteras</w:t>
      </w:r>
      <w:r w:rsidRPr="00D55F7B">
        <w:t>.</w:t>
      </w:r>
      <w:r>
        <w:t xml:space="preserve"> </w:t>
      </w:r>
    </w:p>
    <w:p w14:paraId="4B47E722" w14:textId="77777777" w:rsidR="0064228A" w:rsidRPr="0064228A" w:rsidRDefault="0064228A" w:rsidP="0064228A"/>
    <w:p w14:paraId="1D55892F" w14:textId="137A1ECC" w:rsidR="003B3827" w:rsidRDefault="003B3827" w:rsidP="003B3827">
      <w:pPr>
        <w:pStyle w:val="Rubrik4"/>
      </w:pPr>
      <w:r>
        <w:t>Arbetsflödesdiagram</w:t>
      </w:r>
    </w:p>
    <w:p w14:paraId="2ECC5B7B" w14:textId="77777777" w:rsidR="0064228A" w:rsidRDefault="0064228A" w:rsidP="0064228A"/>
    <w:p w14:paraId="70DE3CB2" w14:textId="5CA368B8" w:rsidR="0064228A" w:rsidRPr="0064228A" w:rsidRDefault="000813FA" w:rsidP="0064228A">
      <w:r>
        <w:object w:dxaOrig="11564" w:dyaOrig="5366" w14:anchorId="4C781884">
          <v:shape id="_x0000_i1030" type="#_x0000_t75" style="width:433.5pt;height:201pt" o:ole="">
            <v:imagedata r:id="rId13" o:title=""/>
          </v:shape>
          <o:OLEObject Type="Embed" ProgID="Visio.Drawing.11" ShapeID="_x0000_i1030" DrawAspect="Content" ObjectID="_1448704230" r:id="rId14"/>
        </w:object>
      </w:r>
    </w:p>
    <w:p w14:paraId="03F54CAA" w14:textId="77777777" w:rsidR="000813FA" w:rsidRDefault="000813FA" w:rsidP="000813FA">
      <w:pPr>
        <w:pStyle w:val="Rubrik5"/>
        <w:numPr>
          <w:ilvl w:val="0"/>
          <w:numId w:val="0"/>
        </w:numPr>
        <w:ind w:left="1008"/>
      </w:pPr>
    </w:p>
    <w:p w14:paraId="10291793" w14:textId="7D80A994" w:rsidR="003B3827" w:rsidRDefault="003B3827" w:rsidP="003B3827">
      <w:pPr>
        <w:pStyle w:val="Rubrik5"/>
      </w:pPr>
      <w:r>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5A36" w:rsidRPr="00F71DFD" w14:paraId="3C042715" w14:textId="77777777" w:rsidTr="002919E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517354" w14:textId="77777777" w:rsidR="00705A36" w:rsidRPr="00F71DFD" w:rsidRDefault="00705A36" w:rsidP="002919E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C2174A" w14:textId="77777777" w:rsidR="00705A36" w:rsidRPr="00F71DFD" w:rsidRDefault="00705A36" w:rsidP="002919E0">
            <w:pPr>
              <w:tabs>
                <w:tab w:val="left" w:pos="567"/>
              </w:tabs>
              <w:rPr>
                <w:b/>
                <w:szCs w:val="24"/>
              </w:rPr>
            </w:pPr>
            <w:r w:rsidRPr="00F71DFD">
              <w:rPr>
                <w:b/>
                <w:szCs w:val="24"/>
              </w:rPr>
              <w:t>Beskrivning alt. referens</w:t>
            </w:r>
          </w:p>
        </w:tc>
      </w:tr>
      <w:tr w:rsidR="00705A36" w:rsidRPr="00A55D30" w14:paraId="26210B10" w14:textId="77777777" w:rsidTr="002919E0">
        <w:trPr>
          <w:trHeight w:val="709"/>
        </w:trPr>
        <w:tc>
          <w:tcPr>
            <w:tcW w:w="1027" w:type="pct"/>
            <w:tcBorders>
              <w:top w:val="single" w:sz="6" w:space="0" w:color="auto"/>
            </w:tcBorders>
          </w:tcPr>
          <w:p w14:paraId="065C2920" w14:textId="77777777" w:rsidR="00705A36" w:rsidRPr="00A55D30" w:rsidRDefault="00705A36" w:rsidP="002919E0">
            <w:pPr>
              <w:spacing w:before="40" w:after="40"/>
            </w:pPr>
            <w:r w:rsidRPr="00A55D30">
              <w:t>Användare/System</w:t>
            </w:r>
          </w:p>
        </w:tc>
        <w:tc>
          <w:tcPr>
            <w:tcW w:w="3973" w:type="pct"/>
            <w:tcBorders>
              <w:top w:val="single" w:sz="6" w:space="0" w:color="auto"/>
            </w:tcBorders>
          </w:tcPr>
          <w:p w14:paraId="18A25199" w14:textId="3A5A1E06" w:rsidR="00705A36" w:rsidRPr="00A55D30" w:rsidRDefault="00705A36" w:rsidP="00705A36">
            <w:pPr>
              <w:spacing w:before="40" w:after="40"/>
            </w:pPr>
            <w:r w:rsidRPr="00A55D30">
              <w:t xml:space="preserve">I detta fall kan användaren vara en person som använder systemet för att hämta </w:t>
            </w:r>
            <w:r>
              <w:t>mätvärden,</w:t>
            </w:r>
            <w:r w:rsidRPr="00A55D30">
              <w:t xml:space="preserve"> men det kan också vara ett system som gör samma anrop. Det kan vara en vårdpersonal eller en patient. </w:t>
            </w:r>
          </w:p>
        </w:tc>
      </w:tr>
    </w:tbl>
    <w:p w14:paraId="37C193D7" w14:textId="77777777" w:rsidR="00705A36" w:rsidRPr="00705A36" w:rsidRDefault="00705A36" w:rsidP="00705A36"/>
    <w:p w14:paraId="25104DAD" w14:textId="7C7ED96B" w:rsidR="003B3827" w:rsidRDefault="003B3827" w:rsidP="003B3827">
      <w:pPr>
        <w:pStyle w:val="Rubrik5"/>
      </w:pPr>
      <w:r>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2"/>
        <w:gridCol w:w="6565"/>
      </w:tblGrid>
      <w:tr w:rsidR="00733CEA" w:rsidRPr="00F71DFD" w14:paraId="23D9B4CE" w14:textId="77777777" w:rsidTr="002919E0">
        <w:trPr>
          <w:trHeight w:val="348"/>
        </w:trPr>
        <w:tc>
          <w:tcPr>
            <w:tcW w:w="102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1161218" w14:textId="77777777" w:rsidR="00733CEA" w:rsidRPr="00F71DFD" w:rsidRDefault="00733CEA" w:rsidP="002919E0">
            <w:pPr>
              <w:tabs>
                <w:tab w:val="left" w:pos="567"/>
              </w:tabs>
              <w:jc w:val="center"/>
              <w:rPr>
                <w:b/>
                <w:szCs w:val="24"/>
              </w:rPr>
            </w:pPr>
            <w:r w:rsidRPr="00F71DFD">
              <w:rPr>
                <w:b/>
                <w:szCs w:val="24"/>
              </w:rPr>
              <w:t>Namn/beteckning</w:t>
            </w:r>
          </w:p>
        </w:tc>
        <w:tc>
          <w:tcPr>
            <w:tcW w:w="397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6C0F73D" w14:textId="77777777" w:rsidR="00733CEA" w:rsidRPr="00F71DFD" w:rsidRDefault="00733CEA" w:rsidP="002919E0">
            <w:pPr>
              <w:tabs>
                <w:tab w:val="left" w:pos="567"/>
              </w:tabs>
              <w:rPr>
                <w:b/>
                <w:szCs w:val="24"/>
              </w:rPr>
            </w:pPr>
            <w:r w:rsidRPr="00F71DFD">
              <w:rPr>
                <w:b/>
                <w:szCs w:val="24"/>
              </w:rPr>
              <w:t>Beskrivning alt. referens</w:t>
            </w:r>
          </w:p>
        </w:tc>
      </w:tr>
      <w:tr w:rsidR="00733CEA" w:rsidRPr="00A55D30" w14:paraId="64444D51" w14:textId="77777777" w:rsidTr="002919E0">
        <w:trPr>
          <w:trHeight w:val="709"/>
        </w:trPr>
        <w:tc>
          <w:tcPr>
            <w:tcW w:w="1028" w:type="pct"/>
            <w:tcBorders>
              <w:top w:val="single" w:sz="6" w:space="0" w:color="auto"/>
            </w:tcBorders>
          </w:tcPr>
          <w:p w14:paraId="71FA0DE9" w14:textId="6B26B419" w:rsidR="00733CEA" w:rsidRPr="00A55D30" w:rsidRDefault="00733CEA" w:rsidP="00733CEA">
            <w:pPr>
              <w:spacing w:before="40" w:after="40"/>
            </w:pPr>
            <w:r>
              <w:t>Registrerar/Uppdaterar mätvärdesdata</w:t>
            </w:r>
          </w:p>
        </w:tc>
        <w:tc>
          <w:tcPr>
            <w:tcW w:w="3972" w:type="pct"/>
            <w:tcBorders>
              <w:top w:val="single" w:sz="6" w:space="0" w:color="auto"/>
            </w:tcBorders>
          </w:tcPr>
          <w:p w14:paraId="20F4A400" w14:textId="46FE799D" w:rsidR="00733CEA" w:rsidRPr="00A55D30" w:rsidRDefault="00733CEA" w:rsidP="002919E0">
            <w:pPr>
              <w:spacing w:before="40" w:after="40"/>
            </w:pPr>
            <w:r w:rsidRPr="00A55D30">
              <w:t>Information som innefattar</w:t>
            </w:r>
            <w:r>
              <w:t xml:space="preserve"> mätvärdesdata dokumenteras</w:t>
            </w:r>
            <w:r w:rsidRPr="00A55D30">
              <w:t xml:space="preserve">.  </w:t>
            </w:r>
            <w:r>
              <w:t>Detta kan vara i form av nyregistrering eller uppdatering av befintlig mätvärdesdata.</w:t>
            </w:r>
          </w:p>
        </w:tc>
      </w:tr>
      <w:tr w:rsidR="00733CEA" w:rsidRPr="00A55D30" w14:paraId="462860CC" w14:textId="77777777" w:rsidTr="002919E0">
        <w:trPr>
          <w:trHeight w:val="709"/>
        </w:trPr>
        <w:tc>
          <w:tcPr>
            <w:tcW w:w="1028" w:type="pct"/>
          </w:tcPr>
          <w:p w14:paraId="2B571AE8" w14:textId="77777777" w:rsidR="00733CEA" w:rsidRPr="00A55D30" w:rsidRDefault="00733CEA" w:rsidP="002919E0">
            <w:pPr>
              <w:spacing w:before="40" w:after="40"/>
            </w:pPr>
            <w:r w:rsidRPr="00A55D30">
              <w:t>Slår upp relevant person tillsammans med eventuell övrig information</w:t>
            </w:r>
          </w:p>
        </w:tc>
        <w:tc>
          <w:tcPr>
            <w:tcW w:w="3972" w:type="pct"/>
          </w:tcPr>
          <w:p w14:paraId="47B00122" w14:textId="77777777" w:rsidR="00733CEA" w:rsidRPr="00A55D30" w:rsidRDefault="00733CEA" w:rsidP="002919E0">
            <w:pPr>
              <w:spacing w:before="40" w:after="40"/>
            </w:pPr>
            <w:r w:rsidRPr="00A55D30">
              <w:t>Användaren/Systemet matar in uppgifter i konsumentsystem för den person som användaren/systemet vill slå upp. Detta kan göras tills</w:t>
            </w:r>
            <w:r>
              <w:t xml:space="preserve">ammans med övriga sökkriterier. </w:t>
            </w:r>
          </w:p>
        </w:tc>
      </w:tr>
      <w:tr w:rsidR="00733CEA" w:rsidRPr="00A55D30" w14:paraId="4B45AF35" w14:textId="77777777" w:rsidTr="002919E0">
        <w:trPr>
          <w:trHeight w:val="709"/>
        </w:trPr>
        <w:tc>
          <w:tcPr>
            <w:tcW w:w="1028" w:type="pct"/>
          </w:tcPr>
          <w:p w14:paraId="16165E15" w14:textId="0B412B4E" w:rsidR="00733CEA" w:rsidRPr="00A55D30" w:rsidRDefault="00733CEA" w:rsidP="00733CEA">
            <w:pPr>
              <w:spacing w:before="40" w:after="40"/>
            </w:pPr>
            <w:r w:rsidRPr="00A55D30">
              <w:t xml:space="preserve">Tar emot </w:t>
            </w:r>
            <w:r>
              <w:t>mätvärden(n)</w:t>
            </w:r>
          </w:p>
        </w:tc>
        <w:tc>
          <w:tcPr>
            <w:tcW w:w="3972" w:type="pct"/>
          </w:tcPr>
          <w:p w14:paraId="73241BA6" w14:textId="77777777" w:rsidR="00733CEA" w:rsidRPr="00A55D30" w:rsidRDefault="00733CEA" w:rsidP="002919E0">
            <w:pPr>
              <w:spacing w:before="40" w:after="40"/>
            </w:pPr>
            <w:r w:rsidRPr="00A55D30">
              <w:t>Användaren/Systemet tar emot den begärda informationen i konsumentsystemet.</w:t>
            </w:r>
          </w:p>
        </w:tc>
      </w:tr>
      <w:tr w:rsidR="00733CEA" w:rsidRPr="00A55D30" w14:paraId="60E26238" w14:textId="77777777" w:rsidTr="002919E0">
        <w:trPr>
          <w:trHeight w:val="709"/>
        </w:trPr>
        <w:tc>
          <w:tcPr>
            <w:tcW w:w="1028" w:type="pct"/>
          </w:tcPr>
          <w:p w14:paraId="4B5F607E" w14:textId="777AF500" w:rsidR="00733CEA" w:rsidRDefault="00733CEA" w:rsidP="002919E0">
            <w:pPr>
              <w:spacing w:before="40" w:after="40"/>
            </w:pPr>
            <w:r>
              <w:t>Raderar mätvärdesdata</w:t>
            </w:r>
          </w:p>
        </w:tc>
        <w:tc>
          <w:tcPr>
            <w:tcW w:w="3972" w:type="pct"/>
          </w:tcPr>
          <w:p w14:paraId="25058C41" w14:textId="4D46A9FE" w:rsidR="00733CEA" w:rsidRPr="00A55D30" w:rsidRDefault="00733CEA" w:rsidP="002919E0">
            <w:pPr>
              <w:spacing w:before="40" w:after="40"/>
            </w:pPr>
            <w:r>
              <w:t xml:space="preserve">Information som innefattar redan registrerad mätvärdesdata raderas. </w:t>
            </w:r>
          </w:p>
        </w:tc>
      </w:tr>
    </w:tbl>
    <w:p w14:paraId="48BDB6AE" w14:textId="77777777" w:rsidR="00733CEA" w:rsidRPr="00733CEA" w:rsidRDefault="00733CEA" w:rsidP="00733CEA"/>
    <w:p w14:paraId="5094EE17" w14:textId="59F7C3E8" w:rsidR="003B3827" w:rsidRDefault="003B3827" w:rsidP="003B3827">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401A78" w:rsidRPr="00F71DFD" w14:paraId="7C549B6E" w14:textId="77777777" w:rsidTr="002919E0">
        <w:trPr>
          <w:trHeight w:val="348"/>
        </w:trPr>
        <w:tc>
          <w:tcPr>
            <w:tcW w:w="102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14014F3" w14:textId="77777777" w:rsidR="00401A78" w:rsidRPr="00F71DFD" w:rsidRDefault="00401A78" w:rsidP="002919E0">
            <w:pPr>
              <w:tabs>
                <w:tab w:val="left" w:pos="567"/>
              </w:tabs>
              <w:jc w:val="center"/>
              <w:rPr>
                <w:b/>
                <w:szCs w:val="24"/>
              </w:rPr>
            </w:pPr>
            <w:r w:rsidRPr="00F71DFD">
              <w:rPr>
                <w:b/>
                <w:szCs w:val="24"/>
              </w:rPr>
              <w:t>Namn/beteckning</w:t>
            </w:r>
          </w:p>
        </w:tc>
        <w:tc>
          <w:tcPr>
            <w:tcW w:w="397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2706162" w14:textId="77777777" w:rsidR="00401A78" w:rsidRPr="00F71DFD" w:rsidRDefault="00401A78" w:rsidP="002919E0">
            <w:pPr>
              <w:tabs>
                <w:tab w:val="left" w:pos="567"/>
              </w:tabs>
              <w:rPr>
                <w:b/>
                <w:szCs w:val="24"/>
              </w:rPr>
            </w:pPr>
            <w:r w:rsidRPr="00F71DFD">
              <w:rPr>
                <w:b/>
                <w:szCs w:val="24"/>
              </w:rPr>
              <w:t>Beskrivning alt. referens</w:t>
            </w:r>
          </w:p>
        </w:tc>
      </w:tr>
      <w:tr w:rsidR="00401A78" w:rsidRPr="00A51E7F" w14:paraId="141E7D93" w14:textId="77777777" w:rsidTr="002919E0">
        <w:trPr>
          <w:trHeight w:val="709"/>
        </w:trPr>
        <w:tc>
          <w:tcPr>
            <w:tcW w:w="1028" w:type="pct"/>
            <w:tcBorders>
              <w:top w:val="single" w:sz="6" w:space="0" w:color="auto"/>
            </w:tcBorders>
          </w:tcPr>
          <w:p w14:paraId="54DBC475" w14:textId="116A8FF9" w:rsidR="00401A78" w:rsidRPr="00A55D30" w:rsidRDefault="00401A78" w:rsidP="002919E0">
            <w:pPr>
              <w:spacing w:before="40" w:after="40"/>
            </w:pPr>
            <w:r>
              <w:t>Mätvärdesdata</w:t>
            </w:r>
          </w:p>
        </w:tc>
        <w:tc>
          <w:tcPr>
            <w:tcW w:w="3972" w:type="pct"/>
            <w:tcBorders>
              <w:top w:val="single" w:sz="6" w:space="0" w:color="auto"/>
            </w:tcBorders>
          </w:tcPr>
          <w:p w14:paraId="0E0C978C" w14:textId="04C18B60" w:rsidR="00401A78" w:rsidRPr="00A55D30" w:rsidRDefault="00401A78" w:rsidP="00401A78">
            <w:pPr>
              <w:spacing w:before="40" w:after="40"/>
            </w:pPr>
            <w:r>
              <w:t xml:space="preserve">Den information som registreras/uppdateras i ett system som kan utgöra det mätvärdesdata som kan begäras från konsumentsystem </w:t>
            </w:r>
          </w:p>
        </w:tc>
      </w:tr>
      <w:tr w:rsidR="00401A78" w:rsidRPr="00412989" w14:paraId="4A25EA72" w14:textId="77777777" w:rsidTr="002919E0">
        <w:trPr>
          <w:trHeight w:val="709"/>
        </w:trPr>
        <w:tc>
          <w:tcPr>
            <w:tcW w:w="1028" w:type="pct"/>
          </w:tcPr>
          <w:p w14:paraId="70C42E37" w14:textId="77777777" w:rsidR="00401A78" w:rsidRPr="00412989" w:rsidRDefault="00401A78" w:rsidP="002919E0">
            <w:pPr>
              <w:spacing w:before="40" w:after="40"/>
            </w:pPr>
            <w:r w:rsidRPr="00412989">
              <w:t>Sökkriterier</w:t>
            </w:r>
          </w:p>
        </w:tc>
        <w:tc>
          <w:tcPr>
            <w:tcW w:w="3972" w:type="pct"/>
          </w:tcPr>
          <w:p w14:paraId="312DEE90" w14:textId="77777777" w:rsidR="00401A78" w:rsidRPr="00412989" w:rsidRDefault="00401A78" w:rsidP="002919E0">
            <w:r w:rsidRPr="00412989">
              <w:t>Önskade kriterier för efterfrågad information</w:t>
            </w:r>
          </w:p>
        </w:tc>
      </w:tr>
      <w:tr w:rsidR="00401A78" w:rsidRPr="00412989" w14:paraId="58587965" w14:textId="77777777" w:rsidTr="002919E0">
        <w:trPr>
          <w:trHeight w:val="709"/>
        </w:trPr>
        <w:tc>
          <w:tcPr>
            <w:tcW w:w="1028" w:type="pct"/>
          </w:tcPr>
          <w:p w14:paraId="2B9FF2FA" w14:textId="4F300041" w:rsidR="00401A78" w:rsidRPr="00412989" w:rsidRDefault="00401A78" w:rsidP="00401A78">
            <w:pPr>
              <w:spacing w:before="40" w:after="40"/>
            </w:pPr>
            <w:r>
              <w:t>Begäran på mätvärdesdata</w:t>
            </w:r>
          </w:p>
        </w:tc>
        <w:tc>
          <w:tcPr>
            <w:tcW w:w="3972" w:type="pct"/>
          </w:tcPr>
          <w:p w14:paraId="32393950" w14:textId="04815741" w:rsidR="00401A78" w:rsidRPr="00412989" w:rsidRDefault="00401A78" w:rsidP="00401A78">
            <w:r>
              <w:t>En begäran som skickas ut baserat på tidigare sökkriterier på efterfrågad mätvärdesdata.</w:t>
            </w:r>
          </w:p>
        </w:tc>
      </w:tr>
      <w:tr w:rsidR="00401A78" w:rsidRPr="00A51E7F" w14:paraId="31F80D08" w14:textId="77777777" w:rsidTr="002919E0">
        <w:trPr>
          <w:trHeight w:val="709"/>
        </w:trPr>
        <w:tc>
          <w:tcPr>
            <w:tcW w:w="1028" w:type="pct"/>
          </w:tcPr>
          <w:p w14:paraId="5535EE88" w14:textId="77777777" w:rsidR="00401A78" w:rsidRPr="00412989" w:rsidRDefault="00401A78" w:rsidP="002919E0">
            <w:pPr>
              <w:spacing w:before="40" w:after="40"/>
            </w:pPr>
            <w:r>
              <w:t>Radering</w:t>
            </w:r>
          </w:p>
        </w:tc>
        <w:tc>
          <w:tcPr>
            <w:tcW w:w="3972" w:type="pct"/>
          </w:tcPr>
          <w:p w14:paraId="110CC541" w14:textId="3EBD7256" w:rsidR="00401A78" w:rsidRPr="00412989" w:rsidRDefault="00401A78" w:rsidP="00984A65">
            <w:pPr>
              <w:spacing w:before="40" w:after="40"/>
            </w:pPr>
            <w:r>
              <w:t xml:space="preserve">Raderar registrerad </w:t>
            </w:r>
            <w:r w:rsidR="00984A65">
              <w:t>mätvärdesdata</w:t>
            </w:r>
            <w:r>
              <w:t xml:space="preserve">. </w:t>
            </w:r>
          </w:p>
        </w:tc>
      </w:tr>
    </w:tbl>
    <w:p w14:paraId="5A86D256" w14:textId="77777777" w:rsidR="00401A78" w:rsidRPr="00401A78" w:rsidRDefault="00401A78" w:rsidP="00401A78"/>
    <w:p w14:paraId="31FD356F" w14:textId="19174F03" w:rsidR="003B3827" w:rsidRDefault="003B3827" w:rsidP="003B3827">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F800BC" w:rsidRPr="00F71DFD" w14:paraId="2C9714F8" w14:textId="77777777" w:rsidTr="002919E0">
        <w:trPr>
          <w:trHeight w:val="348"/>
        </w:trPr>
        <w:tc>
          <w:tcPr>
            <w:tcW w:w="104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D59477C" w14:textId="77777777" w:rsidR="00F800BC" w:rsidRPr="00F71DFD" w:rsidRDefault="00F800BC" w:rsidP="002919E0">
            <w:pPr>
              <w:tabs>
                <w:tab w:val="left" w:pos="567"/>
              </w:tabs>
              <w:jc w:val="center"/>
              <w:rPr>
                <w:b/>
                <w:szCs w:val="24"/>
              </w:rPr>
            </w:pPr>
            <w:r w:rsidRPr="00F71DFD">
              <w:rPr>
                <w:b/>
                <w:szCs w:val="24"/>
              </w:rPr>
              <w:t>Namn/beteckning</w:t>
            </w:r>
          </w:p>
        </w:tc>
        <w:tc>
          <w:tcPr>
            <w:tcW w:w="395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5183431" w14:textId="77777777" w:rsidR="00F800BC" w:rsidRPr="00F71DFD" w:rsidRDefault="00F800BC" w:rsidP="002919E0">
            <w:pPr>
              <w:tabs>
                <w:tab w:val="left" w:pos="567"/>
              </w:tabs>
              <w:rPr>
                <w:b/>
                <w:szCs w:val="24"/>
              </w:rPr>
            </w:pPr>
            <w:r w:rsidRPr="00F71DFD">
              <w:rPr>
                <w:b/>
                <w:szCs w:val="24"/>
              </w:rPr>
              <w:t>Beskrivning alt. referens</w:t>
            </w:r>
          </w:p>
        </w:tc>
      </w:tr>
      <w:tr w:rsidR="00F800BC" w:rsidRPr="00211EF1" w14:paraId="2685F5FB" w14:textId="77777777" w:rsidTr="002919E0">
        <w:trPr>
          <w:trHeight w:val="709"/>
        </w:trPr>
        <w:tc>
          <w:tcPr>
            <w:tcW w:w="1043" w:type="pct"/>
            <w:tcBorders>
              <w:top w:val="single" w:sz="6" w:space="0" w:color="auto"/>
              <w:bottom w:val="single" w:sz="6" w:space="0" w:color="auto"/>
            </w:tcBorders>
          </w:tcPr>
          <w:p w14:paraId="3B0C276A" w14:textId="77777777" w:rsidR="00F800BC" w:rsidRPr="00211EF1" w:rsidRDefault="00F800BC" w:rsidP="002919E0">
            <w:pPr>
              <w:spacing w:before="40" w:after="40"/>
            </w:pPr>
            <w:r w:rsidRPr="00211EF1">
              <w:t>Konsumentsystem</w:t>
            </w:r>
          </w:p>
        </w:tc>
        <w:tc>
          <w:tcPr>
            <w:tcW w:w="3957" w:type="pct"/>
            <w:tcBorders>
              <w:top w:val="single" w:sz="6" w:space="0" w:color="auto"/>
              <w:bottom w:val="single" w:sz="6" w:space="0" w:color="auto"/>
            </w:tcBorders>
          </w:tcPr>
          <w:p w14:paraId="5C50E59F" w14:textId="77777777" w:rsidR="00F800BC" w:rsidRPr="00211EF1" w:rsidRDefault="00F800BC" w:rsidP="002919E0">
            <w:pPr>
              <w:spacing w:before="40" w:after="40"/>
            </w:pPr>
            <w:r w:rsidRPr="00211EF1">
              <w:t xml:space="preserve">Det system som </w:t>
            </w:r>
            <w:r>
              <w:t>används för att konsumera information. Dvs det system som hämtar information som finns registrerad i andra system</w:t>
            </w:r>
            <w:r w:rsidRPr="00211EF1">
              <w:t xml:space="preserve"> </w:t>
            </w:r>
          </w:p>
        </w:tc>
      </w:tr>
      <w:tr w:rsidR="00F800BC" w:rsidRPr="00211EF1" w14:paraId="68581646" w14:textId="77777777" w:rsidTr="002919E0">
        <w:trPr>
          <w:trHeight w:val="709"/>
        </w:trPr>
        <w:tc>
          <w:tcPr>
            <w:tcW w:w="1043" w:type="pct"/>
            <w:tcBorders>
              <w:top w:val="single" w:sz="6" w:space="0" w:color="auto"/>
              <w:bottom w:val="single" w:sz="6" w:space="0" w:color="auto"/>
            </w:tcBorders>
          </w:tcPr>
          <w:p w14:paraId="7C3A6344" w14:textId="77777777" w:rsidR="00F800BC" w:rsidRPr="00211EF1" w:rsidRDefault="00F800BC" w:rsidP="002919E0">
            <w:pPr>
              <w:spacing w:before="40" w:after="40"/>
            </w:pPr>
            <w:r>
              <w:t>Producentsystem</w:t>
            </w:r>
          </w:p>
        </w:tc>
        <w:tc>
          <w:tcPr>
            <w:tcW w:w="3957" w:type="pct"/>
            <w:tcBorders>
              <w:top w:val="single" w:sz="6" w:space="0" w:color="auto"/>
              <w:bottom w:val="single" w:sz="6" w:space="0" w:color="auto"/>
            </w:tcBorders>
          </w:tcPr>
          <w:p w14:paraId="66FF13AC" w14:textId="77777777" w:rsidR="00F800BC" w:rsidRDefault="00F800BC" w:rsidP="002919E0">
            <w:pPr>
              <w:spacing w:before="40" w:after="40"/>
            </w:pPr>
            <w:r>
              <w:t xml:space="preserve">Det system som kommunicerar och producerar information åt ett konsumentssystem. </w:t>
            </w:r>
          </w:p>
          <w:p w14:paraId="62A2A3F2" w14:textId="77777777" w:rsidR="00F800BC" w:rsidRDefault="00F800BC" w:rsidP="002919E0">
            <w:pPr>
              <w:spacing w:before="40" w:after="40"/>
            </w:pPr>
          </w:p>
          <w:p w14:paraId="14785B6D" w14:textId="77777777" w:rsidR="00F800BC" w:rsidRPr="00211EF1" w:rsidRDefault="00F800BC" w:rsidP="002919E0">
            <w:pPr>
              <w:spacing w:before="40" w:after="40"/>
            </w:pPr>
            <w:r>
              <w:t xml:space="preserve">Producentsystem och lokal producent kan i vissa fall vara ett och samma system. </w:t>
            </w:r>
          </w:p>
        </w:tc>
      </w:tr>
      <w:tr w:rsidR="00F800BC" w:rsidRPr="00211EF1" w14:paraId="1F36071B" w14:textId="77777777" w:rsidTr="002919E0">
        <w:trPr>
          <w:trHeight w:val="709"/>
        </w:trPr>
        <w:tc>
          <w:tcPr>
            <w:tcW w:w="1043" w:type="pct"/>
            <w:tcBorders>
              <w:top w:val="single" w:sz="6" w:space="0" w:color="auto"/>
            </w:tcBorders>
          </w:tcPr>
          <w:p w14:paraId="165B65AE" w14:textId="77777777" w:rsidR="00F800BC" w:rsidRPr="00211EF1" w:rsidRDefault="00F800BC" w:rsidP="002919E0">
            <w:pPr>
              <w:spacing w:before="40" w:after="40"/>
            </w:pPr>
            <w:r>
              <w:t>Lokal producent</w:t>
            </w:r>
          </w:p>
        </w:tc>
        <w:tc>
          <w:tcPr>
            <w:tcW w:w="3957" w:type="pct"/>
            <w:tcBorders>
              <w:top w:val="single" w:sz="6" w:space="0" w:color="auto"/>
            </w:tcBorders>
          </w:tcPr>
          <w:p w14:paraId="4B588D6A" w14:textId="77777777" w:rsidR="00F800BC" w:rsidRPr="00211EF1" w:rsidRDefault="00F800BC" w:rsidP="002919E0">
            <w:pPr>
              <w:spacing w:before="40" w:after="40"/>
            </w:pPr>
            <w:r>
              <w:t xml:space="preserve">Det system som i detta fall utgör källsystemet som användare direkt registrerar/uppdaterar/raderar information i. </w:t>
            </w:r>
          </w:p>
        </w:tc>
      </w:tr>
    </w:tbl>
    <w:p w14:paraId="33396EB8" w14:textId="77777777" w:rsidR="00F800BC" w:rsidRPr="00F800BC" w:rsidRDefault="00F800BC" w:rsidP="00F800BC"/>
    <w:p w14:paraId="612572EE" w14:textId="77777777" w:rsidR="003B3827" w:rsidRPr="003B3827" w:rsidRDefault="003B3827" w:rsidP="003B3827"/>
    <w:p w14:paraId="1FCEFA53" w14:textId="77777777" w:rsidR="005F59E9" w:rsidRDefault="005F59E9">
      <w:pPr>
        <w:spacing w:line="240" w:lineRule="auto"/>
        <w:rPr>
          <w:rFonts w:eastAsia="Times New Roman"/>
          <w:bCs/>
          <w:iCs/>
          <w:sz w:val="24"/>
        </w:rPr>
      </w:pPr>
      <w:r>
        <w:br w:type="page"/>
      </w:r>
    </w:p>
    <w:p w14:paraId="11237A4B" w14:textId="45FD41B8" w:rsidR="003B3827" w:rsidRDefault="003B3827" w:rsidP="003B3827">
      <w:pPr>
        <w:pStyle w:val="Rubrik4"/>
      </w:pPr>
      <w:r>
        <w:lastRenderedPageBreak/>
        <w:t>Sekvensdiagram</w:t>
      </w:r>
    </w:p>
    <w:p w14:paraId="27D2B12C" w14:textId="31C74DB7" w:rsidR="005F59E9" w:rsidRPr="005F59E9" w:rsidRDefault="005F59E9" w:rsidP="005F59E9">
      <w:r>
        <w:object w:dxaOrig="10871" w:dyaOrig="9088" w14:anchorId="0E3FF7CA">
          <v:shape id="_x0000_i1026" type="#_x0000_t75" style="width:6in;height:363pt" o:ole="">
            <v:imagedata r:id="rId15" o:title=""/>
          </v:shape>
          <o:OLEObject Type="Embed" ProgID="Visio.Drawing.11" ShapeID="_x0000_i1026" DrawAspect="Content" ObjectID="_1448704231" r:id="rId16"/>
        </w:object>
      </w:r>
    </w:p>
    <w:p w14:paraId="0ACC099F" w14:textId="354048B9" w:rsidR="003B3827" w:rsidRDefault="003B3827" w:rsidP="003B3827">
      <w:pPr>
        <w:pStyle w:val="Rubrik5"/>
      </w:pPr>
      <w:r>
        <w:t>Roller</w:t>
      </w:r>
    </w:p>
    <w:p w14:paraId="1D82A5DA" w14:textId="77777777" w:rsidR="005F59E9" w:rsidRPr="005F59E9" w:rsidRDefault="005F59E9" w:rsidP="005F59E9"/>
    <w:tbl>
      <w:tblPr>
        <w:tblStyle w:val="Tabellrutnt"/>
        <w:tblW w:w="0" w:type="auto"/>
        <w:tblLook w:val="04A0" w:firstRow="1" w:lastRow="0" w:firstColumn="1" w:lastColumn="0" w:noHBand="0" w:noVBand="1"/>
      </w:tblPr>
      <w:tblGrid>
        <w:gridCol w:w="1951"/>
        <w:gridCol w:w="6863"/>
      </w:tblGrid>
      <w:tr w:rsidR="005F59E9" w:rsidRPr="00F71DFD" w14:paraId="0070B1FA" w14:textId="77777777" w:rsidTr="002919E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344ADD8" w14:textId="77777777" w:rsidR="005F59E9" w:rsidRPr="00F71DFD" w:rsidRDefault="005F59E9" w:rsidP="002919E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CCDDBA8" w14:textId="77777777" w:rsidR="005F59E9" w:rsidRPr="00F71DFD" w:rsidRDefault="005F59E9" w:rsidP="002919E0">
            <w:pPr>
              <w:spacing w:before="40" w:after="40"/>
              <w:rPr>
                <w:b/>
              </w:rPr>
            </w:pPr>
            <w:r w:rsidRPr="00F71DFD">
              <w:rPr>
                <w:b/>
              </w:rPr>
              <w:t>Beskrivning</w:t>
            </w:r>
          </w:p>
        </w:tc>
      </w:tr>
      <w:tr w:rsidR="005F59E9" w:rsidRPr="008A6814" w14:paraId="49C44EDB" w14:textId="77777777" w:rsidTr="002919E0">
        <w:tc>
          <w:tcPr>
            <w:tcW w:w="1951" w:type="dxa"/>
            <w:tcBorders>
              <w:top w:val="single" w:sz="6" w:space="0" w:color="auto"/>
            </w:tcBorders>
          </w:tcPr>
          <w:p w14:paraId="7E686443" w14:textId="77777777" w:rsidR="005F59E9" w:rsidRPr="008A6814" w:rsidRDefault="005F59E9" w:rsidP="002919E0">
            <w:pPr>
              <w:spacing w:before="40" w:after="40"/>
            </w:pPr>
            <w:r w:rsidRPr="008A6814">
              <w:t>Användare/system</w:t>
            </w:r>
          </w:p>
        </w:tc>
        <w:tc>
          <w:tcPr>
            <w:tcW w:w="6863" w:type="dxa"/>
            <w:tcBorders>
              <w:top w:val="single" w:sz="6" w:space="0" w:color="auto"/>
            </w:tcBorders>
          </w:tcPr>
          <w:p w14:paraId="05DB5123" w14:textId="77777777" w:rsidR="005F59E9" w:rsidRPr="008A6814" w:rsidRDefault="005F59E9" w:rsidP="002919E0">
            <w:pPr>
              <w:spacing w:before="40" w:after="40"/>
            </w:pPr>
            <w:r>
              <w:t xml:space="preserve">Den/det som utför själva handlingen. </w:t>
            </w:r>
          </w:p>
        </w:tc>
      </w:tr>
      <w:tr w:rsidR="005F59E9" w:rsidRPr="008A6814" w14:paraId="23C8135B" w14:textId="77777777" w:rsidTr="002919E0">
        <w:tc>
          <w:tcPr>
            <w:tcW w:w="1951" w:type="dxa"/>
          </w:tcPr>
          <w:p w14:paraId="0B1208AB" w14:textId="77777777" w:rsidR="005F59E9" w:rsidRPr="008A6814" w:rsidRDefault="005F59E9" w:rsidP="002919E0">
            <w:pPr>
              <w:spacing w:before="40" w:after="40"/>
            </w:pPr>
            <w:r w:rsidRPr="008A6814">
              <w:t>Konsument</w:t>
            </w:r>
            <w:r>
              <w:t>system</w:t>
            </w:r>
          </w:p>
        </w:tc>
        <w:tc>
          <w:tcPr>
            <w:tcW w:w="6863" w:type="dxa"/>
          </w:tcPr>
          <w:p w14:paraId="4DE34B2E" w14:textId="77777777" w:rsidR="005F59E9" w:rsidRPr="008A6814" w:rsidRDefault="005F59E9" w:rsidP="002919E0">
            <w:pPr>
              <w:spacing w:before="40" w:after="40"/>
            </w:pPr>
            <w:r w:rsidRPr="00211EF1">
              <w:t xml:space="preserve">Det system som </w:t>
            </w:r>
            <w:r>
              <w:t>används för att konsumera information. Dvs det system som hämtar information som finns registrerad i andra system</w:t>
            </w:r>
          </w:p>
        </w:tc>
      </w:tr>
      <w:tr w:rsidR="005F59E9" w:rsidRPr="008A6814" w14:paraId="1E21825D" w14:textId="77777777" w:rsidTr="002919E0">
        <w:tc>
          <w:tcPr>
            <w:tcW w:w="1951" w:type="dxa"/>
          </w:tcPr>
          <w:p w14:paraId="4D9B5643" w14:textId="77777777" w:rsidR="005F59E9" w:rsidRPr="008A6814" w:rsidRDefault="005F59E9" w:rsidP="002919E0">
            <w:pPr>
              <w:spacing w:before="40" w:after="40"/>
            </w:pPr>
            <w:r w:rsidRPr="008A6814">
              <w:t>Tjänsteplattform</w:t>
            </w:r>
          </w:p>
        </w:tc>
        <w:tc>
          <w:tcPr>
            <w:tcW w:w="6863" w:type="dxa"/>
          </w:tcPr>
          <w:p w14:paraId="5B4917C3" w14:textId="77777777" w:rsidR="005F59E9" w:rsidRPr="008A6814" w:rsidRDefault="005F59E9" w:rsidP="002919E0">
            <w:r w:rsidRPr="008A6814">
              <w:t>Tjänsteplattformen är ett lager som slussar information vidare (som har sin egna interna process)</w:t>
            </w:r>
          </w:p>
        </w:tc>
      </w:tr>
      <w:tr w:rsidR="005F59E9" w:rsidRPr="00A51E7F" w14:paraId="175E6945" w14:textId="77777777" w:rsidTr="002919E0">
        <w:tc>
          <w:tcPr>
            <w:tcW w:w="1951" w:type="dxa"/>
          </w:tcPr>
          <w:p w14:paraId="0692DA31" w14:textId="77777777" w:rsidR="005F59E9" w:rsidRPr="008A6814" w:rsidRDefault="005F59E9" w:rsidP="002919E0">
            <w:pPr>
              <w:spacing w:before="40" w:after="40"/>
            </w:pPr>
            <w:r w:rsidRPr="008A6814">
              <w:t>Producent</w:t>
            </w:r>
            <w:r>
              <w:t>system</w:t>
            </w:r>
          </w:p>
        </w:tc>
        <w:tc>
          <w:tcPr>
            <w:tcW w:w="6863" w:type="dxa"/>
          </w:tcPr>
          <w:p w14:paraId="4AC94A50" w14:textId="77777777" w:rsidR="005F59E9" w:rsidRDefault="005F59E9" w:rsidP="002919E0">
            <w:pPr>
              <w:spacing w:before="40" w:after="40"/>
            </w:pPr>
            <w:r>
              <w:t xml:space="preserve">Det system som kommunicerar och producerar information åt ett konsumentssystem. </w:t>
            </w:r>
          </w:p>
          <w:p w14:paraId="2734C7F7" w14:textId="77777777" w:rsidR="005F59E9" w:rsidRDefault="005F59E9" w:rsidP="002919E0">
            <w:pPr>
              <w:spacing w:before="40" w:after="40"/>
            </w:pPr>
          </w:p>
          <w:p w14:paraId="2EE80D99" w14:textId="77777777" w:rsidR="005F59E9" w:rsidRPr="008A6814" w:rsidRDefault="005F59E9" w:rsidP="002919E0">
            <w:pPr>
              <w:spacing w:before="40" w:after="40"/>
            </w:pPr>
            <w:r>
              <w:t>Producentsystem och lokal producent kan i vissa fall vara ett och samma system.</w:t>
            </w:r>
          </w:p>
        </w:tc>
      </w:tr>
      <w:tr w:rsidR="005F59E9" w:rsidRPr="00A51E7F" w14:paraId="0D414F0F" w14:textId="77777777" w:rsidTr="002919E0">
        <w:tc>
          <w:tcPr>
            <w:tcW w:w="1951" w:type="dxa"/>
          </w:tcPr>
          <w:p w14:paraId="1BF948DF" w14:textId="77777777" w:rsidR="005F59E9" w:rsidRPr="008A6814" w:rsidRDefault="005F59E9" w:rsidP="002919E0">
            <w:pPr>
              <w:spacing w:before="40" w:after="40"/>
            </w:pPr>
            <w:r>
              <w:t>Lokal producent</w:t>
            </w:r>
          </w:p>
        </w:tc>
        <w:tc>
          <w:tcPr>
            <w:tcW w:w="6863" w:type="dxa"/>
          </w:tcPr>
          <w:p w14:paraId="456D4D75" w14:textId="77777777" w:rsidR="005F59E9" w:rsidRDefault="005F59E9" w:rsidP="002919E0">
            <w:pPr>
              <w:spacing w:before="40" w:after="40"/>
            </w:pPr>
            <w:r>
              <w:t>Det system som i detta fall utgör källsystemet som användare direkt registrerar/uppdaterar/raderar information i.</w:t>
            </w:r>
          </w:p>
        </w:tc>
      </w:tr>
    </w:tbl>
    <w:p w14:paraId="708D9972" w14:textId="77777777" w:rsidR="005F59E9" w:rsidRPr="005F59E9" w:rsidRDefault="005F59E9" w:rsidP="005F59E9"/>
    <w:p w14:paraId="5099BEF9" w14:textId="7E32BB1E" w:rsidR="003B3827" w:rsidRDefault="003B3827" w:rsidP="003B3827">
      <w:pPr>
        <w:pStyle w:val="Rubrik5"/>
      </w:pPr>
      <w:r>
        <w:t>Steg</w:t>
      </w:r>
    </w:p>
    <w:p w14:paraId="72BBFAEB" w14:textId="77777777" w:rsidR="005F59E9" w:rsidRDefault="005F59E9" w:rsidP="005F59E9"/>
    <w:tbl>
      <w:tblPr>
        <w:tblStyle w:val="Tabellrutnt"/>
        <w:tblW w:w="0" w:type="auto"/>
        <w:tblLook w:val="04A0" w:firstRow="1" w:lastRow="0" w:firstColumn="1" w:lastColumn="0" w:noHBand="0" w:noVBand="1"/>
      </w:tblPr>
      <w:tblGrid>
        <w:gridCol w:w="3108"/>
        <w:gridCol w:w="5782"/>
      </w:tblGrid>
      <w:tr w:rsidR="005F59E9" w:rsidRPr="00F71DFD" w14:paraId="1A4D84C7" w14:textId="77777777" w:rsidTr="002919E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2F50C74" w14:textId="77777777" w:rsidR="005F59E9" w:rsidRPr="00F71DFD" w:rsidRDefault="005F59E9" w:rsidP="002919E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EB634F" w14:textId="77777777" w:rsidR="005F59E9" w:rsidRPr="00F71DFD" w:rsidRDefault="005F59E9" w:rsidP="002919E0">
            <w:pPr>
              <w:spacing w:before="40" w:after="40"/>
              <w:rPr>
                <w:b/>
              </w:rPr>
            </w:pPr>
            <w:r w:rsidRPr="00F71DFD">
              <w:rPr>
                <w:b/>
              </w:rPr>
              <w:t>Beskrivning</w:t>
            </w:r>
          </w:p>
        </w:tc>
      </w:tr>
      <w:tr w:rsidR="005F59E9" w:rsidRPr="00445AF5" w14:paraId="5772EFA5" w14:textId="77777777" w:rsidTr="002919E0">
        <w:tc>
          <w:tcPr>
            <w:tcW w:w="2943" w:type="dxa"/>
            <w:tcBorders>
              <w:top w:val="single" w:sz="6" w:space="0" w:color="auto"/>
            </w:tcBorders>
          </w:tcPr>
          <w:p w14:paraId="2AEB7DD1" w14:textId="37845F08" w:rsidR="005F59E9" w:rsidRDefault="005F59E9" w:rsidP="005F59E9">
            <w:pPr>
              <w:spacing w:before="40" w:after="40"/>
            </w:pPr>
            <w:r>
              <w:t>1.0 Uppdatering/registrering av mätvärdesdata</w:t>
            </w:r>
          </w:p>
        </w:tc>
        <w:tc>
          <w:tcPr>
            <w:tcW w:w="5947" w:type="dxa"/>
            <w:tcBorders>
              <w:top w:val="single" w:sz="6" w:space="0" w:color="auto"/>
            </w:tcBorders>
          </w:tcPr>
          <w:p w14:paraId="27468542" w14:textId="10243CF3" w:rsidR="005F59E9" w:rsidRPr="00A55D30" w:rsidRDefault="005F59E9" w:rsidP="002919E0">
            <w:pPr>
              <w:spacing w:before="40" w:after="40"/>
            </w:pPr>
            <w:r w:rsidRPr="00A55D30">
              <w:t>Information som innefattar</w:t>
            </w:r>
            <w:r>
              <w:t xml:space="preserve"> mätvärdesdata dokumenteras</w:t>
            </w:r>
            <w:r w:rsidRPr="00A55D30">
              <w:t xml:space="preserve">.  </w:t>
            </w:r>
            <w:r>
              <w:t>Detta kan vara i form av nyregistrering eller uppdatering av befintlig mätvärdesdata.</w:t>
            </w:r>
          </w:p>
        </w:tc>
      </w:tr>
      <w:tr w:rsidR="005F59E9" w:rsidRPr="00445AF5" w14:paraId="15407969" w14:textId="77777777" w:rsidTr="002919E0">
        <w:tc>
          <w:tcPr>
            <w:tcW w:w="2943" w:type="dxa"/>
            <w:tcBorders>
              <w:top w:val="single" w:sz="6" w:space="0" w:color="auto"/>
            </w:tcBorders>
          </w:tcPr>
          <w:p w14:paraId="6F606F65" w14:textId="5BE70C12" w:rsidR="005F59E9" w:rsidRDefault="005F59E9" w:rsidP="004E4BB7">
            <w:pPr>
              <w:spacing w:before="40" w:after="40"/>
            </w:pPr>
            <w:r>
              <w:t>1.1 Process</w:t>
            </w:r>
            <w:r w:rsidR="004E4BB7">
              <w:t>Measurement</w:t>
            </w:r>
            <w:r>
              <w:t>(Request)</w:t>
            </w:r>
          </w:p>
        </w:tc>
        <w:tc>
          <w:tcPr>
            <w:tcW w:w="5947" w:type="dxa"/>
            <w:tcBorders>
              <w:top w:val="single" w:sz="6" w:space="0" w:color="auto"/>
            </w:tcBorders>
          </w:tcPr>
          <w:p w14:paraId="619E6974" w14:textId="47C1B9E7" w:rsidR="005F59E9" w:rsidRPr="00A55D30" w:rsidRDefault="005F59E9" w:rsidP="002003A7">
            <w:pPr>
              <w:spacing w:before="40" w:after="40"/>
            </w:pPr>
            <w:r>
              <w:t>Lokal producent skriver observationsdata i producentsystemet i form av en registrering av ny data eller uppdatering av befintlig data. Kontraktet Process</w:t>
            </w:r>
            <w:r w:rsidR="002003A7">
              <w:t>Measurement</w:t>
            </w:r>
            <w:r>
              <w:t xml:space="preserve"> används.</w:t>
            </w:r>
          </w:p>
        </w:tc>
      </w:tr>
      <w:tr w:rsidR="005F59E9" w:rsidRPr="00445AF5" w14:paraId="72425A9A" w14:textId="77777777" w:rsidTr="002919E0">
        <w:tc>
          <w:tcPr>
            <w:tcW w:w="2943" w:type="dxa"/>
            <w:tcBorders>
              <w:top w:val="single" w:sz="6" w:space="0" w:color="auto"/>
            </w:tcBorders>
          </w:tcPr>
          <w:p w14:paraId="657E64B1" w14:textId="41CEFD63" w:rsidR="005F59E9" w:rsidRDefault="005F59E9" w:rsidP="004E4BB7">
            <w:pPr>
              <w:spacing w:before="40" w:after="40"/>
            </w:pPr>
            <w:r>
              <w:t>1.2 Process</w:t>
            </w:r>
            <w:r w:rsidR="004E4BB7">
              <w:t>Measurement</w:t>
            </w:r>
            <w:r>
              <w:t>(Response)</w:t>
            </w:r>
          </w:p>
        </w:tc>
        <w:tc>
          <w:tcPr>
            <w:tcW w:w="5947" w:type="dxa"/>
            <w:tcBorders>
              <w:top w:val="single" w:sz="6" w:space="0" w:color="auto"/>
            </w:tcBorders>
          </w:tcPr>
          <w:p w14:paraId="3CE9D94E" w14:textId="6AE6BE77" w:rsidR="005F59E9" w:rsidRPr="00A55D30" w:rsidRDefault="005F59E9" w:rsidP="002003A7">
            <w:pPr>
              <w:spacing w:before="40" w:after="40"/>
            </w:pPr>
            <w:r>
              <w:t>Producentsystem bekräftar ifall skrivningen lyckades eller inte lyckades. Kontraktet Process</w:t>
            </w:r>
            <w:r w:rsidR="002003A7">
              <w:t>Measurement</w:t>
            </w:r>
            <w:r>
              <w:t xml:space="preserve"> används.</w:t>
            </w:r>
          </w:p>
        </w:tc>
      </w:tr>
      <w:tr w:rsidR="005F59E9" w:rsidRPr="00445AF5" w14:paraId="30BF030F" w14:textId="77777777" w:rsidTr="002919E0">
        <w:tc>
          <w:tcPr>
            <w:tcW w:w="2943" w:type="dxa"/>
            <w:tcBorders>
              <w:top w:val="single" w:sz="6" w:space="0" w:color="auto"/>
            </w:tcBorders>
          </w:tcPr>
          <w:p w14:paraId="769ABAE8" w14:textId="77777777" w:rsidR="005F59E9" w:rsidRDefault="005F59E9" w:rsidP="002919E0">
            <w:pPr>
              <w:spacing w:before="40" w:after="40"/>
            </w:pPr>
            <w:r>
              <w:t>2.0 Sökkriterier</w:t>
            </w:r>
          </w:p>
        </w:tc>
        <w:tc>
          <w:tcPr>
            <w:tcW w:w="5947" w:type="dxa"/>
            <w:tcBorders>
              <w:top w:val="single" w:sz="6" w:space="0" w:color="auto"/>
            </w:tcBorders>
          </w:tcPr>
          <w:p w14:paraId="290144F4" w14:textId="77777777" w:rsidR="005F59E9" w:rsidRDefault="005F59E9" w:rsidP="002919E0">
            <w:pPr>
              <w:spacing w:before="40" w:after="40"/>
            </w:pPr>
            <w:r w:rsidRPr="00A55D30">
              <w:t>Användaren/Systemet matar in uppgifter i konsumentsystem för den person som användaren/systemet vill slå upp. Detta kan göras tillsammans med övriga sökkriterier (se kap 6.1.2 för mer detaljer kring detta)</w:t>
            </w:r>
          </w:p>
        </w:tc>
      </w:tr>
      <w:tr w:rsidR="005F59E9" w:rsidRPr="00445AF5" w14:paraId="45FF41CA" w14:textId="77777777" w:rsidTr="002919E0">
        <w:tc>
          <w:tcPr>
            <w:tcW w:w="2943" w:type="dxa"/>
          </w:tcPr>
          <w:p w14:paraId="2AE515B1" w14:textId="22FE0EC1" w:rsidR="005F59E9" w:rsidRPr="00445AF5" w:rsidRDefault="005F59E9" w:rsidP="004E4BB7">
            <w:pPr>
              <w:spacing w:before="40" w:after="40"/>
            </w:pPr>
            <w:r>
              <w:t>2</w:t>
            </w:r>
            <w:r w:rsidRPr="00445AF5">
              <w:t>.</w:t>
            </w:r>
            <w:r>
              <w:t>1</w:t>
            </w:r>
            <w:r w:rsidRPr="00445AF5">
              <w:t xml:space="preserve"> Get</w:t>
            </w:r>
            <w:r w:rsidR="004E4BB7">
              <w:t>Measurement</w:t>
            </w:r>
            <w:r>
              <w:t>(</w:t>
            </w:r>
            <w:r w:rsidRPr="00445AF5">
              <w:t>Request</w:t>
            </w:r>
            <w:r>
              <w:t>)</w:t>
            </w:r>
          </w:p>
        </w:tc>
        <w:tc>
          <w:tcPr>
            <w:tcW w:w="5947" w:type="dxa"/>
          </w:tcPr>
          <w:p w14:paraId="317DE677" w14:textId="120A1DF9" w:rsidR="005F59E9" w:rsidRPr="00445AF5" w:rsidRDefault="005F59E9" w:rsidP="002003A7">
            <w:pPr>
              <w:spacing w:before="40" w:after="40"/>
            </w:pPr>
            <w:r>
              <w:t>Konsumentsystemet</w:t>
            </w:r>
            <w:r w:rsidRPr="00445AF5">
              <w:t xml:space="preserve"> begär information och skickar det till tjänsteplattformen. Ärendet tas emot av tjänsteplattformen. </w:t>
            </w:r>
            <w:r>
              <w:t>Kontraktet Get</w:t>
            </w:r>
            <w:r w:rsidR="002003A7">
              <w:t>Measurement</w:t>
            </w:r>
            <w:r>
              <w:t xml:space="preserve"> används.</w:t>
            </w:r>
          </w:p>
        </w:tc>
      </w:tr>
      <w:tr w:rsidR="005F59E9" w:rsidRPr="00445AF5" w14:paraId="197D39BB" w14:textId="77777777" w:rsidTr="002919E0">
        <w:tc>
          <w:tcPr>
            <w:tcW w:w="2943" w:type="dxa"/>
          </w:tcPr>
          <w:p w14:paraId="6C8BC510" w14:textId="79573E4D" w:rsidR="005F59E9" w:rsidRPr="00445AF5" w:rsidRDefault="005F59E9" w:rsidP="004E4BB7">
            <w:pPr>
              <w:spacing w:before="40" w:after="40"/>
            </w:pPr>
            <w:r>
              <w:t>2</w:t>
            </w:r>
            <w:r w:rsidRPr="00445AF5">
              <w:t>.</w:t>
            </w:r>
            <w:r>
              <w:t>2</w:t>
            </w:r>
            <w:r w:rsidRPr="00445AF5">
              <w:t xml:space="preserve"> GetO</w:t>
            </w:r>
            <w:r w:rsidR="004E4BB7">
              <w:t>Measurement</w:t>
            </w:r>
            <w:r>
              <w:t>(</w:t>
            </w:r>
            <w:r w:rsidRPr="00445AF5">
              <w:t>Request</w:t>
            </w:r>
            <w:r>
              <w:t>)</w:t>
            </w:r>
          </w:p>
        </w:tc>
        <w:tc>
          <w:tcPr>
            <w:tcW w:w="5947" w:type="dxa"/>
          </w:tcPr>
          <w:p w14:paraId="4913D91E" w14:textId="301B7C7C" w:rsidR="005F59E9" w:rsidRPr="00445AF5" w:rsidRDefault="005F59E9" w:rsidP="002003A7">
            <w:pPr>
              <w:spacing w:before="40" w:after="40"/>
            </w:pPr>
            <w:r w:rsidRPr="00445AF5">
              <w:t xml:space="preserve">Efter en inre process skickas begäran vidare till rätt </w:t>
            </w:r>
            <w:r>
              <w:t xml:space="preserve">producent(er). </w:t>
            </w:r>
            <w:r w:rsidRPr="00445AF5">
              <w:t>Producenten tar emot begäran.</w:t>
            </w:r>
            <w:r>
              <w:t xml:space="preserve"> Kontraktet Get</w:t>
            </w:r>
            <w:r w:rsidR="002003A7">
              <w:t>Measurement</w:t>
            </w:r>
            <w:r>
              <w:t xml:space="preserve"> används.</w:t>
            </w:r>
          </w:p>
        </w:tc>
      </w:tr>
      <w:tr w:rsidR="005F59E9" w:rsidRPr="00445AF5" w14:paraId="3FD3E8CF" w14:textId="77777777" w:rsidTr="002919E0">
        <w:tc>
          <w:tcPr>
            <w:tcW w:w="2943" w:type="dxa"/>
          </w:tcPr>
          <w:p w14:paraId="741C68A3" w14:textId="249DE9B5" w:rsidR="005F59E9" w:rsidRPr="00445AF5" w:rsidRDefault="005F59E9" w:rsidP="004E4BB7">
            <w:pPr>
              <w:spacing w:before="40" w:after="40"/>
            </w:pPr>
            <w:r>
              <w:t>2</w:t>
            </w:r>
            <w:r w:rsidRPr="00445AF5">
              <w:t>.</w:t>
            </w:r>
            <w:r>
              <w:t>3</w:t>
            </w:r>
            <w:r w:rsidRPr="00445AF5">
              <w:t xml:space="preserve"> Get</w:t>
            </w:r>
            <w:r w:rsidR="004E4BB7">
              <w:t>Measurement</w:t>
            </w:r>
            <w:r>
              <w:t>(</w:t>
            </w:r>
            <w:r w:rsidRPr="00445AF5">
              <w:t>Response</w:t>
            </w:r>
            <w:r>
              <w:t>)</w:t>
            </w:r>
          </w:p>
        </w:tc>
        <w:tc>
          <w:tcPr>
            <w:tcW w:w="5947" w:type="dxa"/>
          </w:tcPr>
          <w:p w14:paraId="00E72DC7" w14:textId="328A1999" w:rsidR="005F59E9" w:rsidRPr="00445AF5" w:rsidRDefault="005F59E9" w:rsidP="002003A7">
            <w:pPr>
              <w:spacing w:before="40" w:after="40"/>
            </w:pPr>
            <w:r>
              <w:t xml:space="preserve">Producenten skickar </w:t>
            </w:r>
            <w:r w:rsidRPr="00445AF5">
              <w:t>ett svar baserat på det som efterfrågas till tjänsteplattformen.</w:t>
            </w:r>
            <w:r>
              <w:t xml:space="preserve"> Kontraktet Get</w:t>
            </w:r>
            <w:r w:rsidR="002003A7">
              <w:t>Measurement</w:t>
            </w:r>
            <w:r>
              <w:t xml:space="preserve"> används.</w:t>
            </w:r>
          </w:p>
        </w:tc>
      </w:tr>
      <w:tr w:rsidR="005F59E9" w:rsidRPr="00445AF5" w14:paraId="2F6344D5" w14:textId="77777777" w:rsidTr="002919E0">
        <w:tc>
          <w:tcPr>
            <w:tcW w:w="2943" w:type="dxa"/>
          </w:tcPr>
          <w:p w14:paraId="3F972BE9" w14:textId="023979C0" w:rsidR="005F59E9" w:rsidRDefault="005F59E9" w:rsidP="004E4BB7">
            <w:pPr>
              <w:spacing w:before="40" w:after="40"/>
            </w:pPr>
            <w:r>
              <w:t>2.4</w:t>
            </w:r>
            <w:r w:rsidRPr="00445AF5">
              <w:t xml:space="preserve"> Get</w:t>
            </w:r>
            <w:r w:rsidR="004E4BB7">
              <w:t>Measurement</w:t>
            </w:r>
            <w:r>
              <w:t>(</w:t>
            </w:r>
            <w:r w:rsidRPr="00445AF5">
              <w:t>Response</w:t>
            </w:r>
            <w:r>
              <w:t xml:space="preserve">) </w:t>
            </w:r>
          </w:p>
        </w:tc>
        <w:tc>
          <w:tcPr>
            <w:tcW w:w="5947" w:type="dxa"/>
          </w:tcPr>
          <w:p w14:paraId="257C5F5D" w14:textId="0D9AAEAA" w:rsidR="005F59E9" w:rsidRPr="00445AF5" w:rsidRDefault="005F59E9" w:rsidP="002003A7">
            <w:pPr>
              <w:spacing w:before="40" w:after="40"/>
            </w:pPr>
            <w:r>
              <w:t>Tjänsteplattformen skickar svaret vidare till konsumentsystemet.</w:t>
            </w:r>
            <w:r w:rsidR="004E4BB7">
              <w:t xml:space="preserve"> Kontraktet Get</w:t>
            </w:r>
            <w:r w:rsidR="002003A7">
              <w:t>Measurement</w:t>
            </w:r>
            <w:r w:rsidR="004E4BB7">
              <w:t xml:space="preserve"> används.</w:t>
            </w:r>
          </w:p>
        </w:tc>
      </w:tr>
      <w:tr w:rsidR="005F59E9" w:rsidRPr="00A51E7F" w14:paraId="27DA25A4" w14:textId="77777777" w:rsidTr="002919E0">
        <w:tc>
          <w:tcPr>
            <w:tcW w:w="2943" w:type="dxa"/>
          </w:tcPr>
          <w:p w14:paraId="0E547540" w14:textId="77777777" w:rsidR="005F59E9" w:rsidRPr="00445AF5" w:rsidRDefault="005F59E9" w:rsidP="002919E0">
            <w:pPr>
              <w:spacing w:before="40" w:after="40"/>
            </w:pPr>
            <w:r>
              <w:t>2</w:t>
            </w:r>
            <w:r w:rsidRPr="00445AF5">
              <w:t>.</w:t>
            </w:r>
            <w:r>
              <w:t>5</w:t>
            </w:r>
            <w:r w:rsidRPr="00445AF5">
              <w:t xml:space="preserve"> </w:t>
            </w:r>
            <w:r>
              <w:t>Information på begärd data</w:t>
            </w:r>
          </w:p>
        </w:tc>
        <w:tc>
          <w:tcPr>
            <w:tcW w:w="5947" w:type="dxa"/>
          </w:tcPr>
          <w:p w14:paraId="5922D1DE" w14:textId="77777777" w:rsidR="005F59E9" w:rsidRPr="00445AF5" w:rsidRDefault="005F59E9" w:rsidP="002919E0">
            <w:pPr>
              <w:spacing w:before="40" w:after="40"/>
            </w:pPr>
            <w:r>
              <w:t xml:space="preserve">Användaren/systemet får svar på det som efterfrågades. </w:t>
            </w:r>
          </w:p>
        </w:tc>
      </w:tr>
      <w:tr w:rsidR="005F59E9" w:rsidRPr="00A51E7F" w14:paraId="497973F5" w14:textId="77777777" w:rsidTr="002919E0">
        <w:tc>
          <w:tcPr>
            <w:tcW w:w="2943" w:type="dxa"/>
          </w:tcPr>
          <w:p w14:paraId="76E2BEF2" w14:textId="0839C044" w:rsidR="005F59E9" w:rsidRDefault="005F59E9" w:rsidP="004E4BB7">
            <w:pPr>
              <w:spacing w:before="40" w:after="40"/>
            </w:pPr>
            <w:r>
              <w:t xml:space="preserve">3.0 Radering av befintlig </w:t>
            </w:r>
            <w:r w:rsidR="004E4BB7">
              <w:t>mätvärdesdata</w:t>
            </w:r>
          </w:p>
        </w:tc>
        <w:tc>
          <w:tcPr>
            <w:tcW w:w="5947" w:type="dxa"/>
          </w:tcPr>
          <w:p w14:paraId="73C436DB" w14:textId="2F987177" w:rsidR="005F59E9" w:rsidRPr="00445AF5" w:rsidRDefault="005F59E9" w:rsidP="002919E0">
            <w:pPr>
              <w:spacing w:before="40" w:after="40"/>
            </w:pPr>
            <w:r>
              <w:t>Användares/systemet raderar befintlig mätvärdesdata.</w:t>
            </w:r>
            <w:r w:rsidR="004E4BB7">
              <w:t xml:space="preserve"> Kontraktet DeleteMeasurement används.</w:t>
            </w:r>
          </w:p>
        </w:tc>
      </w:tr>
      <w:tr w:rsidR="005F59E9" w:rsidRPr="00A51E7F" w14:paraId="0D8DB7A8" w14:textId="77777777" w:rsidTr="002919E0">
        <w:tc>
          <w:tcPr>
            <w:tcW w:w="2943" w:type="dxa"/>
          </w:tcPr>
          <w:p w14:paraId="53625658" w14:textId="77B1BFCD" w:rsidR="005F59E9" w:rsidRDefault="005F59E9" w:rsidP="004E4BB7">
            <w:pPr>
              <w:spacing w:before="40" w:after="40"/>
            </w:pPr>
            <w:r>
              <w:t>3.1 Delete</w:t>
            </w:r>
            <w:r w:rsidR="004E4BB7">
              <w:t>Measurement(</w:t>
            </w:r>
            <w:r>
              <w:t>Request)</w:t>
            </w:r>
          </w:p>
        </w:tc>
        <w:tc>
          <w:tcPr>
            <w:tcW w:w="5947" w:type="dxa"/>
          </w:tcPr>
          <w:p w14:paraId="7E974DB9" w14:textId="38EFBF37" w:rsidR="005F59E9" w:rsidRPr="00445AF5" w:rsidRDefault="005F59E9" w:rsidP="002919E0">
            <w:pPr>
              <w:spacing w:before="40" w:after="40"/>
            </w:pPr>
            <w:r>
              <w:t>Lokal producent begär att befintlig mätvärdesdata i producentsystemet raderas.</w:t>
            </w:r>
            <w:r w:rsidR="004E4BB7">
              <w:t xml:space="preserve"> Kontraktet DeleteMeasurement används.</w:t>
            </w:r>
          </w:p>
        </w:tc>
      </w:tr>
      <w:tr w:rsidR="005F59E9" w:rsidRPr="00A51E7F" w14:paraId="1B0317BD" w14:textId="77777777" w:rsidTr="002919E0">
        <w:tc>
          <w:tcPr>
            <w:tcW w:w="2943" w:type="dxa"/>
          </w:tcPr>
          <w:p w14:paraId="10CB6ED7" w14:textId="782F88C5" w:rsidR="005F59E9" w:rsidRDefault="005F59E9" w:rsidP="004E4BB7">
            <w:pPr>
              <w:spacing w:before="40" w:after="40"/>
            </w:pPr>
            <w:r>
              <w:t>3.2 Delete</w:t>
            </w:r>
            <w:r w:rsidR="004E4BB7">
              <w:t>Measurement</w:t>
            </w:r>
            <w:r>
              <w:t>(Response)</w:t>
            </w:r>
          </w:p>
        </w:tc>
        <w:tc>
          <w:tcPr>
            <w:tcW w:w="5947" w:type="dxa"/>
          </w:tcPr>
          <w:p w14:paraId="6767FA88" w14:textId="47886715" w:rsidR="005F59E9" w:rsidRPr="00445AF5" w:rsidRDefault="005F59E9" w:rsidP="002919E0">
            <w:pPr>
              <w:spacing w:before="40" w:after="40"/>
            </w:pPr>
            <w:r>
              <w:t>Producentsystem bekräftar ifall raderingen lyckades eller inte lyckades.</w:t>
            </w:r>
            <w:r w:rsidR="004E4BB7">
              <w:t xml:space="preserve"> Kontraktet DeleteMeasurement används.</w:t>
            </w:r>
          </w:p>
        </w:tc>
      </w:tr>
    </w:tbl>
    <w:p w14:paraId="3095EEC0" w14:textId="77777777" w:rsidR="005F59E9" w:rsidRPr="005F59E9" w:rsidRDefault="005F59E9" w:rsidP="005F59E9"/>
    <w:p w14:paraId="74B6F5A4" w14:textId="77777777" w:rsidR="003B3827" w:rsidRPr="003B3827" w:rsidRDefault="003B3827" w:rsidP="003B3827"/>
    <w:p w14:paraId="0BB465B7" w14:textId="77777777" w:rsidR="003B3827" w:rsidRDefault="003B3827" w:rsidP="003B3827"/>
    <w:p w14:paraId="254E72CD" w14:textId="77777777" w:rsidR="003B3827" w:rsidRDefault="003B3827" w:rsidP="003B3827"/>
    <w:p w14:paraId="4D96F053" w14:textId="77777777" w:rsidR="003B3827" w:rsidRDefault="003B3827" w:rsidP="003B3827"/>
    <w:p w14:paraId="328E6F6D" w14:textId="77777777" w:rsidR="003B3827" w:rsidRPr="003B3827" w:rsidRDefault="003B3827" w:rsidP="003B3827"/>
    <w:p w14:paraId="155BC0A9" w14:textId="77777777" w:rsidR="007E47C0" w:rsidRPr="005575B4" w:rsidRDefault="007E47C0" w:rsidP="007E47C0">
      <w:pPr>
        <w:pStyle w:val="Rubrik3"/>
      </w:pPr>
      <w:bookmarkStart w:id="33" w:name="_Toc374962113"/>
      <w:r w:rsidRPr="005575B4">
        <w:lastRenderedPageBreak/>
        <w:t>Obligatoriska kontrakt</w:t>
      </w:r>
      <w:bookmarkEnd w:id="33"/>
    </w:p>
    <w:p w14:paraId="7BFACD16" w14:textId="77777777" w:rsidR="007E47C0" w:rsidRPr="005575B4" w:rsidRDefault="007E47C0" w:rsidP="00F71DFD">
      <w:r w:rsidRPr="005575B4">
        <w:t>Följande tabell specificerar vilka kontrakt som är obligatoriska att realisera för respektive flöde.</w:t>
      </w:r>
    </w:p>
    <w:p w14:paraId="5F9ABFF3" w14:textId="77777777" w:rsidR="007E47C0" w:rsidRPr="005575B4" w:rsidRDefault="007E47C0" w:rsidP="00F71DFD"/>
    <w:tbl>
      <w:tblPr>
        <w:tblW w:w="0" w:type="auto"/>
        <w:tblCellMar>
          <w:left w:w="0" w:type="dxa"/>
          <w:right w:w="0" w:type="dxa"/>
        </w:tblCellMar>
        <w:tblLook w:val="04A0" w:firstRow="1" w:lastRow="0" w:firstColumn="1" w:lastColumn="0" w:noHBand="0" w:noVBand="1"/>
      </w:tblPr>
      <w:tblGrid>
        <w:gridCol w:w="2491"/>
        <w:gridCol w:w="1697"/>
        <w:gridCol w:w="1417"/>
      </w:tblGrid>
      <w:tr w:rsidR="008561AF" w:rsidRPr="00A07667" w14:paraId="05E0A147" w14:textId="347C70CF" w:rsidTr="008561AF">
        <w:tc>
          <w:tcPr>
            <w:tcW w:w="249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4EC2A9F7" w14:textId="77777777" w:rsidR="008561AF" w:rsidRPr="00A07667" w:rsidRDefault="008561AF" w:rsidP="00A07667">
            <w:pPr>
              <w:rPr>
                <w:b/>
              </w:rPr>
            </w:pPr>
            <w:r w:rsidRPr="00A07667">
              <w:rPr>
                <w:b/>
              </w:rPr>
              <w:t>Tjänstekontrakt</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CFF36A9" w14:textId="1ECBD0EA" w:rsidR="008561AF" w:rsidRPr="00A07667" w:rsidRDefault="008561AF" w:rsidP="008561AF">
            <w:pPr>
              <w:jc w:val="center"/>
              <w:rPr>
                <w:b/>
              </w:rPr>
            </w:pPr>
            <w:r>
              <w:rPr>
                <w:b/>
              </w:rPr>
              <w:t>Observationer</w:t>
            </w:r>
          </w:p>
        </w:tc>
        <w:tc>
          <w:tcPr>
            <w:tcW w:w="141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081491" w14:textId="12BC5951" w:rsidR="008561AF" w:rsidRPr="00A07667" w:rsidRDefault="008561AF" w:rsidP="008561AF">
            <w:pPr>
              <w:jc w:val="center"/>
              <w:rPr>
                <w:b/>
              </w:rPr>
            </w:pPr>
            <w:r>
              <w:rPr>
                <w:b/>
              </w:rPr>
              <w:t>Mätvärden</w:t>
            </w:r>
          </w:p>
        </w:tc>
      </w:tr>
      <w:tr w:rsidR="008561AF" w:rsidRPr="00A51E7F" w14:paraId="2DDCA239" w14:textId="1FB338DF"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1597D6E5" w14:textId="77777777" w:rsidR="008561AF" w:rsidRPr="00A07667" w:rsidRDefault="008561AF" w:rsidP="00A07667">
            <w:r w:rsidRPr="00A07667">
              <w:t>GetObservation</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D1BC835" w14:textId="77777777" w:rsidR="008561AF" w:rsidRPr="00A07667" w:rsidRDefault="008561AF" w:rsidP="008561AF">
            <w:pPr>
              <w:jc w:val="center"/>
            </w:pPr>
            <w:r w:rsidRPr="00A07667">
              <w:t>X</w:t>
            </w:r>
          </w:p>
        </w:tc>
        <w:tc>
          <w:tcPr>
            <w:tcW w:w="1417" w:type="dxa"/>
            <w:tcBorders>
              <w:top w:val="single" w:sz="6" w:space="0" w:color="auto"/>
              <w:left w:val="nil"/>
              <w:bottom w:val="single" w:sz="6" w:space="0" w:color="auto"/>
              <w:right w:val="single" w:sz="8" w:space="0" w:color="auto"/>
            </w:tcBorders>
            <w:shd w:val="clear" w:color="auto" w:fill="FFFFFF"/>
          </w:tcPr>
          <w:p w14:paraId="658D1D0F" w14:textId="77777777" w:rsidR="008561AF" w:rsidRPr="00A07667" w:rsidRDefault="008561AF" w:rsidP="008561AF">
            <w:pPr>
              <w:jc w:val="center"/>
            </w:pPr>
          </w:p>
        </w:tc>
      </w:tr>
      <w:tr w:rsidR="008561AF" w:rsidRPr="00A51E7F" w14:paraId="65603C99" w14:textId="4FC8068E"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A4D4B1F" w14:textId="650FBEC6" w:rsidR="008561AF" w:rsidRPr="00A07667" w:rsidRDefault="008561AF" w:rsidP="00A07667">
            <w:r w:rsidRPr="00A07667">
              <w:t>ProcessObservation</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247BE67" w14:textId="2EB058D9" w:rsidR="008561AF" w:rsidRPr="00A07667" w:rsidRDefault="008561AF" w:rsidP="008561AF">
            <w:pPr>
              <w:jc w:val="center"/>
            </w:pPr>
            <w:r>
              <w:t>X</w:t>
            </w:r>
          </w:p>
        </w:tc>
        <w:tc>
          <w:tcPr>
            <w:tcW w:w="1417" w:type="dxa"/>
            <w:tcBorders>
              <w:top w:val="single" w:sz="6" w:space="0" w:color="auto"/>
              <w:left w:val="nil"/>
              <w:bottom w:val="single" w:sz="6" w:space="0" w:color="auto"/>
              <w:right w:val="single" w:sz="8" w:space="0" w:color="auto"/>
            </w:tcBorders>
            <w:shd w:val="clear" w:color="auto" w:fill="FFFFFF"/>
          </w:tcPr>
          <w:p w14:paraId="3FB7666B" w14:textId="77777777" w:rsidR="008561AF" w:rsidRPr="00A07667" w:rsidRDefault="008561AF" w:rsidP="008561AF">
            <w:pPr>
              <w:jc w:val="center"/>
            </w:pPr>
          </w:p>
        </w:tc>
      </w:tr>
      <w:tr w:rsidR="008561AF" w:rsidRPr="00A51E7F" w14:paraId="38EBEB4E" w14:textId="53342B23"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34517AE" w14:textId="2BCF165B" w:rsidR="008561AF" w:rsidRPr="00A07667" w:rsidRDefault="008561AF" w:rsidP="00A07667">
            <w:r w:rsidRPr="00A07667">
              <w:t>DeleteObservation</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4CAA3624" w14:textId="0FA04679" w:rsidR="008561AF" w:rsidRPr="00A07667" w:rsidRDefault="008561AF" w:rsidP="008561AF">
            <w:pPr>
              <w:jc w:val="center"/>
            </w:pPr>
            <w:r>
              <w:t>X</w:t>
            </w:r>
          </w:p>
        </w:tc>
        <w:tc>
          <w:tcPr>
            <w:tcW w:w="1417" w:type="dxa"/>
            <w:tcBorders>
              <w:top w:val="single" w:sz="6" w:space="0" w:color="auto"/>
              <w:left w:val="nil"/>
              <w:bottom w:val="single" w:sz="6" w:space="0" w:color="auto"/>
              <w:right w:val="single" w:sz="8" w:space="0" w:color="auto"/>
            </w:tcBorders>
            <w:shd w:val="clear" w:color="auto" w:fill="FFFFFF"/>
          </w:tcPr>
          <w:p w14:paraId="45B8C534" w14:textId="77777777" w:rsidR="008561AF" w:rsidRPr="00A07667" w:rsidRDefault="008561AF" w:rsidP="008561AF">
            <w:pPr>
              <w:jc w:val="center"/>
            </w:pPr>
          </w:p>
        </w:tc>
      </w:tr>
      <w:tr w:rsidR="008561AF" w:rsidRPr="00A51E7F" w14:paraId="789DE060" w14:textId="0F639875"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C12C946" w14:textId="42997CEC" w:rsidR="008561AF" w:rsidRPr="00A07667" w:rsidRDefault="008561AF" w:rsidP="00A07667">
            <w:r w:rsidRPr="00A07667">
              <w:t>GetMeasurement</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07C05587" w14:textId="77777777" w:rsidR="008561AF" w:rsidRPr="00A07667" w:rsidRDefault="008561AF" w:rsidP="008561AF">
            <w:pPr>
              <w:jc w:val="center"/>
            </w:pPr>
          </w:p>
        </w:tc>
        <w:tc>
          <w:tcPr>
            <w:tcW w:w="1417" w:type="dxa"/>
            <w:tcBorders>
              <w:top w:val="single" w:sz="6" w:space="0" w:color="auto"/>
              <w:left w:val="nil"/>
              <w:bottom w:val="single" w:sz="6" w:space="0" w:color="auto"/>
              <w:right w:val="single" w:sz="8" w:space="0" w:color="auto"/>
            </w:tcBorders>
            <w:shd w:val="clear" w:color="auto" w:fill="FFFFFF"/>
          </w:tcPr>
          <w:p w14:paraId="239E22F4" w14:textId="5411BFFA" w:rsidR="008561AF" w:rsidRPr="00A07667" w:rsidRDefault="008561AF" w:rsidP="008561AF">
            <w:pPr>
              <w:jc w:val="center"/>
            </w:pPr>
            <w:r>
              <w:t>X</w:t>
            </w:r>
          </w:p>
        </w:tc>
      </w:tr>
      <w:tr w:rsidR="008561AF" w:rsidRPr="00A51E7F" w14:paraId="271EB968" w14:textId="75BC1CF7"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5265566" w14:textId="155A37BD" w:rsidR="008561AF" w:rsidRPr="00A07667" w:rsidRDefault="008561AF" w:rsidP="00A07667">
            <w:r w:rsidRPr="00A07667">
              <w:t>ProcessMeasurement</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6AA716B3" w14:textId="77777777" w:rsidR="008561AF" w:rsidRPr="00A07667" w:rsidRDefault="008561AF" w:rsidP="008561AF">
            <w:pPr>
              <w:jc w:val="center"/>
            </w:pPr>
          </w:p>
        </w:tc>
        <w:tc>
          <w:tcPr>
            <w:tcW w:w="1417" w:type="dxa"/>
            <w:tcBorders>
              <w:top w:val="single" w:sz="6" w:space="0" w:color="auto"/>
              <w:left w:val="nil"/>
              <w:bottom w:val="single" w:sz="6" w:space="0" w:color="auto"/>
              <w:right w:val="single" w:sz="8" w:space="0" w:color="auto"/>
            </w:tcBorders>
            <w:shd w:val="clear" w:color="auto" w:fill="FFFFFF"/>
          </w:tcPr>
          <w:p w14:paraId="63AA5008" w14:textId="5755FB30" w:rsidR="008561AF" w:rsidRPr="00A07667" w:rsidRDefault="008561AF" w:rsidP="008561AF">
            <w:pPr>
              <w:jc w:val="center"/>
            </w:pPr>
            <w:r>
              <w:t>X</w:t>
            </w:r>
          </w:p>
        </w:tc>
      </w:tr>
      <w:tr w:rsidR="008561AF" w:rsidRPr="00A51E7F" w14:paraId="7D5EEC9D" w14:textId="1D963C4C" w:rsidTr="008561AF">
        <w:tc>
          <w:tcPr>
            <w:tcW w:w="2491" w:type="dxa"/>
            <w:tcBorders>
              <w:top w:val="single" w:sz="6" w:space="0" w:color="auto"/>
              <w:left w:val="single" w:sz="8" w:space="0" w:color="auto"/>
              <w:bottom w:val="single" w:sz="8" w:space="0" w:color="auto"/>
              <w:right w:val="single" w:sz="8" w:space="0" w:color="auto"/>
            </w:tcBorders>
            <w:tcMar>
              <w:top w:w="0" w:type="dxa"/>
              <w:left w:w="108" w:type="dxa"/>
              <w:bottom w:w="0" w:type="dxa"/>
              <w:right w:w="108" w:type="dxa"/>
            </w:tcMar>
          </w:tcPr>
          <w:p w14:paraId="52CAE56F" w14:textId="7C9DFC17" w:rsidR="008561AF" w:rsidRPr="00A07667" w:rsidRDefault="008561AF" w:rsidP="00A07667">
            <w:r w:rsidRPr="00A07667">
              <w:t>DeleteMeasurement</w:t>
            </w:r>
          </w:p>
        </w:tc>
        <w:tc>
          <w:tcPr>
            <w:tcW w:w="1697" w:type="dxa"/>
            <w:tcBorders>
              <w:top w:val="single" w:sz="6"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4CD0B28F" w14:textId="77777777" w:rsidR="008561AF" w:rsidRPr="00A07667" w:rsidRDefault="008561AF" w:rsidP="008561AF">
            <w:pPr>
              <w:jc w:val="center"/>
            </w:pPr>
          </w:p>
        </w:tc>
        <w:tc>
          <w:tcPr>
            <w:tcW w:w="1417" w:type="dxa"/>
            <w:tcBorders>
              <w:top w:val="single" w:sz="6" w:space="0" w:color="auto"/>
              <w:left w:val="nil"/>
              <w:bottom w:val="single" w:sz="8" w:space="0" w:color="auto"/>
              <w:right w:val="single" w:sz="8" w:space="0" w:color="auto"/>
            </w:tcBorders>
            <w:shd w:val="clear" w:color="auto" w:fill="FFFFFF"/>
          </w:tcPr>
          <w:p w14:paraId="32B21E9D" w14:textId="5956D628" w:rsidR="008561AF" w:rsidRPr="00A07667" w:rsidRDefault="008561AF" w:rsidP="008561AF">
            <w:pPr>
              <w:jc w:val="center"/>
            </w:pPr>
            <w:r>
              <w:t>X</w:t>
            </w:r>
          </w:p>
        </w:tc>
      </w:tr>
    </w:tbl>
    <w:p w14:paraId="0448400C" w14:textId="77777777" w:rsidR="007E47C0" w:rsidRDefault="007E47C0" w:rsidP="00F71DFD">
      <w:pPr>
        <w:rPr>
          <w:highlight w:val="yellow"/>
        </w:rPr>
      </w:pPr>
    </w:p>
    <w:p w14:paraId="62CDCFF1" w14:textId="77777777" w:rsidR="005575B4" w:rsidRPr="00A51E7F" w:rsidRDefault="005575B4" w:rsidP="00F71DFD">
      <w:pPr>
        <w:rPr>
          <w:highlight w:val="yellow"/>
        </w:rPr>
      </w:pPr>
    </w:p>
    <w:p w14:paraId="0CAF4A9D" w14:textId="77777777" w:rsidR="007E47C0" w:rsidRPr="00F83C47" w:rsidRDefault="007E47C0" w:rsidP="007E47C0">
      <w:pPr>
        <w:pStyle w:val="Rubrik2"/>
      </w:pPr>
      <w:bookmarkStart w:id="34" w:name="_Toc357754849"/>
      <w:bookmarkStart w:id="35" w:name="_Toc374962114"/>
      <w:r w:rsidRPr="00F83C47">
        <w:t>Adressering</w:t>
      </w:r>
      <w:bookmarkEnd w:id="34"/>
      <w:bookmarkEnd w:id="35"/>
    </w:p>
    <w:p w14:paraId="3BCE1864" w14:textId="77777777" w:rsidR="00B73D23" w:rsidRPr="00E146AE" w:rsidRDefault="00B73D23" w:rsidP="00F71DFD">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6C8A865F" w14:textId="77777777" w:rsidR="00B73D23" w:rsidRPr="00E146AE" w:rsidRDefault="00B73D23" w:rsidP="00F71DFD"/>
    <w:p w14:paraId="1951E6BF" w14:textId="77777777" w:rsidR="00B73D23" w:rsidRPr="00E146AE" w:rsidRDefault="00B73D23" w:rsidP="00F71DFD">
      <w:r w:rsidRPr="00E146AE">
        <w:t xml:space="preserve">Det finns också fall då en tjänstekonsument adresserar ett källsystem. Det förutsätter att tjänstekonsumenten känner till källsystemets HSA. Det sker vanligen genom att ett sådant anrop föregås av antingen ett anrop till en aggregerande tjänst (källsystemets HSAid finns då i svarsmeddelandet) eller genom att tjänstekonsumenten direkt interagerar med ett engagemangsindex (indexposterna innehåller källsystemets HSAid). </w:t>
      </w:r>
    </w:p>
    <w:p w14:paraId="760DE727" w14:textId="77777777" w:rsidR="00B73D23" w:rsidRPr="00E146AE" w:rsidRDefault="00B73D23" w:rsidP="00F71DFD"/>
    <w:p w14:paraId="0E69C519" w14:textId="77777777" w:rsidR="00B73D23" w:rsidRPr="00E146AE" w:rsidRDefault="00B73D23" w:rsidP="00F71DFD">
      <w:r w:rsidRPr="00E146AE">
        <w:t>Det kan också ske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 adressera källsystemet i syfte att hämta information om den händelse som just notifierats för patienten.</w:t>
      </w:r>
    </w:p>
    <w:p w14:paraId="0ABB025D" w14:textId="77777777" w:rsidR="00B73D23" w:rsidRPr="00E146AE" w:rsidRDefault="00B73D23" w:rsidP="00F71DFD"/>
    <w:p w14:paraId="435658B1" w14:textId="77777777" w:rsidR="00B73D23" w:rsidRPr="00E146AE" w:rsidRDefault="00B73D23" w:rsidP="00F71DFD">
      <w:r w:rsidRPr="00E146AE">
        <w:t>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av ett mellanlager).</w:t>
      </w:r>
    </w:p>
    <w:p w14:paraId="62954CE6" w14:textId="77777777" w:rsidR="00B73D23" w:rsidRDefault="00B73D23" w:rsidP="00F71DFD"/>
    <w:p w14:paraId="14B40227" w14:textId="77777777" w:rsidR="00E146AE" w:rsidRDefault="00E146AE" w:rsidP="00F71DFD"/>
    <w:p w14:paraId="7F4F9F41" w14:textId="77777777" w:rsidR="002A0CB0" w:rsidRDefault="002A0CB0">
      <w:pPr>
        <w:spacing w:line="240" w:lineRule="auto"/>
        <w:rPr>
          <w:i/>
        </w:rPr>
      </w:pPr>
      <w:bookmarkStart w:id="36" w:name="_Toc219337768"/>
      <w:bookmarkStart w:id="37" w:name="_Toc227077989"/>
      <w:r>
        <w:rPr>
          <w:i/>
        </w:rPr>
        <w:br w:type="page"/>
      </w:r>
    </w:p>
    <w:p w14:paraId="58C3498A" w14:textId="0F9FC4DA" w:rsidR="00B73D23" w:rsidRPr="002A0CB0" w:rsidRDefault="00B73D23" w:rsidP="002A0CB0">
      <w:pPr>
        <w:rPr>
          <w:i/>
        </w:rPr>
      </w:pPr>
      <w:r w:rsidRPr="002A0CB0">
        <w:rPr>
          <w:i/>
        </w:rPr>
        <w:lastRenderedPageBreak/>
        <w:t>Adressering vid nationell användning</w:t>
      </w:r>
      <w:bookmarkEnd w:id="36"/>
      <w:bookmarkEnd w:id="37"/>
    </w:p>
    <w:p w14:paraId="56E915E3" w14:textId="77777777" w:rsidR="00E146AE" w:rsidRDefault="00B73D23" w:rsidP="00E146AE">
      <w:pPr>
        <w:pStyle w:val="Brdtext"/>
      </w:pPr>
      <w:r w:rsidRPr="00E146AE">
        <w:rPr>
          <w:noProof/>
          <w:lang w:eastAsia="sv-SE"/>
        </w:rPr>
        <w:drawing>
          <wp:inline distT="0" distB="0" distL="0" distR="0" wp14:anchorId="3DE6D76B" wp14:editId="5BE3073A">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46F98EBD" w14:textId="77777777" w:rsidR="00B73D23" w:rsidRPr="00E146AE" w:rsidRDefault="00E146AE" w:rsidP="00E146AE">
      <w:pPr>
        <w:pStyle w:val="Beskrivning"/>
        <w:jc w:val="center"/>
        <w:rPr>
          <w:sz w:val="20"/>
          <w:szCs w:val="20"/>
        </w:rPr>
      </w:pPr>
      <w:r>
        <w:t xml:space="preserve">Figur </w:t>
      </w:r>
      <w:fldSimple w:instr=" SEQ Figur \* ARABIC ">
        <w:r w:rsidR="007D6E3A">
          <w:rPr>
            <w:noProof/>
          </w:rPr>
          <w:t>1</w:t>
        </w:r>
      </w:fldSimple>
      <w:r>
        <w:t xml:space="preserve"> </w:t>
      </w:r>
      <w:r w:rsidRPr="00E146AE">
        <w:rPr>
          <w:sz w:val="20"/>
          <w:szCs w:val="20"/>
        </w:rPr>
        <w:t>Adressering vid anrop till nationell aggregerande tjänst (t.ex. från Mina vårdkontakter eller NPÖ-tillämpningen)</w:t>
      </w:r>
    </w:p>
    <w:p w14:paraId="6EE5CA5D" w14:textId="77777777" w:rsidR="00B73D23" w:rsidRPr="002A0CB0" w:rsidRDefault="00B73D23" w:rsidP="002A0CB0">
      <w:pPr>
        <w:rPr>
          <w:i/>
        </w:rPr>
      </w:pPr>
      <w:bookmarkStart w:id="38" w:name="_Toc219337769"/>
      <w:bookmarkStart w:id="39" w:name="_Toc227077990"/>
      <w:r w:rsidRPr="002A0CB0">
        <w:rPr>
          <w:i/>
        </w:rPr>
        <w:t>Adressering vid regional användning</w:t>
      </w:r>
      <w:bookmarkEnd w:id="38"/>
      <w:bookmarkEnd w:id="39"/>
    </w:p>
    <w:p w14:paraId="00914C99" w14:textId="77777777" w:rsidR="00E146AE" w:rsidRDefault="00B73D23" w:rsidP="00E146AE">
      <w:pPr>
        <w:pStyle w:val="Brdtext"/>
      </w:pPr>
      <w:r w:rsidRPr="00E146AE">
        <w:rPr>
          <w:noProof/>
          <w:lang w:eastAsia="sv-SE"/>
        </w:rPr>
        <w:drawing>
          <wp:inline distT="0" distB="0" distL="0" distR="0" wp14:anchorId="2F99105E" wp14:editId="1E15A6E4">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613431F7" w14:textId="77777777" w:rsidR="00B73D23" w:rsidRPr="00E146AE" w:rsidRDefault="00E146AE" w:rsidP="00E146AE">
      <w:pPr>
        <w:pStyle w:val="Beskrivning"/>
        <w:jc w:val="center"/>
        <w:rPr>
          <w:sz w:val="20"/>
          <w:szCs w:val="20"/>
        </w:rPr>
      </w:pPr>
      <w:r>
        <w:t xml:space="preserve">Figur </w:t>
      </w:r>
      <w:fldSimple w:instr=" SEQ Figur \* ARABIC ">
        <w:r w:rsidR="007D6E3A">
          <w:rPr>
            <w:noProof/>
          </w:rPr>
          <w:t>2</w:t>
        </w:r>
      </w:fldSimple>
      <w:r>
        <w:t xml:space="preserve"> </w:t>
      </w:r>
      <w:r w:rsidRPr="00E146AE">
        <w:t>Adressering vid anrop till regional aggregerande tjänst (t.ex. från ett vårddokumentationssystem, beslutsstödsystem eller en regional patientöversikt)</w:t>
      </w:r>
    </w:p>
    <w:p w14:paraId="2A6DCD44" w14:textId="77777777" w:rsidR="00B73D23" w:rsidRDefault="00B73D23" w:rsidP="00E146AE">
      <w:pPr>
        <w:pStyle w:val="Brdtext"/>
      </w:pPr>
    </w:p>
    <w:p w14:paraId="5168644C" w14:textId="77777777" w:rsidR="00B73D23" w:rsidRPr="002A0CB0" w:rsidRDefault="00B73D23" w:rsidP="002A0CB0">
      <w:pPr>
        <w:rPr>
          <w:i/>
        </w:rPr>
      </w:pPr>
      <w:bookmarkStart w:id="40" w:name="_Toc227077991"/>
      <w:r w:rsidRPr="002A0CB0">
        <w:rPr>
          <w:i/>
        </w:rPr>
        <w:t>Adressering direkt till ett källsystem</w:t>
      </w:r>
      <w:bookmarkEnd w:id="40"/>
    </w:p>
    <w:p w14:paraId="2CDC9319" w14:textId="77777777" w:rsidR="00E146AE" w:rsidRDefault="00B73D23" w:rsidP="00E146AE">
      <w:pPr>
        <w:pStyle w:val="Brdtext"/>
      </w:pPr>
      <w:r>
        <w:rPr>
          <w:noProof/>
          <w:lang w:eastAsia="sv-SE"/>
        </w:rPr>
        <w:drawing>
          <wp:inline distT="0" distB="0" distL="0" distR="0" wp14:anchorId="3FB029E8" wp14:editId="64448225">
            <wp:extent cx="6008914" cy="3601974"/>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1913" cy="3609766"/>
                    </a:xfrm>
                    <a:prstGeom prst="rect">
                      <a:avLst/>
                    </a:prstGeom>
                    <a:noFill/>
                    <a:ln>
                      <a:noFill/>
                    </a:ln>
                  </pic:spPr>
                </pic:pic>
              </a:graphicData>
            </a:graphic>
          </wp:inline>
        </w:drawing>
      </w:r>
    </w:p>
    <w:p w14:paraId="2503F79B" w14:textId="77777777" w:rsidR="00B73D23" w:rsidRDefault="00E146AE" w:rsidP="00E146AE">
      <w:pPr>
        <w:pStyle w:val="Beskrivning"/>
        <w:jc w:val="center"/>
      </w:pPr>
      <w:r>
        <w:t xml:space="preserve">Figur </w:t>
      </w:r>
      <w:fldSimple w:instr=" SEQ Figur \* ARABIC ">
        <w:r w:rsidR="007D6E3A">
          <w:rPr>
            <w:noProof/>
          </w:rPr>
          <w:t>3</w:t>
        </w:r>
      </w:fldSimple>
      <w:r>
        <w:t xml:space="preserve"> Flöde som förutsätter adressering med källsystemets HSAid</w:t>
      </w:r>
    </w:p>
    <w:p w14:paraId="243EC0C3" w14:textId="77777777" w:rsidR="00B73D23" w:rsidRPr="00E146AE" w:rsidRDefault="00B73D23" w:rsidP="00F71DFD">
      <w:pPr>
        <w:rPr>
          <w:i/>
        </w:rPr>
      </w:pPr>
      <w:r w:rsidRPr="00E146AE">
        <w:t>Eftersom anropet i detta fall sker direkt mot virtuell tjänst, sker adressering med källsystemets HSA-id direkt från tjänstekonsumenten. Detta beskrivs nedan.</w:t>
      </w:r>
    </w:p>
    <w:p w14:paraId="1675CF4F" w14:textId="77777777" w:rsidR="00E146AE" w:rsidRPr="00F71DFD" w:rsidRDefault="00B73D23" w:rsidP="00E146AE">
      <w:pPr>
        <w:pStyle w:val="Brdtext"/>
        <w:rPr>
          <w:b/>
        </w:rPr>
      </w:pPr>
      <w:r>
        <w:rPr>
          <w:noProof/>
          <w:lang w:eastAsia="sv-SE"/>
        </w:rPr>
        <w:drawing>
          <wp:inline distT="0" distB="0" distL="0" distR="0" wp14:anchorId="3341AF9E" wp14:editId="0FF96531">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409ED4B4" w14:textId="77777777" w:rsidR="00E146AE" w:rsidRDefault="00E146AE" w:rsidP="00E146AE">
      <w:pPr>
        <w:pStyle w:val="Beskrivning"/>
        <w:jc w:val="center"/>
      </w:pPr>
      <w:r>
        <w:t xml:space="preserve">Figur </w:t>
      </w:r>
      <w:fldSimple w:instr=" SEQ Figur \* ARABIC ">
        <w:r w:rsidR="007D6E3A">
          <w:rPr>
            <w:noProof/>
          </w:rPr>
          <w:t>4</w:t>
        </w:r>
      </w:fldSimple>
      <w:r>
        <w:t xml:space="preserve"> Adressering vid sökning efter information ur ett specifikt källsystem</w:t>
      </w:r>
    </w:p>
    <w:p w14:paraId="2852D06A" w14:textId="77777777" w:rsidR="00B73D23" w:rsidRPr="002A0CB0" w:rsidRDefault="00B73D23" w:rsidP="002A0CB0">
      <w:pPr>
        <w:rPr>
          <w:i/>
        </w:rPr>
      </w:pPr>
      <w:bookmarkStart w:id="41" w:name="_Toc227077992"/>
      <w:r w:rsidRPr="002A0CB0">
        <w:rPr>
          <w:i/>
        </w:rPr>
        <w:lastRenderedPageBreak/>
        <w:t>Sammanfattning av adresseringsmodell</w:t>
      </w:r>
      <w:bookmarkEnd w:id="41"/>
    </w:p>
    <w:p w14:paraId="0C122FE1" w14:textId="77777777" w:rsidR="00B73D23" w:rsidRPr="00E146AE" w:rsidRDefault="00B73D23" w:rsidP="00E146AE">
      <w:pPr>
        <w:pStyle w:val="Brdtext"/>
      </w:pPr>
    </w:p>
    <w:tbl>
      <w:tblPr>
        <w:tblStyle w:val="Tabellrutnt"/>
        <w:tblW w:w="0" w:type="auto"/>
        <w:tblInd w:w="867" w:type="dxa"/>
        <w:tblLook w:val="04A0" w:firstRow="1" w:lastRow="0" w:firstColumn="1" w:lastColumn="0" w:noHBand="0" w:noVBand="1"/>
      </w:tblPr>
      <w:tblGrid>
        <w:gridCol w:w="3210"/>
        <w:gridCol w:w="3544"/>
      </w:tblGrid>
      <w:tr w:rsidR="00B73D23" w:rsidRPr="00E146AE" w14:paraId="1242344A" w14:textId="77777777" w:rsidTr="00B73D23">
        <w:tc>
          <w:tcPr>
            <w:tcW w:w="3210" w:type="dxa"/>
          </w:tcPr>
          <w:p w14:paraId="30C37526" w14:textId="77777777" w:rsidR="00B73D23" w:rsidRPr="00E146AE" w:rsidRDefault="00B73D23" w:rsidP="00F71DFD">
            <w:r w:rsidRPr="00E146AE">
              <w:t>Åtkomstbehov för patientens journalhistorik</w:t>
            </w:r>
          </w:p>
        </w:tc>
        <w:tc>
          <w:tcPr>
            <w:tcW w:w="3544" w:type="dxa"/>
          </w:tcPr>
          <w:p w14:paraId="5572054D" w14:textId="77777777" w:rsidR="00B73D23" w:rsidRPr="00E146AE" w:rsidRDefault="00B73D23" w:rsidP="00F71DFD">
            <w:r w:rsidRPr="00E146AE">
              <w:t>Logisk adress</w:t>
            </w:r>
          </w:p>
        </w:tc>
      </w:tr>
      <w:tr w:rsidR="00B73D23" w:rsidRPr="00E146AE" w14:paraId="1B14923F" w14:textId="77777777" w:rsidTr="00B73D23">
        <w:tc>
          <w:tcPr>
            <w:tcW w:w="3210" w:type="dxa"/>
          </w:tcPr>
          <w:p w14:paraId="10DCC225" w14:textId="77777777" w:rsidR="00B73D23" w:rsidRPr="00E146AE" w:rsidRDefault="00B73D23" w:rsidP="00F71DFD">
            <w:r w:rsidRPr="00E146AE">
              <w:t>För alla huvudmän</w:t>
            </w:r>
          </w:p>
        </w:tc>
        <w:tc>
          <w:tcPr>
            <w:tcW w:w="3544" w:type="dxa"/>
          </w:tcPr>
          <w:p w14:paraId="0010AEF5" w14:textId="77777777" w:rsidR="00B73D23" w:rsidRPr="00E146AE" w:rsidRDefault="00B73D23" w:rsidP="00F71DFD">
            <w:r w:rsidRPr="00E146AE">
              <w:t>Ineras HSA-id</w:t>
            </w:r>
          </w:p>
        </w:tc>
      </w:tr>
      <w:tr w:rsidR="00B73D23" w:rsidRPr="00E146AE" w14:paraId="13BD1804" w14:textId="77777777" w:rsidTr="00B73D23">
        <w:tc>
          <w:tcPr>
            <w:tcW w:w="3210" w:type="dxa"/>
          </w:tcPr>
          <w:p w14:paraId="7F3B38ED" w14:textId="77777777" w:rsidR="00B73D23" w:rsidRPr="00E146AE" w:rsidRDefault="00B73D23" w:rsidP="00F71DFD">
            <w:r w:rsidRPr="00E146AE">
              <w:t>För en huvudman/region</w:t>
            </w:r>
          </w:p>
        </w:tc>
        <w:tc>
          <w:tcPr>
            <w:tcW w:w="3544" w:type="dxa"/>
          </w:tcPr>
          <w:p w14:paraId="1E03D2DD" w14:textId="77777777" w:rsidR="00B73D23" w:rsidRPr="00E146AE" w:rsidRDefault="00B73D23" w:rsidP="00F71DFD">
            <w:r w:rsidRPr="00E146AE">
              <w:t>Huvudmannens/regionens HSA-id</w:t>
            </w:r>
          </w:p>
        </w:tc>
      </w:tr>
      <w:tr w:rsidR="00B73D23" w:rsidRPr="00E146AE" w14:paraId="57607445" w14:textId="77777777" w:rsidTr="00B73D23">
        <w:tc>
          <w:tcPr>
            <w:tcW w:w="3210" w:type="dxa"/>
          </w:tcPr>
          <w:p w14:paraId="584F1FFA" w14:textId="77777777" w:rsidR="00B73D23" w:rsidRPr="00E146AE" w:rsidRDefault="00B73D23" w:rsidP="00F71DFD">
            <w:r w:rsidRPr="00E146AE">
              <w:t>För ett källsystem</w:t>
            </w:r>
          </w:p>
        </w:tc>
        <w:tc>
          <w:tcPr>
            <w:tcW w:w="3544" w:type="dxa"/>
          </w:tcPr>
          <w:p w14:paraId="6E8AA172" w14:textId="77777777" w:rsidR="00B73D23" w:rsidRPr="00E146AE" w:rsidRDefault="00B73D23" w:rsidP="00F71DFD">
            <w:r w:rsidRPr="00E146AE">
              <w:t>Källsystemets HSA-id</w:t>
            </w:r>
          </w:p>
        </w:tc>
      </w:tr>
    </w:tbl>
    <w:p w14:paraId="2A595D99" w14:textId="77777777" w:rsidR="007E47C0" w:rsidRPr="00E146AE" w:rsidRDefault="007E47C0" w:rsidP="007E47C0">
      <w:pPr>
        <w:rPr>
          <w:szCs w:val="20"/>
          <w:highlight w:val="lightGray"/>
        </w:rPr>
      </w:pPr>
    </w:p>
    <w:p w14:paraId="41688AF4" w14:textId="77777777" w:rsidR="007E47C0" w:rsidRPr="00E146AE" w:rsidRDefault="007E47C0" w:rsidP="007E47C0">
      <w:pPr>
        <w:pStyle w:val="Rubrik2"/>
      </w:pPr>
      <w:bookmarkStart w:id="42" w:name="_Toc357754850"/>
      <w:bookmarkStart w:id="43" w:name="_Toc374962115"/>
      <w:r w:rsidRPr="00E146AE">
        <w:t>Aggregering och engagemangsindex</w:t>
      </w:r>
      <w:bookmarkEnd w:id="42"/>
      <w:bookmarkEnd w:id="43"/>
    </w:p>
    <w:p w14:paraId="62A77A58" w14:textId="77777777" w:rsidR="00B73D23" w:rsidRDefault="00B73D23" w:rsidP="00F71DFD">
      <w:r>
        <w:t xml:space="preserve">Det behövs en aggregerande tjänst för varje tjänstekontrakt som läser data i denna domän. </w:t>
      </w:r>
    </w:p>
    <w:p w14:paraId="4E0D7BA7" w14:textId="77777777" w:rsidR="00B73D23" w:rsidRDefault="00B73D23" w:rsidP="00F71DFD">
      <w:r>
        <w:t xml:space="preserve">Aggregerande tjänster har samma tjänstekontrakt och anropsadress som en traditionell virtuell tjänst, men nås via olika logiska adresser. </w:t>
      </w:r>
    </w:p>
    <w:p w14:paraId="764D8EE8" w14:textId="77777777" w:rsidR="00B73D23" w:rsidRDefault="00B73D23" w:rsidP="00F71DFD">
      <w:r>
        <w:t xml:space="preserve">Om ett källsystemets HSA-id anges som logisk adress, kommer frågemeddelandet att dirigera vidare direkt till källsystemet utan att passera en aggregerande tjänst. </w:t>
      </w:r>
    </w:p>
    <w:p w14:paraId="187040F0" w14:textId="77777777" w:rsidR="00B73D23" w:rsidRPr="0020087D" w:rsidRDefault="00B73D23" w:rsidP="00F71DFD">
      <w:r>
        <w:t>Om logisk adress HSA-id för Inera eller en huvudman kommer anropet att dirigeras till aggregerande tjänsten som i sin tur – efter att ha konsulterat engagemangsindex, vidarebefordrar frågan till de källsystem som har information om patienten.</w:t>
      </w:r>
    </w:p>
    <w:p w14:paraId="2577E4F8" w14:textId="77777777" w:rsidR="007E47C0" w:rsidRPr="00E146AE" w:rsidRDefault="007E47C0" w:rsidP="007E47C0">
      <w:pPr>
        <w:pStyle w:val="Rubrik1"/>
      </w:pPr>
      <w:bookmarkStart w:id="44" w:name="_Toc224960921"/>
      <w:bookmarkStart w:id="45" w:name="_Toc357754852"/>
      <w:bookmarkStart w:id="46" w:name="_Toc374962116"/>
      <w:r w:rsidRPr="00E146AE">
        <w:t>Tjänstedomänens krav och regler</w:t>
      </w:r>
      <w:bookmarkEnd w:id="44"/>
      <w:bookmarkEnd w:id="45"/>
      <w:bookmarkEnd w:id="46"/>
    </w:p>
    <w:p w14:paraId="0397D743" w14:textId="77777777" w:rsidR="00B73D23" w:rsidRDefault="00B73D23" w:rsidP="00B73D23">
      <w:pPr>
        <w:pStyle w:val="Rubrik2"/>
      </w:pPr>
      <w:bookmarkStart w:id="47" w:name="_Toc244018071"/>
      <w:bookmarkStart w:id="48" w:name="_Toc374962117"/>
      <w:r w:rsidRPr="00A0151E">
        <w:t>Uppdatering</w:t>
      </w:r>
      <w:r>
        <w:t xml:space="preserve"> av </w:t>
      </w:r>
      <w:r w:rsidRPr="00435396">
        <w:t>engagemangsindex</w:t>
      </w:r>
      <w:bookmarkEnd w:id="47"/>
      <w:bookmarkEnd w:id="48"/>
    </w:p>
    <w:p w14:paraId="7329DEA8" w14:textId="77777777" w:rsidR="00B73D23" w:rsidRDefault="00B73D23" w:rsidP="00F71DFD">
      <w:r>
        <w:t>Alla källsystem ska uppdatera engagemangsindex. Engagemangsindex ska uppdateras så snart en händelse inträffar som påverkar indexposterna enligt beskrivningen nedan.</w:t>
      </w:r>
    </w:p>
    <w:p w14:paraId="284FD183" w14:textId="77777777" w:rsidR="00B73D23" w:rsidRDefault="00B73D23" w:rsidP="00F71DFD">
      <w:r>
        <w:t xml:space="preserve">All uppdatering av engagemangsindex sker genom att källsystemet anropar engagemangsindex genom tjänstekontraktet </w:t>
      </w:r>
    </w:p>
    <w:p w14:paraId="19255972" w14:textId="77777777" w:rsidR="00B73D23" w:rsidRDefault="00B73D23" w:rsidP="00F71DFD">
      <w:r>
        <w:t>urn:riv:itintegration:engagementindex:UpdateResponder:1 (”index-push”)</w:t>
      </w:r>
    </w:p>
    <w:p w14:paraId="48E52F7F" w14:textId="77777777" w:rsidR="00B73D23" w:rsidRDefault="00B73D23" w:rsidP="00F71DFD">
      <w:r>
        <w:t xml:space="preserve">eller genom att erbjuda tjänstekontraktet </w:t>
      </w:r>
    </w:p>
    <w:p w14:paraId="1B5C071C" w14:textId="77777777" w:rsidR="00B73D23" w:rsidRDefault="00B73D23" w:rsidP="00F71DFD">
      <w:r>
        <w:t>urn:riv:itintegration:engagementindex:GetUpdatesResponder:1 (”indexpull”)</w:t>
      </w:r>
    </w:p>
    <w:p w14:paraId="34898D32" w14:textId="77777777" w:rsidR="00B73D23" w:rsidRDefault="00B73D23" w:rsidP="00F71DFD">
      <w:r>
        <w:t>Ladda hem Engagemangsindex WSDL, scheman och tjänstekontraktsbeskrivning för detaljer.</w:t>
      </w:r>
    </w:p>
    <w:p w14:paraId="1BFA90B5" w14:textId="77777777" w:rsidR="00B73D23" w:rsidRPr="00E2060F" w:rsidRDefault="00B73D23" w:rsidP="00F71DFD">
      <w:r>
        <w:t>Följande regler gäller för innehållet i begäran till engagemangsindex för uppdateringar som rör denna tjänstedomän:</w:t>
      </w:r>
      <w:r w:rsidRPr="00E2060F">
        <w:t xml:space="preserve"> </w:t>
      </w:r>
    </w:p>
    <w:p w14:paraId="768E258D" w14:textId="77777777" w:rsidR="00B73D23" w:rsidRDefault="00B73D23" w:rsidP="00F71DF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B73D23" w:rsidRPr="00F71DFD" w14:paraId="604479C4" w14:textId="77777777" w:rsidTr="00F83C47">
        <w:tc>
          <w:tcPr>
            <w:tcW w:w="1256" w:type="dxa"/>
            <w:shd w:val="clear" w:color="auto" w:fill="D9D9D9" w:themeFill="background1" w:themeFillShade="D9"/>
          </w:tcPr>
          <w:p w14:paraId="46437C19" w14:textId="77777777" w:rsidR="00B73D23" w:rsidRPr="00F71DFD" w:rsidRDefault="00B73D23" w:rsidP="00F71DFD">
            <w:pPr>
              <w:rPr>
                <w:b/>
              </w:rPr>
            </w:pPr>
            <w:r w:rsidRPr="00F71DFD">
              <w:rPr>
                <w:b/>
              </w:rPr>
              <w:t>Attribut</w:t>
            </w:r>
          </w:p>
        </w:tc>
        <w:tc>
          <w:tcPr>
            <w:tcW w:w="1579" w:type="dxa"/>
            <w:shd w:val="clear" w:color="auto" w:fill="D9D9D9" w:themeFill="background1" w:themeFillShade="D9"/>
          </w:tcPr>
          <w:p w14:paraId="25FC97E3" w14:textId="77777777" w:rsidR="00B73D23" w:rsidRPr="00F71DFD" w:rsidRDefault="00E146AE" w:rsidP="00F71DFD">
            <w:pPr>
              <w:rPr>
                <w:b/>
              </w:rPr>
            </w:pPr>
            <w:r w:rsidRPr="00F71DFD">
              <w:rPr>
                <w:b/>
              </w:rPr>
              <w:t>Beskriv</w:t>
            </w:r>
            <w:r w:rsidR="00B73D23" w:rsidRPr="00F71DFD">
              <w:rPr>
                <w:b/>
              </w:rPr>
              <w:t>ning</w:t>
            </w:r>
          </w:p>
        </w:tc>
        <w:tc>
          <w:tcPr>
            <w:tcW w:w="2410" w:type="dxa"/>
            <w:shd w:val="clear" w:color="auto" w:fill="D9D9D9" w:themeFill="background1" w:themeFillShade="D9"/>
          </w:tcPr>
          <w:p w14:paraId="665B99E8" w14:textId="77777777" w:rsidR="00B73D23" w:rsidRPr="00F71DFD" w:rsidRDefault="00B73D23" w:rsidP="00F71DFD">
            <w:pPr>
              <w:rPr>
                <w:b/>
              </w:rPr>
            </w:pPr>
            <w:r w:rsidRPr="00F71DFD">
              <w:rPr>
                <w:b/>
              </w:rPr>
              <w:t>Format</w:t>
            </w:r>
          </w:p>
        </w:tc>
        <w:tc>
          <w:tcPr>
            <w:tcW w:w="851" w:type="dxa"/>
            <w:shd w:val="clear" w:color="auto" w:fill="D9D9D9" w:themeFill="background1" w:themeFillShade="D9"/>
          </w:tcPr>
          <w:p w14:paraId="632C4D32" w14:textId="77777777" w:rsidR="00B73D23" w:rsidRPr="00F71DFD" w:rsidRDefault="00B73D23" w:rsidP="00F71DFD">
            <w:pPr>
              <w:rPr>
                <w:b/>
              </w:rPr>
            </w:pPr>
            <w:r w:rsidRPr="00F71DFD">
              <w:rPr>
                <w:b/>
              </w:rPr>
              <w:t>Kardinalitet</w:t>
            </w:r>
          </w:p>
        </w:tc>
        <w:tc>
          <w:tcPr>
            <w:tcW w:w="1652" w:type="dxa"/>
            <w:shd w:val="clear" w:color="auto" w:fill="D9D9D9" w:themeFill="background1" w:themeFillShade="D9"/>
          </w:tcPr>
          <w:p w14:paraId="359A50EE" w14:textId="77777777" w:rsidR="00B73D23" w:rsidRPr="00F71DFD" w:rsidRDefault="00F71DFD" w:rsidP="00F71DFD">
            <w:pPr>
              <w:rPr>
                <w:b/>
              </w:rPr>
            </w:pPr>
            <w:r>
              <w:rPr>
                <w:b/>
              </w:rPr>
              <w:t xml:space="preserve">Kodverk/värde-mängd </w:t>
            </w:r>
            <w:r>
              <w:rPr>
                <w:b/>
              </w:rPr>
              <w:br/>
              <w:t>/</w:t>
            </w:r>
            <w:r w:rsidR="00B73D23" w:rsidRPr="00F71DFD">
              <w:rPr>
                <w:b/>
              </w:rPr>
              <w:t>ev begränsningar</w:t>
            </w:r>
          </w:p>
        </w:tc>
        <w:tc>
          <w:tcPr>
            <w:tcW w:w="1330" w:type="dxa"/>
            <w:shd w:val="clear" w:color="auto" w:fill="D9D9D9" w:themeFill="background1" w:themeFillShade="D9"/>
          </w:tcPr>
          <w:p w14:paraId="7C1F8529" w14:textId="77777777" w:rsidR="00B73D23" w:rsidRPr="00F71DFD" w:rsidRDefault="00B73D23" w:rsidP="00F71DFD">
            <w:pPr>
              <w:rPr>
                <w:b/>
              </w:rPr>
            </w:pPr>
            <w:r w:rsidRPr="00F71DFD">
              <w:rPr>
                <w:b/>
              </w:rPr>
              <w:t>Beslutsregler och kommentar</w:t>
            </w:r>
          </w:p>
        </w:tc>
      </w:tr>
      <w:tr w:rsidR="00B73D23" w:rsidRPr="00E146AE" w14:paraId="4B7FADB0" w14:textId="77777777" w:rsidTr="00B73D23">
        <w:tc>
          <w:tcPr>
            <w:tcW w:w="1256" w:type="dxa"/>
            <w:shd w:val="clear" w:color="auto" w:fill="auto"/>
          </w:tcPr>
          <w:p w14:paraId="3E00486B" w14:textId="77777777" w:rsidR="00B73D23" w:rsidRPr="00E146AE" w:rsidRDefault="00B73D23" w:rsidP="00F71DFD">
            <w:r w:rsidRPr="00E146AE">
              <w:t>Registered ResidentIdent Identification</w:t>
            </w:r>
          </w:p>
        </w:tc>
        <w:tc>
          <w:tcPr>
            <w:tcW w:w="1579" w:type="dxa"/>
            <w:shd w:val="clear" w:color="auto" w:fill="auto"/>
          </w:tcPr>
          <w:p w14:paraId="2BE70026" w14:textId="77777777" w:rsidR="00B73D23" w:rsidRPr="00E146AE" w:rsidRDefault="00B73D23" w:rsidP="00F71DFD">
            <w:r w:rsidRPr="00E146AE">
              <w:t>Invånarens person-nummer</w:t>
            </w:r>
          </w:p>
        </w:tc>
        <w:tc>
          <w:tcPr>
            <w:tcW w:w="2410" w:type="dxa"/>
            <w:shd w:val="clear" w:color="auto" w:fill="auto"/>
          </w:tcPr>
          <w:p w14:paraId="57FD6C06" w14:textId="77777777" w:rsidR="00B73D23" w:rsidRPr="00E146AE" w:rsidRDefault="00B73D23" w:rsidP="00F71DFD">
            <w:r w:rsidRPr="00E146AE">
              <w:t xml:space="preserve">Person- eller samordningsnummer enligt skatteverkets definition (12 tecken). </w:t>
            </w:r>
          </w:p>
        </w:tc>
        <w:tc>
          <w:tcPr>
            <w:tcW w:w="851" w:type="dxa"/>
            <w:shd w:val="clear" w:color="auto" w:fill="auto"/>
          </w:tcPr>
          <w:p w14:paraId="30260131" w14:textId="77777777" w:rsidR="00B73D23" w:rsidRPr="00E146AE" w:rsidRDefault="00B73D23" w:rsidP="00F71DFD">
            <w:r w:rsidRPr="00E146AE">
              <w:t>1..1</w:t>
            </w:r>
          </w:p>
        </w:tc>
        <w:tc>
          <w:tcPr>
            <w:tcW w:w="1652" w:type="dxa"/>
            <w:shd w:val="clear" w:color="auto" w:fill="auto"/>
          </w:tcPr>
          <w:p w14:paraId="3D087491" w14:textId="77777777" w:rsidR="00B73D23" w:rsidRPr="00E146AE" w:rsidRDefault="00B73D23" w:rsidP="00F71DFD"/>
        </w:tc>
        <w:tc>
          <w:tcPr>
            <w:tcW w:w="1330" w:type="dxa"/>
            <w:shd w:val="clear" w:color="auto" w:fill="auto"/>
          </w:tcPr>
          <w:p w14:paraId="086CA842" w14:textId="77777777" w:rsidR="00B73D23" w:rsidRPr="00E146AE" w:rsidRDefault="00B73D23" w:rsidP="00F71DFD">
            <w:r w:rsidRPr="00E146AE">
              <w:t>Del av instansens unikhet</w:t>
            </w:r>
          </w:p>
        </w:tc>
      </w:tr>
      <w:tr w:rsidR="00B73D23" w:rsidRPr="00E146AE" w14:paraId="77E03CAD" w14:textId="77777777" w:rsidTr="00B73D23">
        <w:tc>
          <w:tcPr>
            <w:tcW w:w="1256" w:type="dxa"/>
            <w:shd w:val="clear" w:color="auto" w:fill="auto"/>
          </w:tcPr>
          <w:p w14:paraId="7C371E3D" w14:textId="77777777" w:rsidR="00B73D23" w:rsidRPr="00E146AE" w:rsidRDefault="00B73D23" w:rsidP="00F71DFD">
            <w:r w:rsidRPr="00E146AE">
              <w:t xml:space="preserve">Service </w:t>
            </w:r>
            <w:r w:rsidRPr="00E146AE">
              <w:lastRenderedPageBreak/>
              <w:t>domain*</w:t>
            </w:r>
          </w:p>
        </w:tc>
        <w:tc>
          <w:tcPr>
            <w:tcW w:w="1579" w:type="dxa"/>
            <w:shd w:val="clear" w:color="auto" w:fill="auto"/>
          </w:tcPr>
          <w:p w14:paraId="698FFA2D" w14:textId="77777777" w:rsidR="00B73D23" w:rsidRPr="00E146AE" w:rsidRDefault="00B73D23" w:rsidP="00F71DFD">
            <w:r w:rsidRPr="00E146AE">
              <w:lastRenderedPageBreak/>
              <w:t xml:space="preserve">Den </w:t>
            </w:r>
            <w:r w:rsidRPr="00E146AE">
              <w:lastRenderedPageBreak/>
              <w:t xml:space="preserve">tjänstedomän som förekomsten avser. </w:t>
            </w:r>
          </w:p>
        </w:tc>
        <w:tc>
          <w:tcPr>
            <w:tcW w:w="2410" w:type="dxa"/>
            <w:shd w:val="clear" w:color="auto" w:fill="auto"/>
          </w:tcPr>
          <w:p w14:paraId="537D7F77" w14:textId="77777777" w:rsidR="00B73D23" w:rsidRPr="00E146AE" w:rsidRDefault="00B73D23" w:rsidP="00F71DFD">
            <w:r w:rsidRPr="00E146AE">
              <w:lastRenderedPageBreak/>
              <w:t xml:space="preserve">URN på formen </w:t>
            </w:r>
            <w:r w:rsidRPr="00E146AE">
              <w:lastRenderedPageBreak/>
              <w:t xml:space="preserve">&lt;regelverk&gt;:&lt;huvuddomän&gt;:&lt;underdomän1&gt;:&lt;underdomän2&gt; </w:t>
            </w:r>
          </w:p>
        </w:tc>
        <w:tc>
          <w:tcPr>
            <w:tcW w:w="851" w:type="dxa"/>
            <w:shd w:val="clear" w:color="auto" w:fill="auto"/>
          </w:tcPr>
          <w:p w14:paraId="108FE062" w14:textId="77777777" w:rsidR="00B73D23" w:rsidRPr="00E146AE" w:rsidRDefault="00B73D23" w:rsidP="00F71DFD">
            <w:r w:rsidRPr="00E146AE">
              <w:lastRenderedPageBreak/>
              <w:t>1..1</w:t>
            </w:r>
          </w:p>
        </w:tc>
        <w:tc>
          <w:tcPr>
            <w:tcW w:w="1652" w:type="dxa"/>
            <w:shd w:val="clear" w:color="auto" w:fill="auto"/>
          </w:tcPr>
          <w:p w14:paraId="7A9FD582" w14:textId="1977343E" w:rsidR="00B73D23" w:rsidRPr="00E146AE" w:rsidRDefault="00B73D23" w:rsidP="006C69B6">
            <w:r w:rsidRPr="00E146AE">
              <w:t>”riv:clinicalproc</w:t>
            </w:r>
            <w:r w:rsidRPr="00E146AE">
              <w:lastRenderedPageBreak/>
              <w:t>ess:healthcond:</w:t>
            </w:r>
            <w:r w:rsidR="006C69B6">
              <w:t>basic</w:t>
            </w:r>
            <w:r w:rsidRPr="00E146AE">
              <w:t>”</w:t>
            </w:r>
          </w:p>
        </w:tc>
        <w:tc>
          <w:tcPr>
            <w:tcW w:w="1330" w:type="dxa"/>
            <w:shd w:val="clear" w:color="auto" w:fill="auto"/>
          </w:tcPr>
          <w:p w14:paraId="60CEC81F" w14:textId="77777777" w:rsidR="00B73D23" w:rsidRPr="00E146AE" w:rsidRDefault="00B73D23" w:rsidP="00F71DFD">
            <w:r w:rsidRPr="00E146AE">
              <w:lastRenderedPageBreak/>
              <w:t xml:space="preserve">Del av </w:t>
            </w:r>
            <w:r w:rsidRPr="00E146AE">
              <w:lastRenderedPageBreak/>
              <w:t>instansens unikhet</w:t>
            </w:r>
          </w:p>
        </w:tc>
      </w:tr>
      <w:tr w:rsidR="00B73D23" w:rsidRPr="00E146AE" w14:paraId="5EB6352B" w14:textId="77777777" w:rsidTr="00B73D23">
        <w:tc>
          <w:tcPr>
            <w:tcW w:w="1256" w:type="dxa"/>
            <w:shd w:val="clear" w:color="auto" w:fill="auto"/>
          </w:tcPr>
          <w:p w14:paraId="7084BCDE" w14:textId="77777777" w:rsidR="00B73D23" w:rsidRPr="00E146AE" w:rsidRDefault="00B73D23" w:rsidP="00F71DFD">
            <w:r w:rsidRPr="00E146AE">
              <w:lastRenderedPageBreak/>
              <w:t>Categori-zation*</w:t>
            </w:r>
          </w:p>
        </w:tc>
        <w:tc>
          <w:tcPr>
            <w:tcW w:w="1579" w:type="dxa"/>
            <w:shd w:val="clear" w:color="auto" w:fill="auto"/>
          </w:tcPr>
          <w:p w14:paraId="2F4E92F3" w14:textId="77777777" w:rsidR="00B73D23" w:rsidRPr="00E146AE" w:rsidRDefault="00B73D23" w:rsidP="00F71DFD">
            <w:r w:rsidRPr="00E146AE">
              <w:t xml:space="preserve">Kategori-sering enligt kodverk som är specifikt för tjänste-domänen </w:t>
            </w:r>
          </w:p>
        </w:tc>
        <w:tc>
          <w:tcPr>
            <w:tcW w:w="2410" w:type="dxa"/>
            <w:shd w:val="clear" w:color="auto" w:fill="auto"/>
          </w:tcPr>
          <w:p w14:paraId="74684951" w14:textId="77777777" w:rsidR="00B73D23" w:rsidRPr="00E146AE" w:rsidRDefault="00B73D23" w:rsidP="00F71DFD">
            <w:r w:rsidRPr="00E146AE">
              <w:t xml:space="preserve">Text bestående av bokstäver i ASCII. </w:t>
            </w:r>
          </w:p>
          <w:p w14:paraId="5FD1AED8" w14:textId="77777777" w:rsidR="00B73D23" w:rsidRPr="00E146AE" w:rsidRDefault="00B73D23" w:rsidP="00F71DFD"/>
        </w:tc>
        <w:tc>
          <w:tcPr>
            <w:tcW w:w="851" w:type="dxa"/>
            <w:shd w:val="clear" w:color="auto" w:fill="auto"/>
          </w:tcPr>
          <w:p w14:paraId="0A2D8F94" w14:textId="77777777" w:rsidR="00B73D23" w:rsidRPr="00E146AE" w:rsidRDefault="00B73D23" w:rsidP="00F71DFD">
            <w:r w:rsidRPr="00E146AE">
              <w:t>1..1</w:t>
            </w:r>
          </w:p>
        </w:tc>
        <w:tc>
          <w:tcPr>
            <w:tcW w:w="1652" w:type="dxa"/>
            <w:shd w:val="clear" w:color="auto" w:fill="auto"/>
          </w:tcPr>
          <w:p w14:paraId="10E9E4F4" w14:textId="77777777" w:rsidR="00B73D23" w:rsidRPr="00E146AE" w:rsidRDefault="00B73D23" w:rsidP="00F71DFD">
            <w:r w:rsidRPr="00E146AE">
              <w:t>Tjänstekontrakt genom vilket den information som indexposten avser kan hämtas. Anges med kortform enligt tabell nedan.</w:t>
            </w:r>
          </w:p>
        </w:tc>
        <w:tc>
          <w:tcPr>
            <w:tcW w:w="1330" w:type="dxa"/>
            <w:shd w:val="clear" w:color="auto" w:fill="auto"/>
          </w:tcPr>
          <w:p w14:paraId="7801235A" w14:textId="77777777" w:rsidR="00B73D23" w:rsidRPr="00E146AE" w:rsidRDefault="00B73D23" w:rsidP="00F71DFD">
            <w:r w:rsidRPr="00E146AE">
              <w:t>Del av instansens unikhet</w:t>
            </w:r>
          </w:p>
        </w:tc>
      </w:tr>
      <w:tr w:rsidR="00B73D23" w:rsidRPr="00E146AE" w14:paraId="1DF0E4F8" w14:textId="77777777" w:rsidTr="00B73D23">
        <w:tc>
          <w:tcPr>
            <w:tcW w:w="1256" w:type="dxa"/>
            <w:shd w:val="clear" w:color="auto" w:fill="auto"/>
          </w:tcPr>
          <w:p w14:paraId="0F22AE08" w14:textId="77777777" w:rsidR="00B73D23" w:rsidRPr="00E146AE" w:rsidRDefault="00B73D23" w:rsidP="00F71DFD">
            <w:r w:rsidRPr="00E146AE">
              <w:t>Logical address*</w:t>
            </w:r>
          </w:p>
        </w:tc>
        <w:tc>
          <w:tcPr>
            <w:tcW w:w="1579" w:type="dxa"/>
            <w:shd w:val="clear" w:color="auto" w:fill="auto"/>
          </w:tcPr>
          <w:p w14:paraId="407B229A" w14:textId="77777777" w:rsidR="00B73D23" w:rsidRPr="00E146AE" w:rsidRDefault="00B73D23" w:rsidP="00F71DFD">
            <w:r w:rsidRPr="00E146AE">
              <w:t>Referens till informationskällan enligt tjänste-domänens definition</w:t>
            </w:r>
          </w:p>
        </w:tc>
        <w:tc>
          <w:tcPr>
            <w:tcW w:w="2410" w:type="dxa"/>
            <w:shd w:val="clear" w:color="auto" w:fill="auto"/>
          </w:tcPr>
          <w:p w14:paraId="4EEB428A" w14:textId="77777777" w:rsidR="00B73D23" w:rsidRPr="00E146AE" w:rsidRDefault="00B73D23" w:rsidP="00F71DFD">
            <w:r w:rsidRPr="00E146AE">
              <w:t>Logisk adress enligt adresseringsmodell för den tjänstedomän som anges av fältet Service Domain.</w:t>
            </w:r>
          </w:p>
        </w:tc>
        <w:tc>
          <w:tcPr>
            <w:tcW w:w="851" w:type="dxa"/>
            <w:shd w:val="clear" w:color="auto" w:fill="auto"/>
          </w:tcPr>
          <w:p w14:paraId="326484BF" w14:textId="77777777" w:rsidR="00B73D23" w:rsidRPr="00E146AE" w:rsidRDefault="00B73D23" w:rsidP="00F71DFD">
            <w:r w:rsidRPr="00E146AE">
              <w:t>1..1</w:t>
            </w:r>
          </w:p>
        </w:tc>
        <w:tc>
          <w:tcPr>
            <w:tcW w:w="1652" w:type="dxa"/>
            <w:shd w:val="clear" w:color="auto" w:fill="auto"/>
          </w:tcPr>
          <w:p w14:paraId="55455A58" w14:textId="77777777" w:rsidR="00B73D23" w:rsidRPr="00E146AE" w:rsidRDefault="00B73D23" w:rsidP="00F71DFD">
            <w:r w:rsidRPr="00E146AE">
              <w:t>Samma värde som fältet Source System.</w:t>
            </w:r>
          </w:p>
        </w:tc>
        <w:tc>
          <w:tcPr>
            <w:tcW w:w="1330" w:type="dxa"/>
            <w:shd w:val="clear" w:color="auto" w:fill="auto"/>
          </w:tcPr>
          <w:p w14:paraId="60A7BC55" w14:textId="77777777" w:rsidR="00B73D23" w:rsidRPr="00E146AE" w:rsidRDefault="00B73D23" w:rsidP="00F71DFD">
            <w:r w:rsidRPr="00E146AE">
              <w:t>Del av instansens unikhet</w:t>
            </w:r>
          </w:p>
        </w:tc>
      </w:tr>
      <w:tr w:rsidR="00B73D23" w:rsidRPr="00E146AE" w14:paraId="32C63C16" w14:textId="77777777" w:rsidTr="00B73D23">
        <w:tc>
          <w:tcPr>
            <w:tcW w:w="1256" w:type="dxa"/>
            <w:shd w:val="clear" w:color="auto" w:fill="auto"/>
          </w:tcPr>
          <w:p w14:paraId="3D8CBAA3" w14:textId="77777777" w:rsidR="00B73D23" w:rsidRPr="00E146AE" w:rsidRDefault="00B73D23" w:rsidP="00F71DFD">
            <w:r w:rsidRPr="00E146AE">
              <w:t>Business object Instance Identifier*</w:t>
            </w:r>
          </w:p>
        </w:tc>
        <w:tc>
          <w:tcPr>
            <w:tcW w:w="1579" w:type="dxa"/>
            <w:shd w:val="clear" w:color="auto" w:fill="auto"/>
          </w:tcPr>
          <w:p w14:paraId="5AE0D010" w14:textId="77777777" w:rsidR="00B73D23" w:rsidRPr="00E146AE" w:rsidRDefault="00B73D23" w:rsidP="00F71DFD">
            <w:r w:rsidRPr="00E146AE">
              <w:t>Unik identifierare för händelse-bärande objekt</w:t>
            </w:r>
          </w:p>
        </w:tc>
        <w:tc>
          <w:tcPr>
            <w:tcW w:w="2410" w:type="dxa"/>
            <w:shd w:val="clear" w:color="auto" w:fill="auto"/>
          </w:tcPr>
          <w:p w14:paraId="7D9ACF46" w14:textId="77777777" w:rsidR="00B73D23" w:rsidRPr="00E146AE" w:rsidRDefault="00B73D23" w:rsidP="00F71DFD">
            <w:r w:rsidRPr="00E146AE">
              <w:t>Text</w:t>
            </w:r>
          </w:p>
        </w:tc>
        <w:tc>
          <w:tcPr>
            <w:tcW w:w="851" w:type="dxa"/>
            <w:shd w:val="clear" w:color="auto" w:fill="auto"/>
          </w:tcPr>
          <w:p w14:paraId="370EABFD" w14:textId="77777777" w:rsidR="00B73D23" w:rsidRPr="00E146AE" w:rsidRDefault="00B73D23" w:rsidP="00F71DFD">
            <w:r w:rsidRPr="00E146AE">
              <w:t>1..1</w:t>
            </w:r>
          </w:p>
        </w:tc>
        <w:tc>
          <w:tcPr>
            <w:tcW w:w="1652" w:type="dxa"/>
            <w:shd w:val="clear" w:color="auto" w:fill="auto"/>
          </w:tcPr>
          <w:p w14:paraId="48E8D09E" w14:textId="77777777" w:rsidR="00B73D23" w:rsidRPr="00E146AE" w:rsidRDefault="00B73D23" w:rsidP="00F71DFD">
            <w:r w:rsidRPr="00E146AE">
              <w:t>”NA” – d.v.s. ej tillämpat för tjänstedomänen.</w:t>
            </w:r>
          </w:p>
        </w:tc>
        <w:tc>
          <w:tcPr>
            <w:tcW w:w="1330" w:type="dxa"/>
            <w:shd w:val="clear" w:color="auto" w:fill="auto"/>
          </w:tcPr>
          <w:p w14:paraId="269810B8" w14:textId="77777777" w:rsidR="00B73D23" w:rsidRPr="00E146AE" w:rsidRDefault="00B73D23" w:rsidP="00F71DFD">
            <w:r w:rsidRPr="00E146AE">
              <w:t>Del av instansens unikhet</w:t>
            </w:r>
          </w:p>
        </w:tc>
      </w:tr>
      <w:tr w:rsidR="00B73D23" w:rsidRPr="00E146AE" w14:paraId="3D93789E" w14:textId="77777777" w:rsidTr="00B73D23">
        <w:tc>
          <w:tcPr>
            <w:tcW w:w="1256" w:type="dxa"/>
            <w:shd w:val="clear" w:color="auto" w:fill="auto"/>
          </w:tcPr>
          <w:p w14:paraId="79FBD847" w14:textId="77777777" w:rsidR="00B73D23" w:rsidRPr="00E146AE" w:rsidRDefault="00B73D23" w:rsidP="00F71DFD">
            <w:r w:rsidRPr="00E146AE">
              <w:t>Clinical process interest Id</w:t>
            </w:r>
          </w:p>
        </w:tc>
        <w:tc>
          <w:tcPr>
            <w:tcW w:w="1579" w:type="dxa"/>
            <w:shd w:val="clear" w:color="auto" w:fill="auto"/>
          </w:tcPr>
          <w:p w14:paraId="4DA51626" w14:textId="77777777" w:rsidR="00B73D23" w:rsidRPr="00E146AE" w:rsidRDefault="00B73D23" w:rsidP="00F71DFD">
            <w:r w:rsidRPr="00E146AE">
              <w:t>Hälsoärende-id</w:t>
            </w:r>
          </w:p>
        </w:tc>
        <w:tc>
          <w:tcPr>
            <w:tcW w:w="2410" w:type="dxa"/>
            <w:shd w:val="clear" w:color="auto" w:fill="auto"/>
          </w:tcPr>
          <w:p w14:paraId="514FA178" w14:textId="77777777" w:rsidR="00B73D23" w:rsidRPr="00E146AE" w:rsidRDefault="00B73D23" w:rsidP="00F71DFD">
            <w:r w:rsidRPr="00E146AE">
              <w:t>GUID</w:t>
            </w:r>
          </w:p>
        </w:tc>
        <w:tc>
          <w:tcPr>
            <w:tcW w:w="851" w:type="dxa"/>
            <w:shd w:val="clear" w:color="auto" w:fill="auto"/>
          </w:tcPr>
          <w:p w14:paraId="76F2677C" w14:textId="77777777" w:rsidR="00B73D23" w:rsidRPr="00E146AE" w:rsidRDefault="00B73D23" w:rsidP="00F71DFD">
            <w:r w:rsidRPr="00E146AE">
              <w:t>1..1</w:t>
            </w:r>
          </w:p>
        </w:tc>
        <w:tc>
          <w:tcPr>
            <w:tcW w:w="1652" w:type="dxa"/>
            <w:shd w:val="clear" w:color="auto" w:fill="auto"/>
          </w:tcPr>
          <w:p w14:paraId="4C78F9A8" w14:textId="77777777" w:rsidR="00B73D23" w:rsidRPr="00E146AE" w:rsidRDefault="00B73D23" w:rsidP="00F71DFD">
            <w:r w:rsidRPr="00E146AE">
              <w:t>”NA” (ännu ej tillämpat i tjänstedomänen)</w:t>
            </w:r>
          </w:p>
        </w:tc>
        <w:tc>
          <w:tcPr>
            <w:tcW w:w="1330" w:type="dxa"/>
            <w:shd w:val="clear" w:color="auto" w:fill="auto"/>
          </w:tcPr>
          <w:p w14:paraId="580E7460" w14:textId="77777777" w:rsidR="00B73D23" w:rsidRPr="00E146AE" w:rsidRDefault="00B73D23" w:rsidP="00F71DFD">
            <w:r w:rsidRPr="00E146AE">
              <w:t>Del av instansens unikhet</w:t>
            </w:r>
          </w:p>
        </w:tc>
      </w:tr>
      <w:tr w:rsidR="00B73D23" w:rsidRPr="00E146AE" w14:paraId="14E80FE4" w14:textId="77777777" w:rsidTr="00B73D23">
        <w:tc>
          <w:tcPr>
            <w:tcW w:w="1256" w:type="dxa"/>
            <w:shd w:val="clear" w:color="auto" w:fill="auto"/>
          </w:tcPr>
          <w:p w14:paraId="5D8714E5" w14:textId="77777777" w:rsidR="00B73D23" w:rsidRPr="00E146AE" w:rsidRDefault="00B73D23" w:rsidP="00F71DFD">
            <w:r w:rsidRPr="00E146AE">
              <w:t>Most Recent Content*</w:t>
            </w:r>
          </w:p>
        </w:tc>
        <w:tc>
          <w:tcPr>
            <w:tcW w:w="1579" w:type="dxa"/>
            <w:shd w:val="clear" w:color="auto" w:fill="auto"/>
          </w:tcPr>
          <w:p w14:paraId="22398AAE" w14:textId="77777777" w:rsidR="00B73D23" w:rsidRPr="00E146AE" w:rsidRDefault="00B73D23" w:rsidP="00F71DFD">
            <w:r w:rsidRPr="00E146AE">
              <w:t>Verksamhetsmässig tidpunkt för senaste informations-förekomsten i källan som indexeras av denna  indexpost</w:t>
            </w:r>
          </w:p>
        </w:tc>
        <w:tc>
          <w:tcPr>
            <w:tcW w:w="2410" w:type="dxa"/>
            <w:shd w:val="clear" w:color="auto" w:fill="auto"/>
          </w:tcPr>
          <w:p w14:paraId="148A07DC" w14:textId="77777777" w:rsidR="00B73D23" w:rsidRPr="00E146AE" w:rsidRDefault="00B73D23" w:rsidP="00F71DFD">
            <w:r w:rsidRPr="00E146AE">
              <w:t>DT</w:t>
            </w:r>
          </w:p>
        </w:tc>
        <w:tc>
          <w:tcPr>
            <w:tcW w:w="851" w:type="dxa"/>
            <w:shd w:val="clear" w:color="auto" w:fill="auto"/>
          </w:tcPr>
          <w:p w14:paraId="0E5C43D0" w14:textId="77777777" w:rsidR="00B73D23" w:rsidRPr="00E146AE" w:rsidRDefault="00B73D23" w:rsidP="00F71DFD">
            <w:r w:rsidRPr="00E146AE">
              <w:t>1..1</w:t>
            </w:r>
          </w:p>
        </w:tc>
        <w:tc>
          <w:tcPr>
            <w:tcW w:w="1652" w:type="dxa"/>
            <w:shd w:val="clear" w:color="auto" w:fill="auto"/>
          </w:tcPr>
          <w:p w14:paraId="04A24195" w14:textId="77777777" w:rsidR="00B73D23" w:rsidRPr="00E146AE" w:rsidRDefault="00B73D23" w:rsidP="00F71DFD">
            <w:r w:rsidRPr="00E146AE">
              <w:t xml:space="preserve">Tidpunkt för senaste händelse som matchar indexposten. Kan även avse borttag. Ex: En indexpost representerar 2 bef. dokument. Ett av dem tas bort. Det markeras genom att bef. post uppdateras </w:t>
            </w:r>
            <w:r w:rsidRPr="00E146AE">
              <w:lastRenderedPageBreak/>
              <w:t>med tidpunkt för borttagshändelsen.</w:t>
            </w:r>
          </w:p>
        </w:tc>
        <w:tc>
          <w:tcPr>
            <w:tcW w:w="1330" w:type="dxa"/>
            <w:shd w:val="clear" w:color="auto" w:fill="auto"/>
          </w:tcPr>
          <w:p w14:paraId="5FBA9B63" w14:textId="77777777" w:rsidR="00B73D23" w:rsidRPr="00E146AE" w:rsidRDefault="00B73D23" w:rsidP="00F71DFD"/>
        </w:tc>
      </w:tr>
      <w:tr w:rsidR="00B73D23" w:rsidRPr="00E146AE" w14:paraId="0F03BA00" w14:textId="77777777" w:rsidTr="00B73D23">
        <w:tc>
          <w:tcPr>
            <w:tcW w:w="1256" w:type="dxa"/>
            <w:shd w:val="clear" w:color="auto" w:fill="auto"/>
          </w:tcPr>
          <w:p w14:paraId="25B65906" w14:textId="77777777" w:rsidR="00B73D23" w:rsidRPr="00E146AE" w:rsidRDefault="00B73D23" w:rsidP="00F71DFD">
            <w:r w:rsidRPr="00E146AE">
              <w:lastRenderedPageBreak/>
              <w:t>Creation</w:t>
            </w:r>
          </w:p>
          <w:p w14:paraId="5F8201B0" w14:textId="77777777" w:rsidR="00B73D23" w:rsidRPr="00E146AE" w:rsidRDefault="00B73D23" w:rsidP="00F71DFD">
            <w:r w:rsidRPr="00E146AE">
              <w:t>Time</w:t>
            </w:r>
          </w:p>
        </w:tc>
        <w:tc>
          <w:tcPr>
            <w:tcW w:w="1579" w:type="dxa"/>
            <w:shd w:val="clear" w:color="auto" w:fill="auto"/>
          </w:tcPr>
          <w:p w14:paraId="198793DB" w14:textId="77777777" w:rsidR="00B73D23" w:rsidRPr="00E146AE" w:rsidRDefault="00B73D23" w:rsidP="00F71DFD">
            <w:r w:rsidRPr="00E146AE">
              <w:t>Tidpunkten då index-posten regi-strerades</w:t>
            </w:r>
          </w:p>
        </w:tc>
        <w:tc>
          <w:tcPr>
            <w:tcW w:w="2410" w:type="dxa"/>
            <w:shd w:val="clear" w:color="auto" w:fill="auto"/>
          </w:tcPr>
          <w:p w14:paraId="01400703" w14:textId="77777777" w:rsidR="00B73D23" w:rsidRPr="00E146AE" w:rsidRDefault="00B73D23" w:rsidP="00F71DFD">
            <w:r w:rsidRPr="00E146AE">
              <w:t>DT</w:t>
            </w:r>
          </w:p>
        </w:tc>
        <w:tc>
          <w:tcPr>
            <w:tcW w:w="851" w:type="dxa"/>
            <w:shd w:val="clear" w:color="auto" w:fill="auto"/>
          </w:tcPr>
          <w:p w14:paraId="1059B863" w14:textId="77777777" w:rsidR="00B73D23" w:rsidRPr="00E146AE" w:rsidRDefault="00B73D23" w:rsidP="00F71DFD">
            <w:r w:rsidRPr="00E146AE">
              <w:t>1..1</w:t>
            </w:r>
          </w:p>
        </w:tc>
        <w:tc>
          <w:tcPr>
            <w:tcW w:w="1652" w:type="dxa"/>
            <w:shd w:val="clear" w:color="auto" w:fill="auto"/>
          </w:tcPr>
          <w:p w14:paraId="5D036D94" w14:textId="77777777" w:rsidR="00B73D23" w:rsidRPr="00E146AE" w:rsidRDefault="00B73D23" w:rsidP="00F71DFD">
            <w:r w:rsidRPr="00E146AE">
              <w:t>Sätts automatiskt av EI-instansen.</w:t>
            </w:r>
          </w:p>
        </w:tc>
        <w:tc>
          <w:tcPr>
            <w:tcW w:w="1330" w:type="dxa"/>
            <w:shd w:val="clear" w:color="auto" w:fill="auto"/>
          </w:tcPr>
          <w:p w14:paraId="678FB445" w14:textId="77777777" w:rsidR="00B73D23" w:rsidRPr="00E146AE" w:rsidRDefault="00B73D23" w:rsidP="00F71DFD">
            <w:r w:rsidRPr="00E146AE">
              <w:t>Genereras automatiskt av kontraktets tjänste-producent</w:t>
            </w:r>
          </w:p>
        </w:tc>
      </w:tr>
      <w:tr w:rsidR="00B73D23" w:rsidRPr="00E146AE" w14:paraId="6F81393E" w14:textId="77777777" w:rsidTr="00B73D23">
        <w:tc>
          <w:tcPr>
            <w:tcW w:w="1256" w:type="dxa"/>
            <w:shd w:val="clear" w:color="auto" w:fill="auto"/>
          </w:tcPr>
          <w:p w14:paraId="1D0339F0" w14:textId="77777777" w:rsidR="00B73D23" w:rsidRPr="00E146AE" w:rsidRDefault="00B73D23" w:rsidP="00F71DFD">
            <w:r w:rsidRPr="00E146AE">
              <w:t>Update Time</w:t>
            </w:r>
          </w:p>
        </w:tc>
        <w:tc>
          <w:tcPr>
            <w:tcW w:w="1579" w:type="dxa"/>
            <w:shd w:val="clear" w:color="auto" w:fill="auto"/>
          </w:tcPr>
          <w:p w14:paraId="1FD27EE9" w14:textId="77777777" w:rsidR="00B73D23" w:rsidRPr="00E146AE" w:rsidRDefault="00B73D23" w:rsidP="00F71DFD">
            <w:r w:rsidRPr="00E146AE">
              <w:t>Tidpunkten då index-posten senast upp-daterades</w:t>
            </w:r>
          </w:p>
        </w:tc>
        <w:tc>
          <w:tcPr>
            <w:tcW w:w="2410" w:type="dxa"/>
            <w:shd w:val="clear" w:color="auto" w:fill="auto"/>
          </w:tcPr>
          <w:p w14:paraId="695B7880" w14:textId="77777777" w:rsidR="00B73D23" w:rsidRPr="00E146AE" w:rsidRDefault="00B73D23" w:rsidP="00F71DFD">
            <w:r w:rsidRPr="00E146AE">
              <w:t>DT</w:t>
            </w:r>
          </w:p>
        </w:tc>
        <w:tc>
          <w:tcPr>
            <w:tcW w:w="851" w:type="dxa"/>
            <w:shd w:val="clear" w:color="auto" w:fill="auto"/>
          </w:tcPr>
          <w:p w14:paraId="752AA7C1" w14:textId="77777777" w:rsidR="00B73D23" w:rsidRPr="00E146AE" w:rsidRDefault="00B73D23" w:rsidP="00F71DFD">
            <w:r w:rsidRPr="00E146AE">
              <w:t>0..1</w:t>
            </w:r>
          </w:p>
        </w:tc>
        <w:tc>
          <w:tcPr>
            <w:tcW w:w="1652" w:type="dxa"/>
            <w:shd w:val="clear" w:color="auto" w:fill="auto"/>
          </w:tcPr>
          <w:p w14:paraId="00728E7A" w14:textId="77777777" w:rsidR="00B73D23" w:rsidRPr="00E146AE" w:rsidRDefault="00B73D23" w:rsidP="00F71DFD">
            <w:r w:rsidRPr="00E146AE">
              <w:t>Sätts automatiskt av EI-instansen.</w:t>
            </w:r>
          </w:p>
        </w:tc>
        <w:tc>
          <w:tcPr>
            <w:tcW w:w="1330" w:type="dxa"/>
            <w:shd w:val="clear" w:color="auto" w:fill="auto"/>
          </w:tcPr>
          <w:p w14:paraId="45D09F6F" w14:textId="77777777" w:rsidR="00B73D23" w:rsidRPr="00E146AE" w:rsidRDefault="00B73D23" w:rsidP="00F71DFD">
            <w:r w:rsidRPr="00E146AE">
              <w:t>Upp-datering innebär ny post som matchar samtliga attribut som är del av en instans unikitet.</w:t>
            </w:r>
          </w:p>
        </w:tc>
      </w:tr>
      <w:tr w:rsidR="00B73D23" w:rsidRPr="00E146AE" w14:paraId="1698D806" w14:textId="77777777" w:rsidTr="00B73D23">
        <w:tc>
          <w:tcPr>
            <w:tcW w:w="1256" w:type="dxa"/>
            <w:shd w:val="clear" w:color="auto" w:fill="auto"/>
          </w:tcPr>
          <w:p w14:paraId="4B7DF59C" w14:textId="77777777" w:rsidR="00B73D23" w:rsidRPr="00E146AE" w:rsidRDefault="00B73D23" w:rsidP="00F71DFD">
            <w:r w:rsidRPr="00E146AE">
              <w:t>Source system</w:t>
            </w:r>
          </w:p>
        </w:tc>
        <w:tc>
          <w:tcPr>
            <w:tcW w:w="1579" w:type="dxa"/>
            <w:shd w:val="clear" w:color="auto" w:fill="auto"/>
          </w:tcPr>
          <w:p w14:paraId="3A4445B4" w14:textId="77777777" w:rsidR="00B73D23" w:rsidRPr="00E146AE" w:rsidRDefault="00B73D23" w:rsidP="00F71DFD">
            <w:r w:rsidRPr="00E146AE">
              <w:t>Käll-systemet som genererade engage-mangs-posten via Update-tjänsten</w:t>
            </w:r>
          </w:p>
        </w:tc>
        <w:tc>
          <w:tcPr>
            <w:tcW w:w="2410" w:type="dxa"/>
            <w:shd w:val="clear" w:color="auto" w:fill="auto"/>
          </w:tcPr>
          <w:p w14:paraId="6832D0AC" w14:textId="77777777" w:rsidR="00B73D23" w:rsidRPr="00E146AE" w:rsidRDefault="00B73D23" w:rsidP="00F71DF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007C3EDD" w14:textId="77777777" w:rsidR="00B73D23" w:rsidRPr="00E146AE" w:rsidRDefault="00B73D23" w:rsidP="00F71DFD">
            <w:r w:rsidRPr="00E146AE">
              <w:t>1..1</w:t>
            </w:r>
          </w:p>
        </w:tc>
        <w:tc>
          <w:tcPr>
            <w:tcW w:w="1652" w:type="dxa"/>
            <w:shd w:val="clear" w:color="auto" w:fill="auto"/>
          </w:tcPr>
          <w:p w14:paraId="398458BC" w14:textId="77777777" w:rsidR="00B73D23" w:rsidRPr="00E146AE" w:rsidRDefault="00B73D23" w:rsidP="00F71DFD">
            <w:r w:rsidRPr="00E146AE">
              <w:t>Systemadressering tillämpas. Detta värde används som LogicalAddress vid tjänsteanrop.</w:t>
            </w:r>
          </w:p>
        </w:tc>
        <w:tc>
          <w:tcPr>
            <w:tcW w:w="1330" w:type="dxa"/>
            <w:shd w:val="clear" w:color="auto" w:fill="auto"/>
          </w:tcPr>
          <w:p w14:paraId="254D03D5" w14:textId="77777777" w:rsidR="00B73D23" w:rsidRPr="00E146AE" w:rsidRDefault="00B73D23" w:rsidP="00F71DFD">
            <w:r w:rsidRPr="00E146AE">
              <w:t>Del av instansens unikhet</w:t>
            </w:r>
          </w:p>
        </w:tc>
      </w:tr>
      <w:tr w:rsidR="00B73D23" w:rsidRPr="00E146AE" w14:paraId="23260F9A" w14:textId="77777777" w:rsidTr="00B73D23">
        <w:tc>
          <w:tcPr>
            <w:tcW w:w="1256" w:type="dxa"/>
            <w:shd w:val="clear" w:color="auto" w:fill="auto"/>
          </w:tcPr>
          <w:p w14:paraId="00A42943" w14:textId="77777777" w:rsidR="00B73D23" w:rsidRPr="00E146AE" w:rsidRDefault="00B73D23" w:rsidP="00F71DFD">
            <w:r w:rsidRPr="00E146AE">
              <w:t>Data Controller</w:t>
            </w:r>
          </w:p>
        </w:tc>
        <w:tc>
          <w:tcPr>
            <w:tcW w:w="1579" w:type="dxa"/>
            <w:shd w:val="clear" w:color="auto" w:fill="auto"/>
          </w:tcPr>
          <w:p w14:paraId="34CFA2F7" w14:textId="77777777" w:rsidR="00B73D23" w:rsidRPr="00E146AE" w:rsidRDefault="00B73D23" w:rsidP="00F71DFD">
            <w:r w:rsidRPr="00E146AE">
              <w:t>Personuppgiftsansvarig organisation</w:t>
            </w:r>
          </w:p>
        </w:tc>
        <w:tc>
          <w:tcPr>
            <w:tcW w:w="2410" w:type="dxa"/>
            <w:shd w:val="clear" w:color="auto" w:fill="auto"/>
          </w:tcPr>
          <w:p w14:paraId="1CABBD58" w14:textId="77777777" w:rsidR="00B73D23" w:rsidRPr="00E146AE" w:rsidRDefault="00B73D23" w:rsidP="00F71DFD">
            <w:r w:rsidRPr="00E146AE">
              <w:t>Vårdgivarens organisationsnummer eller HSA-id</w:t>
            </w:r>
          </w:p>
          <w:p w14:paraId="038B8F42" w14:textId="77777777" w:rsidR="00B73D23" w:rsidRPr="00E146AE" w:rsidRDefault="00B73D23" w:rsidP="00F71DFD">
            <w:r w:rsidRPr="00E146AE">
              <w:t>eller inom källsystemet unik identifierare för vårdgivaren.</w:t>
            </w:r>
          </w:p>
        </w:tc>
        <w:tc>
          <w:tcPr>
            <w:tcW w:w="851" w:type="dxa"/>
            <w:shd w:val="clear" w:color="auto" w:fill="auto"/>
          </w:tcPr>
          <w:p w14:paraId="1C038E3D" w14:textId="77777777" w:rsidR="00B73D23" w:rsidRPr="00E146AE" w:rsidRDefault="00B73D23" w:rsidP="00F71DFD">
            <w:r w:rsidRPr="00E146AE">
              <w:t>1..1</w:t>
            </w:r>
          </w:p>
        </w:tc>
        <w:tc>
          <w:tcPr>
            <w:tcW w:w="1652" w:type="dxa"/>
            <w:shd w:val="clear" w:color="auto" w:fill="auto"/>
          </w:tcPr>
          <w:p w14:paraId="4F747F48" w14:textId="77777777" w:rsidR="00B73D23" w:rsidRPr="00E146AE" w:rsidRDefault="00B73D23" w:rsidP="00F71DFD">
            <w:r w:rsidRPr="00E146AE">
              <w:t>”SE”&lt;organisationsnummer&gt;. Exempel: ”SE5565594230” eller HSA-id, eller</w:t>
            </w:r>
          </w:p>
          <w:p w14:paraId="4343C96E" w14:textId="77777777" w:rsidR="00B73D23" w:rsidRPr="00E146AE" w:rsidRDefault="00B73D23" w:rsidP="00F71DFD">
            <w:r w:rsidRPr="00E146AE">
              <w:t>systemspecifik identitet.</w:t>
            </w:r>
          </w:p>
        </w:tc>
        <w:tc>
          <w:tcPr>
            <w:tcW w:w="1330" w:type="dxa"/>
            <w:shd w:val="clear" w:color="auto" w:fill="auto"/>
          </w:tcPr>
          <w:p w14:paraId="1A936212" w14:textId="77777777" w:rsidR="00B73D23" w:rsidRPr="00E146AE" w:rsidRDefault="00B73D23" w:rsidP="00F71DFD">
            <w:r w:rsidRPr="00E146AE">
              <w:t>Del av instansens unikhet</w:t>
            </w:r>
          </w:p>
        </w:tc>
      </w:tr>
    </w:tbl>
    <w:p w14:paraId="0631503B" w14:textId="77777777" w:rsidR="00B73D23" w:rsidRPr="00E2060F" w:rsidRDefault="00B73D23" w:rsidP="00B73D23">
      <w:pPr>
        <w:tabs>
          <w:tab w:val="left" w:pos="567"/>
        </w:tabs>
        <w:ind w:right="838"/>
      </w:pPr>
    </w:p>
    <w:p w14:paraId="2CDF8D46" w14:textId="77777777" w:rsidR="00B73D23" w:rsidRDefault="00B73D23" w:rsidP="00E146AE">
      <w:pPr>
        <w:pStyle w:val="Brdtext"/>
      </w:pPr>
      <w:r>
        <w:t xml:space="preserve">Regler för tilldelning av värde i fältet Categorization i engagemangsposten för tjänstekontrakt i denna domän. </w:t>
      </w:r>
    </w:p>
    <w:p w14:paraId="173B85DB" w14:textId="77777777" w:rsidR="00B73D23" w:rsidRDefault="00B73D23" w:rsidP="00E146AE">
      <w:pPr>
        <w:pStyle w:val="Brdtext"/>
      </w:pPr>
    </w:p>
    <w:p w14:paraId="618AEAB6" w14:textId="77777777" w:rsidR="00B73D23" w:rsidRDefault="00B73D23" w:rsidP="00F71DFD">
      <w:r>
        <w:lastRenderedPageBreak/>
        <w:t>Kortnamnet skapas enligt konventionen första bokstaven i domännamnets komponenter ”-” första bokstaven i tjänstekontraktets namnkomponenter:</w:t>
      </w:r>
    </w:p>
    <w:p w14:paraId="295B4540" w14:textId="77777777" w:rsidR="00B73D23" w:rsidRDefault="00B73D23" w:rsidP="00F71DF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B73D23" w:rsidRPr="00F83C47" w14:paraId="61D2DCE3" w14:textId="77777777" w:rsidTr="00F83C47">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D7C68C4" w14:textId="77777777" w:rsidR="00B73D23" w:rsidRPr="00F83C47" w:rsidRDefault="00B73D23" w:rsidP="00F71DF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CBE9BE" w14:textId="77777777" w:rsidR="00B73D23" w:rsidRPr="00F83C47" w:rsidRDefault="00B73D23" w:rsidP="00F71DFD">
            <w:pPr>
              <w:rPr>
                <w:b/>
              </w:rPr>
            </w:pPr>
            <w:r w:rsidRPr="00F83C47">
              <w:rPr>
                <w:b/>
              </w:rPr>
              <w:t>Värde på Categorization</w:t>
            </w:r>
          </w:p>
        </w:tc>
      </w:tr>
      <w:tr w:rsidR="00B73D23" w:rsidRPr="00F83C47" w14:paraId="14C6F200" w14:textId="77777777" w:rsidTr="003A24E9">
        <w:tc>
          <w:tcPr>
            <w:tcW w:w="5103" w:type="dxa"/>
            <w:tcBorders>
              <w:top w:val="single" w:sz="6" w:space="0" w:color="auto"/>
              <w:bottom w:val="single" w:sz="6" w:space="0" w:color="auto"/>
            </w:tcBorders>
          </w:tcPr>
          <w:p w14:paraId="7170D983" w14:textId="77777777" w:rsidR="00B73D23" w:rsidRPr="00F83C47" w:rsidRDefault="00B73D23" w:rsidP="00F71DFD">
            <w:pPr>
              <w:rPr>
                <w:highlight w:val="yellow"/>
              </w:rPr>
            </w:pPr>
            <w:r w:rsidRPr="00F83C47">
              <w:t>GetObservation</w:t>
            </w:r>
          </w:p>
        </w:tc>
        <w:tc>
          <w:tcPr>
            <w:tcW w:w="3402" w:type="dxa"/>
            <w:tcBorders>
              <w:top w:val="single" w:sz="6" w:space="0" w:color="auto"/>
              <w:bottom w:val="single" w:sz="6" w:space="0" w:color="auto"/>
            </w:tcBorders>
          </w:tcPr>
          <w:p w14:paraId="115569C2" w14:textId="5A3B77B4" w:rsidR="00B73D23" w:rsidRPr="00F83C47" w:rsidRDefault="00B73D23" w:rsidP="003A24E9">
            <w:pPr>
              <w:rPr>
                <w:color w:val="000000"/>
                <w:highlight w:val="yellow"/>
              </w:rPr>
            </w:pPr>
            <w:r w:rsidRPr="00F83C47">
              <w:rPr>
                <w:color w:val="000000"/>
              </w:rPr>
              <w:t>ch</w:t>
            </w:r>
            <w:r w:rsidR="003A24E9">
              <w:rPr>
                <w:color w:val="000000"/>
              </w:rPr>
              <w:t>b</w:t>
            </w:r>
            <w:r w:rsidRPr="00F83C47">
              <w:rPr>
                <w:color w:val="000000"/>
              </w:rPr>
              <w:t>-go</w:t>
            </w:r>
          </w:p>
        </w:tc>
      </w:tr>
      <w:tr w:rsidR="003A24E9" w:rsidRPr="00F83C47" w14:paraId="5B3CF1E5" w14:textId="77777777" w:rsidTr="00F83C47">
        <w:tc>
          <w:tcPr>
            <w:tcW w:w="5103" w:type="dxa"/>
            <w:tcBorders>
              <w:top w:val="single" w:sz="6" w:space="0" w:color="auto"/>
            </w:tcBorders>
          </w:tcPr>
          <w:p w14:paraId="72A4665A" w14:textId="4C18BC27" w:rsidR="003A24E9" w:rsidRPr="00F83C47" w:rsidRDefault="003A24E9" w:rsidP="00F71DFD">
            <w:r>
              <w:t>GetMeasurement</w:t>
            </w:r>
          </w:p>
        </w:tc>
        <w:tc>
          <w:tcPr>
            <w:tcW w:w="3402" w:type="dxa"/>
            <w:tcBorders>
              <w:top w:val="single" w:sz="6" w:space="0" w:color="auto"/>
            </w:tcBorders>
          </w:tcPr>
          <w:p w14:paraId="27F7747F" w14:textId="6D533D9C" w:rsidR="003A24E9" w:rsidRPr="00F83C47" w:rsidRDefault="003A24E9" w:rsidP="003A24E9">
            <w:pPr>
              <w:rPr>
                <w:color w:val="000000"/>
              </w:rPr>
            </w:pPr>
            <w:r>
              <w:rPr>
                <w:color w:val="000000"/>
              </w:rPr>
              <w:t>chb-gm</w:t>
            </w:r>
          </w:p>
        </w:tc>
      </w:tr>
    </w:tbl>
    <w:p w14:paraId="2F3E9828" w14:textId="77777777" w:rsidR="007E47C0" w:rsidRPr="00F83C47" w:rsidRDefault="007E47C0" w:rsidP="00F71DFD">
      <w:pPr>
        <w:rPr>
          <w:highlight w:val="lightGray"/>
        </w:rPr>
      </w:pPr>
    </w:p>
    <w:p w14:paraId="0F600C2D" w14:textId="77777777" w:rsidR="00E146AE" w:rsidRPr="005575B4" w:rsidRDefault="00E146AE" w:rsidP="00F71DFD">
      <w:pPr>
        <w:rPr>
          <w:highlight w:val="lightGray"/>
        </w:rPr>
      </w:pPr>
    </w:p>
    <w:p w14:paraId="72BFE56C" w14:textId="77777777" w:rsidR="007E47C0" w:rsidRPr="00E146AE" w:rsidRDefault="007E47C0" w:rsidP="007E47C0">
      <w:pPr>
        <w:pStyle w:val="Rubrik2"/>
      </w:pPr>
      <w:bookmarkStart w:id="49" w:name="_Toc357754853"/>
      <w:bookmarkStart w:id="50" w:name="_Toc374962118"/>
      <w:r w:rsidRPr="00E146AE">
        <w:t>Informationssäkerhet och juridik</w:t>
      </w:r>
      <w:bookmarkEnd w:id="49"/>
      <w:bookmarkEnd w:id="50"/>
    </w:p>
    <w:p w14:paraId="46D16096" w14:textId="77777777" w:rsidR="00901567" w:rsidRDefault="00901567" w:rsidP="00901567">
      <w:pPr>
        <w:pStyle w:val="Rubrik3"/>
      </w:pPr>
      <w:bookmarkStart w:id="51" w:name="_Toc357754854"/>
      <w:bookmarkStart w:id="52" w:name="_Toc374962119"/>
      <w:r>
        <w:t xml:space="preserve">Medarbetarens </w:t>
      </w:r>
      <w:r w:rsidRPr="004F0149">
        <w:t>direktåtkomst</w:t>
      </w:r>
      <w:bookmarkEnd w:id="52"/>
    </w:p>
    <w:p w14:paraId="69733A2C" w14:textId="77777777" w:rsidR="00901567" w:rsidRDefault="00901567" w:rsidP="00F71DFD">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048BA878" w14:textId="77777777" w:rsidR="00901567" w:rsidRDefault="00901567" w:rsidP="00F71DFD"/>
    <w:p w14:paraId="7CCAA815" w14:textId="77777777" w:rsidR="00901567" w:rsidRDefault="00901567" w:rsidP="00F71DFD">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059F1914" w14:textId="77777777" w:rsidR="00901567" w:rsidRDefault="00901567" w:rsidP="00F71DFD"/>
    <w:p w14:paraId="4391DA06" w14:textId="77777777" w:rsidR="00901567" w:rsidRDefault="00901567" w:rsidP="00F71DF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D65F624" w14:textId="77777777" w:rsidR="00F71DFD" w:rsidRDefault="00F71DFD" w:rsidP="00F71DFD"/>
    <w:p w14:paraId="5BA09460" w14:textId="77777777" w:rsidR="00901567" w:rsidRPr="00916805" w:rsidRDefault="00901567" w:rsidP="00901567">
      <w:pPr>
        <w:pStyle w:val="Rubrik3"/>
        <w:rPr>
          <w:b/>
        </w:rPr>
      </w:pPr>
      <w:bookmarkStart w:id="53" w:name="_Toc374962120"/>
      <w:r w:rsidRPr="00916805">
        <w:t>Patientens direktåtkomst</w:t>
      </w:r>
      <w:bookmarkEnd w:id="53"/>
    </w:p>
    <w:p w14:paraId="3A6903C9" w14:textId="77777777" w:rsidR="00901567" w:rsidRDefault="00901567" w:rsidP="00F71DFD">
      <w:r>
        <w:t>Alla tjänstekontrakten i denna tjänstedomän har en svarsflagga som anger om verksamheten (informationsägaren) godkänt att informationen får visas för patient. Det kan t.ex. ha skett genom men</w:t>
      </w:r>
      <w:r w:rsidR="00E146AE">
        <w:t xml:space="preserve"> </w:t>
      </w:r>
      <w:r>
        <w:t>prövning eller rådrum. För vissa av tjänstekontrakten, såsom Vård- och omsorgskontakter, kanske informationsägaren policymässigt har men</w:t>
      </w:r>
      <w:r w:rsidR="00E146AE">
        <w:t xml:space="preserve"> </w:t>
      </w:r>
      <w:r>
        <w:t>prövat all information. Det är varje vårdgivares ansvar att tjänsteproducenten sätter ”kan visas för patient”-flaggan i enlighet med vårdgivarens verksamhetsregler.</w:t>
      </w:r>
    </w:p>
    <w:p w14:paraId="69C318D9" w14:textId="77777777" w:rsidR="00F71DFD" w:rsidRPr="00EF4A67" w:rsidRDefault="00F71DFD" w:rsidP="00F71DFD"/>
    <w:p w14:paraId="7C9D2D12" w14:textId="77777777" w:rsidR="00901567" w:rsidRPr="00E146AE" w:rsidRDefault="00901567" w:rsidP="00901567">
      <w:pPr>
        <w:pStyle w:val="Rubrik3"/>
      </w:pPr>
      <w:bookmarkStart w:id="54" w:name="_Toc219337773"/>
      <w:bookmarkStart w:id="55" w:name="_Toc227077997"/>
      <w:bookmarkStart w:id="56" w:name="_Toc245231401"/>
      <w:bookmarkStart w:id="57" w:name="_Toc374962121"/>
      <w:r w:rsidRPr="00E146AE">
        <w:t>Generellt</w:t>
      </w:r>
      <w:bookmarkEnd w:id="54"/>
      <w:bookmarkEnd w:id="55"/>
      <w:bookmarkEnd w:id="56"/>
      <w:bookmarkEnd w:id="57"/>
    </w:p>
    <w:p w14:paraId="34D70F7D" w14:textId="77777777" w:rsidR="00901567" w:rsidRDefault="00901567" w:rsidP="00F71DFD">
      <w:r w:rsidRPr="00E146AE">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E146AE">
        <w:lastRenderedPageBreak/>
        <w:t>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97A034E" w14:textId="77777777" w:rsidR="00F71DFD" w:rsidRPr="00E146AE" w:rsidRDefault="00F71DFD" w:rsidP="00F71DFD"/>
    <w:p w14:paraId="18DD9976" w14:textId="77777777" w:rsidR="007E47C0" w:rsidRPr="00E146AE" w:rsidRDefault="007E47C0" w:rsidP="007E47C0">
      <w:pPr>
        <w:pStyle w:val="Rubrik2"/>
      </w:pPr>
      <w:bookmarkStart w:id="58" w:name="_Toc374962122"/>
      <w:r w:rsidRPr="00E146AE">
        <w:t>Felhantering</w:t>
      </w:r>
      <w:bookmarkEnd w:id="51"/>
      <w:bookmarkEnd w:id="58"/>
    </w:p>
    <w:p w14:paraId="0854FA58" w14:textId="77777777" w:rsidR="00E131FD" w:rsidRPr="00E146AE" w:rsidRDefault="00E131FD" w:rsidP="00E131FD">
      <w:pPr>
        <w:pStyle w:val="Rubrik3"/>
      </w:pPr>
      <w:bookmarkStart w:id="59" w:name="_Toc374962123"/>
      <w:r w:rsidRPr="00E146AE">
        <w:t>Krav på en tjänsteproducent</w:t>
      </w:r>
      <w:bookmarkEnd w:id="59"/>
    </w:p>
    <w:p w14:paraId="3F14B778" w14:textId="77777777" w:rsidR="00265F33" w:rsidRPr="00E146AE" w:rsidRDefault="00265F33" w:rsidP="00265F33">
      <w:pPr>
        <w:pStyle w:val="Rubrik4"/>
      </w:pPr>
      <w:r w:rsidRPr="00E146AE">
        <w:t xml:space="preserve">Logiska fel </w:t>
      </w:r>
    </w:p>
    <w:p w14:paraId="18CF4499" w14:textId="77777777" w:rsidR="00265F33" w:rsidRDefault="00901567" w:rsidP="00F71DFD">
      <w:r w:rsidRPr="00E146AE">
        <w:t>Logiska fel hanteras endast i skrivtjänster i domänen</w:t>
      </w:r>
      <w:r w:rsidR="00265F33" w:rsidRPr="00E146AE">
        <w:t>.</w:t>
      </w:r>
      <w:r w:rsidRPr="00E146AE">
        <w:t xml:space="preserve"> Dessa </w:t>
      </w:r>
      <w:r w:rsidR="00C93BD6" w:rsidRPr="00E146AE">
        <w:t>ger svarskod INFO och ERROR</w:t>
      </w:r>
      <w:r w:rsidRPr="00E146AE">
        <w:t xml:space="preserve"> och en kommentarstext i svarsmeddelandet med information om felet.</w:t>
      </w:r>
      <w:r w:rsidR="00C93BD6" w:rsidRPr="00E146AE">
        <w:t xml:space="preserve"> ERROR  ska skickas när hela meddelandet misslyckades och INFO används när delar av meddelandet lagrats och andra delar inte kunde lagras. </w:t>
      </w:r>
      <w:r w:rsidRPr="00E146AE">
        <w:t xml:space="preserve"> Kommentarstexten får inte innehålla känsliga personuppgifter</w:t>
      </w:r>
      <w:r w:rsidR="00C93BD6" w:rsidRPr="00E146AE">
        <w:t>.</w:t>
      </w:r>
    </w:p>
    <w:p w14:paraId="6287586E" w14:textId="77777777" w:rsidR="00F71DFD" w:rsidRPr="00E146AE" w:rsidRDefault="00F71DFD" w:rsidP="00F71DFD"/>
    <w:p w14:paraId="7D584C4C" w14:textId="77777777" w:rsidR="00265F33" w:rsidRPr="00E146AE" w:rsidRDefault="00265F33" w:rsidP="00265F33">
      <w:pPr>
        <w:pStyle w:val="Rubrik4"/>
      </w:pPr>
      <w:r w:rsidRPr="00E146AE">
        <w:t>Tekniska fel</w:t>
      </w:r>
    </w:p>
    <w:p w14:paraId="3F7405BB" w14:textId="77777777" w:rsidR="00901567" w:rsidRPr="00901567" w:rsidRDefault="00901567" w:rsidP="00F71DFD">
      <w:r w:rsidRPr="00901567">
        <w:t xml:space="preserve">Vid ett tekniskt fel levereras ett generellt undantag (SOAP-Exception). </w:t>
      </w:r>
    </w:p>
    <w:p w14:paraId="610CB62A" w14:textId="77777777" w:rsidR="00901567" w:rsidRPr="00901567" w:rsidRDefault="00901567" w:rsidP="00F71DFD">
      <w:r w:rsidRPr="00901567">
        <w:t xml:space="preserve">Exempel på detta kan vara deadlock i databasen eller följdeffekter av programmeringsfel. </w:t>
      </w:r>
    </w:p>
    <w:p w14:paraId="3FB5644A" w14:textId="77777777" w:rsidR="00901567" w:rsidRPr="00901567" w:rsidRDefault="00901567" w:rsidP="00F71DFD">
      <w:r w:rsidRPr="00901567">
        <w:t xml:space="preserve">Tekniska fel får inte förmedla känsliga personuppgifter. </w:t>
      </w:r>
    </w:p>
    <w:p w14:paraId="2CD54E77" w14:textId="77777777" w:rsidR="00901567" w:rsidRDefault="00901567" w:rsidP="00F71DFD">
      <w:r w:rsidRPr="00901567">
        <w:t>Istället rekommenderas att ett log-id förmedlas, som ger möjlighet för tjänsteproducentens förvaltning att bistå tjänstekonsumentens förvaltning med felsökning.</w:t>
      </w:r>
    </w:p>
    <w:p w14:paraId="0E2FEE12" w14:textId="77777777" w:rsidR="00F71DFD" w:rsidRPr="00901567" w:rsidRDefault="00F71DFD" w:rsidP="00F71DFD"/>
    <w:p w14:paraId="5FCCDCEA" w14:textId="77777777" w:rsidR="00E131FD" w:rsidRPr="00E146AE" w:rsidRDefault="00E131FD" w:rsidP="00E131FD">
      <w:pPr>
        <w:pStyle w:val="Rubrik3"/>
      </w:pPr>
      <w:bookmarkStart w:id="60" w:name="_Toc374962124"/>
      <w:r w:rsidRPr="00E146AE">
        <w:t>Krav på en tjänstekonsument</w:t>
      </w:r>
      <w:bookmarkEnd w:id="60"/>
    </w:p>
    <w:p w14:paraId="5143D593" w14:textId="77777777" w:rsidR="00C93BD6" w:rsidRPr="00E146AE" w:rsidRDefault="00C93BD6" w:rsidP="00F71DFD"/>
    <w:p w14:paraId="326536B4" w14:textId="77777777" w:rsidR="00265F33" w:rsidRPr="00E146AE" w:rsidRDefault="00265F33" w:rsidP="00265F33">
      <w:pPr>
        <w:pStyle w:val="Rubrik4"/>
      </w:pPr>
      <w:r w:rsidRPr="00E146AE">
        <w:t xml:space="preserve">Logiska fel </w:t>
      </w:r>
    </w:p>
    <w:p w14:paraId="6FF06A1C" w14:textId="77777777" w:rsidR="00265F33" w:rsidRDefault="00C93BD6" w:rsidP="00F71DFD">
      <w:r w:rsidRPr="00E146AE">
        <w:t>I domänens skrivtjänster fås svarskod och en kommentarstext med information om att logiskt fel uppstått</w:t>
      </w:r>
      <w:r w:rsidR="00265F33" w:rsidRPr="00E146AE">
        <w:t>.</w:t>
      </w:r>
      <w:r w:rsidRPr="00E146AE">
        <w:t xml:space="preserve"> Exempel på logiska fel är obligatorisk data som saknas och felformaterad data.</w:t>
      </w:r>
    </w:p>
    <w:p w14:paraId="24D9A7EF" w14:textId="77777777" w:rsidR="00AD1DA5" w:rsidRPr="00E146AE" w:rsidRDefault="00AD1DA5" w:rsidP="00F71DFD"/>
    <w:p w14:paraId="7523A263" w14:textId="77777777" w:rsidR="00265F33" w:rsidRPr="00E146AE" w:rsidRDefault="00265F33" w:rsidP="00265F33">
      <w:pPr>
        <w:pStyle w:val="Rubrik4"/>
      </w:pPr>
      <w:r w:rsidRPr="00E146AE">
        <w:t>Tekniska fel</w:t>
      </w:r>
    </w:p>
    <w:p w14:paraId="7319B7A8" w14:textId="77777777" w:rsidR="00901567" w:rsidRPr="00E146AE" w:rsidRDefault="00901567" w:rsidP="00F71DFD">
      <w:r w:rsidRPr="00E146AE">
        <w:t>Tekniska fel definieras med en text och en kod i ett SOAP-Exception. Koden rekommenderas</w:t>
      </w:r>
      <w:r w:rsidR="00C93BD6" w:rsidRPr="00E146AE">
        <w:t xml:space="preserve"> vara ett log-id enligt 4.3.1.2</w:t>
      </w:r>
      <w:r w:rsidRPr="00E146AE">
        <w:t>.</w:t>
      </w:r>
      <w:r w:rsidR="00C93BD6" w:rsidRPr="00E146AE">
        <w:t xml:space="preserve"> När tekniska fel uppstår p.g.a. att producenten inte är tillgänglig måste konsumenten sända om data vid användning av skrivtjänster. </w:t>
      </w:r>
      <w:r w:rsidRPr="00E146AE">
        <w:t xml:space="preserve"> </w:t>
      </w:r>
    </w:p>
    <w:p w14:paraId="3CA7A670" w14:textId="77777777" w:rsidR="007E47C0" w:rsidRPr="00E146AE" w:rsidRDefault="007E47C0" w:rsidP="00F71DFD"/>
    <w:p w14:paraId="06A8DAA7" w14:textId="77777777" w:rsidR="00265F33" w:rsidRPr="00E146AE" w:rsidRDefault="00265F33" w:rsidP="00C54F68">
      <w:pPr>
        <w:pStyle w:val="Rubrik2"/>
      </w:pPr>
      <w:bookmarkStart w:id="61" w:name="_Toc374962125"/>
      <w:r w:rsidRPr="00E146AE">
        <w:t>Icke funktionella krav</w:t>
      </w:r>
      <w:bookmarkEnd w:id="61"/>
    </w:p>
    <w:p w14:paraId="16D8E27B" w14:textId="77777777" w:rsidR="00901567" w:rsidRDefault="00C93BD6" w:rsidP="00F71DFD">
      <w:r w:rsidRPr="00E146AE">
        <w:t>Det är verksamhetens ansvar att data inte finns</w:t>
      </w:r>
      <w:r w:rsidR="00901567" w:rsidRPr="00E146AE">
        <w:t xml:space="preserve"> du</w:t>
      </w:r>
      <w:r w:rsidRPr="00E146AE">
        <w:t>bblerad i flera källsystem. För</w:t>
      </w:r>
      <w:r w:rsidR="00901567" w:rsidRPr="00E146AE">
        <w:t xml:space="preserve"> patientdata</w:t>
      </w:r>
      <w:r w:rsidRPr="00E146AE">
        <w:t xml:space="preserve"> </w:t>
      </w:r>
      <w:r w:rsidR="00901567" w:rsidRPr="00E146AE">
        <w:t xml:space="preserve">som lagras i flera källsystem skall endast ett källsystem tillhandahålla informationen via lästjänst och engagemangsindex. Detta för att undvika dubbletter för konsumenter som använder den aggregerade tjänsten. </w:t>
      </w:r>
    </w:p>
    <w:p w14:paraId="3620D6B5" w14:textId="77777777" w:rsidR="00AD1DA5" w:rsidRPr="00E146AE" w:rsidRDefault="00AD1DA5" w:rsidP="00F71DFD"/>
    <w:p w14:paraId="197549CD" w14:textId="77777777" w:rsidR="007E47C0" w:rsidRPr="00E146AE" w:rsidRDefault="007E47C0" w:rsidP="00C54F68">
      <w:pPr>
        <w:pStyle w:val="Rubrik3"/>
      </w:pPr>
      <w:bookmarkStart w:id="62" w:name="_Toc374962126"/>
      <w:r w:rsidRPr="00E146AE">
        <w:t>SLA krav</w:t>
      </w:r>
      <w:bookmarkEnd w:id="62"/>
    </w:p>
    <w:p w14:paraId="439CEB07" w14:textId="77777777" w:rsidR="00901567" w:rsidRPr="00E146AE" w:rsidRDefault="00901567" w:rsidP="00F71DFD">
      <w:bookmarkStart w:id="63" w:name="_Toc368997122"/>
      <w:bookmarkStart w:id="64" w:name="_Toc224960923"/>
      <w:bookmarkEnd w:id="12"/>
      <w:bookmarkEnd w:id="13"/>
      <w:bookmarkEnd w:id="14"/>
      <w:r w:rsidRPr="00E146AE">
        <w:t>Följande generella SLA-krav gäller för alla tjänsteproducenter som tillhandahåller tjänster. Dessa krav gäller där inget annat anges för ett specifikt tjänstekontrakt.</w:t>
      </w:r>
    </w:p>
    <w:p w14:paraId="75F1562A" w14:textId="77777777" w:rsidR="00901567" w:rsidRPr="00E146AE" w:rsidRDefault="00901567" w:rsidP="00F71DFD"/>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901567" w:rsidRPr="00E146AE" w14:paraId="33C1A825" w14:textId="77777777" w:rsidTr="00F83C47">
        <w:tc>
          <w:tcPr>
            <w:tcW w:w="2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683754E" w14:textId="77777777" w:rsidR="00901567" w:rsidRPr="00E146AE" w:rsidRDefault="00901567" w:rsidP="00E146AE">
            <w:pPr>
              <w:rPr>
                <w:b/>
              </w:rPr>
            </w:pPr>
            <w:r w:rsidRPr="00E146AE">
              <w:rPr>
                <w:b/>
              </w:rPr>
              <w:t>Kategori</w:t>
            </w:r>
          </w:p>
        </w:tc>
        <w:tc>
          <w:tcPr>
            <w:tcW w:w="415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C38087A" w14:textId="77777777" w:rsidR="00901567" w:rsidRPr="00E146AE" w:rsidRDefault="00901567" w:rsidP="00E146AE">
            <w:pPr>
              <w:rPr>
                <w:b/>
              </w:rPr>
            </w:pPr>
            <w:r w:rsidRPr="00E146AE">
              <w:rPr>
                <w:b/>
              </w:rPr>
              <w:t>Värde</w:t>
            </w:r>
          </w:p>
        </w:tc>
        <w:tc>
          <w:tcPr>
            <w:tcW w:w="326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AA13AD" w14:textId="77777777" w:rsidR="00901567" w:rsidRPr="00E146AE" w:rsidRDefault="00901567" w:rsidP="00E146AE">
            <w:pPr>
              <w:rPr>
                <w:b/>
              </w:rPr>
            </w:pPr>
            <w:r w:rsidRPr="00E146AE">
              <w:rPr>
                <w:b/>
              </w:rPr>
              <w:t>Beskrivning</w:t>
            </w:r>
          </w:p>
        </w:tc>
      </w:tr>
      <w:tr w:rsidR="00901567" w:rsidRPr="00E146AE" w14:paraId="71D6AA14" w14:textId="77777777" w:rsidTr="00F83C47">
        <w:tc>
          <w:tcPr>
            <w:tcW w:w="2268" w:type="dxa"/>
            <w:tcBorders>
              <w:top w:val="single" w:sz="6" w:space="0" w:color="auto"/>
            </w:tcBorders>
          </w:tcPr>
          <w:p w14:paraId="275C542E" w14:textId="77777777" w:rsidR="00901567" w:rsidRPr="00E146AE" w:rsidRDefault="00901567" w:rsidP="00E146AE">
            <w:r w:rsidRPr="00E146AE">
              <w:lastRenderedPageBreak/>
              <w:t>Svarstid</w:t>
            </w:r>
          </w:p>
        </w:tc>
        <w:tc>
          <w:tcPr>
            <w:tcW w:w="4154" w:type="dxa"/>
            <w:tcBorders>
              <w:top w:val="single" w:sz="6" w:space="0" w:color="auto"/>
            </w:tcBorders>
          </w:tcPr>
          <w:p w14:paraId="1C164028" w14:textId="77777777" w:rsidR="00901567" w:rsidRPr="00E146AE" w:rsidRDefault="00901567" w:rsidP="00E146AE">
            <w:r w:rsidRPr="00E146AE">
              <w:t>Svarstiden får inte överstiga 5 sekunder</w:t>
            </w:r>
          </w:p>
        </w:tc>
        <w:tc>
          <w:tcPr>
            <w:tcW w:w="3266" w:type="dxa"/>
            <w:tcBorders>
              <w:top w:val="single" w:sz="6" w:space="0" w:color="auto"/>
            </w:tcBorders>
          </w:tcPr>
          <w:p w14:paraId="1CA7F109" w14:textId="77777777" w:rsidR="00901567" w:rsidRPr="00E146AE" w:rsidRDefault="00901567" w:rsidP="00E146AE"/>
        </w:tc>
      </w:tr>
      <w:tr w:rsidR="00901567" w:rsidRPr="00E146AE" w14:paraId="0CBB133A" w14:textId="77777777" w:rsidTr="00E146AE">
        <w:tc>
          <w:tcPr>
            <w:tcW w:w="2268" w:type="dxa"/>
          </w:tcPr>
          <w:p w14:paraId="5347A9DD" w14:textId="77777777" w:rsidR="00901567" w:rsidRPr="00E146AE" w:rsidRDefault="00901567" w:rsidP="00E146AE">
            <w:r w:rsidRPr="00E146AE">
              <w:t>Tillgänglighet</w:t>
            </w:r>
          </w:p>
        </w:tc>
        <w:tc>
          <w:tcPr>
            <w:tcW w:w="4154" w:type="dxa"/>
          </w:tcPr>
          <w:p w14:paraId="7F4C7300" w14:textId="77777777" w:rsidR="00901567" w:rsidRPr="00E146AE" w:rsidRDefault="00901567" w:rsidP="00E146AE">
            <w:r w:rsidRPr="00E146AE">
              <w:t>24x7, 99,5%</w:t>
            </w:r>
          </w:p>
        </w:tc>
        <w:tc>
          <w:tcPr>
            <w:tcW w:w="3266" w:type="dxa"/>
          </w:tcPr>
          <w:p w14:paraId="32E4C089" w14:textId="77777777" w:rsidR="00901567" w:rsidRPr="00E146AE" w:rsidRDefault="00901567" w:rsidP="00E146AE"/>
        </w:tc>
      </w:tr>
      <w:tr w:rsidR="00901567" w:rsidRPr="00E146AE" w14:paraId="7881DC14" w14:textId="77777777" w:rsidTr="00E146AE">
        <w:tc>
          <w:tcPr>
            <w:tcW w:w="2268" w:type="dxa"/>
          </w:tcPr>
          <w:p w14:paraId="7FDD482C" w14:textId="77777777" w:rsidR="00901567" w:rsidRPr="00E146AE" w:rsidRDefault="00901567" w:rsidP="00E146AE">
            <w:r w:rsidRPr="00E146AE">
              <w:t>Last</w:t>
            </w:r>
          </w:p>
        </w:tc>
        <w:tc>
          <w:tcPr>
            <w:tcW w:w="4154" w:type="dxa"/>
          </w:tcPr>
          <w:p w14:paraId="6726B159" w14:textId="77777777" w:rsidR="00901567" w:rsidRPr="00E146AE" w:rsidRDefault="00901567" w:rsidP="00E146AE">
            <w:r w:rsidRPr="00E146AE">
              <w:t>10 transaktioner per sekund</w:t>
            </w:r>
          </w:p>
        </w:tc>
        <w:tc>
          <w:tcPr>
            <w:tcW w:w="3266" w:type="dxa"/>
          </w:tcPr>
          <w:p w14:paraId="526E9CCA" w14:textId="77777777" w:rsidR="00901567" w:rsidRPr="00E146AE" w:rsidRDefault="00901567" w:rsidP="00E146AE"/>
        </w:tc>
      </w:tr>
      <w:tr w:rsidR="00901567" w:rsidRPr="00E146AE" w14:paraId="76A5BEB6" w14:textId="77777777" w:rsidTr="00E146AE">
        <w:tc>
          <w:tcPr>
            <w:tcW w:w="2268" w:type="dxa"/>
          </w:tcPr>
          <w:p w14:paraId="28E4DE48" w14:textId="77777777" w:rsidR="00901567" w:rsidRPr="00E146AE" w:rsidRDefault="00901567" w:rsidP="00E146AE">
            <w:r w:rsidRPr="00E146AE">
              <w:t>Aktualitet</w:t>
            </w:r>
          </w:p>
        </w:tc>
        <w:tc>
          <w:tcPr>
            <w:tcW w:w="4154" w:type="dxa"/>
          </w:tcPr>
          <w:p w14:paraId="6F304319" w14:textId="77777777" w:rsidR="00901567" w:rsidRPr="00E146AE" w:rsidRDefault="00901567" w:rsidP="00E146AE">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98B1935" w14:textId="77777777" w:rsidR="00901567" w:rsidRPr="00E146AE" w:rsidRDefault="00901567" w:rsidP="00E146AE"/>
          <w:p w14:paraId="5852DB4C" w14:textId="77777777" w:rsidR="00901567" w:rsidRPr="00E146AE" w:rsidRDefault="00901567" w:rsidP="00E146AE">
            <w:r w:rsidRPr="00E146AE">
              <w:t>Uppdatering av engagemangspost måste ske så att engagemangsposten refererar data som är omedelbart tillgängligt via tjänstekontraktet.</w:t>
            </w:r>
          </w:p>
        </w:tc>
        <w:tc>
          <w:tcPr>
            <w:tcW w:w="3266" w:type="dxa"/>
          </w:tcPr>
          <w:p w14:paraId="7DB3D2AA" w14:textId="77777777" w:rsidR="00901567" w:rsidRPr="00E146AE" w:rsidRDefault="00901567" w:rsidP="00E146AE"/>
        </w:tc>
      </w:tr>
      <w:tr w:rsidR="00901567" w:rsidRPr="00E146AE" w14:paraId="5AD91ACC" w14:textId="77777777" w:rsidTr="00E146AE">
        <w:tc>
          <w:tcPr>
            <w:tcW w:w="2268" w:type="dxa"/>
          </w:tcPr>
          <w:p w14:paraId="4F924F2B" w14:textId="77777777" w:rsidR="00901567" w:rsidRPr="00E146AE" w:rsidRDefault="00901567" w:rsidP="00E146AE">
            <w:r w:rsidRPr="00E146AE">
              <w:t>Återställningstid</w:t>
            </w:r>
          </w:p>
        </w:tc>
        <w:tc>
          <w:tcPr>
            <w:tcW w:w="4154" w:type="dxa"/>
          </w:tcPr>
          <w:p w14:paraId="3AF3F29F" w14:textId="77777777" w:rsidR="00901567" w:rsidRPr="00E146AE" w:rsidRDefault="00901567" w:rsidP="00E146AE">
            <w:pPr>
              <w:tabs>
                <w:tab w:val="left" w:pos="2935"/>
              </w:tabs>
              <w:jc w:val="both"/>
            </w:pPr>
            <w:r w:rsidRPr="00E146AE">
              <w:t>1 dygn</w:t>
            </w:r>
          </w:p>
        </w:tc>
        <w:tc>
          <w:tcPr>
            <w:tcW w:w="3266" w:type="dxa"/>
          </w:tcPr>
          <w:p w14:paraId="3BAF9AF9" w14:textId="77777777" w:rsidR="00901567" w:rsidRPr="00E146AE" w:rsidRDefault="00901567" w:rsidP="00E146AE">
            <w:r w:rsidRPr="00E146AE">
              <w:t>Vid katastrof, bortfall av hel hall</w:t>
            </w:r>
          </w:p>
        </w:tc>
      </w:tr>
      <w:tr w:rsidR="00901567" w:rsidRPr="005575B4" w14:paraId="70E6295D" w14:textId="77777777" w:rsidTr="00E146AE">
        <w:tc>
          <w:tcPr>
            <w:tcW w:w="2268" w:type="dxa"/>
          </w:tcPr>
          <w:p w14:paraId="55E5E3DE" w14:textId="77777777" w:rsidR="00901567" w:rsidRPr="00E146AE" w:rsidRDefault="00901567" w:rsidP="00E146AE">
            <w:r w:rsidRPr="00E146AE">
              <w:t>…</w:t>
            </w:r>
          </w:p>
        </w:tc>
        <w:tc>
          <w:tcPr>
            <w:tcW w:w="4154" w:type="dxa"/>
          </w:tcPr>
          <w:p w14:paraId="6F639ABB" w14:textId="77777777" w:rsidR="00901567" w:rsidRPr="00E146AE" w:rsidRDefault="00901567" w:rsidP="00E146AE"/>
        </w:tc>
        <w:tc>
          <w:tcPr>
            <w:tcW w:w="3266" w:type="dxa"/>
          </w:tcPr>
          <w:p w14:paraId="5B33E507" w14:textId="77777777" w:rsidR="00901567" w:rsidRPr="00E146AE" w:rsidRDefault="00901567" w:rsidP="00E146AE"/>
        </w:tc>
      </w:tr>
    </w:tbl>
    <w:p w14:paraId="17E188BB" w14:textId="4E618177" w:rsidR="00F71DFD" w:rsidRDefault="00F71DFD">
      <w:pPr>
        <w:spacing w:line="240" w:lineRule="auto"/>
        <w:rPr>
          <w:rFonts w:eastAsia="Times New Roman"/>
          <w:bCs/>
          <w:sz w:val="30"/>
          <w:szCs w:val="28"/>
        </w:rPr>
      </w:pPr>
    </w:p>
    <w:p w14:paraId="5B62A4E7" w14:textId="77777777" w:rsidR="000A2C3E" w:rsidRDefault="000A2C3E">
      <w:pPr>
        <w:spacing w:line="240" w:lineRule="auto"/>
        <w:rPr>
          <w:rFonts w:eastAsia="Times New Roman"/>
          <w:bCs/>
          <w:sz w:val="30"/>
          <w:szCs w:val="28"/>
        </w:rPr>
      </w:pPr>
      <w:r>
        <w:br w:type="page"/>
      </w:r>
    </w:p>
    <w:p w14:paraId="424730EB" w14:textId="7F7234DB" w:rsidR="006A5395" w:rsidRDefault="006A5395" w:rsidP="006A5395">
      <w:pPr>
        <w:pStyle w:val="Rubrik1"/>
      </w:pPr>
      <w:bookmarkStart w:id="65" w:name="_Toc374962127"/>
      <w:r>
        <w:lastRenderedPageBreak/>
        <w:t>Tjänstedomänens meddelandemodeller</w:t>
      </w:r>
      <w:bookmarkEnd w:id="63"/>
      <w:bookmarkEnd w:id="65"/>
    </w:p>
    <w:p w14:paraId="402C900C" w14:textId="77777777" w:rsidR="006A5395" w:rsidRDefault="006A5395" w:rsidP="00F71DFD">
      <w:r>
        <w:t>Här beskrivs de meddelandemodeller som tjänstekontrakten bygger på. För varje meddelandemodell beskrivs hur mappning ser ut delvis mot V-TIM, här version 2.2 samt mot schema (XSD) för tjänstekontrakt.</w:t>
      </w:r>
    </w:p>
    <w:p w14:paraId="089EECB0" w14:textId="77777777" w:rsidR="006A5395" w:rsidRDefault="006A5395" w:rsidP="00F71DFD"/>
    <w:p w14:paraId="53EAC49F" w14:textId="76B4B63E" w:rsidR="006A5395" w:rsidRPr="00AA6E56" w:rsidRDefault="006A5395" w:rsidP="006A5395">
      <w:pPr>
        <w:pStyle w:val="Rubrik2"/>
      </w:pPr>
      <w:bookmarkStart w:id="66" w:name="_Toc357754856"/>
      <w:bookmarkStart w:id="67" w:name="_Toc368997123"/>
      <w:bookmarkStart w:id="68" w:name="_Ref371426457"/>
      <w:bookmarkStart w:id="69" w:name="_Toc374962128"/>
      <w:r>
        <w:t>V-MIM</w:t>
      </w:r>
      <w:bookmarkEnd w:id="66"/>
      <w:bookmarkEnd w:id="67"/>
      <w:bookmarkEnd w:id="68"/>
      <w:r w:rsidR="00A56900">
        <w:t xml:space="preserve"> - </w:t>
      </w:r>
      <w:r w:rsidR="007D10C5">
        <w:t>Observationer</w:t>
      </w:r>
      <w:bookmarkEnd w:id="69"/>
    </w:p>
    <w:p w14:paraId="7085F9CD" w14:textId="5DD9D6A6" w:rsidR="006A5395" w:rsidRPr="002F2D14" w:rsidRDefault="00B176F3" w:rsidP="006A5395">
      <w:pPr>
        <w:jc w:val="center"/>
      </w:pPr>
      <w:r>
        <w:object w:dxaOrig="9958" w:dyaOrig="7780" w14:anchorId="332A2B34">
          <v:shape id="_x0000_i1027" type="#_x0000_t75" style="width:433.5pt;height:339pt" o:ole="">
            <v:imagedata r:id="rId21" o:title=""/>
          </v:shape>
          <o:OLEObject Type="Embed" ProgID="Visio.Drawing.11" ShapeID="_x0000_i1027" DrawAspect="Content" ObjectID="_1448704232" r:id="rId22"/>
        </w:object>
      </w:r>
    </w:p>
    <w:p w14:paraId="5ECD18D8" w14:textId="77777777" w:rsidR="007E47C0" w:rsidRDefault="007E47C0" w:rsidP="007E47C0"/>
    <w:p w14:paraId="7D3EFB8B" w14:textId="77777777" w:rsidR="00824611" w:rsidRDefault="00824611" w:rsidP="007E47C0"/>
    <w:tbl>
      <w:tblPr>
        <w:tblStyle w:val="Tabellrutnt"/>
        <w:tblW w:w="8897" w:type="dxa"/>
        <w:tblLayout w:type="fixed"/>
        <w:tblLook w:val="04A0" w:firstRow="1" w:lastRow="0" w:firstColumn="1" w:lastColumn="0" w:noHBand="0" w:noVBand="1"/>
      </w:tblPr>
      <w:tblGrid>
        <w:gridCol w:w="1809"/>
        <w:gridCol w:w="2977"/>
        <w:gridCol w:w="4111"/>
      </w:tblGrid>
      <w:tr w:rsidR="00BD4C4B" w:rsidRPr="00F71DFD" w14:paraId="2F07596A" w14:textId="77777777" w:rsidTr="009F4254">
        <w:trPr>
          <w:trHeight w:val="397"/>
        </w:trPr>
        <w:tc>
          <w:tcPr>
            <w:tcW w:w="1809" w:type="dxa"/>
            <w:shd w:val="clear" w:color="auto" w:fill="D9D9D9" w:themeFill="background1" w:themeFillShade="D9"/>
            <w:vAlign w:val="center"/>
          </w:tcPr>
          <w:p w14:paraId="744504F8" w14:textId="77777777" w:rsidR="00BD4C4B" w:rsidRPr="00F71DFD" w:rsidRDefault="00BD4C4B" w:rsidP="00F71DFD">
            <w:pPr>
              <w:rPr>
                <w:b/>
              </w:rPr>
            </w:pPr>
            <w:r w:rsidRPr="00F71DFD">
              <w:rPr>
                <w:b/>
              </w:rPr>
              <w:t>Klass.attribut</w:t>
            </w:r>
          </w:p>
        </w:tc>
        <w:tc>
          <w:tcPr>
            <w:tcW w:w="2977" w:type="dxa"/>
            <w:shd w:val="clear" w:color="auto" w:fill="D9D9D9" w:themeFill="background1" w:themeFillShade="D9"/>
            <w:vAlign w:val="center"/>
          </w:tcPr>
          <w:p w14:paraId="16DC9981" w14:textId="77777777" w:rsidR="00BD4C4B" w:rsidRPr="00F71DFD" w:rsidRDefault="00BD4C4B" w:rsidP="00F71DFD">
            <w:pPr>
              <w:rPr>
                <w:b/>
                <w:szCs w:val="20"/>
              </w:rPr>
            </w:pPr>
            <w:r w:rsidRPr="00F71DFD">
              <w:rPr>
                <w:b/>
                <w:szCs w:val="20"/>
              </w:rPr>
              <w:t>Mappning mot V-TIM</w:t>
            </w:r>
            <w:r w:rsidR="00166C19" w:rsidRPr="00F71DFD">
              <w:rPr>
                <w:b/>
                <w:szCs w:val="20"/>
              </w:rPr>
              <w:t xml:space="preserve"> 2.2</w:t>
            </w:r>
          </w:p>
        </w:tc>
        <w:tc>
          <w:tcPr>
            <w:tcW w:w="4111" w:type="dxa"/>
            <w:shd w:val="clear" w:color="auto" w:fill="D9D9D9" w:themeFill="background1" w:themeFillShade="D9"/>
            <w:vAlign w:val="center"/>
          </w:tcPr>
          <w:p w14:paraId="27F9A3A3" w14:textId="77777777" w:rsidR="00BD4C4B" w:rsidRPr="00F71DFD" w:rsidRDefault="00A15E02" w:rsidP="00F71DFD">
            <w:pPr>
              <w:rPr>
                <w:b/>
              </w:rPr>
            </w:pPr>
            <w:r w:rsidRPr="00F71DFD">
              <w:rPr>
                <w:b/>
              </w:rPr>
              <w:t xml:space="preserve">Mappning mot </w:t>
            </w:r>
            <w:r w:rsidR="00BD4C4B" w:rsidRPr="00F71DFD">
              <w:rPr>
                <w:b/>
              </w:rPr>
              <w:t>XSD</w:t>
            </w:r>
            <w:r w:rsidR="00125EDC" w:rsidRPr="00F71DFD">
              <w:rPr>
                <w:b/>
              </w:rPr>
              <w:t xml:space="preserve"> schema</w:t>
            </w:r>
          </w:p>
        </w:tc>
      </w:tr>
      <w:tr w:rsidR="004709E5" w:rsidRPr="00410CFC" w14:paraId="78AE76C3" w14:textId="77777777" w:rsidTr="009F4254">
        <w:trPr>
          <w:trHeight w:val="397"/>
        </w:trPr>
        <w:tc>
          <w:tcPr>
            <w:tcW w:w="1809" w:type="dxa"/>
            <w:vAlign w:val="center"/>
          </w:tcPr>
          <w:p w14:paraId="47FE0FFF" w14:textId="77777777" w:rsidR="004709E5" w:rsidRPr="006B6D62" w:rsidRDefault="004709E5" w:rsidP="00F71DFD">
            <w:r w:rsidRPr="006B6D62">
              <w:t>Observation.id</w:t>
            </w:r>
          </w:p>
        </w:tc>
        <w:tc>
          <w:tcPr>
            <w:tcW w:w="2977" w:type="dxa"/>
            <w:vAlign w:val="center"/>
          </w:tcPr>
          <w:p w14:paraId="78B89754" w14:textId="77777777" w:rsidR="004709E5" w:rsidRPr="00531C72" w:rsidRDefault="006751FB" w:rsidP="00F71DFD">
            <w:pPr>
              <w:rPr>
                <w:rFonts w:cs="Arial"/>
                <w:szCs w:val="20"/>
              </w:rPr>
            </w:pPr>
            <w:r>
              <w:rPr>
                <w:rFonts w:cs="Arial"/>
                <w:szCs w:val="20"/>
              </w:rPr>
              <w:t>Hälsorelaterat</w:t>
            </w:r>
            <w:r w:rsidR="00084887">
              <w:rPr>
                <w:rFonts w:cs="Arial"/>
                <w:szCs w:val="20"/>
              </w:rPr>
              <w:t xml:space="preserve"> </w:t>
            </w:r>
            <w:r>
              <w:rPr>
                <w:rFonts w:cs="Arial"/>
                <w:szCs w:val="20"/>
              </w:rPr>
              <w:t>tillstånd.hälsorelaterat tillstånd_</w:t>
            </w:r>
            <w:r w:rsidR="004709E5" w:rsidRPr="00531C72">
              <w:rPr>
                <w:rFonts w:cs="Arial"/>
                <w:szCs w:val="20"/>
              </w:rPr>
              <w:t>id</w:t>
            </w:r>
          </w:p>
        </w:tc>
        <w:tc>
          <w:tcPr>
            <w:tcW w:w="4111" w:type="dxa"/>
            <w:vAlign w:val="center"/>
          </w:tcPr>
          <w:p w14:paraId="5C926EB8" w14:textId="77777777" w:rsidR="004709E5" w:rsidRPr="007A6662" w:rsidRDefault="00410CFC" w:rsidP="00F71DFD">
            <w:r w:rsidRPr="007A6662">
              <w:t>Observation/id</w:t>
            </w:r>
          </w:p>
        </w:tc>
      </w:tr>
      <w:tr w:rsidR="004709E5" w:rsidRPr="00410CFC" w14:paraId="32B5933E" w14:textId="77777777" w:rsidTr="009F4254">
        <w:trPr>
          <w:trHeight w:val="397"/>
        </w:trPr>
        <w:tc>
          <w:tcPr>
            <w:tcW w:w="1809" w:type="dxa"/>
            <w:vAlign w:val="center"/>
          </w:tcPr>
          <w:p w14:paraId="580F0296" w14:textId="77777777" w:rsidR="004709E5" w:rsidRPr="006B6D62" w:rsidRDefault="004709E5" w:rsidP="00F71DFD">
            <w:r w:rsidRPr="006B6D62">
              <w:t>Observation.type</w:t>
            </w:r>
          </w:p>
        </w:tc>
        <w:tc>
          <w:tcPr>
            <w:tcW w:w="2977" w:type="dxa"/>
            <w:vAlign w:val="center"/>
          </w:tcPr>
          <w:p w14:paraId="52E3161F" w14:textId="77777777" w:rsidR="004709E5" w:rsidRPr="00531C72" w:rsidRDefault="00314E08" w:rsidP="00F71DFD">
            <w:pPr>
              <w:rPr>
                <w:szCs w:val="20"/>
              </w:rPr>
            </w:pPr>
            <w:r>
              <w:rPr>
                <w:rFonts w:cs="Arial"/>
                <w:szCs w:val="20"/>
              </w:rPr>
              <w:t>Hälsorelaterat</w:t>
            </w:r>
            <w:r w:rsidR="00084887">
              <w:rPr>
                <w:rFonts w:cs="Arial"/>
                <w:szCs w:val="20"/>
              </w:rPr>
              <w:t xml:space="preserve"> </w:t>
            </w:r>
            <w:r>
              <w:rPr>
                <w:rFonts w:cs="Arial"/>
                <w:szCs w:val="20"/>
              </w:rPr>
              <w:t>tillstånd</w:t>
            </w:r>
            <w:r>
              <w:rPr>
                <w:szCs w:val="20"/>
              </w:rPr>
              <w:t>.</w:t>
            </w:r>
            <w:r w:rsidRPr="00314E08">
              <w:rPr>
                <w:szCs w:val="20"/>
              </w:rPr>
              <w:t>hälsorelaterat tillståndstyp</w:t>
            </w:r>
          </w:p>
        </w:tc>
        <w:tc>
          <w:tcPr>
            <w:tcW w:w="4111" w:type="dxa"/>
            <w:vAlign w:val="center"/>
          </w:tcPr>
          <w:p w14:paraId="6CD49719" w14:textId="77777777" w:rsidR="004709E5" w:rsidRPr="007A6662" w:rsidRDefault="00410CFC" w:rsidP="00F71DFD">
            <w:r w:rsidRPr="007A6662">
              <w:t>Observation/type</w:t>
            </w:r>
          </w:p>
        </w:tc>
      </w:tr>
      <w:tr w:rsidR="004709E5" w:rsidRPr="00410CFC" w14:paraId="7187DECF" w14:textId="77777777" w:rsidTr="009F4254">
        <w:trPr>
          <w:trHeight w:val="397"/>
        </w:trPr>
        <w:tc>
          <w:tcPr>
            <w:tcW w:w="1809" w:type="dxa"/>
            <w:vAlign w:val="center"/>
          </w:tcPr>
          <w:p w14:paraId="7ADE806B" w14:textId="77777777" w:rsidR="004709E5" w:rsidRPr="006B6D62" w:rsidRDefault="004709E5" w:rsidP="00F71DFD">
            <w:r w:rsidRPr="006B6D62">
              <w:t>Observation.time</w:t>
            </w:r>
          </w:p>
        </w:tc>
        <w:tc>
          <w:tcPr>
            <w:tcW w:w="2977" w:type="dxa"/>
            <w:vAlign w:val="center"/>
          </w:tcPr>
          <w:p w14:paraId="44F19357" w14:textId="77777777" w:rsidR="004709E5" w:rsidRPr="004709E5" w:rsidRDefault="009E5A70" w:rsidP="00F71DFD">
            <w:pPr>
              <w:rPr>
                <w:rFonts w:cs="Arial"/>
                <w:spacing w:val="-1"/>
                <w:szCs w:val="20"/>
              </w:rPr>
            </w:pPr>
            <w:r>
              <w:rPr>
                <w:rFonts w:cs="Arial"/>
                <w:szCs w:val="20"/>
              </w:rPr>
              <w:t>Hälsorelaterat</w:t>
            </w:r>
            <w:r w:rsidR="00084887">
              <w:rPr>
                <w:rFonts w:cs="Arial"/>
                <w:szCs w:val="20"/>
              </w:rPr>
              <w:t xml:space="preserve"> </w:t>
            </w:r>
            <w:r>
              <w:rPr>
                <w:rFonts w:cs="Arial"/>
                <w:szCs w:val="20"/>
              </w:rPr>
              <w:t>tillstånd</w:t>
            </w:r>
            <w:r>
              <w:rPr>
                <w:szCs w:val="20"/>
              </w:rPr>
              <w:t>.</w:t>
            </w:r>
            <w:r w:rsidR="009F4254" w:rsidRPr="009F4254">
              <w:rPr>
                <w:rFonts w:cs="Arial"/>
                <w:spacing w:val="-1"/>
                <w:szCs w:val="20"/>
              </w:rPr>
              <w:t>observerationstid tillstånd</w:t>
            </w:r>
          </w:p>
        </w:tc>
        <w:tc>
          <w:tcPr>
            <w:tcW w:w="4111" w:type="dxa"/>
            <w:vAlign w:val="center"/>
          </w:tcPr>
          <w:p w14:paraId="02AE3DDC" w14:textId="77777777" w:rsidR="004709E5" w:rsidRPr="007A6662" w:rsidRDefault="00410CFC" w:rsidP="00F71DFD">
            <w:r w:rsidRPr="007A6662">
              <w:t>Observation/time</w:t>
            </w:r>
          </w:p>
        </w:tc>
      </w:tr>
      <w:tr w:rsidR="004709E5" w:rsidRPr="00410CFC" w14:paraId="1E33ACB3" w14:textId="77777777" w:rsidTr="009F4254">
        <w:trPr>
          <w:trHeight w:val="397"/>
        </w:trPr>
        <w:tc>
          <w:tcPr>
            <w:tcW w:w="1809" w:type="dxa"/>
            <w:vAlign w:val="center"/>
          </w:tcPr>
          <w:p w14:paraId="047BACC2" w14:textId="77777777" w:rsidR="004709E5" w:rsidRPr="006B6D62" w:rsidRDefault="004709E5" w:rsidP="00F71DFD">
            <w:r w:rsidRPr="006B6D62">
              <w:lastRenderedPageBreak/>
              <w:t>Observation.method</w:t>
            </w:r>
          </w:p>
        </w:tc>
        <w:tc>
          <w:tcPr>
            <w:tcW w:w="2977" w:type="dxa"/>
            <w:vAlign w:val="center"/>
          </w:tcPr>
          <w:p w14:paraId="179F34C5" w14:textId="77777777" w:rsidR="004709E5" w:rsidRPr="00B678F4" w:rsidRDefault="00B678F4" w:rsidP="00F71DFD">
            <w:pPr>
              <w:rPr>
                <w:rFonts w:cs="Arial"/>
                <w:i/>
                <w:szCs w:val="20"/>
              </w:rPr>
            </w:pPr>
            <w:r>
              <w:rPr>
                <w:rFonts w:cs="Arial"/>
                <w:i/>
                <w:szCs w:val="20"/>
              </w:rPr>
              <w:t>S</w:t>
            </w:r>
            <w:r w:rsidR="000E0F29">
              <w:rPr>
                <w:rFonts w:cs="Arial"/>
                <w:i/>
                <w:szCs w:val="20"/>
              </w:rPr>
              <w:t>aknar motsvarighet i V-TIM 2.2</w:t>
            </w:r>
          </w:p>
        </w:tc>
        <w:tc>
          <w:tcPr>
            <w:tcW w:w="4111" w:type="dxa"/>
            <w:vAlign w:val="center"/>
          </w:tcPr>
          <w:p w14:paraId="51B81613" w14:textId="77777777" w:rsidR="004709E5" w:rsidRPr="007A6662" w:rsidRDefault="00410CFC" w:rsidP="00F71DFD">
            <w:r w:rsidRPr="007A6662">
              <w:t>Observation/method</w:t>
            </w:r>
          </w:p>
        </w:tc>
      </w:tr>
      <w:tr w:rsidR="004709E5" w:rsidRPr="00410CFC" w14:paraId="6293FFF4" w14:textId="77777777" w:rsidTr="009F4254">
        <w:trPr>
          <w:trHeight w:val="397"/>
        </w:trPr>
        <w:tc>
          <w:tcPr>
            <w:tcW w:w="1809" w:type="dxa"/>
            <w:vAlign w:val="center"/>
          </w:tcPr>
          <w:p w14:paraId="3F7501AE" w14:textId="77777777" w:rsidR="004709E5" w:rsidRPr="006B6D62" w:rsidRDefault="004709E5" w:rsidP="00F71DFD">
            <w:r w:rsidRPr="006B6D62">
              <w:t>Observation.value</w:t>
            </w:r>
          </w:p>
        </w:tc>
        <w:tc>
          <w:tcPr>
            <w:tcW w:w="2977" w:type="dxa"/>
            <w:vAlign w:val="center"/>
          </w:tcPr>
          <w:p w14:paraId="06CE41F6" w14:textId="77777777" w:rsidR="00C72C2A" w:rsidRPr="00C72C2A" w:rsidRDefault="00C72C2A" w:rsidP="00F71DFD">
            <w:pPr>
              <w:rPr>
                <w:rFonts w:cs="Arial"/>
                <w:spacing w:val="-1"/>
                <w:szCs w:val="20"/>
              </w:rPr>
            </w:pPr>
            <w:r>
              <w:rPr>
                <w:rFonts w:cs="Arial"/>
                <w:szCs w:val="20"/>
              </w:rPr>
              <w:t>Hälsorelaterat</w:t>
            </w:r>
            <w:r w:rsidR="00084887">
              <w:rPr>
                <w:rFonts w:cs="Arial"/>
                <w:szCs w:val="20"/>
              </w:rPr>
              <w:t xml:space="preserve"> </w:t>
            </w:r>
            <w:r>
              <w:rPr>
                <w:rFonts w:cs="Arial"/>
                <w:szCs w:val="20"/>
              </w:rPr>
              <w:t>tillstånd</w:t>
            </w:r>
            <w:r>
              <w:rPr>
                <w:szCs w:val="20"/>
              </w:rPr>
              <w:t>.</w:t>
            </w:r>
            <w:r w:rsidRPr="00C72C2A">
              <w:rPr>
                <w:rFonts w:cs="Arial"/>
                <w:spacing w:val="-1"/>
                <w:szCs w:val="20"/>
              </w:rPr>
              <w:t xml:space="preserve">sammanfattande </w:t>
            </w:r>
          </w:p>
          <w:p w14:paraId="31C5345D" w14:textId="77777777" w:rsidR="004709E5" w:rsidRPr="00B47202" w:rsidRDefault="00C72C2A" w:rsidP="00F71DFD">
            <w:pPr>
              <w:rPr>
                <w:rFonts w:cs="Arial"/>
                <w:spacing w:val="-1"/>
                <w:szCs w:val="20"/>
              </w:rPr>
            </w:pPr>
            <w:r w:rsidRPr="00C72C2A">
              <w:rPr>
                <w:rFonts w:cs="Arial"/>
                <w:spacing w:val="-1"/>
                <w:szCs w:val="20"/>
              </w:rPr>
              <w:t>tillståndsbeteckning</w:t>
            </w:r>
          </w:p>
        </w:tc>
        <w:tc>
          <w:tcPr>
            <w:tcW w:w="4111" w:type="dxa"/>
            <w:vAlign w:val="center"/>
          </w:tcPr>
          <w:p w14:paraId="75769DE3" w14:textId="77777777" w:rsidR="004709E5" w:rsidRPr="007A6662" w:rsidRDefault="00410CFC" w:rsidP="00F71DFD">
            <w:r w:rsidRPr="007A6662">
              <w:t>Observation/Value</w:t>
            </w:r>
          </w:p>
        </w:tc>
      </w:tr>
      <w:tr w:rsidR="003E70E9" w:rsidRPr="00410CFC" w14:paraId="02994FC8" w14:textId="77777777" w:rsidTr="009F4254">
        <w:trPr>
          <w:trHeight w:val="397"/>
        </w:trPr>
        <w:tc>
          <w:tcPr>
            <w:tcW w:w="1809" w:type="dxa"/>
            <w:vAlign w:val="center"/>
          </w:tcPr>
          <w:p w14:paraId="62CF2275" w14:textId="77777777" w:rsidR="003E70E9" w:rsidRPr="006B6D62" w:rsidRDefault="003E70E9" w:rsidP="00F71DFD">
            <w:r w:rsidRPr="006B6D62">
              <w:t>Observation.</w:t>
            </w:r>
            <w:r>
              <w:t>targetSite</w:t>
            </w:r>
          </w:p>
        </w:tc>
        <w:tc>
          <w:tcPr>
            <w:tcW w:w="2977" w:type="dxa"/>
            <w:vAlign w:val="center"/>
          </w:tcPr>
          <w:p w14:paraId="3F69D525" w14:textId="77777777" w:rsidR="003E70E9" w:rsidRPr="00A1369D" w:rsidRDefault="00084887" w:rsidP="00F71DFD">
            <w:pPr>
              <w:rPr>
                <w:szCs w:val="20"/>
              </w:rPr>
            </w:pPr>
            <w:r w:rsidRPr="00084887">
              <w:rPr>
                <w:szCs w:val="20"/>
              </w:rPr>
              <w:t>Observerat uppfattat tillstå</w:t>
            </w:r>
            <w:r>
              <w:rPr>
                <w:szCs w:val="20"/>
              </w:rPr>
              <w:t>nd Hälsokomponentspecifikation.</w:t>
            </w:r>
            <w:r>
              <w:t xml:space="preserve"> </w:t>
            </w:r>
            <w:r w:rsidRPr="00084887">
              <w:rPr>
                <w:szCs w:val="20"/>
              </w:rPr>
              <w:t>specificering fyndplats</w:t>
            </w:r>
          </w:p>
        </w:tc>
        <w:tc>
          <w:tcPr>
            <w:tcW w:w="4111" w:type="dxa"/>
            <w:vAlign w:val="center"/>
          </w:tcPr>
          <w:p w14:paraId="5A22C2D5" w14:textId="77777777" w:rsidR="003E70E9" w:rsidRPr="007A6662" w:rsidRDefault="003E70E9" w:rsidP="00F71DFD">
            <w:r w:rsidRPr="007A6662">
              <w:t>Observation/</w:t>
            </w:r>
            <w:r>
              <w:t>targetSite</w:t>
            </w:r>
          </w:p>
        </w:tc>
      </w:tr>
      <w:tr w:rsidR="003E70E9" w:rsidRPr="00410CFC" w14:paraId="672CD842" w14:textId="77777777" w:rsidTr="009F4254">
        <w:trPr>
          <w:trHeight w:val="397"/>
        </w:trPr>
        <w:tc>
          <w:tcPr>
            <w:tcW w:w="1809" w:type="dxa"/>
            <w:vAlign w:val="center"/>
          </w:tcPr>
          <w:p w14:paraId="4E965C6F" w14:textId="77777777" w:rsidR="003E70E9" w:rsidRPr="006B6D62" w:rsidRDefault="003E70E9" w:rsidP="00F71DFD">
            <w:r w:rsidRPr="006B6D62">
              <w:t>Observation.valueNegation</w:t>
            </w:r>
          </w:p>
        </w:tc>
        <w:tc>
          <w:tcPr>
            <w:tcW w:w="2977" w:type="dxa"/>
            <w:vAlign w:val="center"/>
          </w:tcPr>
          <w:p w14:paraId="7964F1AE" w14:textId="77777777" w:rsidR="003E70E9" w:rsidRPr="00B678F4" w:rsidRDefault="003E70E9" w:rsidP="00F71DFD">
            <w:pPr>
              <w:rPr>
                <w:rFonts w:cs="Arial"/>
                <w:i/>
                <w:szCs w:val="20"/>
              </w:rPr>
            </w:pPr>
            <w:r>
              <w:rPr>
                <w:rFonts w:cs="Arial"/>
                <w:i/>
                <w:szCs w:val="20"/>
              </w:rPr>
              <w:t>Saknar motsvarighet i V-TIM 2.2</w:t>
            </w:r>
          </w:p>
        </w:tc>
        <w:tc>
          <w:tcPr>
            <w:tcW w:w="4111" w:type="dxa"/>
            <w:vAlign w:val="center"/>
          </w:tcPr>
          <w:p w14:paraId="30988B82" w14:textId="77777777" w:rsidR="003E70E9" w:rsidRPr="007A6662" w:rsidRDefault="003E70E9" w:rsidP="00F71DFD">
            <w:r w:rsidRPr="007A6662">
              <w:t>Observation/valueNegation</w:t>
            </w:r>
          </w:p>
        </w:tc>
      </w:tr>
      <w:tr w:rsidR="003E70E9" w:rsidRPr="00410CFC" w14:paraId="7B0F643D" w14:textId="77777777" w:rsidTr="009F4254">
        <w:trPr>
          <w:trHeight w:val="397"/>
        </w:trPr>
        <w:tc>
          <w:tcPr>
            <w:tcW w:w="1809" w:type="dxa"/>
            <w:vAlign w:val="center"/>
          </w:tcPr>
          <w:p w14:paraId="3E715A9B" w14:textId="77777777" w:rsidR="003E70E9" w:rsidRPr="006B6D62" w:rsidRDefault="003E70E9" w:rsidP="00F71DFD">
            <w:r w:rsidRPr="006B6D62">
              <w:t>Observation.description</w:t>
            </w:r>
          </w:p>
        </w:tc>
        <w:tc>
          <w:tcPr>
            <w:tcW w:w="2977" w:type="dxa"/>
            <w:vAlign w:val="center"/>
          </w:tcPr>
          <w:p w14:paraId="1DADC51A" w14:textId="77777777" w:rsidR="003E70E9" w:rsidRPr="004709E5" w:rsidRDefault="00B073DD" w:rsidP="00F71DFD">
            <w:pPr>
              <w:rPr>
                <w:rFonts w:cs="Arial"/>
                <w:spacing w:val="-1"/>
                <w:szCs w:val="20"/>
              </w:rPr>
            </w:pPr>
            <w:r>
              <w:rPr>
                <w:rFonts w:cs="Arial"/>
                <w:szCs w:val="20"/>
              </w:rPr>
              <w:t>Hälsorelaterat tillstånd</w:t>
            </w:r>
            <w:r>
              <w:rPr>
                <w:rFonts w:cs="Arial"/>
                <w:spacing w:val="-1"/>
                <w:szCs w:val="20"/>
              </w:rPr>
              <w:t>.</w:t>
            </w:r>
            <w:r w:rsidR="003E70E9" w:rsidRPr="004709E5">
              <w:rPr>
                <w:rFonts w:cs="Arial"/>
                <w:spacing w:val="-1"/>
                <w:szCs w:val="20"/>
              </w:rPr>
              <w:t>kommentar</w:t>
            </w:r>
          </w:p>
        </w:tc>
        <w:tc>
          <w:tcPr>
            <w:tcW w:w="4111" w:type="dxa"/>
            <w:vAlign w:val="center"/>
          </w:tcPr>
          <w:p w14:paraId="2E6F334A" w14:textId="77777777" w:rsidR="003E70E9" w:rsidRPr="007A6662" w:rsidRDefault="003E70E9" w:rsidP="00F71DFD">
            <w:r w:rsidRPr="007A6662">
              <w:t>Observation/Description</w:t>
            </w:r>
          </w:p>
        </w:tc>
      </w:tr>
      <w:tr w:rsidR="003D027A" w:rsidRPr="00410CFC" w14:paraId="702F25CA" w14:textId="77777777" w:rsidTr="009F4254">
        <w:trPr>
          <w:trHeight w:val="397"/>
        </w:trPr>
        <w:tc>
          <w:tcPr>
            <w:tcW w:w="1809" w:type="dxa"/>
            <w:vAlign w:val="center"/>
          </w:tcPr>
          <w:p w14:paraId="25107BF3" w14:textId="0E83B4C4" w:rsidR="003D027A" w:rsidRPr="006B6D62" w:rsidRDefault="003D027A" w:rsidP="00BF1E0D">
            <w:r>
              <w:t>Observation.app</w:t>
            </w:r>
            <w:r w:rsidR="00BF1E0D">
              <w:t>r</w:t>
            </w:r>
            <w:r>
              <w:t>ovedForPatient</w:t>
            </w:r>
          </w:p>
        </w:tc>
        <w:tc>
          <w:tcPr>
            <w:tcW w:w="2977" w:type="dxa"/>
            <w:vAlign w:val="center"/>
          </w:tcPr>
          <w:p w14:paraId="046FDCF1" w14:textId="55B0B378" w:rsidR="003D027A" w:rsidRDefault="003D027A" w:rsidP="00F71DFD">
            <w:pPr>
              <w:rPr>
                <w:rFonts w:cs="Arial"/>
                <w:szCs w:val="20"/>
              </w:rPr>
            </w:pPr>
            <w:r>
              <w:rPr>
                <w:rFonts w:cs="Arial"/>
                <w:i/>
                <w:szCs w:val="20"/>
              </w:rPr>
              <w:t>Saknar motsvarighet i V-TIM 2.2</w:t>
            </w:r>
          </w:p>
        </w:tc>
        <w:tc>
          <w:tcPr>
            <w:tcW w:w="4111" w:type="dxa"/>
            <w:vAlign w:val="center"/>
          </w:tcPr>
          <w:p w14:paraId="527BBDDA" w14:textId="76E1F874" w:rsidR="003D027A" w:rsidRPr="007A6662" w:rsidRDefault="003D027A" w:rsidP="00F71DFD">
            <w:r>
              <w:t>Observation/ApprovedForPatient</w:t>
            </w:r>
          </w:p>
        </w:tc>
      </w:tr>
      <w:tr w:rsidR="00BA0D62" w:rsidRPr="00410CFC" w14:paraId="6DC14A48" w14:textId="77777777" w:rsidTr="001D6CA0">
        <w:trPr>
          <w:trHeight w:val="397"/>
        </w:trPr>
        <w:tc>
          <w:tcPr>
            <w:tcW w:w="1809" w:type="dxa"/>
            <w:vAlign w:val="center"/>
          </w:tcPr>
          <w:p w14:paraId="287A0FC1" w14:textId="77777777" w:rsidR="00BA0D62" w:rsidRPr="006B6D62" w:rsidRDefault="00BA0D62" w:rsidP="001D6CA0">
            <w:r>
              <w:t>Location.id</w:t>
            </w:r>
          </w:p>
        </w:tc>
        <w:tc>
          <w:tcPr>
            <w:tcW w:w="2977" w:type="dxa"/>
            <w:vAlign w:val="center"/>
          </w:tcPr>
          <w:p w14:paraId="6DBB1F06" w14:textId="77777777" w:rsidR="00BA0D62" w:rsidRPr="004709E5" w:rsidRDefault="00BA0D62" w:rsidP="001D6CA0">
            <w:pPr>
              <w:rPr>
                <w:rFonts w:cs="Arial"/>
                <w:szCs w:val="20"/>
              </w:rPr>
            </w:pPr>
            <w:r w:rsidRPr="00E74F09">
              <w:rPr>
                <w:rFonts w:cs="Arial"/>
                <w:szCs w:val="20"/>
              </w:rPr>
              <w:t>Arbetsmoment</w:t>
            </w:r>
            <w:r>
              <w:rPr>
                <w:rFonts w:cs="Arial"/>
                <w:szCs w:val="20"/>
              </w:rPr>
              <w:t>.</w:t>
            </w:r>
            <w:r w:rsidRPr="004709E5">
              <w:rPr>
                <w:rFonts w:cs="Arial"/>
                <w:szCs w:val="20"/>
              </w:rPr>
              <w:t xml:space="preserve">arbetsmomentplats id </w:t>
            </w:r>
          </w:p>
        </w:tc>
        <w:tc>
          <w:tcPr>
            <w:tcW w:w="4111" w:type="dxa"/>
            <w:vAlign w:val="center"/>
          </w:tcPr>
          <w:p w14:paraId="3EA2270F" w14:textId="77777777" w:rsidR="00BA0D62" w:rsidRPr="007A6662" w:rsidRDefault="00BA0D62" w:rsidP="001D6CA0">
            <w:r w:rsidRPr="007A6662">
              <w:t>Observation/Location/Id</w:t>
            </w:r>
          </w:p>
        </w:tc>
      </w:tr>
      <w:tr w:rsidR="00BA0D62" w:rsidRPr="00410CFC" w14:paraId="0AA6F66B" w14:textId="77777777" w:rsidTr="001D6CA0">
        <w:trPr>
          <w:trHeight w:val="397"/>
        </w:trPr>
        <w:tc>
          <w:tcPr>
            <w:tcW w:w="1809" w:type="dxa"/>
            <w:vAlign w:val="center"/>
          </w:tcPr>
          <w:p w14:paraId="2B4B9236" w14:textId="77777777" w:rsidR="00BA0D62" w:rsidRPr="006B6D62" w:rsidRDefault="00BA0D62" w:rsidP="001D6CA0">
            <w:r>
              <w:t>Location.name</w:t>
            </w:r>
          </w:p>
        </w:tc>
        <w:tc>
          <w:tcPr>
            <w:tcW w:w="2977" w:type="dxa"/>
            <w:vAlign w:val="center"/>
          </w:tcPr>
          <w:p w14:paraId="0D34E462" w14:textId="77777777" w:rsidR="00BA0D62" w:rsidRPr="004709E5" w:rsidRDefault="00BA0D62" w:rsidP="001D6CA0">
            <w:pPr>
              <w:rPr>
                <w:rFonts w:cs="Arial"/>
                <w:szCs w:val="20"/>
              </w:rPr>
            </w:pPr>
            <w:r w:rsidRPr="006E551C">
              <w:rPr>
                <w:rFonts w:cs="Arial"/>
                <w:szCs w:val="20"/>
              </w:rPr>
              <w:t>Arbetsmoment</w:t>
            </w:r>
            <w:r>
              <w:rPr>
                <w:rFonts w:cs="Arial"/>
                <w:szCs w:val="20"/>
              </w:rPr>
              <w:t>.arbetsmomentplats typ</w:t>
            </w:r>
          </w:p>
        </w:tc>
        <w:tc>
          <w:tcPr>
            <w:tcW w:w="4111" w:type="dxa"/>
            <w:vAlign w:val="center"/>
          </w:tcPr>
          <w:p w14:paraId="412A3102" w14:textId="77777777" w:rsidR="00BA0D62" w:rsidRPr="007A6662" w:rsidRDefault="00BA0D62" w:rsidP="001D6CA0">
            <w:r w:rsidRPr="007A6662">
              <w:t>Observation/Location/Name</w:t>
            </w:r>
          </w:p>
        </w:tc>
      </w:tr>
      <w:tr w:rsidR="00BA0D62" w:rsidRPr="00410CFC" w14:paraId="4D207719" w14:textId="77777777" w:rsidTr="001D6CA0">
        <w:trPr>
          <w:trHeight w:val="397"/>
        </w:trPr>
        <w:tc>
          <w:tcPr>
            <w:tcW w:w="1809" w:type="dxa"/>
            <w:vAlign w:val="center"/>
          </w:tcPr>
          <w:p w14:paraId="42480E6F" w14:textId="77777777" w:rsidR="00BA0D62" w:rsidRPr="006B6D62" w:rsidRDefault="00BA0D62" w:rsidP="001D6CA0">
            <w:r>
              <w:t>Location.address</w:t>
            </w:r>
          </w:p>
        </w:tc>
        <w:tc>
          <w:tcPr>
            <w:tcW w:w="2977" w:type="dxa"/>
            <w:vAlign w:val="center"/>
          </w:tcPr>
          <w:p w14:paraId="615E8E91"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03902D24" w14:textId="77777777" w:rsidR="00BA0D62" w:rsidRPr="007A6662" w:rsidRDefault="00BA0D62" w:rsidP="001D6CA0">
            <w:r w:rsidRPr="007A6662">
              <w:t>Observation/Location/Address</w:t>
            </w:r>
          </w:p>
        </w:tc>
      </w:tr>
      <w:tr w:rsidR="00BA0D62" w:rsidRPr="00410CFC" w14:paraId="58C246CD" w14:textId="77777777" w:rsidTr="001D6CA0">
        <w:trPr>
          <w:trHeight w:val="397"/>
        </w:trPr>
        <w:tc>
          <w:tcPr>
            <w:tcW w:w="1809" w:type="dxa"/>
            <w:vAlign w:val="center"/>
          </w:tcPr>
          <w:p w14:paraId="7185DCAF" w14:textId="77777777" w:rsidR="00BA0D62" w:rsidRDefault="00BA0D62" w:rsidP="001D6CA0">
            <w:r>
              <w:t>Location.telecom</w:t>
            </w:r>
          </w:p>
        </w:tc>
        <w:tc>
          <w:tcPr>
            <w:tcW w:w="2977" w:type="dxa"/>
            <w:vAlign w:val="center"/>
          </w:tcPr>
          <w:p w14:paraId="37702747"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649F9274" w14:textId="77777777" w:rsidR="00BA0D62" w:rsidRPr="007A6662" w:rsidRDefault="00BA0D62" w:rsidP="001D6CA0">
            <w:r w:rsidRPr="007A6662">
              <w:t>Observation/Location/Telecom</w:t>
            </w:r>
          </w:p>
        </w:tc>
      </w:tr>
      <w:tr w:rsidR="00BA0D62" w:rsidRPr="00410CFC" w14:paraId="19EF520D" w14:textId="77777777" w:rsidTr="001D6CA0">
        <w:trPr>
          <w:trHeight w:val="397"/>
        </w:trPr>
        <w:tc>
          <w:tcPr>
            <w:tcW w:w="1809" w:type="dxa"/>
            <w:vAlign w:val="center"/>
          </w:tcPr>
          <w:p w14:paraId="1CC36D54" w14:textId="77777777" w:rsidR="00BA0D62" w:rsidRPr="006B6D62" w:rsidRDefault="00BA0D62" w:rsidP="001D6CA0">
            <w:r>
              <w:t>Patient.id</w:t>
            </w:r>
          </w:p>
        </w:tc>
        <w:tc>
          <w:tcPr>
            <w:tcW w:w="2977" w:type="dxa"/>
            <w:vAlign w:val="center"/>
          </w:tcPr>
          <w:p w14:paraId="1045F919" w14:textId="77777777" w:rsidR="00BA0D62" w:rsidRPr="004709E5" w:rsidRDefault="00BA0D62" w:rsidP="001D6CA0">
            <w:pPr>
              <w:rPr>
                <w:rFonts w:cs="Arial"/>
                <w:spacing w:val="-1"/>
                <w:szCs w:val="20"/>
              </w:rPr>
            </w:pPr>
            <w:r>
              <w:rPr>
                <w:rFonts w:cs="Arial"/>
                <w:spacing w:val="-1"/>
                <w:szCs w:val="20"/>
              </w:rPr>
              <w:t>Patient.</w:t>
            </w:r>
            <w:r w:rsidRPr="004709E5">
              <w:rPr>
                <w:rFonts w:cs="Arial"/>
                <w:spacing w:val="-1"/>
                <w:szCs w:val="20"/>
              </w:rPr>
              <w:t>person_id</w:t>
            </w:r>
          </w:p>
        </w:tc>
        <w:tc>
          <w:tcPr>
            <w:tcW w:w="4111" w:type="dxa"/>
            <w:vAlign w:val="center"/>
          </w:tcPr>
          <w:p w14:paraId="6771F5CB" w14:textId="77777777" w:rsidR="00BA0D62" w:rsidRPr="007A6662" w:rsidRDefault="00BA0D62" w:rsidP="001D6CA0">
            <w:r w:rsidRPr="007A6662">
              <w:t>Observation/Patient/Id</w:t>
            </w:r>
          </w:p>
        </w:tc>
      </w:tr>
      <w:tr w:rsidR="00BA0D62" w:rsidRPr="00410CFC" w14:paraId="6CC8728E" w14:textId="77777777" w:rsidTr="001D6CA0">
        <w:trPr>
          <w:trHeight w:val="397"/>
        </w:trPr>
        <w:tc>
          <w:tcPr>
            <w:tcW w:w="1809" w:type="dxa"/>
            <w:vAlign w:val="center"/>
          </w:tcPr>
          <w:p w14:paraId="0D2B8661" w14:textId="77777777" w:rsidR="00BA0D62" w:rsidRPr="006B6D62" w:rsidRDefault="00BA0D62" w:rsidP="001D6CA0">
            <w:r>
              <w:t>Patient.dateOfBirth</w:t>
            </w:r>
          </w:p>
        </w:tc>
        <w:tc>
          <w:tcPr>
            <w:tcW w:w="2977" w:type="dxa"/>
            <w:vAlign w:val="center"/>
          </w:tcPr>
          <w:p w14:paraId="59CEFFEB" w14:textId="77777777" w:rsidR="00BA0D62" w:rsidRPr="004709E5" w:rsidRDefault="00BA0D62" w:rsidP="001D6CA0">
            <w:pPr>
              <w:rPr>
                <w:rFonts w:cs="Arial"/>
                <w:szCs w:val="20"/>
              </w:rPr>
            </w:pPr>
            <w:r>
              <w:rPr>
                <w:rFonts w:cs="Arial"/>
                <w:szCs w:val="20"/>
              </w:rPr>
              <w:t>Patient.</w:t>
            </w:r>
            <w:r w:rsidRPr="004709E5">
              <w:rPr>
                <w:rFonts w:cs="Arial"/>
                <w:szCs w:val="20"/>
              </w:rPr>
              <w:t xml:space="preserve">födelsetidpunkt </w:t>
            </w:r>
          </w:p>
          <w:p w14:paraId="753CBB8D" w14:textId="77777777" w:rsidR="00BA0D62" w:rsidRPr="004709E5" w:rsidRDefault="00BA0D62" w:rsidP="001D6CA0">
            <w:pPr>
              <w:rPr>
                <w:rFonts w:cs="Arial"/>
                <w:spacing w:val="-1"/>
                <w:szCs w:val="20"/>
              </w:rPr>
            </w:pPr>
          </w:p>
        </w:tc>
        <w:tc>
          <w:tcPr>
            <w:tcW w:w="4111" w:type="dxa"/>
            <w:vAlign w:val="center"/>
          </w:tcPr>
          <w:p w14:paraId="35F4009E" w14:textId="77777777" w:rsidR="00BA0D62" w:rsidRPr="007A6662" w:rsidRDefault="00BA0D62" w:rsidP="001D6CA0">
            <w:r w:rsidRPr="007A6662">
              <w:t>Observation/Patient/DateOfBirth</w:t>
            </w:r>
          </w:p>
        </w:tc>
      </w:tr>
      <w:tr w:rsidR="00BA0D62" w:rsidRPr="00410CFC" w14:paraId="13B8E497" w14:textId="77777777" w:rsidTr="001D6CA0">
        <w:trPr>
          <w:trHeight w:val="397"/>
        </w:trPr>
        <w:tc>
          <w:tcPr>
            <w:tcW w:w="1809" w:type="dxa"/>
            <w:vAlign w:val="center"/>
          </w:tcPr>
          <w:p w14:paraId="60DFA486" w14:textId="77777777" w:rsidR="00BA0D62" w:rsidRPr="006B6D62" w:rsidRDefault="00BA0D62" w:rsidP="001D6CA0">
            <w:r>
              <w:t>Patient.gender</w:t>
            </w:r>
          </w:p>
        </w:tc>
        <w:tc>
          <w:tcPr>
            <w:tcW w:w="2977" w:type="dxa"/>
            <w:vAlign w:val="center"/>
          </w:tcPr>
          <w:p w14:paraId="7EB79B17" w14:textId="77777777" w:rsidR="00BA0D62" w:rsidRPr="004709E5" w:rsidRDefault="00BA0D62" w:rsidP="001D6CA0">
            <w:pPr>
              <w:rPr>
                <w:rFonts w:cs="Arial"/>
                <w:spacing w:val="-1"/>
                <w:szCs w:val="20"/>
              </w:rPr>
            </w:pPr>
            <w:r>
              <w:rPr>
                <w:rFonts w:cs="Arial"/>
                <w:szCs w:val="20"/>
              </w:rPr>
              <w:t>Patient.</w:t>
            </w:r>
            <w:r w:rsidRPr="004709E5">
              <w:rPr>
                <w:rFonts w:cs="Arial"/>
                <w:spacing w:val="-1"/>
                <w:szCs w:val="20"/>
              </w:rPr>
              <w:t>kön</w:t>
            </w:r>
          </w:p>
        </w:tc>
        <w:tc>
          <w:tcPr>
            <w:tcW w:w="4111" w:type="dxa"/>
            <w:vAlign w:val="center"/>
          </w:tcPr>
          <w:p w14:paraId="64C5CF91" w14:textId="77777777" w:rsidR="00BA0D62" w:rsidRPr="007A6662" w:rsidRDefault="00BA0D62" w:rsidP="001D6CA0">
            <w:r w:rsidRPr="007A6662">
              <w:t>Observation/Patient/Gender</w:t>
            </w:r>
          </w:p>
        </w:tc>
      </w:tr>
      <w:tr w:rsidR="00BA0D62" w:rsidRPr="00410CFC" w14:paraId="4AAFE64F" w14:textId="77777777" w:rsidTr="001D6CA0">
        <w:trPr>
          <w:trHeight w:val="397"/>
        </w:trPr>
        <w:tc>
          <w:tcPr>
            <w:tcW w:w="1809" w:type="dxa"/>
            <w:vAlign w:val="center"/>
          </w:tcPr>
          <w:p w14:paraId="3C7EE94F" w14:textId="77777777" w:rsidR="00BA0D62" w:rsidRPr="006B6D62" w:rsidRDefault="00BA0D62" w:rsidP="001D6CA0">
            <w:r>
              <w:t>LegalAuthenticator.id</w:t>
            </w:r>
          </w:p>
        </w:tc>
        <w:tc>
          <w:tcPr>
            <w:tcW w:w="2977" w:type="dxa"/>
            <w:vAlign w:val="center"/>
          </w:tcPr>
          <w:p w14:paraId="6BC947D3" w14:textId="77777777" w:rsidR="00BA0D62" w:rsidRPr="004709E5" w:rsidRDefault="00BA0D62" w:rsidP="001D6CA0">
            <w:pPr>
              <w:rPr>
                <w:rFonts w:cs="Arial"/>
                <w:spacing w:val="-1"/>
                <w:szCs w:val="20"/>
              </w:rPr>
            </w:pPr>
            <w:r>
              <w:rPr>
                <w:rFonts w:cs="Arial"/>
                <w:i/>
                <w:szCs w:val="20"/>
              </w:rPr>
              <w:t>Saknar motsvarighet i V-TIM 2.2</w:t>
            </w:r>
          </w:p>
        </w:tc>
        <w:tc>
          <w:tcPr>
            <w:tcW w:w="4111" w:type="dxa"/>
            <w:vAlign w:val="center"/>
          </w:tcPr>
          <w:p w14:paraId="23D55879" w14:textId="77777777" w:rsidR="00BA0D62" w:rsidRPr="007A6662" w:rsidRDefault="00BA0D62" w:rsidP="001D6CA0">
            <w:r w:rsidRPr="007A6662">
              <w:t>Observation/LegalAuthenticator/Id</w:t>
            </w:r>
          </w:p>
        </w:tc>
      </w:tr>
      <w:tr w:rsidR="00BA0D62" w:rsidRPr="00410CFC" w14:paraId="3B79FDD3" w14:textId="77777777" w:rsidTr="001D6CA0">
        <w:trPr>
          <w:trHeight w:val="397"/>
        </w:trPr>
        <w:tc>
          <w:tcPr>
            <w:tcW w:w="1809" w:type="dxa"/>
            <w:vAlign w:val="center"/>
          </w:tcPr>
          <w:p w14:paraId="5923420F" w14:textId="77777777" w:rsidR="00BA0D62" w:rsidRPr="006B6D62" w:rsidRDefault="00BA0D62" w:rsidP="001D6CA0">
            <w:r>
              <w:t>LegalAuthenticator.time</w:t>
            </w:r>
          </w:p>
        </w:tc>
        <w:tc>
          <w:tcPr>
            <w:tcW w:w="2977" w:type="dxa"/>
            <w:vAlign w:val="center"/>
          </w:tcPr>
          <w:p w14:paraId="38AA1FBA" w14:textId="77777777" w:rsidR="00BA0D62" w:rsidRPr="004709E5" w:rsidRDefault="00BA0D62" w:rsidP="001D6CA0">
            <w:pPr>
              <w:rPr>
                <w:rFonts w:cs="Arial"/>
                <w:spacing w:val="-1"/>
                <w:szCs w:val="20"/>
              </w:rPr>
            </w:pPr>
            <w:r>
              <w:rPr>
                <w:rFonts w:cs="Arial"/>
                <w:i/>
                <w:szCs w:val="20"/>
              </w:rPr>
              <w:t>Saknar motsvarighet i V-TIM 2.2</w:t>
            </w:r>
          </w:p>
        </w:tc>
        <w:tc>
          <w:tcPr>
            <w:tcW w:w="4111" w:type="dxa"/>
            <w:vAlign w:val="center"/>
          </w:tcPr>
          <w:p w14:paraId="718FFA15" w14:textId="77777777" w:rsidR="00BA0D62" w:rsidRPr="007A6662" w:rsidRDefault="00BA0D62" w:rsidP="001D6CA0">
            <w:r w:rsidRPr="007A6662">
              <w:t>Observation/LegalAuthenticator/Time</w:t>
            </w:r>
          </w:p>
        </w:tc>
      </w:tr>
      <w:tr w:rsidR="00BA0D62" w:rsidRPr="00410CFC" w14:paraId="344DF451" w14:textId="77777777" w:rsidTr="001D6CA0">
        <w:trPr>
          <w:trHeight w:val="397"/>
        </w:trPr>
        <w:tc>
          <w:tcPr>
            <w:tcW w:w="1809" w:type="dxa"/>
            <w:vAlign w:val="center"/>
          </w:tcPr>
          <w:p w14:paraId="520B6DC7" w14:textId="77777777" w:rsidR="00BA0D62" w:rsidRPr="00194B9F" w:rsidRDefault="00BA0D62" w:rsidP="001D6CA0">
            <w:r w:rsidRPr="00194B9F">
              <w:t>LegalAuthenticator.name</w:t>
            </w:r>
          </w:p>
        </w:tc>
        <w:tc>
          <w:tcPr>
            <w:tcW w:w="2977" w:type="dxa"/>
            <w:vAlign w:val="center"/>
          </w:tcPr>
          <w:p w14:paraId="1B7F5B3D"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7FDBF4DE" w14:textId="77777777" w:rsidR="00BA0D62" w:rsidRPr="007A6662" w:rsidRDefault="00BA0D62" w:rsidP="001D6CA0">
            <w:r w:rsidRPr="007A6662">
              <w:t>Observation/LegalAuthenticator/Name</w:t>
            </w:r>
          </w:p>
        </w:tc>
      </w:tr>
      <w:tr w:rsidR="00BA0D62" w:rsidRPr="00410CFC" w14:paraId="78D17C97" w14:textId="77777777" w:rsidTr="001D6CA0">
        <w:trPr>
          <w:trHeight w:val="397"/>
        </w:trPr>
        <w:tc>
          <w:tcPr>
            <w:tcW w:w="1809" w:type="dxa"/>
          </w:tcPr>
          <w:p w14:paraId="63C69B82" w14:textId="77777777" w:rsidR="00BA0D62" w:rsidRPr="006B6D62" w:rsidRDefault="00BA0D62" w:rsidP="001D6CA0">
            <w:r>
              <w:t>SourceSystem.id</w:t>
            </w:r>
          </w:p>
        </w:tc>
        <w:tc>
          <w:tcPr>
            <w:tcW w:w="2977" w:type="dxa"/>
          </w:tcPr>
          <w:p w14:paraId="5548BD2A" w14:textId="77777777" w:rsidR="00BA0D62" w:rsidRPr="004709E5" w:rsidRDefault="00BA0D62" w:rsidP="001D6CA0">
            <w:pPr>
              <w:rPr>
                <w:rFonts w:cs="Arial"/>
                <w:spacing w:val="-1"/>
                <w:szCs w:val="20"/>
              </w:rPr>
            </w:pPr>
            <w:r>
              <w:rPr>
                <w:rFonts w:cs="Arial"/>
                <w:i/>
                <w:szCs w:val="20"/>
              </w:rPr>
              <w:t>Saknar motsvarighet i V-TIM 2.2</w:t>
            </w:r>
          </w:p>
        </w:tc>
        <w:tc>
          <w:tcPr>
            <w:tcW w:w="4111" w:type="dxa"/>
          </w:tcPr>
          <w:p w14:paraId="628DE686" w14:textId="77777777" w:rsidR="00BA0D62" w:rsidRPr="007A6662" w:rsidRDefault="00BA0D62" w:rsidP="001D6CA0">
            <w:r w:rsidRPr="007A6662">
              <w:t>Observation/</w:t>
            </w:r>
            <w:r>
              <w:t>SourceSystem</w:t>
            </w:r>
            <w:r w:rsidRPr="007A6662">
              <w:t>/Id</w:t>
            </w:r>
          </w:p>
        </w:tc>
      </w:tr>
      <w:tr w:rsidR="00BA0D62" w:rsidRPr="00410CFC" w14:paraId="2388F206" w14:textId="77777777" w:rsidTr="001D6CA0">
        <w:trPr>
          <w:trHeight w:val="397"/>
        </w:trPr>
        <w:tc>
          <w:tcPr>
            <w:tcW w:w="1809" w:type="dxa"/>
            <w:vAlign w:val="center"/>
          </w:tcPr>
          <w:p w14:paraId="41D67B3E" w14:textId="77777777" w:rsidR="00BA0D62" w:rsidRPr="006B6D62" w:rsidRDefault="00BA0D62" w:rsidP="001D6CA0">
            <w:r>
              <w:t>Relation.code</w:t>
            </w:r>
          </w:p>
        </w:tc>
        <w:tc>
          <w:tcPr>
            <w:tcW w:w="2977" w:type="dxa"/>
            <w:vAlign w:val="center"/>
          </w:tcPr>
          <w:p w14:paraId="5C42D8C2" w14:textId="77777777" w:rsidR="00BA0D62" w:rsidRPr="004709E5" w:rsidRDefault="00BA0D62" w:rsidP="001D6CA0">
            <w:pPr>
              <w:rPr>
                <w:szCs w:val="20"/>
              </w:rPr>
            </w:pPr>
            <w:r>
              <w:rPr>
                <w:rFonts w:cs="Arial"/>
                <w:i/>
                <w:szCs w:val="20"/>
              </w:rPr>
              <w:t>Saknar motsvarighet i V-TIM 2.2</w:t>
            </w:r>
          </w:p>
        </w:tc>
        <w:tc>
          <w:tcPr>
            <w:tcW w:w="4111" w:type="dxa"/>
            <w:vAlign w:val="center"/>
          </w:tcPr>
          <w:p w14:paraId="0B825F26" w14:textId="77777777" w:rsidR="00BA0D62" w:rsidRPr="007A6662" w:rsidRDefault="00BA0D62" w:rsidP="001D6CA0">
            <w:r w:rsidRPr="007A6662">
              <w:t>Observation/Relation/Code</w:t>
            </w:r>
          </w:p>
        </w:tc>
      </w:tr>
      <w:tr w:rsidR="00BA0D62" w:rsidRPr="00410CFC" w14:paraId="596EC9E9" w14:textId="77777777" w:rsidTr="001D6CA0">
        <w:trPr>
          <w:trHeight w:val="397"/>
        </w:trPr>
        <w:tc>
          <w:tcPr>
            <w:tcW w:w="1809" w:type="dxa"/>
            <w:vAlign w:val="center"/>
          </w:tcPr>
          <w:p w14:paraId="684AEC06" w14:textId="77777777" w:rsidR="00BA0D62" w:rsidRPr="006B6D62" w:rsidRDefault="00BA0D62" w:rsidP="001D6CA0">
            <w:r>
              <w:t>ReferredInformation.id</w:t>
            </w:r>
          </w:p>
        </w:tc>
        <w:tc>
          <w:tcPr>
            <w:tcW w:w="2977" w:type="dxa"/>
            <w:vAlign w:val="center"/>
          </w:tcPr>
          <w:p w14:paraId="1D4D9CD7"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4586A4D8" w14:textId="77777777" w:rsidR="00BA0D62" w:rsidRPr="007A6662" w:rsidRDefault="00BA0D62" w:rsidP="001D6CA0">
            <w:r w:rsidRPr="007A6662">
              <w:t>Observation/Relation/ReferredInformation/Id</w:t>
            </w:r>
          </w:p>
        </w:tc>
      </w:tr>
      <w:tr w:rsidR="00BA0D62" w:rsidRPr="00410CFC" w14:paraId="7D41F862" w14:textId="77777777" w:rsidTr="001D6CA0">
        <w:trPr>
          <w:trHeight w:val="397"/>
        </w:trPr>
        <w:tc>
          <w:tcPr>
            <w:tcW w:w="1809" w:type="dxa"/>
            <w:vAlign w:val="center"/>
          </w:tcPr>
          <w:p w14:paraId="0A44C883" w14:textId="77777777" w:rsidR="00BA0D62" w:rsidRPr="006B6D62" w:rsidRDefault="00BA0D62" w:rsidP="001D6CA0">
            <w:r>
              <w:t>ReferredInformation.time</w:t>
            </w:r>
          </w:p>
        </w:tc>
        <w:tc>
          <w:tcPr>
            <w:tcW w:w="2977" w:type="dxa"/>
            <w:vAlign w:val="center"/>
          </w:tcPr>
          <w:p w14:paraId="0BCD0D67" w14:textId="77777777" w:rsidR="00BA0D62" w:rsidRPr="00D456D7" w:rsidRDefault="00BA0D62" w:rsidP="001D6CA0">
            <w:pPr>
              <w:rPr>
                <w:rFonts w:eastAsia="Arial Unicode MS" w:cs="Arial"/>
                <w:szCs w:val="20"/>
              </w:rPr>
            </w:pPr>
            <w:r>
              <w:rPr>
                <w:rFonts w:cs="Arial"/>
                <w:i/>
                <w:szCs w:val="20"/>
              </w:rPr>
              <w:t>Saknar motsvarighet i V-TIM 2.2</w:t>
            </w:r>
          </w:p>
        </w:tc>
        <w:tc>
          <w:tcPr>
            <w:tcW w:w="4111" w:type="dxa"/>
            <w:vAlign w:val="center"/>
          </w:tcPr>
          <w:p w14:paraId="5487EAA7" w14:textId="77777777" w:rsidR="00BA0D62" w:rsidRPr="007A6662" w:rsidRDefault="00BA0D62" w:rsidP="001D6CA0">
            <w:r w:rsidRPr="007A6662">
              <w:t>Observation/Relation/ReferredInformation/Time</w:t>
            </w:r>
          </w:p>
        </w:tc>
      </w:tr>
      <w:tr w:rsidR="00BA0D62" w:rsidRPr="00410CFC" w14:paraId="1283045D" w14:textId="77777777" w:rsidTr="001D6CA0">
        <w:trPr>
          <w:trHeight w:val="397"/>
        </w:trPr>
        <w:tc>
          <w:tcPr>
            <w:tcW w:w="1809" w:type="dxa"/>
            <w:vAlign w:val="center"/>
          </w:tcPr>
          <w:p w14:paraId="66E2C122" w14:textId="77777777" w:rsidR="00BA0D62" w:rsidRPr="006B6D62" w:rsidRDefault="00BA0D62" w:rsidP="001D6CA0">
            <w:r>
              <w:t>ReferredInformation.type</w:t>
            </w:r>
          </w:p>
        </w:tc>
        <w:tc>
          <w:tcPr>
            <w:tcW w:w="2977" w:type="dxa"/>
            <w:vAlign w:val="center"/>
          </w:tcPr>
          <w:p w14:paraId="2418272B" w14:textId="77777777" w:rsidR="00BA0D62" w:rsidRPr="004709E5" w:rsidRDefault="00BA0D62" w:rsidP="001D6CA0">
            <w:pPr>
              <w:rPr>
                <w:rFonts w:cs="Arial"/>
                <w:spacing w:val="-1"/>
                <w:szCs w:val="20"/>
              </w:rPr>
            </w:pPr>
            <w:r>
              <w:rPr>
                <w:rFonts w:cs="Arial"/>
                <w:i/>
                <w:szCs w:val="20"/>
              </w:rPr>
              <w:t>Saknar motsvarighet i V-TIM 2.2</w:t>
            </w:r>
          </w:p>
        </w:tc>
        <w:tc>
          <w:tcPr>
            <w:tcW w:w="4111" w:type="dxa"/>
            <w:vAlign w:val="center"/>
          </w:tcPr>
          <w:p w14:paraId="4DA37316" w14:textId="77777777" w:rsidR="00BA0D62" w:rsidRPr="007A6662" w:rsidRDefault="00BA0D62" w:rsidP="001D6CA0">
            <w:r w:rsidRPr="007A6662">
              <w:t>Observation/Relation/ReferredInformation/Type</w:t>
            </w:r>
          </w:p>
        </w:tc>
      </w:tr>
      <w:tr w:rsidR="00BA0D62" w:rsidRPr="00D2469F" w14:paraId="0D3461E8" w14:textId="77777777" w:rsidTr="001D6CA0">
        <w:trPr>
          <w:trHeight w:val="397"/>
        </w:trPr>
        <w:tc>
          <w:tcPr>
            <w:tcW w:w="1809" w:type="dxa"/>
            <w:vAlign w:val="center"/>
          </w:tcPr>
          <w:p w14:paraId="01B1B2D3" w14:textId="77777777" w:rsidR="00BA0D62" w:rsidRPr="006B6D62" w:rsidRDefault="00BA0D62" w:rsidP="001D6CA0">
            <w:r>
              <w:t>InformationOwne</w:t>
            </w:r>
            <w:r>
              <w:lastRenderedPageBreak/>
              <w:t>r.id</w:t>
            </w:r>
          </w:p>
        </w:tc>
        <w:tc>
          <w:tcPr>
            <w:tcW w:w="2977" w:type="dxa"/>
            <w:vAlign w:val="center"/>
          </w:tcPr>
          <w:p w14:paraId="1925E98C" w14:textId="77777777" w:rsidR="00BA0D62" w:rsidRPr="004709E5" w:rsidRDefault="00BA0D62" w:rsidP="001D6CA0">
            <w:pPr>
              <w:rPr>
                <w:szCs w:val="20"/>
              </w:rPr>
            </w:pPr>
            <w:r>
              <w:rPr>
                <w:rFonts w:cs="Arial"/>
                <w:i/>
                <w:szCs w:val="20"/>
              </w:rPr>
              <w:lastRenderedPageBreak/>
              <w:t xml:space="preserve">Saknar motsvarighet i V-TIM </w:t>
            </w:r>
            <w:r>
              <w:rPr>
                <w:rFonts w:cs="Arial"/>
                <w:i/>
                <w:szCs w:val="20"/>
              </w:rPr>
              <w:lastRenderedPageBreak/>
              <w:t>2.2</w:t>
            </w:r>
          </w:p>
        </w:tc>
        <w:tc>
          <w:tcPr>
            <w:tcW w:w="4111" w:type="dxa"/>
            <w:vAlign w:val="center"/>
          </w:tcPr>
          <w:p w14:paraId="5E7D6FBC" w14:textId="77777777" w:rsidR="00BA0D62" w:rsidRPr="00F20591" w:rsidRDefault="00BA0D62" w:rsidP="001D6CA0">
            <w:pPr>
              <w:rPr>
                <w:lang w:val="en-US"/>
              </w:rPr>
            </w:pPr>
            <w:r w:rsidRPr="00F20591">
              <w:rPr>
                <w:lang w:val="en-US"/>
              </w:rPr>
              <w:lastRenderedPageBreak/>
              <w:t>Observation/Relation/ReferredInformation</w:t>
            </w:r>
            <w:r w:rsidRPr="00F20591">
              <w:rPr>
                <w:lang w:val="en-US"/>
              </w:rPr>
              <w:lastRenderedPageBreak/>
              <w:t>/InformationOwner/Id</w:t>
            </w:r>
          </w:p>
        </w:tc>
      </w:tr>
      <w:tr w:rsidR="00BA0D62" w:rsidRPr="00410CFC" w14:paraId="41CF7988" w14:textId="77777777" w:rsidTr="001D6CA0">
        <w:trPr>
          <w:trHeight w:val="397"/>
        </w:trPr>
        <w:tc>
          <w:tcPr>
            <w:tcW w:w="1809" w:type="dxa"/>
            <w:vAlign w:val="center"/>
          </w:tcPr>
          <w:p w14:paraId="5B36594B" w14:textId="77777777" w:rsidR="00BA0D62" w:rsidRPr="006B6D62" w:rsidRDefault="00BA0D62" w:rsidP="001D6CA0">
            <w:r>
              <w:lastRenderedPageBreak/>
              <w:t>PerformerRole.id</w:t>
            </w:r>
          </w:p>
        </w:tc>
        <w:tc>
          <w:tcPr>
            <w:tcW w:w="2977" w:type="dxa"/>
            <w:vAlign w:val="center"/>
          </w:tcPr>
          <w:p w14:paraId="4F0C8110" w14:textId="77777777" w:rsidR="00BA0D62" w:rsidRPr="004709E5" w:rsidRDefault="00BA0D62" w:rsidP="001D6CA0">
            <w:pPr>
              <w:rPr>
                <w:rFonts w:cs="Arial"/>
                <w:szCs w:val="20"/>
              </w:rPr>
            </w:pPr>
            <w:r>
              <w:rPr>
                <w:rFonts w:cs="Arial"/>
                <w:szCs w:val="20"/>
              </w:rPr>
              <w:t>Observerat Uppfattat tillstånd.</w:t>
            </w:r>
            <w:r w:rsidRPr="004709E5">
              <w:rPr>
                <w:rFonts w:cs="Arial"/>
                <w:szCs w:val="20"/>
              </w:rPr>
              <w:t>observerande uppfattande av</w:t>
            </w:r>
          </w:p>
        </w:tc>
        <w:tc>
          <w:tcPr>
            <w:tcW w:w="4111" w:type="dxa"/>
            <w:vAlign w:val="center"/>
          </w:tcPr>
          <w:p w14:paraId="2DC03574" w14:textId="77777777" w:rsidR="00BA0D62" w:rsidRPr="007A6662" w:rsidRDefault="00BA0D62" w:rsidP="001D6CA0">
            <w:r w:rsidRPr="007A6662">
              <w:t>Observation/PeformerRole/Id</w:t>
            </w:r>
          </w:p>
        </w:tc>
      </w:tr>
      <w:tr w:rsidR="00BA0D62" w:rsidRPr="00410CFC" w14:paraId="49FBA1A4" w14:textId="77777777" w:rsidTr="001D6CA0">
        <w:trPr>
          <w:trHeight w:val="397"/>
        </w:trPr>
        <w:tc>
          <w:tcPr>
            <w:tcW w:w="1809" w:type="dxa"/>
            <w:vAlign w:val="center"/>
          </w:tcPr>
          <w:p w14:paraId="4F7640CE" w14:textId="77777777" w:rsidR="00BA0D62" w:rsidRPr="006B6D62" w:rsidRDefault="00BA0D62" w:rsidP="001D6CA0">
            <w:r>
              <w:t>PerformerRole.code</w:t>
            </w:r>
          </w:p>
        </w:tc>
        <w:tc>
          <w:tcPr>
            <w:tcW w:w="2977" w:type="dxa"/>
            <w:vAlign w:val="center"/>
          </w:tcPr>
          <w:p w14:paraId="06A0F5FB" w14:textId="77777777" w:rsidR="00BA0D62" w:rsidRPr="00114B13" w:rsidRDefault="00BA0D62" w:rsidP="001D6CA0">
            <w:pPr>
              <w:rPr>
                <w:rFonts w:cs="Arial"/>
                <w:szCs w:val="20"/>
              </w:rPr>
            </w:pPr>
            <w:r>
              <w:rPr>
                <w:rFonts w:cs="Arial"/>
                <w:i/>
                <w:szCs w:val="20"/>
              </w:rPr>
              <w:t>Saknar motsvarighet i V-TIM 2.2</w:t>
            </w:r>
          </w:p>
        </w:tc>
        <w:tc>
          <w:tcPr>
            <w:tcW w:w="4111" w:type="dxa"/>
            <w:vAlign w:val="center"/>
          </w:tcPr>
          <w:p w14:paraId="68095B2C" w14:textId="77777777" w:rsidR="00BA0D62" w:rsidRPr="007A6662" w:rsidRDefault="00BA0D62" w:rsidP="001D6CA0">
            <w:r w:rsidRPr="007A6662">
              <w:t>Observation/PerformerRole/Code</w:t>
            </w:r>
          </w:p>
        </w:tc>
      </w:tr>
      <w:tr w:rsidR="003E70E9" w:rsidRPr="00410CFC" w14:paraId="588963B1" w14:textId="77777777" w:rsidTr="009F4254">
        <w:trPr>
          <w:trHeight w:val="397"/>
        </w:trPr>
        <w:tc>
          <w:tcPr>
            <w:tcW w:w="1809" w:type="dxa"/>
            <w:vAlign w:val="center"/>
          </w:tcPr>
          <w:p w14:paraId="2DA19A03" w14:textId="77777777" w:rsidR="003E70E9" w:rsidRPr="006B6D62" w:rsidRDefault="003E70E9" w:rsidP="00F71DFD">
            <w:r>
              <w:t>Person.id</w:t>
            </w:r>
          </w:p>
        </w:tc>
        <w:tc>
          <w:tcPr>
            <w:tcW w:w="2977" w:type="dxa"/>
            <w:vAlign w:val="center"/>
          </w:tcPr>
          <w:p w14:paraId="2B9E20CF" w14:textId="77777777" w:rsidR="003E70E9" w:rsidRPr="00AD3724" w:rsidRDefault="00114B13" w:rsidP="00F71DFD">
            <w:pPr>
              <w:rPr>
                <w:szCs w:val="20"/>
              </w:rPr>
            </w:pPr>
            <w:r w:rsidRPr="00114B13">
              <w:rPr>
                <w:szCs w:val="20"/>
              </w:rPr>
              <w:t>Observerat Uppfattat tillstånd.observerande uppfattande av</w:t>
            </w:r>
          </w:p>
        </w:tc>
        <w:tc>
          <w:tcPr>
            <w:tcW w:w="4111" w:type="dxa"/>
            <w:vAlign w:val="center"/>
          </w:tcPr>
          <w:p w14:paraId="6C5D761F" w14:textId="77777777" w:rsidR="003E70E9" w:rsidRPr="007A6662" w:rsidRDefault="003E70E9" w:rsidP="00F71DFD">
            <w:r w:rsidRPr="007A6662">
              <w:t>Observation/PerformerRole/Person/Id</w:t>
            </w:r>
          </w:p>
        </w:tc>
      </w:tr>
      <w:tr w:rsidR="003E70E9" w:rsidRPr="00410CFC" w14:paraId="17C51F9A" w14:textId="77777777" w:rsidTr="009F4254">
        <w:trPr>
          <w:trHeight w:val="397"/>
        </w:trPr>
        <w:tc>
          <w:tcPr>
            <w:tcW w:w="1809" w:type="dxa"/>
            <w:vAlign w:val="center"/>
          </w:tcPr>
          <w:p w14:paraId="29C274D0" w14:textId="77777777" w:rsidR="003E70E9" w:rsidRPr="006B6D62" w:rsidRDefault="003E70E9" w:rsidP="00F71DFD">
            <w:r>
              <w:t>Person.name</w:t>
            </w:r>
          </w:p>
        </w:tc>
        <w:tc>
          <w:tcPr>
            <w:tcW w:w="2977" w:type="dxa"/>
            <w:vAlign w:val="center"/>
          </w:tcPr>
          <w:p w14:paraId="24081E8A" w14:textId="77777777" w:rsidR="00114B13" w:rsidRPr="00114B13" w:rsidRDefault="00114B13" w:rsidP="00F71DFD">
            <w:pPr>
              <w:rPr>
                <w:szCs w:val="20"/>
              </w:rPr>
            </w:pPr>
            <w:r w:rsidRPr="00114B13">
              <w:rPr>
                <w:szCs w:val="20"/>
              </w:rPr>
              <w:t>Observerat Uppfattat tillstånd.</w:t>
            </w:r>
            <w:r w:rsidR="003E70E9" w:rsidRPr="00194B9F">
              <w:rPr>
                <w:szCs w:val="20"/>
              </w:rPr>
              <w:t>observerat uppfattat av person namn</w:t>
            </w:r>
          </w:p>
        </w:tc>
        <w:tc>
          <w:tcPr>
            <w:tcW w:w="4111" w:type="dxa"/>
            <w:vAlign w:val="center"/>
          </w:tcPr>
          <w:p w14:paraId="668858D7" w14:textId="77777777" w:rsidR="003E70E9" w:rsidRPr="007A6662" w:rsidRDefault="003E70E9" w:rsidP="00F71DFD">
            <w:r w:rsidRPr="007A6662">
              <w:t>Observation/PerformerRole/Person/Name</w:t>
            </w:r>
          </w:p>
        </w:tc>
      </w:tr>
      <w:tr w:rsidR="003E70E9" w:rsidRPr="00410CFC" w14:paraId="3204FB4C" w14:textId="77777777" w:rsidTr="009F4254">
        <w:trPr>
          <w:trHeight w:val="397"/>
        </w:trPr>
        <w:tc>
          <w:tcPr>
            <w:tcW w:w="1809" w:type="dxa"/>
            <w:vAlign w:val="center"/>
          </w:tcPr>
          <w:p w14:paraId="005A1537" w14:textId="77777777" w:rsidR="003E70E9" w:rsidRPr="006B6D62" w:rsidRDefault="003E70E9" w:rsidP="00F71DFD">
            <w:r>
              <w:t>CareUnit.id</w:t>
            </w:r>
          </w:p>
        </w:tc>
        <w:tc>
          <w:tcPr>
            <w:tcW w:w="2977" w:type="dxa"/>
            <w:vAlign w:val="center"/>
          </w:tcPr>
          <w:p w14:paraId="1AEC9049" w14:textId="77777777" w:rsidR="003E70E9" w:rsidRPr="00E74F09" w:rsidRDefault="00242D0B" w:rsidP="00F71DFD">
            <w:pPr>
              <w:rPr>
                <w:szCs w:val="20"/>
              </w:rPr>
            </w:pPr>
            <w:r w:rsidRPr="00E74F09">
              <w:rPr>
                <w:szCs w:val="20"/>
              </w:rPr>
              <w:t>Informationsresurs.vårdenhet id</w:t>
            </w:r>
          </w:p>
        </w:tc>
        <w:tc>
          <w:tcPr>
            <w:tcW w:w="4111" w:type="dxa"/>
            <w:vAlign w:val="center"/>
          </w:tcPr>
          <w:p w14:paraId="006807EF" w14:textId="77777777" w:rsidR="003E70E9" w:rsidRPr="007A6662" w:rsidRDefault="003E70E9" w:rsidP="00F71DFD">
            <w:r w:rsidRPr="007A6662">
              <w:t>Observation/PerformerRole/CareUnit/Id</w:t>
            </w:r>
          </w:p>
        </w:tc>
      </w:tr>
      <w:tr w:rsidR="003E70E9" w:rsidRPr="00410CFC" w14:paraId="12CC930D" w14:textId="77777777" w:rsidTr="009F4254">
        <w:trPr>
          <w:trHeight w:val="397"/>
        </w:trPr>
        <w:tc>
          <w:tcPr>
            <w:tcW w:w="1809" w:type="dxa"/>
            <w:vAlign w:val="center"/>
          </w:tcPr>
          <w:p w14:paraId="0429512E" w14:textId="77777777" w:rsidR="003E70E9" w:rsidRPr="006B6D62" w:rsidRDefault="003E70E9" w:rsidP="00F71DFD">
            <w:r>
              <w:t>CareUnit.name</w:t>
            </w:r>
          </w:p>
        </w:tc>
        <w:tc>
          <w:tcPr>
            <w:tcW w:w="2977" w:type="dxa"/>
            <w:vAlign w:val="center"/>
          </w:tcPr>
          <w:p w14:paraId="401C06E9" w14:textId="77777777" w:rsidR="003E70E9" w:rsidRPr="00E74F09" w:rsidRDefault="00ED621C" w:rsidP="00F71DFD">
            <w:pPr>
              <w:rPr>
                <w:szCs w:val="20"/>
              </w:rPr>
            </w:pPr>
            <w:r w:rsidRPr="00E74F09">
              <w:rPr>
                <w:szCs w:val="20"/>
              </w:rPr>
              <w:t>I</w:t>
            </w:r>
            <w:r w:rsidR="00242D0B" w:rsidRPr="00E74F09">
              <w:rPr>
                <w:szCs w:val="20"/>
              </w:rPr>
              <w:t>nformationsresurs.vårdenhet namn</w:t>
            </w:r>
          </w:p>
        </w:tc>
        <w:tc>
          <w:tcPr>
            <w:tcW w:w="4111" w:type="dxa"/>
            <w:vAlign w:val="center"/>
          </w:tcPr>
          <w:p w14:paraId="0E41F123" w14:textId="77777777" w:rsidR="003E70E9" w:rsidRPr="007A6662" w:rsidRDefault="003E70E9" w:rsidP="00F71DFD">
            <w:r w:rsidRPr="007A6662">
              <w:t>Observation/PerformerRole/CareUnit/Name</w:t>
            </w:r>
          </w:p>
        </w:tc>
      </w:tr>
      <w:tr w:rsidR="003E70E9" w:rsidRPr="00D2469F" w14:paraId="3393CD7D" w14:textId="77777777" w:rsidTr="009F4254">
        <w:trPr>
          <w:trHeight w:val="397"/>
        </w:trPr>
        <w:tc>
          <w:tcPr>
            <w:tcW w:w="1809" w:type="dxa"/>
            <w:vAlign w:val="center"/>
          </w:tcPr>
          <w:p w14:paraId="4D320A33" w14:textId="77777777" w:rsidR="003E70E9" w:rsidRPr="00C601A9" w:rsidRDefault="003E70E9" w:rsidP="00F71DFD">
            <w:pPr>
              <w:rPr>
                <w:szCs w:val="20"/>
              </w:rPr>
            </w:pPr>
            <w:r w:rsidRPr="00C601A9">
              <w:rPr>
                <w:szCs w:val="20"/>
              </w:rPr>
              <w:t>CareGiver.id</w:t>
            </w:r>
          </w:p>
        </w:tc>
        <w:tc>
          <w:tcPr>
            <w:tcW w:w="2977" w:type="dxa"/>
            <w:vAlign w:val="center"/>
          </w:tcPr>
          <w:p w14:paraId="13BE3460" w14:textId="77777777" w:rsidR="003E70E9" w:rsidRPr="002F4534" w:rsidRDefault="00ED621C" w:rsidP="00F71DFD">
            <w:pPr>
              <w:rPr>
                <w:szCs w:val="20"/>
              </w:rPr>
            </w:pPr>
            <w:r w:rsidRPr="00E74F09">
              <w:rPr>
                <w:szCs w:val="20"/>
              </w:rPr>
              <w:t>I</w:t>
            </w:r>
            <w:r w:rsidR="00242D0B" w:rsidRPr="00E74F09">
              <w:rPr>
                <w:szCs w:val="20"/>
              </w:rPr>
              <w:t>nformationsresurs.vårdgivare id</w:t>
            </w:r>
          </w:p>
        </w:tc>
        <w:tc>
          <w:tcPr>
            <w:tcW w:w="4111" w:type="dxa"/>
            <w:vAlign w:val="center"/>
          </w:tcPr>
          <w:p w14:paraId="02EC054B" w14:textId="77777777" w:rsidR="003E70E9" w:rsidRPr="00F20591" w:rsidRDefault="003E70E9" w:rsidP="00F71DFD">
            <w:pPr>
              <w:rPr>
                <w:lang w:val="en-US"/>
              </w:rPr>
            </w:pPr>
            <w:r w:rsidRPr="00F20591">
              <w:rPr>
                <w:lang w:val="en-US"/>
              </w:rPr>
              <w:t>Observation/PerformerRole/CareUnit/CareGiver/Id</w:t>
            </w:r>
          </w:p>
        </w:tc>
      </w:tr>
      <w:tr w:rsidR="003E70E9" w:rsidRPr="00D2469F" w14:paraId="699BF719" w14:textId="77777777" w:rsidTr="009F4254">
        <w:trPr>
          <w:trHeight w:val="397"/>
        </w:trPr>
        <w:tc>
          <w:tcPr>
            <w:tcW w:w="1809" w:type="dxa"/>
            <w:vAlign w:val="center"/>
          </w:tcPr>
          <w:p w14:paraId="483EF394" w14:textId="77777777" w:rsidR="003E70E9" w:rsidRPr="00C601A9" w:rsidRDefault="003E70E9" w:rsidP="00F71DFD">
            <w:pPr>
              <w:rPr>
                <w:szCs w:val="20"/>
              </w:rPr>
            </w:pPr>
            <w:r w:rsidRPr="00C601A9">
              <w:rPr>
                <w:szCs w:val="20"/>
              </w:rPr>
              <w:t>CareGiver.</w:t>
            </w:r>
            <w:r w:rsidR="00242D0B">
              <w:rPr>
                <w:szCs w:val="20"/>
              </w:rPr>
              <w:t>name</w:t>
            </w:r>
          </w:p>
        </w:tc>
        <w:tc>
          <w:tcPr>
            <w:tcW w:w="2977" w:type="dxa"/>
            <w:vAlign w:val="center"/>
          </w:tcPr>
          <w:p w14:paraId="321343F7" w14:textId="77777777" w:rsidR="003E70E9" w:rsidRPr="00E74F09" w:rsidRDefault="00ED621C" w:rsidP="00F71DFD">
            <w:pPr>
              <w:rPr>
                <w:szCs w:val="20"/>
              </w:rPr>
            </w:pPr>
            <w:r w:rsidRPr="00E74F09">
              <w:rPr>
                <w:szCs w:val="20"/>
              </w:rPr>
              <w:t>Informationsresurs.vårdgivare namn</w:t>
            </w:r>
          </w:p>
        </w:tc>
        <w:tc>
          <w:tcPr>
            <w:tcW w:w="4111" w:type="dxa"/>
            <w:vAlign w:val="center"/>
          </w:tcPr>
          <w:p w14:paraId="28233459" w14:textId="77777777" w:rsidR="003E70E9" w:rsidRPr="00F20591" w:rsidRDefault="003E70E9" w:rsidP="00F71DFD">
            <w:pPr>
              <w:rPr>
                <w:lang w:val="en-US"/>
              </w:rPr>
            </w:pPr>
            <w:r w:rsidRPr="00F20591">
              <w:rPr>
                <w:lang w:val="en-US"/>
              </w:rPr>
              <w:t>Observation/PerformerRole/CareUnit/CareGiver/</w:t>
            </w:r>
            <w:r w:rsidR="00242D0B">
              <w:rPr>
                <w:lang w:val="en-US"/>
              </w:rPr>
              <w:t>Name</w:t>
            </w:r>
          </w:p>
        </w:tc>
      </w:tr>
    </w:tbl>
    <w:p w14:paraId="2359B5CC" w14:textId="77777777" w:rsidR="00B767DA" w:rsidRPr="002E1BA7" w:rsidRDefault="00B767DA" w:rsidP="007E47C0">
      <w:pPr>
        <w:rPr>
          <w:lang w:val="en-US"/>
        </w:rPr>
      </w:pPr>
      <w:bookmarkStart w:id="70" w:name="_Toc176141590"/>
      <w:bookmarkStart w:id="71" w:name="_Toc176141594"/>
      <w:bookmarkStart w:id="72" w:name="_Toc182360207"/>
      <w:bookmarkStart w:id="73" w:name="_Toc182360366"/>
      <w:bookmarkStart w:id="74" w:name="_Toc182362292"/>
      <w:bookmarkEnd w:id="70"/>
      <w:bookmarkEnd w:id="71"/>
      <w:bookmarkEnd w:id="72"/>
      <w:bookmarkEnd w:id="73"/>
      <w:bookmarkEnd w:id="74"/>
    </w:p>
    <w:p w14:paraId="43A01592" w14:textId="77777777" w:rsidR="009363FB" w:rsidRPr="002E1BA7" w:rsidRDefault="009363FB" w:rsidP="007E47C0">
      <w:pPr>
        <w:rPr>
          <w:lang w:val="en-US"/>
        </w:rPr>
      </w:pPr>
    </w:p>
    <w:p w14:paraId="54EBFB06" w14:textId="77777777" w:rsidR="00390F94" w:rsidRPr="002919E0" w:rsidRDefault="00390F94" w:rsidP="00390F94">
      <w:pPr>
        <w:pStyle w:val="Liststycke"/>
        <w:ind w:firstLine="0"/>
        <w:rPr>
          <w:lang w:val="en-US"/>
        </w:rPr>
      </w:pPr>
    </w:p>
    <w:p w14:paraId="7C0A0066" w14:textId="77777777" w:rsidR="00E146AE" w:rsidRPr="002919E0" w:rsidRDefault="00E146AE">
      <w:pPr>
        <w:spacing w:line="240" w:lineRule="auto"/>
        <w:rPr>
          <w:lang w:val="en-US"/>
        </w:rPr>
      </w:pPr>
      <w:bookmarkStart w:id="75" w:name="_Toc357754858"/>
      <w:r w:rsidRPr="002919E0">
        <w:rPr>
          <w:lang w:val="en-US"/>
        </w:rPr>
        <w:br w:type="page"/>
      </w:r>
    </w:p>
    <w:p w14:paraId="54644443" w14:textId="6376FDD6" w:rsidR="00A605FC" w:rsidRDefault="00A605FC" w:rsidP="00A605FC">
      <w:pPr>
        <w:pStyle w:val="Rubrik2"/>
      </w:pPr>
      <w:bookmarkStart w:id="76" w:name="_Toc374962129"/>
      <w:r>
        <w:lastRenderedPageBreak/>
        <w:t xml:space="preserve">V-MIM </w:t>
      </w:r>
      <w:r w:rsidR="001642E4">
        <w:t>-</w:t>
      </w:r>
      <w:r w:rsidR="005D3606">
        <w:t xml:space="preserve"> </w:t>
      </w:r>
      <w:r>
        <w:t>Mätvärden</w:t>
      </w:r>
      <w:bookmarkEnd w:id="76"/>
    </w:p>
    <w:p w14:paraId="21C5523D" w14:textId="417D270C" w:rsidR="00BD75B2" w:rsidRDefault="002E31ED" w:rsidP="00BD75B2">
      <w:r>
        <w:object w:dxaOrig="9979" w:dyaOrig="8478" w14:anchorId="0E2D6CDF">
          <v:shape id="_x0000_i1028" type="#_x0000_t75" style="width:433.5pt;height:369pt" o:ole="">
            <v:imagedata r:id="rId23" o:title=""/>
          </v:shape>
          <o:OLEObject Type="Embed" ProgID="Visio.Drawing.11" ShapeID="_x0000_i1028" DrawAspect="Content" ObjectID="_1448704233" r:id="rId24"/>
        </w:object>
      </w:r>
    </w:p>
    <w:p w14:paraId="758C57C4" w14:textId="006C71DD" w:rsidR="00BD75B2" w:rsidRPr="002F2D14" w:rsidRDefault="00BD75B2" w:rsidP="00BD75B2">
      <w:pPr>
        <w:jc w:val="center"/>
      </w:pPr>
    </w:p>
    <w:p w14:paraId="240FFEE7" w14:textId="77777777" w:rsidR="00BD75B2" w:rsidRDefault="00BD75B2" w:rsidP="00BD75B2"/>
    <w:p w14:paraId="14B2B1C5" w14:textId="77777777" w:rsidR="00BD75B2" w:rsidRDefault="00BD75B2" w:rsidP="00BD75B2"/>
    <w:tbl>
      <w:tblPr>
        <w:tblStyle w:val="Tabellrutnt"/>
        <w:tblW w:w="8897" w:type="dxa"/>
        <w:tblLayout w:type="fixed"/>
        <w:tblLook w:val="04A0" w:firstRow="1" w:lastRow="0" w:firstColumn="1" w:lastColumn="0" w:noHBand="0" w:noVBand="1"/>
      </w:tblPr>
      <w:tblGrid>
        <w:gridCol w:w="1809"/>
        <w:gridCol w:w="2977"/>
        <w:gridCol w:w="4111"/>
      </w:tblGrid>
      <w:tr w:rsidR="00BD75B2" w:rsidRPr="00A15E02" w14:paraId="1553AD0B" w14:textId="77777777" w:rsidTr="002919E0">
        <w:trPr>
          <w:trHeight w:val="397"/>
        </w:trPr>
        <w:tc>
          <w:tcPr>
            <w:tcW w:w="1809" w:type="dxa"/>
            <w:shd w:val="clear" w:color="auto" w:fill="D9D9D9" w:themeFill="background1" w:themeFillShade="D9"/>
            <w:vAlign w:val="center"/>
          </w:tcPr>
          <w:p w14:paraId="265AA1D8" w14:textId="77777777" w:rsidR="00BD75B2" w:rsidRPr="00A15E02" w:rsidRDefault="00BD75B2" w:rsidP="002919E0">
            <w:pPr>
              <w:rPr>
                <w:b/>
              </w:rPr>
            </w:pPr>
            <w:r w:rsidRPr="00A15E02">
              <w:rPr>
                <w:b/>
              </w:rPr>
              <w:t>Klass.attribut</w:t>
            </w:r>
          </w:p>
        </w:tc>
        <w:tc>
          <w:tcPr>
            <w:tcW w:w="2977" w:type="dxa"/>
            <w:shd w:val="clear" w:color="auto" w:fill="D9D9D9" w:themeFill="background1" w:themeFillShade="D9"/>
            <w:vAlign w:val="center"/>
          </w:tcPr>
          <w:p w14:paraId="7DFF95AF" w14:textId="77777777" w:rsidR="00BD75B2" w:rsidRPr="004709E5" w:rsidRDefault="00BD75B2" w:rsidP="002919E0">
            <w:pPr>
              <w:rPr>
                <w:b/>
                <w:szCs w:val="20"/>
              </w:rPr>
            </w:pPr>
            <w:r w:rsidRPr="004709E5">
              <w:rPr>
                <w:b/>
                <w:szCs w:val="20"/>
              </w:rPr>
              <w:t>Mappning mot V-TIM 2.2</w:t>
            </w:r>
          </w:p>
        </w:tc>
        <w:tc>
          <w:tcPr>
            <w:tcW w:w="4111" w:type="dxa"/>
            <w:shd w:val="clear" w:color="auto" w:fill="D9D9D9" w:themeFill="background1" w:themeFillShade="D9"/>
            <w:vAlign w:val="center"/>
          </w:tcPr>
          <w:p w14:paraId="511E5FF2" w14:textId="77777777" w:rsidR="00BD75B2" w:rsidRPr="00BA72E4" w:rsidRDefault="00BD75B2" w:rsidP="002919E0">
            <w:pPr>
              <w:rPr>
                <w:b/>
              </w:rPr>
            </w:pPr>
            <w:r w:rsidRPr="00BA72E4">
              <w:rPr>
                <w:b/>
              </w:rPr>
              <w:t>Mappning mot XSD schema</w:t>
            </w:r>
          </w:p>
        </w:tc>
      </w:tr>
      <w:tr w:rsidR="00BD75B2" w:rsidRPr="00EF372F" w14:paraId="7EF22BC7" w14:textId="77777777" w:rsidTr="002919E0">
        <w:trPr>
          <w:trHeight w:val="397"/>
        </w:trPr>
        <w:tc>
          <w:tcPr>
            <w:tcW w:w="1809" w:type="dxa"/>
            <w:vAlign w:val="center"/>
          </w:tcPr>
          <w:p w14:paraId="46224893" w14:textId="77777777" w:rsidR="00BD75B2" w:rsidRPr="00670267" w:rsidRDefault="00BD75B2" w:rsidP="002919E0">
            <w:pPr>
              <w:rPr>
                <w:szCs w:val="20"/>
              </w:rPr>
            </w:pPr>
            <w:r w:rsidRPr="00670267">
              <w:rPr>
                <w:szCs w:val="20"/>
              </w:rPr>
              <w:t>Measurement.id</w:t>
            </w:r>
          </w:p>
        </w:tc>
        <w:tc>
          <w:tcPr>
            <w:tcW w:w="2977" w:type="dxa"/>
            <w:vAlign w:val="center"/>
          </w:tcPr>
          <w:p w14:paraId="2C47177B" w14:textId="77777777" w:rsidR="00BD75B2" w:rsidRPr="00670267" w:rsidRDefault="00BD75B2" w:rsidP="002919E0">
            <w:pPr>
              <w:pStyle w:val="Default"/>
              <w:rPr>
                <w:rFonts w:ascii="Georgia" w:hAnsi="Georgia" w:cs="Arial"/>
                <w:sz w:val="20"/>
                <w:szCs w:val="20"/>
              </w:rPr>
            </w:pPr>
            <w:r w:rsidRPr="00EF356E">
              <w:rPr>
                <w:rFonts w:ascii="Georgia" w:hAnsi="Georgia" w:cs="Arial"/>
                <w:i/>
                <w:color w:val="auto"/>
                <w:sz w:val="20"/>
                <w:szCs w:val="20"/>
              </w:rPr>
              <w:t>Saknar motsvarighet i V-TIM 2.2</w:t>
            </w:r>
          </w:p>
        </w:tc>
        <w:tc>
          <w:tcPr>
            <w:tcW w:w="4111" w:type="dxa"/>
            <w:vAlign w:val="center"/>
          </w:tcPr>
          <w:p w14:paraId="3E5C88A0"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Measurement/Id</w:t>
            </w:r>
          </w:p>
        </w:tc>
      </w:tr>
      <w:tr w:rsidR="00BD75B2" w:rsidRPr="00EF372F" w14:paraId="216EC06E" w14:textId="77777777" w:rsidTr="002919E0">
        <w:trPr>
          <w:trHeight w:val="397"/>
        </w:trPr>
        <w:tc>
          <w:tcPr>
            <w:tcW w:w="1809" w:type="dxa"/>
            <w:vAlign w:val="center"/>
          </w:tcPr>
          <w:p w14:paraId="2B866057" w14:textId="77777777" w:rsidR="00BD75B2" w:rsidRPr="00670267" w:rsidRDefault="00BD75B2" w:rsidP="002919E0">
            <w:pPr>
              <w:rPr>
                <w:szCs w:val="20"/>
              </w:rPr>
            </w:pPr>
            <w:r w:rsidRPr="00670267">
              <w:rPr>
                <w:szCs w:val="20"/>
              </w:rPr>
              <w:t>Measurement.type</w:t>
            </w:r>
          </w:p>
        </w:tc>
        <w:tc>
          <w:tcPr>
            <w:tcW w:w="2977" w:type="dxa"/>
            <w:vAlign w:val="center"/>
          </w:tcPr>
          <w:p w14:paraId="5D2AA493" w14:textId="77777777" w:rsidR="00BD75B2" w:rsidRPr="00670267" w:rsidRDefault="00BD75B2" w:rsidP="002919E0">
            <w:pPr>
              <w:pStyle w:val="Default"/>
              <w:rPr>
                <w:rFonts w:ascii="Georgia" w:hAnsi="Georgia"/>
                <w:sz w:val="20"/>
                <w:szCs w:val="20"/>
              </w:rPr>
            </w:pPr>
            <w:r w:rsidRPr="00EF356E">
              <w:rPr>
                <w:rFonts w:ascii="Georgia" w:hAnsi="Georgia" w:cs="Arial"/>
                <w:i/>
                <w:color w:val="auto"/>
                <w:sz w:val="20"/>
                <w:szCs w:val="20"/>
              </w:rPr>
              <w:t>Saknar motsvarighet i V-TIM 2.2</w:t>
            </w:r>
          </w:p>
        </w:tc>
        <w:tc>
          <w:tcPr>
            <w:tcW w:w="4111" w:type="dxa"/>
            <w:vAlign w:val="center"/>
          </w:tcPr>
          <w:p w14:paraId="47F8735E"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Measurement/Type</w:t>
            </w:r>
          </w:p>
        </w:tc>
      </w:tr>
      <w:tr w:rsidR="00BD75B2" w:rsidRPr="00EF372F" w14:paraId="50A17EBE" w14:textId="77777777" w:rsidTr="002919E0">
        <w:trPr>
          <w:trHeight w:val="397"/>
        </w:trPr>
        <w:tc>
          <w:tcPr>
            <w:tcW w:w="1809" w:type="dxa"/>
            <w:vAlign w:val="center"/>
          </w:tcPr>
          <w:p w14:paraId="30D9094A" w14:textId="77777777" w:rsidR="00BD75B2" w:rsidRPr="00670267" w:rsidRDefault="00BD75B2" w:rsidP="002919E0">
            <w:pPr>
              <w:rPr>
                <w:szCs w:val="20"/>
              </w:rPr>
            </w:pPr>
            <w:r w:rsidRPr="00670267">
              <w:rPr>
                <w:szCs w:val="20"/>
              </w:rPr>
              <w:t>Measurement.time</w:t>
            </w:r>
          </w:p>
        </w:tc>
        <w:tc>
          <w:tcPr>
            <w:tcW w:w="2977" w:type="dxa"/>
            <w:vAlign w:val="center"/>
          </w:tcPr>
          <w:p w14:paraId="114620BF" w14:textId="77777777" w:rsidR="00BD75B2" w:rsidRPr="00670267" w:rsidRDefault="00BD75B2" w:rsidP="002919E0">
            <w:pPr>
              <w:rPr>
                <w:rFonts w:cs="Arial"/>
                <w:spacing w:val="-1"/>
                <w:szCs w:val="20"/>
              </w:rPr>
            </w:pPr>
            <w:r w:rsidRPr="00EF356E">
              <w:rPr>
                <w:rFonts w:cs="Arial"/>
                <w:i/>
                <w:szCs w:val="20"/>
              </w:rPr>
              <w:t>Saknar motsvarighet i V-TIM 2.2</w:t>
            </w:r>
          </w:p>
        </w:tc>
        <w:tc>
          <w:tcPr>
            <w:tcW w:w="4111" w:type="dxa"/>
            <w:vAlign w:val="center"/>
          </w:tcPr>
          <w:p w14:paraId="4A62F017"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Measurement/Time</w:t>
            </w:r>
          </w:p>
        </w:tc>
      </w:tr>
      <w:tr w:rsidR="00BD75B2" w:rsidRPr="00EF372F" w14:paraId="1DBF6C11" w14:textId="77777777" w:rsidTr="002919E0">
        <w:trPr>
          <w:trHeight w:val="397"/>
        </w:trPr>
        <w:tc>
          <w:tcPr>
            <w:tcW w:w="1809" w:type="dxa"/>
            <w:vAlign w:val="center"/>
          </w:tcPr>
          <w:p w14:paraId="5E881770" w14:textId="77777777" w:rsidR="00BD75B2" w:rsidRPr="00670267" w:rsidRDefault="00BD75B2" w:rsidP="002919E0">
            <w:pPr>
              <w:rPr>
                <w:szCs w:val="20"/>
              </w:rPr>
            </w:pPr>
            <w:r w:rsidRPr="00670267">
              <w:rPr>
                <w:szCs w:val="20"/>
              </w:rPr>
              <w:t>Measurement.method</w:t>
            </w:r>
          </w:p>
        </w:tc>
        <w:tc>
          <w:tcPr>
            <w:tcW w:w="2977" w:type="dxa"/>
            <w:vAlign w:val="center"/>
          </w:tcPr>
          <w:p w14:paraId="25F80A6B" w14:textId="77777777" w:rsidR="00BD75B2" w:rsidRPr="00EF356E" w:rsidRDefault="00BD75B2" w:rsidP="002919E0">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37B45F79"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Measurement/Method</w:t>
            </w:r>
          </w:p>
        </w:tc>
      </w:tr>
      <w:tr w:rsidR="00BD75B2" w:rsidRPr="00EF372F" w14:paraId="5C1C9525" w14:textId="77777777" w:rsidTr="002919E0">
        <w:trPr>
          <w:trHeight w:val="397"/>
        </w:trPr>
        <w:tc>
          <w:tcPr>
            <w:tcW w:w="1809" w:type="dxa"/>
            <w:vAlign w:val="center"/>
          </w:tcPr>
          <w:p w14:paraId="53A18A1D" w14:textId="77777777" w:rsidR="00BD75B2" w:rsidRPr="00670267" w:rsidRDefault="00BD75B2" w:rsidP="002919E0">
            <w:pPr>
              <w:rPr>
                <w:szCs w:val="20"/>
              </w:rPr>
            </w:pPr>
            <w:r w:rsidRPr="00670267">
              <w:rPr>
                <w:szCs w:val="20"/>
              </w:rPr>
              <w:t>Measurement.value</w:t>
            </w:r>
          </w:p>
        </w:tc>
        <w:tc>
          <w:tcPr>
            <w:tcW w:w="2977" w:type="dxa"/>
            <w:vAlign w:val="center"/>
          </w:tcPr>
          <w:p w14:paraId="773C4E60" w14:textId="77777777" w:rsidR="00BD75B2" w:rsidRPr="00A1369D" w:rsidRDefault="00BD75B2" w:rsidP="002919E0">
            <w:pPr>
              <w:rPr>
                <w:rFonts w:cs="Arial"/>
                <w:spacing w:val="-1"/>
                <w:szCs w:val="20"/>
              </w:rPr>
            </w:pPr>
            <w:r w:rsidRPr="00007F7C">
              <w:rPr>
                <w:rFonts w:cs="Arial"/>
                <w:spacing w:val="-1"/>
                <w:szCs w:val="20"/>
              </w:rPr>
              <w:t>Observerat uppfattat tillstånd Värde</w:t>
            </w:r>
            <w:r>
              <w:rPr>
                <w:rFonts w:cs="Arial"/>
                <w:spacing w:val="-1"/>
                <w:szCs w:val="20"/>
              </w:rPr>
              <w:t>.</w:t>
            </w:r>
            <w:r w:rsidRPr="00A1369D">
              <w:rPr>
                <w:rFonts w:cs="Arial"/>
                <w:spacing w:val="-1"/>
                <w:szCs w:val="20"/>
              </w:rPr>
              <w:t>värde</w:t>
            </w:r>
          </w:p>
        </w:tc>
        <w:tc>
          <w:tcPr>
            <w:tcW w:w="4111" w:type="dxa"/>
            <w:vAlign w:val="center"/>
          </w:tcPr>
          <w:p w14:paraId="5F97C2E4"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Measurement/Value</w:t>
            </w:r>
          </w:p>
        </w:tc>
      </w:tr>
      <w:tr w:rsidR="00BD75B2" w:rsidRPr="00EF372F" w14:paraId="41EAE801" w14:textId="77777777" w:rsidTr="002919E0">
        <w:trPr>
          <w:trHeight w:val="397"/>
        </w:trPr>
        <w:tc>
          <w:tcPr>
            <w:tcW w:w="1809" w:type="dxa"/>
            <w:vAlign w:val="center"/>
          </w:tcPr>
          <w:p w14:paraId="4F9290FF" w14:textId="77777777" w:rsidR="00BD75B2" w:rsidRPr="00670267" w:rsidRDefault="00BD75B2" w:rsidP="002919E0">
            <w:pPr>
              <w:rPr>
                <w:szCs w:val="20"/>
              </w:rPr>
            </w:pPr>
            <w:r>
              <w:rPr>
                <w:szCs w:val="20"/>
              </w:rPr>
              <w:t>Measurement.targetSite</w:t>
            </w:r>
          </w:p>
        </w:tc>
        <w:tc>
          <w:tcPr>
            <w:tcW w:w="2977" w:type="dxa"/>
            <w:vAlign w:val="center"/>
          </w:tcPr>
          <w:p w14:paraId="44D15756" w14:textId="77777777" w:rsidR="00BD75B2" w:rsidRPr="00A1369D" w:rsidRDefault="00BD75B2" w:rsidP="002919E0">
            <w:pPr>
              <w:pStyle w:val="Default"/>
              <w:rPr>
                <w:rFonts w:ascii="Georgia" w:hAnsi="Georgia"/>
                <w:szCs w:val="20"/>
              </w:rPr>
            </w:pPr>
            <w:r w:rsidRPr="00007F7C">
              <w:rPr>
                <w:rFonts w:ascii="Georgia" w:hAnsi="Georgia"/>
                <w:sz w:val="20"/>
                <w:szCs w:val="20"/>
              </w:rPr>
              <w:t>Observerat uppfattat tillstånd Hälsokomponentspecifikation</w:t>
            </w:r>
            <w:r>
              <w:rPr>
                <w:rFonts w:ascii="Georgia" w:hAnsi="Georgia"/>
                <w:sz w:val="20"/>
                <w:szCs w:val="20"/>
              </w:rPr>
              <w:t>.s</w:t>
            </w:r>
            <w:r w:rsidRPr="00A1369D">
              <w:rPr>
                <w:rFonts w:ascii="Georgia" w:hAnsi="Georgia"/>
                <w:sz w:val="20"/>
                <w:szCs w:val="20"/>
              </w:rPr>
              <w:t>pecificering</w:t>
            </w:r>
            <w:r>
              <w:rPr>
                <w:rFonts w:ascii="Georgia" w:hAnsi="Georgia"/>
                <w:sz w:val="20"/>
                <w:szCs w:val="20"/>
              </w:rPr>
              <w:t xml:space="preserve"> </w:t>
            </w:r>
            <w:r w:rsidRPr="00A1369D">
              <w:rPr>
                <w:rFonts w:ascii="Georgia" w:hAnsi="Georgia"/>
                <w:sz w:val="20"/>
                <w:szCs w:val="20"/>
              </w:rPr>
              <w:t xml:space="preserve">fyndplats </w:t>
            </w:r>
          </w:p>
        </w:tc>
        <w:tc>
          <w:tcPr>
            <w:tcW w:w="4111" w:type="dxa"/>
            <w:vAlign w:val="center"/>
          </w:tcPr>
          <w:p w14:paraId="2E1049C5"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Measurement/targetSite</w:t>
            </w:r>
          </w:p>
        </w:tc>
      </w:tr>
      <w:tr w:rsidR="000C1BDC" w:rsidRPr="00EF372F" w14:paraId="222B294D" w14:textId="77777777" w:rsidTr="002919E0">
        <w:trPr>
          <w:trHeight w:val="397"/>
        </w:trPr>
        <w:tc>
          <w:tcPr>
            <w:tcW w:w="1809" w:type="dxa"/>
            <w:vAlign w:val="center"/>
          </w:tcPr>
          <w:p w14:paraId="67D7AD29" w14:textId="6CDC2704" w:rsidR="000C1BDC" w:rsidRDefault="000C1BDC" w:rsidP="002919E0">
            <w:pPr>
              <w:rPr>
                <w:szCs w:val="20"/>
              </w:rPr>
            </w:pPr>
            <w:r>
              <w:rPr>
                <w:szCs w:val="20"/>
              </w:rPr>
              <w:lastRenderedPageBreak/>
              <w:t>Measurement.approvedForPatient</w:t>
            </w:r>
          </w:p>
        </w:tc>
        <w:tc>
          <w:tcPr>
            <w:tcW w:w="2977" w:type="dxa"/>
            <w:vAlign w:val="center"/>
          </w:tcPr>
          <w:p w14:paraId="581ADACF" w14:textId="0DAEBB93" w:rsidR="000C1BDC" w:rsidRPr="00007F7C" w:rsidRDefault="000C1BDC" w:rsidP="002919E0">
            <w:pPr>
              <w:pStyle w:val="Default"/>
              <w:rPr>
                <w:rFonts w:ascii="Georgia" w:hAnsi="Georgia"/>
                <w:sz w:val="20"/>
                <w:szCs w:val="20"/>
              </w:rPr>
            </w:pPr>
            <w:r w:rsidRPr="00EF356E">
              <w:rPr>
                <w:rFonts w:ascii="Georgia" w:hAnsi="Georgia" w:cs="Arial"/>
                <w:i/>
                <w:color w:val="auto"/>
                <w:sz w:val="20"/>
                <w:szCs w:val="20"/>
              </w:rPr>
              <w:t>Saknar motsvarighet i V-TIM 2.2</w:t>
            </w:r>
          </w:p>
        </w:tc>
        <w:tc>
          <w:tcPr>
            <w:tcW w:w="4111" w:type="dxa"/>
            <w:vAlign w:val="center"/>
          </w:tcPr>
          <w:p w14:paraId="19490AAC" w14:textId="035EBC17" w:rsidR="000C1BDC" w:rsidRPr="000C1BDC" w:rsidRDefault="000C1BDC" w:rsidP="002919E0">
            <w:pPr>
              <w:autoSpaceDE w:val="0"/>
              <w:autoSpaceDN w:val="0"/>
              <w:adjustRightInd w:val="0"/>
              <w:spacing w:line="240" w:lineRule="auto"/>
              <w:rPr>
                <w:rFonts w:cs="Consolas"/>
                <w:spacing w:val="-1"/>
                <w:szCs w:val="20"/>
              </w:rPr>
            </w:pPr>
            <w:r>
              <w:rPr>
                <w:rFonts w:cs="Consolas"/>
                <w:spacing w:val="-1"/>
                <w:szCs w:val="20"/>
              </w:rPr>
              <w:t>Measurement/ApprovedForPatient</w:t>
            </w:r>
          </w:p>
        </w:tc>
      </w:tr>
      <w:tr w:rsidR="00BD75B2" w:rsidRPr="00EF372F" w14:paraId="7084E616" w14:textId="77777777" w:rsidTr="002919E0">
        <w:trPr>
          <w:trHeight w:val="397"/>
        </w:trPr>
        <w:tc>
          <w:tcPr>
            <w:tcW w:w="1809" w:type="dxa"/>
            <w:vAlign w:val="center"/>
          </w:tcPr>
          <w:p w14:paraId="3D9EE8E1" w14:textId="77777777" w:rsidR="00BD75B2" w:rsidRPr="00670267" w:rsidRDefault="00BD75B2" w:rsidP="002919E0">
            <w:pPr>
              <w:rPr>
                <w:szCs w:val="20"/>
              </w:rPr>
            </w:pPr>
            <w:r w:rsidRPr="00670267">
              <w:rPr>
                <w:szCs w:val="20"/>
              </w:rPr>
              <w:t>Device.id</w:t>
            </w:r>
          </w:p>
        </w:tc>
        <w:tc>
          <w:tcPr>
            <w:tcW w:w="2977" w:type="dxa"/>
            <w:vAlign w:val="center"/>
          </w:tcPr>
          <w:p w14:paraId="1458D576" w14:textId="77777777" w:rsidR="00BD75B2" w:rsidRPr="00EF356E" w:rsidRDefault="00BD75B2" w:rsidP="002919E0">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c>
          <w:tcPr>
            <w:tcW w:w="4111" w:type="dxa"/>
            <w:vAlign w:val="center"/>
          </w:tcPr>
          <w:p w14:paraId="2F01BB8D"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Measurement/Device/Id</w:t>
            </w:r>
          </w:p>
        </w:tc>
      </w:tr>
      <w:tr w:rsidR="00BD75B2" w:rsidRPr="00EF372F" w14:paraId="0C9FF2FF" w14:textId="77777777" w:rsidTr="002919E0">
        <w:trPr>
          <w:trHeight w:val="397"/>
        </w:trPr>
        <w:tc>
          <w:tcPr>
            <w:tcW w:w="1809" w:type="dxa"/>
            <w:vAlign w:val="center"/>
          </w:tcPr>
          <w:p w14:paraId="357BE057" w14:textId="77777777" w:rsidR="00BD75B2" w:rsidRPr="00670267" w:rsidRDefault="00BD75B2" w:rsidP="002919E0">
            <w:pPr>
              <w:rPr>
                <w:szCs w:val="20"/>
              </w:rPr>
            </w:pPr>
            <w:r w:rsidRPr="00670267">
              <w:rPr>
                <w:szCs w:val="20"/>
              </w:rPr>
              <w:t>Device.type</w:t>
            </w:r>
          </w:p>
        </w:tc>
        <w:tc>
          <w:tcPr>
            <w:tcW w:w="2977" w:type="dxa"/>
            <w:vAlign w:val="center"/>
          </w:tcPr>
          <w:p w14:paraId="6C5A374E" w14:textId="77777777" w:rsidR="00BD75B2" w:rsidRPr="00EF356E" w:rsidRDefault="00BD75B2" w:rsidP="002919E0">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5C089309" w14:textId="77777777" w:rsidR="00BD75B2" w:rsidRPr="00EF356E" w:rsidRDefault="00BD75B2" w:rsidP="002919E0">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4FFDA918" w14:textId="77777777" w:rsidR="00BD75B2" w:rsidRPr="00EF356E" w:rsidRDefault="00BD75B2" w:rsidP="002919E0">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c>
          <w:tcPr>
            <w:tcW w:w="4111" w:type="dxa"/>
            <w:vAlign w:val="center"/>
          </w:tcPr>
          <w:p w14:paraId="514CDBFA"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Measurement/Device/Type</w:t>
            </w:r>
          </w:p>
        </w:tc>
      </w:tr>
      <w:tr w:rsidR="00BD75B2" w:rsidRPr="00EF372F" w14:paraId="1192D3BF" w14:textId="77777777" w:rsidTr="002919E0">
        <w:trPr>
          <w:trHeight w:val="397"/>
        </w:trPr>
        <w:tc>
          <w:tcPr>
            <w:tcW w:w="1809" w:type="dxa"/>
            <w:vAlign w:val="center"/>
          </w:tcPr>
          <w:p w14:paraId="6F39C6B3" w14:textId="77777777" w:rsidR="00BD75B2" w:rsidRPr="00670267" w:rsidRDefault="00BD75B2" w:rsidP="002919E0">
            <w:pPr>
              <w:rPr>
                <w:szCs w:val="20"/>
              </w:rPr>
            </w:pPr>
            <w:r w:rsidRPr="00670267">
              <w:rPr>
                <w:szCs w:val="20"/>
              </w:rPr>
              <w:t>Device.manufacturerModelName</w:t>
            </w:r>
          </w:p>
        </w:tc>
        <w:tc>
          <w:tcPr>
            <w:tcW w:w="2977" w:type="dxa"/>
            <w:vAlign w:val="center"/>
          </w:tcPr>
          <w:p w14:paraId="1688A55C" w14:textId="77777777" w:rsidR="00BD75B2" w:rsidRPr="00EF356E" w:rsidRDefault="00BD75B2" w:rsidP="002919E0">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133C764B"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Measurement/Device/ManufacturerModelName</w:t>
            </w:r>
          </w:p>
        </w:tc>
      </w:tr>
      <w:tr w:rsidR="00BD75B2" w:rsidRPr="00EF372F" w14:paraId="5213E074" w14:textId="77777777" w:rsidTr="002919E0">
        <w:trPr>
          <w:trHeight w:val="397"/>
        </w:trPr>
        <w:tc>
          <w:tcPr>
            <w:tcW w:w="1809" w:type="dxa"/>
            <w:vAlign w:val="center"/>
          </w:tcPr>
          <w:p w14:paraId="48D1F837" w14:textId="77777777" w:rsidR="00BD75B2" w:rsidRPr="00670267" w:rsidRDefault="00BD75B2" w:rsidP="002919E0">
            <w:pPr>
              <w:rPr>
                <w:szCs w:val="20"/>
              </w:rPr>
            </w:pPr>
            <w:r w:rsidRPr="00670267">
              <w:rPr>
                <w:szCs w:val="20"/>
              </w:rPr>
              <w:t>Location.id</w:t>
            </w:r>
          </w:p>
        </w:tc>
        <w:tc>
          <w:tcPr>
            <w:tcW w:w="2977" w:type="dxa"/>
            <w:vAlign w:val="center"/>
          </w:tcPr>
          <w:p w14:paraId="3A2C27CE" w14:textId="77777777" w:rsidR="00BD75B2" w:rsidRPr="004709E5" w:rsidRDefault="00BD75B2" w:rsidP="002919E0">
            <w:pPr>
              <w:pStyle w:val="Default"/>
              <w:rPr>
                <w:rFonts w:ascii="Georgia" w:hAnsi="Georgia" w:cs="Arial"/>
                <w:sz w:val="20"/>
                <w:szCs w:val="20"/>
              </w:rPr>
            </w:pPr>
            <w:r w:rsidRPr="00E74F09">
              <w:rPr>
                <w:rFonts w:ascii="Georgia" w:hAnsi="Georgia" w:cs="Arial"/>
                <w:sz w:val="20"/>
                <w:szCs w:val="20"/>
              </w:rPr>
              <w:t>Arbetsmoment</w:t>
            </w:r>
            <w:r>
              <w:rPr>
                <w:rFonts w:ascii="Georgia" w:hAnsi="Georgia" w:cs="Arial"/>
                <w:sz w:val="20"/>
                <w:szCs w:val="20"/>
              </w:rPr>
              <w:t>.</w:t>
            </w:r>
            <w:r w:rsidRPr="004709E5">
              <w:rPr>
                <w:rFonts w:ascii="Georgia" w:hAnsi="Georgia" w:cs="Arial"/>
                <w:sz w:val="20"/>
                <w:szCs w:val="20"/>
              </w:rPr>
              <w:t xml:space="preserve">arbetsmomentplats id </w:t>
            </w:r>
          </w:p>
        </w:tc>
        <w:tc>
          <w:tcPr>
            <w:tcW w:w="4111" w:type="dxa"/>
            <w:vAlign w:val="center"/>
          </w:tcPr>
          <w:p w14:paraId="4AFFCACC"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Measurement/Location/Id</w:t>
            </w:r>
          </w:p>
        </w:tc>
      </w:tr>
      <w:tr w:rsidR="00BD75B2" w:rsidRPr="00EF372F" w14:paraId="7F6C0339" w14:textId="77777777" w:rsidTr="002919E0">
        <w:trPr>
          <w:trHeight w:val="397"/>
        </w:trPr>
        <w:tc>
          <w:tcPr>
            <w:tcW w:w="1809" w:type="dxa"/>
            <w:vAlign w:val="center"/>
          </w:tcPr>
          <w:p w14:paraId="5F96B501" w14:textId="77777777" w:rsidR="00BD75B2" w:rsidRPr="00670267" w:rsidRDefault="00BD75B2" w:rsidP="002919E0">
            <w:pPr>
              <w:rPr>
                <w:szCs w:val="20"/>
              </w:rPr>
            </w:pPr>
            <w:r w:rsidRPr="00670267">
              <w:rPr>
                <w:szCs w:val="20"/>
              </w:rPr>
              <w:t>Location.name</w:t>
            </w:r>
          </w:p>
        </w:tc>
        <w:tc>
          <w:tcPr>
            <w:tcW w:w="2977" w:type="dxa"/>
            <w:vAlign w:val="center"/>
          </w:tcPr>
          <w:p w14:paraId="33AAD2A9" w14:textId="77777777" w:rsidR="00BD75B2" w:rsidRPr="004709E5" w:rsidRDefault="00BD75B2" w:rsidP="002919E0">
            <w:pPr>
              <w:pStyle w:val="Default"/>
              <w:rPr>
                <w:rFonts w:ascii="Georgia" w:hAnsi="Georgia" w:cs="Arial"/>
                <w:sz w:val="20"/>
                <w:szCs w:val="20"/>
              </w:rPr>
            </w:pPr>
            <w:r w:rsidRPr="006E551C">
              <w:rPr>
                <w:rFonts w:ascii="Georgia" w:hAnsi="Georgia" w:cs="Arial"/>
                <w:sz w:val="20"/>
                <w:szCs w:val="20"/>
              </w:rPr>
              <w:t>Arbetsmoment</w:t>
            </w:r>
            <w:r>
              <w:rPr>
                <w:rFonts w:ascii="Georgia" w:hAnsi="Georgia" w:cs="Arial"/>
                <w:sz w:val="20"/>
                <w:szCs w:val="20"/>
              </w:rPr>
              <w:t>.arbetsmomentplats typ</w:t>
            </w:r>
          </w:p>
        </w:tc>
        <w:tc>
          <w:tcPr>
            <w:tcW w:w="4111" w:type="dxa"/>
            <w:vAlign w:val="center"/>
          </w:tcPr>
          <w:p w14:paraId="3B607B6E"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Measurement/Location/Name</w:t>
            </w:r>
          </w:p>
        </w:tc>
      </w:tr>
      <w:tr w:rsidR="00BD75B2" w:rsidRPr="00EF372F" w14:paraId="38AA5413" w14:textId="77777777" w:rsidTr="002919E0">
        <w:trPr>
          <w:trHeight w:val="397"/>
        </w:trPr>
        <w:tc>
          <w:tcPr>
            <w:tcW w:w="1809" w:type="dxa"/>
            <w:vAlign w:val="center"/>
          </w:tcPr>
          <w:p w14:paraId="6DC4A0DC" w14:textId="77777777" w:rsidR="00BD75B2" w:rsidRPr="00670267" w:rsidRDefault="00BD75B2" w:rsidP="002919E0">
            <w:pPr>
              <w:rPr>
                <w:szCs w:val="20"/>
              </w:rPr>
            </w:pPr>
            <w:r w:rsidRPr="00670267">
              <w:rPr>
                <w:szCs w:val="20"/>
              </w:rPr>
              <w:t>Location.address</w:t>
            </w:r>
          </w:p>
        </w:tc>
        <w:tc>
          <w:tcPr>
            <w:tcW w:w="2977" w:type="dxa"/>
            <w:vAlign w:val="center"/>
          </w:tcPr>
          <w:p w14:paraId="2B5BFB34" w14:textId="77777777" w:rsidR="00BD75B2" w:rsidRPr="00B678F4" w:rsidRDefault="00BD75B2" w:rsidP="002919E0">
            <w:pPr>
              <w:pStyle w:val="Default"/>
              <w:rPr>
                <w:rFonts w:ascii="Georgia" w:hAnsi="Georgia" w:cs="Arial"/>
                <w:i/>
                <w:sz w:val="20"/>
                <w:szCs w:val="20"/>
              </w:rPr>
            </w:pPr>
            <w:r>
              <w:rPr>
                <w:rFonts w:ascii="Georgia" w:hAnsi="Georgia" w:cs="Arial"/>
                <w:i/>
                <w:sz w:val="20"/>
                <w:szCs w:val="20"/>
              </w:rPr>
              <w:t>Saknar motsvarighet i V-TIM 2.2</w:t>
            </w:r>
          </w:p>
        </w:tc>
        <w:tc>
          <w:tcPr>
            <w:tcW w:w="4111" w:type="dxa"/>
            <w:vAlign w:val="center"/>
          </w:tcPr>
          <w:p w14:paraId="02C0C74C"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Measurement/Location/Address</w:t>
            </w:r>
          </w:p>
        </w:tc>
      </w:tr>
      <w:tr w:rsidR="00BD75B2" w:rsidRPr="00EF372F" w14:paraId="359BC6F6" w14:textId="77777777" w:rsidTr="002919E0">
        <w:trPr>
          <w:trHeight w:val="397"/>
        </w:trPr>
        <w:tc>
          <w:tcPr>
            <w:tcW w:w="1809" w:type="dxa"/>
            <w:vAlign w:val="center"/>
          </w:tcPr>
          <w:p w14:paraId="79682FD9" w14:textId="77777777" w:rsidR="00BD75B2" w:rsidRPr="00670267" w:rsidRDefault="00BD75B2" w:rsidP="002919E0">
            <w:pPr>
              <w:rPr>
                <w:szCs w:val="20"/>
              </w:rPr>
            </w:pPr>
            <w:r w:rsidRPr="00670267">
              <w:rPr>
                <w:szCs w:val="20"/>
              </w:rPr>
              <w:t>Location.telecom</w:t>
            </w:r>
          </w:p>
        </w:tc>
        <w:tc>
          <w:tcPr>
            <w:tcW w:w="2977" w:type="dxa"/>
            <w:vAlign w:val="center"/>
          </w:tcPr>
          <w:p w14:paraId="2D008B99" w14:textId="77777777" w:rsidR="00BD75B2" w:rsidRPr="00B678F4" w:rsidRDefault="00BD75B2" w:rsidP="002919E0">
            <w:pPr>
              <w:pStyle w:val="Default"/>
              <w:rPr>
                <w:rFonts w:ascii="Georgia" w:hAnsi="Georgia" w:cs="Arial"/>
                <w:i/>
                <w:sz w:val="20"/>
                <w:szCs w:val="20"/>
              </w:rPr>
            </w:pPr>
            <w:r>
              <w:rPr>
                <w:rFonts w:ascii="Georgia" w:hAnsi="Georgia" w:cs="Arial"/>
                <w:i/>
                <w:sz w:val="20"/>
                <w:szCs w:val="20"/>
              </w:rPr>
              <w:t>Saknar motsvarighet i V-TIM 2.2</w:t>
            </w:r>
          </w:p>
        </w:tc>
        <w:tc>
          <w:tcPr>
            <w:tcW w:w="4111" w:type="dxa"/>
            <w:vAlign w:val="center"/>
          </w:tcPr>
          <w:p w14:paraId="08F8387D"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Measurement/Location/Telecom</w:t>
            </w:r>
          </w:p>
        </w:tc>
      </w:tr>
      <w:tr w:rsidR="00BD75B2" w:rsidRPr="00EF372F" w14:paraId="2E07DA64" w14:textId="77777777" w:rsidTr="002919E0">
        <w:trPr>
          <w:trHeight w:val="397"/>
        </w:trPr>
        <w:tc>
          <w:tcPr>
            <w:tcW w:w="1809" w:type="dxa"/>
            <w:vAlign w:val="center"/>
          </w:tcPr>
          <w:p w14:paraId="342CA402" w14:textId="77777777" w:rsidR="00BD75B2" w:rsidRPr="00670267" w:rsidRDefault="00BD75B2" w:rsidP="002919E0">
            <w:pPr>
              <w:rPr>
                <w:szCs w:val="20"/>
              </w:rPr>
            </w:pPr>
            <w:r w:rsidRPr="00670267">
              <w:rPr>
                <w:szCs w:val="20"/>
              </w:rPr>
              <w:t>Patient.id</w:t>
            </w:r>
          </w:p>
        </w:tc>
        <w:tc>
          <w:tcPr>
            <w:tcW w:w="2977" w:type="dxa"/>
            <w:vAlign w:val="center"/>
          </w:tcPr>
          <w:p w14:paraId="2F9CB5FF" w14:textId="77777777" w:rsidR="00BD75B2" w:rsidRPr="004709E5" w:rsidRDefault="00BD75B2" w:rsidP="002919E0">
            <w:pPr>
              <w:rPr>
                <w:rFonts w:cs="Arial"/>
                <w:spacing w:val="-1"/>
                <w:szCs w:val="20"/>
              </w:rPr>
            </w:pPr>
            <w:r>
              <w:rPr>
                <w:rFonts w:cs="Arial"/>
                <w:spacing w:val="-1"/>
                <w:szCs w:val="20"/>
              </w:rPr>
              <w:t>Patient.</w:t>
            </w:r>
            <w:r w:rsidRPr="004709E5">
              <w:rPr>
                <w:rFonts w:cs="Arial"/>
                <w:spacing w:val="-1"/>
                <w:szCs w:val="20"/>
              </w:rPr>
              <w:t>person_id</w:t>
            </w:r>
          </w:p>
        </w:tc>
        <w:tc>
          <w:tcPr>
            <w:tcW w:w="4111" w:type="dxa"/>
            <w:vAlign w:val="center"/>
          </w:tcPr>
          <w:p w14:paraId="29FEC63D"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Measurement/Patient/Id</w:t>
            </w:r>
          </w:p>
        </w:tc>
      </w:tr>
      <w:tr w:rsidR="00BD75B2" w:rsidRPr="00EF372F" w14:paraId="1AAED9C6" w14:textId="77777777" w:rsidTr="002919E0">
        <w:trPr>
          <w:trHeight w:val="397"/>
        </w:trPr>
        <w:tc>
          <w:tcPr>
            <w:tcW w:w="1809" w:type="dxa"/>
            <w:vAlign w:val="center"/>
          </w:tcPr>
          <w:p w14:paraId="7E520C0F" w14:textId="77777777" w:rsidR="00BD75B2" w:rsidRPr="00670267" w:rsidRDefault="00BD75B2" w:rsidP="002919E0">
            <w:pPr>
              <w:rPr>
                <w:szCs w:val="20"/>
              </w:rPr>
            </w:pPr>
            <w:r w:rsidRPr="00670267">
              <w:rPr>
                <w:szCs w:val="20"/>
              </w:rPr>
              <w:t>Patient.dateOfBirth</w:t>
            </w:r>
          </w:p>
        </w:tc>
        <w:tc>
          <w:tcPr>
            <w:tcW w:w="2977" w:type="dxa"/>
            <w:vAlign w:val="center"/>
          </w:tcPr>
          <w:p w14:paraId="2CA5A492" w14:textId="77777777" w:rsidR="00BD75B2" w:rsidRPr="004709E5" w:rsidRDefault="00BD75B2" w:rsidP="002919E0">
            <w:pPr>
              <w:pStyle w:val="Default"/>
              <w:rPr>
                <w:rFonts w:ascii="Georgia" w:hAnsi="Georgia" w:cs="Arial"/>
                <w:sz w:val="20"/>
                <w:szCs w:val="20"/>
              </w:rPr>
            </w:pPr>
            <w:r>
              <w:rPr>
                <w:rFonts w:ascii="Georgia" w:hAnsi="Georgia" w:cs="Arial"/>
                <w:sz w:val="20"/>
                <w:szCs w:val="20"/>
              </w:rPr>
              <w:t>Patient.</w:t>
            </w:r>
            <w:r w:rsidRPr="004709E5">
              <w:rPr>
                <w:rFonts w:ascii="Georgia" w:hAnsi="Georgia" w:cs="Arial"/>
                <w:sz w:val="20"/>
                <w:szCs w:val="20"/>
              </w:rPr>
              <w:t xml:space="preserve">födelsetidpunkt </w:t>
            </w:r>
          </w:p>
          <w:p w14:paraId="69A73819" w14:textId="77777777" w:rsidR="00BD75B2" w:rsidRPr="004709E5" w:rsidRDefault="00BD75B2" w:rsidP="002919E0">
            <w:pPr>
              <w:rPr>
                <w:rFonts w:cs="Arial"/>
                <w:spacing w:val="-1"/>
                <w:szCs w:val="20"/>
              </w:rPr>
            </w:pPr>
          </w:p>
        </w:tc>
        <w:tc>
          <w:tcPr>
            <w:tcW w:w="4111" w:type="dxa"/>
            <w:vAlign w:val="center"/>
          </w:tcPr>
          <w:p w14:paraId="4F2006B9"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Measurement/Patient/DateOfBirth</w:t>
            </w:r>
          </w:p>
        </w:tc>
      </w:tr>
      <w:tr w:rsidR="00BD75B2" w:rsidRPr="00EF372F" w14:paraId="0B815D44" w14:textId="77777777" w:rsidTr="002919E0">
        <w:trPr>
          <w:trHeight w:val="397"/>
        </w:trPr>
        <w:tc>
          <w:tcPr>
            <w:tcW w:w="1809" w:type="dxa"/>
            <w:vAlign w:val="center"/>
          </w:tcPr>
          <w:p w14:paraId="40E5505B" w14:textId="77777777" w:rsidR="00BD75B2" w:rsidRPr="00670267" w:rsidRDefault="00BD75B2" w:rsidP="002919E0">
            <w:pPr>
              <w:rPr>
                <w:szCs w:val="20"/>
              </w:rPr>
            </w:pPr>
            <w:r w:rsidRPr="00670267">
              <w:rPr>
                <w:szCs w:val="20"/>
              </w:rPr>
              <w:t>Patient.gender</w:t>
            </w:r>
          </w:p>
        </w:tc>
        <w:tc>
          <w:tcPr>
            <w:tcW w:w="2977" w:type="dxa"/>
            <w:vAlign w:val="center"/>
          </w:tcPr>
          <w:p w14:paraId="38487B37" w14:textId="77777777" w:rsidR="00BD75B2" w:rsidRPr="004709E5" w:rsidRDefault="00BD75B2" w:rsidP="002919E0">
            <w:pPr>
              <w:rPr>
                <w:rFonts w:cs="Arial"/>
                <w:spacing w:val="-1"/>
                <w:szCs w:val="20"/>
              </w:rPr>
            </w:pPr>
            <w:r>
              <w:rPr>
                <w:rFonts w:cs="Arial"/>
                <w:szCs w:val="20"/>
              </w:rPr>
              <w:t>Patient.</w:t>
            </w:r>
            <w:r w:rsidRPr="004709E5">
              <w:rPr>
                <w:rFonts w:cs="Arial"/>
                <w:spacing w:val="-1"/>
                <w:szCs w:val="20"/>
              </w:rPr>
              <w:t>kön</w:t>
            </w:r>
          </w:p>
        </w:tc>
        <w:tc>
          <w:tcPr>
            <w:tcW w:w="4111" w:type="dxa"/>
            <w:vAlign w:val="center"/>
          </w:tcPr>
          <w:p w14:paraId="4FABC3BF"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Measurement/Patient/Gender</w:t>
            </w:r>
          </w:p>
        </w:tc>
      </w:tr>
      <w:tr w:rsidR="00BD75B2" w:rsidRPr="00EF372F" w14:paraId="21C36621" w14:textId="77777777" w:rsidTr="002919E0">
        <w:trPr>
          <w:trHeight w:val="397"/>
        </w:trPr>
        <w:tc>
          <w:tcPr>
            <w:tcW w:w="1809" w:type="dxa"/>
            <w:vAlign w:val="center"/>
          </w:tcPr>
          <w:p w14:paraId="7CE3BC3C" w14:textId="77777777" w:rsidR="00BD75B2" w:rsidRPr="00670267" w:rsidRDefault="00BD75B2" w:rsidP="002919E0">
            <w:pPr>
              <w:rPr>
                <w:szCs w:val="20"/>
              </w:rPr>
            </w:pPr>
            <w:r w:rsidRPr="00670267">
              <w:rPr>
                <w:szCs w:val="20"/>
              </w:rPr>
              <w:t>LegalAuthenticator.id</w:t>
            </w:r>
          </w:p>
        </w:tc>
        <w:tc>
          <w:tcPr>
            <w:tcW w:w="2977" w:type="dxa"/>
            <w:vAlign w:val="center"/>
          </w:tcPr>
          <w:p w14:paraId="47B95563" w14:textId="77777777" w:rsidR="00BD75B2" w:rsidRPr="004709E5" w:rsidRDefault="00BD75B2" w:rsidP="002919E0">
            <w:pPr>
              <w:rPr>
                <w:rFonts w:cs="Arial"/>
                <w:spacing w:val="-1"/>
                <w:szCs w:val="20"/>
              </w:rPr>
            </w:pPr>
            <w:r>
              <w:rPr>
                <w:rFonts w:cs="Arial"/>
                <w:i/>
                <w:szCs w:val="20"/>
              </w:rPr>
              <w:t>Saknar motsvarighet i V-TIM 2.2</w:t>
            </w:r>
          </w:p>
        </w:tc>
        <w:tc>
          <w:tcPr>
            <w:tcW w:w="4111" w:type="dxa"/>
            <w:vAlign w:val="center"/>
          </w:tcPr>
          <w:p w14:paraId="2C0DA017"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Measurement/LegalAuthenticator/Id</w:t>
            </w:r>
          </w:p>
        </w:tc>
      </w:tr>
      <w:tr w:rsidR="00BD75B2" w:rsidRPr="00EF372F" w14:paraId="07C39CB5" w14:textId="77777777" w:rsidTr="002919E0">
        <w:trPr>
          <w:trHeight w:val="397"/>
        </w:trPr>
        <w:tc>
          <w:tcPr>
            <w:tcW w:w="1809" w:type="dxa"/>
            <w:vAlign w:val="center"/>
          </w:tcPr>
          <w:p w14:paraId="6031B64F" w14:textId="77777777" w:rsidR="00BD75B2" w:rsidRPr="00670267" w:rsidRDefault="00BD75B2" w:rsidP="002919E0">
            <w:pPr>
              <w:rPr>
                <w:szCs w:val="20"/>
              </w:rPr>
            </w:pPr>
            <w:r w:rsidRPr="00670267">
              <w:rPr>
                <w:szCs w:val="20"/>
              </w:rPr>
              <w:t>LegalAuthenticator.time</w:t>
            </w:r>
          </w:p>
        </w:tc>
        <w:tc>
          <w:tcPr>
            <w:tcW w:w="2977" w:type="dxa"/>
            <w:vAlign w:val="center"/>
          </w:tcPr>
          <w:p w14:paraId="6E2BE8FC" w14:textId="77777777" w:rsidR="00BD75B2" w:rsidRPr="004709E5" w:rsidRDefault="00BD75B2" w:rsidP="002919E0">
            <w:pPr>
              <w:rPr>
                <w:rFonts w:cs="Arial"/>
                <w:spacing w:val="-1"/>
                <w:szCs w:val="20"/>
              </w:rPr>
            </w:pPr>
            <w:r>
              <w:rPr>
                <w:rFonts w:cs="Arial"/>
                <w:i/>
                <w:szCs w:val="20"/>
              </w:rPr>
              <w:t>Saknar motsvarighet i V-TIM 2.2</w:t>
            </w:r>
          </w:p>
        </w:tc>
        <w:tc>
          <w:tcPr>
            <w:tcW w:w="4111" w:type="dxa"/>
            <w:vAlign w:val="center"/>
          </w:tcPr>
          <w:p w14:paraId="25960828"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Measurement/LegalAuthenticator/Time</w:t>
            </w:r>
          </w:p>
        </w:tc>
      </w:tr>
      <w:tr w:rsidR="00BD75B2" w:rsidRPr="00EF372F" w14:paraId="09DD017D" w14:textId="77777777" w:rsidTr="002919E0">
        <w:trPr>
          <w:trHeight w:val="397"/>
        </w:trPr>
        <w:tc>
          <w:tcPr>
            <w:tcW w:w="1809" w:type="dxa"/>
            <w:vAlign w:val="center"/>
          </w:tcPr>
          <w:p w14:paraId="765F8BBD" w14:textId="77777777" w:rsidR="00BD75B2" w:rsidRPr="00670267" w:rsidRDefault="00BD75B2" w:rsidP="002919E0">
            <w:pPr>
              <w:rPr>
                <w:szCs w:val="20"/>
              </w:rPr>
            </w:pPr>
            <w:r w:rsidRPr="00670267">
              <w:rPr>
                <w:szCs w:val="20"/>
              </w:rPr>
              <w:t>LegalAuthenticator.name</w:t>
            </w:r>
          </w:p>
        </w:tc>
        <w:tc>
          <w:tcPr>
            <w:tcW w:w="2977" w:type="dxa"/>
            <w:vAlign w:val="center"/>
          </w:tcPr>
          <w:p w14:paraId="4A80D682" w14:textId="77777777" w:rsidR="00BD75B2" w:rsidRPr="00B678F4" w:rsidRDefault="00BD75B2" w:rsidP="002919E0">
            <w:pPr>
              <w:pStyle w:val="Default"/>
              <w:rPr>
                <w:rFonts w:ascii="Georgia" w:hAnsi="Georgia" w:cs="Arial"/>
                <w:i/>
                <w:sz w:val="20"/>
                <w:szCs w:val="20"/>
              </w:rPr>
            </w:pPr>
            <w:r>
              <w:rPr>
                <w:rFonts w:ascii="Georgia" w:hAnsi="Georgia" w:cs="Arial"/>
                <w:i/>
                <w:sz w:val="20"/>
                <w:szCs w:val="20"/>
              </w:rPr>
              <w:t>Saknar motsvarighet i V-TIM 2.2</w:t>
            </w:r>
          </w:p>
        </w:tc>
        <w:tc>
          <w:tcPr>
            <w:tcW w:w="4111" w:type="dxa"/>
            <w:vAlign w:val="center"/>
          </w:tcPr>
          <w:p w14:paraId="4BB21503"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Measurement/LegalAuthenticator/Name</w:t>
            </w:r>
          </w:p>
        </w:tc>
      </w:tr>
      <w:tr w:rsidR="00BD75B2" w:rsidRPr="00EF372F" w14:paraId="582EA30D" w14:textId="77777777" w:rsidTr="002919E0">
        <w:trPr>
          <w:trHeight w:val="397"/>
        </w:trPr>
        <w:tc>
          <w:tcPr>
            <w:tcW w:w="1809" w:type="dxa"/>
            <w:vAlign w:val="center"/>
          </w:tcPr>
          <w:p w14:paraId="7E8ED360" w14:textId="77777777" w:rsidR="00BD75B2" w:rsidRPr="00670267" w:rsidRDefault="00BD75B2" w:rsidP="002919E0">
            <w:pPr>
              <w:rPr>
                <w:szCs w:val="20"/>
              </w:rPr>
            </w:pPr>
            <w:r w:rsidRPr="00670267">
              <w:rPr>
                <w:szCs w:val="20"/>
              </w:rPr>
              <w:t>Relation.code</w:t>
            </w:r>
          </w:p>
        </w:tc>
        <w:tc>
          <w:tcPr>
            <w:tcW w:w="2977" w:type="dxa"/>
            <w:vAlign w:val="center"/>
          </w:tcPr>
          <w:p w14:paraId="48500834" w14:textId="77777777" w:rsidR="00BD75B2" w:rsidRPr="00EF356E" w:rsidRDefault="00BD75B2" w:rsidP="002919E0">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41579652"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Measurement/Relation/Code</w:t>
            </w:r>
          </w:p>
        </w:tc>
      </w:tr>
      <w:tr w:rsidR="00BD75B2" w:rsidRPr="00EF372F" w14:paraId="7BFE0639" w14:textId="77777777" w:rsidTr="002919E0">
        <w:trPr>
          <w:trHeight w:val="397"/>
        </w:trPr>
        <w:tc>
          <w:tcPr>
            <w:tcW w:w="1809" w:type="dxa"/>
            <w:vAlign w:val="center"/>
          </w:tcPr>
          <w:p w14:paraId="10320CB5" w14:textId="77777777" w:rsidR="00BD75B2" w:rsidRPr="00670267" w:rsidRDefault="00BD75B2" w:rsidP="002919E0">
            <w:pPr>
              <w:rPr>
                <w:szCs w:val="20"/>
              </w:rPr>
            </w:pPr>
            <w:r w:rsidRPr="00670267">
              <w:rPr>
                <w:szCs w:val="20"/>
              </w:rPr>
              <w:t>ReferredInformation.id</w:t>
            </w:r>
          </w:p>
        </w:tc>
        <w:tc>
          <w:tcPr>
            <w:tcW w:w="2977" w:type="dxa"/>
            <w:vAlign w:val="center"/>
          </w:tcPr>
          <w:p w14:paraId="6B1E2D34" w14:textId="77777777" w:rsidR="00BD75B2" w:rsidRPr="00EF356E" w:rsidRDefault="00BD75B2" w:rsidP="002919E0">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7FB91F98"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Measurement/Relation/ReferredInformation/Id</w:t>
            </w:r>
          </w:p>
        </w:tc>
      </w:tr>
      <w:tr w:rsidR="00BD75B2" w:rsidRPr="00EF372F" w14:paraId="32CFE24D" w14:textId="77777777" w:rsidTr="002919E0">
        <w:trPr>
          <w:trHeight w:val="397"/>
        </w:trPr>
        <w:tc>
          <w:tcPr>
            <w:tcW w:w="1809" w:type="dxa"/>
            <w:vAlign w:val="center"/>
          </w:tcPr>
          <w:p w14:paraId="5B41AA39" w14:textId="77777777" w:rsidR="00BD75B2" w:rsidRPr="00670267" w:rsidRDefault="00BD75B2" w:rsidP="002919E0">
            <w:pPr>
              <w:rPr>
                <w:szCs w:val="20"/>
              </w:rPr>
            </w:pPr>
            <w:r w:rsidRPr="00670267">
              <w:rPr>
                <w:szCs w:val="20"/>
              </w:rPr>
              <w:t>ReferredInformation.time</w:t>
            </w:r>
          </w:p>
        </w:tc>
        <w:tc>
          <w:tcPr>
            <w:tcW w:w="2977" w:type="dxa"/>
            <w:vAlign w:val="center"/>
          </w:tcPr>
          <w:p w14:paraId="012C2DBE" w14:textId="77777777" w:rsidR="00BD75B2" w:rsidRPr="00EF356E" w:rsidRDefault="00BD75B2" w:rsidP="002919E0">
            <w:pPr>
              <w:rPr>
                <w:rFonts w:eastAsia="Arial Unicode MS" w:cs="Arial"/>
                <w:szCs w:val="20"/>
              </w:rPr>
            </w:pPr>
            <w:r w:rsidRPr="00EF356E">
              <w:rPr>
                <w:rFonts w:cs="Arial"/>
                <w:i/>
                <w:szCs w:val="20"/>
              </w:rPr>
              <w:t>Saknar motsvarighet i V-TIM 2.2</w:t>
            </w:r>
          </w:p>
        </w:tc>
        <w:tc>
          <w:tcPr>
            <w:tcW w:w="4111" w:type="dxa"/>
            <w:vAlign w:val="center"/>
          </w:tcPr>
          <w:p w14:paraId="16E38E1E"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Measurement/Relation/ReferredInformation/Time</w:t>
            </w:r>
          </w:p>
        </w:tc>
      </w:tr>
      <w:tr w:rsidR="00BD75B2" w:rsidRPr="00EF372F" w14:paraId="213F01AE" w14:textId="77777777" w:rsidTr="002919E0">
        <w:trPr>
          <w:trHeight w:val="397"/>
        </w:trPr>
        <w:tc>
          <w:tcPr>
            <w:tcW w:w="1809" w:type="dxa"/>
            <w:vAlign w:val="center"/>
          </w:tcPr>
          <w:p w14:paraId="6C297B4D" w14:textId="77777777" w:rsidR="00BD75B2" w:rsidRPr="00670267" w:rsidRDefault="00BD75B2" w:rsidP="002919E0">
            <w:pPr>
              <w:rPr>
                <w:szCs w:val="20"/>
              </w:rPr>
            </w:pPr>
            <w:r w:rsidRPr="00670267">
              <w:rPr>
                <w:szCs w:val="20"/>
              </w:rPr>
              <w:t>ReferredInformation.type</w:t>
            </w:r>
          </w:p>
        </w:tc>
        <w:tc>
          <w:tcPr>
            <w:tcW w:w="2977" w:type="dxa"/>
            <w:vAlign w:val="center"/>
          </w:tcPr>
          <w:p w14:paraId="0E6C1A92" w14:textId="77777777" w:rsidR="00BD75B2" w:rsidRPr="00EF356E" w:rsidRDefault="00BD75B2" w:rsidP="002919E0">
            <w:pPr>
              <w:rPr>
                <w:rFonts w:cs="Arial"/>
                <w:spacing w:val="-1"/>
                <w:szCs w:val="20"/>
              </w:rPr>
            </w:pPr>
            <w:r w:rsidRPr="00EF356E">
              <w:rPr>
                <w:rFonts w:cs="Arial"/>
                <w:i/>
                <w:szCs w:val="20"/>
              </w:rPr>
              <w:t>Saknar motsvarighet i V-TIM 2.2</w:t>
            </w:r>
          </w:p>
        </w:tc>
        <w:tc>
          <w:tcPr>
            <w:tcW w:w="4111" w:type="dxa"/>
            <w:vAlign w:val="center"/>
          </w:tcPr>
          <w:p w14:paraId="644409F6"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Measurement/Relation/ReferredInformation/Type</w:t>
            </w:r>
          </w:p>
        </w:tc>
      </w:tr>
      <w:tr w:rsidR="00843B9E" w:rsidRPr="00D2469F" w14:paraId="7273E49F" w14:textId="77777777" w:rsidTr="001D6CA0">
        <w:trPr>
          <w:trHeight w:val="397"/>
        </w:trPr>
        <w:tc>
          <w:tcPr>
            <w:tcW w:w="1809" w:type="dxa"/>
            <w:vAlign w:val="center"/>
          </w:tcPr>
          <w:p w14:paraId="768D3C5B" w14:textId="77777777" w:rsidR="00843B9E" w:rsidRPr="00670267" w:rsidRDefault="00843B9E" w:rsidP="001D6CA0">
            <w:pPr>
              <w:rPr>
                <w:szCs w:val="20"/>
              </w:rPr>
            </w:pPr>
            <w:r w:rsidRPr="00670267">
              <w:rPr>
                <w:szCs w:val="20"/>
              </w:rPr>
              <w:t>InformationOwner.id</w:t>
            </w:r>
          </w:p>
        </w:tc>
        <w:tc>
          <w:tcPr>
            <w:tcW w:w="2977" w:type="dxa"/>
            <w:vAlign w:val="center"/>
          </w:tcPr>
          <w:p w14:paraId="2351636D" w14:textId="77777777" w:rsidR="00843B9E" w:rsidRPr="00EF356E" w:rsidRDefault="00843B9E" w:rsidP="001D6CA0">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04600386"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Measurement/Relation/ReferredInformation/InformationOwner/Id</w:t>
            </w:r>
          </w:p>
        </w:tc>
      </w:tr>
      <w:tr w:rsidR="00843B9E" w:rsidRPr="00EF372F" w14:paraId="415AFFF1" w14:textId="77777777" w:rsidTr="001D6CA0">
        <w:trPr>
          <w:trHeight w:val="397"/>
        </w:trPr>
        <w:tc>
          <w:tcPr>
            <w:tcW w:w="1809" w:type="dxa"/>
            <w:vAlign w:val="center"/>
          </w:tcPr>
          <w:p w14:paraId="5CAFB9C3" w14:textId="77777777" w:rsidR="00843B9E" w:rsidRPr="00670267" w:rsidRDefault="00843B9E" w:rsidP="001D6CA0">
            <w:pPr>
              <w:rPr>
                <w:szCs w:val="20"/>
              </w:rPr>
            </w:pPr>
            <w:r w:rsidRPr="00670267">
              <w:rPr>
                <w:szCs w:val="20"/>
              </w:rPr>
              <w:t>PerformerRole.id</w:t>
            </w:r>
          </w:p>
        </w:tc>
        <w:tc>
          <w:tcPr>
            <w:tcW w:w="2977" w:type="dxa"/>
            <w:vAlign w:val="center"/>
          </w:tcPr>
          <w:p w14:paraId="5C765F5B" w14:textId="77777777" w:rsidR="00843B9E" w:rsidRPr="004709E5" w:rsidRDefault="00843B9E" w:rsidP="001D6CA0">
            <w:pPr>
              <w:rPr>
                <w:rFonts w:cs="Arial"/>
                <w:szCs w:val="20"/>
              </w:rPr>
            </w:pPr>
            <w:r>
              <w:rPr>
                <w:rFonts w:cs="Arial"/>
                <w:szCs w:val="20"/>
              </w:rPr>
              <w:t>Observerat Uppfattat tillstånd.</w:t>
            </w:r>
            <w:r w:rsidRPr="004709E5">
              <w:rPr>
                <w:rFonts w:cs="Arial"/>
                <w:szCs w:val="20"/>
              </w:rPr>
              <w:t>observerande uppfattande av</w:t>
            </w:r>
          </w:p>
        </w:tc>
        <w:tc>
          <w:tcPr>
            <w:tcW w:w="4111" w:type="dxa"/>
            <w:vAlign w:val="center"/>
          </w:tcPr>
          <w:p w14:paraId="44350704"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Measurement/PerformerRole/Id</w:t>
            </w:r>
          </w:p>
        </w:tc>
      </w:tr>
      <w:tr w:rsidR="00843B9E" w:rsidRPr="00EF372F" w14:paraId="20A09933" w14:textId="77777777" w:rsidTr="001D6CA0">
        <w:trPr>
          <w:trHeight w:val="397"/>
        </w:trPr>
        <w:tc>
          <w:tcPr>
            <w:tcW w:w="1809" w:type="dxa"/>
            <w:vAlign w:val="center"/>
          </w:tcPr>
          <w:p w14:paraId="5B199212" w14:textId="77777777" w:rsidR="00843B9E" w:rsidRPr="00670267" w:rsidRDefault="00843B9E" w:rsidP="001D6CA0">
            <w:pPr>
              <w:rPr>
                <w:szCs w:val="20"/>
              </w:rPr>
            </w:pPr>
            <w:r w:rsidRPr="00670267">
              <w:rPr>
                <w:szCs w:val="20"/>
              </w:rPr>
              <w:t>PerformerRole.code</w:t>
            </w:r>
          </w:p>
        </w:tc>
        <w:tc>
          <w:tcPr>
            <w:tcW w:w="2977" w:type="dxa"/>
            <w:vAlign w:val="center"/>
          </w:tcPr>
          <w:p w14:paraId="7F05AE5A" w14:textId="77777777" w:rsidR="00843B9E" w:rsidRPr="00114B13" w:rsidRDefault="00843B9E" w:rsidP="001D6CA0">
            <w:pPr>
              <w:rPr>
                <w:rFonts w:cs="Arial"/>
                <w:szCs w:val="20"/>
              </w:rPr>
            </w:pPr>
            <w:r>
              <w:rPr>
                <w:rFonts w:cs="Arial"/>
                <w:i/>
                <w:szCs w:val="20"/>
              </w:rPr>
              <w:t>Saknar motsvarighet i V-TIM 2.2</w:t>
            </w:r>
          </w:p>
        </w:tc>
        <w:tc>
          <w:tcPr>
            <w:tcW w:w="4111" w:type="dxa"/>
            <w:vAlign w:val="center"/>
          </w:tcPr>
          <w:p w14:paraId="17FEAF87"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Measurement/PerformerRole/Code</w:t>
            </w:r>
          </w:p>
        </w:tc>
      </w:tr>
      <w:tr w:rsidR="00843B9E" w:rsidRPr="00EF372F" w14:paraId="712467E1" w14:textId="77777777" w:rsidTr="001D6CA0">
        <w:trPr>
          <w:trHeight w:val="397"/>
        </w:trPr>
        <w:tc>
          <w:tcPr>
            <w:tcW w:w="1809" w:type="dxa"/>
            <w:vAlign w:val="center"/>
          </w:tcPr>
          <w:p w14:paraId="4C21F41F" w14:textId="77777777" w:rsidR="00843B9E" w:rsidRPr="00670267" w:rsidRDefault="00843B9E" w:rsidP="001D6CA0">
            <w:pPr>
              <w:rPr>
                <w:szCs w:val="20"/>
              </w:rPr>
            </w:pPr>
            <w:r w:rsidRPr="00670267">
              <w:rPr>
                <w:szCs w:val="20"/>
              </w:rPr>
              <w:t>Person.id</w:t>
            </w:r>
          </w:p>
        </w:tc>
        <w:tc>
          <w:tcPr>
            <w:tcW w:w="2977" w:type="dxa"/>
            <w:vAlign w:val="center"/>
          </w:tcPr>
          <w:p w14:paraId="4D9F24C0" w14:textId="77777777" w:rsidR="00843B9E" w:rsidRPr="00AD3724" w:rsidRDefault="00843B9E" w:rsidP="001D6CA0">
            <w:pPr>
              <w:pStyle w:val="Default"/>
              <w:rPr>
                <w:rFonts w:ascii="Georgia" w:hAnsi="Georgia"/>
                <w:szCs w:val="20"/>
              </w:rPr>
            </w:pPr>
            <w:r w:rsidRPr="00114B13">
              <w:rPr>
                <w:rFonts w:ascii="Georgia" w:hAnsi="Georgia"/>
                <w:sz w:val="20"/>
                <w:szCs w:val="20"/>
              </w:rPr>
              <w:t>Observerat Uppfattat tillstånd.observerande uppfattande av</w:t>
            </w:r>
          </w:p>
        </w:tc>
        <w:tc>
          <w:tcPr>
            <w:tcW w:w="4111" w:type="dxa"/>
            <w:vAlign w:val="center"/>
          </w:tcPr>
          <w:p w14:paraId="6D51AB45"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/Person/Id</w:t>
            </w:r>
          </w:p>
        </w:tc>
      </w:tr>
      <w:tr w:rsidR="00843B9E" w:rsidRPr="00EF372F" w14:paraId="06BFD36E" w14:textId="77777777" w:rsidTr="001D6CA0">
        <w:trPr>
          <w:trHeight w:val="397"/>
        </w:trPr>
        <w:tc>
          <w:tcPr>
            <w:tcW w:w="1809" w:type="dxa"/>
            <w:vAlign w:val="center"/>
          </w:tcPr>
          <w:p w14:paraId="1CB21FA5" w14:textId="77777777" w:rsidR="00843B9E" w:rsidRPr="00670267" w:rsidRDefault="00843B9E" w:rsidP="001D6CA0">
            <w:pPr>
              <w:rPr>
                <w:szCs w:val="20"/>
              </w:rPr>
            </w:pPr>
            <w:r w:rsidRPr="00670267">
              <w:rPr>
                <w:szCs w:val="20"/>
              </w:rPr>
              <w:t>Person.name</w:t>
            </w:r>
          </w:p>
        </w:tc>
        <w:tc>
          <w:tcPr>
            <w:tcW w:w="2977" w:type="dxa"/>
            <w:vAlign w:val="center"/>
          </w:tcPr>
          <w:p w14:paraId="7874CEFC" w14:textId="77777777" w:rsidR="00843B9E" w:rsidRPr="00114B13" w:rsidRDefault="00843B9E" w:rsidP="001D6CA0">
            <w:pPr>
              <w:rPr>
                <w:szCs w:val="20"/>
              </w:rPr>
            </w:pPr>
            <w:r w:rsidRPr="00114B13">
              <w:rPr>
                <w:szCs w:val="20"/>
              </w:rPr>
              <w:t>Observerat Uppfattat tillstånd.</w:t>
            </w:r>
            <w:r w:rsidRPr="00194B9F">
              <w:rPr>
                <w:szCs w:val="20"/>
              </w:rPr>
              <w:t xml:space="preserve">observerat uppfattat </w:t>
            </w:r>
            <w:r w:rsidRPr="00194B9F">
              <w:rPr>
                <w:szCs w:val="20"/>
              </w:rPr>
              <w:lastRenderedPageBreak/>
              <w:t>av person namn</w:t>
            </w:r>
          </w:p>
        </w:tc>
        <w:tc>
          <w:tcPr>
            <w:tcW w:w="4111" w:type="dxa"/>
            <w:vAlign w:val="center"/>
          </w:tcPr>
          <w:p w14:paraId="343595C7"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lastRenderedPageBreak/>
              <w:t>Measurement/ PerformerRole /Person/Name</w:t>
            </w:r>
          </w:p>
        </w:tc>
      </w:tr>
      <w:tr w:rsidR="00843B9E" w:rsidRPr="00EF372F" w14:paraId="607A2073" w14:textId="77777777" w:rsidTr="001D6CA0">
        <w:trPr>
          <w:trHeight w:val="397"/>
        </w:trPr>
        <w:tc>
          <w:tcPr>
            <w:tcW w:w="1809" w:type="dxa"/>
            <w:vAlign w:val="center"/>
          </w:tcPr>
          <w:p w14:paraId="081ED82A" w14:textId="77777777" w:rsidR="00843B9E" w:rsidRPr="00670267" w:rsidRDefault="00843B9E" w:rsidP="001D6CA0">
            <w:pPr>
              <w:rPr>
                <w:szCs w:val="20"/>
              </w:rPr>
            </w:pPr>
            <w:r w:rsidRPr="00670267">
              <w:rPr>
                <w:szCs w:val="20"/>
              </w:rPr>
              <w:lastRenderedPageBreak/>
              <w:t>CareUnit.id</w:t>
            </w:r>
          </w:p>
        </w:tc>
        <w:tc>
          <w:tcPr>
            <w:tcW w:w="2977" w:type="dxa"/>
            <w:vAlign w:val="center"/>
          </w:tcPr>
          <w:p w14:paraId="22577563" w14:textId="77777777" w:rsidR="00843B9E" w:rsidRPr="00E74F09" w:rsidRDefault="00843B9E" w:rsidP="001D6CA0">
            <w:pPr>
              <w:rPr>
                <w:szCs w:val="20"/>
              </w:rPr>
            </w:pPr>
            <w:r w:rsidRPr="00E74F09">
              <w:rPr>
                <w:szCs w:val="20"/>
              </w:rPr>
              <w:t>Informationsresurs.vårdenhet id</w:t>
            </w:r>
          </w:p>
        </w:tc>
        <w:tc>
          <w:tcPr>
            <w:tcW w:w="4111" w:type="dxa"/>
            <w:vAlign w:val="center"/>
          </w:tcPr>
          <w:p w14:paraId="103F1E4D"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/CareUnit/Id</w:t>
            </w:r>
          </w:p>
        </w:tc>
      </w:tr>
      <w:tr w:rsidR="00843B9E" w:rsidRPr="00EF372F" w14:paraId="6F0CDDD2" w14:textId="77777777" w:rsidTr="001D6CA0">
        <w:trPr>
          <w:trHeight w:val="397"/>
        </w:trPr>
        <w:tc>
          <w:tcPr>
            <w:tcW w:w="1809" w:type="dxa"/>
            <w:vAlign w:val="center"/>
          </w:tcPr>
          <w:p w14:paraId="483BC99F" w14:textId="77777777" w:rsidR="00843B9E" w:rsidRPr="00670267" w:rsidRDefault="00843B9E" w:rsidP="001D6CA0">
            <w:pPr>
              <w:rPr>
                <w:szCs w:val="20"/>
              </w:rPr>
            </w:pPr>
            <w:r w:rsidRPr="00670267">
              <w:rPr>
                <w:szCs w:val="20"/>
              </w:rPr>
              <w:t>CareUnit.name</w:t>
            </w:r>
          </w:p>
        </w:tc>
        <w:tc>
          <w:tcPr>
            <w:tcW w:w="2977" w:type="dxa"/>
            <w:vAlign w:val="center"/>
          </w:tcPr>
          <w:p w14:paraId="38B2BD8B" w14:textId="77777777" w:rsidR="00843B9E" w:rsidRPr="00E74F09" w:rsidRDefault="00843B9E" w:rsidP="001D6CA0">
            <w:pPr>
              <w:rPr>
                <w:szCs w:val="20"/>
              </w:rPr>
            </w:pPr>
            <w:r w:rsidRPr="00E74F09">
              <w:rPr>
                <w:szCs w:val="20"/>
              </w:rPr>
              <w:t>Informationsresurs.vårdenhet namn</w:t>
            </w:r>
          </w:p>
        </w:tc>
        <w:tc>
          <w:tcPr>
            <w:tcW w:w="4111" w:type="dxa"/>
            <w:vAlign w:val="center"/>
          </w:tcPr>
          <w:p w14:paraId="3C1E3CBC"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/CareUnit/Name</w:t>
            </w:r>
          </w:p>
        </w:tc>
      </w:tr>
      <w:tr w:rsidR="00843B9E" w:rsidRPr="00D2469F" w14:paraId="76C8039D" w14:textId="77777777" w:rsidTr="001D6CA0">
        <w:trPr>
          <w:trHeight w:val="397"/>
        </w:trPr>
        <w:tc>
          <w:tcPr>
            <w:tcW w:w="1809" w:type="dxa"/>
            <w:vAlign w:val="center"/>
          </w:tcPr>
          <w:p w14:paraId="5BA6C636" w14:textId="77777777" w:rsidR="00843B9E" w:rsidRPr="00C601A9" w:rsidRDefault="00843B9E" w:rsidP="001D6CA0">
            <w:pPr>
              <w:rPr>
                <w:szCs w:val="20"/>
              </w:rPr>
            </w:pPr>
            <w:r w:rsidRPr="00C601A9">
              <w:rPr>
                <w:szCs w:val="20"/>
              </w:rPr>
              <w:t>CareGiver.id</w:t>
            </w:r>
          </w:p>
        </w:tc>
        <w:tc>
          <w:tcPr>
            <w:tcW w:w="2977" w:type="dxa"/>
            <w:vAlign w:val="center"/>
          </w:tcPr>
          <w:p w14:paraId="280EE873" w14:textId="77777777" w:rsidR="00843B9E" w:rsidRPr="002F4534" w:rsidRDefault="00843B9E" w:rsidP="001D6CA0">
            <w:pPr>
              <w:rPr>
                <w:szCs w:val="20"/>
              </w:rPr>
            </w:pPr>
            <w:r w:rsidRPr="00E74F09">
              <w:rPr>
                <w:szCs w:val="20"/>
              </w:rPr>
              <w:t>Informationsresurs.vårdgivare id</w:t>
            </w:r>
          </w:p>
        </w:tc>
        <w:tc>
          <w:tcPr>
            <w:tcW w:w="4111" w:type="dxa"/>
            <w:vAlign w:val="center"/>
          </w:tcPr>
          <w:p w14:paraId="5EF84DA8" w14:textId="77777777" w:rsidR="00843B9E" w:rsidRPr="00C601A9"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/CareUnit/CareGiver/Id</w:t>
            </w:r>
          </w:p>
        </w:tc>
      </w:tr>
      <w:tr w:rsidR="00843B9E" w:rsidRPr="00D2469F" w14:paraId="305BDD14" w14:textId="77777777" w:rsidTr="001D6CA0">
        <w:trPr>
          <w:trHeight w:val="397"/>
        </w:trPr>
        <w:tc>
          <w:tcPr>
            <w:tcW w:w="1809" w:type="dxa"/>
            <w:vAlign w:val="center"/>
          </w:tcPr>
          <w:p w14:paraId="723F9937" w14:textId="77777777" w:rsidR="00843B9E" w:rsidRPr="00C601A9" w:rsidRDefault="00843B9E" w:rsidP="001D6CA0">
            <w:pPr>
              <w:rPr>
                <w:szCs w:val="20"/>
              </w:rPr>
            </w:pPr>
            <w:r w:rsidRPr="00C601A9">
              <w:rPr>
                <w:szCs w:val="20"/>
              </w:rPr>
              <w:t>CareGiver.name</w:t>
            </w:r>
          </w:p>
        </w:tc>
        <w:tc>
          <w:tcPr>
            <w:tcW w:w="2977" w:type="dxa"/>
            <w:vAlign w:val="center"/>
          </w:tcPr>
          <w:p w14:paraId="0CE5C480" w14:textId="77777777" w:rsidR="00843B9E" w:rsidRPr="00E74F09" w:rsidRDefault="00843B9E" w:rsidP="001D6CA0">
            <w:pPr>
              <w:rPr>
                <w:szCs w:val="20"/>
              </w:rPr>
            </w:pPr>
            <w:r w:rsidRPr="00E74F09">
              <w:rPr>
                <w:szCs w:val="20"/>
              </w:rPr>
              <w:t>Informationsresurs.vårdgivare namn</w:t>
            </w:r>
          </w:p>
        </w:tc>
        <w:tc>
          <w:tcPr>
            <w:tcW w:w="4111" w:type="dxa"/>
            <w:vAlign w:val="center"/>
          </w:tcPr>
          <w:p w14:paraId="65B01D2B" w14:textId="77777777" w:rsidR="00843B9E" w:rsidRPr="00C601A9"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/CareUnit/CareGiver/Name</w:t>
            </w:r>
          </w:p>
        </w:tc>
      </w:tr>
    </w:tbl>
    <w:p w14:paraId="6C11723D" w14:textId="77777777" w:rsidR="00BD75B2" w:rsidRPr="002E1BA7" w:rsidRDefault="00BD75B2" w:rsidP="00BD75B2">
      <w:pPr>
        <w:rPr>
          <w:lang w:val="en-US"/>
        </w:rPr>
      </w:pPr>
    </w:p>
    <w:p w14:paraId="745884B2" w14:textId="77777777" w:rsidR="00BD75B2" w:rsidRPr="002E1BA7" w:rsidRDefault="00BD75B2" w:rsidP="00BD75B2">
      <w:pPr>
        <w:rPr>
          <w:lang w:val="en-US"/>
        </w:rPr>
      </w:pPr>
    </w:p>
    <w:p w14:paraId="02E7884B" w14:textId="77777777" w:rsidR="00BD75B2" w:rsidRPr="00340218" w:rsidRDefault="00BD75B2" w:rsidP="00BD75B2">
      <w:pPr>
        <w:rPr>
          <w:lang w:val="en-US"/>
        </w:rPr>
      </w:pPr>
    </w:p>
    <w:p w14:paraId="076460D1" w14:textId="77777777" w:rsidR="00BD75B2" w:rsidRDefault="00BD75B2" w:rsidP="00BD75B2">
      <w:pPr>
        <w:pStyle w:val="Rubrik2"/>
      </w:pPr>
      <w:bookmarkStart w:id="77" w:name="_Toc372034737"/>
      <w:bookmarkStart w:id="78" w:name="_Toc374962130"/>
      <w:r>
        <w:t>Formatregler</w:t>
      </w:r>
      <w:bookmarkEnd w:id="77"/>
      <w:bookmarkEnd w:id="78"/>
    </w:p>
    <w:p w14:paraId="30E2F4EA" w14:textId="77777777" w:rsidR="00BD75B2" w:rsidRPr="00F74D98" w:rsidRDefault="00BD75B2" w:rsidP="00BD75B2">
      <w:pPr>
        <w:pStyle w:val="Rubrik3"/>
      </w:pPr>
      <w:bookmarkStart w:id="79" w:name="_Toc372034738"/>
      <w:bookmarkStart w:id="80" w:name="_Toc374962131"/>
      <w:r w:rsidRPr="00F74D98">
        <w:t>Regel 1</w:t>
      </w:r>
      <w:r>
        <w:t xml:space="preserve"> – ReferredInformation.time</w:t>
      </w:r>
      <w:bookmarkEnd w:id="79"/>
      <w:bookmarkEnd w:id="80"/>
    </w:p>
    <w:p w14:paraId="0DDA8E51" w14:textId="77777777" w:rsidR="00BD75B2" w:rsidRDefault="00BD75B2" w:rsidP="00BD75B2">
      <w:r>
        <w:t>För producent ska detta svar innehålla en given tidspunkt där denna avgörs på följande faktorer för att kunna passa in inom den för anropande tidsintervallbaserad sökparameter:</w:t>
      </w:r>
    </w:p>
    <w:p w14:paraId="14927170" w14:textId="77777777" w:rsidR="00BD75B2" w:rsidRDefault="00BD75B2" w:rsidP="00BD75B2">
      <w:pPr>
        <w:pStyle w:val="Liststycke"/>
        <w:numPr>
          <w:ilvl w:val="0"/>
          <w:numId w:val="30"/>
        </w:numPr>
      </w:pPr>
      <w:r>
        <w:t>Där start- och sluttid ryms inom sökt tidsintervall. Starttid anges som ReferredInformation.time.</w:t>
      </w:r>
    </w:p>
    <w:p w14:paraId="511693C4" w14:textId="77777777" w:rsidR="00BD75B2" w:rsidRDefault="00BD75B2" w:rsidP="00BD75B2">
      <w:pPr>
        <w:pStyle w:val="Liststycke"/>
        <w:numPr>
          <w:ilvl w:val="0"/>
          <w:numId w:val="30"/>
        </w:numPr>
      </w:pPr>
      <w:r>
        <w:t>Där endast starttid ryms inom sökt tidsintervall. Starttid anges som ReferredInformation.time.</w:t>
      </w:r>
    </w:p>
    <w:p w14:paraId="6A2F9FA1" w14:textId="77777777" w:rsidR="00BD75B2" w:rsidRDefault="00BD75B2" w:rsidP="00BD75B2">
      <w:pPr>
        <w:pStyle w:val="Liststycke"/>
        <w:numPr>
          <w:ilvl w:val="0"/>
          <w:numId w:val="30"/>
        </w:numPr>
      </w:pPr>
      <w:r>
        <w:t>Där endast sluttid ryms inom sökt tidsintervall. Starttid anges som ReferredInformation.time.</w:t>
      </w:r>
    </w:p>
    <w:p w14:paraId="400BC858" w14:textId="77777777" w:rsidR="00BD75B2" w:rsidRDefault="00BD75B2" w:rsidP="00BD75B2">
      <w:pPr>
        <w:pStyle w:val="Liststycke"/>
        <w:numPr>
          <w:ilvl w:val="0"/>
          <w:numId w:val="30"/>
        </w:numPr>
      </w:pPr>
      <w:r>
        <w:t>Där varken start- och sluttid ryms inom sökt tidsintervall men sträcker sig över denna tidsperiod. Starttid anges som ReferredInformation.time.</w:t>
      </w:r>
    </w:p>
    <w:p w14:paraId="1F119E2E" w14:textId="77777777" w:rsidR="00BD75B2" w:rsidRPr="00F74D98" w:rsidRDefault="00BD75B2" w:rsidP="00BD75B2">
      <w:pPr>
        <w:pStyle w:val="Liststycke"/>
        <w:numPr>
          <w:ilvl w:val="0"/>
          <w:numId w:val="30"/>
        </w:numPr>
      </w:pPr>
      <w:r>
        <w:t>Där det endast finns en starttid angiven men denna inte ryms inom sökt tidsintervall. Starttid anges som ReferredInformation.time.</w:t>
      </w:r>
    </w:p>
    <w:p w14:paraId="349CB0EB" w14:textId="77777777" w:rsidR="00BD75B2" w:rsidRPr="00BD75B2" w:rsidRDefault="00BD75B2" w:rsidP="00BD75B2"/>
    <w:p w14:paraId="08DCB809" w14:textId="77777777" w:rsidR="00AD1DA5" w:rsidRDefault="00AD1DA5">
      <w:pPr>
        <w:spacing w:line="240" w:lineRule="auto"/>
        <w:rPr>
          <w:rFonts w:eastAsia="Times New Roman"/>
          <w:bCs/>
          <w:sz w:val="30"/>
          <w:szCs w:val="28"/>
        </w:rPr>
      </w:pPr>
      <w:bookmarkStart w:id="81" w:name="_Toc374962132"/>
      <w:r>
        <w:br w:type="page"/>
      </w:r>
    </w:p>
    <w:p w14:paraId="26BE467D" w14:textId="01071C7E" w:rsidR="007E47C0" w:rsidRDefault="007E47C0" w:rsidP="007E47C0">
      <w:pPr>
        <w:pStyle w:val="Rubrik1"/>
      </w:pPr>
      <w:r>
        <w:lastRenderedPageBreak/>
        <w:t>Tjänstekontrakt</w:t>
      </w:r>
      <w:bookmarkEnd w:id="64"/>
      <w:bookmarkEnd w:id="75"/>
      <w:bookmarkEnd w:id="81"/>
    </w:p>
    <w:p w14:paraId="6CA2DF95" w14:textId="77777777" w:rsidR="007E47C0" w:rsidRDefault="00182658" w:rsidP="007E47C0">
      <w:pPr>
        <w:pStyle w:val="Rubrik2"/>
      </w:pPr>
      <w:bookmarkStart w:id="82" w:name="_Toc374962133"/>
      <w:r w:rsidRPr="008A2F4D">
        <w:t>GetObservation</w:t>
      </w:r>
      <w:bookmarkEnd w:id="82"/>
    </w:p>
    <w:p w14:paraId="3F683D7B" w14:textId="1F33EE06" w:rsidR="00C7180D" w:rsidRDefault="007C3FA1" w:rsidP="00F71DFD">
      <w:r>
        <w:t xml:space="preserve">Detta tjänstekontrakt hämtar observationsdata. Avsikten är </w:t>
      </w:r>
      <w:r w:rsidR="00D821ED">
        <w:t xml:space="preserve">att tillgodose vårdens </w:t>
      </w:r>
      <w:r w:rsidR="00C7180D">
        <w:t>och invånarens behov av e-tjänster för kommunikation av observationer</w:t>
      </w:r>
      <w:r w:rsidR="00D821ED">
        <w:t xml:space="preserve">. </w:t>
      </w:r>
      <w:r w:rsidR="00464801">
        <w:t xml:space="preserve">Vissa av tillämpningarna </w:t>
      </w:r>
      <w:r w:rsidR="00B87BA3">
        <w:t xml:space="preserve">av observationer </w:t>
      </w:r>
      <w:r w:rsidR="00464801">
        <w:t xml:space="preserve">är </w:t>
      </w:r>
      <w:r w:rsidR="00D821ED">
        <w:t>beskriv</w:t>
      </w:r>
      <w:r w:rsidR="00464801">
        <w:t>na</w:t>
      </w:r>
      <w:r w:rsidR="00D821ED">
        <w:t xml:space="preserve"> i särskilda tillämpningsanvisningar, t.ex. diagnos. </w:t>
      </w:r>
      <w:r w:rsidR="00BF3322">
        <w:t>Konsumenten</w:t>
      </w:r>
      <w:r w:rsidR="00F81B84">
        <w:t xml:space="preserve"> behandlar dessa informationsmängder medan engagemangsindex hanterar associerad metadata.</w:t>
      </w:r>
    </w:p>
    <w:p w14:paraId="1D0B7652" w14:textId="77777777" w:rsidR="00294A8F" w:rsidRDefault="00294A8F" w:rsidP="00F71DFD"/>
    <w:p w14:paraId="5BC6EB13" w14:textId="77777777" w:rsidR="007E47C0" w:rsidRDefault="00294A8F" w:rsidP="00F71DFD">
      <w:r>
        <w:t xml:space="preserve">En observation kan vara av arten noterat fenomen som </w:t>
      </w:r>
      <w:r w:rsidR="00492A7B">
        <w:t xml:space="preserve">rör en patients hälsotillstånd, t.ex. </w:t>
      </w:r>
      <w:r w:rsidR="00426B56">
        <w:t xml:space="preserve">kliniskt fynd eller diagnostyp. </w:t>
      </w:r>
      <w:r w:rsidR="00492A7B">
        <w:t>Värde</w:t>
      </w:r>
      <w:r>
        <w:t xml:space="preserve">beskrivningen erbjuder mer detaljerad information bakom </w:t>
      </w:r>
      <w:r w:rsidR="00492A7B">
        <w:t xml:space="preserve">observationen i sin helhet, t.ex. </w:t>
      </w:r>
      <w:r w:rsidR="00426B56">
        <w:t>blåsa på kind eller diabetes som värde till diagnostypen huvuddiagnos.</w:t>
      </w:r>
    </w:p>
    <w:p w14:paraId="79351616" w14:textId="77777777" w:rsidR="00C47298" w:rsidRPr="00C83567" w:rsidRDefault="00C47298" w:rsidP="00F71DFD">
      <w:pPr>
        <w:rPr>
          <w:color w:val="4F81BD" w:themeColor="accent1"/>
        </w:rPr>
      </w:pPr>
    </w:p>
    <w:p w14:paraId="049D3033" w14:textId="77777777" w:rsidR="007E47C0" w:rsidRDefault="007E47C0" w:rsidP="007E47C0">
      <w:pPr>
        <w:pStyle w:val="Rubrik3"/>
      </w:pPr>
      <w:bookmarkStart w:id="83" w:name="_Toc374962134"/>
      <w:r>
        <w:t>Version</w:t>
      </w:r>
      <w:bookmarkEnd w:id="83"/>
    </w:p>
    <w:p w14:paraId="1D4EBEB7" w14:textId="77777777" w:rsidR="007E47C0" w:rsidRDefault="0029749F" w:rsidP="007E47C0">
      <w:r>
        <w:t>1.0</w:t>
      </w:r>
    </w:p>
    <w:p w14:paraId="70F73012" w14:textId="77777777" w:rsidR="0029749F" w:rsidRPr="00C55071" w:rsidRDefault="0029749F" w:rsidP="007E47C0"/>
    <w:p w14:paraId="55FC0837" w14:textId="77777777" w:rsidR="007E47C0" w:rsidRDefault="007E47C0" w:rsidP="007E47C0">
      <w:pPr>
        <w:pStyle w:val="Rubrik3"/>
      </w:pPr>
      <w:bookmarkStart w:id="84" w:name="_Ref370222427"/>
      <w:bookmarkStart w:id="85" w:name="_Toc374962135"/>
      <w:r>
        <w:t>Fältregler</w:t>
      </w:r>
      <w:bookmarkEnd w:id="84"/>
      <w:bookmarkEnd w:id="85"/>
    </w:p>
    <w:p w14:paraId="40D4128D" w14:textId="77777777" w:rsidR="007E47C0" w:rsidRDefault="007E47C0" w:rsidP="007E47C0">
      <w:r>
        <w:t xml:space="preserve">Nedanstående tabell beskriver varje element i begäran och svar. Har namnet en * finns </w:t>
      </w:r>
      <w:r w:rsidR="00302280">
        <w:t>ytterligare</w:t>
      </w:r>
      <w:r>
        <w:t xml:space="preserve"> regler för detta element och beskrivs mer i detalj i stycket Regler. </w:t>
      </w:r>
    </w:p>
    <w:p w14:paraId="22D88CA2" w14:textId="77777777" w:rsidR="007E47C0" w:rsidRDefault="007E47C0" w:rsidP="007E47C0"/>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887331" w:rsidRPr="00F71DFD" w14:paraId="32BF4A5E" w14:textId="77777777" w:rsidTr="000627CC">
        <w:tc>
          <w:tcPr>
            <w:tcW w:w="2474" w:type="dxa"/>
            <w:shd w:val="clear" w:color="auto" w:fill="D9D9D9" w:themeFill="background1" w:themeFillShade="D9"/>
          </w:tcPr>
          <w:p w14:paraId="6897DB6C" w14:textId="77777777" w:rsidR="00887331" w:rsidRPr="00F71DFD" w:rsidRDefault="00887331" w:rsidP="00F71DFD">
            <w:pPr>
              <w:rPr>
                <w:b/>
              </w:rPr>
            </w:pPr>
            <w:r w:rsidRPr="00F71DFD">
              <w:rPr>
                <w:b/>
              </w:rPr>
              <w:t>Namn</w:t>
            </w:r>
          </w:p>
        </w:tc>
        <w:tc>
          <w:tcPr>
            <w:tcW w:w="2506" w:type="dxa"/>
            <w:shd w:val="clear" w:color="auto" w:fill="D9D9D9" w:themeFill="background1" w:themeFillShade="D9"/>
          </w:tcPr>
          <w:p w14:paraId="24C99D65" w14:textId="77777777" w:rsidR="00887331" w:rsidRPr="00F71DFD" w:rsidRDefault="00887331" w:rsidP="00F71DFD">
            <w:pPr>
              <w:rPr>
                <w:b/>
              </w:rPr>
            </w:pPr>
            <w:r w:rsidRPr="00F71DFD">
              <w:rPr>
                <w:b/>
              </w:rPr>
              <w:t>Typ</w:t>
            </w:r>
          </w:p>
        </w:tc>
        <w:tc>
          <w:tcPr>
            <w:tcW w:w="2925" w:type="dxa"/>
            <w:shd w:val="clear" w:color="auto" w:fill="D9D9D9" w:themeFill="background1" w:themeFillShade="D9"/>
          </w:tcPr>
          <w:p w14:paraId="65A7F964" w14:textId="77777777" w:rsidR="00887331" w:rsidRPr="00F71DFD" w:rsidRDefault="00887331" w:rsidP="00F71DFD">
            <w:pPr>
              <w:rPr>
                <w:b/>
              </w:rPr>
            </w:pPr>
            <w:r w:rsidRPr="00F71DFD">
              <w:rPr>
                <w:b/>
              </w:rPr>
              <w:t>Beskrivning</w:t>
            </w:r>
          </w:p>
        </w:tc>
        <w:tc>
          <w:tcPr>
            <w:tcW w:w="1617" w:type="dxa"/>
            <w:shd w:val="clear" w:color="auto" w:fill="D9D9D9" w:themeFill="background1" w:themeFillShade="D9"/>
          </w:tcPr>
          <w:p w14:paraId="78175907" w14:textId="77777777" w:rsidR="00887331" w:rsidRPr="00F71DFD" w:rsidRDefault="00887331" w:rsidP="00F71DFD">
            <w:pPr>
              <w:rPr>
                <w:b/>
              </w:rPr>
            </w:pPr>
            <w:r w:rsidRPr="00F71DFD">
              <w:rPr>
                <w:b/>
              </w:rPr>
              <w:t>Kardinalitet</w:t>
            </w:r>
          </w:p>
        </w:tc>
      </w:tr>
      <w:tr w:rsidR="00887331" w:rsidRPr="00F71DFD" w14:paraId="79AFD72B" w14:textId="77777777" w:rsidTr="000627CC">
        <w:tc>
          <w:tcPr>
            <w:tcW w:w="2474" w:type="dxa"/>
          </w:tcPr>
          <w:p w14:paraId="6F94D67B" w14:textId="77777777" w:rsidR="00887331" w:rsidRPr="00F71DFD" w:rsidRDefault="00887331" w:rsidP="00F71DFD">
            <w:pPr>
              <w:rPr>
                <w:b/>
              </w:rPr>
            </w:pPr>
            <w:r w:rsidRPr="00F71DFD">
              <w:rPr>
                <w:b/>
              </w:rPr>
              <w:t>Begäran</w:t>
            </w:r>
          </w:p>
        </w:tc>
        <w:tc>
          <w:tcPr>
            <w:tcW w:w="2506" w:type="dxa"/>
          </w:tcPr>
          <w:p w14:paraId="3BF520D3" w14:textId="77777777" w:rsidR="00887331" w:rsidRPr="00F71DFD" w:rsidRDefault="00887331" w:rsidP="00F71DFD">
            <w:pPr>
              <w:rPr>
                <w:b/>
              </w:rPr>
            </w:pPr>
          </w:p>
        </w:tc>
        <w:tc>
          <w:tcPr>
            <w:tcW w:w="2925" w:type="dxa"/>
          </w:tcPr>
          <w:p w14:paraId="45F9071C" w14:textId="77777777" w:rsidR="00887331" w:rsidRPr="00F71DFD" w:rsidRDefault="00887331" w:rsidP="00F71DFD">
            <w:pPr>
              <w:rPr>
                <w:b/>
              </w:rPr>
            </w:pPr>
          </w:p>
        </w:tc>
        <w:tc>
          <w:tcPr>
            <w:tcW w:w="1617" w:type="dxa"/>
          </w:tcPr>
          <w:p w14:paraId="7D928972" w14:textId="77777777" w:rsidR="00887331" w:rsidRPr="00F71DFD" w:rsidRDefault="00887331" w:rsidP="00F71DFD">
            <w:pPr>
              <w:rPr>
                <w:b/>
              </w:rPr>
            </w:pPr>
          </w:p>
        </w:tc>
      </w:tr>
      <w:tr w:rsidR="00887331" w:rsidRPr="008345BA" w14:paraId="1D0254FF" w14:textId="77777777" w:rsidTr="000627CC">
        <w:tc>
          <w:tcPr>
            <w:tcW w:w="2474" w:type="dxa"/>
          </w:tcPr>
          <w:p w14:paraId="69DE7718" w14:textId="77777777" w:rsidR="00887331" w:rsidRPr="008345BA" w:rsidRDefault="00887331" w:rsidP="00F71DFD">
            <w:r w:rsidRPr="008345BA">
              <w:t>patientId</w:t>
            </w:r>
            <w:r w:rsidR="0046378B">
              <w:t>*</w:t>
            </w:r>
          </w:p>
        </w:tc>
        <w:tc>
          <w:tcPr>
            <w:tcW w:w="2506" w:type="dxa"/>
          </w:tcPr>
          <w:p w14:paraId="168BB1E8" w14:textId="77777777" w:rsidR="00887331" w:rsidRPr="008345BA" w:rsidRDefault="00345CCC" w:rsidP="00F71DFD">
            <w:r w:rsidRPr="008345BA">
              <w:t>IIType</w:t>
            </w:r>
          </w:p>
        </w:tc>
        <w:tc>
          <w:tcPr>
            <w:tcW w:w="2925" w:type="dxa"/>
          </w:tcPr>
          <w:p w14:paraId="0834D120" w14:textId="77777777" w:rsidR="0050180D" w:rsidRDefault="00887331" w:rsidP="00F71DFD">
            <w:r w:rsidRPr="008345BA">
              <w:t>Id för patienten.</w:t>
            </w:r>
          </w:p>
          <w:p w14:paraId="6D4762CF" w14:textId="77777777" w:rsidR="0046378B" w:rsidRPr="006F1801" w:rsidRDefault="0046378B" w:rsidP="00F71DFD">
            <w:r>
              <w:t>(Fält 1)</w:t>
            </w:r>
          </w:p>
        </w:tc>
        <w:tc>
          <w:tcPr>
            <w:tcW w:w="1617" w:type="dxa"/>
          </w:tcPr>
          <w:p w14:paraId="66A68327" w14:textId="77777777" w:rsidR="00887331" w:rsidRPr="008345BA" w:rsidRDefault="00887331" w:rsidP="00F71DFD">
            <w:r w:rsidRPr="008345BA">
              <w:t>1</w:t>
            </w:r>
          </w:p>
        </w:tc>
      </w:tr>
      <w:tr w:rsidR="00C11F25" w:rsidRPr="00FE0141" w14:paraId="00377091" w14:textId="77777777" w:rsidTr="000627CC">
        <w:tc>
          <w:tcPr>
            <w:tcW w:w="2474" w:type="dxa"/>
          </w:tcPr>
          <w:p w14:paraId="7D838EB4" w14:textId="77777777" w:rsidR="00C11F25" w:rsidRPr="00FE0141" w:rsidRDefault="00C11F25" w:rsidP="00F71DFD">
            <w:pPr>
              <w:rPr>
                <w:i/>
              </w:rPr>
            </w:pPr>
            <w:r w:rsidRPr="00FE0141">
              <w:rPr>
                <w:i/>
              </w:rPr>
              <w:t>patientId.root</w:t>
            </w:r>
          </w:p>
        </w:tc>
        <w:tc>
          <w:tcPr>
            <w:tcW w:w="2506" w:type="dxa"/>
          </w:tcPr>
          <w:p w14:paraId="3B0687F3" w14:textId="77777777" w:rsidR="00C11F25" w:rsidRPr="00FE0141" w:rsidRDefault="00C11F25" w:rsidP="00F71DFD">
            <w:pPr>
              <w:rPr>
                <w:i/>
              </w:rPr>
            </w:pPr>
            <w:r w:rsidRPr="00FE0141">
              <w:rPr>
                <w:i/>
              </w:rPr>
              <w:t>String</w:t>
            </w:r>
          </w:p>
        </w:tc>
        <w:tc>
          <w:tcPr>
            <w:tcW w:w="2925" w:type="dxa"/>
          </w:tcPr>
          <w:p w14:paraId="049A5929" w14:textId="77777777" w:rsidR="00D2469C" w:rsidRPr="00FE0141" w:rsidRDefault="00D2469C" w:rsidP="00F71DFD">
            <w:pPr>
              <w:rPr>
                <w:i/>
              </w:rPr>
            </w:pPr>
            <w:r w:rsidRPr="00FE0141">
              <w:rPr>
                <w:i/>
              </w:rPr>
              <w:t>KV OID för typ av identifierare:</w:t>
            </w:r>
          </w:p>
          <w:p w14:paraId="305B323E" w14:textId="77777777" w:rsidR="00D2469C" w:rsidRPr="00FE0141" w:rsidRDefault="00D2469C" w:rsidP="00F71DFD">
            <w:pPr>
              <w:rPr>
                <w:i/>
              </w:rPr>
            </w:pPr>
          </w:p>
          <w:p w14:paraId="35A33EC7" w14:textId="77777777" w:rsidR="00D2469C" w:rsidRPr="00FE0141" w:rsidRDefault="00D2469C" w:rsidP="00F71DFD">
            <w:pPr>
              <w:rPr>
                <w:i/>
              </w:rPr>
            </w:pPr>
            <w:r w:rsidRPr="00FE0141">
              <w:rPr>
                <w:i/>
              </w:rPr>
              <w:t>För personnummer ska Skatteverkets pers</w:t>
            </w:r>
            <w:r w:rsidR="00162662">
              <w:rPr>
                <w:i/>
              </w:rPr>
              <w:t>onnummer (1.2.752.129.2.1.3.1).</w:t>
            </w:r>
          </w:p>
          <w:p w14:paraId="52AC325B" w14:textId="77777777" w:rsidR="00D2469C" w:rsidRPr="00FE0141" w:rsidRDefault="00D2469C" w:rsidP="00F71DFD">
            <w:pPr>
              <w:rPr>
                <w:i/>
              </w:rPr>
            </w:pPr>
            <w:r w:rsidRPr="00FE0141">
              <w:rPr>
                <w:i/>
              </w:rPr>
              <w:t>För samordningsnummer ska Skatteverkets samordnin</w:t>
            </w:r>
            <w:r w:rsidR="00162662">
              <w:rPr>
                <w:i/>
              </w:rPr>
              <w:t>gsnummer (1.2.752.129.2.1.3.3).</w:t>
            </w:r>
          </w:p>
          <w:p w14:paraId="3314B3A3" w14:textId="77777777" w:rsidR="00D2469C" w:rsidRPr="00FE0141" w:rsidRDefault="00D2469C" w:rsidP="00F71DFD">
            <w:pPr>
              <w:rPr>
                <w:i/>
              </w:rPr>
            </w:pPr>
            <w:r w:rsidRPr="00FE0141">
              <w:rPr>
                <w:i/>
              </w:rPr>
              <w:t>För nationella reservnummer (1.2.752.129.2.1.3.2).</w:t>
            </w:r>
          </w:p>
          <w:p w14:paraId="3C3C413E" w14:textId="36234A8B" w:rsidR="00C11F25" w:rsidRPr="00FE0141" w:rsidRDefault="00D2469C" w:rsidP="00F71DFD">
            <w:pPr>
              <w:rPr>
                <w:i/>
              </w:rPr>
            </w:pPr>
            <w:r w:rsidRPr="00FE0141">
              <w:rPr>
                <w:i/>
              </w:rPr>
              <w:t xml:space="preserve">För reservnummer används lokalt definierade </w:t>
            </w:r>
            <w:r w:rsidR="0003088B">
              <w:rPr>
                <w:i/>
              </w:rPr>
              <w:t>reservnumret</w:t>
            </w:r>
            <w:r w:rsidRPr="00FE0141">
              <w:rPr>
                <w:i/>
              </w:rPr>
              <w:t xml:space="preserve"> (1.2.752.97.3.1.3).</w:t>
            </w:r>
          </w:p>
        </w:tc>
        <w:tc>
          <w:tcPr>
            <w:tcW w:w="1617" w:type="dxa"/>
          </w:tcPr>
          <w:p w14:paraId="6E9FB6DF" w14:textId="77777777" w:rsidR="00C11F25" w:rsidRPr="00FE0141" w:rsidRDefault="005B23F5" w:rsidP="00F71DFD">
            <w:pPr>
              <w:rPr>
                <w:i/>
              </w:rPr>
            </w:pPr>
            <w:r w:rsidRPr="00FE0141">
              <w:rPr>
                <w:i/>
              </w:rPr>
              <w:t>1</w:t>
            </w:r>
          </w:p>
        </w:tc>
      </w:tr>
      <w:tr w:rsidR="00C11F25" w:rsidRPr="00FE0141" w14:paraId="63FC335F" w14:textId="77777777" w:rsidTr="000627CC">
        <w:tc>
          <w:tcPr>
            <w:tcW w:w="2474" w:type="dxa"/>
          </w:tcPr>
          <w:p w14:paraId="69E61F59" w14:textId="77777777" w:rsidR="00C11F25" w:rsidRPr="00FE0141" w:rsidRDefault="00C11F25" w:rsidP="00F71DFD">
            <w:pPr>
              <w:rPr>
                <w:i/>
              </w:rPr>
            </w:pPr>
            <w:r w:rsidRPr="00FE0141">
              <w:rPr>
                <w:i/>
              </w:rPr>
              <w:t>patientId.extension</w:t>
            </w:r>
          </w:p>
        </w:tc>
        <w:tc>
          <w:tcPr>
            <w:tcW w:w="2506" w:type="dxa"/>
          </w:tcPr>
          <w:p w14:paraId="3C4D8DC6" w14:textId="77777777" w:rsidR="00C11F25" w:rsidRPr="00FE0141" w:rsidRDefault="00C11F25" w:rsidP="00F71DFD">
            <w:pPr>
              <w:rPr>
                <w:i/>
              </w:rPr>
            </w:pPr>
            <w:r w:rsidRPr="00FE0141">
              <w:rPr>
                <w:i/>
              </w:rPr>
              <w:t>String</w:t>
            </w:r>
          </w:p>
        </w:tc>
        <w:tc>
          <w:tcPr>
            <w:tcW w:w="2925" w:type="dxa"/>
          </w:tcPr>
          <w:p w14:paraId="0644B123" w14:textId="77777777" w:rsidR="00C11F25" w:rsidRDefault="005264B2" w:rsidP="00F71DFD">
            <w:pPr>
              <w:rPr>
                <w:i/>
              </w:rPr>
            </w:pPr>
            <w:r>
              <w:rPr>
                <w:i/>
              </w:rPr>
              <w:t>Personnummer/</w:t>
            </w:r>
            <w:r w:rsidR="004E5483">
              <w:rPr>
                <w:i/>
              </w:rPr>
              <w:t>globalt reservnummer/</w:t>
            </w:r>
            <w:r w:rsidR="00C11F25" w:rsidRPr="00FE0141">
              <w:rPr>
                <w:i/>
              </w:rPr>
              <w:t>samordningsnummer</w:t>
            </w:r>
            <w:r>
              <w:rPr>
                <w:i/>
              </w:rPr>
              <w:t>.</w:t>
            </w:r>
          </w:p>
          <w:p w14:paraId="144C34C7" w14:textId="77777777" w:rsidR="005264B2" w:rsidRDefault="005264B2" w:rsidP="00F71DFD">
            <w:pPr>
              <w:rPr>
                <w:i/>
              </w:rPr>
            </w:pPr>
          </w:p>
          <w:p w14:paraId="4A917E73" w14:textId="77777777" w:rsidR="005264B2" w:rsidRPr="00FE0141" w:rsidRDefault="005264B2" w:rsidP="00F71DFD">
            <w:pPr>
              <w:rPr>
                <w:i/>
              </w:rPr>
            </w:pPr>
            <w:r>
              <w:rPr>
                <w:i/>
              </w:rPr>
              <w:lastRenderedPageBreak/>
              <w:t xml:space="preserve">För </w:t>
            </w:r>
            <w:r w:rsidR="004E5483">
              <w:rPr>
                <w:i/>
              </w:rPr>
              <w:t xml:space="preserve">lokala </w:t>
            </w:r>
            <w:r>
              <w:rPr>
                <w:i/>
              </w:rPr>
              <w:t xml:space="preserve">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Pr>
          <w:p w14:paraId="4AACD88B" w14:textId="77777777" w:rsidR="00C11F25" w:rsidRPr="00FE0141" w:rsidRDefault="005B23F5" w:rsidP="00F71DFD">
            <w:pPr>
              <w:rPr>
                <w:i/>
              </w:rPr>
            </w:pPr>
            <w:r w:rsidRPr="00FE0141">
              <w:rPr>
                <w:i/>
              </w:rPr>
              <w:lastRenderedPageBreak/>
              <w:t>1</w:t>
            </w:r>
          </w:p>
        </w:tc>
      </w:tr>
      <w:tr w:rsidR="00887331" w:rsidRPr="008345BA" w14:paraId="5D01A155" w14:textId="77777777" w:rsidTr="000627CC">
        <w:tc>
          <w:tcPr>
            <w:tcW w:w="2474" w:type="dxa"/>
          </w:tcPr>
          <w:p w14:paraId="5D4BAC69" w14:textId="77777777" w:rsidR="00887331" w:rsidRPr="008345BA" w:rsidRDefault="00887331" w:rsidP="00F71DFD">
            <w:r w:rsidRPr="008345BA">
              <w:lastRenderedPageBreak/>
              <w:t>timePeriod</w:t>
            </w:r>
            <w:r w:rsidR="00A66875">
              <w:t>*</w:t>
            </w:r>
          </w:p>
        </w:tc>
        <w:tc>
          <w:tcPr>
            <w:tcW w:w="2506" w:type="dxa"/>
          </w:tcPr>
          <w:p w14:paraId="3B221D60" w14:textId="77777777" w:rsidR="00887331" w:rsidRPr="008345BA" w:rsidRDefault="00887331" w:rsidP="00F71DFD">
            <w:r w:rsidRPr="008345BA">
              <w:rPr>
                <w:rFonts w:cs="Arial"/>
                <w:color w:val="000000"/>
                <w:highlight w:val="white"/>
                <w:lang w:eastAsia="sv-SE"/>
              </w:rPr>
              <w:t>TimePeriodType</w:t>
            </w:r>
          </w:p>
        </w:tc>
        <w:tc>
          <w:tcPr>
            <w:tcW w:w="2925" w:type="dxa"/>
          </w:tcPr>
          <w:p w14:paraId="26CDAE90" w14:textId="77777777" w:rsidR="00A30727" w:rsidRDefault="00C43665" w:rsidP="00F71DFD">
            <w:r w:rsidRPr="008345BA">
              <w:t>Begränsning av sökning</w:t>
            </w:r>
            <w:r w:rsidR="00887331" w:rsidRPr="008345BA">
              <w:t xml:space="preserve"> i tid. Begränsningen sker genom att resultatet innehåller de poster som i något av de tidsfält som ingår i svarsmeddelandet anger en tidpunkt</w:t>
            </w:r>
            <w:r w:rsidR="00CE4289" w:rsidRPr="008345BA">
              <w:t xml:space="preserve"> (dvs. TimeStamp)</w:t>
            </w:r>
            <w:r w:rsidR="00887331" w:rsidRPr="008345BA">
              <w:t xml:space="preserve"> som ligger inom det sökta tidsintervallet (start- och</w:t>
            </w:r>
            <w:r w:rsidR="008046A0" w:rsidRPr="008345BA">
              <w:t>/eller</w:t>
            </w:r>
            <w:r w:rsidR="00887331" w:rsidRPr="008345BA">
              <w:t xml:space="preserve"> slutpunkt </w:t>
            </w:r>
            <w:r w:rsidR="00930A7B" w:rsidRPr="008345BA">
              <w:t xml:space="preserve">ska </w:t>
            </w:r>
            <w:r w:rsidR="00887331" w:rsidRPr="008345BA">
              <w:t>inkluderas i intervallet).</w:t>
            </w:r>
            <w:r w:rsidR="004D4510" w:rsidRPr="008345BA">
              <w:t xml:space="preserve"> </w:t>
            </w:r>
          </w:p>
          <w:p w14:paraId="3BAE971D" w14:textId="77777777" w:rsidR="00162662" w:rsidRPr="008345BA" w:rsidRDefault="00162662" w:rsidP="00F71DFD"/>
          <w:p w14:paraId="33E81458" w14:textId="77777777" w:rsidR="00F84A0F" w:rsidRDefault="004D4510" w:rsidP="00F71DFD">
            <w:pPr>
              <w:rPr>
                <w:rFonts w:cs="Arial"/>
              </w:rPr>
            </w:pPr>
            <w:r w:rsidRPr="008345BA">
              <w:t>Exempel på sökvariabel är</w:t>
            </w:r>
            <w:r w:rsidRPr="008345BA">
              <w:rPr>
                <w:rFonts w:cs="Arial"/>
              </w:rPr>
              <w:t xml:space="preserve"> ÅÅÅÅMMDDttmmss- ÅÅÅÅMMDDttmmss</w:t>
            </w:r>
            <w:r w:rsidR="00A66875">
              <w:rPr>
                <w:rFonts w:cs="Arial"/>
              </w:rPr>
              <w:t xml:space="preserve"> </w:t>
            </w:r>
          </w:p>
          <w:p w14:paraId="69614184" w14:textId="77777777" w:rsidR="00887331" w:rsidRPr="008345BA" w:rsidRDefault="00A66875" w:rsidP="00F71DFD">
            <w:r>
              <w:t>(Fält 1)</w:t>
            </w:r>
          </w:p>
        </w:tc>
        <w:tc>
          <w:tcPr>
            <w:tcW w:w="1617" w:type="dxa"/>
          </w:tcPr>
          <w:p w14:paraId="531B6514" w14:textId="77777777" w:rsidR="00887331" w:rsidRPr="008345BA" w:rsidRDefault="00887331" w:rsidP="00F71DFD">
            <w:r w:rsidRPr="008345BA">
              <w:t>0..1</w:t>
            </w:r>
          </w:p>
        </w:tc>
      </w:tr>
      <w:tr w:rsidR="00D2469C" w:rsidRPr="00FE0141" w14:paraId="7E63A912" w14:textId="77777777" w:rsidTr="0087117C">
        <w:tc>
          <w:tcPr>
            <w:tcW w:w="2474" w:type="dxa"/>
          </w:tcPr>
          <w:p w14:paraId="22971764" w14:textId="77777777" w:rsidR="00D2469C" w:rsidRPr="00FE0141" w:rsidRDefault="00D2469C" w:rsidP="00F71DFD">
            <w:pPr>
              <w:rPr>
                <w:i/>
              </w:rPr>
            </w:pPr>
            <w:r w:rsidRPr="00FE0141">
              <w:rPr>
                <w:i/>
              </w:rPr>
              <w:t>timePeriod.start</w:t>
            </w:r>
          </w:p>
        </w:tc>
        <w:tc>
          <w:tcPr>
            <w:tcW w:w="2506" w:type="dxa"/>
          </w:tcPr>
          <w:p w14:paraId="1969252E" w14:textId="77777777" w:rsidR="00D2469C" w:rsidRPr="00FE0141" w:rsidRDefault="00D2469C" w:rsidP="00F71DFD">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71C424FB" w14:textId="77777777" w:rsidR="00D2469C" w:rsidRPr="0065250C" w:rsidRDefault="0065250C" w:rsidP="00F71DFD">
            <w:pPr>
              <w:rPr>
                <w:i/>
              </w:rPr>
            </w:pPr>
            <w:r w:rsidRPr="0065250C">
              <w:rPr>
                <w:i/>
                <w:spacing w:val="-1"/>
              </w:rPr>
              <w:t xml:space="preserve">Startdatum. Format </w:t>
            </w:r>
            <w:r w:rsidRPr="0065250C">
              <w:rPr>
                <w:rFonts w:cs="Arial"/>
                <w:i/>
              </w:rPr>
              <w:t>ÅÅÅÅMMDDttmmss</w:t>
            </w:r>
            <w:r w:rsidRPr="0065250C">
              <w:rPr>
                <w:i/>
                <w:spacing w:val="-1"/>
              </w:rPr>
              <w:t>.</w:t>
            </w:r>
          </w:p>
        </w:tc>
        <w:tc>
          <w:tcPr>
            <w:tcW w:w="1617" w:type="dxa"/>
          </w:tcPr>
          <w:p w14:paraId="0CCBB822" w14:textId="77777777" w:rsidR="00D2469C" w:rsidRPr="00FE0141" w:rsidRDefault="00BE0E91" w:rsidP="00F71DFD">
            <w:pPr>
              <w:rPr>
                <w:i/>
              </w:rPr>
            </w:pPr>
            <w:r>
              <w:rPr>
                <w:i/>
              </w:rPr>
              <w:t>1</w:t>
            </w:r>
          </w:p>
        </w:tc>
      </w:tr>
      <w:tr w:rsidR="00D2469C" w:rsidRPr="00FE0141" w14:paraId="05F89BBA" w14:textId="77777777" w:rsidTr="000627CC">
        <w:tc>
          <w:tcPr>
            <w:tcW w:w="2474" w:type="dxa"/>
          </w:tcPr>
          <w:p w14:paraId="505A04A2" w14:textId="77777777" w:rsidR="00D2469C" w:rsidRPr="00FE0141" w:rsidRDefault="00D2469C" w:rsidP="00F71DFD">
            <w:pPr>
              <w:rPr>
                <w:i/>
              </w:rPr>
            </w:pPr>
            <w:r w:rsidRPr="00FE0141">
              <w:rPr>
                <w:i/>
              </w:rPr>
              <w:t>timePeriod.end</w:t>
            </w:r>
          </w:p>
        </w:tc>
        <w:tc>
          <w:tcPr>
            <w:tcW w:w="2506" w:type="dxa"/>
          </w:tcPr>
          <w:p w14:paraId="2870A6AD" w14:textId="77777777" w:rsidR="00D2469C" w:rsidRPr="00FE0141" w:rsidRDefault="00D2469C" w:rsidP="00F71DFD">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04B6FCF0" w14:textId="77777777" w:rsidR="00D2469C" w:rsidRPr="0065250C" w:rsidRDefault="0065250C" w:rsidP="00F71DFD">
            <w:pPr>
              <w:rPr>
                <w:i/>
              </w:rPr>
            </w:pPr>
            <w:r w:rsidRPr="0065250C">
              <w:rPr>
                <w:i/>
                <w:spacing w:val="-1"/>
              </w:rPr>
              <w:t xml:space="preserve">Slutdatum. Format </w:t>
            </w:r>
            <w:r w:rsidRPr="0065250C">
              <w:rPr>
                <w:rFonts w:cs="Arial"/>
                <w:i/>
              </w:rPr>
              <w:t>ÅÅÅÅMMDDttmmss</w:t>
            </w:r>
            <w:r w:rsidRPr="0065250C">
              <w:rPr>
                <w:i/>
                <w:spacing w:val="-1"/>
              </w:rPr>
              <w:t>.</w:t>
            </w:r>
          </w:p>
        </w:tc>
        <w:tc>
          <w:tcPr>
            <w:tcW w:w="1617" w:type="dxa"/>
          </w:tcPr>
          <w:p w14:paraId="7B123E9A" w14:textId="77777777" w:rsidR="00D2469C" w:rsidRPr="00FE0141" w:rsidRDefault="00BE0E91" w:rsidP="00F71DFD">
            <w:pPr>
              <w:rPr>
                <w:i/>
              </w:rPr>
            </w:pPr>
            <w:r>
              <w:rPr>
                <w:i/>
              </w:rPr>
              <w:t>0..1</w:t>
            </w:r>
          </w:p>
        </w:tc>
      </w:tr>
      <w:tr w:rsidR="00A943AD" w:rsidRPr="008345BA" w14:paraId="34CAB947" w14:textId="77777777" w:rsidTr="00A943AD">
        <w:tc>
          <w:tcPr>
            <w:tcW w:w="2474" w:type="dxa"/>
          </w:tcPr>
          <w:p w14:paraId="2D7AD2C3" w14:textId="77777777" w:rsidR="00A943AD" w:rsidRPr="008345BA" w:rsidRDefault="00A943AD" w:rsidP="00F71DFD">
            <w:r w:rsidRPr="008345BA">
              <w:rPr>
                <w:rFonts w:cs="Arial"/>
                <w:color w:val="000000"/>
                <w:highlight w:val="white"/>
                <w:lang w:eastAsia="sv-SE"/>
              </w:rPr>
              <w:t>observationType</w:t>
            </w:r>
            <w:r w:rsidR="00A66875">
              <w:rPr>
                <w:rFonts w:cs="Arial"/>
                <w:color w:val="000000"/>
                <w:lang w:eastAsia="sv-SE"/>
              </w:rPr>
              <w:t>*</w:t>
            </w:r>
          </w:p>
        </w:tc>
        <w:tc>
          <w:tcPr>
            <w:tcW w:w="2506" w:type="dxa"/>
          </w:tcPr>
          <w:p w14:paraId="5BF4526A" w14:textId="77777777" w:rsidR="00A943AD" w:rsidRPr="008345BA" w:rsidRDefault="00A943AD" w:rsidP="00F71DFD">
            <w:r w:rsidRPr="008345BA">
              <w:t>CVType</w:t>
            </w:r>
          </w:p>
        </w:tc>
        <w:tc>
          <w:tcPr>
            <w:tcW w:w="2925" w:type="dxa"/>
          </w:tcPr>
          <w:p w14:paraId="470A829A" w14:textId="77777777" w:rsidR="00A943AD" w:rsidRPr="00F84A0F" w:rsidRDefault="00A943AD" w:rsidP="00F71DFD">
            <w:r w:rsidRPr="008345BA">
              <w:t xml:space="preserve">Begränsning av sökning avseende observationen till en viss typ av värde som man vill titta närmare på, t.ex. kliniskt </w:t>
            </w:r>
            <w:r w:rsidRPr="00F84A0F">
              <w:t>fynd eller viss diagnostyp.</w:t>
            </w:r>
          </w:p>
          <w:p w14:paraId="79411C78" w14:textId="77777777" w:rsidR="00A943AD" w:rsidRPr="008345BA" w:rsidRDefault="00A66875" w:rsidP="00F71DFD">
            <w:r w:rsidRPr="00F84A0F">
              <w:t>(Fält 1)</w:t>
            </w:r>
          </w:p>
        </w:tc>
        <w:tc>
          <w:tcPr>
            <w:tcW w:w="1617" w:type="dxa"/>
          </w:tcPr>
          <w:p w14:paraId="51EE0F38" w14:textId="77777777" w:rsidR="00A943AD" w:rsidRPr="008345BA" w:rsidRDefault="00F20591" w:rsidP="00F71DFD">
            <w:r>
              <w:t>0..*</w:t>
            </w:r>
          </w:p>
        </w:tc>
      </w:tr>
      <w:tr w:rsidR="00FE0141" w:rsidRPr="00575F5C" w14:paraId="7F36BB69" w14:textId="77777777" w:rsidTr="0087117C">
        <w:tc>
          <w:tcPr>
            <w:tcW w:w="2474" w:type="dxa"/>
          </w:tcPr>
          <w:p w14:paraId="60329BC7"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w:t>
            </w:r>
          </w:p>
        </w:tc>
        <w:tc>
          <w:tcPr>
            <w:tcW w:w="2506" w:type="dxa"/>
          </w:tcPr>
          <w:p w14:paraId="108F09F9" w14:textId="77777777" w:rsidR="00FE0141" w:rsidRPr="00575F5C" w:rsidRDefault="00233E81" w:rsidP="00F71DFD">
            <w:pPr>
              <w:rPr>
                <w:i/>
              </w:rPr>
            </w:pPr>
            <w:r w:rsidRPr="00575F5C">
              <w:rPr>
                <w:i/>
              </w:rPr>
              <w:t>String</w:t>
            </w:r>
          </w:p>
        </w:tc>
        <w:tc>
          <w:tcPr>
            <w:tcW w:w="2925" w:type="dxa"/>
          </w:tcPr>
          <w:p w14:paraId="5A7E3F6A" w14:textId="77777777" w:rsidR="00FE0141" w:rsidRPr="00575F5C" w:rsidRDefault="00575F5C" w:rsidP="00F71DFD">
            <w:pPr>
              <w:rPr>
                <w:i/>
              </w:rPr>
            </w:pPr>
            <w:r w:rsidRPr="00575F5C">
              <w:rPr>
                <w:i/>
              </w:rPr>
              <w:t>Kod för observationstyp</w:t>
            </w:r>
          </w:p>
        </w:tc>
        <w:tc>
          <w:tcPr>
            <w:tcW w:w="1617" w:type="dxa"/>
          </w:tcPr>
          <w:p w14:paraId="3853BAEC" w14:textId="77777777" w:rsidR="00FE0141" w:rsidRPr="00575F5C" w:rsidRDefault="00233E81" w:rsidP="00F71DFD">
            <w:pPr>
              <w:rPr>
                <w:i/>
              </w:rPr>
            </w:pPr>
            <w:r w:rsidRPr="00575F5C">
              <w:rPr>
                <w:i/>
              </w:rPr>
              <w:t>1</w:t>
            </w:r>
          </w:p>
        </w:tc>
      </w:tr>
      <w:tr w:rsidR="00FE0141" w:rsidRPr="00575F5C" w14:paraId="6D9D17E7" w14:textId="77777777" w:rsidTr="0087117C">
        <w:tc>
          <w:tcPr>
            <w:tcW w:w="2474" w:type="dxa"/>
          </w:tcPr>
          <w:p w14:paraId="71C09684"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observationType.codeSystem</w:t>
            </w:r>
          </w:p>
        </w:tc>
        <w:tc>
          <w:tcPr>
            <w:tcW w:w="2506" w:type="dxa"/>
          </w:tcPr>
          <w:p w14:paraId="045B2B09" w14:textId="77777777" w:rsidR="00FE0141" w:rsidRPr="00575F5C" w:rsidRDefault="00233E81" w:rsidP="00F71DFD">
            <w:pPr>
              <w:rPr>
                <w:i/>
              </w:rPr>
            </w:pPr>
            <w:r w:rsidRPr="00575F5C">
              <w:rPr>
                <w:i/>
              </w:rPr>
              <w:t>String</w:t>
            </w:r>
          </w:p>
        </w:tc>
        <w:tc>
          <w:tcPr>
            <w:tcW w:w="2925" w:type="dxa"/>
          </w:tcPr>
          <w:p w14:paraId="32FD80AE" w14:textId="572A5D9A" w:rsidR="0023673D" w:rsidRPr="00575F5C" w:rsidRDefault="00575F5C" w:rsidP="00C40620">
            <w:pPr>
              <w:rPr>
                <w:i/>
              </w:rPr>
            </w:pPr>
            <w:r w:rsidRPr="00575F5C">
              <w:rPr>
                <w:i/>
              </w:rPr>
              <w:t>Kodsystem för a</w:t>
            </w:r>
            <w:r w:rsidR="00C40620">
              <w:rPr>
                <w:i/>
              </w:rPr>
              <w:t>ngiven kod för observationstyp.</w:t>
            </w:r>
          </w:p>
        </w:tc>
        <w:tc>
          <w:tcPr>
            <w:tcW w:w="1617" w:type="dxa"/>
          </w:tcPr>
          <w:p w14:paraId="423E5DB1" w14:textId="77777777" w:rsidR="00FE0141" w:rsidRPr="00575F5C" w:rsidRDefault="00233E81" w:rsidP="00F71DFD">
            <w:pPr>
              <w:rPr>
                <w:i/>
              </w:rPr>
            </w:pPr>
            <w:r w:rsidRPr="00575F5C">
              <w:rPr>
                <w:i/>
              </w:rPr>
              <w:t>1</w:t>
            </w:r>
          </w:p>
        </w:tc>
      </w:tr>
      <w:tr w:rsidR="00FE0141" w:rsidRPr="00575F5C" w14:paraId="50A95EDA" w14:textId="77777777" w:rsidTr="0087117C">
        <w:tc>
          <w:tcPr>
            <w:tcW w:w="2474" w:type="dxa"/>
          </w:tcPr>
          <w:p w14:paraId="3EAAF97F"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observationType.codeSystemName</w:t>
            </w:r>
          </w:p>
        </w:tc>
        <w:tc>
          <w:tcPr>
            <w:tcW w:w="2506" w:type="dxa"/>
          </w:tcPr>
          <w:p w14:paraId="40324B4A" w14:textId="77777777" w:rsidR="00FE0141" w:rsidRPr="00575F5C" w:rsidRDefault="00233E81" w:rsidP="00F71DFD">
            <w:pPr>
              <w:rPr>
                <w:i/>
              </w:rPr>
            </w:pPr>
            <w:r w:rsidRPr="00575F5C">
              <w:rPr>
                <w:i/>
              </w:rPr>
              <w:t>String</w:t>
            </w:r>
          </w:p>
        </w:tc>
        <w:tc>
          <w:tcPr>
            <w:tcW w:w="2925" w:type="dxa"/>
          </w:tcPr>
          <w:p w14:paraId="647F1AAA" w14:textId="77777777" w:rsidR="00FE0141" w:rsidRPr="00575F5C" w:rsidRDefault="001625D3" w:rsidP="00F71DFD">
            <w:pPr>
              <w:rPr>
                <w:i/>
              </w:rPr>
            </w:pPr>
            <w:r>
              <w:rPr>
                <w:i/>
              </w:rPr>
              <w:t>Namn för kodsystem.</w:t>
            </w:r>
          </w:p>
        </w:tc>
        <w:tc>
          <w:tcPr>
            <w:tcW w:w="1617" w:type="dxa"/>
          </w:tcPr>
          <w:p w14:paraId="7B2EE237" w14:textId="77777777" w:rsidR="00FE0141" w:rsidRPr="00575F5C" w:rsidRDefault="00233E81" w:rsidP="00F71DFD">
            <w:pPr>
              <w:rPr>
                <w:i/>
              </w:rPr>
            </w:pPr>
            <w:r w:rsidRPr="00575F5C">
              <w:rPr>
                <w:i/>
              </w:rPr>
              <w:t>0..1</w:t>
            </w:r>
          </w:p>
        </w:tc>
      </w:tr>
      <w:tr w:rsidR="00FE0141" w:rsidRPr="00575F5C" w14:paraId="71645F30" w14:textId="77777777" w:rsidTr="0087117C">
        <w:tc>
          <w:tcPr>
            <w:tcW w:w="2474" w:type="dxa"/>
          </w:tcPr>
          <w:p w14:paraId="0CA8A93D"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observationType.codeSystemVersion</w:t>
            </w:r>
          </w:p>
        </w:tc>
        <w:tc>
          <w:tcPr>
            <w:tcW w:w="2506" w:type="dxa"/>
          </w:tcPr>
          <w:p w14:paraId="3D714D0C" w14:textId="77777777" w:rsidR="00FE0141" w:rsidRPr="00575F5C" w:rsidRDefault="00233E81" w:rsidP="00F71DFD">
            <w:pPr>
              <w:rPr>
                <w:i/>
              </w:rPr>
            </w:pPr>
            <w:r w:rsidRPr="00575F5C">
              <w:rPr>
                <w:i/>
              </w:rPr>
              <w:t>String</w:t>
            </w:r>
          </w:p>
        </w:tc>
        <w:tc>
          <w:tcPr>
            <w:tcW w:w="2925" w:type="dxa"/>
          </w:tcPr>
          <w:p w14:paraId="3EA58E91" w14:textId="77777777" w:rsidR="00FE0141" w:rsidRPr="00575F5C" w:rsidRDefault="001625D3" w:rsidP="00F71DFD">
            <w:pPr>
              <w:rPr>
                <w:i/>
              </w:rPr>
            </w:pPr>
            <w:r>
              <w:rPr>
                <w:i/>
              </w:rPr>
              <w:t>Versionsnummer för använt kodsystem.</w:t>
            </w:r>
          </w:p>
        </w:tc>
        <w:tc>
          <w:tcPr>
            <w:tcW w:w="1617" w:type="dxa"/>
          </w:tcPr>
          <w:p w14:paraId="705B15E8" w14:textId="77777777" w:rsidR="00FE0141" w:rsidRPr="00575F5C" w:rsidRDefault="00233E81" w:rsidP="00F71DFD">
            <w:pPr>
              <w:rPr>
                <w:i/>
              </w:rPr>
            </w:pPr>
            <w:r w:rsidRPr="00575F5C">
              <w:rPr>
                <w:i/>
              </w:rPr>
              <w:t>0..1</w:t>
            </w:r>
          </w:p>
        </w:tc>
      </w:tr>
      <w:tr w:rsidR="00FE0141" w:rsidRPr="00575F5C" w14:paraId="5081EBF9" w14:textId="77777777" w:rsidTr="0087117C">
        <w:tc>
          <w:tcPr>
            <w:tcW w:w="2474" w:type="dxa"/>
          </w:tcPr>
          <w:p w14:paraId="32A4A2A8"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observationType.displayName</w:t>
            </w:r>
          </w:p>
        </w:tc>
        <w:tc>
          <w:tcPr>
            <w:tcW w:w="2506" w:type="dxa"/>
          </w:tcPr>
          <w:p w14:paraId="7100E85C" w14:textId="77777777" w:rsidR="00FE0141" w:rsidRPr="00575F5C" w:rsidRDefault="00233E81" w:rsidP="00F71DFD">
            <w:pPr>
              <w:rPr>
                <w:i/>
              </w:rPr>
            </w:pPr>
            <w:r w:rsidRPr="00575F5C">
              <w:rPr>
                <w:i/>
              </w:rPr>
              <w:t>String</w:t>
            </w:r>
          </w:p>
        </w:tc>
        <w:tc>
          <w:tcPr>
            <w:tcW w:w="2925" w:type="dxa"/>
          </w:tcPr>
          <w:p w14:paraId="4ADF0FC0" w14:textId="32E8946B" w:rsidR="00FE0141" w:rsidRPr="00575F5C" w:rsidRDefault="001625D3" w:rsidP="00C40620">
            <w:pPr>
              <w:rPr>
                <w:i/>
              </w:rPr>
            </w:pPr>
            <w:r>
              <w:rPr>
                <w:i/>
              </w:rPr>
              <w:t xml:space="preserve">Textuell beskrivning av </w:t>
            </w:r>
            <w:r w:rsidR="00C40620">
              <w:rPr>
                <w:i/>
              </w:rPr>
              <w:t>det som koden anger</w:t>
            </w:r>
            <w:r>
              <w:rPr>
                <w:i/>
              </w:rPr>
              <w:t>.</w:t>
            </w:r>
          </w:p>
        </w:tc>
        <w:tc>
          <w:tcPr>
            <w:tcW w:w="1617" w:type="dxa"/>
          </w:tcPr>
          <w:p w14:paraId="6A6C1C2D" w14:textId="77777777" w:rsidR="00FE0141" w:rsidRPr="00575F5C" w:rsidRDefault="00233E81" w:rsidP="00F71DFD">
            <w:pPr>
              <w:rPr>
                <w:i/>
              </w:rPr>
            </w:pPr>
            <w:r w:rsidRPr="00575F5C">
              <w:rPr>
                <w:i/>
              </w:rPr>
              <w:t>0..1</w:t>
            </w:r>
          </w:p>
        </w:tc>
      </w:tr>
      <w:tr w:rsidR="00887331" w:rsidRPr="008345BA" w14:paraId="08D6B727" w14:textId="77777777" w:rsidTr="000627CC">
        <w:tc>
          <w:tcPr>
            <w:tcW w:w="2474" w:type="dxa"/>
          </w:tcPr>
          <w:p w14:paraId="23469270" w14:textId="24CCFCF1" w:rsidR="00887331" w:rsidRPr="008345BA" w:rsidRDefault="00EE0287" w:rsidP="00F71DFD">
            <w:r>
              <w:rPr>
                <w:rFonts w:cs="Arial"/>
                <w:color w:val="000000"/>
                <w:lang w:eastAsia="sv-SE"/>
              </w:rPr>
              <w:t>observationValue</w:t>
            </w:r>
            <w:r w:rsidR="00A66875">
              <w:rPr>
                <w:rFonts w:cs="Arial"/>
                <w:color w:val="000000"/>
                <w:lang w:eastAsia="sv-SE"/>
              </w:rPr>
              <w:t>*</w:t>
            </w:r>
          </w:p>
        </w:tc>
        <w:tc>
          <w:tcPr>
            <w:tcW w:w="2506" w:type="dxa"/>
          </w:tcPr>
          <w:p w14:paraId="656CAA80" w14:textId="77777777" w:rsidR="00887331" w:rsidRPr="008345BA" w:rsidRDefault="00887331" w:rsidP="00F71DFD">
            <w:r w:rsidRPr="008345BA">
              <w:t>CVType</w:t>
            </w:r>
          </w:p>
        </w:tc>
        <w:tc>
          <w:tcPr>
            <w:tcW w:w="2925" w:type="dxa"/>
          </w:tcPr>
          <w:p w14:paraId="5D4D0CCF" w14:textId="22E2C2E1" w:rsidR="00C40620" w:rsidRDefault="00887331" w:rsidP="00F71DFD">
            <w:r w:rsidRPr="008345BA">
              <w:t xml:space="preserve">Begränsning av sökning </w:t>
            </w:r>
            <w:r w:rsidR="00C40620">
              <w:t>till en viss observation som till exempel en diagnos eller upptäckt av hudförändringar.</w:t>
            </w:r>
          </w:p>
          <w:p w14:paraId="664E9CC3" w14:textId="6FF13FD5" w:rsidR="00F84A0F" w:rsidRDefault="00A66875" w:rsidP="00F71DFD">
            <w:r>
              <w:t xml:space="preserve"> </w:t>
            </w:r>
          </w:p>
          <w:p w14:paraId="70E0C306" w14:textId="77777777" w:rsidR="00FC4D03" w:rsidRPr="008345BA" w:rsidRDefault="00A66875" w:rsidP="00F71DFD">
            <w:r>
              <w:lastRenderedPageBreak/>
              <w:t>(Fält 1)</w:t>
            </w:r>
          </w:p>
        </w:tc>
        <w:tc>
          <w:tcPr>
            <w:tcW w:w="1617" w:type="dxa"/>
          </w:tcPr>
          <w:p w14:paraId="79A6A361" w14:textId="77777777" w:rsidR="00887331" w:rsidRPr="008345BA" w:rsidRDefault="00F20591" w:rsidP="00F71DFD">
            <w:r>
              <w:lastRenderedPageBreak/>
              <w:t>0..*</w:t>
            </w:r>
          </w:p>
        </w:tc>
      </w:tr>
      <w:tr w:rsidR="00AB15E4" w:rsidRPr="00AB15E4" w14:paraId="34658897" w14:textId="77777777" w:rsidTr="00AB15E4">
        <w:tc>
          <w:tcPr>
            <w:tcW w:w="2474" w:type="dxa"/>
            <w:tcBorders>
              <w:top w:val="single" w:sz="4" w:space="0" w:color="auto"/>
              <w:left w:val="single" w:sz="4" w:space="0" w:color="auto"/>
              <w:bottom w:val="single" w:sz="4" w:space="0" w:color="auto"/>
              <w:right w:val="single" w:sz="4" w:space="0" w:color="auto"/>
            </w:tcBorders>
          </w:tcPr>
          <w:p w14:paraId="303D10D6" w14:textId="0CFB67CA" w:rsidR="00AB15E4" w:rsidRPr="00AB15E4" w:rsidRDefault="00DD1787" w:rsidP="00DD1787">
            <w:pPr>
              <w:rPr>
                <w:rFonts w:cs="Arial"/>
                <w:i/>
                <w:color w:val="000000"/>
                <w:lang w:eastAsia="sv-SE"/>
              </w:rPr>
            </w:pPr>
            <w:r>
              <w:rPr>
                <w:rFonts w:cs="Arial"/>
                <w:i/>
                <w:color w:val="000000"/>
                <w:lang w:eastAsia="sv-SE"/>
              </w:rPr>
              <w:lastRenderedPageBreak/>
              <w:t>observationV</w:t>
            </w:r>
            <w:r w:rsidR="00AB15E4" w:rsidRPr="00AB15E4">
              <w:rPr>
                <w:rFonts w:cs="Arial"/>
                <w:i/>
                <w:color w:val="000000"/>
                <w:lang w:eastAsia="sv-SE"/>
              </w:rPr>
              <w:t>alue.code</w:t>
            </w:r>
          </w:p>
        </w:tc>
        <w:tc>
          <w:tcPr>
            <w:tcW w:w="2506" w:type="dxa"/>
            <w:tcBorders>
              <w:top w:val="single" w:sz="4" w:space="0" w:color="auto"/>
              <w:left w:val="single" w:sz="4" w:space="0" w:color="auto"/>
              <w:bottom w:val="single" w:sz="4" w:space="0" w:color="auto"/>
              <w:right w:val="single" w:sz="4" w:space="0" w:color="auto"/>
            </w:tcBorders>
          </w:tcPr>
          <w:p w14:paraId="31BBA807"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0729D68F" w14:textId="77777777" w:rsidR="00AB15E4" w:rsidRPr="00AB15E4" w:rsidRDefault="00AB15E4" w:rsidP="00F71DFD">
            <w:pPr>
              <w:rPr>
                <w:i/>
              </w:rPr>
            </w:pPr>
            <w:r w:rsidRPr="00AB15E4">
              <w:rPr>
                <w:i/>
              </w:rPr>
              <w:t xml:space="preserve">Kod för </w:t>
            </w:r>
            <w:r>
              <w:rPr>
                <w:i/>
              </w:rPr>
              <w:t>värdestyp.</w:t>
            </w:r>
          </w:p>
        </w:tc>
        <w:tc>
          <w:tcPr>
            <w:tcW w:w="1617" w:type="dxa"/>
            <w:tcBorders>
              <w:top w:val="single" w:sz="4" w:space="0" w:color="auto"/>
              <w:left w:val="single" w:sz="4" w:space="0" w:color="auto"/>
              <w:bottom w:val="single" w:sz="4" w:space="0" w:color="auto"/>
              <w:right w:val="single" w:sz="4" w:space="0" w:color="auto"/>
            </w:tcBorders>
          </w:tcPr>
          <w:p w14:paraId="6B18E066" w14:textId="77777777" w:rsidR="00AB15E4" w:rsidRPr="00AB15E4" w:rsidRDefault="00AB15E4" w:rsidP="00F71DFD">
            <w:pPr>
              <w:rPr>
                <w:i/>
              </w:rPr>
            </w:pPr>
            <w:r w:rsidRPr="00AB15E4">
              <w:rPr>
                <w:i/>
              </w:rPr>
              <w:t>1</w:t>
            </w:r>
          </w:p>
        </w:tc>
      </w:tr>
      <w:tr w:rsidR="00AB15E4" w:rsidRPr="00AB15E4" w14:paraId="45A4716A" w14:textId="77777777" w:rsidTr="00AB15E4">
        <w:tc>
          <w:tcPr>
            <w:tcW w:w="2474" w:type="dxa"/>
            <w:tcBorders>
              <w:top w:val="single" w:sz="4" w:space="0" w:color="auto"/>
              <w:left w:val="single" w:sz="4" w:space="0" w:color="auto"/>
              <w:bottom w:val="single" w:sz="4" w:space="0" w:color="auto"/>
              <w:right w:val="single" w:sz="4" w:space="0" w:color="auto"/>
            </w:tcBorders>
          </w:tcPr>
          <w:p w14:paraId="3635D31C" w14:textId="400A8ADD" w:rsidR="00AB15E4" w:rsidRPr="00AB15E4" w:rsidRDefault="00DD1787" w:rsidP="00F71DFD">
            <w:pPr>
              <w:rPr>
                <w:rFonts w:cs="Arial"/>
                <w:i/>
                <w:color w:val="000000"/>
                <w:lang w:eastAsia="sv-SE"/>
              </w:rPr>
            </w:pPr>
            <w:r>
              <w:rPr>
                <w:rFonts w:cs="Arial"/>
                <w:i/>
                <w:color w:val="000000"/>
                <w:lang w:eastAsia="sv-SE"/>
              </w:rPr>
              <w:t>observationV</w:t>
            </w:r>
            <w:r w:rsidRPr="00AB15E4">
              <w:rPr>
                <w:rFonts w:cs="Arial"/>
                <w:i/>
                <w:color w:val="000000"/>
                <w:lang w:eastAsia="sv-SE"/>
              </w:rPr>
              <w:t>alue</w:t>
            </w:r>
            <w:r w:rsidR="00AB15E4" w:rsidRPr="00AB15E4">
              <w:rPr>
                <w:rFonts w:cs="Arial"/>
                <w:i/>
                <w:color w:val="00000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49F0B33C"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39843C54" w14:textId="5BF325F4" w:rsidR="00AB15E4" w:rsidRPr="00AB15E4" w:rsidRDefault="00AB15E4" w:rsidP="00C40620">
            <w:pPr>
              <w:rPr>
                <w:i/>
              </w:rPr>
            </w:pPr>
            <w:r w:rsidRPr="00AB15E4">
              <w:rPr>
                <w:i/>
              </w:rPr>
              <w:t xml:space="preserve">Kodsystem för angiven kod för </w:t>
            </w:r>
            <w:r>
              <w:rPr>
                <w:i/>
              </w:rPr>
              <w:t>värdestyp</w:t>
            </w:r>
            <w:r w:rsidRPr="00AB15E4">
              <w:rPr>
                <w:i/>
              </w:rPr>
              <w:t xml:space="preserve">. </w:t>
            </w:r>
          </w:p>
        </w:tc>
        <w:tc>
          <w:tcPr>
            <w:tcW w:w="1617" w:type="dxa"/>
            <w:tcBorders>
              <w:top w:val="single" w:sz="4" w:space="0" w:color="auto"/>
              <w:left w:val="single" w:sz="4" w:space="0" w:color="auto"/>
              <w:bottom w:val="single" w:sz="4" w:space="0" w:color="auto"/>
              <w:right w:val="single" w:sz="4" w:space="0" w:color="auto"/>
            </w:tcBorders>
          </w:tcPr>
          <w:p w14:paraId="210B32B1" w14:textId="77777777" w:rsidR="00AB15E4" w:rsidRPr="00AB15E4" w:rsidRDefault="00AB15E4" w:rsidP="00F71DFD">
            <w:pPr>
              <w:rPr>
                <w:i/>
              </w:rPr>
            </w:pPr>
            <w:r w:rsidRPr="00AB15E4">
              <w:rPr>
                <w:i/>
              </w:rPr>
              <w:t>1</w:t>
            </w:r>
          </w:p>
        </w:tc>
      </w:tr>
      <w:tr w:rsidR="00AB15E4" w:rsidRPr="00AB15E4" w14:paraId="60C80935" w14:textId="77777777" w:rsidTr="00AB15E4">
        <w:tc>
          <w:tcPr>
            <w:tcW w:w="2474" w:type="dxa"/>
            <w:tcBorders>
              <w:top w:val="single" w:sz="4" w:space="0" w:color="auto"/>
              <w:left w:val="single" w:sz="4" w:space="0" w:color="auto"/>
              <w:bottom w:val="single" w:sz="4" w:space="0" w:color="auto"/>
              <w:right w:val="single" w:sz="4" w:space="0" w:color="auto"/>
            </w:tcBorders>
          </w:tcPr>
          <w:p w14:paraId="509FC36D" w14:textId="50F42F5E" w:rsidR="00AB15E4" w:rsidRPr="00AB15E4" w:rsidRDefault="00DD1787" w:rsidP="00F71DFD">
            <w:pPr>
              <w:rPr>
                <w:rFonts w:cs="Arial"/>
                <w:i/>
                <w:color w:val="000000"/>
                <w:lang w:eastAsia="sv-SE"/>
              </w:rPr>
            </w:pPr>
            <w:r>
              <w:rPr>
                <w:rFonts w:cs="Arial"/>
                <w:i/>
                <w:color w:val="000000"/>
                <w:lang w:eastAsia="sv-SE"/>
              </w:rPr>
              <w:t>observationV</w:t>
            </w:r>
            <w:r w:rsidRPr="00AB15E4">
              <w:rPr>
                <w:rFonts w:cs="Arial"/>
                <w:i/>
                <w:color w:val="000000"/>
                <w:lang w:eastAsia="sv-SE"/>
              </w:rPr>
              <w:t>alue</w:t>
            </w:r>
            <w:r w:rsidR="00AB15E4" w:rsidRPr="00AB15E4">
              <w:rPr>
                <w:rFonts w:cs="Arial"/>
                <w:i/>
                <w:color w:val="00000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1C191739"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099CAB65" w14:textId="77777777" w:rsidR="00AB15E4" w:rsidRPr="00AB15E4" w:rsidRDefault="00AB15E4" w:rsidP="00F71DFD">
            <w:pPr>
              <w:rPr>
                <w:i/>
              </w:rPr>
            </w:pPr>
            <w:r w:rsidRPr="00AB15E4">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A67F252" w14:textId="77777777" w:rsidR="00AB15E4" w:rsidRPr="00AB15E4" w:rsidRDefault="00AB15E4" w:rsidP="00F71DFD">
            <w:pPr>
              <w:rPr>
                <w:i/>
              </w:rPr>
            </w:pPr>
            <w:r w:rsidRPr="00AB15E4">
              <w:rPr>
                <w:i/>
              </w:rPr>
              <w:t>0..1</w:t>
            </w:r>
          </w:p>
        </w:tc>
      </w:tr>
      <w:tr w:rsidR="00AB15E4" w:rsidRPr="00AB15E4" w14:paraId="31FF173B" w14:textId="77777777" w:rsidTr="00AB15E4">
        <w:tc>
          <w:tcPr>
            <w:tcW w:w="2474" w:type="dxa"/>
            <w:tcBorders>
              <w:top w:val="single" w:sz="4" w:space="0" w:color="auto"/>
              <w:left w:val="single" w:sz="4" w:space="0" w:color="auto"/>
              <w:bottom w:val="single" w:sz="4" w:space="0" w:color="auto"/>
              <w:right w:val="single" w:sz="4" w:space="0" w:color="auto"/>
            </w:tcBorders>
          </w:tcPr>
          <w:p w14:paraId="751612CA" w14:textId="5E84CBAE" w:rsidR="00AB15E4" w:rsidRPr="00AB15E4" w:rsidRDefault="00DD1787" w:rsidP="00F71DFD">
            <w:pPr>
              <w:rPr>
                <w:rFonts w:cs="Arial"/>
                <w:i/>
                <w:color w:val="000000"/>
                <w:lang w:eastAsia="sv-SE"/>
              </w:rPr>
            </w:pPr>
            <w:r>
              <w:rPr>
                <w:rFonts w:cs="Arial"/>
                <w:i/>
                <w:color w:val="000000"/>
                <w:lang w:eastAsia="sv-SE"/>
              </w:rPr>
              <w:t>observationV</w:t>
            </w:r>
            <w:r w:rsidRPr="00AB15E4">
              <w:rPr>
                <w:rFonts w:cs="Arial"/>
                <w:i/>
                <w:color w:val="000000"/>
                <w:lang w:eastAsia="sv-SE"/>
              </w:rPr>
              <w:t>alue</w:t>
            </w:r>
            <w:r w:rsidR="00AB15E4" w:rsidRPr="00AB15E4">
              <w:rPr>
                <w:rFonts w:cs="Arial"/>
                <w:i/>
                <w:color w:val="00000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6ADBB5BC"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09D7CBEF" w14:textId="77777777" w:rsidR="00AB15E4" w:rsidRPr="00AB15E4" w:rsidRDefault="00AB15E4" w:rsidP="00F71DFD">
            <w:pPr>
              <w:rPr>
                <w:i/>
              </w:rPr>
            </w:pPr>
            <w:r w:rsidRPr="00AB15E4">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6B75330" w14:textId="77777777" w:rsidR="00AB15E4" w:rsidRPr="00AB15E4" w:rsidRDefault="00AB15E4" w:rsidP="00F71DFD">
            <w:pPr>
              <w:rPr>
                <w:i/>
              </w:rPr>
            </w:pPr>
            <w:r w:rsidRPr="00AB15E4">
              <w:rPr>
                <w:i/>
              </w:rPr>
              <w:t>0..1</w:t>
            </w:r>
          </w:p>
        </w:tc>
      </w:tr>
      <w:tr w:rsidR="00AB15E4" w:rsidRPr="00AB15E4" w14:paraId="2A974B83" w14:textId="77777777" w:rsidTr="00AB15E4">
        <w:tc>
          <w:tcPr>
            <w:tcW w:w="2474" w:type="dxa"/>
            <w:tcBorders>
              <w:top w:val="single" w:sz="4" w:space="0" w:color="auto"/>
              <w:left w:val="single" w:sz="4" w:space="0" w:color="auto"/>
              <w:bottom w:val="single" w:sz="4" w:space="0" w:color="auto"/>
              <w:right w:val="single" w:sz="4" w:space="0" w:color="auto"/>
            </w:tcBorders>
          </w:tcPr>
          <w:p w14:paraId="222AEE27" w14:textId="7591743C" w:rsidR="00AB15E4" w:rsidRPr="00AB15E4" w:rsidRDefault="00DD1787" w:rsidP="00F71DFD">
            <w:pPr>
              <w:rPr>
                <w:rFonts w:cs="Arial"/>
                <w:i/>
                <w:color w:val="000000"/>
                <w:lang w:eastAsia="sv-SE"/>
              </w:rPr>
            </w:pPr>
            <w:r>
              <w:rPr>
                <w:rFonts w:cs="Arial"/>
                <w:i/>
                <w:color w:val="000000"/>
                <w:lang w:eastAsia="sv-SE"/>
              </w:rPr>
              <w:t>observationV</w:t>
            </w:r>
            <w:r w:rsidRPr="00AB15E4">
              <w:rPr>
                <w:rFonts w:cs="Arial"/>
                <w:i/>
                <w:color w:val="000000"/>
                <w:lang w:eastAsia="sv-SE"/>
              </w:rPr>
              <w:t>alue</w:t>
            </w:r>
            <w:r w:rsidR="00AB15E4" w:rsidRPr="00AB15E4">
              <w:rPr>
                <w:rFonts w:cs="Arial"/>
                <w:i/>
                <w:color w:val="00000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63FF1F17"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4D5895CA" w14:textId="45727668" w:rsidR="00AB15E4" w:rsidRPr="00AB15E4" w:rsidRDefault="00AB15E4" w:rsidP="00C40620">
            <w:pPr>
              <w:rPr>
                <w:i/>
              </w:rPr>
            </w:pPr>
            <w:r w:rsidRPr="00AB15E4">
              <w:rPr>
                <w:i/>
              </w:rPr>
              <w:t xml:space="preserve">Textuell beskrivning av </w:t>
            </w:r>
            <w:r w:rsidR="00C40620">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A773774" w14:textId="77777777" w:rsidR="00AB15E4" w:rsidRPr="00AB15E4" w:rsidRDefault="00AB15E4" w:rsidP="00F71DFD">
            <w:pPr>
              <w:rPr>
                <w:i/>
              </w:rPr>
            </w:pPr>
            <w:r w:rsidRPr="00AB15E4">
              <w:rPr>
                <w:i/>
              </w:rPr>
              <w:t>0..1</w:t>
            </w:r>
          </w:p>
        </w:tc>
      </w:tr>
      <w:tr w:rsidR="00DF4942" w:rsidRPr="008345BA" w14:paraId="6EC7CBBD" w14:textId="77777777" w:rsidTr="004E5513">
        <w:tc>
          <w:tcPr>
            <w:tcW w:w="2474" w:type="dxa"/>
          </w:tcPr>
          <w:p w14:paraId="0938A96C" w14:textId="77777777" w:rsidR="00DF4942" w:rsidRPr="008345BA" w:rsidRDefault="00DF4942" w:rsidP="00F71DFD">
            <w:pPr>
              <w:rPr>
                <w:rFonts w:cs="Arial"/>
                <w:color w:val="000000"/>
                <w:lang w:eastAsia="sv-SE"/>
              </w:rPr>
            </w:pPr>
            <w:r>
              <w:rPr>
                <w:rFonts w:cs="Arial"/>
                <w:color w:val="000000"/>
                <w:lang w:eastAsia="sv-SE"/>
              </w:rPr>
              <w:t>observationId</w:t>
            </w:r>
          </w:p>
        </w:tc>
        <w:tc>
          <w:tcPr>
            <w:tcW w:w="2506" w:type="dxa"/>
          </w:tcPr>
          <w:p w14:paraId="5DC85CFD" w14:textId="77777777" w:rsidR="00DF4942" w:rsidRPr="008345BA" w:rsidRDefault="00DF4942" w:rsidP="00F71DFD">
            <w:r>
              <w:t>IIType</w:t>
            </w:r>
          </w:p>
        </w:tc>
        <w:tc>
          <w:tcPr>
            <w:tcW w:w="2925" w:type="dxa"/>
          </w:tcPr>
          <w:p w14:paraId="6AA43E0F" w14:textId="77777777" w:rsidR="00DF4942" w:rsidRPr="008345BA" w:rsidRDefault="00DF4942" w:rsidP="00F71DFD">
            <w:r>
              <w:t xml:space="preserve">Används när man vill söka upp en specifik observation där ID och källsystem redan är känt. ID och källsystem kan komma tillkänna exempelvis när man redan mottagit information om något, men att den informationen refererar till en specifik observation. </w:t>
            </w:r>
          </w:p>
        </w:tc>
        <w:tc>
          <w:tcPr>
            <w:tcW w:w="1617" w:type="dxa"/>
          </w:tcPr>
          <w:p w14:paraId="39EDB1B9" w14:textId="77777777" w:rsidR="00DF4942" w:rsidRPr="008345BA" w:rsidRDefault="00DF4942" w:rsidP="00F71DFD">
            <w:r>
              <w:t>0..*</w:t>
            </w:r>
          </w:p>
        </w:tc>
      </w:tr>
      <w:tr w:rsidR="00DF4942" w:rsidRPr="00891180" w14:paraId="45EE322D" w14:textId="77777777" w:rsidTr="004E5513">
        <w:tc>
          <w:tcPr>
            <w:tcW w:w="2474" w:type="dxa"/>
            <w:tcBorders>
              <w:top w:val="single" w:sz="4" w:space="0" w:color="auto"/>
              <w:left w:val="single" w:sz="4" w:space="0" w:color="auto"/>
              <w:bottom w:val="single" w:sz="4" w:space="0" w:color="auto"/>
              <w:right w:val="single" w:sz="4" w:space="0" w:color="auto"/>
            </w:tcBorders>
          </w:tcPr>
          <w:p w14:paraId="01E00115" w14:textId="77777777" w:rsidR="00DF4942" w:rsidRPr="00891180" w:rsidRDefault="00DF4942" w:rsidP="00F71DFD">
            <w:pPr>
              <w:rPr>
                <w:rFonts w:cs="Arial"/>
                <w:i/>
                <w:color w:val="000000"/>
                <w:lang w:eastAsia="sv-SE"/>
              </w:rPr>
            </w:pPr>
            <w:r w:rsidRPr="00891180">
              <w:rPr>
                <w:rFonts w:cs="Arial"/>
                <w:i/>
                <w:color w:val="000000"/>
                <w:lang w:eastAsia="sv-SE"/>
              </w:rPr>
              <w:t>observationId.root</w:t>
            </w:r>
          </w:p>
        </w:tc>
        <w:tc>
          <w:tcPr>
            <w:tcW w:w="2506" w:type="dxa"/>
            <w:tcBorders>
              <w:top w:val="single" w:sz="4" w:space="0" w:color="auto"/>
              <w:left w:val="single" w:sz="4" w:space="0" w:color="auto"/>
              <w:bottom w:val="single" w:sz="4" w:space="0" w:color="auto"/>
              <w:right w:val="single" w:sz="4" w:space="0" w:color="auto"/>
            </w:tcBorders>
          </w:tcPr>
          <w:p w14:paraId="09963A01" w14:textId="77777777" w:rsidR="00DF4942" w:rsidRPr="00891180" w:rsidRDefault="00DF4942" w:rsidP="00F71DFD">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633BF4C2" w14:textId="77777777" w:rsidR="00DF4942" w:rsidRPr="00891180" w:rsidRDefault="00DF4942" w:rsidP="00F71DFD">
            <w:pPr>
              <w:rPr>
                <w:rFonts w:cs="Arial"/>
                <w:i/>
              </w:rPr>
            </w:pPr>
            <w:r w:rsidRPr="00891180">
              <w:rPr>
                <w:rFonts w:cs="Arial"/>
                <w:i/>
              </w:rPr>
              <w:t>Root blir då</w:t>
            </w:r>
          </w:p>
          <w:p w14:paraId="0E299062" w14:textId="6B16C2BF" w:rsidR="00DF4942" w:rsidRPr="00891180" w:rsidRDefault="00DF4942" w:rsidP="00F71DFD">
            <w:pPr>
              <w:rPr>
                <w:rFonts w:cs="Arial"/>
                <w:i/>
              </w:rPr>
            </w:pPr>
            <w:r w:rsidRPr="00891180">
              <w:rPr>
                <w:rFonts w:cs="Arial"/>
                <w:i/>
              </w:rPr>
              <w:t xml:space="preserve">nationell OID för lokala id:n: </w:t>
            </w:r>
            <w:r w:rsidR="00470E2B"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6B94C8F4" w14:textId="77777777" w:rsidR="00DF4942" w:rsidRPr="00891180" w:rsidRDefault="00DF4942" w:rsidP="00F71DFD">
            <w:pPr>
              <w:rPr>
                <w:i/>
              </w:rPr>
            </w:pPr>
            <w:r w:rsidRPr="00891180">
              <w:rPr>
                <w:i/>
              </w:rPr>
              <w:t>1</w:t>
            </w:r>
          </w:p>
        </w:tc>
      </w:tr>
      <w:tr w:rsidR="00DF4942" w:rsidRPr="00891180" w14:paraId="6929A10A" w14:textId="77777777" w:rsidTr="004E5513">
        <w:tc>
          <w:tcPr>
            <w:tcW w:w="2474" w:type="dxa"/>
            <w:tcBorders>
              <w:top w:val="single" w:sz="4" w:space="0" w:color="auto"/>
              <w:left w:val="single" w:sz="4" w:space="0" w:color="auto"/>
              <w:bottom w:val="single" w:sz="4" w:space="0" w:color="auto"/>
              <w:right w:val="single" w:sz="4" w:space="0" w:color="auto"/>
            </w:tcBorders>
          </w:tcPr>
          <w:p w14:paraId="5E07B3CD" w14:textId="77777777" w:rsidR="00DF4942" w:rsidRPr="00891180" w:rsidRDefault="00DF4942" w:rsidP="00F71DFD">
            <w:pPr>
              <w:rPr>
                <w:rFonts w:cs="Arial"/>
                <w:i/>
                <w:color w:val="000000"/>
                <w:lang w:eastAsia="sv-SE"/>
              </w:rPr>
            </w:pPr>
            <w:r w:rsidRPr="00891180">
              <w:rPr>
                <w:rFonts w:cs="Arial"/>
                <w:i/>
                <w:color w:val="000000"/>
                <w:lang w:eastAsia="sv-SE"/>
              </w:rPr>
              <w:t>observationId.extension</w:t>
            </w:r>
          </w:p>
        </w:tc>
        <w:tc>
          <w:tcPr>
            <w:tcW w:w="2506" w:type="dxa"/>
            <w:tcBorders>
              <w:top w:val="single" w:sz="4" w:space="0" w:color="auto"/>
              <w:left w:val="single" w:sz="4" w:space="0" w:color="auto"/>
              <w:bottom w:val="single" w:sz="4" w:space="0" w:color="auto"/>
              <w:right w:val="single" w:sz="4" w:space="0" w:color="auto"/>
            </w:tcBorders>
          </w:tcPr>
          <w:p w14:paraId="688995F0" w14:textId="77777777" w:rsidR="00DF4942" w:rsidRPr="00891180" w:rsidRDefault="00DF4942" w:rsidP="00F71DFD">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014A098F" w14:textId="77777777" w:rsidR="00DF4942" w:rsidRPr="00891180" w:rsidRDefault="00DF4942" w:rsidP="00F71DFD">
            <w:pPr>
              <w:rPr>
                <w:i/>
              </w:rPr>
            </w:pPr>
            <w:r w:rsidRPr="00891180">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105D5F9C" w14:textId="77777777" w:rsidR="00DF4942" w:rsidRPr="00891180" w:rsidRDefault="00DF4942" w:rsidP="00F71DFD">
            <w:pPr>
              <w:rPr>
                <w:i/>
              </w:rPr>
            </w:pPr>
            <w:r w:rsidRPr="00891180">
              <w:rPr>
                <w:i/>
              </w:rPr>
              <w:t>1</w:t>
            </w:r>
          </w:p>
        </w:tc>
      </w:tr>
      <w:tr w:rsidR="00A248A5" w:rsidRPr="008345BA" w14:paraId="323925BF" w14:textId="77777777" w:rsidTr="000627CC">
        <w:tc>
          <w:tcPr>
            <w:tcW w:w="2474" w:type="dxa"/>
          </w:tcPr>
          <w:p w14:paraId="7D13D8E7" w14:textId="77777777" w:rsidR="00A248A5" w:rsidRPr="008345BA" w:rsidRDefault="00DF4942" w:rsidP="00F71DFD">
            <w:pPr>
              <w:rPr>
                <w:rFonts w:cs="Arial"/>
                <w:color w:val="000000"/>
                <w:lang w:eastAsia="sv-SE"/>
              </w:rPr>
            </w:pPr>
            <w:r>
              <w:rPr>
                <w:rFonts w:cs="Arial"/>
                <w:color w:val="000000"/>
                <w:lang w:eastAsia="sv-SE"/>
              </w:rPr>
              <w:t>careGiverId</w:t>
            </w:r>
          </w:p>
        </w:tc>
        <w:tc>
          <w:tcPr>
            <w:tcW w:w="2506" w:type="dxa"/>
          </w:tcPr>
          <w:p w14:paraId="7D751D63" w14:textId="77777777" w:rsidR="00A248A5" w:rsidRPr="008345BA" w:rsidRDefault="000201FB" w:rsidP="00F71DFD">
            <w:r>
              <w:t>IIType</w:t>
            </w:r>
          </w:p>
        </w:tc>
        <w:tc>
          <w:tcPr>
            <w:tcW w:w="2925" w:type="dxa"/>
          </w:tcPr>
          <w:p w14:paraId="10F54864" w14:textId="77777777" w:rsidR="000201FB" w:rsidRPr="008345BA" w:rsidRDefault="000201FB" w:rsidP="00F71DFD">
            <w:r>
              <w:t xml:space="preserve">Används när man vill söka upp en specifik </w:t>
            </w:r>
            <w:r w:rsidR="00DF4942">
              <w:t>vårdgivare</w:t>
            </w:r>
            <w:r>
              <w:t xml:space="preserve"> </w:t>
            </w:r>
          </w:p>
        </w:tc>
        <w:tc>
          <w:tcPr>
            <w:tcW w:w="1617" w:type="dxa"/>
          </w:tcPr>
          <w:p w14:paraId="2CE6EDAF" w14:textId="77777777" w:rsidR="00A248A5" w:rsidRPr="008345BA" w:rsidRDefault="00DF4942" w:rsidP="00F71DFD">
            <w:r>
              <w:t>0..1</w:t>
            </w:r>
          </w:p>
        </w:tc>
      </w:tr>
      <w:tr w:rsidR="003D76DF" w:rsidRPr="00DF4942" w14:paraId="4859B0DA" w14:textId="77777777" w:rsidTr="003D76DF">
        <w:tc>
          <w:tcPr>
            <w:tcW w:w="2474" w:type="dxa"/>
            <w:tcBorders>
              <w:top w:val="single" w:sz="4" w:space="0" w:color="auto"/>
              <w:left w:val="single" w:sz="4" w:space="0" w:color="auto"/>
              <w:bottom w:val="single" w:sz="4" w:space="0" w:color="auto"/>
              <w:right w:val="single" w:sz="4" w:space="0" w:color="auto"/>
            </w:tcBorders>
          </w:tcPr>
          <w:p w14:paraId="5569DBB0" w14:textId="77777777" w:rsidR="003D76DF" w:rsidRPr="00DF4942" w:rsidRDefault="00DF4942" w:rsidP="00F71DFD">
            <w:pPr>
              <w:rPr>
                <w:rFonts w:cs="Arial"/>
                <w:i/>
                <w:color w:val="000000"/>
                <w:lang w:eastAsia="sv-SE"/>
              </w:rPr>
            </w:pPr>
            <w:r w:rsidRPr="00DF4942">
              <w:rPr>
                <w:rFonts w:cs="Arial"/>
                <w:i/>
                <w:color w:val="000000"/>
                <w:lang w:eastAsia="sv-SE"/>
              </w:rPr>
              <w:t>careGiverId</w:t>
            </w:r>
            <w:r w:rsidR="003D76DF"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91DDDD5" w14:textId="77777777" w:rsidR="003D76DF" w:rsidRPr="00DF4942" w:rsidRDefault="003D76DF" w:rsidP="00F71DFD">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6355766" w14:textId="572DD373" w:rsidR="003D76DF" w:rsidRPr="00DF4942" w:rsidRDefault="003D76DF" w:rsidP="00470E2B">
            <w:pPr>
              <w:rPr>
                <w:rFonts w:cs="Arial"/>
                <w:i/>
              </w:rPr>
            </w:pPr>
            <w:r w:rsidRPr="00DF4942">
              <w:rPr>
                <w:rFonts w:cs="Arial"/>
                <w:i/>
              </w:rPr>
              <w:t xml:space="preserve">Root </w:t>
            </w:r>
            <w:r w:rsidR="00470E2B">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4766A877" w14:textId="77777777" w:rsidR="003D76DF" w:rsidRPr="00DF4942" w:rsidRDefault="003D76DF" w:rsidP="00F71DFD">
            <w:pPr>
              <w:rPr>
                <w:i/>
              </w:rPr>
            </w:pPr>
            <w:r w:rsidRPr="00DF4942">
              <w:rPr>
                <w:i/>
              </w:rPr>
              <w:t>1</w:t>
            </w:r>
          </w:p>
        </w:tc>
      </w:tr>
      <w:tr w:rsidR="003D76DF" w:rsidRPr="00DF4942" w14:paraId="41EFF76F" w14:textId="77777777" w:rsidTr="003D76DF">
        <w:tc>
          <w:tcPr>
            <w:tcW w:w="2474" w:type="dxa"/>
            <w:tcBorders>
              <w:top w:val="single" w:sz="4" w:space="0" w:color="auto"/>
              <w:left w:val="single" w:sz="4" w:space="0" w:color="auto"/>
              <w:bottom w:val="single" w:sz="4" w:space="0" w:color="auto"/>
              <w:right w:val="single" w:sz="4" w:space="0" w:color="auto"/>
            </w:tcBorders>
          </w:tcPr>
          <w:p w14:paraId="33E269F2" w14:textId="77777777" w:rsidR="003D76DF" w:rsidRPr="00DF4942" w:rsidRDefault="00DF4942" w:rsidP="00F71DFD">
            <w:pPr>
              <w:rPr>
                <w:rFonts w:cs="Arial"/>
                <w:i/>
                <w:color w:val="000000"/>
                <w:lang w:eastAsia="sv-SE"/>
              </w:rPr>
            </w:pPr>
            <w:r w:rsidRPr="00DF4942">
              <w:rPr>
                <w:rFonts w:cs="Arial"/>
                <w:i/>
                <w:color w:val="000000"/>
                <w:lang w:eastAsia="sv-SE"/>
              </w:rPr>
              <w:t>careGiverId</w:t>
            </w:r>
            <w:r w:rsidR="003D76DF"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0073F16" w14:textId="77777777" w:rsidR="003D76DF" w:rsidRPr="00DF4942" w:rsidRDefault="003D76DF" w:rsidP="00F71DFD">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10BDE20" w14:textId="77777777" w:rsidR="003D76DF" w:rsidRPr="00DF4942" w:rsidRDefault="003D76DF" w:rsidP="000C5FE0">
            <w:pPr>
              <w:rPr>
                <w:i/>
              </w:rPr>
            </w:pPr>
            <w:r w:rsidRPr="00DF4942">
              <w:rPr>
                <w:rFonts w:cs="Arial"/>
                <w:i/>
              </w:rPr>
              <w:t>Extension sätts till HSA-id för de</w:t>
            </w:r>
            <w:r w:rsidR="000C5FE0">
              <w:rPr>
                <w:rFonts w:cs="Arial"/>
                <w:i/>
              </w:rPr>
              <w:t>n</w:t>
            </w:r>
            <w:r w:rsidRPr="00DF4942">
              <w:rPr>
                <w:rFonts w:cs="Arial"/>
                <w:i/>
              </w:rPr>
              <w:t xml:space="preserve"> </w:t>
            </w:r>
            <w:r w:rsidR="000C5FE0">
              <w:rPr>
                <w:rFonts w:cs="Arial"/>
                <w:i/>
              </w:rPr>
              <w:t>vårdgivaren</w:t>
            </w:r>
            <w:r w:rsidRPr="00DF4942">
              <w:rPr>
                <w:rFonts w:cs="Arial"/>
                <w:i/>
              </w:rPr>
              <w:t xml:space="preserve"> inom</w:t>
            </w:r>
            <w:r w:rsidR="00DF4942" w:rsidRPr="00DF4942">
              <w:rPr>
                <w:rFonts w:cs="Arial"/>
                <w:i/>
              </w:rPr>
              <w:t xml:space="preserve">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F552EC4" w14:textId="77777777" w:rsidR="003D76DF" w:rsidRPr="00DF4942" w:rsidRDefault="003D76DF" w:rsidP="00F71DFD">
            <w:pPr>
              <w:rPr>
                <w:i/>
              </w:rPr>
            </w:pPr>
            <w:r w:rsidRPr="00DF4942">
              <w:rPr>
                <w:i/>
              </w:rPr>
              <w:t>1</w:t>
            </w:r>
          </w:p>
        </w:tc>
      </w:tr>
      <w:tr w:rsidR="003B1965" w:rsidRPr="008345BA" w14:paraId="0360532C" w14:textId="77777777" w:rsidTr="006B1634">
        <w:tc>
          <w:tcPr>
            <w:tcW w:w="2474" w:type="dxa"/>
          </w:tcPr>
          <w:p w14:paraId="2DF447A6" w14:textId="77777777" w:rsidR="003B1965" w:rsidRPr="008345BA" w:rsidRDefault="003B1965" w:rsidP="006B1634">
            <w:pPr>
              <w:rPr>
                <w:rFonts w:cs="Arial"/>
                <w:color w:val="000000"/>
                <w:lang w:eastAsia="sv-SE"/>
              </w:rPr>
            </w:pPr>
            <w:r>
              <w:rPr>
                <w:rFonts w:cs="Arial"/>
                <w:color w:val="000000"/>
                <w:lang w:eastAsia="sv-SE"/>
              </w:rPr>
              <w:t>sourceSystemId</w:t>
            </w:r>
          </w:p>
        </w:tc>
        <w:tc>
          <w:tcPr>
            <w:tcW w:w="2506" w:type="dxa"/>
          </w:tcPr>
          <w:p w14:paraId="0F6D7B7B" w14:textId="77777777" w:rsidR="003B1965" w:rsidRPr="008345BA" w:rsidRDefault="003B1965" w:rsidP="006B1634">
            <w:r>
              <w:t>IIType</w:t>
            </w:r>
          </w:p>
        </w:tc>
        <w:tc>
          <w:tcPr>
            <w:tcW w:w="2925" w:type="dxa"/>
          </w:tcPr>
          <w:p w14:paraId="7626DECB" w14:textId="77777777" w:rsidR="003B1965" w:rsidRPr="008345BA" w:rsidRDefault="003B1965" w:rsidP="003B1965">
            <w:r>
              <w:t xml:space="preserve">Används när man vill söka upp ett specifikt källsystem </w:t>
            </w:r>
          </w:p>
        </w:tc>
        <w:tc>
          <w:tcPr>
            <w:tcW w:w="1617" w:type="dxa"/>
          </w:tcPr>
          <w:p w14:paraId="4C3E0C07" w14:textId="77777777" w:rsidR="003B1965" w:rsidRPr="008345BA" w:rsidRDefault="003B1965" w:rsidP="006B1634">
            <w:r>
              <w:t>0..1</w:t>
            </w:r>
          </w:p>
        </w:tc>
      </w:tr>
      <w:tr w:rsidR="003B1965" w:rsidRPr="00DF4942" w14:paraId="7D3B4669" w14:textId="77777777" w:rsidTr="006B1634">
        <w:tc>
          <w:tcPr>
            <w:tcW w:w="2474" w:type="dxa"/>
            <w:tcBorders>
              <w:top w:val="single" w:sz="4" w:space="0" w:color="auto"/>
              <w:left w:val="single" w:sz="4" w:space="0" w:color="auto"/>
              <w:bottom w:val="single" w:sz="4" w:space="0" w:color="auto"/>
              <w:right w:val="single" w:sz="4" w:space="0" w:color="auto"/>
            </w:tcBorders>
          </w:tcPr>
          <w:p w14:paraId="21635E4E" w14:textId="77777777" w:rsidR="003B1965" w:rsidRPr="00DF4942" w:rsidRDefault="003B1965" w:rsidP="006B1634">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C25AD53" w14:textId="77777777" w:rsidR="003B1965" w:rsidRPr="00DF4942" w:rsidRDefault="003B1965" w:rsidP="006B1634">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69C615D" w14:textId="6E510750" w:rsidR="003B1965" w:rsidRPr="00DF4942" w:rsidRDefault="00470E2B" w:rsidP="006B1634">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084FECC7" w14:textId="77777777" w:rsidR="003B1965" w:rsidRPr="00DF4942" w:rsidRDefault="003B1965" w:rsidP="006B1634">
            <w:pPr>
              <w:rPr>
                <w:i/>
              </w:rPr>
            </w:pPr>
            <w:r w:rsidRPr="00DF4942">
              <w:rPr>
                <w:i/>
              </w:rPr>
              <w:t>1</w:t>
            </w:r>
          </w:p>
        </w:tc>
      </w:tr>
      <w:tr w:rsidR="003B1965" w:rsidRPr="00DF4942" w14:paraId="132EB896" w14:textId="77777777" w:rsidTr="006B1634">
        <w:tc>
          <w:tcPr>
            <w:tcW w:w="2474" w:type="dxa"/>
            <w:tcBorders>
              <w:top w:val="single" w:sz="4" w:space="0" w:color="auto"/>
              <w:left w:val="single" w:sz="4" w:space="0" w:color="auto"/>
              <w:bottom w:val="single" w:sz="4" w:space="0" w:color="auto"/>
              <w:right w:val="single" w:sz="4" w:space="0" w:color="auto"/>
            </w:tcBorders>
          </w:tcPr>
          <w:p w14:paraId="66092C38" w14:textId="77777777" w:rsidR="003B1965" w:rsidRPr="00DF4942" w:rsidRDefault="003B1965" w:rsidP="006B1634">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08F246C6" w14:textId="77777777" w:rsidR="003B1965" w:rsidRPr="00DF4942" w:rsidRDefault="003B1965" w:rsidP="006B1634">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5191D905" w14:textId="77777777" w:rsidR="003B1965" w:rsidRPr="00DF4942" w:rsidRDefault="003B1965" w:rsidP="006B1634">
            <w:pPr>
              <w:rPr>
                <w:i/>
              </w:rPr>
            </w:pPr>
            <w:r w:rsidRPr="00DF4942">
              <w:rPr>
                <w:rFonts w:cs="Arial"/>
                <w:i/>
              </w:rPr>
              <w:t xml:space="preserve">Extension sätts till HSA-id för det </w:t>
            </w:r>
            <w:r w:rsidR="000C5FE0">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633F6C68" w14:textId="77777777" w:rsidR="003B1965" w:rsidRPr="00DF4942" w:rsidRDefault="003B1965" w:rsidP="006B1634">
            <w:pPr>
              <w:rPr>
                <w:i/>
              </w:rPr>
            </w:pPr>
            <w:r w:rsidRPr="00DF4942">
              <w:rPr>
                <w:i/>
              </w:rPr>
              <w:t>1</w:t>
            </w:r>
          </w:p>
        </w:tc>
      </w:tr>
      <w:tr w:rsidR="00475CAA" w:rsidRPr="008345BA" w14:paraId="4E926AA9" w14:textId="77777777" w:rsidTr="00420221">
        <w:tc>
          <w:tcPr>
            <w:tcW w:w="2474" w:type="dxa"/>
          </w:tcPr>
          <w:p w14:paraId="026C0E10" w14:textId="77777777" w:rsidR="00475CAA" w:rsidRPr="008345BA" w:rsidRDefault="00475CAA" w:rsidP="00475CAA">
            <w:r>
              <w:rPr>
                <w:lang w:eastAsia="sv-SE"/>
              </w:rPr>
              <w:t>careUnitI</w:t>
            </w:r>
            <w:r w:rsidRPr="008345BA">
              <w:rPr>
                <w:lang w:eastAsia="sv-SE"/>
              </w:rPr>
              <w:t>d</w:t>
            </w:r>
          </w:p>
        </w:tc>
        <w:tc>
          <w:tcPr>
            <w:tcW w:w="2506" w:type="dxa"/>
          </w:tcPr>
          <w:p w14:paraId="06643ECD" w14:textId="77777777" w:rsidR="00475CAA" w:rsidRPr="008345BA" w:rsidRDefault="00475CAA" w:rsidP="00420221">
            <w:r w:rsidRPr="008345BA">
              <w:t>IIType</w:t>
            </w:r>
          </w:p>
        </w:tc>
        <w:tc>
          <w:tcPr>
            <w:tcW w:w="2925" w:type="dxa"/>
          </w:tcPr>
          <w:p w14:paraId="5B38EE4D" w14:textId="12FF9E95" w:rsidR="00475CAA" w:rsidRPr="0028093A" w:rsidRDefault="00475CAA" w:rsidP="00470E2B">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w:t>
            </w:r>
            <w:r>
              <w:rPr>
                <w:rFonts w:cs="Arial"/>
              </w:rPr>
              <w:lastRenderedPageBreak/>
              <w:t xml:space="preserve">observationen. </w:t>
            </w:r>
          </w:p>
        </w:tc>
        <w:tc>
          <w:tcPr>
            <w:tcW w:w="1617" w:type="dxa"/>
          </w:tcPr>
          <w:p w14:paraId="321AF0BE" w14:textId="77777777" w:rsidR="00475CAA" w:rsidRPr="00574979" w:rsidRDefault="00574979" w:rsidP="00574979">
            <w:r>
              <w:lastRenderedPageBreak/>
              <w:t>0..1</w:t>
            </w:r>
          </w:p>
        </w:tc>
      </w:tr>
      <w:tr w:rsidR="00475CAA" w:rsidRPr="0012437B" w14:paraId="338A663C" w14:textId="77777777" w:rsidTr="00420221">
        <w:tc>
          <w:tcPr>
            <w:tcW w:w="2474" w:type="dxa"/>
            <w:tcBorders>
              <w:top w:val="single" w:sz="4" w:space="0" w:color="auto"/>
              <w:left w:val="single" w:sz="4" w:space="0" w:color="auto"/>
              <w:bottom w:val="single" w:sz="4" w:space="0" w:color="auto"/>
              <w:right w:val="single" w:sz="4" w:space="0" w:color="auto"/>
            </w:tcBorders>
          </w:tcPr>
          <w:p w14:paraId="6212B3BA" w14:textId="77777777" w:rsidR="00475CAA" w:rsidRPr="0012437B" w:rsidRDefault="00475CAA" w:rsidP="00475CAA">
            <w:pPr>
              <w:rPr>
                <w:i/>
                <w:lang w:eastAsia="sv-SE"/>
              </w:rPr>
            </w:pPr>
            <w:r>
              <w:rPr>
                <w:i/>
                <w:lang w:eastAsia="sv-SE"/>
              </w:rPr>
              <w:lastRenderedPageBreak/>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0285DAB7" w14:textId="77777777" w:rsidR="00475CAA" w:rsidRPr="0012437B" w:rsidRDefault="00475CAA" w:rsidP="00420221">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DC853F0" w14:textId="4CD3C074" w:rsidR="00475CAA" w:rsidRPr="0012437B" w:rsidRDefault="00470E2B" w:rsidP="00420221">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694913D3" w14:textId="77777777" w:rsidR="00475CAA" w:rsidRPr="0012437B" w:rsidRDefault="00475CAA" w:rsidP="00420221">
            <w:pPr>
              <w:rPr>
                <w:i/>
              </w:rPr>
            </w:pPr>
            <w:r w:rsidRPr="0012437B">
              <w:rPr>
                <w:i/>
              </w:rPr>
              <w:t>1</w:t>
            </w:r>
          </w:p>
        </w:tc>
      </w:tr>
      <w:tr w:rsidR="00475CAA" w:rsidRPr="0012437B" w14:paraId="0C3429FA" w14:textId="77777777" w:rsidTr="00420221">
        <w:tc>
          <w:tcPr>
            <w:tcW w:w="2474" w:type="dxa"/>
            <w:tcBorders>
              <w:top w:val="single" w:sz="4" w:space="0" w:color="auto"/>
              <w:left w:val="single" w:sz="4" w:space="0" w:color="auto"/>
              <w:bottom w:val="single" w:sz="4" w:space="0" w:color="auto"/>
              <w:right w:val="single" w:sz="4" w:space="0" w:color="auto"/>
            </w:tcBorders>
          </w:tcPr>
          <w:p w14:paraId="5F80EACE" w14:textId="77777777" w:rsidR="00475CAA" w:rsidRPr="0012437B" w:rsidRDefault="00475CAA" w:rsidP="00475CAA">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6FBCC6F6" w14:textId="77777777" w:rsidR="00475CAA" w:rsidRPr="0012437B" w:rsidRDefault="00475CAA" w:rsidP="00420221">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829BB50" w14:textId="77777777" w:rsidR="00475CAA" w:rsidRPr="0012437B" w:rsidRDefault="00475CAA" w:rsidP="00475CAA">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403ADED" w14:textId="77777777" w:rsidR="00475CAA" w:rsidRPr="0012437B" w:rsidRDefault="00475CAA" w:rsidP="00420221">
            <w:pPr>
              <w:rPr>
                <w:i/>
              </w:rPr>
            </w:pPr>
            <w:r w:rsidRPr="0012437B">
              <w:rPr>
                <w:i/>
              </w:rPr>
              <w:t>1</w:t>
            </w:r>
          </w:p>
        </w:tc>
      </w:tr>
      <w:tr w:rsidR="00887331" w:rsidRPr="00F71DFD" w14:paraId="5C0FDA60" w14:textId="77777777" w:rsidTr="000627CC">
        <w:tc>
          <w:tcPr>
            <w:tcW w:w="2474" w:type="dxa"/>
          </w:tcPr>
          <w:p w14:paraId="483B1D3C" w14:textId="77777777" w:rsidR="00887331" w:rsidRPr="00F71DFD" w:rsidRDefault="00887331" w:rsidP="00F71DFD">
            <w:pPr>
              <w:rPr>
                <w:b/>
              </w:rPr>
            </w:pPr>
            <w:r w:rsidRPr="00F71DFD">
              <w:rPr>
                <w:b/>
              </w:rPr>
              <w:t>Svar</w:t>
            </w:r>
          </w:p>
        </w:tc>
        <w:tc>
          <w:tcPr>
            <w:tcW w:w="2506" w:type="dxa"/>
          </w:tcPr>
          <w:p w14:paraId="1EDD503B" w14:textId="77777777" w:rsidR="00887331" w:rsidRPr="00F71DFD" w:rsidRDefault="00887331" w:rsidP="00F71DFD">
            <w:pPr>
              <w:rPr>
                <w:b/>
              </w:rPr>
            </w:pPr>
          </w:p>
        </w:tc>
        <w:tc>
          <w:tcPr>
            <w:tcW w:w="2925" w:type="dxa"/>
          </w:tcPr>
          <w:p w14:paraId="2B5B9B36" w14:textId="77777777" w:rsidR="00887331" w:rsidRPr="00F71DFD" w:rsidRDefault="00887331" w:rsidP="00F71DFD">
            <w:pPr>
              <w:rPr>
                <w:b/>
              </w:rPr>
            </w:pPr>
          </w:p>
        </w:tc>
        <w:tc>
          <w:tcPr>
            <w:tcW w:w="1617" w:type="dxa"/>
          </w:tcPr>
          <w:p w14:paraId="745E2DCC" w14:textId="77777777" w:rsidR="00887331" w:rsidRPr="00F71DFD" w:rsidRDefault="008400E4" w:rsidP="00F71DFD">
            <w:pPr>
              <w:rPr>
                <w:b/>
              </w:rPr>
            </w:pPr>
            <w:r w:rsidRPr="00F71DFD">
              <w:rPr>
                <w:b/>
              </w:rPr>
              <w:t>0..*</w:t>
            </w:r>
          </w:p>
        </w:tc>
      </w:tr>
      <w:tr w:rsidR="00A8461F" w:rsidRPr="008345BA" w14:paraId="25A15495" w14:textId="77777777" w:rsidTr="00E26135">
        <w:tc>
          <w:tcPr>
            <w:tcW w:w="2474" w:type="dxa"/>
            <w:shd w:val="clear" w:color="auto" w:fill="D9D9D9" w:themeFill="background1" w:themeFillShade="D9"/>
          </w:tcPr>
          <w:p w14:paraId="67398B09" w14:textId="77777777" w:rsidR="00A8461F" w:rsidRPr="00475CAA" w:rsidRDefault="00A8461F" w:rsidP="00F71DFD">
            <w:r>
              <w:rPr>
                <w:lang w:eastAsia="sv-SE"/>
              </w:rPr>
              <w:t>observation</w:t>
            </w:r>
          </w:p>
        </w:tc>
        <w:tc>
          <w:tcPr>
            <w:tcW w:w="2506" w:type="dxa"/>
            <w:shd w:val="clear" w:color="auto" w:fill="D9D9D9" w:themeFill="background1" w:themeFillShade="D9"/>
          </w:tcPr>
          <w:p w14:paraId="2597C345" w14:textId="77777777" w:rsidR="00A8461F" w:rsidRPr="00475CAA" w:rsidRDefault="00B337A9" w:rsidP="00F71DFD">
            <w:r w:rsidRPr="00475CAA">
              <w:t>ObservationType</w:t>
            </w:r>
          </w:p>
        </w:tc>
        <w:tc>
          <w:tcPr>
            <w:tcW w:w="2925" w:type="dxa"/>
            <w:shd w:val="clear" w:color="auto" w:fill="D9D9D9" w:themeFill="background1" w:themeFillShade="D9"/>
          </w:tcPr>
          <w:p w14:paraId="4A2AF03A" w14:textId="77777777" w:rsidR="00A8461F" w:rsidRPr="008345BA" w:rsidRDefault="00A8461F" w:rsidP="00F71DFD"/>
        </w:tc>
        <w:tc>
          <w:tcPr>
            <w:tcW w:w="1617" w:type="dxa"/>
            <w:shd w:val="clear" w:color="auto" w:fill="D9D9D9" w:themeFill="background1" w:themeFillShade="D9"/>
          </w:tcPr>
          <w:p w14:paraId="6C4EC9D1" w14:textId="77777777" w:rsidR="00A8461F" w:rsidRPr="008345BA" w:rsidRDefault="00B337A9" w:rsidP="00F71DFD">
            <w:r>
              <w:t>1</w:t>
            </w:r>
          </w:p>
        </w:tc>
      </w:tr>
      <w:tr w:rsidR="00887331" w:rsidRPr="008345BA" w14:paraId="06795A33" w14:textId="77777777" w:rsidTr="000627CC">
        <w:tc>
          <w:tcPr>
            <w:tcW w:w="2474" w:type="dxa"/>
          </w:tcPr>
          <w:p w14:paraId="3936A322" w14:textId="77777777" w:rsidR="00887331" w:rsidRPr="008345BA" w:rsidRDefault="00B400A7" w:rsidP="00F71DFD">
            <w:r>
              <w:rPr>
                <w:lang w:val="en-GB"/>
              </w:rPr>
              <w:t>ObservationType</w:t>
            </w:r>
            <w:r>
              <w:rPr>
                <w:highlight w:val="white"/>
                <w:lang w:eastAsia="sv-SE"/>
              </w:rPr>
              <w:t>.</w:t>
            </w:r>
            <w:r w:rsidR="00887331" w:rsidRPr="008345BA">
              <w:rPr>
                <w:highlight w:val="white"/>
                <w:lang w:eastAsia="sv-SE"/>
              </w:rPr>
              <w:t>id</w:t>
            </w:r>
          </w:p>
        </w:tc>
        <w:tc>
          <w:tcPr>
            <w:tcW w:w="2506" w:type="dxa"/>
          </w:tcPr>
          <w:p w14:paraId="001D2260" w14:textId="77777777" w:rsidR="00887331" w:rsidRPr="008345BA" w:rsidRDefault="00150815" w:rsidP="00F71DFD">
            <w:r w:rsidRPr="008345BA">
              <w:t>IIType</w:t>
            </w:r>
          </w:p>
        </w:tc>
        <w:tc>
          <w:tcPr>
            <w:tcW w:w="2925" w:type="dxa"/>
          </w:tcPr>
          <w:p w14:paraId="78BC7A3D" w14:textId="77777777" w:rsidR="00887331" w:rsidRDefault="007C2E37" w:rsidP="00F71DFD">
            <w:pPr>
              <w:rPr>
                <w:rFonts w:cs="Arial"/>
              </w:rPr>
            </w:pPr>
            <w:r>
              <w:rPr>
                <w:rFonts w:cs="Arial"/>
              </w:rPr>
              <w:t xml:space="preserve">Ett unikt värde för själva observationen som också refererar till vilket källsystem informationen kommer ifrån. </w:t>
            </w:r>
          </w:p>
          <w:p w14:paraId="79BB20CB" w14:textId="31EF7A90" w:rsidR="00354595" w:rsidRPr="008345BA" w:rsidRDefault="00354595" w:rsidP="00F71DFD"/>
        </w:tc>
        <w:tc>
          <w:tcPr>
            <w:tcW w:w="1617" w:type="dxa"/>
          </w:tcPr>
          <w:p w14:paraId="1AE60C7A" w14:textId="77777777" w:rsidR="00887331" w:rsidRPr="008345BA" w:rsidRDefault="0013766C" w:rsidP="00F71DFD">
            <w:r w:rsidRPr="008345BA">
              <w:t>1</w:t>
            </w:r>
          </w:p>
        </w:tc>
      </w:tr>
      <w:tr w:rsidR="00E414AB" w:rsidRPr="009C3D19" w14:paraId="77E2B04F" w14:textId="77777777" w:rsidTr="00E414AB">
        <w:tc>
          <w:tcPr>
            <w:tcW w:w="2474" w:type="dxa"/>
            <w:tcBorders>
              <w:top w:val="single" w:sz="4" w:space="0" w:color="auto"/>
              <w:left w:val="single" w:sz="4" w:space="0" w:color="auto"/>
              <w:bottom w:val="single" w:sz="4" w:space="0" w:color="auto"/>
              <w:right w:val="single" w:sz="4" w:space="0" w:color="auto"/>
            </w:tcBorders>
          </w:tcPr>
          <w:p w14:paraId="7885FAA4" w14:textId="77777777" w:rsidR="00E414AB"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E414AB"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6ED548C" w14:textId="77777777" w:rsidR="00E414AB" w:rsidRPr="009C3D19" w:rsidRDefault="00E414AB"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9D15927" w14:textId="77777777" w:rsidR="00E414AB" w:rsidRPr="009C3D19" w:rsidRDefault="00E414AB" w:rsidP="00F71DFD">
            <w:pPr>
              <w:rPr>
                <w:rFonts w:cs="Arial"/>
                <w:i/>
              </w:rPr>
            </w:pPr>
            <w:r w:rsidRPr="009C3D19">
              <w:rPr>
                <w:rFonts w:cs="Arial"/>
                <w:i/>
              </w:rPr>
              <w:t>Root blir då</w:t>
            </w:r>
          </w:p>
          <w:p w14:paraId="0F55DBED" w14:textId="5BCF36C1" w:rsidR="00E414AB" w:rsidRPr="009C3D19" w:rsidRDefault="00E414AB" w:rsidP="00F71DFD">
            <w:pPr>
              <w:rPr>
                <w:rFonts w:cs="Arial"/>
                <w:i/>
              </w:rPr>
            </w:pPr>
            <w:r w:rsidRPr="009C3D19">
              <w:rPr>
                <w:rFonts w:cs="Arial"/>
                <w:i/>
              </w:rPr>
              <w:t xml:space="preserve">nationell OID för lokala id:n: </w:t>
            </w:r>
            <w:r w:rsidR="00470E2B"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6BE2D3C2" w14:textId="77777777" w:rsidR="00E414AB" w:rsidRPr="009C3D19" w:rsidRDefault="00E414AB" w:rsidP="00F71DFD">
            <w:pPr>
              <w:rPr>
                <w:i/>
              </w:rPr>
            </w:pPr>
            <w:r w:rsidRPr="009C3D19">
              <w:rPr>
                <w:i/>
              </w:rPr>
              <w:t>1</w:t>
            </w:r>
          </w:p>
        </w:tc>
      </w:tr>
      <w:tr w:rsidR="00E414AB" w:rsidRPr="009C3D19" w14:paraId="7386B677" w14:textId="77777777" w:rsidTr="00E414AB">
        <w:tc>
          <w:tcPr>
            <w:tcW w:w="2474" w:type="dxa"/>
            <w:tcBorders>
              <w:top w:val="single" w:sz="4" w:space="0" w:color="auto"/>
              <w:left w:val="single" w:sz="4" w:space="0" w:color="auto"/>
              <w:bottom w:val="single" w:sz="4" w:space="0" w:color="auto"/>
              <w:right w:val="single" w:sz="4" w:space="0" w:color="auto"/>
            </w:tcBorders>
          </w:tcPr>
          <w:p w14:paraId="4E92CA33" w14:textId="77777777" w:rsidR="00E414AB"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E414AB"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063D7F9" w14:textId="77777777" w:rsidR="00E414AB" w:rsidRPr="009C3D19" w:rsidRDefault="00E414AB"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161564E" w14:textId="77777777" w:rsidR="00E414AB" w:rsidRPr="009C3D19" w:rsidRDefault="00E414AB" w:rsidP="00F71DFD">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4E38C913" w14:textId="77777777" w:rsidR="00E414AB" w:rsidRPr="009C3D19" w:rsidRDefault="00E414AB" w:rsidP="00F71DFD">
            <w:pPr>
              <w:rPr>
                <w:i/>
              </w:rPr>
            </w:pPr>
            <w:r w:rsidRPr="009C3D19">
              <w:rPr>
                <w:i/>
              </w:rPr>
              <w:t>1</w:t>
            </w:r>
          </w:p>
        </w:tc>
      </w:tr>
      <w:tr w:rsidR="00887331" w:rsidRPr="008345BA" w14:paraId="3070820D" w14:textId="77777777" w:rsidTr="000627CC">
        <w:tc>
          <w:tcPr>
            <w:tcW w:w="2474" w:type="dxa"/>
          </w:tcPr>
          <w:p w14:paraId="1212E7E6" w14:textId="77777777" w:rsidR="00887331" w:rsidRPr="008345BA" w:rsidRDefault="00B400A7" w:rsidP="00F71DFD">
            <w:r w:rsidRPr="00B400A7">
              <w:rPr>
                <w:lang w:val="en-GB"/>
              </w:rPr>
              <w:t>ObservationType</w:t>
            </w:r>
            <w:r w:rsidRPr="00B400A7">
              <w:rPr>
                <w:highlight w:val="white"/>
                <w:lang w:eastAsia="sv-SE"/>
              </w:rPr>
              <w:t>.</w:t>
            </w:r>
            <w:r w:rsidR="00887331" w:rsidRPr="008345BA">
              <w:rPr>
                <w:highlight w:val="white"/>
                <w:lang w:eastAsia="sv-SE"/>
              </w:rPr>
              <w:t>type</w:t>
            </w:r>
          </w:p>
        </w:tc>
        <w:tc>
          <w:tcPr>
            <w:tcW w:w="2506" w:type="dxa"/>
          </w:tcPr>
          <w:p w14:paraId="7A570EFC" w14:textId="77777777" w:rsidR="00887331" w:rsidRPr="008345BA" w:rsidRDefault="00887331" w:rsidP="00F71DFD">
            <w:r w:rsidRPr="008345BA">
              <w:t>CVType</w:t>
            </w:r>
          </w:p>
        </w:tc>
        <w:tc>
          <w:tcPr>
            <w:tcW w:w="2925" w:type="dxa"/>
          </w:tcPr>
          <w:p w14:paraId="05C0CCAA" w14:textId="2E00249F" w:rsidR="001B13CA" w:rsidRPr="000248C6" w:rsidRDefault="007B04DC" w:rsidP="007F753C">
            <w:r w:rsidRPr="008345BA">
              <w:rPr>
                <w:rFonts w:cs="Arial"/>
              </w:rPr>
              <w:t>Anger vilken typ av observation det gäller</w:t>
            </w:r>
            <w:r w:rsidR="003F1CC7" w:rsidRPr="008345BA">
              <w:rPr>
                <w:rFonts w:cs="Arial"/>
              </w:rPr>
              <w:t>.</w:t>
            </w:r>
          </w:p>
        </w:tc>
        <w:tc>
          <w:tcPr>
            <w:tcW w:w="1617" w:type="dxa"/>
          </w:tcPr>
          <w:p w14:paraId="5078415E" w14:textId="77777777" w:rsidR="00887331" w:rsidRPr="008345BA" w:rsidRDefault="00887331" w:rsidP="00F71DFD">
            <w:r w:rsidRPr="008345BA">
              <w:t>1</w:t>
            </w:r>
          </w:p>
        </w:tc>
      </w:tr>
      <w:tr w:rsidR="009C3D19" w:rsidRPr="009C3D19" w14:paraId="23BC1EE4" w14:textId="77777777" w:rsidTr="009C3D19">
        <w:tc>
          <w:tcPr>
            <w:tcW w:w="2474" w:type="dxa"/>
            <w:tcBorders>
              <w:top w:val="single" w:sz="4" w:space="0" w:color="auto"/>
              <w:left w:val="single" w:sz="4" w:space="0" w:color="auto"/>
              <w:bottom w:val="single" w:sz="4" w:space="0" w:color="auto"/>
              <w:right w:val="single" w:sz="4" w:space="0" w:color="auto"/>
            </w:tcBorders>
          </w:tcPr>
          <w:p w14:paraId="6739EA76"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33E4A47C"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586E6F0" w14:textId="77777777" w:rsidR="009C3D19" w:rsidRPr="009C3D19" w:rsidRDefault="009C3D19" w:rsidP="00F71DFD">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03566061" w14:textId="77777777" w:rsidR="009C3D19" w:rsidRPr="009C3D19" w:rsidRDefault="009C3D19" w:rsidP="00F71DFD">
            <w:pPr>
              <w:rPr>
                <w:i/>
              </w:rPr>
            </w:pPr>
            <w:r w:rsidRPr="009C3D19">
              <w:rPr>
                <w:i/>
              </w:rPr>
              <w:t>1</w:t>
            </w:r>
          </w:p>
        </w:tc>
      </w:tr>
      <w:tr w:rsidR="009C3D19" w:rsidRPr="009C3D19" w14:paraId="799A89EE" w14:textId="77777777" w:rsidTr="009C3D19">
        <w:tc>
          <w:tcPr>
            <w:tcW w:w="2474" w:type="dxa"/>
            <w:tcBorders>
              <w:top w:val="single" w:sz="4" w:space="0" w:color="auto"/>
              <w:left w:val="single" w:sz="4" w:space="0" w:color="auto"/>
              <w:bottom w:val="single" w:sz="4" w:space="0" w:color="auto"/>
              <w:right w:val="single" w:sz="4" w:space="0" w:color="auto"/>
            </w:tcBorders>
          </w:tcPr>
          <w:p w14:paraId="02F9C668"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33D3263"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F644707" w14:textId="1E103B4C" w:rsidR="009C3D19" w:rsidRPr="009C3D19" w:rsidRDefault="009C3D19" w:rsidP="007F753C">
            <w:pPr>
              <w:rPr>
                <w:rFonts w:cs="Arial"/>
                <w:i/>
              </w:rPr>
            </w:pPr>
            <w:r w:rsidRPr="009C3D19">
              <w:rPr>
                <w:rFonts w:cs="Arial"/>
                <w:i/>
              </w:rPr>
              <w:t>Kodsystem för angiven kod för observationstyp</w:t>
            </w:r>
            <w:r w:rsidR="007F753C">
              <w:rPr>
                <w:rFonts w:cs="Arial"/>
                <w:i/>
              </w:rPr>
              <w:t>.</w:t>
            </w:r>
            <w:r w:rsidR="007F753C"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7505C66F" w14:textId="77777777" w:rsidR="009C3D19" w:rsidRPr="009C3D19" w:rsidRDefault="009C3D19" w:rsidP="00F71DFD">
            <w:pPr>
              <w:rPr>
                <w:i/>
              </w:rPr>
            </w:pPr>
            <w:r w:rsidRPr="009C3D19">
              <w:rPr>
                <w:i/>
              </w:rPr>
              <w:t>1</w:t>
            </w:r>
          </w:p>
        </w:tc>
      </w:tr>
      <w:tr w:rsidR="009C3D19" w:rsidRPr="009C3D19" w14:paraId="1D24CD89" w14:textId="77777777" w:rsidTr="009C3D19">
        <w:tc>
          <w:tcPr>
            <w:tcW w:w="2474" w:type="dxa"/>
            <w:tcBorders>
              <w:top w:val="single" w:sz="4" w:space="0" w:color="auto"/>
              <w:left w:val="single" w:sz="4" w:space="0" w:color="auto"/>
              <w:bottom w:val="single" w:sz="4" w:space="0" w:color="auto"/>
              <w:right w:val="single" w:sz="4" w:space="0" w:color="auto"/>
            </w:tcBorders>
          </w:tcPr>
          <w:p w14:paraId="38AA682C" w14:textId="77777777" w:rsidR="009C3D19" w:rsidRPr="009C3D19" w:rsidRDefault="00B400A7" w:rsidP="00F71DFD">
            <w:pPr>
              <w:rPr>
                <w:i/>
                <w:highlight w:val="white"/>
                <w:lang w:eastAsia="sv-SE"/>
              </w:rPr>
            </w:pPr>
            <w:r w:rsidRPr="007F753C">
              <w:rPr>
                <w:i/>
              </w:rPr>
              <w:t>ObservationType</w:t>
            </w:r>
            <w:r w:rsidRPr="00B400A7">
              <w:rPr>
                <w:i/>
                <w:highlight w:val="white"/>
                <w:lang w:eastAsia="sv-SE"/>
              </w:rPr>
              <w:t>.</w:t>
            </w:r>
            <w:r w:rsidR="009C3D19"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7C6B2B6F"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366E3E28" w14:textId="77777777" w:rsidR="009C3D19" w:rsidRPr="009C3D19" w:rsidRDefault="009C3D19" w:rsidP="00F71DFD">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E534FAF" w14:textId="77777777" w:rsidR="009C3D19" w:rsidRPr="009C3D19" w:rsidRDefault="009C3D19" w:rsidP="00F71DFD">
            <w:pPr>
              <w:rPr>
                <w:i/>
              </w:rPr>
            </w:pPr>
            <w:r w:rsidRPr="009C3D19">
              <w:rPr>
                <w:i/>
              </w:rPr>
              <w:t>0..1</w:t>
            </w:r>
          </w:p>
        </w:tc>
      </w:tr>
      <w:tr w:rsidR="009C3D19" w:rsidRPr="009C3D19" w14:paraId="7E1C513F" w14:textId="77777777" w:rsidTr="009C3D19">
        <w:tc>
          <w:tcPr>
            <w:tcW w:w="2474" w:type="dxa"/>
            <w:tcBorders>
              <w:top w:val="single" w:sz="4" w:space="0" w:color="auto"/>
              <w:left w:val="single" w:sz="4" w:space="0" w:color="auto"/>
              <w:bottom w:val="single" w:sz="4" w:space="0" w:color="auto"/>
              <w:right w:val="single" w:sz="4" w:space="0" w:color="auto"/>
            </w:tcBorders>
          </w:tcPr>
          <w:p w14:paraId="27EDB5E5" w14:textId="77777777" w:rsidR="009C3D19" w:rsidRPr="009C3D19" w:rsidRDefault="00B400A7" w:rsidP="00F71DFD">
            <w:pPr>
              <w:rPr>
                <w:i/>
                <w:highlight w:val="white"/>
                <w:lang w:eastAsia="sv-SE"/>
              </w:rPr>
            </w:pPr>
            <w:r w:rsidRPr="007F753C">
              <w:rPr>
                <w:i/>
              </w:rPr>
              <w:t>ObservationType</w:t>
            </w:r>
            <w:r w:rsidRPr="00B400A7">
              <w:rPr>
                <w:i/>
                <w:highlight w:val="white"/>
                <w:lang w:eastAsia="sv-SE"/>
              </w:rPr>
              <w:t>.</w:t>
            </w:r>
            <w:r w:rsidR="009C3D19"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6567E3B6"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5D97AEEF" w14:textId="77777777" w:rsidR="009C3D19" w:rsidRPr="009C3D19" w:rsidRDefault="009C3D19" w:rsidP="00F71DFD">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F1EDD4B" w14:textId="77777777" w:rsidR="009C3D19" w:rsidRPr="009C3D19" w:rsidRDefault="009C3D19" w:rsidP="00F71DFD">
            <w:pPr>
              <w:rPr>
                <w:i/>
              </w:rPr>
            </w:pPr>
            <w:r w:rsidRPr="009C3D19">
              <w:rPr>
                <w:i/>
              </w:rPr>
              <w:t>0..1</w:t>
            </w:r>
          </w:p>
        </w:tc>
      </w:tr>
      <w:tr w:rsidR="009C3D19" w:rsidRPr="009C3D19" w14:paraId="5A0D51E5" w14:textId="77777777" w:rsidTr="009C3D19">
        <w:tc>
          <w:tcPr>
            <w:tcW w:w="2474" w:type="dxa"/>
            <w:tcBorders>
              <w:top w:val="single" w:sz="4" w:space="0" w:color="auto"/>
              <w:left w:val="single" w:sz="4" w:space="0" w:color="auto"/>
              <w:bottom w:val="single" w:sz="4" w:space="0" w:color="auto"/>
              <w:right w:val="single" w:sz="4" w:space="0" w:color="auto"/>
            </w:tcBorders>
          </w:tcPr>
          <w:p w14:paraId="1F65D746"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210055CC"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4E843E2" w14:textId="3A4A3208" w:rsidR="009C3D19" w:rsidRPr="009C3D19" w:rsidRDefault="009C3D19" w:rsidP="007F753C">
            <w:pPr>
              <w:rPr>
                <w:rFonts w:cs="Arial"/>
                <w:i/>
              </w:rPr>
            </w:pPr>
            <w:r w:rsidRPr="009C3D19">
              <w:rPr>
                <w:rFonts w:cs="Arial"/>
                <w:i/>
              </w:rPr>
              <w:t xml:space="preserve">Textuell beskrivning </w:t>
            </w:r>
            <w:r w:rsidR="007F753C">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7D810798" w14:textId="77777777" w:rsidR="009C3D19" w:rsidRPr="009C3D19" w:rsidRDefault="009C3D19" w:rsidP="00F71DFD">
            <w:pPr>
              <w:rPr>
                <w:i/>
              </w:rPr>
            </w:pPr>
            <w:r w:rsidRPr="009C3D19">
              <w:rPr>
                <w:i/>
              </w:rPr>
              <w:t>0..1</w:t>
            </w:r>
          </w:p>
        </w:tc>
      </w:tr>
      <w:tr w:rsidR="0004779B" w:rsidRPr="00B3537C" w14:paraId="7AD79E83" w14:textId="77777777" w:rsidTr="0004779B">
        <w:tc>
          <w:tcPr>
            <w:tcW w:w="2474" w:type="dxa"/>
            <w:tcBorders>
              <w:top w:val="single" w:sz="4" w:space="0" w:color="auto"/>
              <w:left w:val="single" w:sz="4" w:space="0" w:color="auto"/>
              <w:bottom w:val="single" w:sz="4" w:space="0" w:color="auto"/>
              <w:right w:val="single" w:sz="4" w:space="0" w:color="auto"/>
            </w:tcBorders>
          </w:tcPr>
          <w:p w14:paraId="4C0BABD0" w14:textId="77777777" w:rsidR="0004779B" w:rsidRPr="00B400A7" w:rsidRDefault="00B400A7" w:rsidP="00F71DFD">
            <w:pPr>
              <w:rPr>
                <w:lang w:eastAsia="sv-SE"/>
              </w:rPr>
            </w:pPr>
            <w:r w:rsidRPr="007F753C">
              <w:t>ObservationType</w:t>
            </w:r>
            <w:r w:rsidRPr="00B400A7">
              <w:rPr>
                <w:highlight w:val="white"/>
                <w:lang w:eastAsia="sv-SE"/>
              </w:rPr>
              <w:t>.</w:t>
            </w:r>
            <w:r w:rsidR="0004779B"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76CB1A6F" w14:textId="77777777" w:rsidR="0004779B" w:rsidRPr="00B3537C" w:rsidRDefault="0004779B" w:rsidP="00F71DFD">
            <w:r w:rsidRPr="00B3537C">
              <w:t>CVType</w:t>
            </w:r>
          </w:p>
        </w:tc>
        <w:tc>
          <w:tcPr>
            <w:tcW w:w="2925" w:type="dxa"/>
            <w:tcBorders>
              <w:top w:val="single" w:sz="4" w:space="0" w:color="auto"/>
              <w:left w:val="single" w:sz="4" w:space="0" w:color="auto"/>
              <w:bottom w:val="single" w:sz="4" w:space="0" w:color="auto"/>
              <w:right w:val="single" w:sz="4" w:space="0" w:color="auto"/>
            </w:tcBorders>
          </w:tcPr>
          <w:p w14:paraId="68C2064A" w14:textId="036DD28A" w:rsidR="0004779B" w:rsidRPr="00B3537C" w:rsidRDefault="0004779B" w:rsidP="00F71DFD">
            <w:pPr>
              <w:rPr>
                <w:rFonts w:cs="Arial"/>
              </w:rPr>
            </w:pPr>
            <w:r w:rsidRPr="00B3537C">
              <w:rPr>
                <w:rFonts w:cs="Arial"/>
              </w:rPr>
              <w:t>Beskrive</w:t>
            </w:r>
            <w:r w:rsidR="004F7304">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7678295C" w14:textId="77777777" w:rsidR="0004779B" w:rsidRPr="00B3537C" w:rsidRDefault="00EE7B5E" w:rsidP="00F71DFD">
            <w:r>
              <w:t>0..1</w:t>
            </w:r>
          </w:p>
        </w:tc>
      </w:tr>
      <w:tr w:rsidR="0004779B" w:rsidRPr="00B3537C" w14:paraId="01703E74" w14:textId="77777777" w:rsidTr="0004779B">
        <w:tc>
          <w:tcPr>
            <w:tcW w:w="2474" w:type="dxa"/>
            <w:tcBorders>
              <w:top w:val="single" w:sz="4" w:space="0" w:color="auto"/>
              <w:left w:val="single" w:sz="4" w:space="0" w:color="auto"/>
              <w:bottom w:val="single" w:sz="4" w:space="0" w:color="auto"/>
              <w:right w:val="single" w:sz="4" w:space="0" w:color="auto"/>
            </w:tcBorders>
          </w:tcPr>
          <w:p w14:paraId="3CE8FD9A" w14:textId="77777777" w:rsidR="0004779B" w:rsidRPr="00B3537C" w:rsidRDefault="00B400A7" w:rsidP="00F71DFD">
            <w:pPr>
              <w:rPr>
                <w:i/>
                <w:lang w:eastAsia="sv-SE"/>
              </w:rPr>
            </w:pPr>
            <w:r w:rsidRPr="007F753C">
              <w:rPr>
                <w:i/>
              </w:rPr>
              <w:t>ObservationType</w:t>
            </w:r>
            <w:r w:rsidRPr="00B400A7">
              <w:rPr>
                <w:i/>
                <w:highlight w:val="white"/>
                <w:lang w:eastAsia="sv-SE"/>
              </w:rPr>
              <w:t>.</w:t>
            </w:r>
            <w:r w:rsidR="0004779B"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5155DA15"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59C2900" w14:textId="77777777" w:rsidR="0004779B" w:rsidRPr="00B3537C" w:rsidRDefault="0004779B" w:rsidP="00F71DFD">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32DDC8E1" w14:textId="77777777" w:rsidR="0004779B" w:rsidRPr="00B3537C" w:rsidRDefault="0004779B" w:rsidP="00F71DFD">
            <w:pPr>
              <w:rPr>
                <w:i/>
              </w:rPr>
            </w:pPr>
            <w:r w:rsidRPr="00B3537C">
              <w:rPr>
                <w:i/>
              </w:rPr>
              <w:t>1</w:t>
            </w:r>
          </w:p>
        </w:tc>
      </w:tr>
      <w:tr w:rsidR="0004779B" w:rsidRPr="00B3537C" w14:paraId="1D2E3936" w14:textId="77777777" w:rsidTr="0004779B">
        <w:tc>
          <w:tcPr>
            <w:tcW w:w="2474" w:type="dxa"/>
            <w:tcBorders>
              <w:top w:val="single" w:sz="4" w:space="0" w:color="auto"/>
              <w:left w:val="single" w:sz="4" w:space="0" w:color="auto"/>
              <w:bottom w:val="single" w:sz="4" w:space="0" w:color="auto"/>
              <w:right w:val="single" w:sz="4" w:space="0" w:color="auto"/>
            </w:tcBorders>
          </w:tcPr>
          <w:p w14:paraId="4A188C08" w14:textId="77777777" w:rsidR="0004779B" w:rsidRPr="00B3537C" w:rsidRDefault="00B400A7" w:rsidP="00F71DFD">
            <w:pPr>
              <w:rPr>
                <w:i/>
                <w:lang w:eastAsia="sv-SE"/>
              </w:rPr>
            </w:pPr>
            <w:r w:rsidRPr="00B400A7">
              <w:rPr>
                <w:i/>
                <w:lang w:val="en-GB"/>
              </w:rPr>
              <w:t>ObservationType</w:t>
            </w:r>
            <w:r w:rsidRPr="00B400A7">
              <w:rPr>
                <w:i/>
                <w:highlight w:val="white"/>
                <w:lang w:eastAsia="sv-SE"/>
              </w:rPr>
              <w:t>.</w:t>
            </w:r>
            <w:r w:rsidR="0004779B"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2AC0E8F9"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5B66422" w14:textId="77777777" w:rsidR="0004779B" w:rsidRPr="00B3537C" w:rsidRDefault="0004779B" w:rsidP="00F71DFD">
            <w:pPr>
              <w:rPr>
                <w:rFonts w:cs="Arial"/>
                <w:i/>
              </w:rPr>
            </w:pPr>
            <w:r w:rsidRPr="00B3537C">
              <w:rPr>
                <w:rFonts w:cs="Arial"/>
                <w:i/>
              </w:rPr>
              <w:t xml:space="preserve">Kodsystem för angiven kod för riktningstypen. Ska definieras ur </w:t>
            </w:r>
            <w:r w:rsidR="00B3537C">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012C57BA" w14:textId="77777777" w:rsidR="0004779B" w:rsidRPr="00B3537C" w:rsidRDefault="0004779B" w:rsidP="00F71DFD">
            <w:pPr>
              <w:rPr>
                <w:i/>
              </w:rPr>
            </w:pPr>
            <w:r w:rsidRPr="00B3537C">
              <w:rPr>
                <w:i/>
              </w:rPr>
              <w:t>1</w:t>
            </w:r>
          </w:p>
        </w:tc>
      </w:tr>
      <w:tr w:rsidR="0004779B" w:rsidRPr="00B3537C" w14:paraId="00DC6E57" w14:textId="77777777" w:rsidTr="0004779B">
        <w:tc>
          <w:tcPr>
            <w:tcW w:w="2474" w:type="dxa"/>
            <w:tcBorders>
              <w:top w:val="single" w:sz="4" w:space="0" w:color="auto"/>
              <w:left w:val="single" w:sz="4" w:space="0" w:color="auto"/>
              <w:bottom w:val="single" w:sz="4" w:space="0" w:color="auto"/>
              <w:right w:val="single" w:sz="4" w:space="0" w:color="auto"/>
            </w:tcBorders>
          </w:tcPr>
          <w:p w14:paraId="1155A0C4" w14:textId="77777777" w:rsidR="0004779B" w:rsidRPr="00B3537C" w:rsidRDefault="00B400A7" w:rsidP="00F71DFD">
            <w:pPr>
              <w:rPr>
                <w:i/>
                <w:lang w:eastAsia="sv-SE"/>
              </w:rPr>
            </w:pPr>
            <w:r w:rsidRPr="00B400A7">
              <w:rPr>
                <w:i/>
                <w:lang w:val="en-GB"/>
              </w:rPr>
              <w:t>ObservationType</w:t>
            </w:r>
            <w:r w:rsidRPr="00B400A7">
              <w:rPr>
                <w:i/>
                <w:highlight w:val="white"/>
                <w:lang w:eastAsia="sv-SE"/>
              </w:rPr>
              <w:t>.</w:t>
            </w:r>
            <w:r w:rsidR="0004779B"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1D053D82"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D156C31" w14:textId="77777777" w:rsidR="0004779B" w:rsidRPr="00B3537C" w:rsidRDefault="0004779B" w:rsidP="00F71DFD">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9E492B1" w14:textId="77777777" w:rsidR="0004779B" w:rsidRPr="00B3537C" w:rsidRDefault="0004779B" w:rsidP="00F71DFD">
            <w:pPr>
              <w:rPr>
                <w:i/>
              </w:rPr>
            </w:pPr>
            <w:r w:rsidRPr="00B3537C">
              <w:rPr>
                <w:i/>
              </w:rPr>
              <w:t>0..1</w:t>
            </w:r>
          </w:p>
        </w:tc>
      </w:tr>
      <w:tr w:rsidR="0004779B" w:rsidRPr="00B3537C" w14:paraId="456A5986" w14:textId="77777777" w:rsidTr="0004779B">
        <w:tc>
          <w:tcPr>
            <w:tcW w:w="2474" w:type="dxa"/>
            <w:tcBorders>
              <w:top w:val="single" w:sz="4" w:space="0" w:color="auto"/>
              <w:left w:val="single" w:sz="4" w:space="0" w:color="auto"/>
              <w:bottom w:val="single" w:sz="4" w:space="0" w:color="auto"/>
              <w:right w:val="single" w:sz="4" w:space="0" w:color="auto"/>
            </w:tcBorders>
          </w:tcPr>
          <w:p w14:paraId="2381B183" w14:textId="77777777" w:rsidR="0004779B" w:rsidRPr="00B3537C" w:rsidRDefault="00B400A7" w:rsidP="00F71DFD">
            <w:pPr>
              <w:rPr>
                <w:i/>
                <w:lang w:eastAsia="sv-SE"/>
              </w:rPr>
            </w:pPr>
            <w:r w:rsidRPr="00B400A7">
              <w:rPr>
                <w:i/>
                <w:lang w:val="en-GB"/>
              </w:rPr>
              <w:t>ObservationType</w:t>
            </w:r>
            <w:r w:rsidRPr="00B400A7">
              <w:rPr>
                <w:i/>
                <w:highlight w:val="white"/>
                <w:lang w:eastAsia="sv-SE"/>
              </w:rPr>
              <w:t>.</w:t>
            </w:r>
            <w:r w:rsidR="0004779B"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183A105"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1C50528" w14:textId="77777777" w:rsidR="0004779B" w:rsidRPr="00B3537C" w:rsidRDefault="0004779B" w:rsidP="00F71DFD">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E63CADD" w14:textId="77777777" w:rsidR="0004779B" w:rsidRPr="00B3537C" w:rsidRDefault="0004779B" w:rsidP="00F71DFD">
            <w:pPr>
              <w:rPr>
                <w:i/>
              </w:rPr>
            </w:pPr>
            <w:r w:rsidRPr="00B3537C">
              <w:rPr>
                <w:i/>
              </w:rPr>
              <w:t>0..1</w:t>
            </w:r>
          </w:p>
        </w:tc>
      </w:tr>
      <w:tr w:rsidR="0004779B" w:rsidRPr="00891180" w14:paraId="598ECD74" w14:textId="77777777" w:rsidTr="0004779B">
        <w:tc>
          <w:tcPr>
            <w:tcW w:w="2474" w:type="dxa"/>
            <w:tcBorders>
              <w:top w:val="single" w:sz="4" w:space="0" w:color="auto"/>
              <w:left w:val="single" w:sz="4" w:space="0" w:color="auto"/>
              <w:bottom w:val="single" w:sz="4" w:space="0" w:color="auto"/>
              <w:right w:val="single" w:sz="4" w:space="0" w:color="auto"/>
            </w:tcBorders>
          </w:tcPr>
          <w:p w14:paraId="1BF95055" w14:textId="77777777" w:rsidR="0004779B" w:rsidRPr="00B3537C" w:rsidRDefault="00B400A7" w:rsidP="00F71DFD">
            <w:pPr>
              <w:rPr>
                <w:i/>
                <w:lang w:eastAsia="sv-SE"/>
              </w:rPr>
            </w:pPr>
            <w:r w:rsidRPr="00B400A7">
              <w:rPr>
                <w:i/>
                <w:lang w:val="en-GB"/>
              </w:rPr>
              <w:lastRenderedPageBreak/>
              <w:t>ObservationType</w:t>
            </w:r>
            <w:r w:rsidRPr="00B400A7">
              <w:rPr>
                <w:i/>
                <w:highlight w:val="white"/>
                <w:lang w:eastAsia="sv-SE"/>
              </w:rPr>
              <w:t>.</w:t>
            </w:r>
            <w:r w:rsidR="0004779B"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468BA0E0"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5A77C9A" w14:textId="77777777" w:rsidR="0004779B" w:rsidRPr="00B3537C" w:rsidRDefault="0004779B" w:rsidP="00F71DFD">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356407DF" w14:textId="77777777" w:rsidR="0004779B" w:rsidRPr="0004779B" w:rsidRDefault="0004779B" w:rsidP="00F71DFD">
            <w:pPr>
              <w:rPr>
                <w:i/>
              </w:rPr>
            </w:pPr>
            <w:r w:rsidRPr="00B3537C">
              <w:rPr>
                <w:i/>
              </w:rPr>
              <w:t>0..1</w:t>
            </w:r>
          </w:p>
        </w:tc>
      </w:tr>
      <w:tr w:rsidR="00887331" w:rsidRPr="008345BA" w14:paraId="45506F98" w14:textId="77777777" w:rsidTr="000627CC">
        <w:tc>
          <w:tcPr>
            <w:tcW w:w="2474" w:type="dxa"/>
          </w:tcPr>
          <w:p w14:paraId="566CB401" w14:textId="77777777" w:rsidR="00887331" w:rsidRPr="008345BA" w:rsidRDefault="00B400A7" w:rsidP="00F71DFD">
            <w:r w:rsidRPr="00B400A7">
              <w:rPr>
                <w:lang w:val="en-GB"/>
              </w:rPr>
              <w:t>ObservationType</w:t>
            </w:r>
            <w:r w:rsidRPr="00B400A7">
              <w:rPr>
                <w:i/>
                <w:highlight w:val="white"/>
                <w:lang w:eastAsia="sv-SE"/>
              </w:rPr>
              <w:t>.</w:t>
            </w:r>
            <w:r w:rsidR="00887331" w:rsidRPr="008345BA">
              <w:rPr>
                <w:highlight w:val="white"/>
                <w:lang w:eastAsia="sv-SE"/>
              </w:rPr>
              <w:t>time</w:t>
            </w:r>
          </w:p>
        </w:tc>
        <w:tc>
          <w:tcPr>
            <w:tcW w:w="2506" w:type="dxa"/>
          </w:tcPr>
          <w:p w14:paraId="2342748A" w14:textId="77777777" w:rsidR="00887331" w:rsidRPr="008345BA" w:rsidRDefault="00E811CC" w:rsidP="00F71DFD">
            <w:r w:rsidRPr="008345BA">
              <w:rPr>
                <w:rFonts w:cs="Arial"/>
                <w:color w:val="000000"/>
                <w:highlight w:val="white"/>
                <w:lang w:eastAsia="sv-SE"/>
              </w:rPr>
              <w:t>TimePeriodType</w:t>
            </w:r>
          </w:p>
        </w:tc>
        <w:tc>
          <w:tcPr>
            <w:tcW w:w="2925" w:type="dxa"/>
          </w:tcPr>
          <w:p w14:paraId="477D945F" w14:textId="77777777" w:rsidR="007B04DC" w:rsidRPr="008345BA" w:rsidRDefault="007B04DC" w:rsidP="00F71DFD">
            <w:pPr>
              <w:rPr>
                <w:rFonts w:cs="Arial"/>
              </w:rPr>
            </w:pPr>
            <w:r w:rsidRPr="008345BA">
              <w:rPr>
                <w:rFonts w:cs="Arial"/>
              </w:rPr>
              <w:t>Tid</w:t>
            </w:r>
            <w:r w:rsidR="00E811CC">
              <w:rPr>
                <w:rFonts w:cs="Arial"/>
              </w:rPr>
              <w:t>speriod</w:t>
            </w:r>
            <w:r w:rsidRPr="008345BA">
              <w:rPr>
                <w:rFonts w:cs="Arial"/>
              </w:rPr>
              <w:t xml:space="preserve"> för observationen. </w:t>
            </w:r>
          </w:p>
          <w:p w14:paraId="37B1C9DE" w14:textId="77777777" w:rsidR="005D2FF7" w:rsidRPr="007823FF" w:rsidRDefault="007B04DC" w:rsidP="00F71DFD">
            <w:pPr>
              <w:rPr>
                <w:i/>
              </w:rPr>
            </w:pPr>
            <w:r w:rsidRPr="008345BA">
              <w:rPr>
                <w:rFonts w:cs="Arial"/>
              </w:rPr>
              <w:t xml:space="preserve">Består av TimeStampType intervallerna startTime respektive endTime. </w:t>
            </w:r>
            <w:r w:rsidR="005014E5" w:rsidRPr="008345BA">
              <w:rPr>
                <w:rFonts w:cs="Arial"/>
              </w:rPr>
              <w:t>Vardera u</w:t>
            </w:r>
            <w:r w:rsidRPr="008345BA">
              <w:rPr>
                <w:rFonts w:cs="Arial"/>
              </w:rPr>
              <w:t>ttryc</w:t>
            </w:r>
            <w:r w:rsidR="00E75689">
              <w:rPr>
                <w:rFonts w:cs="Arial"/>
              </w:rPr>
              <w:t>ks med formatet ÅÅÅÅMMDDttmmss</w:t>
            </w:r>
          </w:p>
        </w:tc>
        <w:tc>
          <w:tcPr>
            <w:tcW w:w="1617" w:type="dxa"/>
          </w:tcPr>
          <w:p w14:paraId="3A9A1CD2" w14:textId="77777777" w:rsidR="00887331" w:rsidRPr="008345BA" w:rsidRDefault="00887331" w:rsidP="00F71DFD">
            <w:r w:rsidRPr="008345BA">
              <w:t>1</w:t>
            </w:r>
          </w:p>
        </w:tc>
      </w:tr>
      <w:tr w:rsidR="009C3D19" w:rsidRPr="009C3D19" w14:paraId="637041B4" w14:textId="77777777" w:rsidTr="009C3D19">
        <w:tc>
          <w:tcPr>
            <w:tcW w:w="2474" w:type="dxa"/>
            <w:tcBorders>
              <w:top w:val="single" w:sz="4" w:space="0" w:color="auto"/>
              <w:left w:val="single" w:sz="4" w:space="0" w:color="auto"/>
              <w:bottom w:val="single" w:sz="4" w:space="0" w:color="auto"/>
              <w:right w:val="single" w:sz="4" w:space="0" w:color="auto"/>
            </w:tcBorders>
          </w:tcPr>
          <w:p w14:paraId="39D5E2C0"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D68B2FE" w14:textId="77777777" w:rsidR="009C3D19" w:rsidRPr="009C3D19" w:rsidRDefault="009C3D19" w:rsidP="00F71DFD">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14A7B2E9" w14:textId="77777777" w:rsidR="009C3D19" w:rsidRPr="009C3D19" w:rsidRDefault="009C3D19" w:rsidP="00F71DFD">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087590F" w14:textId="77777777" w:rsidR="009C3D19" w:rsidRPr="009C3D19" w:rsidRDefault="00BE0E91" w:rsidP="00F71DFD">
            <w:pPr>
              <w:rPr>
                <w:i/>
              </w:rPr>
            </w:pPr>
            <w:r>
              <w:rPr>
                <w:i/>
              </w:rPr>
              <w:t>1</w:t>
            </w:r>
          </w:p>
        </w:tc>
      </w:tr>
      <w:tr w:rsidR="009C3D19" w:rsidRPr="009C3D19" w14:paraId="70AAD533" w14:textId="77777777" w:rsidTr="009C3D19">
        <w:tc>
          <w:tcPr>
            <w:tcW w:w="2474" w:type="dxa"/>
            <w:tcBorders>
              <w:top w:val="single" w:sz="4" w:space="0" w:color="auto"/>
              <w:left w:val="single" w:sz="4" w:space="0" w:color="auto"/>
              <w:bottom w:val="single" w:sz="4" w:space="0" w:color="auto"/>
              <w:right w:val="single" w:sz="4" w:space="0" w:color="auto"/>
            </w:tcBorders>
          </w:tcPr>
          <w:p w14:paraId="64958B81"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5815B57E" w14:textId="77777777" w:rsidR="009C3D19" w:rsidRPr="009C3D19" w:rsidRDefault="009C3D19" w:rsidP="00F71DFD">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3E0969D" w14:textId="77777777" w:rsidR="009C3D19" w:rsidRPr="009C3D19" w:rsidRDefault="009C3D19" w:rsidP="00F71DFD">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9FED7D4" w14:textId="77777777" w:rsidR="009C3D19" w:rsidRPr="009C3D19" w:rsidRDefault="00BE0E91" w:rsidP="00F71DFD">
            <w:pPr>
              <w:rPr>
                <w:i/>
              </w:rPr>
            </w:pPr>
            <w:r>
              <w:rPr>
                <w:i/>
              </w:rPr>
              <w:t>0..1</w:t>
            </w:r>
          </w:p>
        </w:tc>
      </w:tr>
      <w:tr w:rsidR="00887331" w:rsidRPr="008345BA" w14:paraId="53FCCDA4" w14:textId="77777777" w:rsidTr="000627CC">
        <w:tc>
          <w:tcPr>
            <w:tcW w:w="2474" w:type="dxa"/>
          </w:tcPr>
          <w:p w14:paraId="64C20906" w14:textId="77777777" w:rsidR="00887331" w:rsidRPr="008345BA" w:rsidRDefault="00B400A7" w:rsidP="00F71DFD">
            <w:pPr>
              <w:rPr>
                <w:lang w:val="en-GB"/>
              </w:rPr>
            </w:pPr>
            <w:r w:rsidRPr="00B400A7">
              <w:rPr>
                <w:lang w:val="en-GB"/>
              </w:rPr>
              <w:t>ObservationType</w:t>
            </w:r>
            <w:r w:rsidRPr="00B400A7">
              <w:rPr>
                <w:i/>
                <w:highlight w:val="white"/>
                <w:lang w:eastAsia="sv-SE"/>
              </w:rPr>
              <w:t>.</w:t>
            </w:r>
            <w:r w:rsidR="00887331" w:rsidRPr="008345BA">
              <w:rPr>
                <w:highlight w:val="white"/>
                <w:lang w:eastAsia="sv-SE"/>
              </w:rPr>
              <w:t>method</w:t>
            </w:r>
          </w:p>
        </w:tc>
        <w:tc>
          <w:tcPr>
            <w:tcW w:w="2506" w:type="dxa"/>
          </w:tcPr>
          <w:p w14:paraId="02E122FE" w14:textId="77777777" w:rsidR="00887331" w:rsidRPr="008345BA" w:rsidRDefault="00887331" w:rsidP="00F71DFD">
            <w:pPr>
              <w:rPr>
                <w:lang w:val="en-GB"/>
              </w:rPr>
            </w:pPr>
            <w:r w:rsidRPr="008345BA">
              <w:rPr>
                <w:lang w:val="en-GB"/>
              </w:rPr>
              <w:t>CVType</w:t>
            </w:r>
          </w:p>
        </w:tc>
        <w:tc>
          <w:tcPr>
            <w:tcW w:w="2925" w:type="dxa"/>
          </w:tcPr>
          <w:p w14:paraId="36DAA4CF" w14:textId="08D80802" w:rsidR="00906868" w:rsidRPr="00A11060" w:rsidRDefault="007B04DC" w:rsidP="00F71DFD">
            <w:pPr>
              <w:rPr>
                <w:rFonts w:cs="Arial"/>
              </w:rPr>
            </w:pPr>
            <w:r w:rsidRPr="008345BA">
              <w:rPr>
                <w:rFonts w:cs="Arial"/>
              </w:rPr>
              <w:t xml:space="preserve">Metod eller ansats som ligger bakom observationen. T.ex. </w:t>
            </w:r>
            <w:r w:rsidR="00906868" w:rsidRPr="008345BA">
              <w:rPr>
                <w:rFonts w:cs="Arial"/>
              </w:rPr>
              <w:t xml:space="preserve">MPQ </w:t>
            </w:r>
            <w:r w:rsidR="00A11060">
              <w:rPr>
                <w:rFonts w:cs="Arial"/>
              </w:rPr>
              <w:t>smärtskalan 1-10.</w:t>
            </w:r>
          </w:p>
        </w:tc>
        <w:tc>
          <w:tcPr>
            <w:tcW w:w="1617" w:type="dxa"/>
          </w:tcPr>
          <w:p w14:paraId="7CF166AC" w14:textId="77777777" w:rsidR="00887331" w:rsidRPr="008345BA" w:rsidRDefault="00887331" w:rsidP="00F71DFD">
            <w:r w:rsidRPr="008345BA">
              <w:t>0..1</w:t>
            </w:r>
          </w:p>
        </w:tc>
      </w:tr>
      <w:tr w:rsidR="00081D92" w:rsidRPr="00674765" w14:paraId="7B52621A" w14:textId="77777777" w:rsidTr="00081D92">
        <w:tc>
          <w:tcPr>
            <w:tcW w:w="2474" w:type="dxa"/>
            <w:tcBorders>
              <w:top w:val="single" w:sz="4" w:space="0" w:color="auto"/>
              <w:left w:val="single" w:sz="4" w:space="0" w:color="auto"/>
              <w:bottom w:val="single" w:sz="4" w:space="0" w:color="auto"/>
              <w:right w:val="single" w:sz="4" w:space="0" w:color="auto"/>
            </w:tcBorders>
          </w:tcPr>
          <w:p w14:paraId="246A01D8"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11D57936"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597D9DE" w14:textId="77777777" w:rsidR="00081D92" w:rsidRPr="00674765" w:rsidRDefault="00081D92" w:rsidP="00F71DFD">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6D8DFDE6" w14:textId="77777777" w:rsidR="00081D92" w:rsidRPr="00674765" w:rsidRDefault="00081D92" w:rsidP="00F71DFD">
            <w:pPr>
              <w:rPr>
                <w:i/>
              </w:rPr>
            </w:pPr>
            <w:r w:rsidRPr="00674765">
              <w:rPr>
                <w:i/>
              </w:rPr>
              <w:t>1</w:t>
            </w:r>
          </w:p>
        </w:tc>
      </w:tr>
      <w:tr w:rsidR="00081D92" w:rsidRPr="00674765" w14:paraId="424A14CA" w14:textId="77777777" w:rsidTr="00081D92">
        <w:tc>
          <w:tcPr>
            <w:tcW w:w="2474" w:type="dxa"/>
            <w:tcBorders>
              <w:top w:val="single" w:sz="4" w:space="0" w:color="auto"/>
              <w:left w:val="single" w:sz="4" w:space="0" w:color="auto"/>
              <w:bottom w:val="single" w:sz="4" w:space="0" w:color="auto"/>
              <w:right w:val="single" w:sz="4" w:space="0" w:color="auto"/>
            </w:tcBorders>
          </w:tcPr>
          <w:p w14:paraId="228A81E6"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36A6112C"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9BE3E0" w14:textId="6C12264B" w:rsidR="00081D92" w:rsidRPr="00674765" w:rsidRDefault="00081D92" w:rsidP="00A11060">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381B6AF" w14:textId="77777777" w:rsidR="00081D92" w:rsidRPr="00674765" w:rsidRDefault="00081D92" w:rsidP="00F71DFD">
            <w:pPr>
              <w:rPr>
                <w:i/>
              </w:rPr>
            </w:pPr>
            <w:r w:rsidRPr="00674765">
              <w:rPr>
                <w:i/>
              </w:rPr>
              <w:t>1</w:t>
            </w:r>
          </w:p>
        </w:tc>
      </w:tr>
      <w:tr w:rsidR="00081D92" w:rsidRPr="00674765" w14:paraId="2FC9B5E1" w14:textId="77777777" w:rsidTr="00081D92">
        <w:tc>
          <w:tcPr>
            <w:tcW w:w="2474" w:type="dxa"/>
            <w:tcBorders>
              <w:top w:val="single" w:sz="4" w:space="0" w:color="auto"/>
              <w:left w:val="single" w:sz="4" w:space="0" w:color="auto"/>
              <w:bottom w:val="single" w:sz="4" w:space="0" w:color="auto"/>
              <w:right w:val="single" w:sz="4" w:space="0" w:color="auto"/>
            </w:tcBorders>
          </w:tcPr>
          <w:p w14:paraId="2F0C7295"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B9498DF"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EB95536" w14:textId="77777777" w:rsidR="00081D92" w:rsidRPr="00674765" w:rsidRDefault="00081D92" w:rsidP="00F71DFD">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706ED49" w14:textId="77777777" w:rsidR="00081D92" w:rsidRPr="00674765" w:rsidRDefault="00081D92" w:rsidP="00F71DFD">
            <w:pPr>
              <w:rPr>
                <w:i/>
              </w:rPr>
            </w:pPr>
            <w:r w:rsidRPr="00674765">
              <w:rPr>
                <w:i/>
              </w:rPr>
              <w:t>0..1</w:t>
            </w:r>
          </w:p>
        </w:tc>
      </w:tr>
      <w:tr w:rsidR="00081D92" w:rsidRPr="00674765" w14:paraId="184A5CF8" w14:textId="77777777" w:rsidTr="00081D92">
        <w:tc>
          <w:tcPr>
            <w:tcW w:w="2474" w:type="dxa"/>
            <w:tcBorders>
              <w:top w:val="single" w:sz="4" w:space="0" w:color="auto"/>
              <w:left w:val="single" w:sz="4" w:space="0" w:color="auto"/>
              <w:bottom w:val="single" w:sz="4" w:space="0" w:color="auto"/>
              <w:right w:val="single" w:sz="4" w:space="0" w:color="auto"/>
            </w:tcBorders>
          </w:tcPr>
          <w:p w14:paraId="68534098"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5CE1E879"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1A06151" w14:textId="77777777" w:rsidR="00081D92" w:rsidRPr="00674765" w:rsidRDefault="00081D92" w:rsidP="00F71DFD">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0C247D3" w14:textId="77777777" w:rsidR="00081D92" w:rsidRPr="00674765" w:rsidRDefault="00081D92" w:rsidP="00F71DFD">
            <w:pPr>
              <w:rPr>
                <w:i/>
              </w:rPr>
            </w:pPr>
            <w:r w:rsidRPr="00674765">
              <w:rPr>
                <w:i/>
              </w:rPr>
              <w:t>0..1</w:t>
            </w:r>
          </w:p>
        </w:tc>
      </w:tr>
      <w:tr w:rsidR="00081D92" w:rsidRPr="00674765" w14:paraId="576855BC" w14:textId="77777777" w:rsidTr="00081D92">
        <w:tc>
          <w:tcPr>
            <w:tcW w:w="2474" w:type="dxa"/>
            <w:tcBorders>
              <w:top w:val="single" w:sz="4" w:space="0" w:color="auto"/>
              <w:left w:val="single" w:sz="4" w:space="0" w:color="auto"/>
              <w:bottom w:val="single" w:sz="4" w:space="0" w:color="auto"/>
              <w:right w:val="single" w:sz="4" w:space="0" w:color="auto"/>
            </w:tcBorders>
          </w:tcPr>
          <w:p w14:paraId="77DD5E79"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27E33A2"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8F8214" w14:textId="215D052C" w:rsidR="00081D92" w:rsidRPr="00674765" w:rsidRDefault="00081D92" w:rsidP="00A11060">
            <w:pPr>
              <w:rPr>
                <w:rFonts w:cs="Arial"/>
                <w:i/>
              </w:rPr>
            </w:pPr>
            <w:r w:rsidRPr="00674765">
              <w:rPr>
                <w:rFonts w:cs="Arial"/>
                <w:i/>
              </w:rPr>
              <w:t>Textuell beskrivning av</w:t>
            </w:r>
            <w:r w:rsidR="00A11060">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27E03E6" w14:textId="77777777" w:rsidR="00081D92" w:rsidRPr="00674765" w:rsidRDefault="00081D92" w:rsidP="00F71DFD">
            <w:pPr>
              <w:rPr>
                <w:i/>
              </w:rPr>
            </w:pPr>
            <w:r w:rsidRPr="00674765">
              <w:rPr>
                <w:i/>
              </w:rPr>
              <w:t>0..1</w:t>
            </w:r>
          </w:p>
        </w:tc>
      </w:tr>
      <w:tr w:rsidR="00887331" w:rsidRPr="008345BA" w14:paraId="1AF8B6D7" w14:textId="77777777" w:rsidTr="000627CC">
        <w:tc>
          <w:tcPr>
            <w:tcW w:w="2474" w:type="dxa"/>
          </w:tcPr>
          <w:p w14:paraId="58ADFC90" w14:textId="77777777" w:rsidR="00887331" w:rsidRPr="008345BA" w:rsidRDefault="00B400A7" w:rsidP="00F71DFD">
            <w:r w:rsidRPr="00B400A7">
              <w:rPr>
                <w:lang w:val="en-GB"/>
              </w:rPr>
              <w:t>ObservationType</w:t>
            </w:r>
            <w:r w:rsidRPr="00B400A7">
              <w:rPr>
                <w:highlight w:val="white"/>
                <w:lang w:eastAsia="sv-SE"/>
              </w:rPr>
              <w:t>.</w:t>
            </w:r>
            <w:r w:rsidRPr="008345BA">
              <w:rPr>
                <w:highlight w:val="white"/>
                <w:lang w:eastAsia="sv-SE"/>
              </w:rPr>
              <w:t>V</w:t>
            </w:r>
            <w:r w:rsidR="00887331" w:rsidRPr="008345BA">
              <w:rPr>
                <w:highlight w:val="white"/>
                <w:lang w:eastAsia="sv-SE"/>
              </w:rPr>
              <w:t>alue</w:t>
            </w:r>
          </w:p>
        </w:tc>
        <w:tc>
          <w:tcPr>
            <w:tcW w:w="2506" w:type="dxa"/>
          </w:tcPr>
          <w:p w14:paraId="25BF1667" w14:textId="77777777" w:rsidR="00887331" w:rsidRPr="008345BA" w:rsidRDefault="00614462" w:rsidP="00F71DFD">
            <w:r w:rsidRPr="008345BA">
              <w:t>CVType</w:t>
            </w:r>
          </w:p>
        </w:tc>
        <w:tc>
          <w:tcPr>
            <w:tcW w:w="2925" w:type="dxa"/>
          </w:tcPr>
          <w:p w14:paraId="23DDB2CF" w14:textId="7E724165" w:rsidR="00955EE2" w:rsidRPr="008345BA" w:rsidRDefault="00A11060" w:rsidP="00A11060">
            <w:r>
              <w:rPr>
                <w:rFonts w:cs="Arial"/>
              </w:rPr>
              <w:t xml:space="preserve">Här anges det som observerats. Kan exempelvis vara en diagnos eller hudförändringar. </w:t>
            </w:r>
            <w:r w:rsidR="00B20480" w:rsidRPr="008345BA">
              <w:rPr>
                <w:rFonts w:cs="Arial"/>
              </w:rPr>
              <w:t xml:space="preserve"> </w:t>
            </w:r>
          </w:p>
        </w:tc>
        <w:tc>
          <w:tcPr>
            <w:tcW w:w="1617" w:type="dxa"/>
          </w:tcPr>
          <w:p w14:paraId="0B2163A7" w14:textId="77777777" w:rsidR="00887331" w:rsidRPr="008345BA" w:rsidRDefault="00887331" w:rsidP="00F71DFD">
            <w:r w:rsidRPr="008345BA">
              <w:t>1</w:t>
            </w:r>
          </w:p>
        </w:tc>
      </w:tr>
      <w:tr w:rsidR="00674765" w:rsidRPr="00674765" w14:paraId="4230FD26" w14:textId="77777777" w:rsidTr="00674765">
        <w:tc>
          <w:tcPr>
            <w:tcW w:w="2474" w:type="dxa"/>
            <w:tcBorders>
              <w:top w:val="single" w:sz="4" w:space="0" w:color="auto"/>
              <w:left w:val="single" w:sz="4" w:space="0" w:color="auto"/>
              <w:bottom w:val="single" w:sz="4" w:space="0" w:color="auto"/>
              <w:right w:val="single" w:sz="4" w:space="0" w:color="auto"/>
            </w:tcBorders>
          </w:tcPr>
          <w:p w14:paraId="528B2049" w14:textId="77777777" w:rsidR="00674765" w:rsidRPr="00674765" w:rsidRDefault="00B400A7" w:rsidP="00F71DFD">
            <w:pPr>
              <w:rPr>
                <w:i/>
                <w:highlight w:val="white"/>
                <w:lang w:eastAsia="sv-SE"/>
              </w:rPr>
            </w:pPr>
            <w:r w:rsidRPr="00A11060">
              <w:rPr>
                <w:i/>
              </w:rPr>
              <w:t>ObservationType</w:t>
            </w:r>
            <w:r w:rsidRPr="00B400A7">
              <w:rPr>
                <w:i/>
                <w:highlight w:val="white"/>
                <w:lang w:eastAsia="sv-SE"/>
              </w:rPr>
              <w:t>.</w:t>
            </w:r>
            <w:r w:rsidR="009210AB">
              <w:rPr>
                <w:i/>
                <w:highlight w:val="white"/>
                <w:lang w:eastAsia="sv-SE"/>
              </w:rPr>
              <w:t>value</w:t>
            </w:r>
            <w:r w:rsidR="00674765"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E62639E"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F9468BB" w14:textId="77777777" w:rsidR="00674765" w:rsidRPr="00674765" w:rsidRDefault="00674765" w:rsidP="00F71DFD">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5B82C0F2" w14:textId="77777777" w:rsidR="00674765" w:rsidRPr="00674765" w:rsidRDefault="00674765" w:rsidP="00F71DFD">
            <w:pPr>
              <w:rPr>
                <w:i/>
              </w:rPr>
            </w:pPr>
            <w:r w:rsidRPr="00674765">
              <w:rPr>
                <w:i/>
              </w:rPr>
              <w:t>1</w:t>
            </w:r>
          </w:p>
        </w:tc>
      </w:tr>
      <w:tr w:rsidR="00674765" w:rsidRPr="00674765" w14:paraId="21063018" w14:textId="77777777" w:rsidTr="00674765">
        <w:tc>
          <w:tcPr>
            <w:tcW w:w="2474" w:type="dxa"/>
            <w:tcBorders>
              <w:top w:val="single" w:sz="4" w:space="0" w:color="auto"/>
              <w:left w:val="single" w:sz="4" w:space="0" w:color="auto"/>
              <w:bottom w:val="single" w:sz="4" w:space="0" w:color="auto"/>
              <w:right w:val="single" w:sz="4" w:space="0" w:color="auto"/>
            </w:tcBorders>
          </w:tcPr>
          <w:p w14:paraId="6C6C7098" w14:textId="77777777" w:rsidR="00674765" w:rsidRPr="00674765" w:rsidRDefault="00B400A7" w:rsidP="00F71DFD">
            <w:pPr>
              <w:rPr>
                <w:i/>
                <w:highlight w:val="white"/>
                <w:lang w:eastAsia="sv-SE"/>
              </w:rPr>
            </w:pPr>
            <w:r w:rsidRPr="00A11060">
              <w:rPr>
                <w:i/>
              </w:rPr>
              <w:t>ObservationType</w:t>
            </w:r>
            <w:r w:rsidRPr="00B400A7">
              <w:rPr>
                <w:i/>
                <w:highlight w:val="white"/>
                <w:lang w:eastAsia="sv-SE"/>
              </w:rPr>
              <w:t>.</w:t>
            </w:r>
            <w:r w:rsidR="00674765"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1728769A"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B0100CF" w14:textId="458468EA" w:rsidR="00674765" w:rsidRPr="00674765" w:rsidRDefault="00674765" w:rsidP="001D6CA0">
            <w:pPr>
              <w:rPr>
                <w:rFonts w:cs="Arial"/>
                <w:i/>
              </w:rPr>
            </w:pPr>
            <w:r w:rsidRPr="00674765">
              <w:rPr>
                <w:rFonts w:cs="Arial"/>
                <w:i/>
              </w:rPr>
              <w:t>Kodsystem</w:t>
            </w:r>
            <w:r w:rsidR="001D6CA0">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0088F406" w14:textId="77777777" w:rsidR="00674765" w:rsidRPr="00674765" w:rsidRDefault="00674765" w:rsidP="00F71DFD">
            <w:pPr>
              <w:rPr>
                <w:i/>
              </w:rPr>
            </w:pPr>
            <w:r w:rsidRPr="00674765">
              <w:rPr>
                <w:i/>
              </w:rPr>
              <w:t>1</w:t>
            </w:r>
          </w:p>
        </w:tc>
      </w:tr>
      <w:tr w:rsidR="00674765" w:rsidRPr="00674765" w14:paraId="1F8F328F" w14:textId="77777777" w:rsidTr="00674765">
        <w:tc>
          <w:tcPr>
            <w:tcW w:w="2474" w:type="dxa"/>
            <w:tcBorders>
              <w:top w:val="single" w:sz="4" w:space="0" w:color="auto"/>
              <w:left w:val="single" w:sz="4" w:space="0" w:color="auto"/>
              <w:bottom w:val="single" w:sz="4" w:space="0" w:color="auto"/>
              <w:right w:val="single" w:sz="4" w:space="0" w:color="auto"/>
            </w:tcBorders>
          </w:tcPr>
          <w:p w14:paraId="056FDF1E" w14:textId="77777777" w:rsidR="00674765"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674765"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2FCF2B13"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9B43754" w14:textId="77777777" w:rsidR="00674765" w:rsidRPr="00674765" w:rsidRDefault="00674765" w:rsidP="00F71DFD">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1BB7548" w14:textId="77777777" w:rsidR="00674765" w:rsidRPr="00674765" w:rsidRDefault="00674765" w:rsidP="00F71DFD">
            <w:pPr>
              <w:rPr>
                <w:i/>
              </w:rPr>
            </w:pPr>
            <w:r w:rsidRPr="00674765">
              <w:rPr>
                <w:i/>
              </w:rPr>
              <w:t>0..1</w:t>
            </w:r>
          </w:p>
        </w:tc>
      </w:tr>
      <w:tr w:rsidR="00674765" w:rsidRPr="00674765" w14:paraId="48ABC725" w14:textId="77777777" w:rsidTr="00674765">
        <w:tc>
          <w:tcPr>
            <w:tcW w:w="2474" w:type="dxa"/>
            <w:tcBorders>
              <w:top w:val="single" w:sz="4" w:space="0" w:color="auto"/>
              <w:left w:val="single" w:sz="4" w:space="0" w:color="auto"/>
              <w:bottom w:val="single" w:sz="4" w:space="0" w:color="auto"/>
              <w:right w:val="single" w:sz="4" w:space="0" w:color="auto"/>
            </w:tcBorders>
          </w:tcPr>
          <w:p w14:paraId="539364E6" w14:textId="77777777" w:rsidR="00674765"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674765"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5892BA4C"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1001E149" w14:textId="77777777" w:rsidR="00674765" w:rsidRPr="00674765" w:rsidRDefault="00674765" w:rsidP="00F71DFD">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2C61AC" w14:textId="77777777" w:rsidR="00674765" w:rsidRPr="00674765" w:rsidRDefault="00674765" w:rsidP="00F71DFD">
            <w:pPr>
              <w:rPr>
                <w:i/>
              </w:rPr>
            </w:pPr>
            <w:r w:rsidRPr="00674765">
              <w:rPr>
                <w:i/>
              </w:rPr>
              <w:t>0..1</w:t>
            </w:r>
          </w:p>
        </w:tc>
      </w:tr>
      <w:tr w:rsidR="00674765" w:rsidRPr="00674765" w14:paraId="27E680B2" w14:textId="77777777" w:rsidTr="00674765">
        <w:tc>
          <w:tcPr>
            <w:tcW w:w="2474" w:type="dxa"/>
            <w:tcBorders>
              <w:top w:val="single" w:sz="4" w:space="0" w:color="auto"/>
              <w:left w:val="single" w:sz="4" w:space="0" w:color="auto"/>
              <w:bottom w:val="single" w:sz="4" w:space="0" w:color="auto"/>
              <w:right w:val="single" w:sz="4" w:space="0" w:color="auto"/>
            </w:tcBorders>
          </w:tcPr>
          <w:p w14:paraId="0103B11C" w14:textId="77777777" w:rsidR="00674765"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674765"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05AE2A69"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059DAA35" w14:textId="084B06C6" w:rsidR="00674765" w:rsidRPr="00674765" w:rsidRDefault="00674765" w:rsidP="001D6CA0">
            <w:pPr>
              <w:rPr>
                <w:rFonts w:cs="Arial"/>
                <w:i/>
              </w:rPr>
            </w:pPr>
            <w:r w:rsidRPr="00674765">
              <w:rPr>
                <w:rFonts w:cs="Arial"/>
                <w:i/>
              </w:rPr>
              <w:t>Textuell beskrivning av</w:t>
            </w:r>
            <w:r w:rsidR="001D6CA0">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C976ABD" w14:textId="77777777" w:rsidR="00674765" w:rsidRPr="00674765" w:rsidRDefault="00674765" w:rsidP="00F71DFD">
            <w:pPr>
              <w:rPr>
                <w:i/>
              </w:rPr>
            </w:pPr>
            <w:r w:rsidRPr="00674765">
              <w:rPr>
                <w:i/>
              </w:rPr>
              <w:t>0..1</w:t>
            </w:r>
          </w:p>
        </w:tc>
      </w:tr>
      <w:tr w:rsidR="00887331" w:rsidRPr="008345BA" w14:paraId="6188ABDC" w14:textId="77777777" w:rsidTr="000627CC">
        <w:tc>
          <w:tcPr>
            <w:tcW w:w="2474" w:type="dxa"/>
          </w:tcPr>
          <w:p w14:paraId="50E3FF3C" w14:textId="77777777" w:rsidR="00887331" w:rsidRPr="008345BA" w:rsidRDefault="00B400A7" w:rsidP="00F71DFD">
            <w:pPr>
              <w:rPr>
                <w:lang w:val="en-GB"/>
              </w:rPr>
            </w:pPr>
            <w:r w:rsidRPr="00B400A7">
              <w:rPr>
                <w:lang w:val="en-GB"/>
              </w:rPr>
              <w:t>ObservationType</w:t>
            </w:r>
            <w:r w:rsidRPr="00B400A7">
              <w:rPr>
                <w:highlight w:val="white"/>
                <w:lang w:eastAsia="sv-SE"/>
              </w:rPr>
              <w:t>.</w:t>
            </w:r>
            <w:r w:rsidR="00887331" w:rsidRPr="008345BA">
              <w:rPr>
                <w:lang w:eastAsia="sv-SE"/>
              </w:rPr>
              <w:t>valueNegation</w:t>
            </w:r>
          </w:p>
        </w:tc>
        <w:tc>
          <w:tcPr>
            <w:tcW w:w="2506" w:type="dxa"/>
          </w:tcPr>
          <w:p w14:paraId="55C38114" w14:textId="77777777" w:rsidR="00887331" w:rsidRPr="008345BA" w:rsidRDefault="00887331" w:rsidP="00F71DFD">
            <w:pPr>
              <w:rPr>
                <w:lang w:val="en-GB"/>
              </w:rPr>
            </w:pPr>
            <w:r w:rsidRPr="008345BA">
              <w:rPr>
                <w:lang w:val="en-GB"/>
              </w:rPr>
              <w:t>Boolean</w:t>
            </w:r>
          </w:p>
        </w:tc>
        <w:tc>
          <w:tcPr>
            <w:tcW w:w="2925" w:type="dxa"/>
          </w:tcPr>
          <w:p w14:paraId="483BC5C4" w14:textId="77777777" w:rsidR="00887331" w:rsidRDefault="007B04DC" w:rsidP="00F71DFD">
            <w:pPr>
              <w:rPr>
                <w:rFonts w:cs="Arial"/>
              </w:rPr>
            </w:pPr>
            <w:r w:rsidRPr="008345BA">
              <w:rPr>
                <w:rFonts w:cs="Arial"/>
              </w:rPr>
              <w:t>Boolean typ som i normalfallet är satt till “false”.</w:t>
            </w:r>
          </w:p>
          <w:p w14:paraId="381EC074" w14:textId="77777777" w:rsidR="007F6596" w:rsidRDefault="007F6596" w:rsidP="00F71DFD">
            <w:pPr>
              <w:rPr>
                <w:rFonts w:cs="Arial"/>
              </w:rPr>
            </w:pPr>
          </w:p>
          <w:p w14:paraId="0EC9EA3A" w14:textId="77777777" w:rsidR="007F6596" w:rsidRPr="008345BA" w:rsidRDefault="007F6596" w:rsidP="00F71DFD">
            <w:r>
              <w:rPr>
                <w:rFonts w:cs="Arial"/>
              </w:rPr>
              <w:t xml:space="preserve">Används för att </w:t>
            </w:r>
            <w:r w:rsidR="0039149B" w:rsidRPr="0039149B">
              <w:rPr>
                <w:rFonts w:cs="Arial"/>
                <w:u w:val="single"/>
              </w:rPr>
              <w:t>explicit</w:t>
            </w:r>
            <w:r w:rsidR="0039149B">
              <w:rPr>
                <w:rFonts w:cs="Arial"/>
              </w:rPr>
              <w:t xml:space="preserve"> visa frånvaro av något </w:t>
            </w:r>
            <w:r w:rsidR="0039149B">
              <w:rPr>
                <w:rFonts w:cs="Arial"/>
              </w:rPr>
              <w:lastRenderedPageBreak/>
              <w:t>observerbart.</w:t>
            </w:r>
            <w:r>
              <w:rPr>
                <w:rFonts w:cs="Arial"/>
              </w:rPr>
              <w:t xml:space="preserve">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732B5C81" w14:textId="77777777" w:rsidR="00887331" w:rsidRPr="008345BA" w:rsidRDefault="00887331" w:rsidP="00F71DFD">
            <w:r w:rsidRPr="008345BA">
              <w:lastRenderedPageBreak/>
              <w:t>0..1</w:t>
            </w:r>
          </w:p>
        </w:tc>
      </w:tr>
      <w:tr w:rsidR="00887331" w:rsidRPr="008345BA" w14:paraId="18413739" w14:textId="77777777" w:rsidTr="000627CC">
        <w:tc>
          <w:tcPr>
            <w:tcW w:w="2474" w:type="dxa"/>
          </w:tcPr>
          <w:p w14:paraId="5335FF72" w14:textId="3AD2FE34" w:rsidR="00887331" w:rsidRPr="008345BA" w:rsidRDefault="00B400A7" w:rsidP="00F71DFD">
            <w:r w:rsidRPr="00B400A7">
              <w:rPr>
                <w:lang w:val="en-GB"/>
              </w:rPr>
              <w:lastRenderedPageBreak/>
              <w:t>ObservationType</w:t>
            </w:r>
            <w:r w:rsidRPr="00B400A7">
              <w:rPr>
                <w:highlight w:val="white"/>
                <w:lang w:eastAsia="sv-SE"/>
              </w:rPr>
              <w:t>.</w:t>
            </w:r>
            <w:r w:rsidR="00854CB5">
              <w:rPr>
                <w:lang w:eastAsia="sv-SE"/>
              </w:rPr>
              <w:t>d</w:t>
            </w:r>
            <w:r w:rsidR="00887331" w:rsidRPr="008345BA">
              <w:rPr>
                <w:lang w:eastAsia="sv-SE"/>
              </w:rPr>
              <w:t>escription</w:t>
            </w:r>
          </w:p>
        </w:tc>
        <w:tc>
          <w:tcPr>
            <w:tcW w:w="2506" w:type="dxa"/>
          </w:tcPr>
          <w:p w14:paraId="5995A12A" w14:textId="77777777" w:rsidR="00887331" w:rsidRPr="008345BA" w:rsidRDefault="00887331" w:rsidP="00F71DFD">
            <w:r w:rsidRPr="008345BA">
              <w:t>String</w:t>
            </w:r>
          </w:p>
        </w:tc>
        <w:tc>
          <w:tcPr>
            <w:tcW w:w="2925" w:type="dxa"/>
          </w:tcPr>
          <w:p w14:paraId="5C549F8C" w14:textId="77777777" w:rsidR="00887331" w:rsidRPr="008345BA" w:rsidRDefault="007B04DC" w:rsidP="00F71DFD">
            <w:r w:rsidRPr="008345BA">
              <w:rPr>
                <w:rFonts w:cs="Arial"/>
              </w:rPr>
              <w:t>Fritextbeskrivning av observationen där sådan kompletterar kodbeteckningen.</w:t>
            </w:r>
          </w:p>
        </w:tc>
        <w:tc>
          <w:tcPr>
            <w:tcW w:w="1617" w:type="dxa"/>
          </w:tcPr>
          <w:p w14:paraId="3579AF27" w14:textId="77777777" w:rsidR="00887331" w:rsidRPr="008345BA" w:rsidRDefault="00887331" w:rsidP="00F71DFD">
            <w:r w:rsidRPr="008345BA">
              <w:t>0..1</w:t>
            </w:r>
          </w:p>
        </w:tc>
      </w:tr>
      <w:tr w:rsidR="00E45CD0" w:rsidRPr="008345BA" w14:paraId="0CFA53C7" w14:textId="77777777" w:rsidTr="000627CC">
        <w:tc>
          <w:tcPr>
            <w:tcW w:w="2474" w:type="dxa"/>
          </w:tcPr>
          <w:p w14:paraId="4EBAB167" w14:textId="7A6CAE1D" w:rsidR="00E45CD0" w:rsidRPr="00B400A7" w:rsidRDefault="00E45CD0" w:rsidP="00F71DFD">
            <w:pPr>
              <w:rPr>
                <w:lang w:val="en-GB"/>
              </w:rPr>
            </w:pPr>
            <w:r>
              <w:rPr>
                <w:lang w:val="en-GB"/>
              </w:rPr>
              <w:t>ObservationType.approvedForPatient</w:t>
            </w:r>
          </w:p>
        </w:tc>
        <w:tc>
          <w:tcPr>
            <w:tcW w:w="2506" w:type="dxa"/>
          </w:tcPr>
          <w:p w14:paraId="6B349F8C" w14:textId="366090E9" w:rsidR="00E45CD0" w:rsidRPr="008345BA" w:rsidRDefault="00E45CD0" w:rsidP="00F71DFD">
            <w:r>
              <w:t>Boolean</w:t>
            </w:r>
          </w:p>
        </w:tc>
        <w:tc>
          <w:tcPr>
            <w:tcW w:w="2925" w:type="dxa"/>
          </w:tcPr>
          <w:p w14:paraId="5CD9A39C" w14:textId="0A3E8664" w:rsidR="00E45CD0" w:rsidRPr="008345BA" w:rsidRDefault="00E45CD0" w:rsidP="00F71DFD">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24668B4A" w14:textId="533BDE7E" w:rsidR="00E45CD0" w:rsidRPr="008345BA" w:rsidRDefault="00E45CD0" w:rsidP="00F71DFD">
            <w:r>
              <w:t>1</w:t>
            </w:r>
          </w:p>
        </w:tc>
      </w:tr>
      <w:tr w:rsidR="00887331" w:rsidRPr="008345BA" w14:paraId="20523913" w14:textId="77777777" w:rsidTr="00864746">
        <w:tc>
          <w:tcPr>
            <w:tcW w:w="2474" w:type="dxa"/>
            <w:shd w:val="clear" w:color="auto" w:fill="D9D9D9" w:themeFill="background1" w:themeFillShade="D9"/>
          </w:tcPr>
          <w:p w14:paraId="18F04732" w14:textId="77777777" w:rsidR="00887331" w:rsidRPr="008345BA" w:rsidRDefault="00B400A7" w:rsidP="00F71DFD">
            <w:pPr>
              <w:rPr>
                <w:lang w:val="en-GB"/>
              </w:rPr>
            </w:pPr>
            <w:r w:rsidRPr="008345BA">
              <w:rPr>
                <w:lang w:eastAsia="sv-SE"/>
              </w:rPr>
              <w:t>L</w:t>
            </w:r>
            <w:r w:rsidR="00887331" w:rsidRPr="008345BA">
              <w:rPr>
                <w:lang w:eastAsia="sv-SE"/>
              </w:rPr>
              <w:t>ocation</w:t>
            </w:r>
          </w:p>
        </w:tc>
        <w:tc>
          <w:tcPr>
            <w:tcW w:w="2506" w:type="dxa"/>
            <w:shd w:val="clear" w:color="auto" w:fill="D9D9D9" w:themeFill="background1" w:themeFillShade="D9"/>
          </w:tcPr>
          <w:p w14:paraId="54E81990" w14:textId="77777777" w:rsidR="00887331" w:rsidRPr="008345BA" w:rsidRDefault="00887331" w:rsidP="00F71DFD">
            <w:pPr>
              <w:rPr>
                <w:lang w:val="en-GB"/>
              </w:rPr>
            </w:pPr>
            <w:r w:rsidRPr="008345BA">
              <w:rPr>
                <w:lang w:val="en-GB"/>
              </w:rPr>
              <w:t>LocationType</w:t>
            </w:r>
          </w:p>
        </w:tc>
        <w:tc>
          <w:tcPr>
            <w:tcW w:w="2925" w:type="dxa"/>
            <w:shd w:val="clear" w:color="auto" w:fill="D9D9D9" w:themeFill="background1" w:themeFillShade="D9"/>
          </w:tcPr>
          <w:p w14:paraId="67297F54" w14:textId="77777777" w:rsidR="00887331" w:rsidRPr="008345BA" w:rsidRDefault="00887331" w:rsidP="00F71DFD"/>
        </w:tc>
        <w:tc>
          <w:tcPr>
            <w:tcW w:w="1617" w:type="dxa"/>
            <w:shd w:val="clear" w:color="auto" w:fill="D9D9D9" w:themeFill="background1" w:themeFillShade="D9"/>
          </w:tcPr>
          <w:p w14:paraId="3E06A770" w14:textId="77777777" w:rsidR="00887331" w:rsidRPr="008345BA" w:rsidRDefault="0013766C" w:rsidP="00F71DFD">
            <w:r w:rsidRPr="008345BA">
              <w:t>0..1</w:t>
            </w:r>
          </w:p>
        </w:tc>
      </w:tr>
      <w:tr w:rsidR="00887331" w:rsidRPr="008345BA" w14:paraId="4CE22001" w14:textId="77777777" w:rsidTr="000627CC">
        <w:tc>
          <w:tcPr>
            <w:tcW w:w="2474" w:type="dxa"/>
          </w:tcPr>
          <w:p w14:paraId="0D644906" w14:textId="77777777" w:rsidR="00887331" w:rsidRPr="00894EEA" w:rsidRDefault="00FA26FF" w:rsidP="00F71DFD">
            <w:r w:rsidRPr="00894EEA">
              <w:t>../</w:t>
            </w:r>
            <w:r w:rsidR="00887331" w:rsidRPr="008345BA">
              <w:rPr>
                <w:lang w:val="en-GB"/>
              </w:rPr>
              <w:t>LocationType.</w:t>
            </w:r>
            <w:r w:rsidR="00887331" w:rsidRPr="00894EEA">
              <w:t>id</w:t>
            </w:r>
          </w:p>
        </w:tc>
        <w:tc>
          <w:tcPr>
            <w:tcW w:w="2506" w:type="dxa"/>
          </w:tcPr>
          <w:p w14:paraId="5B522AB8" w14:textId="77777777" w:rsidR="00887331" w:rsidRPr="00894EEA" w:rsidRDefault="00887331" w:rsidP="00F71DFD">
            <w:r w:rsidRPr="00894EEA">
              <w:t>IIType</w:t>
            </w:r>
          </w:p>
        </w:tc>
        <w:tc>
          <w:tcPr>
            <w:tcW w:w="2925" w:type="dxa"/>
          </w:tcPr>
          <w:p w14:paraId="2B913F2E" w14:textId="6DB5D2CB" w:rsidR="007118B6" w:rsidRPr="008345BA" w:rsidRDefault="00470E2B" w:rsidP="00F71DFD">
            <w:r>
              <w:rPr>
                <w:rFonts w:cs="Arial"/>
              </w:rPr>
              <w:t xml:space="preserve">Identifiering för platsen. Anges om platsen är en vårdenhet. </w:t>
            </w:r>
          </w:p>
        </w:tc>
        <w:tc>
          <w:tcPr>
            <w:tcW w:w="1617" w:type="dxa"/>
          </w:tcPr>
          <w:p w14:paraId="7E3185AC" w14:textId="77777777" w:rsidR="00887331" w:rsidRPr="00894EEA" w:rsidRDefault="00887331" w:rsidP="00F71DFD">
            <w:r w:rsidRPr="00894EEA">
              <w:t>0..1</w:t>
            </w:r>
          </w:p>
        </w:tc>
      </w:tr>
      <w:tr w:rsidR="0087117C" w:rsidRPr="0087117C" w14:paraId="5E622F64" w14:textId="77777777" w:rsidTr="0087117C">
        <w:tc>
          <w:tcPr>
            <w:tcW w:w="2474" w:type="dxa"/>
            <w:tcBorders>
              <w:top w:val="single" w:sz="4" w:space="0" w:color="auto"/>
              <w:left w:val="single" w:sz="4" w:space="0" w:color="auto"/>
              <w:bottom w:val="single" w:sz="4" w:space="0" w:color="auto"/>
              <w:right w:val="single" w:sz="4" w:space="0" w:color="auto"/>
            </w:tcBorders>
          </w:tcPr>
          <w:p w14:paraId="19F29E68" w14:textId="77777777" w:rsidR="0087117C" w:rsidRPr="0087117C" w:rsidRDefault="0087117C" w:rsidP="00F71DFD">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BB3BFAB" w14:textId="77777777" w:rsidR="0087117C" w:rsidRPr="0087117C" w:rsidRDefault="0087117C" w:rsidP="00F71DFD">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0C777C1" w14:textId="043CD1F3" w:rsidR="0087117C" w:rsidRPr="0087117C" w:rsidRDefault="0087117C" w:rsidP="00470E2B">
            <w:pPr>
              <w:rPr>
                <w:rFonts w:cs="Arial"/>
                <w:i/>
              </w:rPr>
            </w:pPr>
            <w:r w:rsidRPr="0087117C">
              <w:rPr>
                <w:rFonts w:cs="Arial"/>
                <w:i/>
              </w:rPr>
              <w:t xml:space="preserve">Root </w:t>
            </w:r>
            <w:r w:rsidR="00470E2B">
              <w:rPr>
                <w:rFonts w:cs="Arial"/>
                <w:i/>
              </w:rPr>
              <w:t xml:space="preserve">sätts till OID för HSA-id: </w:t>
            </w:r>
            <w:r w:rsidR="00470E2B"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4F49D44B" w14:textId="77777777" w:rsidR="0087117C" w:rsidRPr="0087117C" w:rsidRDefault="0087117C" w:rsidP="00F71DFD">
            <w:pPr>
              <w:rPr>
                <w:i/>
              </w:rPr>
            </w:pPr>
            <w:r w:rsidRPr="0087117C">
              <w:rPr>
                <w:i/>
              </w:rPr>
              <w:t>1</w:t>
            </w:r>
          </w:p>
        </w:tc>
      </w:tr>
      <w:tr w:rsidR="0087117C" w:rsidRPr="0087117C" w14:paraId="6D480404" w14:textId="77777777" w:rsidTr="0087117C">
        <w:tc>
          <w:tcPr>
            <w:tcW w:w="2474" w:type="dxa"/>
            <w:tcBorders>
              <w:top w:val="single" w:sz="4" w:space="0" w:color="auto"/>
              <w:left w:val="single" w:sz="4" w:space="0" w:color="auto"/>
              <w:bottom w:val="single" w:sz="4" w:space="0" w:color="auto"/>
              <w:right w:val="single" w:sz="4" w:space="0" w:color="auto"/>
            </w:tcBorders>
          </w:tcPr>
          <w:p w14:paraId="77C0E99D" w14:textId="77777777" w:rsidR="0087117C" w:rsidRPr="0087117C" w:rsidRDefault="0087117C" w:rsidP="00F71DFD">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3ECF2784" w14:textId="77777777" w:rsidR="0087117C" w:rsidRPr="0087117C" w:rsidRDefault="0087117C" w:rsidP="00F71DFD">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2C2BD9FB" w14:textId="0873EE2A" w:rsidR="0087117C" w:rsidRPr="0087117C" w:rsidRDefault="00470E2B" w:rsidP="00470E2B">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295642A9" w14:textId="77777777" w:rsidR="0087117C" w:rsidRPr="0087117C" w:rsidRDefault="0087117C" w:rsidP="00F71DFD">
            <w:pPr>
              <w:rPr>
                <w:i/>
              </w:rPr>
            </w:pPr>
            <w:r w:rsidRPr="0087117C">
              <w:rPr>
                <w:i/>
              </w:rPr>
              <w:t>1</w:t>
            </w:r>
          </w:p>
        </w:tc>
      </w:tr>
      <w:tr w:rsidR="00887331" w:rsidRPr="008345BA" w14:paraId="3524E475" w14:textId="77777777" w:rsidTr="000627CC">
        <w:tc>
          <w:tcPr>
            <w:tcW w:w="2474" w:type="dxa"/>
          </w:tcPr>
          <w:p w14:paraId="7ECEF740" w14:textId="77777777" w:rsidR="00887331" w:rsidRPr="00894EEA" w:rsidRDefault="00FA26FF" w:rsidP="00F71DFD">
            <w:r w:rsidRPr="00894EEA">
              <w:t>../</w:t>
            </w:r>
            <w:r w:rsidR="00887331" w:rsidRPr="00894EEA">
              <w:t>LocationType.name</w:t>
            </w:r>
            <w:r w:rsidR="00F55428">
              <w:t>*</w:t>
            </w:r>
          </w:p>
        </w:tc>
        <w:tc>
          <w:tcPr>
            <w:tcW w:w="2506" w:type="dxa"/>
          </w:tcPr>
          <w:p w14:paraId="64F03E5F" w14:textId="77777777" w:rsidR="00887331" w:rsidRPr="001107D1" w:rsidRDefault="00887331" w:rsidP="00F71DFD">
            <w:pPr>
              <w:rPr>
                <w:lang w:val="en-GB"/>
              </w:rPr>
            </w:pPr>
            <w:r w:rsidRPr="001107D1">
              <w:rPr>
                <w:lang w:val="en-GB"/>
              </w:rPr>
              <w:t>String</w:t>
            </w:r>
          </w:p>
        </w:tc>
        <w:tc>
          <w:tcPr>
            <w:tcW w:w="2925" w:type="dxa"/>
          </w:tcPr>
          <w:p w14:paraId="6F95A08B" w14:textId="77777777" w:rsidR="00723342" w:rsidRPr="008345BA" w:rsidRDefault="00723342" w:rsidP="00F71DFD">
            <w:pPr>
              <w:rPr>
                <w:rFonts w:cs="Arial"/>
              </w:rPr>
            </w:pPr>
            <w:r w:rsidRPr="008345BA">
              <w:rPr>
                <w:rFonts w:cs="Arial"/>
              </w:rPr>
              <w:t>Namn på den plats där observation har genomförts.</w:t>
            </w:r>
          </w:p>
          <w:p w14:paraId="5A3CF320" w14:textId="77777777" w:rsidR="00CB7E78" w:rsidRPr="008345BA" w:rsidRDefault="00F55428" w:rsidP="00F71DFD">
            <w:r>
              <w:rPr>
                <w:rFonts w:cs="Arial"/>
              </w:rPr>
              <w:t>(Fält 2b)</w:t>
            </w:r>
          </w:p>
        </w:tc>
        <w:tc>
          <w:tcPr>
            <w:tcW w:w="1617" w:type="dxa"/>
          </w:tcPr>
          <w:p w14:paraId="6F47EB90" w14:textId="77777777" w:rsidR="00887331" w:rsidRPr="008345BA" w:rsidRDefault="00887331" w:rsidP="00F71DFD">
            <w:pPr>
              <w:rPr>
                <w:lang w:val="en-US"/>
              </w:rPr>
            </w:pPr>
            <w:r w:rsidRPr="008345BA">
              <w:rPr>
                <w:lang w:val="en-US"/>
              </w:rPr>
              <w:t>1</w:t>
            </w:r>
          </w:p>
        </w:tc>
      </w:tr>
      <w:tr w:rsidR="00CA287A" w:rsidRPr="008345BA" w14:paraId="70157CC0" w14:textId="77777777" w:rsidTr="000627CC">
        <w:tc>
          <w:tcPr>
            <w:tcW w:w="2474" w:type="dxa"/>
          </w:tcPr>
          <w:p w14:paraId="635D1AC4" w14:textId="77777777" w:rsidR="00CA287A" w:rsidRPr="008345BA" w:rsidRDefault="00FA26FF" w:rsidP="00F71DFD">
            <w:pPr>
              <w:rPr>
                <w:lang w:val="en-GB"/>
              </w:rPr>
            </w:pPr>
            <w:r w:rsidRPr="008345BA">
              <w:rPr>
                <w:lang w:val="en-GB"/>
              </w:rPr>
              <w:t>../</w:t>
            </w:r>
            <w:r w:rsidR="00CA287A" w:rsidRPr="008345BA">
              <w:rPr>
                <w:lang w:val="en-GB"/>
              </w:rPr>
              <w:t>LocationType.address</w:t>
            </w:r>
          </w:p>
        </w:tc>
        <w:tc>
          <w:tcPr>
            <w:tcW w:w="2506" w:type="dxa"/>
          </w:tcPr>
          <w:p w14:paraId="05D8CF3D" w14:textId="77777777" w:rsidR="00CA287A" w:rsidRPr="008345BA" w:rsidRDefault="0087117C" w:rsidP="00F71DFD">
            <w:pPr>
              <w:rPr>
                <w:lang w:val="en-GB"/>
              </w:rPr>
            </w:pPr>
            <w:r>
              <w:rPr>
                <w:lang w:val="en-GB"/>
              </w:rPr>
              <w:t>AddressType</w:t>
            </w:r>
          </w:p>
        </w:tc>
        <w:tc>
          <w:tcPr>
            <w:tcW w:w="2925" w:type="dxa"/>
          </w:tcPr>
          <w:p w14:paraId="6992F834" w14:textId="77777777" w:rsidR="001A3002" w:rsidRPr="00964D8F" w:rsidRDefault="00CA287A" w:rsidP="00F71DFD">
            <w:pPr>
              <w:rPr>
                <w:rFonts w:cs="Arial"/>
              </w:rPr>
            </w:pPr>
            <w:r w:rsidRPr="008345BA">
              <w:rPr>
                <w:rFonts w:cs="Arial"/>
              </w:rPr>
              <w:t>Platsens adress vilke</w:t>
            </w:r>
            <w:r w:rsidR="00964D8F">
              <w:rPr>
                <w:rFonts w:cs="Arial"/>
              </w:rPr>
              <w:t>n observationen är knuten till.</w:t>
            </w:r>
          </w:p>
        </w:tc>
        <w:tc>
          <w:tcPr>
            <w:tcW w:w="1617" w:type="dxa"/>
          </w:tcPr>
          <w:p w14:paraId="4648C0B3" w14:textId="77777777" w:rsidR="00CA287A" w:rsidRPr="008345BA" w:rsidRDefault="00CA287A" w:rsidP="00F71DFD">
            <w:pPr>
              <w:rPr>
                <w:lang w:val="en-US"/>
              </w:rPr>
            </w:pPr>
            <w:r w:rsidRPr="008345BA">
              <w:rPr>
                <w:lang w:val="en-US"/>
              </w:rPr>
              <w:t>0..*</w:t>
            </w:r>
          </w:p>
        </w:tc>
      </w:tr>
      <w:tr w:rsidR="00C74AA6" w:rsidRPr="00C74AA6" w14:paraId="3550CF1A" w14:textId="77777777" w:rsidTr="00C74AA6">
        <w:tc>
          <w:tcPr>
            <w:tcW w:w="2474" w:type="dxa"/>
            <w:tcBorders>
              <w:top w:val="single" w:sz="4" w:space="0" w:color="auto"/>
              <w:left w:val="single" w:sz="4" w:space="0" w:color="auto"/>
              <w:bottom w:val="single" w:sz="4" w:space="0" w:color="auto"/>
              <w:right w:val="single" w:sz="4" w:space="0" w:color="auto"/>
            </w:tcBorders>
          </w:tcPr>
          <w:p w14:paraId="035FB6E8" w14:textId="77777777" w:rsidR="00C74AA6" w:rsidRPr="00C74AA6" w:rsidRDefault="00C74AA6" w:rsidP="00F71DFD">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09F89E27" w14:textId="77777777" w:rsidR="00C74AA6" w:rsidRPr="00C74AA6" w:rsidRDefault="00C74AA6" w:rsidP="00F71DFD">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21D7F6AB" w14:textId="77777777" w:rsidR="00C74AA6" w:rsidRPr="00C74AA6" w:rsidRDefault="0058291B" w:rsidP="00F71DFD">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751EAFF2" w14:textId="77777777" w:rsidR="00C74AA6" w:rsidRPr="0058291B" w:rsidRDefault="00964D8F" w:rsidP="00F71DFD">
            <w:pPr>
              <w:rPr>
                <w:i/>
              </w:rPr>
            </w:pPr>
            <w:r w:rsidRPr="0058291B">
              <w:rPr>
                <w:i/>
              </w:rPr>
              <w:t>0..1</w:t>
            </w:r>
          </w:p>
        </w:tc>
      </w:tr>
      <w:tr w:rsidR="00C74AA6" w:rsidRPr="00C74AA6" w14:paraId="05600093" w14:textId="77777777" w:rsidTr="00C74AA6">
        <w:tc>
          <w:tcPr>
            <w:tcW w:w="2474" w:type="dxa"/>
            <w:tcBorders>
              <w:top w:val="single" w:sz="4" w:space="0" w:color="auto"/>
              <w:left w:val="single" w:sz="4" w:space="0" w:color="auto"/>
              <w:bottom w:val="single" w:sz="4" w:space="0" w:color="auto"/>
              <w:right w:val="single" w:sz="4" w:space="0" w:color="auto"/>
            </w:tcBorders>
          </w:tcPr>
          <w:p w14:paraId="7825D968" w14:textId="77777777" w:rsidR="00C74AA6" w:rsidRPr="0058291B" w:rsidRDefault="00C74AA6" w:rsidP="00F71DFD">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5F125720" w14:textId="77777777" w:rsidR="00C74AA6" w:rsidRPr="0058291B" w:rsidRDefault="00C74AA6" w:rsidP="00F71DFD">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5DA559A3" w14:textId="77777777" w:rsidR="00C74AA6" w:rsidRPr="00C74AA6" w:rsidRDefault="00C74AA6" w:rsidP="00F71DFD">
            <w:pPr>
              <w:rPr>
                <w:rFonts w:cs="Arial"/>
                <w:i/>
              </w:rPr>
            </w:pPr>
            <w:r w:rsidRPr="00C74AA6">
              <w:rPr>
                <w:rFonts w:cs="Arial"/>
                <w:i/>
              </w:rPr>
              <w:t xml:space="preserve">Kod för </w:t>
            </w:r>
            <w:r w:rsidR="00964D8F">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B6CBB73" w14:textId="77777777" w:rsidR="00C74AA6" w:rsidRPr="0058291B" w:rsidRDefault="00C74AA6" w:rsidP="00F71DFD">
            <w:pPr>
              <w:rPr>
                <w:i/>
              </w:rPr>
            </w:pPr>
            <w:r w:rsidRPr="0058291B">
              <w:rPr>
                <w:i/>
              </w:rPr>
              <w:t>1</w:t>
            </w:r>
          </w:p>
        </w:tc>
      </w:tr>
      <w:tr w:rsidR="00C74AA6" w:rsidRPr="00C74AA6" w14:paraId="5E3B3CCD" w14:textId="77777777" w:rsidTr="00C74AA6">
        <w:tc>
          <w:tcPr>
            <w:tcW w:w="2474" w:type="dxa"/>
            <w:tcBorders>
              <w:top w:val="single" w:sz="4" w:space="0" w:color="auto"/>
              <w:left w:val="single" w:sz="4" w:space="0" w:color="auto"/>
              <w:bottom w:val="single" w:sz="4" w:space="0" w:color="auto"/>
              <w:right w:val="single" w:sz="4" w:space="0" w:color="auto"/>
            </w:tcBorders>
          </w:tcPr>
          <w:p w14:paraId="4F02BA0E" w14:textId="77777777" w:rsidR="00C74AA6" w:rsidRPr="00C74AA6" w:rsidRDefault="00C74AA6" w:rsidP="00F71DFD">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6A87CD5"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C9D7BC" w14:textId="1F99E648" w:rsidR="00964D8F" w:rsidRDefault="00C74AA6" w:rsidP="00F71DFD">
            <w:pPr>
              <w:rPr>
                <w:rFonts w:cs="Arial"/>
                <w:i/>
              </w:rPr>
            </w:pPr>
            <w:r w:rsidRPr="00C74AA6">
              <w:rPr>
                <w:rFonts w:cs="Arial"/>
                <w:i/>
              </w:rPr>
              <w:t>Kodsystem för angiven kod fö</w:t>
            </w:r>
            <w:r w:rsidR="00964D8F">
              <w:rPr>
                <w:rFonts w:cs="Arial"/>
                <w:i/>
              </w:rPr>
              <w:t xml:space="preserve">r </w:t>
            </w:r>
            <w:r w:rsidR="0030536D">
              <w:rPr>
                <w:rFonts w:cs="Arial"/>
                <w:i/>
              </w:rPr>
              <w:t>adresstyp</w:t>
            </w:r>
            <w:r w:rsidR="00964D8F">
              <w:rPr>
                <w:rFonts w:cs="Arial"/>
                <w:i/>
              </w:rPr>
              <w:t xml:space="preserve">. </w:t>
            </w:r>
            <w:r w:rsidR="004E21B4">
              <w:rPr>
                <w:rFonts w:cs="Arial"/>
                <w:i/>
              </w:rPr>
              <w:t>Kan</w:t>
            </w:r>
            <w:r w:rsidR="00964D8F">
              <w:rPr>
                <w:rFonts w:cs="Arial"/>
                <w:i/>
              </w:rPr>
              <w:t xml:space="preserve"> vara följande:</w:t>
            </w:r>
          </w:p>
          <w:p w14:paraId="726637C3" w14:textId="77777777" w:rsidR="00235F93" w:rsidRDefault="00235F93" w:rsidP="00F71DFD">
            <w:pPr>
              <w:rPr>
                <w:rFonts w:cs="Arial"/>
                <w:i/>
              </w:rPr>
            </w:pPr>
          </w:p>
          <w:p w14:paraId="56762667" w14:textId="77777777" w:rsidR="00235F93" w:rsidRPr="003A2BE3" w:rsidRDefault="00235F93" w:rsidP="00F71DFD">
            <w:pPr>
              <w:rPr>
                <w:rFonts w:cs="Arial"/>
                <w:i/>
              </w:rPr>
            </w:pPr>
            <w:r w:rsidRPr="003A2BE3">
              <w:rPr>
                <w:rFonts w:cs="Arial"/>
                <w:i/>
              </w:rPr>
              <w:t>KV Healthcare Service Location (HL7) med OID</w:t>
            </w:r>
          </w:p>
          <w:p w14:paraId="0DAC3349" w14:textId="77777777" w:rsidR="00C74AA6" w:rsidRPr="00235F93" w:rsidRDefault="00235F93" w:rsidP="00F71DFD">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22382048" w14:textId="77777777" w:rsidR="00C74AA6" w:rsidRPr="00C74AA6" w:rsidRDefault="00C74AA6" w:rsidP="00F71DFD">
            <w:pPr>
              <w:rPr>
                <w:i/>
                <w:lang w:val="en-US"/>
              </w:rPr>
            </w:pPr>
            <w:r w:rsidRPr="00C74AA6">
              <w:rPr>
                <w:i/>
                <w:lang w:val="en-US"/>
              </w:rPr>
              <w:t>1</w:t>
            </w:r>
          </w:p>
        </w:tc>
      </w:tr>
      <w:tr w:rsidR="00C74AA6" w:rsidRPr="00C74AA6" w14:paraId="7022150F" w14:textId="77777777" w:rsidTr="00C74AA6">
        <w:tc>
          <w:tcPr>
            <w:tcW w:w="2474" w:type="dxa"/>
            <w:tcBorders>
              <w:top w:val="single" w:sz="4" w:space="0" w:color="auto"/>
              <w:left w:val="single" w:sz="4" w:space="0" w:color="auto"/>
              <w:bottom w:val="single" w:sz="4" w:space="0" w:color="auto"/>
              <w:right w:val="single" w:sz="4" w:space="0" w:color="auto"/>
            </w:tcBorders>
          </w:tcPr>
          <w:p w14:paraId="21986BBA" w14:textId="77777777" w:rsidR="00C74AA6" w:rsidRPr="00C74AA6" w:rsidRDefault="00C74AA6" w:rsidP="00F71DFD">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6F697D95"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03B41E" w14:textId="77777777" w:rsidR="00C74AA6" w:rsidRPr="00C74AA6" w:rsidRDefault="00C74AA6" w:rsidP="00F71DFD">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221A775" w14:textId="77777777" w:rsidR="00C74AA6" w:rsidRPr="00C74AA6" w:rsidRDefault="00C74AA6" w:rsidP="00F71DFD">
            <w:pPr>
              <w:rPr>
                <w:i/>
                <w:lang w:val="en-US"/>
              </w:rPr>
            </w:pPr>
            <w:r w:rsidRPr="00C74AA6">
              <w:rPr>
                <w:i/>
                <w:lang w:val="en-US"/>
              </w:rPr>
              <w:t>0..1</w:t>
            </w:r>
          </w:p>
        </w:tc>
      </w:tr>
      <w:tr w:rsidR="00C74AA6" w:rsidRPr="00C74AA6" w14:paraId="3CF02B0A" w14:textId="77777777" w:rsidTr="00C74AA6">
        <w:tc>
          <w:tcPr>
            <w:tcW w:w="2474" w:type="dxa"/>
            <w:tcBorders>
              <w:top w:val="single" w:sz="4" w:space="0" w:color="auto"/>
              <w:left w:val="single" w:sz="4" w:space="0" w:color="auto"/>
              <w:bottom w:val="single" w:sz="4" w:space="0" w:color="auto"/>
              <w:right w:val="single" w:sz="4" w:space="0" w:color="auto"/>
            </w:tcBorders>
          </w:tcPr>
          <w:p w14:paraId="668ECD51" w14:textId="77777777" w:rsidR="00C74AA6" w:rsidRPr="00C74AA6" w:rsidRDefault="00C74AA6" w:rsidP="00F71DFD">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0F6799C9"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4836314" w14:textId="77777777" w:rsidR="00C74AA6" w:rsidRPr="00C74AA6" w:rsidRDefault="00C74AA6" w:rsidP="00F71DFD">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7CAC71" w14:textId="77777777" w:rsidR="00C74AA6" w:rsidRPr="00C74AA6" w:rsidRDefault="00C74AA6" w:rsidP="00F71DFD">
            <w:pPr>
              <w:rPr>
                <w:i/>
                <w:lang w:val="en-US"/>
              </w:rPr>
            </w:pPr>
            <w:r w:rsidRPr="00C74AA6">
              <w:rPr>
                <w:i/>
                <w:lang w:val="en-US"/>
              </w:rPr>
              <w:t>0..1</w:t>
            </w:r>
          </w:p>
        </w:tc>
      </w:tr>
      <w:tr w:rsidR="00C74AA6" w:rsidRPr="00C74AA6" w14:paraId="5F8B015C" w14:textId="77777777" w:rsidTr="00C74AA6">
        <w:tc>
          <w:tcPr>
            <w:tcW w:w="2474" w:type="dxa"/>
            <w:tcBorders>
              <w:top w:val="single" w:sz="4" w:space="0" w:color="auto"/>
              <w:left w:val="single" w:sz="4" w:space="0" w:color="auto"/>
              <w:bottom w:val="single" w:sz="4" w:space="0" w:color="auto"/>
              <w:right w:val="single" w:sz="4" w:space="0" w:color="auto"/>
            </w:tcBorders>
          </w:tcPr>
          <w:p w14:paraId="64AFFD1E" w14:textId="77777777" w:rsidR="00C74AA6" w:rsidRPr="00C74AA6" w:rsidRDefault="00C74AA6" w:rsidP="00F71DFD">
            <w:pPr>
              <w:rPr>
                <w:i/>
                <w:lang w:val="en-GB"/>
              </w:rPr>
            </w:pPr>
            <w:r w:rsidRPr="00C74AA6">
              <w:rPr>
                <w:i/>
                <w:lang w:val="en-GB"/>
              </w:rPr>
              <w:t>../LocationType.address.</w:t>
            </w:r>
            <w:r w:rsidRPr="00C74AA6">
              <w:rPr>
                <w:i/>
                <w:lang w:val="en-GB"/>
              </w:rPr>
              <w:lastRenderedPageBreak/>
              <w:t>purpose.displayName</w:t>
            </w:r>
          </w:p>
        </w:tc>
        <w:tc>
          <w:tcPr>
            <w:tcW w:w="2506" w:type="dxa"/>
            <w:tcBorders>
              <w:top w:val="single" w:sz="4" w:space="0" w:color="auto"/>
              <w:left w:val="single" w:sz="4" w:space="0" w:color="auto"/>
              <w:bottom w:val="single" w:sz="4" w:space="0" w:color="auto"/>
              <w:right w:val="single" w:sz="4" w:space="0" w:color="auto"/>
            </w:tcBorders>
          </w:tcPr>
          <w:p w14:paraId="4E8E439C" w14:textId="77777777" w:rsidR="00C74AA6" w:rsidRPr="00C74AA6" w:rsidRDefault="00C74AA6" w:rsidP="00F71DFD">
            <w:pPr>
              <w:rPr>
                <w:i/>
                <w:lang w:val="en-GB"/>
              </w:rPr>
            </w:pPr>
            <w:r w:rsidRPr="00C74AA6">
              <w:rPr>
                <w:i/>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42C49E19" w14:textId="5A40D316" w:rsidR="00C74AA6" w:rsidRPr="00C74AA6" w:rsidRDefault="00C74AA6" w:rsidP="00FC50B6">
            <w:pPr>
              <w:rPr>
                <w:rFonts w:cs="Arial"/>
                <w:i/>
              </w:rPr>
            </w:pPr>
            <w:r w:rsidRPr="00C74AA6">
              <w:rPr>
                <w:rFonts w:cs="Arial"/>
                <w:i/>
              </w:rPr>
              <w:t xml:space="preserve">Textuell beskrivning av </w:t>
            </w:r>
            <w:r w:rsidR="00FC50B6">
              <w:rPr>
                <w:rFonts w:cs="Arial"/>
                <w:i/>
              </w:rPr>
              <w:t xml:space="preserve">det </w:t>
            </w:r>
            <w:r w:rsidR="00FC50B6">
              <w:rPr>
                <w:rFonts w:cs="Arial"/>
                <w:i/>
              </w:rPr>
              <w:lastRenderedPageBreak/>
              <w:t xml:space="preserve">som koden anger. </w:t>
            </w:r>
          </w:p>
        </w:tc>
        <w:tc>
          <w:tcPr>
            <w:tcW w:w="1617" w:type="dxa"/>
            <w:tcBorders>
              <w:top w:val="single" w:sz="4" w:space="0" w:color="auto"/>
              <w:left w:val="single" w:sz="4" w:space="0" w:color="auto"/>
              <w:bottom w:val="single" w:sz="4" w:space="0" w:color="auto"/>
              <w:right w:val="single" w:sz="4" w:space="0" w:color="auto"/>
            </w:tcBorders>
          </w:tcPr>
          <w:p w14:paraId="0BF20A8A" w14:textId="77777777" w:rsidR="00C74AA6" w:rsidRPr="00C74AA6" w:rsidRDefault="00C74AA6" w:rsidP="00F71DFD">
            <w:pPr>
              <w:rPr>
                <w:i/>
                <w:lang w:val="en-US"/>
              </w:rPr>
            </w:pPr>
            <w:r w:rsidRPr="00C74AA6">
              <w:rPr>
                <w:i/>
                <w:lang w:val="en-US"/>
              </w:rPr>
              <w:lastRenderedPageBreak/>
              <w:t>0..1</w:t>
            </w:r>
          </w:p>
        </w:tc>
      </w:tr>
      <w:tr w:rsidR="00964D8F" w:rsidRPr="00964D8F" w14:paraId="6A076F1F" w14:textId="77777777" w:rsidTr="0058291B">
        <w:tc>
          <w:tcPr>
            <w:tcW w:w="2474" w:type="dxa"/>
          </w:tcPr>
          <w:p w14:paraId="72C00D39" w14:textId="77777777" w:rsidR="00964D8F" w:rsidRPr="00C74AA6" w:rsidRDefault="00964D8F" w:rsidP="00F71DFD">
            <w:pPr>
              <w:rPr>
                <w:i/>
                <w:lang w:val="en-GB"/>
              </w:rPr>
            </w:pPr>
            <w:r w:rsidRPr="00C74AA6">
              <w:rPr>
                <w:i/>
                <w:lang w:val="en-GB"/>
              </w:rPr>
              <w:lastRenderedPageBreak/>
              <w:t>../LocationType.address.purpose.</w:t>
            </w:r>
            <w:r w:rsidRPr="00C74AA6">
              <w:rPr>
                <w:rFonts w:cs="Arial"/>
                <w:i/>
                <w:color w:val="000000"/>
                <w:lang w:eastAsia="sv-SE"/>
              </w:rPr>
              <w:t>value</w:t>
            </w:r>
          </w:p>
        </w:tc>
        <w:tc>
          <w:tcPr>
            <w:tcW w:w="2506" w:type="dxa"/>
          </w:tcPr>
          <w:p w14:paraId="4CC825A3" w14:textId="77777777" w:rsidR="00964D8F" w:rsidRPr="00C74AA6" w:rsidRDefault="00964D8F" w:rsidP="00F71DFD">
            <w:pPr>
              <w:rPr>
                <w:i/>
                <w:lang w:val="en-GB"/>
              </w:rPr>
            </w:pPr>
            <w:r w:rsidRPr="00C74AA6">
              <w:rPr>
                <w:rFonts w:cs="Arial"/>
                <w:i/>
                <w:color w:val="000000"/>
                <w:highlight w:val="white"/>
                <w:lang w:eastAsia="sv-SE"/>
              </w:rPr>
              <w:t>AddressPartType</w:t>
            </w:r>
          </w:p>
        </w:tc>
        <w:tc>
          <w:tcPr>
            <w:tcW w:w="2925" w:type="dxa"/>
          </w:tcPr>
          <w:p w14:paraId="3558C7A4" w14:textId="2F1F4C34" w:rsidR="00964D8F" w:rsidRPr="00C74AA6" w:rsidRDefault="00A1735B" w:rsidP="00F71DFD">
            <w:pPr>
              <w:rPr>
                <w:rFonts w:cs="Arial"/>
                <w:i/>
              </w:rPr>
            </w:pPr>
            <w:r>
              <w:rPr>
                <w:rFonts w:cs="Arial"/>
                <w:i/>
              </w:rPr>
              <w:t xml:space="preserve">Själva adressen anges. </w:t>
            </w:r>
          </w:p>
        </w:tc>
        <w:tc>
          <w:tcPr>
            <w:tcW w:w="1617" w:type="dxa"/>
          </w:tcPr>
          <w:p w14:paraId="29EFA7DC" w14:textId="77777777" w:rsidR="00964D8F" w:rsidRPr="00A1735B" w:rsidRDefault="00964D8F" w:rsidP="00F71DFD">
            <w:pPr>
              <w:rPr>
                <w:i/>
              </w:rPr>
            </w:pPr>
            <w:r w:rsidRPr="00A1735B">
              <w:rPr>
                <w:i/>
              </w:rPr>
              <w:t>1..*</w:t>
            </w:r>
          </w:p>
        </w:tc>
      </w:tr>
      <w:tr w:rsidR="00964D8F" w:rsidRPr="00964D8F" w14:paraId="5CC0188F" w14:textId="77777777" w:rsidTr="0058291B">
        <w:tc>
          <w:tcPr>
            <w:tcW w:w="2474" w:type="dxa"/>
          </w:tcPr>
          <w:p w14:paraId="3A3EEE0D" w14:textId="77777777" w:rsidR="00964D8F" w:rsidRPr="00B176F3" w:rsidRDefault="00964D8F" w:rsidP="00F71DFD">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1B3F30E2" w14:textId="77777777" w:rsidR="00964D8F" w:rsidRPr="00A1735B" w:rsidRDefault="00964D8F" w:rsidP="00F71DFD">
            <w:pPr>
              <w:rPr>
                <w:i/>
              </w:rPr>
            </w:pPr>
            <w:r w:rsidRPr="00A1735B">
              <w:rPr>
                <w:rFonts w:cs="Arial"/>
                <w:i/>
                <w:color w:val="000000"/>
                <w:lang w:eastAsia="sv-SE"/>
              </w:rPr>
              <w:t>String</w:t>
            </w:r>
          </w:p>
        </w:tc>
        <w:tc>
          <w:tcPr>
            <w:tcW w:w="2925" w:type="dxa"/>
          </w:tcPr>
          <w:p w14:paraId="6242FE81" w14:textId="77777777" w:rsidR="00964D8F" w:rsidRPr="00B81FE2" w:rsidRDefault="00B81FE2" w:rsidP="00F71DFD">
            <w:pPr>
              <w:rPr>
                <w:rFonts w:cs="Arial"/>
                <w:i/>
              </w:rPr>
            </w:pPr>
            <w:r w:rsidRPr="00B81FE2">
              <w:rPr>
                <w:rFonts w:cs="Arial"/>
                <w:i/>
              </w:rPr>
              <w:t>Namn på adressdel som bygger upp addressrymden.</w:t>
            </w:r>
          </w:p>
        </w:tc>
        <w:tc>
          <w:tcPr>
            <w:tcW w:w="1617" w:type="dxa"/>
          </w:tcPr>
          <w:p w14:paraId="3F2A81BD" w14:textId="77777777" w:rsidR="00964D8F" w:rsidRPr="00C74AA6" w:rsidRDefault="00964D8F" w:rsidP="00F71DFD">
            <w:pPr>
              <w:rPr>
                <w:i/>
                <w:lang w:val="en-US"/>
              </w:rPr>
            </w:pPr>
            <w:r>
              <w:rPr>
                <w:i/>
                <w:lang w:val="en-US"/>
              </w:rPr>
              <w:t>1</w:t>
            </w:r>
          </w:p>
        </w:tc>
      </w:tr>
      <w:tr w:rsidR="00C74AA6" w:rsidRPr="00964D8F" w14:paraId="3C552EFE" w14:textId="77777777" w:rsidTr="000627CC">
        <w:tc>
          <w:tcPr>
            <w:tcW w:w="2474" w:type="dxa"/>
          </w:tcPr>
          <w:p w14:paraId="507B0B2D" w14:textId="77777777" w:rsidR="00C74AA6" w:rsidRPr="00964D8F" w:rsidRDefault="00C74AA6" w:rsidP="00F71DFD">
            <w:pPr>
              <w:rPr>
                <w:i/>
                <w:lang w:val="en-GB"/>
              </w:rPr>
            </w:pPr>
            <w:r w:rsidRPr="00964D8F">
              <w:rPr>
                <w:i/>
                <w:lang w:val="en-GB"/>
              </w:rPr>
              <w:t>../LocationType.address.purpose.</w:t>
            </w:r>
            <w:r w:rsidRPr="00964D8F">
              <w:rPr>
                <w:rFonts w:cs="Arial"/>
                <w:i/>
                <w:color w:val="000000"/>
                <w:lang w:val="en-US" w:eastAsia="sv-SE"/>
              </w:rPr>
              <w:t>value</w:t>
            </w:r>
            <w:r w:rsidR="00964D8F" w:rsidRPr="00964D8F">
              <w:rPr>
                <w:rFonts w:cs="Arial"/>
                <w:i/>
                <w:color w:val="000000"/>
                <w:lang w:val="en-US" w:eastAsia="sv-SE"/>
              </w:rPr>
              <w:t>.</w:t>
            </w:r>
            <w:r w:rsidR="00964D8F" w:rsidRPr="00964D8F">
              <w:rPr>
                <w:rFonts w:cs="Arial"/>
                <w:i/>
                <w:color w:val="000000"/>
                <w:highlight w:val="white"/>
                <w:lang w:val="en-US" w:eastAsia="sv-SE"/>
              </w:rPr>
              <w:t xml:space="preserve"> AddressPartType</w:t>
            </w:r>
            <w:r w:rsidR="00964D8F" w:rsidRPr="00964D8F">
              <w:rPr>
                <w:rFonts w:cs="Arial"/>
                <w:i/>
                <w:color w:val="000000"/>
                <w:lang w:val="en-US" w:eastAsia="sv-SE"/>
              </w:rPr>
              <w:t>.</w:t>
            </w:r>
            <w:r w:rsidR="00964D8F">
              <w:rPr>
                <w:rFonts w:cs="Arial"/>
                <w:i/>
                <w:color w:val="000000"/>
                <w:lang w:val="en-US" w:eastAsia="sv-SE"/>
              </w:rPr>
              <w:t>role</w:t>
            </w:r>
          </w:p>
        </w:tc>
        <w:tc>
          <w:tcPr>
            <w:tcW w:w="2506" w:type="dxa"/>
          </w:tcPr>
          <w:p w14:paraId="1B68A666" w14:textId="77777777" w:rsidR="00B81FE2" w:rsidRDefault="00B81FE2" w:rsidP="00F71DFD">
            <w:pPr>
              <w:rPr>
                <w:rFonts w:cs="Arial"/>
                <w:i/>
                <w:color w:val="000000"/>
                <w:lang w:eastAsia="sv-SE"/>
              </w:rPr>
            </w:pPr>
            <w:r w:rsidRPr="00964D8F">
              <w:rPr>
                <w:rFonts w:cs="Arial"/>
                <w:i/>
                <w:color w:val="000000"/>
                <w:highlight w:val="white"/>
                <w:lang w:eastAsia="sv-SE"/>
              </w:rPr>
              <w:t>AddressPartTypeEnum</w:t>
            </w:r>
          </w:p>
          <w:p w14:paraId="18C463DC" w14:textId="77777777" w:rsidR="00C74AA6" w:rsidRPr="00964D8F" w:rsidRDefault="00C74AA6" w:rsidP="00F71DFD">
            <w:pPr>
              <w:rPr>
                <w:i/>
                <w:lang w:val="en-GB"/>
              </w:rPr>
            </w:pPr>
          </w:p>
        </w:tc>
        <w:tc>
          <w:tcPr>
            <w:tcW w:w="2925" w:type="dxa"/>
          </w:tcPr>
          <w:p w14:paraId="4137A95E" w14:textId="77777777" w:rsidR="00DF0641" w:rsidRDefault="00B81FE2" w:rsidP="00F71DFD">
            <w:pPr>
              <w:rPr>
                <w:rFonts w:cs="Arial"/>
              </w:rPr>
            </w:pPr>
            <w:r>
              <w:rPr>
                <w:rFonts w:cs="Arial"/>
                <w:i/>
                <w:color w:val="000000"/>
                <w:lang w:eastAsia="sv-SE"/>
              </w:rPr>
              <w:t xml:space="preserve">Enumeration baserat på </w:t>
            </w:r>
            <w:r w:rsidRPr="00B81FE2">
              <w:rPr>
                <w:rFonts w:cs="Arial"/>
              </w:rPr>
              <w:t>KV HL7 v3</w:t>
            </w:r>
            <w:r>
              <w:rPr>
                <w:rFonts w:cs="Arial"/>
              </w:rPr>
              <w:t>:</w:t>
            </w:r>
          </w:p>
          <w:p w14:paraId="0F6948B4" w14:textId="77777777" w:rsidR="00B81FE2" w:rsidRPr="00B81FE2" w:rsidRDefault="00B81FE2" w:rsidP="00F71DFD">
            <w:pPr>
              <w:rPr>
                <w:rFonts w:cs="Arial"/>
                <w:i/>
                <w:color w:val="000000"/>
                <w:lang w:eastAsia="sv-SE"/>
              </w:rPr>
            </w:pPr>
          </w:p>
          <w:p w14:paraId="5516D4CA" w14:textId="77777777" w:rsidR="00DF0641" w:rsidRPr="00DF0641" w:rsidRDefault="00DF0641" w:rsidP="00F71DFD">
            <w:pPr>
              <w:rPr>
                <w:rFonts w:cs="Arial"/>
                <w:i/>
              </w:rPr>
            </w:pPr>
            <w:r w:rsidRPr="00DF0641">
              <w:rPr>
                <w:rFonts w:cs="Arial"/>
                <w:i/>
              </w:rPr>
              <w:t>AL = Adressrad (används för leveransadress, tilläggsinfo eller en gatuadress men ej leveransadress och gatuadress tillsammans)</w:t>
            </w:r>
          </w:p>
          <w:p w14:paraId="67EE3A73" w14:textId="77777777" w:rsidR="00DF0641" w:rsidRPr="00DF0641" w:rsidRDefault="00DF0641" w:rsidP="00F71DFD">
            <w:pPr>
              <w:rPr>
                <w:rFonts w:cs="Arial"/>
                <w:i/>
              </w:rPr>
            </w:pPr>
            <w:r w:rsidRPr="00DF0641">
              <w:rPr>
                <w:rFonts w:cs="Arial"/>
                <w:i/>
              </w:rPr>
              <w:t>ADL = Tillägg lokalisationsinfo (t.ex. våningsnr "3", lägenhetsnr "122")</w:t>
            </w:r>
          </w:p>
          <w:p w14:paraId="39452B4A" w14:textId="77777777" w:rsidR="00DF0641" w:rsidRPr="00DF0641" w:rsidRDefault="00DF0641" w:rsidP="00F71DFD">
            <w:pPr>
              <w:rPr>
                <w:rFonts w:cs="Arial"/>
                <w:i/>
              </w:rPr>
            </w:pPr>
            <w:r w:rsidRPr="00DF0641">
              <w:rPr>
                <w:rFonts w:cs="Arial"/>
                <w:i/>
              </w:rPr>
              <w:t>UNIT = Definierar värdestypen för lokalisationsinfo (t.ex. "våning", "lägenhet")</w:t>
            </w:r>
          </w:p>
          <w:p w14:paraId="2D9A83BC" w14:textId="77777777" w:rsidR="00DF0641" w:rsidRPr="00DF0641" w:rsidRDefault="00DF0641" w:rsidP="00F71DFD">
            <w:pPr>
              <w:rPr>
                <w:rFonts w:cs="Arial"/>
                <w:i/>
              </w:rPr>
            </w:pPr>
            <w:r w:rsidRPr="00DF0641">
              <w:rPr>
                <w:rFonts w:cs="Arial"/>
                <w:i/>
              </w:rPr>
              <w:t>UNID = Siffran eller namnet på värdestyp som kännetecknar byggnad eller fastighet (t.ex. "kvarteret Hälsan")</w:t>
            </w:r>
          </w:p>
          <w:p w14:paraId="1BBC9293" w14:textId="77777777" w:rsidR="00DF0641" w:rsidRPr="00DF0641" w:rsidRDefault="00DF0641" w:rsidP="00F71DFD">
            <w:pPr>
              <w:rPr>
                <w:rFonts w:cs="Arial"/>
                <w:i/>
              </w:rPr>
            </w:pPr>
            <w:r w:rsidRPr="00DF0641">
              <w:rPr>
                <w:rFonts w:cs="Arial"/>
                <w:i/>
              </w:rPr>
              <w:t>DAL = Leveransadressrad (tillåts inte stå i kombination med leveransadress och gatuadress)</w:t>
            </w:r>
          </w:p>
          <w:p w14:paraId="2C4FCBA0" w14:textId="77777777" w:rsidR="00DF0641" w:rsidRPr="00DF0641" w:rsidRDefault="00DF0641" w:rsidP="00F71DFD">
            <w:pPr>
              <w:rPr>
                <w:rFonts w:cs="Arial"/>
                <w:i/>
              </w:rPr>
            </w:pPr>
            <w:r w:rsidRPr="00DF0641">
              <w:rPr>
                <w:rFonts w:cs="Arial"/>
                <w:i/>
              </w:rPr>
              <w:t>DINSTA = Leveransområde (oftast en ort där leveransadressen skiljer sig från kommunorten)</w:t>
            </w:r>
          </w:p>
          <w:p w14:paraId="0C4371C6" w14:textId="77777777" w:rsidR="00DF0641" w:rsidRPr="00DF0641" w:rsidRDefault="00DF0641" w:rsidP="00F71DFD">
            <w:pPr>
              <w:rPr>
                <w:rFonts w:cs="Arial"/>
                <w:i/>
              </w:rPr>
            </w:pPr>
            <w:r w:rsidRPr="00DF0641">
              <w:rPr>
                <w:rFonts w:cs="Arial"/>
                <w:i/>
              </w:rPr>
              <w:t>DINSTQ = Leveransadressbenämning (t.ex. hisshall "B", "östra" receptionen)</w:t>
            </w:r>
          </w:p>
          <w:p w14:paraId="127078B2" w14:textId="77777777" w:rsidR="00DF0641" w:rsidRPr="00DF0641" w:rsidRDefault="00DF0641" w:rsidP="00F71DFD">
            <w:pPr>
              <w:rPr>
                <w:rFonts w:cs="Arial"/>
                <w:i/>
              </w:rPr>
            </w:pPr>
            <w:r w:rsidRPr="00DF0641">
              <w:rPr>
                <w:rFonts w:cs="Arial"/>
                <w:i/>
              </w:rPr>
              <w:t>DINST = Leveransadresstypen (t.ex. "hisshall", "receptionen")</w:t>
            </w:r>
          </w:p>
          <w:p w14:paraId="7FD30E3D" w14:textId="77777777" w:rsidR="00DF0641" w:rsidRPr="00DF0641" w:rsidRDefault="00DF0641" w:rsidP="00F71DFD">
            <w:pPr>
              <w:rPr>
                <w:rFonts w:cs="Arial"/>
                <w:i/>
              </w:rPr>
            </w:pPr>
            <w:r w:rsidRPr="00DF0641">
              <w:rPr>
                <w:rFonts w:cs="Arial"/>
                <w:i/>
              </w:rPr>
              <w:t>DMOD = Leveranssätt (t.ex. "postutdelning", "postbox")</w:t>
            </w:r>
          </w:p>
          <w:p w14:paraId="5ED64899" w14:textId="77777777" w:rsidR="00DF0641" w:rsidRPr="00DF0641" w:rsidRDefault="00DF0641" w:rsidP="00F71DFD">
            <w:pPr>
              <w:rPr>
                <w:rFonts w:cs="Arial"/>
                <w:i/>
              </w:rPr>
            </w:pPr>
            <w:r w:rsidRPr="00DF0641">
              <w:rPr>
                <w:rFonts w:cs="Arial"/>
                <w:i/>
              </w:rPr>
              <w:lastRenderedPageBreak/>
              <w:t>DMODID = Leveranssättbenämning (t.ex. postbox "2683")</w:t>
            </w:r>
          </w:p>
          <w:p w14:paraId="5DABFAF5" w14:textId="77777777" w:rsidR="00DF0641" w:rsidRPr="00DF0641" w:rsidRDefault="00DF0641" w:rsidP="00F71DFD">
            <w:pPr>
              <w:rPr>
                <w:rFonts w:cs="Arial"/>
                <w:i/>
              </w:rPr>
            </w:pPr>
            <w:r w:rsidRPr="00DF0641">
              <w:rPr>
                <w:rFonts w:cs="Arial"/>
                <w:i/>
              </w:rPr>
              <w:t>SAL = Gatuadressrad (används frekvent då man inte vill bryta ned adressrymden i gatutyper, byggnadsnr etc.)</w:t>
            </w:r>
          </w:p>
          <w:p w14:paraId="29C77FFE" w14:textId="77777777" w:rsidR="00DF0641" w:rsidRPr="00DF0641" w:rsidRDefault="00DF0641" w:rsidP="00F71DFD">
            <w:pPr>
              <w:rPr>
                <w:rFonts w:cs="Arial"/>
                <w:i/>
              </w:rPr>
            </w:pPr>
            <w:r w:rsidRPr="00DF0641">
              <w:rPr>
                <w:rFonts w:cs="Arial"/>
                <w:i/>
              </w:rPr>
              <w:t>BNR = Byggnads- eller fastighetsnummer (används ej som gatunummer)</w:t>
            </w:r>
          </w:p>
          <w:p w14:paraId="6585F7D5" w14:textId="77777777" w:rsidR="00DF0641" w:rsidRPr="00DF0641" w:rsidRDefault="00DF0641" w:rsidP="00F71DFD">
            <w:pPr>
              <w:rPr>
                <w:rFonts w:cs="Arial"/>
                <w:i/>
              </w:rPr>
            </w:pPr>
            <w:r w:rsidRPr="00DF0641">
              <w:rPr>
                <w:rFonts w:cs="Arial"/>
                <w:i/>
              </w:rPr>
              <w:t>BNN = Den numeriska delen av byggnads- eller fastighetsnumret</w:t>
            </w:r>
          </w:p>
          <w:p w14:paraId="5F8187EF" w14:textId="77777777" w:rsidR="00DF0641" w:rsidRPr="00DF0641" w:rsidRDefault="00DF0641" w:rsidP="00F71DFD">
            <w:pPr>
              <w:rPr>
                <w:rFonts w:cs="Arial"/>
                <w:i/>
              </w:rPr>
            </w:pPr>
            <w:r w:rsidRPr="00DF0641">
              <w:rPr>
                <w:rFonts w:cs="Arial"/>
                <w:i/>
              </w:rPr>
              <w:t>BNS = Byggnads- eller fastighetsnummer suffix (t.ex. 12"B")</w:t>
            </w:r>
          </w:p>
          <w:p w14:paraId="0748C8B3" w14:textId="77777777" w:rsidR="00DF0641" w:rsidRPr="00DF0641" w:rsidRDefault="00DF0641" w:rsidP="00F71DFD">
            <w:pPr>
              <w:rPr>
                <w:rFonts w:cs="Arial"/>
                <w:i/>
              </w:rPr>
            </w:pPr>
            <w:r w:rsidRPr="00DF0641">
              <w:rPr>
                <w:rFonts w:cs="Arial"/>
                <w:i/>
              </w:rPr>
              <w:t>STR = Gatunamn (namnet samt typen av gatan)</w:t>
            </w:r>
          </w:p>
          <w:p w14:paraId="0E482B96" w14:textId="77777777" w:rsidR="00DF0641" w:rsidRPr="00DF0641" w:rsidRDefault="00DF0641" w:rsidP="00F71DFD">
            <w:pPr>
              <w:rPr>
                <w:rFonts w:cs="Arial"/>
                <w:i/>
              </w:rPr>
            </w:pPr>
            <w:r w:rsidRPr="00DF0641">
              <w:rPr>
                <w:rFonts w:cs="Arial"/>
                <w:i/>
              </w:rPr>
              <w:t>STB = Gatunamnbasen (namnet på anknytande huvudgata utan riktning)</w:t>
            </w:r>
          </w:p>
          <w:p w14:paraId="01BCC195" w14:textId="77777777" w:rsidR="00DF0641" w:rsidRPr="00DF0641" w:rsidRDefault="00DF0641" w:rsidP="00F71DFD">
            <w:pPr>
              <w:rPr>
                <w:rFonts w:cs="Arial"/>
                <w:i/>
              </w:rPr>
            </w:pPr>
            <w:r w:rsidRPr="00DF0641">
              <w:rPr>
                <w:rFonts w:cs="Arial"/>
                <w:i/>
              </w:rPr>
              <w:t>STTYP = Gatutypen (typen på gatan som berörs, t.ex. "gågata")</w:t>
            </w:r>
          </w:p>
          <w:p w14:paraId="415B2B6C" w14:textId="77777777" w:rsidR="00DF0641" w:rsidRPr="00DF0641" w:rsidRDefault="00DF0641" w:rsidP="00F71DFD">
            <w:pPr>
              <w:rPr>
                <w:rFonts w:cs="Arial"/>
                <w:i/>
              </w:rPr>
            </w:pPr>
            <w:r w:rsidRPr="00DF0641">
              <w:rPr>
                <w:rFonts w:cs="Arial"/>
                <w:i/>
              </w:rPr>
              <w:t>DIR = Riktning (t.ex. N, S, W, E)</w:t>
            </w:r>
          </w:p>
          <w:p w14:paraId="619DB436" w14:textId="77777777" w:rsidR="00DF0641" w:rsidRPr="00DF0641" w:rsidRDefault="00DF0641" w:rsidP="00F71DFD">
            <w:pPr>
              <w:rPr>
                <w:rFonts w:cs="Arial"/>
                <w:i/>
              </w:rPr>
            </w:pPr>
            <w:r w:rsidRPr="00DF0641">
              <w:rPr>
                <w:rFonts w:cs="Arial"/>
                <w:i/>
              </w:rPr>
              <w:t>INT = Korsning (anger att en korsning är anknuten berörd adress)</w:t>
            </w:r>
          </w:p>
          <w:p w14:paraId="7A1774A0" w14:textId="77777777" w:rsidR="00DF0641" w:rsidRPr="00DF0641" w:rsidRDefault="00DF0641" w:rsidP="00F71DFD">
            <w:pPr>
              <w:rPr>
                <w:rFonts w:cs="Arial"/>
                <w:i/>
                <w:lang w:val="en-US"/>
              </w:rPr>
            </w:pPr>
            <w:r w:rsidRPr="00DF0641">
              <w:rPr>
                <w:rFonts w:cs="Arial"/>
                <w:i/>
                <w:lang w:val="en-US"/>
              </w:rPr>
              <w:t>CAR = C/O (care of) adress</w:t>
            </w:r>
          </w:p>
          <w:p w14:paraId="70E20560" w14:textId="77777777" w:rsidR="00DF0641" w:rsidRPr="00DF0641" w:rsidRDefault="00DF0641" w:rsidP="00F71DFD">
            <w:pPr>
              <w:rPr>
                <w:rFonts w:cs="Arial"/>
                <w:i/>
              </w:rPr>
            </w:pPr>
            <w:r w:rsidRPr="00DF0641">
              <w:rPr>
                <w:rFonts w:cs="Arial"/>
                <w:i/>
              </w:rPr>
              <w:t>CEN = Områdes- kvartersbenämning (definierar område eller kvarter som berörd adress ligger i, t.ex. SoFo)</w:t>
            </w:r>
          </w:p>
          <w:p w14:paraId="29F51968" w14:textId="77777777" w:rsidR="00DF0641" w:rsidRPr="00DF0641" w:rsidRDefault="00DF0641" w:rsidP="00F71DFD">
            <w:pPr>
              <w:rPr>
                <w:rFonts w:cs="Arial"/>
                <w:i/>
              </w:rPr>
            </w:pPr>
            <w:r w:rsidRPr="00DF0641">
              <w:rPr>
                <w:rFonts w:cs="Arial"/>
                <w:i/>
              </w:rPr>
              <w:t>CNT = Land</w:t>
            </w:r>
          </w:p>
          <w:p w14:paraId="3ADC630E" w14:textId="77777777" w:rsidR="00DF0641" w:rsidRPr="00DF0641" w:rsidRDefault="00DF0641" w:rsidP="00F71DFD">
            <w:pPr>
              <w:rPr>
                <w:rFonts w:cs="Arial"/>
                <w:i/>
              </w:rPr>
            </w:pPr>
            <w:r w:rsidRPr="00DF0641">
              <w:rPr>
                <w:rFonts w:cs="Arial"/>
                <w:i/>
              </w:rPr>
              <w:t>CPA = Län</w:t>
            </w:r>
          </w:p>
          <w:p w14:paraId="33D0D35F" w14:textId="77777777" w:rsidR="00DF0641" w:rsidRPr="00DF0641" w:rsidRDefault="00DF0641" w:rsidP="00F71DFD">
            <w:pPr>
              <w:rPr>
                <w:rFonts w:cs="Arial"/>
                <w:i/>
              </w:rPr>
            </w:pPr>
            <w:r w:rsidRPr="00DF0641">
              <w:rPr>
                <w:rFonts w:cs="Arial"/>
                <w:i/>
              </w:rPr>
              <w:t>DEL = Skiljetecken (används för att särskilja text i adressrymden)</w:t>
            </w:r>
          </w:p>
          <w:p w14:paraId="6D49C1B2" w14:textId="77777777" w:rsidR="00DF0641" w:rsidRPr="00DF0641" w:rsidRDefault="00DF0641" w:rsidP="00F71DFD">
            <w:pPr>
              <w:rPr>
                <w:rFonts w:cs="Arial"/>
                <w:i/>
              </w:rPr>
            </w:pPr>
            <w:r w:rsidRPr="00DF0641">
              <w:rPr>
                <w:rFonts w:cs="Arial"/>
                <w:i/>
              </w:rPr>
              <w:t>CTY = Postort</w:t>
            </w:r>
          </w:p>
          <w:p w14:paraId="4198AFDE" w14:textId="77777777" w:rsidR="00DF0641" w:rsidRPr="00DF0641" w:rsidRDefault="00DF0641" w:rsidP="00F71DFD">
            <w:pPr>
              <w:rPr>
                <w:rFonts w:cs="Arial"/>
                <w:i/>
              </w:rPr>
            </w:pPr>
            <w:r w:rsidRPr="00DF0641">
              <w:rPr>
                <w:rFonts w:cs="Arial"/>
                <w:i/>
              </w:rPr>
              <w:t>POB = Postbox</w:t>
            </w:r>
          </w:p>
          <w:p w14:paraId="199FA833" w14:textId="77777777" w:rsidR="00DF0641" w:rsidRPr="00DF0641" w:rsidRDefault="00DF0641" w:rsidP="00F71DFD">
            <w:pPr>
              <w:rPr>
                <w:rFonts w:cs="Arial"/>
                <w:i/>
              </w:rPr>
            </w:pPr>
            <w:r w:rsidRPr="00DF0641">
              <w:rPr>
                <w:rFonts w:cs="Arial"/>
                <w:i/>
              </w:rPr>
              <w:t>ZIP = Postnummer</w:t>
            </w:r>
          </w:p>
          <w:p w14:paraId="1D046A1F" w14:textId="77777777" w:rsidR="00DF0641" w:rsidRPr="00DF0641" w:rsidRDefault="00DF0641" w:rsidP="00F71DFD">
            <w:pPr>
              <w:rPr>
                <w:rFonts w:cs="Arial"/>
                <w:i/>
              </w:rPr>
            </w:pPr>
            <w:r w:rsidRPr="00DF0641">
              <w:rPr>
                <w:rFonts w:cs="Arial"/>
                <w:i/>
              </w:rPr>
              <w:t>PRE = Distriktsområde</w:t>
            </w:r>
          </w:p>
          <w:p w14:paraId="4D67E693" w14:textId="77777777" w:rsidR="00DF0641" w:rsidRPr="00964D8F" w:rsidRDefault="00DF0641" w:rsidP="00F71DFD">
            <w:pPr>
              <w:rPr>
                <w:rFonts w:cs="Arial"/>
                <w:i/>
                <w:lang w:val="en-US"/>
              </w:rPr>
            </w:pPr>
            <w:r w:rsidRPr="00DF0641">
              <w:rPr>
                <w:rFonts w:cs="Arial"/>
                <w:i/>
                <w:lang w:val="en-US"/>
              </w:rPr>
              <w:lastRenderedPageBreak/>
              <w:t>STA = Region eller provins</w:t>
            </w:r>
          </w:p>
        </w:tc>
        <w:tc>
          <w:tcPr>
            <w:tcW w:w="1617" w:type="dxa"/>
          </w:tcPr>
          <w:p w14:paraId="260581E7" w14:textId="77777777" w:rsidR="00C74AA6" w:rsidRPr="00964D8F" w:rsidRDefault="00964D8F" w:rsidP="00F71DFD">
            <w:pPr>
              <w:rPr>
                <w:i/>
              </w:rPr>
            </w:pPr>
            <w:r w:rsidRPr="00964D8F">
              <w:rPr>
                <w:i/>
              </w:rPr>
              <w:lastRenderedPageBreak/>
              <w:t>0..1</w:t>
            </w:r>
          </w:p>
        </w:tc>
      </w:tr>
      <w:tr w:rsidR="00B81FE2" w:rsidRPr="008345BA" w14:paraId="4E3B8E13" w14:textId="77777777" w:rsidTr="0058291B">
        <w:tc>
          <w:tcPr>
            <w:tcW w:w="2474" w:type="dxa"/>
          </w:tcPr>
          <w:p w14:paraId="2AF8A955" w14:textId="77777777" w:rsidR="00B81FE2" w:rsidRPr="00964D8F" w:rsidRDefault="00B81FE2" w:rsidP="00F71DFD">
            <w:r w:rsidRPr="00964D8F">
              <w:lastRenderedPageBreak/>
              <w:t>../LocationType.telecom</w:t>
            </w:r>
          </w:p>
        </w:tc>
        <w:tc>
          <w:tcPr>
            <w:tcW w:w="2506" w:type="dxa"/>
          </w:tcPr>
          <w:p w14:paraId="2084DA4D" w14:textId="77777777" w:rsidR="00B81FE2" w:rsidRPr="00964D8F" w:rsidRDefault="00B81FE2" w:rsidP="00F71DFD">
            <w:r>
              <w:t>TelType</w:t>
            </w:r>
          </w:p>
        </w:tc>
        <w:tc>
          <w:tcPr>
            <w:tcW w:w="2925" w:type="dxa"/>
          </w:tcPr>
          <w:p w14:paraId="23B78D32" w14:textId="77777777" w:rsidR="00B81FE2" w:rsidRPr="008345BA" w:rsidRDefault="00B81FE2" w:rsidP="00F71DFD">
            <w:pPr>
              <w:rPr>
                <w:rFonts w:cs="Arial"/>
              </w:rPr>
            </w:pPr>
            <w:r w:rsidRPr="00964D8F">
              <w:rPr>
                <w:rFonts w:cs="Arial"/>
              </w:rPr>
              <w:t xml:space="preserve">Platsens telefon och/eller mail adress </w:t>
            </w:r>
            <w:r w:rsidRPr="008345BA">
              <w:rPr>
                <w:rFonts w:cs="Arial"/>
              </w:rPr>
              <w:t>för vilken den är knuten till observationen.</w:t>
            </w:r>
          </w:p>
          <w:p w14:paraId="53B08D1B" w14:textId="77777777" w:rsidR="00B81FE2" w:rsidRPr="008345BA" w:rsidRDefault="00B81FE2" w:rsidP="00F71DFD">
            <w:pPr>
              <w:rPr>
                <w:rFonts w:cs="Arial"/>
              </w:rPr>
            </w:pPr>
          </w:p>
          <w:p w14:paraId="37222BC3" w14:textId="77777777" w:rsidR="00B81FE2" w:rsidRPr="008345BA" w:rsidRDefault="00B81FE2" w:rsidP="00F71DFD">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34F5A158" w14:textId="77777777" w:rsidR="00B81FE2" w:rsidRPr="008345BA" w:rsidRDefault="00B81FE2" w:rsidP="00F71DFD">
            <w:pPr>
              <w:rPr>
                <w:lang w:val="en-US"/>
              </w:rPr>
            </w:pPr>
            <w:r w:rsidRPr="008345BA">
              <w:rPr>
                <w:lang w:val="en-US"/>
              </w:rPr>
              <w:t>0..*</w:t>
            </w:r>
          </w:p>
        </w:tc>
      </w:tr>
      <w:tr w:rsidR="00B81FE2" w:rsidRPr="00B81FE2" w14:paraId="5260CC55" w14:textId="77777777" w:rsidTr="0058291B">
        <w:tc>
          <w:tcPr>
            <w:tcW w:w="2474" w:type="dxa"/>
          </w:tcPr>
          <w:p w14:paraId="5DC65853" w14:textId="77777777" w:rsidR="00B81FE2" w:rsidRPr="00B81FE2" w:rsidRDefault="00B81FE2" w:rsidP="00F71DFD">
            <w:pPr>
              <w:rPr>
                <w:i/>
              </w:rPr>
            </w:pPr>
            <w:r w:rsidRPr="00B81FE2">
              <w:rPr>
                <w:i/>
              </w:rPr>
              <w:t>../</w:t>
            </w:r>
            <w:r>
              <w:rPr>
                <w:i/>
              </w:rPr>
              <w:t>LocationType.telecom.use</w:t>
            </w:r>
          </w:p>
        </w:tc>
        <w:tc>
          <w:tcPr>
            <w:tcW w:w="2506" w:type="dxa"/>
          </w:tcPr>
          <w:p w14:paraId="1D3757CC" w14:textId="77777777" w:rsidR="00B81FE2" w:rsidRPr="00B81FE2" w:rsidRDefault="00B81FE2" w:rsidP="00F71DFD">
            <w:pPr>
              <w:rPr>
                <w:i/>
              </w:rPr>
            </w:pPr>
            <w:r w:rsidRPr="00B81FE2">
              <w:rPr>
                <w:i/>
              </w:rPr>
              <w:t>TelType</w:t>
            </w:r>
            <w:r>
              <w:rPr>
                <w:i/>
              </w:rPr>
              <w:t>Enum</w:t>
            </w:r>
          </w:p>
        </w:tc>
        <w:tc>
          <w:tcPr>
            <w:tcW w:w="2925" w:type="dxa"/>
          </w:tcPr>
          <w:p w14:paraId="6F2FF94F" w14:textId="77777777" w:rsidR="00B81FE2" w:rsidRDefault="00B81FE2" w:rsidP="00F71DFD">
            <w:pPr>
              <w:rPr>
                <w:rFonts w:cs="Arial"/>
              </w:rPr>
            </w:pPr>
            <w:r>
              <w:rPr>
                <w:rFonts w:cs="Arial"/>
                <w:i/>
                <w:color w:val="000000"/>
                <w:lang w:eastAsia="sv-SE"/>
              </w:rPr>
              <w:t xml:space="preserve">Enumeration baserat på </w:t>
            </w:r>
            <w:r w:rsidRPr="00B81FE2">
              <w:rPr>
                <w:rFonts w:cs="Arial"/>
              </w:rPr>
              <w:t>KV HL7 v3</w:t>
            </w:r>
            <w:r>
              <w:rPr>
                <w:rFonts w:cs="Arial"/>
              </w:rPr>
              <w:t>:</w:t>
            </w:r>
          </w:p>
          <w:p w14:paraId="1E7C417D" w14:textId="77777777" w:rsidR="00B81FE2" w:rsidRDefault="00B81FE2" w:rsidP="00F71DFD">
            <w:pPr>
              <w:rPr>
                <w:rFonts w:cs="Arial"/>
                <w:i/>
              </w:rPr>
            </w:pPr>
          </w:p>
          <w:p w14:paraId="1FE92092" w14:textId="77777777" w:rsidR="00B81FE2" w:rsidRPr="00B81FE2" w:rsidRDefault="00B81FE2" w:rsidP="00F71DFD">
            <w:pPr>
              <w:rPr>
                <w:rFonts w:cs="Arial"/>
                <w:i/>
              </w:rPr>
            </w:pPr>
            <w:r w:rsidRPr="00B81FE2">
              <w:rPr>
                <w:rFonts w:cs="Arial"/>
                <w:i/>
              </w:rPr>
              <w:t>voice = Nummer för att föra ett röstsamtal</w:t>
            </w:r>
          </w:p>
          <w:p w14:paraId="4D933171" w14:textId="77777777" w:rsidR="00B81FE2" w:rsidRPr="00B81FE2" w:rsidRDefault="00B81FE2" w:rsidP="00F71DFD">
            <w:pPr>
              <w:rPr>
                <w:rFonts w:cs="Arial"/>
                <w:i/>
                <w:lang w:val="en-US"/>
              </w:rPr>
            </w:pPr>
            <w:r w:rsidRPr="00B81FE2">
              <w:rPr>
                <w:rFonts w:cs="Arial"/>
                <w:i/>
                <w:lang w:val="en-US"/>
              </w:rPr>
              <w:t>fax = Faxnummer</w:t>
            </w:r>
          </w:p>
          <w:p w14:paraId="22DCA2EE" w14:textId="77777777" w:rsidR="00B81FE2" w:rsidRPr="00B81FE2" w:rsidRDefault="00B81FE2" w:rsidP="00F71DFD">
            <w:pPr>
              <w:rPr>
                <w:rFonts w:cs="Arial"/>
                <w:i/>
                <w:lang w:val="en-US"/>
              </w:rPr>
            </w:pPr>
            <w:r w:rsidRPr="00B81FE2">
              <w:rPr>
                <w:rFonts w:cs="Arial"/>
                <w:i/>
                <w:lang w:val="en-US"/>
              </w:rPr>
              <w:t>data = E-post adress</w:t>
            </w:r>
          </w:p>
          <w:p w14:paraId="05634700" w14:textId="77777777" w:rsidR="00B81FE2" w:rsidRPr="00B81FE2" w:rsidRDefault="00B81FE2" w:rsidP="00F71DFD">
            <w:pPr>
              <w:rPr>
                <w:rFonts w:cs="Arial"/>
                <w:i/>
              </w:rPr>
            </w:pPr>
            <w:r w:rsidRPr="00B81FE2">
              <w:rPr>
                <w:rFonts w:cs="Arial"/>
                <w:i/>
              </w:rPr>
              <w:t>sms = Nummer för mobila textmeddelanden</w:t>
            </w:r>
          </w:p>
        </w:tc>
        <w:tc>
          <w:tcPr>
            <w:tcW w:w="1617" w:type="dxa"/>
          </w:tcPr>
          <w:p w14:paraId="4CA789DD" w14:textId="77777777" w:rsidR="00B81FE2" w:rsidRPr="00B81FE2" w:rsidRDefault="00B81FE2" w:rsidP="00F71DFD">
            <w:pPr>
              <w:rPr>
                <w:i/>
                <w:lang w:val="en-US"/>
              </w:rPr>
            </w:pPr>
            <w:r>
              <w:rPr>
                <w:i/>
                <w:lang w:val="en-US"/>
              </w:rPr>
              <w:t>0..1</w:t>
            </w:r>
          </w:p>
        </w:tc>
      </w:tr>
      <w:tr w:rsidR="00C74AA6" w:rsidRPr="00B81FE2" w14:paraId="40A599A3" w14:textId="77777777" w:rsidTr="000627CC">
        <w:tc>
          <w:tcPr>
            <w:tcW w:w="2474" w:type="dxa"/>
          </w:tcPr>
          <w:p w14:paraId="668BCC0B" w14:textId="77777777" w:rsidR="00C74AA6" w:rsidRPr="00B81FE2" w:rsidRDefault="00C74AA6" w:rsidP="00F71DFD">
            <w:pPr>
              <w:rPr>
                <w:i/>
              </w:rPr>
            </w:pPr>
            <w:r w:rsidRPr="00B81FE2">
              <w:rPr>
                <w:i/>
              </w:rPr>
              <w:t>../</w:t>
            </w:r>
            <w:r w:rsidR="00B81FE2">
              <w:rPr>
                <w:i/>
              </w:rPr>
              <w:t>LocationType.telecom.value</w:t>
            </w:r>
          </w:p>
        </w:tc>
        <w:tc>
          <w:tcPr>
            <w:tcW w:w="2506" w:type="dxa"/>
          </w:tcPr>
          <w:p w14:paraId="1C1FA2CE" w14:textId="77777777" w:rsidR="00C74AA6" w:rsidRPr="00B81FE2" w:rsidRDefault="00B81FE2" w:rsidP="00F71DFD">
            <w:pPr>
              <w:rPr>
                <w:i/>
              </w:rPr>
            </w:pPr>
            <w:r>
              <w:rPr>
                <w:i/>
              </w:rPr>
              <w:t>String</w:t>
            </w:r>
          </w:p>
        </w:tc>
        <w:tc>
          <w:tcPr>
            <w:tcW w:w="2925" w:type="dxa"/>
          </w:tcPr>
          <w:p w14:paraId="04B58664" w14:textId="77777777" w:rsidR="00C74AA6" w:rsidRPr="00B81FE2" w:rsidRDefault="00B81FE2" w:rsidP="00F71DFD">
            <w:pPr>
              <w:rPr>
                <w:rFonts w:cs="Arial"/>
                <w:i/>
              </w:rPr>
            </w:pPr>
            <w:r>
              <w:rPr>
                <w:rFonts w:cs="Arial"/>
                <w:i/>
                <w:color w:val="000000"/>
                <w:lang w:eastAsia="sv-SE"/>
              </w:rPr>
              <w:t xml:space="preserve">Namn på alternativ för </w:t>
            </w:r>
            <w:r w:rsidR="00372E8A">
              <w:rPr>
                <w:rFonts w:cs="Arial"/>
                <w:i/>
                <w:color w:val="000000"/>
                <w:lang w:eastAsia="sv-SE"/>
              </w:rPr>
              <w:t xml:space="preserve">telekom </w:t>
            </w:r>
            <w:r>
              <w:rPr>
                <w:rFonts w:cs="Arial"/>
                <w:i/>
                <w:color w:val="000000"/>
                <w:lang w:eastAsia="sv-SE"/>
              </w:rPr>
              <w:t>kommunikation.</w:t>
            </w:r>
          </w:p>
        </w:tc>
        <w:tc>
          <w:tcPr>
            <w:tcW w:w="1617" w:type="dxa"/>
          </w:tcPr>
          <w:p w14:paraId="42F15DBB" w14:textId="77777777" w:rsidR="00C74AA6" w:rsidRPr="00B81FE2" w:rsidRDefault="00B81FE2" w:rsidP="00F71DFD">
            <w:pPr>
              <w:rPr>
                <w:i/>
                <w:lang w:val="en-US"/>
              </w:rPr>
            </w:pPr>
            <w:r>
              <w:rPr>
                <w:i/>
                <w:lang w:val="en-US"/>
              </w:rPr>
              <w:t>0..1</w:t>
            </w:r>
          </w:p>
        </w:tc>
      </w:tr>
      <w:tr w:rsidR="00C74AA6" w:rsidRPr="008345BA" w14:paraId="3A8DD135" w14:textId="77777777" w:rsidTr="000D2F72">
        <w:tc>
          <w:tcPr>
            <w:tcW w:w="2474" w:type="dxa"/>
            <w:shd w:val="clear" w:color="auto" w:fill="D9D9D9" w:themeFill="background1" w:themeFillShade="D9"/>
          </w:tcPr>
          <w:p w14:paraId="2C03DFBA" w14:textId="77777777" w:rsidR="00C74AA6" w:rsidRPr="008345BA" w:rsidRDefault="00C74AA6" w:rsidP="00F71DFD">
            <w:pPr>
              <w:rPr>
                <w:lang w:val="en-GB"/>
              </w:rPr>
            </w:pPr>
            <w:r w:rsidRPr="008345BA">
              <w:rPr>
                <w:lang w:val="en-US" w:eastAsia="sv-SE"/>
              </w:rPr>
              <w:t>patient</w:t>
            </w:r>
          </w:p>
        </w:tc>
        <w:tc>
          <w:tcPr>
            <w:tcW w:w="2506" w:type="dxa"/>
            <w:shd w:val="clear" w:color="auto" w:fill="D9D9D9" w:themeFill="background1" w:themeFillShade="D9"/>
          </w:tcPr>
          <w:p w14:paraId="2BAAB06C" w14:textId="77777777" w:rsidR="00C74AA6" w:rsidRPr="008345BA" w:rsidRDefault="00C74AA6" w:rsidP="00F71DFD">
            <w:pPr>
              <w:rPr>
                <w:lang w:val="en-GB"/>
              </w:rPr>
            </w:pPr>
            <w:r w:rsidRPr="008345BA">
              <w:rPr>
                <w:lang w:val="en-GB"/>
              </w:rPr>
              <w:t>PatientType</w:t>
            </w:r>
          </w:p>
        </w:tc>
        <w:tc>
          <w:tcPr>
            <w:tcW w:w="2925" w:type="dxa"/>
            <w:shd w:val="clear" w:color="auto" w:fill="D9D9D9" w:themeFill="background1" w:themeFillShade="D9"/>
          </w:tcPr>
          <w:p w14:paraId="4E3EEE82" w14:textId="77777777" w:rsidR="00C74AA6" w:rsidRPr="008345BA" w:rsidRDefault="00C74AA6" w:rsidP="00F71DFD">
            <w:pPr>
              <w:rPr>
                <w:lang w:val="en-US"/>
              </w:rPr>
            </w:pPr>
          </w:p>
        </w:tc>
        <w:tc>
          <w:tcPr>
            <w:tcW w:w="1617" w:type="dxa"/>
            <w:shd w:val="clear" w:color="auto" w:fill="D9D9D9" w:themeFill="background1" w:themeFillShade="D9"/>
          </w:tcPr>
          <w:p w14:paraId="5F50D1CF" w14:textId="77777777" w:rsidR="00C74AA6" w:rsidRPr="008345BA" w:rsidRDefault="00C74AA6" w:rsidP="00F71DFD">
            <w:pPr>
              <w:rPr>
                <w:lang w:val="en-US"/>
              </w:rPr>
            </w:pPr>
            <w:r w:rsidRPr="008345BA">
              <w:rPr>
                <w:lang w:val="en-US"/>
              </w:rPr>
              <w:t>1</w:t>
            </w:r>
          </w:p>
        </w:tc>
      </w:tr>
      <w:tr w:rsidR="00C74AA6" w:rsidRPr="008345BA" w14:paraId="4D620E96" w14:textId="77777777" w:rsidTr="000627CC">
        <w:tc>
          <w:tcPr>
            <w:tcW w:w="2474" w:type="dxa"/>
          </w:tcPr>
          <w:p w14:paraId="6D9FC461" w14:textId="77777777" w:rsidR="00C74AA6" w:rsidRPr="00A21F75" w:rsidRDefault="00C74AA6" w:rsidP="00F71DFD">
            <w:pPr>
              <w:rPr>
                <w:lang w:val="en-GB"/>
              </w:rPr>
            </w:pPr>
            <w:r w:rsidRPr="008345BA">
              <w:rPr>
                <w:lang w:val="en-GB"/>
              </w:rPr>
              <w:t>../PatientType.id</w:t>
            </w:r>
          </w:p>
        </w:tc>
        <w:tc>
          <w:tcPr>
            <w:tcW w:w="2506" w:type="dxa"/>
          </w:tcPr>
          <w:p w14:paraId="253DAD2F" w14:textId="77777777" w:rsidR="00C74AA6" w:rsidRPr="00894EEA" w:rsidRDefault="00C74AA6" w:rsidP="00F71DFD">
            <w:r w:rsidRPr="00894EEA">
              <w:t>IIType</w:t>
            </w:r>
          </w:p>
        </w:tc>
        <w:tc>
          <w:tcPr>
            <w:tcW w:w="2925" w:type="dxa"/>
          </w:tcPr>
          <w:p w14:paraId="4A29A5F0" w14:textId="77777777" w:rsidR="00C74AA6" w:rsidRPr="008F3E17" w:rsidRDefault="00C74AA6" w:rsidP="00F71DFD">
            <w:pPr>
              <w:rPr>
                <w:rFonts w:eastAsia="Times New Roman" w:cs="Arial"/>
              </w:rPr>
            </w:pPr>
            <w:r w:rsidRPr="008345BA">
              <w:rPr>
                <w:rFonts w:eastAsia="Times New Roman" w:cs="Arial"/>
              </w:rPr>
              <w:t>Id för patienten. Skall anges</w:t>
            </w:r>
            <w:r w:rsidR="008F3E17">
              <w:rPr>
                <w:rFonts w:eastAsia="Times New Roman" w:cs="Arial"/>
              </w:rPr>
              <w:t xml:space="preserve"> med 12 tecken utan avskiljare.</w:t>
            </w:r>
          </w:p>
        </w:tc>
        <w:tc>
          <w:tcPr>
            <w:tcW w:w="1617" w:type="dxa"/>
          </w:tcPr>
          <w:p w14:paraId="3ACFB511" w14:textId="77777777" w:rsidR="00C74AA6" w:rsidRPr="008345BA" w:rsidRDefault="00C74AA6" w:rsidP="00F71DFD">
            <w:r w:rsidRPr="008345BA">
              <w:t>1</w:t>
            </w:r>
          </w:p>
        </w:tc>
      </w:tr>
      <w:tr w:rsidR="00D3526E" w:rsidRPr="000D472E" w14:paraId="6FCAEBB7" w14:textId="77777777" w:rsidTr="00D3526E">
        <w:tc>
          <w:tcPr>
            <w:tcW w:w="2474" w:type="dxa"/>
            <w:tcBorders>
              <w:top w:val="single" w:sz="4" w:space="0" w:color="auto"/>
              <w:left w:val="single" w:sz="4" w:space="0" w:color="auto"/>
              <w:bottom w:val="single" w:sz="4" w:space="0" w:color="auto"/>
              <w:right w:val="single" w:sz="4" w:space="0" w:color="auto"/>
            </w:tcBorders>
          </w:tcPr>
          <w:p w14:paraId="45D68049" w14:textId="77777777" w:rsidR="00D3526E" w:rsidRPr="000D472E" w:rsidRDefault="00D3526E" w:rsidP="00F71DFD">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51044AA8" w14:textId="77777777" w:rsidR="00D3526E" w:rsidRPr="000D472E" w:rsidRDefault="00D3526E" w:rsidP="00F71DFD">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2CB0FC94" w14:textId="77777777" w:rsidR="00162662" w:rsidRPr="00FE0141" w:rsidRDefault="00162662" w:rsidP="00F71DFD">
            <w:pPr>
              <w:rPr>
                <w:i/>
              </w:rPr>
            </w:pPr>
            <w:r w:rsidRPr="00FE0141">
              <w:rPr>
                <w:i/>
              </w:rPr>
              <w:t>KV OID för typ av identifierare:</w:t>
            </w:r>
          </w:p>
          <w:p w14:paraId="1CD682AC" w14:textId="77777777" w:rsidR="008F3E17" w:rsidRPr="000D472E" w:rsidRDefault="008F3E17" w:rsidP="00F71DFD">
            <w:pPr>
              <w:rPr>
                <w:i/>
              </w:rPr>
            </w:pPr>
          </w:p>
          <w:p w14:paraId="6C5FD035" w14:textId="3C8F38C2" w:rsidR="008F3E17" w:rsidRPr="000D472E" w:rsidRDefault="008F3E17" w:rsidP="00F71DFD">
            <w:pPr>
              <w:rPr>
                <w:i/>
              </w:rPr>
            </w:pPr>
            <w:r w:rsidRPr="000D472E">
              <w:rPr>
                <w:i/>
              </w:rPr>
              <w:t>För personnummer ska Skatteverkets personnummer (1.2.752.129.2.1.3.1).</w:t>
            </w:r>
            <w:r w:rsidRPr="000D472E">
              <w:rPr>
                <w:i/>
              </w:rPr>
              <w:br/>
              <w:t>För samordningsnummer ska Skatteverkets samordningsnummer (1.2.752.129.2.1.3.3).</w:t>
            </w:r>
            <w:r w:rsidRPr="000D472E">
              <w:rPr>
                <w:i/>
              </w:rPr>
              <w:br/>
              <w:t xml:space="preserve">För reservnummer används lokalt definierade </w:t>
            </w:r>
            <w:r w:rsidR="0003088B">
              <w:rPr>
                <w:i/>
              </w:rPr>
              <w:t>reservnumret</w:t>
            </w:r>
            <w:r w:rsidRPr="000D472E">
              <w:rPr>
                <w:i/>
              </w:rPr>
              <w:t xml:space="preserve"> (1.2.752.97.3.1.3).</w:t>
            </w:r>
          </w:p>
          <w:p w14:paraId="32C36549" w14:textId="77777777" w:rsidR="00D3526E" w:rsidRPr="008F26DD" w:rsidRDefault="008F3E17" w:rsidP="00F71DFD">
            <w:pPr>
              <w:rPr>
                <w:rFonts w:eastAsia="Times New Roman" w:cs="Arial"/>
                <w:i/>
              </w:rPr>
            </w:pPr>
            <w:r w:rsidRPr="000D472E">
              <w:rPr>
                <w:i/>
              </w:rPr>
              <w:t>Det finns en OID för nationella reservnummer (1.2.752.129.2.1.3.2).</w:t>
            </w:r>
          </w:p>
        </w:tc>
        <w:tc>
          <w:tcPr>
            <w:tcW w:w="1617" w:type="dxa"/>
            <w:tcBorders>
              <w:top w:val="single" w:sz="4" w:space="0" w:color="auto"/>
              <w:left w:val="single" w:sz="4" w:space="0" w:color="auto"/>
              <w:bottom w:val="single" w:sz="4" w:space="0" w:color="auto"/>
              <w:right w:val="single" w:sz="4" w:space="0" w:color="auto"/>
            </w:tcBorders>
          </w:tcPr>
          <w:p w14:paraId="0D1167E1" w14:textId="77777777" w:rsidR="00D3526E" w:rsidRPr="000D472E" w:rsidRDefault="00D3526E" w:rsidP="00F71DFD">
            <w:pPr>
              <w:rPr>
                <w:i/>
              </w:rPr>
            </w:pPr>
            <w:r w:rsidRPr="000D472E">
              <w:rPr>
                <w:i/>
              </w:rPr>
              <w:t>1</w:t>
            </w:r>
          </w:p>
        </w:tc>
      </w:tr>
      <w:tr w:rsidR="004E5483" w:rsidRPr="000D472E" w14:paraId="7727D8C0" w14:textId="77777777" w:rsidTr="00D3526E">
        <w:tc>
          <w:tcPr>
            <w:tcW w:w="2474" w:type="dxa"/>
            <w:tcBorders>
              <w:top w:val="single" w:sz="4" w:space="0" w:color="auto"/>
              <w:left w:val="single" w:sz="4" w:space="0" w:color="auto"/>
              <w:bottom w:val="single" w:sz="4" w:space="0" w:color="auto"/>
              <w:right w:val="single" w:sz="4" w:space="0" w:color="auto"/>
            </w:tcBorders>
          </w:tcPr>
          <w:p w14:paraId="56C1C889" w14:textId="77777777" w:rsidR="004E5483" w:rsidRPr="000D472E" w:rsidRDefault="004E5483" w:rsidP="00F71DFD">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63370FC0" w14:textId="77777777" w:rsidR="004E5483" w:rsidRPr="000D472E" w:rsidRDefault="004E5483" w:rsidP="00F71DFD">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2642CBD" w14:textId="77777777" w:rsidR="004E5483" w:rsidRDefault="004E5483" w:rsidP="00F71DFD">
            <w:pPr>
              <w:rPr>
                <w:i/>
              </w:rPr>
            </w:pPr>
            <w:r>
              <w:rPr>
                <w:i/>
              </w:rPr>
              <w:t>Personnummer/globalt reservnummer/</w:t>
            </w:r>
            <w:r w:rsidRPr="00FE0141">
              <w:rPr>
                <w:i/>
              </w:rPr>
              <w:t>samordningsnummer</w:t>
            </w:r>
            <w:r>
              <w:rPr>
                <w:i/>
              </w:rPr>
              <w:t>.</w:t>
            </w:r>
          </w:p>
          <w:p w14:paraId="68152F64" w14:textId="77777777" w:rsidR="004E5483" w:rsidRDefault="004E5483" w:rsidP="00F71DFD">
            <w:pPr>
              <w:rPr>
                <w:i/>
              </w:rPr>
            </w:pPr>
          </w:p>
          <w:p w14:paraId="0FC7FC47" w14:textId="77777777" w:rsidR="004E5483" w:rsidRPr="00FE0141" w:rsidRDefault="004E5483" w:rsidP="00F71DFD">
            <w:pPr>
              <w:rPr>
                <w:i/>
              </w:rPr>
            </w:pPr>
            <w:r>
              <w:rPr>
                <w:i/>
              </w:rPr>
              <w:t xml:space="preserve">För lokala reservnummer ska </w:t>
            </w:r>
            <w:r>
              <w:rPr>
                <w:rFonts w:cs="Arial"/>
                <w:i/>
              </w:rPr>
              <w:lastRenderedPageBreak/>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625E752" w14:textId="77777777" w:rsidR="004E5483" w:rsidRPr="000D472E" w:rsidRDefault="004E5483" w:rsidP="00F71DFD">
            <w:pPr>
              <w:rPr>
                <w:i/>
              </w:rPr>
            </w:pPr>
            <w:r w:rsidRPr="000D472E">
              <w:rPr>
                <w:i/>
              </w:rPr>
              <w:lastRenderedPageBreak/>
              <w:t>1</w:t>
            </w:r>
          </w:p>
        </w:tc>
      </w:tr>
      <w:tr w:rsidR="00C74AA6" w:rsidRPr="008345BA" w14:paraId="0D9CA6D0" w14:textId="77777777" w:rsidTr="000627CC">
        <w:tc>
          <w:tcPr>
            <w:tcW w:w="2474" w:type="dxa"/>
          </w:tcPr>
          <w:p w14:paraId="4EB34525" w14:textId="77777777" w:rsidR="00C74AA6" w:rsidRPr="008345BA" w:rsidRDefault="00C74AA6" w:rsidP="00F71DFD">
            <w:pPr>
              <w:rPr>
                <w:lang w:val="en-GB"/>
              </w:rPr>
            </w:pPr>
            <w:r w:rsidRPr="008345BA">
              <w:rPr>
                <w:lang w:val="en-GB"/>
              </w:rPr>
              <w:lastRenderedPageBreak/>
              <w:t>../PatientType.dateOfBirth</w:t>
            </w:r>
          </w:p>
        </w:tc>
        <w:tc>
          <w:tcPr>
            <w:tcW w:w="2506" w:type="dxa"/>
          </w:tcPr>
          <w:p w14:paraId="4E707EF9" w14:textId="77777777" w:rsidR="00C74AA6" w:rsidRPr="008345BA" w:rsidRDefault="00C74AA6" w:rsidP="00F71DFD">
            <w:pPr>
              <w:rPr>
                <w:lang w:val="en-GB"/>
              </w:rPr>
            </w:pPr>
            <w:r w:rsidRPr="008345BA">
              <w:rPr>
                <w:lang w:val="en-GB"/>
              </w:rPr>
              <w:t>DateTime</w:t>
            </w:r>
          </w:p>
        </w:tc>
        <w:tc>
          <w:tcPr>
            <w:tcW w:w="2925" w:type="dxa"/>
          </w:tcPr>
          <w:p w14:paraId="4CC3EAD3" w14:textId="77777777" w:rsidR="00C74AA6" w:rsidRDefault="00C74AA6" w:rsidP="00F71DFD">
            <w:pPr>
              <w:rPr>
                <w:rFonts w:cs="Arial"/>
              </w:rPr>
            </w:pPr>
            <w:r w:rsidRPr="008345BA">
              <w:rPr>
                <w:rFonts w:cs="Arial"/>
              </w:rPr>
              <w:t xml:space="preserve">Anger patientens födelseår, månad och dag. </w:t>
            </w:r>
            <w:r>
              <w:rPr>
                <w:rFonts w:cs="Arial"/>
              </w:rPr>
              <w:t xml:space="preserve">Månad och dag är frivilligt. Endast födelseår är obligatoriskt. </w:t>
            </w:r>
            <w:r w:rsidRPr="008345BA">
              <w:rPr>
                <w:rFonts w:cs="Arial"/>
              </w:rPr>
              <w:t>Ej personnummer!</w:t>
            </w:r>
          </w:p>
          <w:p w14:paraId="13148EBA" w14:textId="77777777" w:rsidR="008F3E17" w:rsidRPr="008F3E17" w:rsidRDefault="008F3E17" w:rsidP="00F71DFD">
            <w:pPr>
              <w:rPr>
                <w:rFonts w:cs="Arial"/>
              </w:rPr>
            </w:pPr>
          </w:p>
          <w:p w14:paraId="16B42288" w14:textId="77777777" w:rsidR="008F3E17" w:rsidRPr="00DD495A" w:rsidRDefault="008F3E17" w:rsidP="00F71DFD">
            <w:r w:rsidRPr="008F3E17">
              <w:rPr>
                <w:rFonts w:cs="Arial"/>
              </w:rPr>
              <w:t>Datum. Format ÅÅÅÅMMDD.</w:t>
            </w:r>
          </w:p>
        </w:tc>
        <w:tc>
          <w:tcPr>
            <w:tcW w:w="1617" w:type="dxa"/>
          </w:tcPr>
          <w:p w14:paraId="179D6E49" w14:textId="77777777" w:rsidR="00C74AA6" w:rsidRPr="008345BA" w:rsidRDefault="00C74AA6" w:rsidP="00F71DFD">
            <w:pPr>
              <w:rPr>
                <w:lang w:val="en-US"/>
              </w:rPr>
            </w:pPr>
            <w:r w:rsidRPr="008345BA">
              <w:rPr>
                <w:lang w:val="en-US"/>
              </w:rPr>
              <w:t>1</w:t>
            </w:r>
          </w:p>
        </w:tc>
      </w:tr>
      <w:tr w:rsidR="00C74AA6" w:rsidRPr="008345BA" w14:paraId="3F0E7B15" w14:textId="77777777" w:rsidTr="000627CC">
        <w:tc>
          <w:tcPr>
            <w:tcW w:w="2474" w:type="dxa"/>
          </w:tcPr>
          <w:p w14:paraId="4DB82731" w14:textId="77777777" w:rsidR="00C74AA6" w:rsidRPr="008345BA" w:rsidRDefault="00C74AA6" w:rsidP="00F71DFD">
            <w:pPr>
              <w:rPr>
                <w:lang w:val="en-GB"/>
              </w:rPr>
            </w:pPr>
            <w:r w:rsidRPr="008345BA">
              <w:rPr>
                <w:lang w:val="en-GB"/>
              </w:rPr>
              <w:t>../PatientType.gender</w:t>
            </w:r>
          </w:p>
        </w:tc>
        <w:tc>
          <w:tcPr>
            <w:tcW w:w="2506" w:type="dxa"/>
          </w:tcPr>
          <w:p w14:paraId="2CC47465" w14:textId="77777777" w:rsidR="00C74AA6" w:rsidRPr="008345BA" w:rsidRDefault="00C74AA6" w:rsidP="00F71DFD">
            <w:pPr>
              <w:rPr>
                <w:lang w:val="en-GB"/>
              </w:rPr>
            </w:pPr>
            <w:r w:rsidRPr="008345BA">
              <w:rPr>
                <w:lang w:val="en-GB"/>
              </w:rPr>
              <w:t>CVType</w:t>
            </w:r>
          </w:p>
        </w:tc>
        <w:tc>
          <w:tcPr>
            <w:tcW w:w="2925" w:type="dxa"/>
          </w:tcPr>
          <w:p w14:paraId="07B20842" w14:textId="77777777" w:rsidR="00C74AA6" w:rsidRPr="00953E0D" w:rsidRDefault="00C74AA6" w:rsidP="00F71DFD">
            <w:pPr>
              <w:rPr>
                <w:rFonts w:cs="Arial"/>
              </w:rPr>
            </w:pPr>
            <w:r w:rsidRPr="008345BA">
              <w:rPr>
                <w:rFonts w:cs="Arial"/>
              </w:rPr>
              <w:t>Anger patienten</w:t>
            </w:r>
            <w:r w:rsidR="00953E0D">
              <w:rPr>
                <w:rFonts w:cs="Arial"/>
              </w:rPr>
              <w:t>s kön.</w:t>
            </w:r>
          </w:p>
        </w:tc>
        <w:tc>
          <w:tcPr>
            <w:tcW w:w="1617" w:type="dxa"/>
          </w:tcPr>
          <w:p w14:paraId="53F37CFB" w14:textId="77777777" w:rsidR="00C74AA6" w:rsidRPr="008345BA" w:rsidRDefault="00C74AA6" w:rsidP="00F71DFD">
            <w:r w:rsidRPr="008345BA">
              <w:t>0..1</w:t>
            </w:r>
          </w:p>
        </w:tc>
      </w:tr>
      <w:tr w:rsidR="008F3E17" w:rsidRPr="000D472E" w14:paraId="7FBFF579" w14:textId="77777777" w:rsidTr="008F3E17">
        <w:tc>
          <w:tcPr>
            <w:tcW w:w="2474" w:type="dxa"/>
            <w:tcBorders>
              <w:top w:val="single" w:sz="4" w:space="0" w:color="auto"/>
              <w:left w:val="single" w:sz="4" w:space="0" w:color="auto"/>
              <w:bottom w:val="single" w:sz="4" w:space="0" w:color="auto"/>
              <w:right w:val="single" w:sz="4" w:space="0" w:color="auto"/>
            </w:tcBorders>
          </w:tcPr>
          <w:p w14:paraId="29949C90" w14:textId="77777777" w:rsidR="008F3E17" w:rsidRPr="000D472E" w:rsidRDefault="008F3E17" w:rsidP="00F71DFD">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547022D"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02B4539" w14:textId="77777777" w:rsidR="00953E0D" w:rsidRPr="000D472E" w:rsidRDefault="008F3E17" w:rsidP="00F71DFD">
            <w:pPr>
              <w:rPr>
                <w:rFonts w:cs="Arial"/>
                <w:i/>
              </w:rPr>
            </w:pPr>
            <w:r w:rsidRPr="000D472E">
              <w:rPr>
                <w:rFonts w:cs="Arial"/>
                <w:i/>
              </w:rPr>
              <w:t xml:space="preserve">Kod för </w:t>
            </w:r>
            <w:r w:rsidR="00476A59">
              <w:rPr>
                <w:rFonts w:cs="Arial"/>
                <w:i/>
              </w:rPr>
              <w:t>könstyp.</w:t>
            </w:r>
            <w:r w:rsidR="009C6546">
              <w:rPr>
                <w:rFonts w:cs="Arial"/>
                <w:i/>
              </w:rPr>
              <w:t xml:space="preserve"> </w:t>
            </w:r>
            <w:r w:rsidR="00953E0D" w:rsidRPr="000D472E">
              <w:rPr>
                <w:rFonts w:cs="Arial"/>
                <w:i/>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270B837C" w14:textId="77777777" w:rsidR="008F3E17" w:rsidRPr="000D472E" w:rsidRDefault="008F3E17" w:rsidP="00F71DFD">
            <w:pPr>
              <w:rPr>
                <w:i/>
              </w:rPr>
            </w:pPr>
            <w:r w:rsidRPr="000D472E">
              <w:rPr>
                <w:i/>
              </w:rPr>
              <w:t>1</w:t>
            </w:r>
          </w:p>
        </w:tc>
      </w:tr>
      <w:tr w:rsidR="008F3E17" w:rsidRPr="000D472E" w14:paraId="69833905" w14:textId="77777777" w:rsidTr="008F3E17">
        <w:tc>
          <w:tcPr>
            <w:tcW w:w="2474" w:type="dxa"/>
            <w:tcBorders>
              <w:top w:val="single" w:sz="4" w:space="0" w:color="auto"/>
              <w:left w:val="single" w:sz="4" w:space="0" w:color="auto"/>
              <w:bottom w:val="single" w:sz="4" w:space="0" w:color="auto"/>
              <w:right w:val="single" w:sz="4" w:space="0" w:color="auto"/>
            </w:tcBorders>
          </w:tcPr>
          <w:p w14:paraId="02392377" w14:textId="77777777" w:rsidR="008F3E17" w:rsidRPr="000D472E" w:rsidRDefault="008F3E17" w:rsidP="00F71DFD">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65122D1F"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559F481" w14:textId="77777777" w:rsidR="008F3E17" w:rsidRPr="000D472E" w:rsidRDefault="008F3E17" w:rsidP="00F71DFD">
            <w:pPr>
              <w:rPr>
                <w:rFonts w:cs="Arial"/>
                <w:i/>
              </w:rPr>
            </w:pPr>
            <w:r w:rsidRPr="000D472E">
              <w:rPr>
                <w:rFonts w:cs="Arial"/>
                <w:i/>
              </w:rPr>
              <w:t xml:space="preserve">Kodsystem för angiven kod för </w:t>
            </w:r>
            <w:r w:rsidR="00953E0D" w:rsidRPr="000D472E">
              <w:rPr>
                <w:rFonts w:cs="Arial"/>
                <w:i/>
              </w:rPr>
              <w:t>könstyp</w:t>
            </w:r>
            <w:r w:rsidRPr="000D472E">
              <w:rPr>
                <w:rFonts w:cs="Arial"/>
                <w:i/>
              </w:rPr>
              <w:t xml:space="preserve">. </w:t>
            </w:r>
          </w:p>
          <w:p w14:paraId="6705B51B" w14:textId="77777777" w:rsidR="00953E0D" w:rsidRPr="000D472E" w:rsidRDefault="00953E0D" w:rsidP="00F71DFD">
            <w:pPr>
              <w:rPr>
                <w:rFonts w:cs="Arial"/>
                <w:i/>
              </w:rPr>
            </w:pPr>
          </w:p>
          <w:p w14:paraId="6101A825" w14:textId="77777777" w:rsidR="00953E0D" w:rsidRPr="000D472E" w:rsidRDefault="00953E0D" w:rsidP="00F71DFD">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179C7D65" w14:textId="77777777" w:rsidR="008F3E17" w:rsidRPr="000D472E" w:rsidRDefault="008F3E17" w:rsidP="00F71DFD">
            <w:pPr>
              <w:rPr>
                <w:i/>
              </w:rPr>
            </w:pPr>
            <w:r w:rsidRPr="000D472E">
              <w:rPr>
                <w:i/>
              </w:rPr>
              <w:t>1</w:t>
            </w:r>
          </w:p>
        </w:tc>
      </w:tr>
      <w:tr w:rsidR="008F3E17" w:rsidRPr="000D472E" w14:paraId="17B99590" w14:textId="77777777" w:rsidTr="008F3E17">
        <w:tc>
          <w:tcPr>
            <w:tcW w:w="2474" w:type="dxa"/>
            <w:tcBorders>
              <w:top w:val="single" w:sz="4" w:space="0" w:color="auto"/>
              <w:left w:val="single" w:sz="4" w:space="0" w:color="auto"/>
              <w:bottom w:val="single" w:sz="4" w:space="0" w:color="auto"/>
              <w:right w:val="single" w:sz="4" w:space="0" w:color="auto"/>
            </w:tcBorders>
          </w:tcPr>
          <w:p w14:paraId="6A2F70E5" w14:textId="77777777" w:rsidR="008F3E17" w:rsidRPr="000D472E" w:rsidRDefault="008F3E17" w:rsidP="00F71DFD">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90AF99A"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165ECF" w14:textId="77777777" w:rsidR="008F3E17" w:rsidRPr="000D472E" w:rsidRDefault="008F3E17" w:rsidP="00F71DFD">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640318B" w14:textId="77777777" w:rsidR="008F3E17" w:rsidRPr="000D472E" w:rsidRDefault="008F3E17" w:rsidP="00F71DFD">
            <w:pPr>
              <w:rPr>
                <w:i/>
              </w:rPr>
            </w:pPr>
            <w:r w:rsidRPr="000D472E">
              <w:rPr>
                <w:i/>
              </w:rPr>
              <w:t>0..1</w:t>
            </w:r>
          </w:p>
        </w:tc>
      </w:tr>
      <w:tr w:rsidR="008F3E17" w:rsidRPr="000D472E" w14:paraId="378A9C3F" w14:textId="77777777" w:rsidTr="008F3E17">
        <w:tc>
          <w:tcPr>
            <w:tcW w:w="2474" w:type="dxa"/>
            <w:tcBorders>
              <w:top w:val="single" w:sz="4" w:space="0" w:color="auto"/>
              <w:left w:val="single" w:sz="4" w:space="0" w:color="auto"/>
              <w:bottom w:val="single" w:sz="4" w:space="0" w:color="auto"/>
              <w:right w:val="single" w:sz="4" w:space="0" w:color="auto"/>
            </w:tcBorders>
          </w:tcPr>
          <w:p w14:paraId="45AB76BA" w14:textId="77777777" w:rsidR="008F3E17" w:rsidRPr="000D472E" w:rsidRDefault="008F3E17" w:rsidP="00F71DFD">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5DF68700"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A5E523" w14:textId="77777777" w:rsidR="008F3E17" w:rsidRPr="000D472E" w:rsidRDefault="008F3E17" w:rsidP="00F71DFD">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8545D42" w14:textId="77777777" w:rsidR="008F3E17" w:rsidRPr="000D472E" w:rsidRDefault="008F3E17" w:rsidP="00F71DFD">
            <w:pPr>
              <w:rPr>
                <w:i/>
              </w:rPr>
            </w:pPr>
            <w:r w:rsidRPr="000D472E">
              <w:rPr>
                <w:i/>
              </w:rPr>
              <w:t>0..1</w:t>
            </w:r>
          </w:p>
        </w:tc>
      </w:tr>
      <w:tr w:rsidR="008F3E17" w:rsidRPr="000D472E" w14:paraId="18E8FFBD" w14:textId="77777777" w:rsidTr="008F3E17">
        <w:tc>
          <w:tcPr>
            <w:tcW w:w="2474" w:type="dxa"/>
            <w:tcBorders>
              <w:top w:val="single" w:sz="4" w:space="0" w:color="auto"/>
              <w:left w:val="single" w:sz="4" w:space="0" w:color="auto"/>
              <w:bottom w:val="single" w:sz="4" w:space="0" w:color="auto"/>
              <w:right w:val="single" w:sz="4" w:space="0" w:color="auto"/>
            </w:tcBorders>
          </w:tcPr>
          <w:p w14:paraId="5B98EC9C" w14:textId="77777777" w:rsidR="008F3E17" w:rsidRPr="000D472E" w:rsidRDefault="008F3E17" w:rsidP="00F71DFD">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14BA00B4"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B9BFAC" w14:textId="3070C65F" w:rsidR="008F3E17" w:rsidRPr="000D472E" w:rsidRDefault="008F3E17" w:rsidP="00A1735B">
            <w:pPr>
              <w:rPr>
                <w:rFonts w:cs="Arial"/>
                <w:i/>
              </w:rPr>
            </w:pPr>
            <w:r w:rsidRPr="000D472E">
              <w:rPr>
                <w:rFonts w:cs="Arial"/>
                <w:i/>
              </w:rPr>
              <w:t>Textuell beskrivning a</w:t>
            </w:r>
            <w:r w:rsidR="00A1735B">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76FB11DB" w14:textId="77777777" w:rsidR="008F3E17" w:rsidRPr="000D472E" w:rsidRDefault="008F3E17" w:rsidP="00F71DFD">
            <w:pPr>
              <w:rPr>
                <w:i/>
              </w:rPr>
            </w:pPr>
            <w:r w:rsidRPr="000D472E">
              <w:rPr>
                <w:i/>
              </w:rPr>
              <w:t>0..1</w:t>
            </w:r>
          </w:p>
        </w:tc>
      </w:tr>
      <w:tr w:rsidR="00C74AA6" w:rsidRPr="008345BA" w14:paraId="60E26950" w14:textId="77777777" w:rsidTr="000D2F72">
        <w:tc>
          <w:tcPr>
            <w:tcW w:w="2474" w:type="dxa"/>
            <w:shd w:val="clear" w:color="auto" w:fill="D9D9D9" w:themeFill="background1" w:themeFillShade="D9"/>
          </w:tcPr>
          <w:p w14:paraId="3DA7AED5" w14:textId="77777777" w:rsidR="00C74AA6" w:rsidRPr="008345BA" w:rsidRDefault="00C74AA6" w:rsidP="00F71DFD">
            <w:r w:rsidRPr="008345BA">
              <w:rPr>
                <w:lang w:eastAsia="sv-SE"/>
              </w:rPr>
              <w:t>legalAuthenticator</w:t>
            </w:r>
          </w:p>
        </w:tc>
        <w:tc>
          <w:tcPr>
            <w:tcW w:w="2506" w:type="dxa"/>
            <w:shd w:val="clear" w:color="auto" w:fill="D9D9D9" w:themeFill="background1" w:themeFillShade="D9"/>
          </w:tcPr>
          <w:p w14:paraId="64EAEB8E" w14:textId="77777777" w:rsidR="00C74AA6" w:rsidRPr="008345BA" w:rsidRDefault="00C74AA6" w:rsidP="00F71DFD">
            <w:r w:rsidRPr="008345BA">
              <w:t>LegalAuthenticatorType</w:t>
            </w:r>
          </w:p>
        </w:tc>
        <w:tc>
          <w:tcPr>
            <w:tcW w:w="2925" w:type="dxa"/>
            <w:shd w:val="clear" w:color="auto" w:fill="D9D9D9" w:themeFill="background1" w:themeFillShade="D9"/>
          </w:tcPr>
          <w:p w14:paraId="235BA00C" w14:textId="77777777" w:rsidR="00C74AA6" w:rsidRPr="008345BA" w:rsidRDefault="00C74AA6" w:rsidP="00F71DFD"/>
        </w:tc>
        <w:tc>
          <w:tcPr>
            <w:tcW w:w="1617" w:type="dxa"/>
            <w:shd w:val="clear" w:color="auto" w:fill="D9D9D9" w:themeFill="background1" w:themeFillShade="D9"/>
          </w:tcPr>
          <w:p w14:paraId="0D17B0B3" w14:textId="77777777" w:rsidR="00C74AA6" w:rsidRPr="008345BA" w:rsidRDefault="00C74AA6" w:rsidP="00F71DFD">
            <w:r w:rsidRPr="008345BA">
              <w:t>0..1</w:t>
            </w:r>
          </w:p>
        </w:tc>
      </w:tr>
      <w:tr w:rsidR="00C74AA6" w:rsidRPr="008345BA" w14:paraId="5EFBFAEA" w14:textId="77777777" w:rsidTr="000627CC">
        <w:tc>
          <w:tcPr>
            <w:tcW w:w="2474" w:type="dxa"/>
          </w:tcPr>
          <w:p w14:paraId="68EF1B4B" w14:textId="77777777" w:rsidR="00C74AA6" w:rsidRPr="001107D1" w:rsidRDefault="00C74AA6" w:rsidP="00F71DFD">
            <w:r w:rsidRPr="001107D1">
              <w:rPr>
                <w:lang w:eastAsia="sv-SE"/>
              </w:rPr>
              <w:t>../</w:t>
            </w:r>
            <w:r w:rsidRPr="001107D1">
              <w:t>LegalAuthenticatorType.id</w:t>
            </w:r>
          </w:p>
        </w:tc>
        <w:tc>
          <w:tcPr>
            <w:tcW w:w="2506" w:type="dxa"/>
          </w:tcPr>
          <w:p w14:paraId="37F70867" w14:textId="77777777" w:rsidR="00C74AA6" w:rsidRPr="001107D1" w:rsidRDefault="00C74AA6" w:rsidP="00F71DFD"/>
          <w:p w14:paraId="1B0A306F" w14:textId="77777777" w:rsidR="00C74AA6" w:rsidRPr="001107D1" w:rsidRDefault="00C74AA6" w:rsidP="00F71DFD">
            <w:r w:rsidRPr="001107D1">
              <w:t>IIType</w:t>
            </w:r>
          </w:p>
        </w:tc>
        <w:tc>
          <w:tcPr>
            <w:tcW w:w="2925" w:type="dxa"/>
          </w:tcPr>
          <w:p w14:paraId="70F0E411" w14:textId="2F9EFD80" w:rsidR="00470E2B" w:rsidRPr="008345BA" w:rsidRDefault="00C74AA6" w:rsidP="00470E2B">
            <w:r w:rsidRPr="00CE0209">
              <w:rPr>
                <w:rFonts w:cs="Arial"/>
              </w:rPr>
              <w:t>HSA-id för person som signerat dokumentet</w:t>
            </w:r>
            <w:r w:rsidRPr="008345BA">
              <w:rPr>
                <w:rFonts w:cs="Arial"/>
              </w:rPr>
              <w:t>.</w:t>
            </w:r>
          </w:p>
          <w:p w14:paraId="60FA4FCF" w14:textId="4E6D6ADA" w:rsidR="00C74AA6" w:rsidRPr="008345BA" w:rsidRDefault="00C74AA6" w:rsidP="00F71DFD"/>
        </w:tc>
        <w:tc>
          <w:tcPr>
            <w:tcW w:w="1617" w:type="dxa"/>
          </w:tcPr>
          <w:p w14:paraId="7DD49242" w14:textId="77777777" w:rsidR="00C74AA6" w:rsidRPr="008345BA" w:rsidRDefault="00C74AA6" w:rsidP="00F71DFD">
            <w:r w:rsidRPr="008345BA">
              <w:t>0..1</w:t>
            </w:r>
          </w:p>
        </w:tc>
      </w:tr>
      <w:tr w:rsidR="000D472E" w:rsidRPr="005822C8" w14:paraId="0E0687E8" w14:textId="77777777" w:rsidTr="000D472E">
        <w:tc>
          <w:tcPr>
            <w:tcW w:w="2474" w:type="dxa"/>
            <w:tcBorders>
              <w:top w:val="single" w:sz="4" w:space="0" w:color="auto"/>
              <w:left w:val="single" w:sz="4" w:space="0" w:color="auto"/>
              <w:bottom w:val="single" w:sz="4" w:space="0" w:color="auto"/>
              <w:right w:val="single" w:sz="4" w:space="0" w:color="auto"/>
            </w:tcBorders>
          </w:tcPr>
          <w:p w14:paraId="03D5D67A" w14:textId="77777777" w:rsidR="000D472E" w:rsidRPr="005822C8" w:rsidRDefault="000D472E" w:rsidP="00F71DFD">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D91B646" w14:textId="77777777" w:rsidR="000D472E" w:rsidRPr="005822C8" w:rsidRDefault="000D472E" w:rsidP="00F71DFD">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1FB19930" w14:textId="312EA590" w:rsidR="000D472E" w:rsidRPr="005822C8" w:rsidRDefault="000D472E" w:rsidP="008168A9">
            <w:pPr>
              <w:rPr>
                <w:rFonts w:cs="Arial"/>
                <w:i/>
              </w:rPr>
            </w:pPr>
            <w:r w:rsidRPr="005822C8">
              <w:rPr>
                <w:rFonts w:cs="Arial"/>
                <w:i/>
              </w:rPr>
              <w:t xml:space="preserve">Root </w:t>
            </w:r>
            <w:r w:rsidR="008168A9">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7B4E830D" w14:textId="77777777" w:rsidR="000D472E" w:rsidRPr="005822C8" w:rsidRDefault="000D472E" w:rsidP="00F71DFD">
            <w:pPr>
              <w:rPr>
                <w:i/>
              </w:rPr>
            </w:pPr>
            <w:r w:rsidRPr="005822C8">
              <w:rPr>
                <w:i/>
              </w:rPr>
              <w:t>1</w:t>
            </w:r>
          </w:p>
        </w:tc>
      </w:tr>
      <w:tr w:rsidR="000D472E" w:rsidRPr="005822C8" w14:paraId="7000A2F0" w14:textId="77777777" w:rsidTr="000D472E">
        <w:tc>
          <w:tcPr>
            <w:tcW w:w="2474" w:type="dxa"/>
            <w:tcBorders>
              <w:top w:val="single" w:sz="4" w:space="0" w:color="auto"/>
              <w:left w:val="single" w:sz="4" w:space="0" w:color="auto"/>
              <w:bottom w:val="single" w:sz="4" w:space="0" w:color="auto"/>
              <w:right w:val="single" w:sz="4" w:space="0" w:color="auto"/>
            </w:tcBorders>
          </w:tcPr>
          <w:p w14:paraId="2B987E43" w14:textId="77777777" w:rsidR="000D472E" w:rsidRPr="005822C8" w:rsidRDefault="000D472E" w:rsidP="00F71DFD">
            <w:pPr>
              <w:rPr>
                <w:i/>
                <w:lang w:eastAsia="sv-SE"/>
              </w:rPr>
            </w:pPr>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430A5E9" w14:textId="77777777" w:rsidR="000D472E" w:rsidRPr="005822C8" w:rsidRDefault="000D472E" w:rsidP="00F71DFD">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29599FC2" w14:textId="548F078F" w:rsidR="000D472E" w:rsidRPr="005822C8" w:rsidRDefault="008168A9" w:rsidP="00F71DFD">
            <w:pPr>
              <w:rPr>
                <w:rFonts w:cs="Arial"/>
                <w:i/>
              </w:rPr>
            </w:pPr>
            <w:r>
              <w:rPr>
                <w:rFonts w:cs="Arial"/>
                <w:i/>
              </w:rPr>
              <w:t>Extension sätts till HSA-id</w:t>
            </w:r>
            <w:r w:rsidR="000D472E"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E528D39" w14:textId="77777777" w:rsidR="000D472E" w:rsidRPr="005822C8" w:rsidRDefault="000D472E" w:rsidP="00F71DFD">
            <w:pPr>
              <w:rPr>
                <w:i/>
              </w:rPr>
            </w:pPr>
            <w:r w:rsidRPr="005822C8">
              <w:rPr>
                <w:i/>
              </w:rPr>
              <w:t>1</w:t>
            </w:r>
          </w:p>
        </w:tc>
      </w:tr>
      <w:tr w:rsidR="00C74AA6" w:rsidRPr="008345BA" w14:paraId="727D5050" w14:textId="77777777" w:rsidTr="000627CC">
        <w:tc>
          <w:tcPr>
            <w:tcW w:w="2474" w:type="dxa"/>
          </w:tcPr>
          <w:p w14:paraId="6377CC4B" w14:textId="77777777" w:rsidR="00C74AA6" w:rsidRPr="008345BA" w:rsidRDefault="00C74AA6" w:rsidP="00F71DFD">
            <w:pPr>
              <w:rPr>
                <w:lang w:val="en-GB"/>
              </w:rPr>
            </w:pPr>
            <w:r w:rsidRPr="008345BA">
              <w:rPr>
                <w:lang w:val="en-US" w:eastAsia="sv-SE"/>
              </w:rPr>
              <w:t>../</w:t>
            </w:r>
            <w:r w:rsidRPr="008345BA">
              <w:rPr>
                <w:lang w:val="en-US"/>
              </w:rPr>
              <w:t xml:space="preserve"> LegalAuthenticatorType.time</w:t>
            </w:r>
          </w:p>
        </w:tc>
        <w:tc>
          <w:tcPr>
            <w:tcW w:w="2506" w:type="dxa"/>
          </w:tcPr>
          <w:p w14:paraId="05E543DF" w14:textId="77777777" w:rsidR="00C74AA6" w:rsidRPr="008345BA" w:rsidRDefault="00C74AA6" w:rsidP="00F71DFD">
            <w:pPr>
              <w:rPr>
                <w:lang w:val="en-GB"/>
              </w:rPr>
            </w:pPr>
          </w:p>
          <w:p w14:paraId="476987B2" w14:textId="77777777" w:rsidR="00C74AA6" w:rsidRPr="008345BA" w:rsidRDefault="00C74AA6" w:rsidP="00F71DFD">
            <w:pPr>
              <w:rPr>
                <w:lang w:val="en-GB"/>
              </w:rPr>
            </w:pPr>
            <w:r w:rsidRPr="008345BA">
              <w:rPr>
                <w:lang w:val="en-GB"/>
              </w:rPr>
              <w:t>TimeStamp</w:t>
            </w:r>
          </w:p>
        </w:tc>
        <w:tc>
          <w:tcPr>
            <w:tcW w:w="2925" w:type="dxa"/>
          </w:tcPr>
          <w:p w14:paraId="36878EA8" w14:textId="77777777" w:rsidR="00C74AA6" w:rsidRPr="00CE0209" w:rsidRDefault="00C74AA6" w:rsidP="00F71DFD">
            <w:r w:rsidRPr="008345BA">
              <w:rPr>
                <w:rFonts w:cs="Arial"/>
              </w:rPr>
              <w:t>Tid för signeringen av observ</w:t>
            </w:r>
            <w:r w:rsidR="00E75689">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09789874" w14:textId="77777777" w:rsidR="00C74AA6" w:rsidRPr="008345BA" w:rsidRDefault="00C74AA6" w:rsidP="00F71DFD">
            <w:pPr>
              <w:rPr>
                <w:lang w:val="en-US"/>
              </w:rPr>
            </w:pPr>
            <w:r w:rsidRPr="008345BA">
              <w:rPr>
                <w:lang w:val="en-US"/>
              </w:rPr>
              <w:t>1</w:t>
            </w:r>
          </w:p>
        </w:tc>
      </w:tr>
      <w:tr w:rsidR="00C74AA6" w:rsidRPr="008345BA" w14:paraId="298095B2" w14:textId="77777777" w:rsidTr="000627CC">
        <w:tc>
          <w:tcPr>
            <w:tcW w:w="2474" w:type="dxa"/>
          </w:tcPr>
          <w:p w14:paraId="4C7EF36A" w14:textId="77777777" w:rsidR="00C74AA6" w:rsidRPr="002206AC" w:rsidRDefault="00C74AA6" w:rsidP="00F71DFD">
            <w:pPr>
              <w:rPr>
                <w:lang w:val="en-GB"/>
              </w:rPr>
            </w:pPr>
            <w:r w:rsidRPr="002206AC">
              <w:rPr>
                <w:lang w:val="en-US" w:eastAsia="sv-SE"/>
              </w:rPr>
              <w:t>../</w:t>
            </w:r>
            <w:r w:rsidRPr="002206AC">
              <w:rPr>
                <w:lang w:val="en-US"/>
              </w:rPr>
              <w:t>LegalAuthenticatorType.name</w:t>
            </w:r>
          </w:p>
        </w:tc>
        <w:tc>
          <w:tcPr>
            <w:tcW w:w="2506" w:type="dxa"/>
          </w:tcPr>
          <w:p w14:paraId="3D4D0825" w14:textId="77777777" w:rsidR="00C74AA6" w:rsidRPr="002206AC" w:rsidRDefault="00C74AA6" w:rsidP="00F71DFD">
            <w:pPr>
              <w:rPr>
                <w:lang w:val="en-GB"/>
              </w:rPr>
            </w:pPr>
          </w:p>
          <w:p w14:paraId="4F3E36BA" w14:textId="77777777" w:rsidR="00C74AA6" w:rsidRPr="002206AC" w:rsidRDefault="00C74AA6" w:rsidP="00F71DFD">
            <w:pPr>
              <w:rPr>
                <w:lang w:val="en-GB"/>
              </w:rPr>
            </w:pPr>
            <w:r w:rsidRPr="002206AC">
              <w:rPr>
                <w:lang w:val="en-GB"/>
              </w:rPr>
              <w:t>String</w:t>
            </w:r>
          </w:p>
        </w:tc>
        <w:tc>
          <w:tcPr>
            <w:tcW w:w="2925" w:type="dxa"/>
          </w:tcPr>
          <w:p w14:paraId="4062B0F9" w14:textId="3C59B952" w:rsidR="00C74AA6" w:rsidRPr="002206AC" w:rsidRDefault="00C74AA6" w:rsidP="006C062F">
            <w:r w:rsidRPr="002206AC">
              <w:rPr>
                <w:rFonts w:eastAsia="Times New Roman" w:cs="Arial"/>
              </w:rPr>
              <w:t>För- och efternamn i klartext för signerande person.</w:t>
            </w:r>
          </w:p>
        </w:tc>
        <w:tc>
          <w:tcPr>
            <w:tcW w:w="1617" w:type="dxa"/>
          </w:tcPr>
          <w:p w14:paraId="252C247D" w14:textId="77777777" w:rsidR="00C74AA6" w:rsidRPr="008345BA" w:rsidRDefault="00C74AA6" w:rsidP="00F71DFD">
            <w:r w:rsidRPr="002206AC">
              <w:t>0..1</w:t>
            </w:r>
          </w:p>
        </w:tc>
      </w:tr>
      <w:tr w:rsidR="001956C7" w:rsidRPr="008345BA" w14:paraId="3F0185AD" w14:textId="77777777" w:rsidTr="001956C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FB8FAD" w14:textId="77777777" w:rsidR="001956C7" w:rsidRPr="001956C7" w:rsidRDefault="001956C7" w:rsidP="00F71DFD">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C3BAAA" w14:textId="77777777" w:rsidR="001956C7" w:rsidRPr="001956C7" w:rsidRDefault="001956C7" w:rsidP="00F71DFD">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CC4ED" w14:textId="77777777" w:rsidR="001956C7" w:rsidRPr="001956C7" w:rsidRDefault="001956C7" w:rsidP="00F71DFD">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7BA8A4" w14:textId="77777777" w:rsidR="001956C7" w:rsidRPr="008345BA" w:rsidRDefault="001956C7" w:rsidP="00F71DFD">
            <w:r w:rsidRPr="008345BA">
              <w:t>0..1</w:t>
            </w:r>
          </w:p>
        </w:tc>
      </w:tr>
      <w:tr w:rsidR="001956C7" w:rsidRPr="008345BA" w14:paraId="36F9AED9" w14:textId="77777777" w:rsidTr="001956C7">
        <w:tc>
          <w:tcPr>
            <w:tcW w:w="2474" w:type="dxa"/>
            <w:tcBorders>
              <w:top w:val="single" w:sz="4" w:space="0" w:color="auto"/>
              <w:left w:val="single" w:sz="4" w:space="0" w:color="auto"/>
              <w:bottom w:val="single" w:sz="4" w:space="0" w:color="auto"/>
              <w:right w:val="single" w:sz="4" w:space="0" w:color="auto"/>
            </w:tcBorders>
          </w:tcPr>
          <w:p w14:paraId="38721F7B" w14:textId="77777777" w:rsidR="001956C7" w:rsidRPr="000676B3" w:rsidRDefault="006B1634" w:rsidP="00F71DFD">
            <w:pPr>
              <w:rPr>
                <w:lang w:eastAsia="sv-SE"/>
              </w:rPr>
            </w:pPr>
            <w:r w:rsidRPr="002206AC">
              <w:rPr>
                <w:lang w:val="en-US" w:eastAsia="sv-SE"/>
              </w:rPr>
              <w:t>../</w:t>
            </w:r>
            <w:r w:rsidR="001956C7" w:rsidRPr="000676B3">
              <w:t>SourceSystemType</w:t>
            </w:r>
            <w:r w:rsidR="001956C7"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D2E7F2A" w14:textId="77777777" w:rsidR="001956C7" w:rsidRPr="000676B3" w:rsidRDefault="001956C7" w:rsidP="00F71DFD"/>
          <w:p w14:paraId="4BD11AB1" w14:textId="77777777" w:rsidR="001956C7" w:rsidRPr="000676B3" w:rsidRDefault="001956C7" w:rsidP="00F71DFD">
            <w:r w:rsidRPr="000676B3">
              <w:t>IIType</w:t>
            </w:r>
          </w:p>
        </w:tc>
        <w:tc>
          <w:tcPr>
            <w:tcW w:w="2925" w:type="dxa"/>
            <w:tcBorders>
              <w:top w:val="single" w:sz="4" w:space="0" w:color="auto"/>
              <w:left w:val="single" w:sz="4" w:space="0" w:color="auto"/>
              <w:bottom w:val="single" w:sz="4" w:space="0" w:color="auto"/>
              <w:right w:val="single" w:sz="4" w:space="0" w:color="auto"/>
            </w:tcBorders>
          </w:tcPr>
          <w:p w14:paraId="1B8C5137" w14:textId="74877323" w:rsidR="001956C7" w:rsidRPr="001956C7" w:rsidRDefault="001956C7" w:rsidP="00C55C14">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114687E" w14:textId="77777777" w:rsidR="001956C7" w:rsidRPr="008345BA" w:rsidRDefault="004E5513" w:rsidP="00F71DFD">
            <w:r>
              <w:t>1</w:t>
            </w:r>
          </w:p>
        </w:tc>
      </w:tr>
      <w:tr w:rsidR="001956C7" w:rsidRPr="00455CC0" w14:paraId="2B768BB3" w14:textId="77777777" w:rsidTr="001956C7">
        <w:tc>
          <w:tcPr>
            <w:tcW w:w="2474" w:type="dxa"/>
            <w:tcBorders>
              <w:top w:val="single" w:sz="4" w:space="0" w:color="auto"/>
              <w:left w:val="single" w:sz="4" w:space="0" w:color="auto"/>
              <w:bottom w:val="single" w:sz="4" w:space="0" w:color="auto"/>
              <w:right w:val="single" w:sz="4" w:space="0" w:color="auto"/>
            </w:tcBorders>
          </w:tcPr>
          <w:p w14:paraId="23B58517" w14:textId="77777777" w:rsidR="001956C7" w:rsidRPr="00455CC0" w:rsidRDefault="006B1634" w:rsidP="00F71DFD">
            <w:pPr>
              <w:rPr>
                <w:i/>
                <w:lang w:eastAsia="sv-SE"/>
              </w:rPr>
            </w:pPr>
            <w:r w:rsidRPr="002206AC">
              <w:rPr>
                <w:lang w:val="en-US" w:eastAsia="sv-SE"/>
              </w:rPr>
              <w:t>../</w:t>
            </w:r>
            <w:r w:rsidR="001956C7" w:rsidRPr="00455CC0">
              <w:rPr>
                <w:i/>
              </w:rPr>
              <w:t>SourceSystemType</w:t>
            </w:r>
            <w:r w:rsidR="001956C7" w:rsidRPr="00455CC0">
              <w:rPr>
                <w:i/>
                <w:lang w:eastAsia="sv-SE"/>
              </w:rPr>
              <w:t>.id.</w:t>
            </w:r>
            <w:r w:rsidR="001956C7" w:rsidRPr="00455CC0">
              <w:rPr>
                <w:i/>
                <w:lang w:eastAsia="sv-SE"/>
              </w:rPr>
              <w:lastRenderedPageBreak/>
              <w:t>root</w:t>
            </w:r>
          </w:p>
        </w:tc>
        <w:tc>
          <w:tcPr>
            <w:tcW w:w="2506" w:type="dxa"/>
            <w:tcBorders>
              <w:top w:val="single" w:sz="4" w:space="0" w:color="auto"/>
              <w:left w:val="single" w:sz="4" w:space="0" w:color="auto"/>
              <w:bottom w:val="single" w:sz="4" w:space="0" w:color="auto"/>
              <w:right w:val="single" w:sz="4" w:space="0" w:color="auto"/>
            </w:tcBorders>
          </w:tcPr>
          <w:p w14:paraId="05BF770F" w14:textId="77777777" w:rsidR="001956C7" w:rsidRPr="00455CC0" w:rsidRDefault="001956C7" w:rsidP="00F71DFD">
            <w:pPr>
              <w:rPr>
                <w:i/>
                <w:lang w:val="en-GB"/>
              </w:rPr>
            </w:pPr>
            <w:r w:rsidRPr="00455CC0">
              <w:rPr>
                <w:i/>
              </w:rPr>
              <w:lastRenderedPageBreak/>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50A258C9" w14:textId="726CECDF" w:rsidR="001956C7" w:rsidRPr="00455CC0" w:rsidRDefault="001956C7" w:rsidP="00C55C14">
            <w:pPr>
              <w:rPr>
                <w:rFonts w:eastAsia="Times New Roman" w:cs="Arial"/>
                <w:i/>
              </w:rPr>
            </w:pPr>
            <w:r w:rsidRPr="00455CC0">
              <w:rPr>
                <w:rFonts w:eastAsia="Times New Roman" w:cs="Arial"/>
                <w:i/>
              </w:rPr>
              <w:t xml:space="preserve">Root </w:t>
            </w:r>
            <w:r w:rsidR="00C55C14">
              <w:rPr>
                <w:rFonts w:eastAsia="Times New Roman" w:cs="Arial"/>
                <w:i/>
              </w:rPr>
              <w:t>sätts till OID för HSA-</w:t>
            </w:r>
            <w:r w:rsidR="00C55C14">
              <w:rPr>
                <w:rFonts w:eastAsia="Times New Roman" w:cs="Arial"/>
                <w:i/>
              </w:rPr>
              <w:lastRenderedPageBreak/>
              <w:t>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7F34E65D" w14:textId="77777777" w:rsidR="001956C7" w:rsidRPr="00455CC0" w:rsidRDefault="001956C7" w:rsidP="00F71DFD">
            <w:pPr>
              <w:rPr>
                <w:i/>
              </w:rPr>
            </w:pPr>
            <w:r w:rsidRPr="00455CC0">
              <w:rPr>
                <w:i/>
              </w:rPr>
              <w:lastRenderedPageBreak/>
              <w:t>1</w:t>
            </w:r>
          </w:p>
        </w:tc>
      </w:tr>
      <w:tr w:rsidR="001956C7" w:rsidRPr="00455CC0" w14:paraId="2872BAA1" w14:textId="77777777" w:rsidTr="001956C7">
        <w:tc>
          <w:tcPr>
            <w:tcW w:w="2474" w:type="dxa"/>
            <w:tcBorders>
              <w:top w:val="single" w:sz="4" w:space="0" w:color="auto"/>
              <w:left w:val="single" w:sz="4" w:space="0" w:color="auto"/>
              <w:bottom w:val="single" w:sz="4" w:space="0" w:color="auto"/>
              <w:right w:val="single" w:sz="4" w:space="0" w:color="auto"/>
            </w:tcBorders>
          </w:tcPr>
          <w:p w14:paraId="7DDA2D10" w14:textId="77777777" w:rsidR="001956C7" w:rsidRPr="00455CC0" w:rsidRDefault="006B1634" w:rsidP="00F71DFD">
            <w:pPr>
              <w:rPr>
                <w:i/>
                <w:lang w:val="en-US" w:eastAsia="sv-SE"/>
              </w:rPr>
            </w:pPr>
            <w:r w:rsidRPr="002206AC">
              <w:rPr>
                <w:lang w:val="en-US" w:eastAsia="sv-SE"/>
              </w:rPr>
              <w:lastRenderedPageBreak/>
              <w:t>../</w:t>
            </w:r>
            <w:r w:rsidR="001956C7" w:rsidRPr="00455CC0">
              <w:rPr>
                <w:i/>
                <w:lang w:val="en-GB"/>
              </w:rPr>
              <w:t>SourceSystemType</w:t>
            </w:r>
            <w:r w:rsidR="001956C7"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5FFB341" w14:textId="77777777" w:rsidR="001956C7" w:rsidRPr="00455CC0" w:rsidRDefault="001956C7" w:rsidP="00F71DFD">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8C8295" w14:textId="02AF7283" w:rsidR="001956C7" w:rsidRPr="00455CC0" w:rsidRDefault="001956C7" w:rsidP="00C55C14">
            <w:pPr>
              <w:rPr>
                <w:rFonts w:eastAsia="Times New Roman" w:cs="Arial"/>
                <w:i/>
              </w:rPr>
            </w:pPr>
            <w:r w:rsidRPr="00455CC0">
              <w:rPr>
                <w:rFonts w:eastAsia="Times New Roman" w:cs="Arial"/>
                <w:i/>
              </w:rPr>
              <w:t>Extension sä</w:t>
            </w:r>
            <w:r w:rsidR="00C55C14">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027A49ED" w14:textId="77777777" w:rsidR="001956C7" w:rsidRPr="00455CC0" w:rsidRDefault="001956C7" w:rsidP="00F71DFD">
            <w:pPr>
              <w:rPr>
                <w:i/>
              </w:rPr>
            </w:pPr>
            <w:r w:rsidRPr="00455CC0">
              <w:rPr>
                <w:i/>
              </w:rPr>
              <w:t>1</w:t>
            </w:r>
          </w:p>
        </w:tc>
      </w:tr>
      <w:tr w:rsidR="00C74AA6" w:rsidRPr="008345BA" w14:paraId="2B1BDFC7" w14:textId="77777777" w:rsidTr="000D2F72">
        <w:tc>
          <w:tcPr>
            <w:tcW w:w="2474" w:type="dxa"/>
            <w:shd w:val="clear" w:color="auto" w:fill="D9D9D9" w:themeFill="background1" w:themeFillShade="D9"/>
          </w:tcPr>
          <w:p w14:paraId="546E6870" w14:textId="77777777" w:rsidR="00C74AA6" w:rsidRPr="008345BA" w:rsidRDefault="00C74AA6" w:rsidP="00F71DFD">
            <w:pPr>
              <w:rPr>
                <w:lang w:val="en-GB"/>
              </w:rPr>
            </w:pPr>
            <w:r w:rsidRPr="008345BA">
              <w:rPr>
                <w:lang w:val="en-US" w:eastAsia="sv-SE"/>
              </w:rPr>
              <w:t>relation</w:t>
            </w:r>
          </w:p>
        </w:tc>
        <w:tc>
          <w:tcPr>
            <w:tcW w:w="2506" w:type="dxa"/>
            <w:shd w:val="clear" w:color="auto" w:fill="D9D9D9" w:themeFill="background1" w:themeFillShade="D9"/>
          </w:tcPr>
          <w:p w14:paraId="2AA97924" w14:textId="77777777" w:rsidR="00C74AA6" w:rsidRPr="008345BA" w:rsidRDefault="00C74AA6" w:rsidP="00F71DFD">
            <w:pPr>
              <w:rPr>
                <w:lang w:val="en-US"/>
              </w:rPr>
            </w:pPr>
            <w:r w:rsidRPr="008345BA">
              <w:rPr>
                <w:lang w:val="en-US"/>
              </w:rPr>
              <w:t>RelationType</w:t>
            </w:r>
          </w:p>
        </w:tc>
        <w:tc>
          <w:tcPr>
            <w:tcW w:w="2925" w:type="dxa"/>
            <w:shd w:val="clear" w:color="auto" w:fill="D9D9D9" w:themeFill="background1" w:themeFillShade="D9"/>
          </w:tcPr>
          <w:p w14:paraId="4299157F" w14:textId="77777777" w:rsidR="00C74AA6" w:rsidRPr="008345BA" w:rsidRDefault="00C74AA6" w:rsidP="00F71DFD">
            <w:pPr>
              <w:rPr>
                <w:lang w:val="en-US"/>
              </w:rPr>
            </w:pPr>
          </w:p>
        </w:tc>
        <w:tc>
          <w:tcPr>
            <w:tcW w:w="1617" w:type="dxa"/>
            <w:shd w:val="clear" w:color="auto" w:fill="D9D9D9" w:themeFill="background1" w:themeFillShade="D9"/>
          </w:tcPr>
          <w:p w14:paraId="05DA848E" w14:textId="77777777" w:rsidR="00C74AA6" w:rsidRPr="008345BA" w:rsidRDefault="00C74AA6" w:rsidP="00F71DFD">
            <w:r w:rsidRPr="008345BA">
              <w:t>0..*</w:t>
            </w:r>
          </w:p>
        </w:tc>
      </w:tr>
      <w:tr w:rsidR="00C74AA6" w:rsidRPr="008345BA" w14:paraId="252AB5E8" w14:textId="77777777" w:rsidTr="000627CC">
        <w:tc>
          <w:tcPr>
            <w:tcW w:w="2474" w:type="dxa"/>
          </w:tcPr>
          <w:p w14:paraId="6764A4DD" w14:textId="77777777" w:rsidR="00C74AA6" w:rsidRPr="008345BA" w:rsidRDefault="00C74AA6" w:rsidP="00F71DFD">
            <w:r w:rsidRPr="008345BA">
              <w:rPr>
                <w:lang w:eastAsia="sv-SE"/>
              </w:rPr>
              <w:t>../RelationType.code</w:t>
            </w:r>
          </w:p>
        </w:tc>
        <w:tc>
          <w:tcPr>
            <w:tcW w:w="2506" w:type="dxa"/>
          </w:tcPr>
          <w:p w14:paraId="1B15AEBE" w14:textId="77777777" w:rsidR="00C74AA6" w:rsidRPr="008345BA" w:rsidRDefault="00C74AA6" w:rsidP="00F71DFD">
            <w:r w:rsidRPr="008345BA">
              <w:t>CVType</w:t>
            </w:r>
          </w:p>
        </w:tc>
        <w:tc>
          <w:tcPr>
            <w:tcW w:w="2925" w:type="dxa"/>
          </w:tcPr>
          <w:p w14:paraId="29DD7D8D" w14:textId="77777777" w:rsidR="00C74AA6" w:rsidRPr="008345BA" w:rsidRDefault="00C74AA6" w:rsidP="00F71DFD">
            <w:r w:rsidRPr="008345BA">
              <w:t>Anger vilken typ av relation den refererade informationen har till hämtad observation.</w:t>
            </w:r>
          </w:p>
        </w:tc>
        <w:tc>
          <w:tcPr>
            <w:tcW w:w="1617" w:type="dxa"/>
          </w:tcPr>
          <w:p w14:paraId="31264B7D" w14:textId="77777777" w:rsidR="00C74AA6" w:rsidRPr="008345BA" w:rsidRDefault="00C74AA6" w:rsidP="00F71DFD">
            <w:r w:rsidRPr="008345BA">
              <w:t>1</w:t>
            </w:r>
          </w:p>
        </w:tc>
      </w:tr>
      <w:tr w:rsidR="004C7CB9" w:rsidRPr="00D1172A" w14:paraId="16137B63" w14:textId="77777777" w:rsidTr="004C7CB9">
        <w:tc>
          <w:tcPr>
            <w:tcW w:w="2474" w:type="dxa"/>
            <w:tcBorders>
              <w:top w:val="single" w:sz="4" w:space="0" w:color="auto"/>
              <w:left w:val="single" w:sz="4" w:space="0" w:color="auto"/>
              <w:bottom w:val="single" w:sz="4" w:space="0" w:color="auto"/>
              <w:right w:val="single" w:sz="4" w:space="0" w:color="auto"/>
            </w:tcBorders>
          </w:tcPr>
          <w:p w14:paraId="7291414C" w14:textId="77777777" w:rsidR="004C7CB9" w:rsidRPr="00D1172A" w:rsidRDefault="004C7CB9" w:rsidP="00F71DFD">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982ED68"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3EDA7EBB" w14:textId="77777777" w:rsidR="004C7CB9" w:rsidRDefault="004C7CB9" w:rsidP="00F71DFD">
            <w:pPr>
              <w:rPr>
                <w:i/>
              </w:rPr>
            </w:pPr>
            <w:r w:rsidRPr="00D1172A">
              <w:rPr>
                <w:i/>
              </w:rPr>
              <w:t xml:space="preserve">Kod för </w:t>
            </w:r>
            <w:r w:rsidR="00D1172A">
              <w:rPr>
                <w:i/>
              </w:rPr>
              <w:t>relationstyp.</w:t>
            </w:r>
          </w:p>
          <w:p w14:paraId="5F3C9E81" w14:textId="77777777" w:rsidR="004E4410" w:rsidRDefault="004E4410" w:rsidP="00F71DFD">
            <w:pPr>
              <w:rPr>
                <w:i/>
              </w:rPr>
            </w:pPr>
          </w:p>
          <w:p w14:paraId="33999B26" w14:textId="77777777" w:rsidR="00911DBE" w:rsidRDefault="00911DBE" w:rsidP="00F71DFD">
            <w:pPr>
              <w:rPr>
                <w:i/>
              </w:rPr>
            </w:pPr>
            <w:r>
              <w:rPr>
                <w:i/>
              </w:rPr>
              <w:t>T.ex. HL7 där refererad information ”har en förklaring” till det hämtade objektet. Code=EXPL</w:t>
            </w:r>
          </w:p>
          <w:p w14:paraId="26E1C3F1" w14:textId="77777777" w:rsidR="00911DBE" w:rsidRDefault="00911DBE" w:rsidP="00F71DFD">
            <w:pPr>
              <w:rPr>
                <w:i/>
              </w:rPr>
            </w:pPr>
          </w:p>
          <w:p w14:paraId="3E26C4CD" w14:textId="77777777" w:rsidR="004E4410" w:rsidRPr="00D1172A" w:rsidRDefault="004E4410" w:rsidP="00F71DFD">
            <w:pPr>
              <w:rPr>
                <w:i/>
              </w:rPr>
            </w:pPr>
            <w:r w:rsidRPr="00D1172A">
              <w:rPr>
                <w:i/>
              </w:rPr>
              <w:t>T.ex. Snomed CT SE där refererad information är ”associerad med” hämtad obs</w:t>
            </w:r>
            <w:r w:rsidR="00911DBE">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7058B48D" w14:textId="77777777" w:rsidR="004C7CB9" w:rsidRPr="00D1172A" w:rsidRDefault="004C7CB9" w:rsidP="00F71DFD">
            <w:pPr>
              <w:rPr>
                <w:i/>
              </w:rPr>
            </w:pPr>
            <w:r w:rsidRPr="00D1172A">
              <w:rPr>
                <w:i/>
              </w:rPr>
              <w:t>1</w:t>
            </w:r>
          </w:p>
        </w:tc>
      </w:tr>
      <w:tr w:rsidR="004C7CB9" w:rsidRPr="00D1172A" w14:paraId="34FEB132" w14:textId="77777777" w:rsidTr="004C7CB9">
        <w:tc>
          <w:tcPr>
            <w:tcW w:w="2474" w:type="dxa"/>
            <w:tcBorders>
              <w:top w:val="single" w:sz="4" w:space="0" w:color="auto"/>
              <w:left w:val="single" w:sz="4" w:space="0" w:color="auto"/>
              <w:bottom w:val="single" w:sz="4" w:space="0" w:color="auto"/>
              <w:right w:val="single" w:sz="4" w:space="0" w:color="auto"/>
            </w:tcBorders>
          </w:tcPr>
          <w:p w14:paraId="047149AE" w14:textId="77777777" w:rsidR="004C7CB9" w:rsidRPr="00D1172A" w:rsidRDefault="004C7CB9" w:rsidP="00F71DFD">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9243AFB"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DF76D73" w14:textId="77777777" w:rsidR="004C7CB9" w:rsidRPr="00D1172A" w:rsidRDefault="004C7CB9" w:rsidP="00F71DFD">
            <w:pPr>
              <w:rPr>
                <w:i/>
              </w:rPr>
            </w:pPr>
            <w:r w:rsidRPr="00D1172A">
              <w:rPr>
                <w:i/>
              </w:rPr>
              <w:t xml:space="preserve">Kodsystem för angiven kod för </w:t>
            </w:r>
            <w:r w:rsidR="00D1172A">
              <w:rPr>
                <w:i/>
              </w:rPr>
              <w:t>relationstyp</w:t>
            </w:r>
            <w:r w:rsidRPr="00D1172A">
              <w:rPr>
                <w:i/>
              </w:rPr>
              <w:t xml:space="preserve">. </w:t>
            </w:r>
          </w:p>
          <w:p w14:paraId="282EAC72" w14:textId="77777777" w:rsidR="004C7CB9" w:rsidRDefault="004C7CB9" w:rsidP="00F71DFD">
            <w:pPr>
              <w:rPr>
                <w:i/>
              </w:rPr>
            </w:pPr>
          </w:p>
          <w:p w14:paraId="219A58D3" w14:textId="77777777" w:rsidR="00911DBE" w:rsidRDefault="00911DBE" w:rsidP="00F71DFD">
            <w:pPr>
              <w:rPr>
                <w:i/>
              </w:rPr>
            </w:pPr>
            <w:r>
              <w:rPr>
                <w:i/>
              </w:rPr>
              <w:t xml:space="preserve">Det primära kodverket som ska användas är HL7 ActRelationshipType med OID </w:t>
            </w:r>
            <w:r w:rsidRPr="00911DBE">
              <w:rPr>
                <w:i/>
              </w:rPr>
              <w:t>2.16.840.1.113883.5.1002</w:t>
            </w:r>
          </w:p>
          <w:p w14:paraId="394E4E1A" w14:textId="77777777" w:rsidR="00911DBE" w:rsidRDefault="00911DBE" w:rsidP="00F71DFD">
            <w:pPr>
              <w:rPr>
                <w:i/>
              </w:rPr>
            </w:pPr>
          </w:p>
          <w:p w14:paraId="0C16FECF" w14:textId="77777777" w:rsidR="004E4410" w:rsidRDefault="00911DBE" w:rsidP="00F71DFD">
            <w:pPr>
              <w:rPr>
                <w:i/>
              </w:rPr>
            </w:pPr>
            <w:r>
              <w:rPr>
                <w:i/>
              </w:rPr>
              <w:t>Alternativ då HL7 inte räcker till är</w:t>
            </w:r>
            <w:r w:rsidR="00D1172A" w:rsidRPr="00D1172A">
              <w:rPr>
                <w:i/>
              </w:rPr>
              <w:t>KV Snomed CT SE.</w:t>
            </w:r>
          </w:p>
          <w:p w14:paraId="693A09FD" w14:textId="77777777" w:rsidR="004E4410" w:rsidRPr="00D1172A" w:rsidRDefault="004E4410" w:rsidP="00F71DFD">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729E10FD" w14:textId="77777777" w:rsidR="004C7CB9" w:rsidRPr="00D1172A" w:rsidRDefault="004C7CB9" w:rsidP="00F71DFD">
            <w:pPr>
              <w:rPr>
                <w:i/>
              </w:rPr>
            </w:pPr>
            <w:r w:rsidRPr="00D1172A">
              <w:rPr>
                <w:i/>
              </w:rPr>
              <w:t>1</w:t>
            </w:r>
          </w:p>
        </w:tc>
      </w:tr>
      <w:tr w:rsidR="004C7CB9" w:rsidRPr="00D1172A" w14:paraId="330873FD" w14:textId="77777777" w:rsidTr="004C7CB9">
        <w:tc>
          <w:tcPr>
            <w:tcW w:w="2474" w:type="dxa"/>
            <w:tcBorders>
              <w:top w:val="single" w:sz="4" w:space="0" w:color="auto"/>
              <w:left w:val="single" w:sz="4" w:space="0" w:color="auto"/>
              <w:bottom w:val="single" w:sz="4" w:space="0" w:color="auto"/>
              <w:right w:val="single" w:sz="4" w:space="0" w:color="auto"/>
            </w:tcBorders>
          </w:tcPr>
          <w:p w14:paraId="29E0AB99" w14:textId="77777777" w:rsidR="004C7CB9" w:rsidRPr="00D1172A" w:rsidRDefault="004C7CB9" w:rsidP="00F71DFD">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B23DDA8"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9FB3E0A" w14:textId="77777777" w:rsidR="004C7CB9" w:rsidRPr="00D1172A" w:rsidRDefault="004C7CB9" w:rsidP="00F71DFD">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687CE76" w14:textId="77777777" w:rsidR="004C7CB9" w:rsidRPr="00D1172A" w:rsidRDefault="004C7CB9" w:rsidP="00F71DFD">
            <w:pPr>
              <w:rPr>
                <w:i/>
              </w:rPr>
            </w:pPr>
            <w:r w:rsidRPr="00D1172A">
              <w:rPr>
                <w:i/>
              </w:rPr>
              <w:t>0..1</w:t>
            </w:r>
          </w:p>
        </w:tc>
      </w:tr>
      <w:tr w:rsidR="004C7CB9" w:rsidRPr="00D1172A" w14:paraId="6720C800" w14:textId="77777777" w:rsidTr="004C7CB9">
        <w:tc>
          <w:tcPr>
            <w:tcW w:w="2474" w:type="dxa"/>
            <w:tcBorders>
              <w:top w:val="single" w:sz="4" w:space="0" w:color="auto"/>
              <w:left w:val="single" w:sz="4" w:space="0" w:color="auto"/>
              <w:bottom w:val="single" w:sz="4" w:space="0" w:color="auto"/>
              <w:right w:val="single" w:sz="4" w:space="0" w:color="auto"/>
            </w:tcBorders>
          </w:tcPr>
          <w:p w14:paraId="665672B2" w14:textId="77777777" w:rsidR="004C7CB9" w:rsidRPr="00D1172A" w:rsidRDefault="004C7CB9" w:rsidP="00F71DFD">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D7B02F0"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32C76B9" w14:textId="77777777" w:rsidR="004C7CB9" w:rsidRPr="00D1172A" w:rsidRDefault="004C7CB9" w:rsidP="00F71DFD">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BD36044" w14:textId="77777777" w:rsidR="004C7CB9" w:rsidRPr="00D1172A" w:rsidRDefault="004C7CB9" w:rsidP="00F71DFD">
            <w:pPr>
              <w:rPr>
                <w:i/>
              </w:rPr>
            </w:pPr>
            <w:r w:rsidRPr="00D1172A">
              <w:rPr>
                <w:i/>
              </w:rPr>
              <w:t>0..1</w:t>
            </w:r>
          </w:p>
        </w:tc>
      </w:tr>
      <w:tr w:rsidR="004C7CB9" w:rsidRPr="00D1172A" w14:paraId="5866AFF8" w14:textId="77777777" w:rsidTr="004C7CB9">
        <w:tc>
          <w:tcPr>
            <w:tcW w:w="2474" w:type="dxa"/>
            <w:tcBorders>
              <w:top w:val="single" w:sz="4" w:space="0" w:color="auto"/>
              <w:left w:val="single" w:sz="4" w:space="0" w:color="auto"/>
              <w:bottom w:val="single" w:sz="4" w:space="0" w:color="auto"/>
              <w:right w:val="single" w:sz="4" w:space="0" w:color="auto"/>
            </w:tcBorders>
          </w:tcPr>
          <w:p w14:paraId="6FA583C9" w14:textId="77777777" w:rsidR="004C7CB9" w:rsidRPr="00D1172A" w:rsidRDefault="004C7CB9" w:rsidP="00F71DFD">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3BBDA36A"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532FAD6" w14:textId="5623C2CA" w:rsidR="004C7CB9" w:rsidRPr="00D1172A" w:rsidRDefault="004C7CB9" w:rsidP="006C062F">
            <w:pPr>
              <w:rPr>
                <w:i/>
              </w:rPr>
            </w:pPr>
            <w:r w:rsidRPr="00D1172A">
              <w:rPr>
                <w:i/>
              </w:rPr>
              <w:t xml:space="preserve">Textuell beskrivning av </w:t>
            </w:r>
            <w:r w:rsidR="006C062F">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FCDE212" w14:textId="77777777" w:rsidR="004C7CB9" w:rsidRPr="00D1172A" w:rsidRDefault="004C7CB9" w:rsidP="00F71DFD">
            <w:pPr>
              <w:rPr>
                <w:i/>
              </w:rPr>
            </w:pPr>
            <w:r w:rsidRPr="00D1172A">
              <w:rPr>
                <w:i/>
              </w:rPr>
              <w:t>0..1</w:t>
            </w:r>
          </w:p>
        </w:tc>
      </w:tr>
      <w:tr w:rsidR="00C74AA6" w:rsidRPr="008345BA" w14:paraId="6EE916B8" w14:textId="77777777" w:rsidTr="000D2F72">
        <w:tc>
          <w:tcPr>
            <w:tcW w:w="2474" w:type="dxa"/>
            <w:shd w:val="clear" w:color="auto" w:fill="D9D9D9" w:themeFill="background1" w:themeFillShade="D9"/>
          </w:tcPr>
          <w:p w14:paraId="7679985A" w14:textId="77777777" w:rsidR="00C74AA6" w:rsidRPr="008345BA" w:rsidRDefault="00C74AA6" w:rsidP="00F71DFD">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31D6BE0A" w14:textId="77777777" w:rsidR="00C74AA6" w:rsidRPr="008345BA" w:rsidRDefault="00C74AA6" w:rsidP="00F71DFD">
            <w:r w:rsidRPr="008345BA">
              <w:t>ReferredInformationType</w:t>
            </w:r>
          </w:p>
        </w:tc>
        <w:tc>
          <w:tcPr>
            <w:tcW w:w="2925" w:type="dxa"/>
            <w:shd w:val="clear" w:color="auto" w:fill="D9D9D9" w:themeFill="background1" w:themeFillShade="D9"/>
          </w:tcPr>
          <w:p w14:paraId="16455D87" w14:textId="77777777" w:rsidR="00C74AA6" w:rsidRPr="008345BA" w:rsidRDefault="00C74AA6" w:rsidP="00F71DFD"/>
        </w:tc>
        <w:tc>
          <w:tcPr>
            <w:tcW w:w="1617" w:type="dxa"/>
            <w:shd w:val="clear" w:color="auto" w:fill="D9D9D9" w:themeFill="background1" w:themeFillShade="D9"/>
          </w:tcPr>
          <w:p w14:paraId="7E21B9FD" w14:textId="77777777" w:rsidR="00C74AA6" w:rsidRPr="008345BA" w:rsidRDefault="00C74AA6" w:rsidP="00F71DFD">
            <w:r w:rsidRPr="008345BA">
              <w:t>1..*</w:t>
            </w:r>
          </w:p>
        </w:tc>
      </w:tr>
      <w:tr w:rsidR="00C74AA6" w:rsidRPr="008345BA" w14:paraId="0C335ACC" w14:textId="77777777" w:rsidTr="004B1E21">
        <w:tc>
          <w:tcPr>
            <w:tcW w:w="2474" w:type="dxa"/>
          </w:tcPr>
          <w:p w14:paraId="7F197BC3" w14:textId="77777777" w:rsidR="00C74AA6" w:rsidRPr="008345BA" w:rsidRDefault="00C74AA6" w:rsidP="00F71DFD">
            <w:r w:rsidRPr="008345BA">
              <w:rPr>
                <w:lang w:eastAsia="sv-SE"/>
              </w:rPr>
              <w:t>../../</w:t>
            </w:r>
            <w:r w:rsidRPr="008345BA">
              <w:t>ReferredInformationType.id</w:t>
            </w:r>
          </w:p>
        </w:tc>
        <w:tc>
          <w:tcPr>
            <w:tcW w:w="2506" w:type="dxa"/>
          </w:tcPr>
          <w:p w14:paraId="0FADEFD7" w14:textId="77777777" w:rsidR="00C74AA6" w:rsidRPr="008345BA" w:rsidRDefault="00C74AA6" w:rsidP="00F71DFD">
            <w:r w:rsidRPr="008345BA">
              <w:t>IIType</w:t>
            </w:r>
          </w:p>
        </w:tc>
        <w:tc>
          <w:tcPr>
            <w:tcW w:w="2925" w:type="dxa"/>
          </w:tcPr>
          <w:p w14:paraId="1ED6B24C" w14:textId="77777777" w:rsidR="00C74AA6" w:rsidRPr="00AC5622" w:rsidRDefault="00C74AA6" w:rsidP="00F71DFD">
            <w:pPr>
              <w:rPr>
                <w:rFonts w:cs="Arial"/>
              </w:rPr>
            </w:pPr>
            <w:r w:rsidRPr="008345BA">
              <w:rPr>
                <w:rFonts w:cs="Arial"/>
              </w:rPr>
              <w:t xml:space="preserve">Den refererade externa informationens identitet som är unik inom källsystemet. </w:t>
            </w:r>
          </w:p>
        </w:tc>
        <w:tc>
          <w:tcPr>
            <w:tcW w:w="1617" w:type="dxa"/>
          </w:tcPr>
          <w:p w14:paraId="2D82C103" w14:textId="77777777" w:rsidR="00C74AA6" w:rsidRPr="008345BA" w:rsidRDefault="00C74AA6" w:rsidP="00F71DFD">
            <w:pPr>
              <w:rPr>
                <w:lang w:val="en-US"/>
              </w:rPr>
            </w:pPr>
            <w:r w:rsidRPr="008345BA">
              <w:rPr>
                <w:lang w:val="en-US"/>
              </w:rPr>
              <w:t>1</w:t>
            </w:r>
          </w:p>
        </w:tc>
      </w:tr>
      <w:tr w:rsidR="00AC5622" w:rsidRPr="00AC5622" w14:paraId="3530214A" w14:textId="77777777" w:rsidTr="00AC5622">
        <w:tc>
          <w:tcPr>
            <w:tcW w:w="2474" w:type="dxa"/>
            <w:tcBorders>
              <w:top w:val="single" w:sz="4" w:space="0" w:color="auto"/>
              <w:left w:val="single" w:sz="4" w:space="0" w:color="auto"/>
              <w:bottom w:val="single" w:sz="4" w:space="0" w:color="auto"/>
              <w:right w:val="single" w:sz="4" w:space="0" w:color="auto"/>
            </w:tcBorders>
          </w:tcPr>
          <w:p w14:paraId="292EFB42" w14:textId="77777777" w:rsidR="00AC5622" w:rsidRPr="00AC5622" w:rsidRDefault="00AC5622" w:rsidP="00F71DFD">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A69E0D5" w14:textId="77777777" w:rsidR="00AC5622" w:rsidRPr="00AC5622" w:rsidRDefault="00AC5622" w:rsidP="00F71DFD">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FC29B78" w14:textId="6FB55777" w:rsidR="00AC5622" w:rsidRPr="00AC5622" w:rsidRDefault="00AC5622" w:rsidP="004B6953">
            <w:pPr>
              <w:rPr>
                <w:rFonts w:cs="Arial"/>
                <w:i/>
              </w:rPr>
            </w:pPr>
            <w:r w:rsidRPr="00AC5622">
              <w:rPr>
                <w:rFonts w:cs="Arial"/>
                <w:i/>
              </w:rPr>
              <w:t xml:space="preserve">Root </w:t>
            </w:r>
            <w:r w:rsidR="00F133FC">
              <w:rPr>
                <w:rFonts w:cs="Arial"/>
                <w:i/>
              </w:rPr>
              <w:t xml:space="preserve">sätts till OID för </w:t>
            </w:r>
            <w:r w:rsidR="004B6953">
              <w:rPr>
                <w:rFonts w:cs="Arial"/>
                <w:i/>
              </w:rPr>
              <w:t>lokalt id</w:t>
            </w:r>
            <w:r w:rsidRPr="00AC5622">
              <w:rPr>
                <w:rFonts w:cs="Arial"/>
                <w:i/>
              </w:rPr>
              <w:t>: 1.2.752.129.2.1.</w:t>
            </w:r>
            <w:r w:rsidR="004B6953">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37D3033E" w14:textId="77777777" w:rsidR="00AC5622" w:rsidRPr="00AC5622" w:rsidRDefault="00AC5622" w:rsidP="00F71DFD">
            <w:pPr>
              <w:rPr>
                <w:i/>
                <w:lang w:val="en-US"/>
              </w:rPr>
            </w:pPr>
            <w:r w:rsidRPr="00AC5622">
              <w:rPr>
                <w:i/>
                <w:lang w:val="en-US"/>
              </w:rPr>
              <w:t>1</w:t>
            </w:r>
          </w:p>
        </w:tc>
      </w:tr>
      <w:tr w:rsidR="00AC5622" w:rsidRPr="00AC5622" w14:paraId="11CE42AA" w14:textId="77777777" w:rsidTr="00AC5622">
        <w:tc>
          <w:tcPr>
            <w:tcW w:w="2474" w:type="dxa"/>
            <w:tcBorders>
              <w:top w:val="single" w:sz="4" w:space="0" w:color="auto"/>
              <w:left w:val="single" w:sz="4" w:space="0" w:color="auto"/>
              <w:bottom w:val="single" w:sz="4" w:space="0" w:color="auto"/>
              <w:right w:val="single" w:sz="4" w:space="0" w:color="auto"/>
            </w:tcBorders>
          </w:tcPr>
          <w:p w14:paraId="1279DD77" w14:textId="77777777" w:rsidR="00AC5622" w:rsidRPr="00AC5622" w:rsidRDefault="00AC5622" w:rsidP="00F71DFD">
            <w:pPr>
              <w:rPr>
                <w:i/>
                <w:lang w:eastAsia="sv-SE"/>
              </w:rPr>
            </w:pPr>
            <w:r w:rsidRPr="00AC5622">
              <w:rPr>
                <w:i/>
                <w:lang w:eastAsia="sv-SE"/>
              </w:rPr>
              <w:t>../../</w:t>
            </w:r>
            <w:r w:rsidRPr="00AC5622">
              <w:rPr>
                <w:i/>
              </w:rPr>
              <w:t>ReferredInformatio</w:t>
            </w:r>
            <w:r w:rsidRPr="00AC5622">
              <w:rPr>
                <w:i/>
              </w:rPr>
              <w:lastRenderedPageBreak/>
              <w:t>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831DFF1" w14:textId="77777777" w:rsidR="00AC5622" w:rsidRPr="00AC5622" w:rsidRDefault="00AC5622" w:rsidP="00F71DFD">
            <w:pPr>
              <w:rPr>
                <w:i/>
              </w:rPr>
            </w:pPr>
            <w:r w:rsidRPr="00AC5622">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C6905DA" w14:textId="77777777" w:rsidR="00AC5622" w:rsidRPr="00AC5622" w:rsidRDefault="00AC5622" w:rsidP="00F71DFD">
            <w:pPr>
              <w:rPr>
                <w:rFonts w:cs="Arial"/>
                <w:i/>
              </w:rPr>
            </w:pPr>
            <w:r w:rsidRPr="00AC5622">
              <w:rPr>
                <w:rFonts w:cs="Arial"/>
                <w:i/>
              </w:rPr>
              <w:t xml:space="preserve">Extension sätts till HSA-id för </w:t>
            </w:r>
            <w:r w:rsidRPr="00AC5622">
              <w:rPr>
                <w:rFonts w:cs="Arial"/>
                <w:i/>
              </w:rPr>
              <w:lastRenderedPageBreak/>
              <w:t>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44126C37" w14:textId="77777777" w:rsidR="00AC5622" w:rsidRPr="00AC5622" w:rsidRDefault="00AC5622" w:rsidP="00F71DFD">
            <w:pPr>
              <w:rPr>
                <w:i/>
                <w:lang w:val="en-US"/>
              </w:rPr>
            </w:pPr>
            <w:r w:rsidRPr="00AC5622">
              <w:rPr>
                <w:i/>
                <w:lang w:val="en-US"/>
              </w:rPr>
              <w:lastRenderedPageBreak/>
              <w:t>1</w:t>
            </w:r>
          </w:p>
        </w:tc>
      </w:tr>
      <w:tr w:rsidR="00C74AA6" w:rsidRPr="008345BA" w14:paraId="579DF462" w14:textId="77777777" w:rsidTr="000627CC">
        <w:tc>
          <w:tcPr>
            <w:tcW w:w="2474" w:type="dxa"/>
          </w:tcPr>
          <w:p w14:paraId="30E02E94" w14:textId="77777777" w:rsidR="00C74AA6" w:rsidRPr="008345BA" w:rsidRDefault="00C74AA6" w:rsidP="00F71DFD">
            <w:r w:rsidRPr="008345BA">
              <w:rPr>
                <w:lang w:eastAsia="sv-SE"/>
              </w:rPr>
              <w:lastRenderedPageBreak/>
              <w:t>../../</w:t>
            </w:r>
            <w:r w:rsidRPr="008345BA">
              <w:t>ReferredInformationType.time</w:t>
            </w:r>
          </w:p>
        </w:tc>
        <w:tc>
          <w:tcPr>
            <w:tcW w:w="2506" w:type="dxa"/>
          </w:tcPr>
          <w:p w14:paraId="2367ADCC" w14:textId="77777777" w:rsidR="00C74AA6" w:rsidRPr="008345BA" w:rsidRDefault="00C74AA6" w:rsidP="00F71DFD">
            <w:r w:rsidRPr="008345BA">
              <w:t>TimeStamp</w:t>
            </w:r>
          </w:p>
        </w:tc>
        <w:tc>
          <w:tcPr>
            <w:tcW w:w="2925" w:type="dxa"/>
          </w:tcPr>
          <w:p w14:paraId="52DF93A4" w14:textId="2A659768" w:rsidR="00C74AA6" w:rsidRPr="004B6953" w:rsidRDefault="00C74AA6" w:rsidP="00F71DFD">
            <w:pPr>
              <w:rPr>
                <w:rFonts w:cs="Arial"/>
              </w:rPr>
            </w:pPr>
            <w:r w:rsidRPr="008345BA">
              <w:rPr>
                <w:rFonts w:cs="Arial"/>
              </w:rPr>
              <w:t>Starttid av refererad observation. Uttrycks med formatet ÅÅÅÅMMDDttmmss.</w:t>
            </w:r>
            <w:r w:rsidR="004B6953">
              <w:rPr>
                <w:rFonts w:cs="Arial"/>
              </w:rPr>
              <w:t xml:space="preserve"> </w:t>
            </w:r>
          </w:p>
        </w:tc>
        <w:tc>
          <w:tcPr>
            <w:tcW w:w="1617" w:type="dxa"/>
          </w:tcPr>
          <w:p w14:paraId="662FECD7" w14:textId="77777777" w:rsidR="00C74AA6" w:rsidRPr="008345BA" w:rsidRDefault="00C74AA6" w:rsidP="00F71DFD">
            <w:r w:rsidRPr="008345BA">
              <w:t>1</w:t>
            </w:r>
          </w:p>
        </w:tc>
      </w:tr>
      <w:tr w:rsidR="00C74AA6" w:rsidRPr="008345BA" w14:paraId="7D3496A1" w14:textId="77777777" w:rsidTr="000627CC">
        <w:tc>
          <w:tcPr>
            <w:tcW w:w="2474" w:type="dxa"/>
          </w:tcPr>
          <w:p w14:paraId="61B52C3D" w14:textId="77777777" w:rsidR="00C74AA6" w:rsidRPr="008345BA" w:rsidRDefault="00C74AA6" w:rsidP="00F71DFD">
            <w:r w:rsidRPr="008345BA">
              <w:rPr>
                <w:lang w:eastAsia="sv-SE"/>
              </w:rPr>
              <w:t>../../</w:t>
            </w:r>
            <w:r w:rsidRPr="008345BA">
              <w:t>ReferredInformationType.urn</w:t>
            </w:r>
          </w:p>
        </w:tc>
        <w:tc>
          <w:tcPr>
            <w:tcW w:w="2506" w:type="dxa"/>
          </w:tcPr>
          <w:p w14:paraId="7E6F1BCA" w14:textId="77777777" w:rsidR="00C74AA6" w:rsidRPr="008345BA" w:rsidRDefault="00C74AA6" w:rsidP="00F71DFD">
            <w:r w:rsidRPr="008345BA">
              <w:t>URN</w:t>
            </w:r>
          </w:p>
        </w:tc>
        <w:tc>
          <w:tcPr>
            <w:tcW w:w="2925" w:type="dxa"/>
          </w:tcPr>
          <w:p w14:paraId="078A095A" w14:textId="77777777" w:rsidR="00C74AA6" w:rsidRPr="008345BA" w:rsidRDefault="00037F03" w:rsidP="00F71DFD">
            <w:pPr>
              <w:rPr>
                <w:rFonts w:cs="Arial"/>
              </w:rPr>
            </w:pPr>
            <w:r>
              <w:rPr>
                <w:rFonts w:cs="Arial"/>
              </w:rPr>
              <w:t>Beskrivning av funktion för</w:t>
            </w:r>
            <w:r w:rsidR="00C74AA6" w:rsidRPr="008345BA">
              <w:rPr>
                <w:rFonts w:cs="Arial"/>
              </w:rPr>
              <w:t xml:space="preserve"> den refererade externa informationen. </w:t>
            </w:r>
            <w:r>
              <w:rPr>
                <w:rFonts w:cs="Arial"/>
              </w:rPr>
              <w:t>Baseras på</w:t>
            </w:r>
            <w:r w:rsidR="00C74AA6"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14:paraId="559563A3" w14:textId="77777777" w:rsidR="00C74AA6" w:rsidRPr="008345BA" w:rsidRDefault="00C74AA6" w:rsidP="00F71DFD">
            <w:pPr>
              <w:rPr>
                <w:rFonts w:cs="Arial"/>
              </w:rPr>
            </w:pPr>
          </w:p>
          <w:p w14:paraId="5F1C48EB" w14:textId="77777777" w:rsidR="00C74AA6" w:rsidRPr="008345BA" w:rsidRDefault="00C74AA6" w:rsidP="00F71DFD">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5B263E01" w14:textId="77777777" w:rsidR="00C74AA6" w:rsidRPr="008345BA" w:rsidRDefault="00C74AA6" w:rsidP="00F71DFD">
            <w:pPr>
              <w:rPr>
                <w:rFonts w:eastAsia="Arial Unicode MS" w:cs="Arial"/>
                <w:color w:val="000000"/>
                <w:lang w:val="en-US"/>
              </w:rPr>
            </w:pPr>
          </w:p>
          <w:p w14:paraId="65259603" w14:textId="1EA805AD" w:rsidR="00C74AA6" w:rsidRPr="008345BA" w:rsidRDefault="00C74AA6" w:rsidP="00F71DFD">
            <w:pPr>
              <w:rPr>
                <w:rFonts w:cs="Arial"/>
                <w:lang w:val="en-US"/>
              </w:rPr>
            </w:pPr>
            <w:r w:rsidRPr="008345BA">
              <w:rPr>
                <w:rFonts w:eastAsia="Arial Unicode MS" w:cs="Arial"/>
                <w:color w:val="000000"/>
                <w:lang w:val="en-US"/>
              </w:rPr>
              <w:t xml:space="preserve">T.ex. </w:t>
            </w:r>
            <w:r w:rsidR="000A44E1" w:rsidRPr="008345BA">
              <w:rPr>
                <w:szCs w:val="20"/>
                <w:lang w:val="en-US"/>
              </w:rPr>
              <w:t>riv:</w:t>
            </w:r>
            <w:r w:rsidR="000A44E1" w:rsidRPr="000A44E1">
              <w:rPr>
                <w:szCs w:val="20"/>
                <w:lang w:val="en-US"/>
              </w:rPr>
              <w:t>clinicalprocess:healthcond:basic</w:t>
            </w:r>
            <w:r w:rsidR="000A44E1" w:rsidRPr="008345BA">
              <w:rPr>
                <w:szCs w:val="20"/>
                <w:lang w:val="en-US"/>
              </w:rPr>
              <w:t>:Get</w:t>
            </w:r>
            <w:r w:rsidR="000A44E1">
              <w:rPr>
                <w:szCs w:val="20"/>
                <w:lang w:val="en-US"/>
              </w:rPr>
              <w:t>Measurement</w:t>
            </w:r>
          </w:p>
        </w:tc>
        <w:tc>
          <w:tcPr>
            <w:tcW w:w="1617" w:type="dxa"/>
          </w:tcPr>
          <w:p w14:paraId="6DF8CF46" w14:textId="77777777" w:rsidR="00C74AA6" w:rsidRPr="008345BA" w:rsidRDefault="00C74AA6" w:rsidP="00F71DFD">
            <w:pPr>
              <w:rPr>
                <w:lang w:val="en-US"/>
              </w:rPr>
            </w:pPr>
            <w:r w:rsidRPr="008345BA">
              <w:rPr>
                <w:lang w:val="en-US"/>
              </w:rPr>
              <w:t>1</w:t>
            </w:r>
          </w:p>
        </w:tc>
      </w:tr>
      <w:tr w:rsidR="00C74AA6" w:rsidRPr="008345BA" w14:paraId="09A612A7" w14:textId="77777777" w:rsidTr="000D2F72">
        <w:tc>
          <w:tcPr>
            <w:tcW w:w="2474" w:type="dxa"/>
            <w:shd w:val="clear" w:color="auto" w:fill="D9D9D9" w:themeFill="background1" w:themeFillShade="D9"/>
          </w:tcPr>
          <w:p w14:paraId="65839566" w14:textId="77777777" w:rsidR="00C74AA6" w:rsidRPr="008345BA" w:rsidRDefault="00C74AA6" w:rsidP="00F71DFD">
            <w:r w:rsidRPr="008345BA">
              <w:rPr>
                <w:lang w:eastAsia="sv-SE"/>
              </w:rPr>
              <w:t>../../</w:t>
            </w:r>
            <w:r w:rsidRPr="008345BA">
              <w:t>ReferredInformationType.InformationOwner</w:t>
            </w:r>
          </w:p>
        </w:tc>
        <w:tc>
          <w:tcPr>
            <w:tcW w:w="2506" w:type="dxa"/>
            <w:shd w:val="clear" w:color="auto" w:fill="D9D9D9" w:themeFill="background1" w:themeFillShade="D9"/>
          </w:tcPr>
          <w:p w14:paraId="04074E17" w14:textId="77777777" w:rsidR="00C74AA6" w:rsidRPr="008345BA" w:rsidRDefault="00C74AA6" w:rsidP="00F71DFD">
            <w:r w:rsidRPr="008345BA">
              <w:t>InformationOwnerType</w:t>
            </w:r>
          </w:p>
        </w:tc>
        <w:tc>
          <w:tcPr>
            <w:tcW w:w="2925" w:type="dxa"/>
            <w:shd w:val="clear" w:color="auto" w:fill="D9D9D9" w:themeFill="background1" w:themeFillShade="D9"/>
          </w:tcPr>
          <w:p w14:paraId="274B6847" w14:textId="77777777" w:rsidR="00C74AA6" w:rsidRPr="008345BA" w:rsidRDefault="00C74AA6" w:rsidP="00F71DFD"/>
        </w:tc>
        <w:tc>
          <w:tcPr>
            <w:tcW w:w="1617" w:type="dxa"/>
            <w:shd w:val="clear" w:color="auto" w:fill="D9D9D9" w:themeFill="background1" w:themeFillShade="D9"/>
          </w:tcPr>
          <w:p w14:paraId="12EC2DCF" w14:textId="77777777" w:rsidR="00C74AA6" w:rsidRPr="008345BA" w:rsidRDefault="00C74AA6" w:rsidP="00F71DFD">
            <w:r w:rsidRPr="008345BA">
              <w:t>1</w:t>
            </w:r>
          </w:p>
        </w:tc>
      </w:tr>
      <w:tr w:rsidR="00C74AA6" w:rsidRPr="008345BA" w14:paraId="3F52AB78" w14:textId="77777777" w:rsidTr="000627CC">
        <w:tc>
          <w:tcPr>
            <w:tcW w:w="2474" w:type="dxa"/>
          </w:tcPr>
          <w:p w14:paraId="432649D7" w14:textId="77777777" w:rsidR="00C74AA6" w:rsidRPr="008345BA" w:rsidRDefault="00C74AA6" w:rsidP="00F71DFD">
            <w:r w:rsidRPr="008345BA">
              <w:rPr>
                <w:lang w:eastAsia="sv-SE"/>
              </w:rPr>
              <w:t>../../../</w:t>
            </w:r>
            <w:r w:rsidRPr="008345BA">
              <w:t>InformationOwnerType.id</w:t>
            </w:r>
          </w:p>
        </w:tc>
        <w:tc>
          <w:tcPr>
            <w:tcW w:w="2506" w:type="dxa"/>
          </w:tcPr>
          <w:p w14:paraId="2EEB8749" w14:textId="77777777" w:rsidR="00C74AA6" w:rsidRPr="008345BA" w:rsidRDefault="00C74AA6" w:rsidP="00F71DFD">
            <w:r w:rsidRPr="008345BA">
              <w:t>IIType</w:t>
            </w:r>
          </w:p>
        </w:tc>
        <w:tc>
          <w:tcPr>
            <w:tcW w:w="2925" w:type="dxa"/>
          </w:tcPr>
          <w:p w14:paraId="1CB1CE9E" w14:textId="0C46D39C" w:rsidR="004B6953" w:rsidRPr="008345BA" w:rsidRDefault="00C74AA6" w:rsidP="004B6953">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5EDCC3F2" w14:textId="166E2E9A" w:rsidR="00C74AA6" w:rsidRPr="008345BA" w:rsidRDefault="00C74AA6" w:rsidP="00F71DFD"/>
        </w:tc>
        <w:tc>
          <w:tcPr>
            <w:tcW w:w="1617" w:type="dxa"/>
          </w:tcPr>
          <w:p w14:paraId="56561439" w14:textId="77777777" w:rsidR="00C74AA6" w:rsidRPr="008345BA" w:rsidRDefault="00C74AA6" w:rsidP="00F71DFD">
            <w:pPr>
              <w:rPr>
                <w:lang w:val="en-US"/>
              </w:rPr>
            </w:pPr>
            <w:r w:rsidRPr="008345BA">
              <w:rPr>
                <w:lang w:val="en-US"/>
              </w:rPr>
              <w:t>1</w:t>
            </w:r>
          </w:p>
        </w:tc>
      </w:tr>
      <w:tr w:rsidR="006701F1" w:rsidRPr="008345BA" w14:paraId="79B267D5" w14:textId="77777777" w:rsidTr="000627CC">
        <w:tc>
          <w:tcPr>
            <w:tcW w:w="2474" w:type="dxa"/>
          </w:tcPr>
          <w:p w14:paraId="46A9FBC7" w14:textId="5A1F503C" w:rsidR="006701F1" w:rsidRPr="008345BA" w:rsidRDefault="006701F1" w:rsidP="00F71DFD">
            <w:pPr>
              <w:rPr>
                <w:lang w:eastAsia="sv-SE"/>
              </w:rPr>
            </w:pPr>
            <w:r w:rsidRPr="008345BA">
              <w:rPr>
                <w:lang w:eastAsia="sv-SE"/>
              </w:rPr>
              <w:t>../../../</w:t>
            </w:r>
            <w:r w:rsidRPr="008345BA">
              <w:t>InformationOwnerType.id</w:t>
            </w:r>
            <w:r>
              <w:t>.root</w:t>
            </w:r>
          </w:p>
        </w:tc>
        <w:tc>
          <w:tcPr>
            <w:tcW w:w="2506" w:type="dxa"/>
          </w:tcPr>
          <w:p w14:paraId="022CDA3D" w14:textId="08692013" w:rsidR="006701F1" w:rsidRPr="008345BA" w:rsidRDefault="006701F1" w:rsidP="00F71DFD">
            <w:r>
              <w:t>String</w:t>
            </w:r>
          </w:p>
        </w:tc>
        <w:tc>
          <w:tcPr>
            <w:tcW w:w="2925" w:type="dxa"/>
          </w:tcPr>
          <w:p w14:paraId="0DBCFA94" w14:textId="08E38CE7" w:rsidR="006701F1" w:rsidRPr="008345BA" w:rsidRDefault="006701F1" w:rsidP="00F71DFD">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25E5BDE3" w14:textId="77777777" w:rsidR="006701F1" w:rsidRPr="008345BA" w:rsidRDefault="006701F1" w:rsidP="00F71DFD">
            <w:pPr>
              <w:rPr>
                <w:lang w:val="en-US"/>
              </w:rPr>
            </w:pPr>
          </w:p>
        </w:tc>
      </w:tr>
      <w:tr w:rsidR="006701F1" w:rsidRPr="008345BA" w14:paraId="0B9F6F75" w14:textId="77777777" w:rsidTr="000627CC">
        <w:tc>
          <w:tcPr>
            <w:tcW w:w="2474" w:type="dxa"/>
          </w:tcPr>
          <w:p w14:paraId="26D75BFE" w14:textId="41C39CF4" w:rsidR="006701F1" w:rsidRPr="008345BA" w:rsidRDefault="006701F1" w:rsidP="00F71DFD">
            <w:pPr>
              <w:rPr>
                <w:lang w:eastAsia="sv-SE"/>
              </w:rPr>
            </w:pPr>
            <w:r w:rsidRPr="008345BA">
              <w:rPr>
                <w:lang w:eastAsia="sv-SE"/>
              </w:rPr>
              <w:t>../../../</w:t>
            </w:r>
            <w:r w:rsidRPr="008345BA">
              <w:t>InformationOwnerType.id</w:t>
            </w:r>
            <w:r>
              <w:t>.extension</w:t>
            </w:r>
          </w:p>
        </w:tc>
        <w:tc>
          <w:tcPr>
            <w:tcW w:w="2506" w:type="dxa"/>
          </w:tcPr>
          <w:p w14:paraId="2EF0EC9A" w14:textId="44002DCD" w:rsidR="006701F1" w:rsidRPr="008345BA" w:rsidRDefault="006701F1" w:rsidP="00F71DFD">
            <w:r>
              <w:t>String</w:t>
            </w:r>
          </w:p>
        </w:tc>
        <w:tc>
          <w:tcPr>
            <w:tcW w:w="2925" w:type="dxa"/>
          </w:tcPr>
          <w:p w14:paraId="6BB194CD" w14:textId="728396A0" w:rsidR="006701F1" w:rsidRPr="008345BA" w:rsidRDefault="006701F1" w:rsidP="006701F1">
            <w:pPr>
              <w:rPr>
                <w:rFonts w:cs="Arial"/>
              </w:rPr>
            </w:pPr>
            <w:r>
              <w:rPr>
                <w:rFonts w:cs="Arial"/>
              </w:rPr>
              <w:t>Extension sätts till den HSA-id för aktuell vårdgivare</w:t>
            </w:r>
          </w:p>
        </w:tc>
        <w:tc>
          <w:tcPr>
            <w:tcW w:w="1617" w:type="dxa"/>
          </w:tcPr>
          <w:p w14:paraId="16A679E8" w14:textId="77777777" w:rsidR="006701F1" w:rsidRPr="006701F1" w:rsidRDefault="006701F1" w:rsidP="00F71DFD"/>
        </w:tc>
      </w:tr>
      <w:tr w:rsidR="00C74AA6" w:rsidRPr="008345BA" w14:paraId="5364FFF7" w14:textId="77777777" w:rsidTr="000D2F72">
        <w:tc>
          <w:tcPr>
            <w:tcW w:w="2474" w:type="dxa"/>
            <w:shd w:val="clear" w:color="auto" w:fill="D9D9D9" w:themeFill="background1" w:themeFillShade="D9"/>
          </w:tcPr>
          <w:p w14:paraId="6188EF7C" w14:textId="77777777" w:rsidR="00C74AA6" w:rsidRPr="008345BA" w:rsidRDefault="00C74AA6" w:rsidP="00F71DFD">
            <w:pPr>
              <w:rPr>
                <w:lang w:val="en-GB"/>
              </w:rPr>
            </w:pPr>
            <w:r w:rsidRPr="008345BA">
              <w:rPr>
                <w:lang w:val="en-US" w:eastAsia="sv-SE"/>
              </w:rPr>
              <w:t>performerRole</w:t>
            </w:r>
          </w:p>
        </w:tc>
        <w:tc>
          <w:tcPr>
            <w:tcW w:w="2506" w:type="dxa"/>
            <w:shd w:val="clear" w:color="auto" w:fill="D9D9D9" w:themeFill="background1" w:themeFillShade="D9"/>
          </w:tcPr>
          <w:p w14:paraId="5D586088" w14:textId="77777777" w:rsidR="00C74AA6" w:rsidRPr="008345BA" w:rsidRDefault="00C74AA6" w:rsidP="00F71DFD">
            <w:pPr>
              <w:rPr>
                <w:lang w:val="en-GB"/>
              </w:rPr>
            </w:pPr>
            <w:r w:rsidRPr="008345BA">
              <w:rPr>
                <w:lang w:val="en-GB"/>
              </w:rPr>
              <w:t>PerformerRoleType</w:t>
            </w:r>
          </w:p>
        </w:tc>
        <w:tc>
          <w:tcPr>
            <w:tcW w:w="2925" w:type="dxa"/>
            <w:shd w:val="clear" w:color="auto" w:fill="D9D9D9" w:themeFill="background1" w:themeFillShade="D9"/>
          </w:tcPr>
          <w:p w14:paraId="227C1E3F" w14:textId="77777777" w:rsidR="00C74AA6" w:rsidRPr="008345BA" w:rsidRDefault="00C74AA6" w:rsidP="00F71DFD">
            <w:pPr>
              <w:rPr>
                <w:lang w:val="en-US"/>
              </w:rPr>
            </w:pPr>
          </w:p>
        </w:tc>
        <w:tc>
          <w:tcPr>
            <w:tcW w:w="1617" w:type="dxa"/>
            <w:shd w:val="clear" w:color="auto" w:fill="D9D9D9" w:themeFill="background1" w:themeFillShade="D9"/>
          </w:tcPr>
          <w:p w14:paraId="0EA10C64" w14:textId="77777777" w:rsidR="00C74AA6" w:rsidRPr="008345BA" w:rsidRDefault="00C74AA6" w:rsidP="00F71DFD">
            <w:pPr>
              <w:rPr>
                <w:lang w:val="en-US"/>
              </w:rPr>
            </w:pPr>
            <w:r w:rsidRPr="008345BA">
              <w:rPr>
                <w:lang w:val="en-US"/>
              </w:rPr>
              <w:t>1</w:t>
            </w:r>
          </w:p>
        </w:tc>
      </w:tr>
      <w:tr w:rsidR="00C74AA6" w:rsidRPr="008345BA" w14:paraId="6C6F9F2F" w14:textId="77777777" w:rsidTr="000627CC">
        <w:tc>
          <w:tcPr>
            <w:tcW w:w="2474" w:type="dxa"/>
          </w:tcPr>
          <w:p w14:paraId="64BC83F0" w14:textId="77777777" w:rsidR="00C74AA6" w:rsidRPr="008345BA" w:rsidRDefault="00C74AA6" w:rsidP="00F71DFD">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2F1E8CE5" w14:textId="77777777" w:rsidR="00C74AA6" w:rsidRPr="008345BA" w:rsidRDefault="00C74AA6" w:rsidP="00F71DFD">
            <w:pPr>
              <w:rPr>
                <w:lang w:val="en-US"/>
              </w:rPr>
            </w:pPr>
            <w:r w:rsidRPr="008345BA">
              <w:rPr>
                <w:lang w:val="en-US"/>
              </w:rPr>
              <w:t>IIType</w:t>
            </w:r>
          </w:p>
        </w:tc>
        <w:tc>
          <w:tcPr>
            <w:tcW w:w="2925" w:type="dxa"/>
          </w:tcPr>
          <w:p w14:paraId="420FE696" w14:textId="77777777" w:rsidR="00C74AA6" w:rsidRDefault="00C74AA6" w:rsidP="00F71DFD">
            <w:r w:rsidRPr="008345BA">
              <w:t xml:space="preserve">Personens identitet av utförarrollen som är unik inom källsystemet. </w:t>
            </w:r>
          </w:p>
          <w:p w14:paraId="770DE793" w14:textId="77777777" w:rsidR="00C74AA6" w:rsidRDefault="00C74AA6" w:rsidP="00F71DFD"/>
          <w:p w14:paraId="6B79DF7F" w14:textId="77777777" w:rsidR="00C74AA6" w:rsidRDefault="00C74AA6" w:rsidP="00F71DFD">
            <w:r>
              <w:t>Lämnas tomt ifall</w:t>
            </w:r>
            <w:r w:rsidRPr="008345BA">
              <w:t xml:space="preserve"> observationen utförs av pat</w:t>
            </w:r>
            <w:r>
              <w:t>ienten själv eller annan person</w:t>
            </w:r>
          </w:p>
          <w:p w14:paraId="3D7FF6F6" w14:textId="77777777" w:rsidR="00C74AA6" w:rsidRDefault="00C74AA6" w:rsidP="00F71DFD"/>
          <w:p w14:paraId="7131FD87" w14:textId="77777777" w:rsidR="00C74AA6" w:rsidRPr="00DE210C" w:rsidRDefault="00C74AA6" w:rsidP="00F71DFD">
            <w:r>
              <w:t xml:space="preserve">HSAid skall anges ifall </w:t>
            </w:r>
            <w:r>
              <w:lastRenderedPageBreak/>
              <w:t>utföraren är en vårdpersonal</w:t>
            </w:r>
            <w:r w:rsidRPr="008345BA">
              <w:t>.</w:t>
            </w:r>
            <w:r w:rsidR="000B3601">
              <w:rPr>
                <w:rFonts w:cs="Arial"/>
              </w:rPr>
              <w:t xml:space="preserve"> </w:t>
            </w:r>
            <w:r>
              <w:rPr>
                <w:rFonts w:cs="Arial"/>
              </w:rPr>
              <w:t>(Fält 2, Fält 2a, Fält 2b)</w:t>
            </w:r>
          </w:p>
        </w:tc>
        <w:tc>
          <w:tcPr>
            <w:tcW w:w="1617" w:type="dxa"/>
          </w:tcPr>
          <w:p w14:paraId="25D80CCB" w14:textId="77777777" w:rsidR="00C74AA6" w:rsidRPr="008345BA" w:rsidRDefault="00C74AA6" w:rsidP="00F71DFD">
            <w:r w:rsidRPr="008345BA">
              <w:lastRenderedPageBreak/>
              <w:t>0..1</w:t>
            </w:r>
          </w:p>
        </w:tc>
      </w:tr>
      <w:tr w:rsidR="000B3601" w:rsidRPr="00612528" w14:paraId="1B9E3990" w14:textId="77777777" w:rsidTr="000B3601">
        <w:tc>
          <w:tcPr>
            <w:tcW w:w="2474" w:type="dxa"/>
            <w:tcBorders>
              <w:top w:val="single" w:sz="4" w:space="0" w:color="auto"/>
              <w:left w:val="single" w:sz="4" w:space="0" w:color="auto"/>
              <w:bottom w:val="single" w:sz="4" w:space="0" w:color="auto"/>
              <w:right w:val="single" w:sz="4" w:space="0" w:color="auto"/>
            </w:tcBorders>
          </w:tcPr>
          <w:p w14:paraId="113ACD4E" w14:textId="77777777" w:rsidR="000B3601" w:rsidRPr="00612528" w:rsidRDefault="000B3601" w:rsidP="00F71DFD">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7E2ED4C" w14:textId="77777777" w:rsidR="000B3601" w:rsidRPr="00612528" w:rsidRDefault="000B3601" w:rsidP="00F71DFD">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7AC7C22" w14:textId="58440E34" w:rsidR="000B3601" w:rsidRPr="00612528" w:rsidRDefault="008168A9" w:rsidP="00F71DFD">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F22F859" w14:textId="77777777" w:rsidR="000B3601" w:rsidRPr="00612528" w:rsidRDefault="000B3601" w:rsidP="00F71DFD">
            <w:pPr>
              <w:rPr>
                <w:i/>
              </w:rPr>
            </w:pPr>
            <w:r w:rsidRPr="00612528">
              <w:rPr>
                <w:i/>
              </w:rPr>
              <w:t>1</w:t>
            </w:r>
          </w:p>
        </w:tc>
      </w:tr>
      <w:tr w:rsidR="000B3601" w:rsidRPr="00612528" w14:paraId="3FE81EFC" w14:textId="77777777" w:rsidTr="000B3601">
        <w:tc>
          <w:tcPr>
            <w:tcW w:w="2474" w:type="dxa"/>
            <w:tcBorders>
              <w:top w:val="single" w:sz="4" w:space="0" w:color="auto"/>
              <w:left w:val="single" w:sz="4" w:space="0" w:color="auto"/>
              <w:bottom w:val="single" w:sz="4" w:space="0" w:color="auto"/>
              <w:right w:val="single" w:sz="4" w:space="0" w:color="auto"/>
            </w:tcBorders>
          </w:tcPr>
          <w:p w14:paraId="20130AE1" w14:textId="77777777" w:rsidR="000B3601" w:rsidRPr="00612528" w:rsidRDefault="000B3601" w:rsidP="00F71DFD">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5950ABF" w14:textId="77777777" w:rsidR="000B3601" w:rsidRPr="00612528" w:rsidRDefault="000B3601" w:rsidP="00F71DFD">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11C9ECEC" w14:textId="4654F661" w:rsidR="000B3601" w:rsidRPr="00612528" w:rsidRDefault="008168A9" w:rsidP="00F71DFD">
            <w:pPr>
              <w:rPr>
                <w:i/>
              </w:rPr>
            </w:pPr>
            <w:r>
              <w:rPr>
                <w:i/>
              </w:rPr>
              <w:t>Extension sätts till HSA-id</w:t>
            </w:r>
            <w:r w:rsidR="000B3601"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0A92E1AB" w14:textId="77777777" w:rsidR="000B3601" w:rsidRPr="00612528" w:rsidRDefault="000B3601" w:rsidP="00F71DFD">
            <w:pPr>
              <w:rPr>
                <w:i/>
              </w:rPr>
            </w:pPr>
            <w:r w:rsidRPr="00612528">
              <w:rPr>
                <w:i/>
              </w:rPr>
              <w:t>1</w:t>
            </w:r>
          </w:p>
        </w:tc>
      </w:tr>
      <w:tr w:rsidR="00C74AA6" w:rsidRPr="008345BA" w14:paraId="6113DCAF" w14:textId="77777777" w:rsidTr="000627CC">
        <w:tc>
          <w:tcPr>
            <w:tcW w:w="2474" w:type="dxa"/>
          </w:tcPr>
          <w:p w14:paraId="46F9766C" w14:textId="77777777" w:rsidR="00C74AA6" w:rsidRPr="008345BA" w:rsidRDefault="00C74AA6" w:rsidP="00F71DFD">
            <w:r w:rsidRPr="008345BA">
              <w:rPr>
                <w:lang w:eastAsia="sv-SE"/>
              </w:rPr>
              <w:t>../</w:t>
            </w:r>
            <w:r w:rsidRPr="008345BA">
              <w:t>PerformerRoleType</w:t>
            </w:r>
            <w:r w:rsidRPr="008345BA">
              <w:rPr>
                <w:lang w:eastAsia="sv-SE"/>
              </w:rPr>
              <w:t>.Code</w:t>
            </w:r>
          </w:p>
        </w:tc>
        <w:tc>
          <w:tcPr>
            <w:tcW w:w="2506" w:type="dxa"/>
          </w:tcPr>
          <w:p w14:paraId="6B40F502" w14:textId="77777777" w:rsidR="00C74AA6" w:rsidRPr="008345BA" w:rsidRDefault="00C74AA6" w:rsidP="00F71DFD">
            <w:r w:rsidRPr="008345BA">
              <w:t>CVType</w:t>
            </w:r>
          </w:p>
        </w:tc>
        <w:tc>
          <w:tcPr>
            <w:tcW w:w="2925" w:type="dxa"/>
          </w:tcPr>
          <w:p w14:paraId="36043D85" w14:textId="77777777" w:rsidR="00C74AA6" w:rsidRPr="008345BA" w:rsidRDefault="00C74AA6" w:rsidP="00F71DFD">
            <w:r w:rsidRPr="008345BA">
              <w:t>Beskriver utförarens roll.</w:t>
            </w:r>
          </w:p>
        </w:tc>
        <w:tc>
          <w:tcPr>
            <w:tcW w:w="1617" w:type="dxa"/>
          </w:tcPr>
          <w:p w14:paraId="5BB8F174" w14:textId="77777777" w:rsidR="00C74AA6" w:rsidRPr="008345BA" w:rsidRDefault="00C74AA6" w:rsidP="00F71DFD">
            <w:r w:rsidRPr="008345BA">
              <w:t>1</w:t>
            </w:r>
          </w:p>
        </w:tc>
      </w:tr>
      <w:tr w:rsidR="000B3601" w:rsidRPr="000B3601" w14:paraId="7AEE15EB" w14:textId="77777777" w:rsidTr="000B3601">
        <w:tc>
          <w:tcPr>
            <w:tcW w:w="2474" w:type="dxa"/>
            <w:tcBorders>
              <w:top w:val="single" w:sz="4" w:space="0" w:color="auto"/>
              <w:left w:val="single" w:sz="4" w:space="0" w:color="auto"/>
              <w:bottom w:val="single" w:sz="4" w:space="0" w:color="auto"/>
              <w:right w:val="single" w:sz="4" w:space="0" w:color="auto"/>
            </w:tcBorders>
          </w:tcPr>
          <w:p w14:paraId="520614D8" w14:textId="77777777" w:rsidR="000B3601" w:rsidRPr="000B3601" w:rsidRDefault="000B3601" w:rsidP="00F71DFD">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4E5A7231"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EDBA5D4" w14:textId="77777777" w:rsidR="000B3601" w:rsidRPr="000B3601" w:rsidRDefault="000B3601" w:rsidP="00F71DFD">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4B75A2A9" w14:textId="77777777" w:rsidR="000B3601" w:rsidRPr="000B3601" w:rsidRDefault="000B3601" w:rsidP="00F71DFD">
            <w:pPr>
              <w:rPr>
                <w:i/>
              </w:rPr>
            </w:pPr>
            <w:r w:rsidRPr="000B3601">
              <w:rPr>
                <w:i/>
              </w:rPr>
              <w:t>1</w:t>
            </w:r>
          </w:p>
        </w:tc>
      </w:tr>
      <w:tr w:rsidR="000B3601" w:rsidRPr="000B3601" w14:paraId="14B491B3" w14:textId="77777777" w:rsidTr="000B3601">
        <w:tc>
          <w:tcPr>
            <w:tcW w:w="2474" w:type="dxa"/>
            <w:tcBorders>
              <w:top w:val="single" w:sz="4" w:space="0" w:color="auto"/>
              <w:left w:val="single" w:sz="4" w:space="0" w:color="auto"/>
              <w:bottom w:val="single" w:sz="4" w:space="0" w:color="auto"/>
              <w:right w:val="single" w:sz="4" w:space="0" w:color="auto"/>
            </w:tcBorders>
          </w:tcPr>
          <w:p w14:paraId="1ACBC120" w14:textId="77777777" w:rsidR="000B3601" w:rsidRPr="000B3601" w:rsidRDefault="000B3601" w:rsidP="00F71DFD">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15BC99B5"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F616741" w14:textId="77777777" w:rsidR="000B3601" w:rsidRPr="00485475" w:rsidRDefault="000B3601" w:rsidP="00F71DFD">
            <w:pPr>
              <w:rPr>
                <w:rFonts w:eastAsia="Times New Roman" w:cs="Arial"/>
                <w:i/>
                <w:color w:val="000000"/>
                <w:lang w:eastAsia="sv-SE"/>
              </w:rPr>
            </w:pPr>
            <w:r w:rsidRPr="000B3601">
              <w:rPr>
                <w:i/>
              </w:rPr>
              <w:t xml:space="preserve">Kodsystem för angiven kod </w:t>
            </w:r>
            <w:r w:rsidRPr="002206AC">
              <w:rPr>
                <w:i/>
              </w:rPr>
              <w:t xml:space="preserve">för </w:t>
            </w:r>
            <w:r w:rsidR="003A2BE3">
              <w:rPr>
                <w:i/>
              </w:rPr>
              <w:t>utförartyp</w:t>
            </w:r>
            <w:r w:rsidRPr="002206AC">
              <w:rPr>
                <w:i/>
              </w:rPr>
              <w:t xml:space="preserve">. </w:t>
            </w:r>
            <w:r w:rsidR="002206AC" w:rsidRPr="002206AC">
              <w:rPr>
                <w:i/>
              </w:rPr>
              <w:t xml:space="preserve">Ska </w:t>
            </w:r>
            <w:r w:rsidR="00E41913">
              <w:rPr>
                <w:i/>
              </w:rPr>
              <w:t>baseras på</w:t>
            </w:r>
            <w:r w:rsidR="002206AC" w:rsidRPr="002206AC">
              <w:rPr>
                <w:i/>
              </w:rPr>
              <w:t xml:space="preserve"> HL7 </w:t>
            </w:r>
            <w:r w:rsidR="00D37FE4">
              <w:rPr>
                <w:i/>
              </w:rPr>
              <w:t>RoleCode</w:t>
            </w:r>
            <w:r w:rsidR="002206AC" w:rsidRPr="002206AC">
              <w:rPr>
                <w:i/>
              </w:rPr>
              <w:t xml:space="preserve"> med </w:t>
            </w:r>
            <w:r w:rsidR="0022109C">
              <w:rPr>
                <w:i/>
              </w:rPr>
              <w:t xml:space="preserve">OID </w:t>
            </w:r>
            <w:r w:rsidR="0022109C"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56C312C9" w14:textId="77777777" w:rsidR="000B3601" w:rsidRPr="000B3601" w:rsidRDefault="000B3601" w:rsidP="00F71DFD">
            <w:pPr>
              <w:rPr>
                <w:i/>
              </w:rPr>
            </w:pPr>
            <w:r w:rsidRPr="000B3601">
              <w:rPr>
                <w:i/>
              </w:rPr>
              <w:t>1</w:t>
            </w:r>
          </w:p>
        </w:tc>
      </w:tr>
      <w:tr w:rsidR="000B3601" w:rsidRPr="000B3601" w14:paraId="5378D431" w14:textId="77777777" w:rsidTr="000B3601">
        <w:tc>
          <w:tcPr>
            <w:tcW w:w="2474" w:type="dxa"/>
            <w:tcBorders>
              <w:top w:val="single" w:sz="4" w:space="0" w:color="auto"/>
              <w:left w:val="single" w:sz="4" w:space="0" w:color="auto"/>
              <w:bottom w:val="single" w:sz="4" w:space="0" w:color="auto"/>
              <w:right w:val="single" w:sz="4" w:space="0" w:color="auto"/>
            </w:tcBorders>
          </w:tcPr>
          <w:p w14:paraId="6E4629FC" w14:textId="77777777" w:rsidR="000B3601" w:rsidRPr="000B3601" w:rsidRDefault="000B3601" w:rsidP="00F71DFD">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14C59DF6"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C49B21E" w14:textId="77777777" w:rsidR="000B3601" w:rsidRPr="000B3601" w:rsidRDefault="000B3601" w:rsidP="00F71DFD">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2431B3D" w14:textId="77777777" w:rsidR="000B3601" w:rsidRPr="000B3601" w:rsidRDefault="000B3601" w:rsidP="00F71DFD">
            <w:pPr>
              <w:rPr>
                <w:i/>
              </w:rPr>
            </w:pPr>
            <w:r w:rsidRPr="000B3601">
              <w:rPr>
                <w:i/>
              </w:rPr>
              <w:t>0..1</w:t>
            </w:r>
          </w:p>
        </w:tc>
      </w:tr>
      <w:tr w:rsidR="000B3601" w:rsidRPr="000B3601" w14:paraId="5716D506" w14:textId="77777777" w:rsidTr="000B3601">
        <w:tc>
          <w:tcPr>
            <w:tcW w:w="2474" w:type="dxa"/>
            <w:tcBorders>
              <w:top w:val="single" w:sz="4" w:space="0" w:color="auto"/>
              <w:left w:val="single" w:sz="4" w:space="0" w:color="auto"/>
              <w:bottom w:val="single" w:sz="4" w:space="0" w:color="auto"/>
              <w:right w:val="single" w:sz="4" w:space="0" w:color="auto"/>
            </w:tcBorders>
          </w:tcPr>
          <w:p w14:paraId="5D713E41" w14:textId="77777777" w:rsidR="000B3601" w:rsidRPr="000B3601" w:rsidRDefault="000B3601" w:rsidP="00F71DFD">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5C6E3760"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B4F5012" w14:textId="77777777" w:rsidR="000B3601" w:rsidRPr="000B3601" w:rsidRDefault="000B3601" w:rsidP="00F71DFD">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BF6F1E" w14:textId="77777777" w:rsidR="000B3601" w:rsidRPr="000B3601" w:rsidRDefault="000B3601" w:rsidP="00F71DFD">
            <w:pPr>
              <w:rPr>
                <w:i/>
              </w:rPr>
            </w:pPr>
            <w:r w:rsidRPr="000B3601">
              <w:rPr>
                <w:i/>
              </w:rPr>
              <w:t>0..1</w:t>
            </w:r>
          </w:p>
        </w:tc>
      </w:tr>
      <w:tr w:rsidR="000B3601" w:rsidRPr="000B3601" w14:paraId="3C496F2A" w14:textId="77777777" w:rsidTr="000B3601">
        <w:tc>
          <w:tcPr>
            <w:tcW w:w="2474" w:type="dxa"/>
            <w:tcBorders>
              <w:top w:val="single" w:sz="4" w:space="0" w:color="auto"/>
              <w:left w:val="single" w:sz="4" w:space="0" w:color="auto"/>
              <w:bottom w:val="single" w:sz="4" w:space="0" w:color="auto"/>
              <w:right w:val="single" w:sz="4" w:space="0" w:color="auto"/>
            </w:tcBorders>
          </w:tcPr>
          <w:p w14:paraId="21F71C3A" w14:textId="77777777" w:rsidR="000B3601" w:rsidRPr="000B3601" w:rsidRDefault="000B3601" w:rsidP="00F71DFD">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200296C4"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E5EB1CD" w14:textId="2183C802" w:rsidR="000B3601" w:rsidRPr="000B3601" w:rsidRDefault="000B3601" w:rsidP="004B6953">
            <w:pPr>
              <w:rPr>
                <w:i/>
              </w:rPr>
            </w:pPr>
            <w:r w:rsidRPr="000B3601">
              <w:rPr>
                <w:i/>
              </w:rPr>
              <w:t>Textue</w:t>
            </w:r>
            <w:r w:rsidR="004B6953">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1D7BBB9" w14:textId="77777777" w:rsidR="000B3601" w:rsidRPr="000B3601" w:rsidRDefault="000B3601" w:rsidP="00F71DFD">
            <w:pPr>
              <w:rPr>
                <w:i/>
              </w:rPr>
            </w:pPr>
            <w:r w:rsidRPr="000B3601">
              <w:rPr>
                <w:i/>
              </w:rPr>
              <w:t>0..1</w:t>
            </w:r>
          </w:p>
        </w:tc>
      </w:tr>
      <w:tr w:rsidR="00C74AA6" w:rsidRPr="008345BA" w14:paraId="54684DC4" w14:textId="77777777" w:rsidTr="000D2F72">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3A789F" w14:textId="77777777" w:rsidR="00C74AA6" w:rsidRPr="008345BA" w:rsidRDefault="00C74AA6" w:rsidP="00F71DFD">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3247DA" w14:textId="77777777" w:rsidR="00C74AA6" w:rsidRPr="008345BA" w:rsidRDefault="00C74AA6" w:rsidP="00F71DFD">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FB32BC" w14:textId="77777777" w:rsidR="00C74AA6" w:rsidRPr="008345BA" w:rsidRDefault="00C74AA6" w:rsidP="00F71DFD"/>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64D82" w14:textId="77777777" w:rsidR="00C74AA6" w:rsidRPr="008345BA" w:rsidRDefault="00C74AA6" w:rsidP="00F71DFD">
            <w:r w:rsidRPr="008345BA">
              <w:t>0..1</w:t>
            </w:r>
          </w:p>
        </w:tc>
      </w:tr>
      <w:tr w:rsidR="00C74AA6" w:rsidRPr="008345BA" w14:paraId="74725912" w14:textId="77777777" w:rsidTr="000627CC">
        <w:tc>
          <w:tcPr>
            <w:tcW w:w="2474" w:type="dxa"/>
            <w:tcBorders>
              <w:top w:val="single" w:sz="4" w:space="0" w:color="auto"/>
              <w:left w:val="single" w:sz="4" w:space="0" w:color="auto"/>
              <w:bottom w:val="single" w:sz="4" w:space="0" w:color="auto"/>
              <w:right w:val="single" w:sz="4" w:space="0" w:color="auto"/>
            </w:tcBorders>
          </w:tcPr>
          <w:p w14:paraId="407C345D" w14:textId="77777777" w:rsidR="00C74AA6" w:rsidRPr="008345BA" w:rsidRDefault="00C74AA6" w:rsidP="00F71DFD">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77F1BDA8" w14:textId="77777777" w:rsidR="00C74AA6" w:rsidRPr="008345BA" w:rsidRDefault="00C74AA6" w:rsidP="00F71DFD">
            <w:r w:rsidRPr="008345BA">
              <w:t>IIType</w:t>
            </w:r>
          </w:p>
        </w:tc>
        <w:tc>
          <w:tcPr>
            <w:tcW w:w="2925" w:type="dxa"/>
            <w:tcBorders>
              <w:top w:val="single" w:sz="4" w:space="0" w:color="auto"/>
              <w:left w:val="single" w:sz="4" w:space="0" w:color="auto"/>
              <w:bottom w:val="single" w:sz="4" w:space="0" w:color="auto"/>
              <w:right w:val="single" w:sz="4" w:space="0" w:color="auto"/>
            </w:tcBorders>
          </w:tcPr>
          <w:p w14:paraId="1005C920" w14:textId="77777777" w:rsidR="00C74AA6" w:rsidRDefault="00C74AA6" w:rsidP="00F71DFD">
            <w:r w:rsidRPr="008345BA">
              <w:t xml:space="preserve">Personens identitet av utförarrollen som är unik inom källsystemet. </w:t>
            </w:r>
          </w:p>
          <w:p w14:paraId="4901841A" w14:textId="77777777" w:rsidR="00C74AA6" w:rsidRDefault="00C74AA6" w:rsidP="00F71DFD"/>
          <w:p w14:paraId="5A35AB1E" w14:textId="77777777" w:rsidR="00C74AA6" w:rsidRDefault="00C74AA6" w:rsidP="00F71DFD">
            <w:r w:rsidRPr="008345BA">
              <w:t>Personnummer</w:t>
            </w:r>
            <w:r>
              <w:t>/reservnummer/samordningsnummer</w:t>
            </w:r>
            <w:r w:rsidRPr="008345BA">
              <w:t xml:space="preserve"> ifall observationen utförs av patienten själv eller annan person</w:t>
            </w:r>
            <w:r>
              <w:t xml:space="preserve">. </w:t>
            </w:r>
          </w:p>
          <w:p w14:paraId="57F27749" w14:textId="77777777" w:rsidR="00C74AA6" w:rsidRDefault="00C74AA6" w:rsidP="00F71DFD"/>
          <w:p w14:paraId="0BD7201D" w14:textId="77777777" w:rsidR="00C74AA6" w:rsidRPr="008345BA" w:rsidRDefault="00C74AA6" w:rsidP="00F71DFD">
            <w:r>
              <w:t>Lämnas tomt ifall</w:t>
            </w:r>
            <w:r w:rsidRPr="008345BA">
              <w:t xml:space="preserve"> observationen utförs av </w:t>
            </w:r>
            <w:r w:rsidR="0012437B">
              <w:t>en vårdpersonal.</w:t>
            </w:r>
          </w:p>
        </w:tc>
        <w:tc>
          <w:tcPr>
            <w:tcW w:w="1617" w:type="dxa"/>
            <w:tcBorders>
              <w:top w:val="single" w:sz="4" w:space="0" w:color="auto"/>
              <w:left w:val="single" w:sz="4" w:space="0" w:color="auto"/>
              <w:bottom w:val="single" w:sz="4" w:space="0" w:color="auto"/>
              <w:right w:val="single" w:sz="4" w:space="0" w:color="auto"/>
            </w:tcBorders>
          </w:tcPr>
          <w:p w14:paraId="56F79DEC" w14:textId="77777777" w:rsidR="00C74AA6" w:rsidRPr="008345BA" w:rsidRDefault="00C74AA6" w:rsidP="00F71DFD">
            <w:r w:rsidRPr="008345BA">
              <w:t>0..1</w:t>
            </w:r>
          </w:p>
        </w:tc>
      </w:tr>
      <w:tr w:rsidR="0012437B" w:rsidRPr="0012437B" w14:paraId="65D64CD1" w14:textId="77777777" w:rsidTr="0012437B">
        <w:tc>
          <w:tcPr>
            <w:tcW w:w="2474" w:type="dxa"/>
            <w:tcBorders>
              <w:top w:val="single" w:sz="4" w:space="0" w:color="auto"/>
              <w:left w:val="single" w:sz="4" w:space="0" w:color="auto"/>
              <w:bottom w:val="single" w:sz="4" w:space="0" w:color="auto"/>
              <w:right w:val="single" w:sz="4" w:space="0" w:color="auto"/>
            </w:tcBorders>
          </w:tcPr>
          <w:p w14:paraId="61D00EC8" w14:textId="77777777" w:rsidR="0012437B" w:rsidRPr="0012437B" w:rsidRDefault="0012437B" w:rsidP="00F71DFD">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05D4099E" w14:textId="77777777" w:rsidR="0012437B" w:rsidRPr="0012437B" w:rsidRDefault="0012437B"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281A8A6" w14:textId="77777777" w:rsidR="0012437B" w:rsidRPr="0012437B" w:rsidRDefault="0012437B" w:rsidP="00F71DFD">
            <w:pPr>
              <w:rPr>
                <w:i/>
              </w:rPr>
            </w:pPr>
            <w:r w:rsidRPr="0012437B">
              <w:rPr>
                <w:i/>
              </w:rPr>
              <w:t>KV OID för typ av identifierare:</w:t>
            </w:r>
          </w:p>
          <w:p w14:paraId="332FAF43" w14:textId="77777777" w:rsidR="0012437B" w:rsidRPr="0012437B" w:rsidRDefault="0012437B" w:rsidP="00F71DFD">
            <w:pPr>
              <w:rPr>
                <w:i/>
              </w:rPr>
            </w:pPr>
          </w:p>
          <w:p w14:paraId="476377B4" w14:textId="77777777" w:rsidR="0012437B" w:rsidRPr="0012437B" w:rsidRDefault="0012437B" w:rsidP="00F71DFD">
            <w:pPr>
              <w:rPr>
                <w:i/>
              </w:rPr>
            </w:pPr>
            <w:r w:rsidRPr="0012437B">
              <w:rPr>
                <w:i/>
              </w:rPr>
              <w:t>För personnummer ska Skatteverkets personnummer (1.2.752.129.2.1.3.1).</w:t>
            </w:r>
            <w:r w:rsidRPr="0012437B">
              <w:rPr>
                <w:i/>
              </w:rPr>
              <w:br/>
            </w:r>
          </w:p>
          <w:p w14:paraId="4DF4107A" w14:textId="77777777" w:rsidR="0012437B" w:rsidRPr="0012437B" w:rsidRDefault="0012437B" w:rsidP="00F71DFD">
            <w:pPr>
              <w:rPr>
                <w:i/>
              </w:rPr>
            </w:pPr>
            <w:r w:rsidRPr="0012437B">
              <w:rPr>
                <w:i/>
              </w:rPr>
              <w:t xml:space="preserve">För samordningsnummer ska Skatteverkets </w:t>
            </w:r>
            <w:r w:rsidRPr="0012437B">
              <w:rPr>
                <w:i/>
              </w:rPr>
              <w:lastRenderedPageBreak/>
              <w:t>samordningsnummer (1.2.752.129.2.1.3.3).</w:t>
            </w:r>
            <w:r w:rsidRPr="0012437B">
              <w:rPr>
                <w:i/>
              </w:rPr>
              <w:br/>
            </w:r>
          </w:p>
          <w:p w14:paraId="2728FB3A" w14:textId="77777777" w:rsidR="0012437B" w:rsidRPr="0012437B" w:rsidRDefault="0012437B" w:rsidP="00F71DFD">
            <w:pPr>
              <w:rPr>
                <w:i/>
              </w:rPr>
            </w:pPr>
            <w:r w:rsidRPr="0012437B">
              <w:rPr>
                <w:i/>
              </w:rPr>
              <w:t>För nationella reservnummer (1.2.752.129.2.1.3.2).</w:t>
            </w:r>
          </w:p>
          <w:p w14:paraId="6A3AB0EA" w14:textId="77777777" w:rsidR="0012437B" w:rsidRPr="0012437B" w:rsidRDefault="0012437B" w:rsidP="00F71DFD">
            <w:pPr>
              <w:rPr>
                <w:i/>
              </w:rPr>
            </w:pPr>
          </w:p>
          <w:p w14:paraId="68A200D5" w14:textId="4285C758" w:rsidR="0012437B" w:rsidRPr="0012437B" w:rsidRDefault="0012437B" w:rsidP="00F71DFD">
            <w:pPr>
              <w:rPr>
                <w:i/>
              </w:rPr>
            </w:pPr>
            <w:r w:rsidRPr="0012437B">
              <w:rPr>
                <w:i/>
              </w:rPr>
              <w:t xml:space="preserve">För reservnummer används lokalt definierade </w:t>
            </w:r>
            <w:r w:rsidR="0003088B">
              <w:rPr>
                <w:i/>
              </w:rPr>
              <w:t>reservnumret</w:t>
            </w:r>
            <w:r w:rsidRPr="0012437B">
              <w:rPr>
                <w:i/>
              </w:rPr>
              <w:t xml:space="preserve"> (1.2.752.97.3.1.3).</w:t>
            </w:r>
          </w:p>
        </w:tc>
        <w:tc>
          <w:tcPr>
            <w:tcW w:w="1617" w:type="dxa"/>
            <w:tcBorders>
              <w:top w:val="single" w:sz="4" w:space="0" w:color="auto"/>
              <w:left w:val="single" w:sz="4" w:space="0" w:color="auto"/>
              <w:bottom w:val="single" w:sz="4" w:space="0" w:color="auto"/>
              <w:right w:val="single" w:sz="4" w:space="0" w:color="auto"/>
            </w:tcBorders>
          </w:tcPr>
          <w:p w14:paraId="2A06E6F0" w14:textId="77777777" w:rsidR="0012437B" w:rsidRPr="0012437B" w:rsidRDefault="0012437B" w:rsidP="00F71DFD">
            <w:pPr>
              <w:rPr>
                <w:i/>
              </w:rPr>
            </w:pPr>
            <w:r w:rsidRPr="0012437B">
              <w:rPr>
                <w:i/>
              </w:rPr>
              <w:lastRenderedPageBreak/>
              <w:t>1</w:t>
            </w:r>
          </w:p>
        </w:tc>
      </w:tr>
      <w:tr w:rsidR="004E5483" w:rsidRPr="0012437B" w14:paraId="41C44DDE" w14:textId="77777777" w:rsidTr="0012437B">
        <w:tc>
          <w:tcPr>
            <w:tcW w:w="2474" w:type="dxa"/>
            <w:tcBorders>
              <w:top w:val="single" w:sz="4" w:space="0" w:color="auto"/>
              <w:left w:val="single" w:sz="4" w:space="0" w:color="auto"/>
              <w:bottom w:val="single" w:sz="4" w:space="0" w:color="auto"/>
              <w:right w:val="single" w:sz="4" w:space="0" w:color="auto"/>
            </w:tcBorders>
          </w:tcPr>
          <w:p w14:paraId="694DE0A4" w14:textId="77777777" w:rsidR="004E5483" w:rsidRPr="0012437B" w:rsidRDefault="004E5483" w:rsidP="00F71DFD">
            <w:pPr>
              <w:rPr>
                <w:i/>
                <w:lang w:eastAsia="sv-SE"/>
              </w:rPr>
            </w:pPr>
            <w:r w:rsidRPr="0012437B">
              <w:rPr>
                <w:i/>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6BAFD0F0" w14:textId="77777777" w:rsidR="004E5483" w:rsidRPr="0012437B" w:rsidRDefault="004E5483"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2EF6D77" w14:textId="77777777" w:rsidR="004E5483" w:rsidRDefault="004E5483" w:rsidP="00F71DFD">
            <w:pPr>
              <w:rPr>
                <w:i/>
              </w:rPr>
            </w:pPr>
            <w:r>
              <w:rPr>
                <w:i/>
              </w:rPr>
              <w:t>Personnummer/globalt reservnummer/</w:t>
            </w:r>
            <w:r w:rsidRPr="00FE0141">
              <w:rPr>
                <w:i/>
              </w:rPr>
              <w:t>samordningsnummer</w:t>
            </w:r>
            <w:r>
              <w:rPr>
                <w:i/>
              </w:rPr>
              <w:t>.</w:t>
            </w:r>
          </w:p>
          <w:p w14:paraId="464745D2" w14:textId="77777777" w:rsidR="004E5483" w:rsidRDefault="004E5483" w:rsidP="00F71DFD">
            <w:pPr>
              <w:rPr>
                <w:i/>
              </w:rPr>
            </w:pPr>
          </w:p>
          <w:p w14:paraId="374E7017" w14:textId="77777777" w:rsidR="004E5483" w:rsidRPr="00FE0141" w:rsidRDefault="004E5483" w:rsidP="00F71DFD">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72F0449" w14:textId="77777777" w:rsidR="004E5483" w:rsidRPr="0012437B" w:rsidRDefault="004E5483" w:rsidP="00F71DFD">
            <w:pPr>
              <w:rPr>
                <w:i/>
              </w:rPr>
            </w:pPr>
            <w:r w:rsidRPr="0012437B">
              <w:rPr>
                <w:i/>
              </w:rPr>
              <w:t>1</w:t>
            </w:r>
          </w:p>
        </w:tc>
      </w:tr>
      <w:tr w:rsidR="00C74AA6" w:rsidRPr="008345BA" w14:paraId="69F48208" w14:textId="77777777" w:rsidTr="000627CC">
        <w:tc>
          <w:tcPr>
            <w:tcW w:w="2474" w:type="dxa"/>
            <w:tcBorders>
              <w:top w:val="single" w:sz="4" w:space="0" w:color="auto"/>
              <w:left w:val="single" w:sz="4" w:space="0" w:color="auto"/>
              <w:bottom w:val="single" w:sz="4" w:space="0" w:color="auto"/>
              <w:right w:val="single" w:sz="4" w:space="0" w:color="auto"/>
            </w:tcBorders>
          </w:tcPr>
          <w:p w14:paraId="22EC2653" w14:textId="77777777" w:rsidR="00C74AA6" w:rsidRPr="008345BA" w:rsidRDefault="00C74AA6" w:rsidP="00F71DFD">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58870E79" w14:textId="77777777" w:rsidR="00C74AA6" w:rsidRPr="008345BA" w:rsidRDefault="00C74AA6" w:rsidP="00F71DFD">
            <w:r w:rsidRPr="008345BA">
              <w:t>String</w:t>
            </w:r>
          </w:p>
        </w:tc>
        <w:tc>
          <w:tcPr>
            <w:tcW w:w="2925" w:type="dxa"/>
            <w:tcBorders>
              <w:top w:val="single" w:sz="4" w:space="0" w:color="auto"/>
              <w:left w:val="single" w:sz="4" w:space="0" w:color="auto"/>
              <w:bottom w:val="single" w:sz="4" w:space="0" w:color="auto"/>
              <w:right w:val="single" w:sz="4" w:space="0" w:color="auto"/>
            </w:tcBorders>
          </w:tcPr>
          <w:p w14:paraId="50432D5E" w14:textId="77777777" w:rsidR="002206AC" w:rsidRPr="002206AC" w:rsidRDefault="002206AC" w:rsidP="00F71DFD">
            <w:pPr>
              <w:rPr>
                <w:rFonts w:eastAsia="Times New Roman" w:cs="Arial"/>
              </w:rPr>
            </w:pPr>
            <w:r w:rsidRPr="002206AC">
              <w:rPr>
                <w:rFonts w:eastAsia="Times New Roman" w:cs="Arial"/>
              </w:rPr>
              <w:t>För- och efternamn i klartext för signerande person.</w:t>
            </w:r>
          </w:p>
          <w:p w14:paraId="270D59D0" w14:textId="7F723CD8" w:rsidR="00C74AA6" w:rsidRPr="008345BA" w:rsidRDefault="00C74AA6" w:rsidP="00F71DFD">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463B3F34" w14:textId="77777777" w:rsidR="00C74AA6" w:rsidRPr="008345BA" w:rsidRDefault="00C74AA6" w:rsidP="00F71DFD">
            <w:r w:rsidRPr="008345BA">
              <w:t>0..1</w:t>
            </w:r>
          </w:p>
        </w:tc>
      </w:tr>
      <w:tr w:rsidR="00C74AA6" w:rsidRPr="008345BA" w14:paraId="4629143C" w14:textId="77777777" w:rsidTr="009C6892">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2D6C6F" w14:textId="77777777" w:rsidR="00C74AA6" w:rsidRPr="008345BA" w:rsidRDefault="00C74AA6" w:rsidP="00F71DFD">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5BE02" w14:textId="77777777" w:rsidR="00C74AA6" w:rsidRPr="008345BA" w:rsidRDefault="00C74AA6" w:rsidP="00F71DFD">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A772AD8" w14:textId="77777777" w:rsidR="00C74AA6" w:rsidRPr="008345BA" w:rsidRDefault="00C74AA6" w:rsidP="00F71DFD"/>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B36B52" w14:textId="77777777" w:rsidR="00C74AA6" w:rsidRPr="008345BA" w:rsidRDefault="00C74AA6" w:rsidP="00F71DFD">
            <w:r w:rsidRPr="008345BA">
              <w:t>0..1</w:t>
            </w:r>
          </w:p>
        </w:tc>
      </w:tr>
      <w:tr w:rsidR="00C74AA6" w:rsidRPr="008345BA" w14:paraId="208DA453" w14:textId="77777777" w:rsidTr="009C6892">
        <w:tc>
          <w:tcPr>
            <w:tcW w:w="2474" w:type="dxa"/>
          </w:tcPr>
          <w:p w14:paraId="30FA2DC5" w14:textId="77777777" w:rsidR="00C74AA6" w:rsidRPr="008345BA" w:rsidRDefault="00C74AA6" w:rsidP="00F71DFD">
            <w:r w:rsidRPr="008345BA">
              <w:rPr>
                <w:lang w:eastAsia="sv-SE"/>
              </w:rPr>
              <w:t>../../CareUnitType.id</w:t>
            </w:r>
          </w:p>
        </w:tc>
        <w:tc>
          <w:tcPr>
            <w:tcW w:w="2506" w:type="dxa"/>
          </w:tcPr>
          <w:p w14:paraId="08BAAE98" w14:textId="77777777" w:rsidR="00C74AA6" w:rsidRPr="008345BA" w:rsidRDefault="00C74AA6" w:rsidP="00F71DFD">
            <w:r w:rsidRPr="008345BA">
              <w:t>IIType</w:t>
            </w:r>
          </w:p>
        </w:tc>
        <w:tc>
          <w:tcPr>
            <w:tcW w:w="2925" w:type="dxa"/>
          </w:tcPr>
          <w:p w14:paraId="0F8F0B39" w14:textId="70AD7612" w:rsidR="00C74AA6" w:rsidRPr="0028093A" w:rsidRDefault="00C74AA6" w:rsidP="00FB5A39">
            <w:pPr>
              <w:rPr>
                <w:rFonts w:cs="Arial"/>
              </w:rPr>
            </w:pPr>
            <w:r w:rsidRPr="008345BA">
              <w:rPr>
                <w:rFonts w:cs="Arial"/>
              </w:rPr>
              <w:t>HSAid</w:t>
            </w:r>
            <w:r>
              <w:rPr>
                <w:rFonts w:cs="Arial"/>
              </w:rPr>
              <w:t xml:space="preserve"> för PDL vårdenhet som har medicinskt ansvar för observationen. </w:t>
            </w:r>
          </w:p>
        </w:tc>
        <w:tc>
          <w:tcPr>
            <w:tcW w:w="1617" w:type="dxa"/>
          </w:tcPr>
          <w:p w14:paraId="7DAE3E01" w14:textId="77777777" w:rsidR="00C74AA6" w:rsidRPr="008345BA" w:rsidRDefault="00C74AA6" w:rsidP="00F71DFD">
            <w:r w:rsidRPr="008345BA">
              <w:t>1</w:t>
            </w:r>
          </w:p>
        </w:tc>
      </w:tr>
      <w:tr w:rsidR="0012437B" w:rsidRPr="0012437B" w14:paraId="0EAF6453" w14:textId="77777777" w:rsidTr="0012437B">
        <w:tc>
          <w:tcPr>
            <w:tcW w:w="2474" w:type="dxa"/>
            <w:tcBorders>
              <w:top w:val="single" w:sz="4" w:space="0" w:color="auto"/>
              <w:left w:val="single" w:sz="4" w:space="0" w:color="auto"/>
              <w:bottom w:val="single" w:sz="4" w:space="0" w:color="auto"/>
              <w:right w:val="single" w:sz="4" w:space="0" w:color="auto"/>
            </w:tcBorders>
          </w:tcPr>
          <w:p w14:paraId="74E5D6A5" w14:textId="77777777" w:rsidR="0012437B" w:rsidRPr="0012437B" w:rsidRDefault="0012437B" w:rsidP="00F71DFD">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3068779F" w14:textId="77777777" w:rsidR="0012437B" w:rsidRPr="0012437B" w:rsidRDefault="0012437B"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2C1D605" w14:textId="77777777" w:rsidR="0012437B" w:rsidRPr="0012437B" w:rsidRDefault="0012437B" w:rsidP="00F71DFD">
            <w:pPr>
              <w:rPr>
                <w:rFonts w:cs="Arial"/>
                <w:i/>
              </w:rPr>
            </w:pPr>
            <w:r w:rsidRPr="0012437B">
              <w:rPr>
                <w:rFonts w:cs="Arial"/>
                <w:i/>
              </w:rPr>
              <w:t>Root blir då</w:t>
            </w:r>
          </w:p>
          <w:p w14:paraId="513C4DB0" w14:textId="3F7EC710" w:rsidR="0012437B" w:rsidRPr="0012437B" w:rsidRDefault="00DE5CA4" w:rsidP="00F71DFD">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17D4AE8" w14:textId="77777777" w:rsidR="0012437B" w:rsidRPr="0012437B" w:rsidRDefault="0012437B" w:rsidP="00F71DFD">
            <w:pPr>
              <w:rPr>
                <w:i/>
              </w:rPr>
            </w:pPr>
            <w:r w:rsidRPr="0012437B">
              <w:rPr>
                <w:i/>
              </w:rPr>
              <w:t>1</w:t>
            </w:r>
          </w:p>
        </w:tc>
      </w:tr>
      <w:tr w:rsidR="0012437B" w:rsidRPr="0012437B" w14:paraId="3C583333" w14:textId="77777777" w:rsidTr="0012437B">
        <w:tc>
          <w:tcPr>
            <w:tcW w:w="2474" w:type="dxa"/>
            <w:tcBorders>
              <w:top w:val="single" w:sz="4" w:space="0" w:color="auto"/>
              <w:left w:val="single" w:sz="4" w:space="0" w:color="auto"/>
              <w:bottom w:val="single" w:sz="4" w:space="0" w:color="auto"/>
              <w:right w:val="single" w:sz="4" w:space="0" w:color="auto"/>
            </w:tcBorders>
          </w:tcPr>
          <w:p w14:paraId="79A886E9" w14:textId="77777777" w:rsidR="0012437B" w:rsidRPr="0012437B" w:rsidRDefault="0012437B" w:rsidP="00F71DFD">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14C92C7" w14:textId="77777777" w:rsidR="0012437B" w:rsidRPr="0012437B" w:rsidRDefault="0012437B"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1A7B922" w14:textId="50387889" w:rsidR="0012437B" w:rsidRPr="0012437B" w:rsidRDefault="0012437B" w:rsidP="006701F1">
            <w:pPr>
              <w:rPr>
                <w:rFonts w:cs="Arial"/>
                <w:i/>
              </w:rPr>
            </w:pPr>
            <w:r w:rsidRPr="0012437B">
              <w:rPr>
                <w:rFonts w:cs="Arial"/>
                <w:i/>
              </w:rPr>
              <w:t>Exte</w:t>
            </w:r>
            <w:r w:rsidR="006701F1">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1A7602DA" w14:textId="77777777" w:rsidR="0012437B" w:rsidRPr="0012437B" w:rsidRDefault="0012437B" w:rsidP="00F71DFD">
            <w:pPr>
              <w:rPr>
                <w:i/>
              </w:rPr>
            </w:pPr>
            <w:r w:rsidRPr="0012437B">
              <w:rPr>
                <w:i/>
              </w:rPr>
              <w:t>1</w:t>
            </w:r>
          </w:p>
        </w:tc>
      </w:tr>
      <w:tr w:rsidR="00C74AA6" w:rsidRPr="008345BA" w14:paraId="33249C29" w14:textId="77777777" w:rsidTr="009C6892">
        <w:tc>
          <w:tcPr>
            <w:tcW w:w="2474" w:type="dxa"/>
          </w:tcPr>
          <w:p w14:paraId="1EB0EDE1" w14:textId="77777777" w:rsidR="00C74AA6" w:rsidRPr="008345BA" w:rsidRDefault="00C74AA6" w:rsidP="00F71DFD">
            <w:r w:rsidRPr="008345BA">
              <w:rPr>
                <w:lang w:eastAsia="sv-SE"/>
              </w:rPr>
              <w:t>../../CareUnitType.name</w:t>
            </w:r>
          </w:p>
        </w:tc>
        <w:tc>
          <w:tcPr>
            <w:tcW w:w="2506" w:type="dxa"/>
          </w:tcPr>
          <w:p w14:paraId="04A29155" w14:textId="77777777" w:rsidR="00C74AA6" w:rsidRPr="008345BA" w:rsidRDefault="00C74AA6" w:rsidP="00F71DFD">
            <w:r w:rsidRPr="008345BA">
              <w:t>String</w:t>
            </w:r>
          </w:p>
        </w:tc>
        <w:tc>
          <w:tcPr>
            <w:tcW w:w="2925" w:type="dxa"/>
          </w:tcPr>
          <w:p w14:paraId="6BAE0D05" w14:textId="77777777" w:rsidR="00C74AA6" w:rsidRPr="008345BA" w:rsidRDefault="00C74AA6" w:rsidP="00F71DFD">
            <w:r w:rsidRPr="008345BA">
              <w:rPr>
                <w:rFonts w:cs="Arial"/>
              </w:rPr>
              <w:t>Vårdenhetens namn till vilken observationen är knuten.</w:t>
            </w:r>
          </w:p>
        </w:tc>
        <w:tc>
          <w:tcPr>
            <w:tcW w:w="1617" w:type="dxa"/>
          </w:tcPr>
          <w:p w14:paraId="0F3659ED" w14:textId="77777777" w:rsidR="00C74AA6" w:rsidRPr="008345BA" w:rsidRDefault="00C74AA6" w:rsidP="00F71DFD">
            <w:r w:rsidRPr="008345BA">
              <w:t>0..1</w:t>
            </w:r>
          </w:p>
        </w:tc>
      </w:tr>
      <w:tr w:rsidR="00C74AA6" w:rsidRPr="008345BA" w14:paraId="3F6E69A2" w14:textId="77777777" w:rsidTr="000D2F72">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879A2D" w14:textId="77777777" w:rsidR="00C74AA6" w:rsidRPr="000D2F72" w:rsidRDefault="00C74AA6" w:rsidP="00F71DFD">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327C8D" w14:textId="77777777" w:rsidR="00C74AA6" w:rsidRPr="000D2F72" w:rsidRDefault="00C74AA6" w:rsidP="00F71DFD">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E0FCA5" w14:textId="77777777" w:rsidR="00C74AA6" w:rsidRPr="000D2F72" w:rsidRDefault="00C74AA6" w:rsidP="00F71DFD"/>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493477" w14:textId="77777777" w:rsidR="00C74AA6" w:rsidRPr="00DE672F" w:rsidRDefault="00C74AA6" w:rsidP="00F71DFD">
            <w:r w:rsidRPr="000D2F72">
              <w:t>1</w:t>
            </w:r>
          </w:p>
        </w:tc>
      </w:tr>
      <w:tr w:rsidR="00C74AA6" w:rsidRPr="008345BA" w14:paraId="6E10CD68" w14:textId="77777777" w:rsidTr="000627CC">
        <w:tc>
          <w:tcPr>
            <w:tcW w:w="2474" w:type="dxa"/>
          </w:tcPr>
          <w:p w14:paraId="09D752BB" w14:textId="77777777" w:rsidR="00C74AA6" w:rsidRPr="00B75512" w:rsidRDefault="00C74AA6" w:rsidP="00F71DFD">
            <w:r>
              <w:rPr>
                <w:lang w:eastAsia="sv-SE"/>
              </w:rPr>
              <w:t>../../../</w:t>
            </w:r>
            <w:r>
              <w:t>CareGiverType</w:t>
            </w:r>
            <w:r>
              <w:rPr>
                <w:lang w:eastAsia="sv-SE"/>
              </w:rPr>
              <w:t>.id</w:t>
            </w:r>
          </w:p>
        </w:tc>
        <w:tc>
          <w:tcPr>
            <w:tcW w:w="2506" w:type="dxa"/>
          </w:tcPr>
          <w:p w14:paraId="248D9279" w14:textId="77777777" w:rsidR="00C74AA6" w:rsidRPr="00B75512" w:rsidRDefault="00C74AA6" w:rsidP="00F71DFD">
            <w:r w:rsidRPr="00B75512">
              <w:t>IIType</w:t>
            </w:r>
          </w:p>
        </w:tc>
        <w:tc>
          <w:tcPr>
            <w:tcW w:w="2925" w:type="dxa"/>
          </w:tcPr>
          <w:p w14:paraId="6638EAD2" w14:textId="77777777" w:rsidR="00C74AA6" w:rsidRPr="00FD7E4D" w:rsidRDefault="00C74AA6" w:rsidP="00F71DFD">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30956357" w14:textId="77777777" w:rsidR="00C74AA6" w:rsidRPr="00B75512" w:rsidRDefault="00C74AA6" w:rsidP="00F71DFD">
            <w:r w:rsidRPr="00B75512">
              <w:t>1</w:t>
            </w:r>
          </w:p>
        </w:tc>
      </w:tr>
      <w:tr w:rsidR="0012437B" w:rsidRPr="00715592" w14:paraId="26A13670" w14:textId="77777777" w:rsidTr="0012437B">
        <w:tc>
          <w:tcPr>
            <w:tcW w:w="2474" w:type="dxa"/>
            <w:tcBorders>
              <w:top w:val="single" w:sz="4" w:space="0" w:color="auto"/>
              <w:left w:val="single" w:sz="4" w:space="0" w:color="auto"/>
              <w:bottom w:val="single" w:sz="4" w:space="0" w:color="auto"/>
              <w:right w:val="single" w:sz="4" w:space="0" w:color="auto"/>
            </w:tcBorders>
          </w:tcPr>
          <w:p w14:paraId="15A4EF97" w14:textId="77777777" w:rsidR="0012437B" w:rsidRPr="00715592" w:rsidRDefault="0012437B" w:rsidP="00F71DFD">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73884167" w14:textId="77777777" w:rsidR="0012437B" w:rsidRPr="00715592" w:rsidRDefault="0012437B" w:rsidP="00F71DFD">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4D420C8B" w14:textId="77777777" w:rsidR="0012437B" w:rsidRPr="00715592" w:rsidRDefault="0012437B" w:rsidP="00F71DFD">
            <w:pPr>
              <w:rPr>
                <w:rFonts w:cs="Arial"/>
                <w:i/>
              </w:rPr>
            </w:pPr>
            <w:r w:rsidRPr="00715592">
              <w:rPr>
                <w:rFonts w:cs="Arial"/>
                <w:i/>
              </w:rPr>
              <w:t>Root blir då</w:t>
            </w:r>
          </w:p>
          <w:p w14:paraId="79E821B6" w14:textId="1C76DD43" w:rsidR="0012437B" w:rsidRPr="00715592" w:rsidRDefault="00DE5CA4" w:rsidP="00F71DFD">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9622E90" w14:textId="77777777" w:rsidR="0012437B" w:rsidRPr="00715592" w:rsidRDefault="0012437B" w:rsidP="00F71DFD">
            <w:pPr>
              <w:rPr>
                <w:i/>
              </w:rPr>
            </w:pPr>
            <w:r w:rsidRPr="00715592">
              <w:rPr>
                <w:i/>
              </w:rPr>
              <w:t>1</w:t>
            </w:r>
          </w:p>
        </w:tc>
      </w:tr>
      <w:tr w:rsidR="0012437B" w:rsidRPr="00715592" w14:paraId="7210D647" w14:textId="77777777" w:rsidTr="0012437B">
        <w:tc>
          <w:tcPr>
            <w:tcW w:w="2474" w:type="dxa"/>
            <w:tcBorders>
              <w:top w:val="single" w:sz="4" w:space="0" w:color="auto"/>
              <w:left w:val="single" w:sz="4" w:space="0" w:color="auto"/>
              <w:bottom w:val="single" w:sz="4" w:space="0" w:color="auto"/>
              <w:right w:val="single" w:sz="4" w:space="0" w:color="auto"/>
            </w:tcBorders>
          </w:tcPr>
          <w:p w14:paraId="11B21E4A" w14:textId="77777777" w:rsidR="0012437B" w:rsidRPr="00715592" w:rsidRDefault="0012437B" w:rsidP="00F71DFD">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940A7D0" w14:textId="77777777" w:rsidR="0012437B" w:rsidRPr="00715592" w:rsidRDefault="0012437B" w:rsidP="00F71DFD">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4072D9D6" w14:textId="1EBB514E" w:rsidR="0012437B" w:rsidRPr="00715592" w:rsidRDefault="0012437B" w:rsidP="006701F1">
            <w:pPr>
              <w:rPr>
                <w:rFonts w:cs="Arial"/>
                <w:i/>
              </w:rPr>
            </w:pPr>
            <w:r w:rsidRPr="00715592">
              <w:rPr>
                <w:rFonts w:cs="Arial"/>
                <w:i/>
              </w:rPr>
              <w:t xml:space="preserve">Extension sätts till HSA-id för </w:t>
            </w:r>
            <w:r w:rsidR="006701F1">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111BC993" w14:textId="77777777" w:rsidR="0012437B" w:rsidRPr="00715592" w:rsidRDefault="0012437B" w:rsidP="00F71DFD">
            <w:pPr>
              <w:rPr>
                <w:i/>
              </w:rPr>
            </w:pPr>
            <w:r w:rsidRPr="00715592">
              <w:rPr>
                <w:i/>
              </w:rPr>
              <w:t>1</w:t>
            </w:r>
          </w:p>
        </w:tc>
      </w:tr>
      <w:tr w:rsidR="00C74AA6" w:rsidRPr="008345BA" w14:paraId="62714988" w14:textId="77777777" w:rsidTr="000627CC">
        <w:tc>
          <w:tcPr>
            <w:tcW w:w="2474" w:type="dxa"/>
          </w:tcPr>
          <w:p w14:paraId="0AF965BF" w14:textId="77777777" w:rsidR="00C74AA6" w:rsidRPr="00B75512" w:rsidRDefault="00C74AA6" w:rsidP="00F71DFD">
            <w:r>
              <w:rPr>
                <w:lang w:eastAsia="sv-SE"/>
              </w:rPr>
              <w:t>../../ ../</w:t>
            </w:r>
            <w:r>
              <w:t>CareGiverType</w:t>
            </w:r>
            <w:r>
              <w:rPr>
                <w:lang w:eastAsia="sv-SE"/>
              </w:rPr>
              <w:t>.name</w:t>
            </w:r>
          </w:p>
        </w:tc>
        <w:tc>
          <w:tcPr>
            <w:tcW w:w="2506" w:type="dxa"/>
          </w:tcPr>
          <w:p w14:paraId="1CC0FEEB" w14:textId="77777777" w:rsidR="00C74AA6" w:rsidRPr="00B75512" w:rsidRDefault="00C74AA6" w:rsidP="00F71DFD">
            <w:r>
              <w:t>String</w:t>
            </w:r>
          </w:p>
        </w:tc>
        <w:tc>
          <w:tcPr>
            <w:tcW w:w="2925" w:type="dxa"/>
          </w:tcPr>
          <w:p w14:paraId="33004F7E" w14:textId="77777777" w:rsidR="00C74AA6" w:rsidRPr="00A4027B" w:rsidRDefault="00C74AA6" w:rsidP="00F71DFD">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2DF6719C" w14:textId="77777777" w:rsidR="00C74AA6" w:rsidRPr="00B75512" w:rsidRDefault="00C74AA6" w:rsidP="00F71DFD">
            <w:r>
              <w:t>0..</w:t>
            </w:r>
            <w:r w:rsidRPr="00B75512">
              <w:t>1</w:t>
            </w:r>
          </w:p>
        </w:tc>
      </w:tr>
    </w:tbl>
    <w:p w14:paraId="4DBB94C7" w14:textId="77777777" w:rsidR="007E47C0" w:rsidRDefault="00776D68" w:rsidP="007E47C0">
      <w:pPr>
        <w:pStyle w:val="Rubrik3"/>
      </w:pPr>
      <w:bookmarkStart w:id="86" w:name="_Toc374962136"/>
      <w:r>
        <w:lastRenderedPageBreak/>
        <w:t>Övriga regler</w:t>
      </w:r>
      <w:bookmarkEnd w:id="86"/>
    </w:p>
    <w:p w14:paraId="30476EA2" w14:textId="77777777" w:rsidR="007E47C0" w:rsidRDefault="007E47C0" w:rsidP="007E47C0">
      <w:r>
        <w:t xml:space="preserve">Till denna informationsmängd finns regler som ej uttrycks i schemafilerna och tabellen ovan. Dessa återfinns nedan. </w:t>
      </w:r>
    </w:p>
    <w:p w14:paraId="3F6C1C9C" w14:textId="77777777" w:rsidR="007E47C0" w:rsidRDefault="007E47C0" w:rsidP="007E47C0">
      <w:pPr>
        <w:rPr>
          <w:sz w:val="22"/>
          <w:u w:val="single"/>
        </w:rPr>
      </w:pPr>
    </w:p>
    <w:p w14:paraId="31926BC2" w14:textId="77777777" w:rsidR="00C01EE8" w:rsidRDefault="00A66875" w:rsidP="00C01EE8">
      <w:pPr>
        <w:rPr>
          <w:sz w:val="22"/>
          <w:u w:val="single"/>
        </w:rPr>
      </w:pPr>
      <w:r>
        <w:rPr>
          <w:sz w:val="22"/>
          <w:u w:val="single"/>
        </w:rPr>
        <w:t xml:space="preserve">Fält 1 </w:t>
      </w:r>
      <w:r w:rsidR="004A0B00">
        <w:rPr>
          <w:sz w:val="22"/>
          <w:u w:val="single"/>
        </w:rPr>
        <w:t>–</w:t>
      </w:r>
      <w:r>
        <w:rPr>
          <w:sz w:val="22"/>
          <w:u w:val="single"/>
        </w:rPr>
        <w:t xml:space="preserve"> </w:t>
      </w:r>
      <w:r w:rsidR="004A0B00">
        <w:rPr>
          <w:sz w:val="22"/>
          <w:u w:val="single"/>
        </w:rPr>
        <w:t>Sökparametrar i b</w:t>
      </w:r>
      <w:r w:rsidR="00172B98">
        <w:rPr>
          <w:sz w:val="22"/>
          <w:u w:val="single"/>
        </w:rPr>
        <w:t>egäran</w:t>
      </w:r>
    </w:p>
    <w:p w14:paraId="36B79F4C" w14:textId="77777777" w:rsidR="00CB2E5C" w:rsidRDefault="00430C5C" w:rsidP="00CB2E5C">
      <w:r>
        <w:t xml:space="preserve">Den </w:t>
      </w:r>
      <w:r w:rsidR="00BD60A7">
        <w:t>enda sök</w:t>
      </w:r>
      <w:r>
        <w:t xml:space="preserve">parametern som </w:t>
      </w:r>
      <w:r w:rsidR="00BD60A7">
        <w:t xml:space="preserve">explicit </w:t>
      </w:r>
      <w:r>
        <w:t>behöver anges är</w:t>
      </w:r>
      <w:r w:rsidR="006F1801">
        <w:t xml:space="preserve"> </w:t>
      </w:r>
      <w:r w:rsidR="006F1801" w:rsidRPr="00442B89">
        <w:rPr>
          <w:i/>
        </w:rPr>
        <w:t>patientId</w:t>
      </w:r>
      <w:r w:rsidR="00CB2E5C">
        <w:t xml:space="preserve">. Det finns även möjlighet att kombinera </w:t>
      </w:r>
      <w:r w:rsidR="00CB2E5C">
        <w:rPr>
          <w:i/>
        </w:rPr>
        <w:t>patientId</w:t>
      </w:r>
      <w:r w:rsidR="00CB2E5C">
        <w:t xml:space="preserve"> med ett eller flera andra parametrar:</w:t>
      </w:r>
    </w:p>
    <w:p w14:paraId="0973B514" w14:textId="69327528" w:rsidR="00114944" w:rsidRDefault="00CB2E5C" w:rsidP="00CB2E5C">
      <w:pPr>
        <w:pStyle w:val="Liststycke"/>
        <w:numPr>
          <w:ilvl w:val="0"/>
          <w:numId w:val="32"/>
        </w:numPr>
      </w:pPr>
      <w:r w:rsidRPr="00CB2E5C">
        <w:rPr>
          <w:i/>
        </w:rPr>
        <w:t xml:space="preserve"> </w:t>
      </w:r>
      <w:r w:rsidR="0021282E" w:rsidRPr="00CB2E5C">
        <w:rPr>
          <w:i/>
        </w:rPr>
        <w:t>timePeriod</w:t>
      </w:r>
      <w:r>
        <w:rPr>
          <w:i/>
        </w:rPr>
        <w:t xml:space="preserve"> </w:t>
      </w:r>
    </w:p>
    <w:p w14:paraId="4FC5734B" w14:textId="28F32657" w:rsidR="00CB2E5C" w:rsidRDefault="00CB2E5C" w:rsidP="00CB2E5C">
      <w:pPr>
        <w:pStyle w:val="Liststycke"/>
        <w:numPr>
          <w:ilvl w:val="1"/>
          <w:numId w:val="32"/>
        </w:numPr>
      </w:pPr>
      <w:r>
        <w:t xml:space="preserve">För att begränsa till ett </w:t>
      </w:r>
      <w:r w:rsidRPr="00F73839">
        <w:rPr>
          <w:b/>
        </w:rPr>
        <w:t>tidsintervall</w:t>
      </w:r>
    </w:p>
    <w:p w14:paraId="36F6825A" w14:textId="602A93ED" w:rsidR="00114944" w:rsidRDefault="005F6E73" w:rsidP="00114944">
      <w:pPr>
        <w:pStyle w:val="Liststycke"/>
        <w:numPr>
          <w:ilvl w:val="0"/>
          <w:numId w:val="32"/>
        </w:numPr>
      </w:pPr>
      <w:r w:rsidRPr="00442B89">
        <w:rPr>
          <w:i/>
        </w:rPr>
        <w:t>observationType</w:t>
      </w:r>
      <w:r>
        <w:t xml:space="preserve"> </w:t>
      </w:r>
    </w:p>
    <w:p w14:paraId="012D5BBD" w14:textId="2CD371AD" w:rsidR="005F6E73" w:rsidRDefault="00CB2E5C" w:rsidP="00CB2E5C">
      <w:pPr>
        <w:pStyle w:val="Liststycke"/>
        <w:numPr>
          <w:ilvl w:val="1"/>
          <w:numId w:val="32"/>
        </w:numPr>
      </w:pPr>
      <w:r>
        <w:t xml:space="preserve">För att begränsa till en </w:t>
      </w:r>
      <w:r w:rsidRPr="00C0203D">
        <w:rPr>
          <w:b/>
        </w:rPr>
        <w:t>viss typ av observation</w:t>
      </w:r>
    </w:p>
    <w:p w14:paraId="442505DA" w14:textId="798FE42E" w:rsidR="005F6E73" w:rsidRDefault="0000159B" w:rsidP="00114944">
      <w:pPr>
        <w:pStyle w:val="Liststycke"/>
        <w:numPr>
          <w:ilvl w:val="0"/>
          <w:numId w:val="32"/>
        </w:numPr>
      </w:pPr>
      <w:r>
        <w:rPr>
          <w:i/>
        </w:rPr>
        <w:t>valueType</w:t>
      </w:r>
      <w:r>
        <w:t xml:space="preserve"> </w:t>
      </w:r>
    </w:p>
    <w:p w14:paraId="3F0E1EF5" w14:textId="055B267D" w:rsidR="00CB2E5C" w:rsidRDefault="00CB2E5C" w:rsidP="00CB2E5C">
      <w:pPr>
        <w:pStyle w:val="Liststycke"/>
        <w:numPr>
          <w:ilvl w:val="1"/>
          <w:numId w:val="32"/>
        </w:numPr>
      </w:pPr>
      <w:r>
        <w:t xml:space="preserve">För att begränsa till en </w:t>
      </w:r>
      <w:r w:rsidR="00C0203D" w:rsidRPr="00C0203D">
        <w:rPr>
          <w:b/>
        </w:rPr>
        <w:t xml:space="preserve">viss </w:t>
      </w:r>
      <w:r w:rsidRPr="00C0203D">
        <w:rPr>
          <w:b/>
        </w:rPr>
        <w:t>observation</w:t>
      </w:r>
    </w:p>
    <w:p w14:paraId="3565209D" w14:textId="77777777" w:rsidR="00420221" w:rsidRDefault="004A6F8C" w:rsidP="00420221">
      <w:pPr>
        <w:pStyle w:val="Liststycke"/>
        <w:numPr>
          <w:ilvl w:val="0"/>
          <w:numId w:val="32"/>
        </w:numPr>
      </w:pPr>
      <w:r>
        <w:t>observationId</w:t>
      </w:r>
    </w:p>
    <w:p w14:paraId="14E02AE8" w14:textId="76DAC12C" w:rsidR="00C0203D" w:rsidRDefault="00C0203D" w:rsidP="00C0203D">
      <w:pPr>
        <w:pStyle w:val="Liststycke"/>
        <w:numPr>
          <w:ilvl w:val="1"/>
          <w:numId w:val="32"/>
        </w:numPr>
      </w:pPr>
      <w:r>
        <w:t xml:space="preserve">För att begränsa till en </w:t>
      </w:r>
      <w:r w:rsidRPr="00C0203D">
        <w:rPr>
          <w:b/>
        </w:rPr>
        <w:t>specifik observation</w:t>
      </w:r>
    </w:p>
    <w:p w14:paraId="03A0E6A7" w14:textId="77777777" w:rsidR="004A6F8C" w:rsidRDefault="004A6F8C" w:rsidP="00420221">
      <w:pPr>
        <w:pStyle w:val="Liststycke"/>
        <w:numPr>
          <w:ilvl w:val="0"/>
          <w:numId w:val="32"/>
        </w:numPr>
      </w:pPr>
      <w:r>
        <w:t>careGiverId</w:t>
      </w:r>
    </w:p>
    <w:p w14:paraId="4131AC58" w14:textId="29AD9372" w:rsidR="00C0203D" w:rsidRDefault="00C0203D" w:rsidP="00C0203D">
      <w:pPr>
        <w:pStyle w:val="Liststycke"/>
        <w:numPr>
          <w:ilvl w:val="1"/>
          <w:numId w:val="32"/>
        </w:numPr>
      </w:pPr>
      <w:r>
        <w:t xml:space="preserve">För att begränsa till en </w:t>
      </w:r>
      <w:r w:rsidRPr="00C0203D">
        <w:rPr>
          <w:b/>
        </w:rPr>
        <w:t>specifik vårdgivare</w:t>
      </w:r>
    </w:p>
    <w:p w14:paraId="4EBD504F" w14:textId="77777777" w:rsidR="004A6F8C" w:rsidRDefault="004A6F8C" w:rsidP="00420221">
      <w:pPr>
        <w:pStyle w:val="Liststycke"/>
        <w:numPr>
          <w:ilvl w:val="0"/>
          <w:numId w:val="32"/>
        </w:numPr>
      </w:pPr>
      <w:r>
        <w:t>careUnitId</w:t>
      </w:r>
    </w:p>
    <w:p w14:paraId="02FE5056" w14:textId="5F1FC2C8" w:rsidR="00C0203D" w:rsidRDefault="00C0203D" w:rsidP="00C0203D">
      <w:pPr>
        <w:pStyle w:val="Liststycke"/>
        <w:numPr>
          <w:ilvl w:val="1"/>
          <w:numId w:val="32"/>
        </w:numPr>
      </w:pPr>
      <w:r>
        <w:t xml:space="preserve">För att begränsa till en </w:t>
      </w:r>
      <w:r w:rsidRPr="00C0203D">
        <w:rPr>
          <w:b/>
        </w:rPr>
        <w:t>specifik vårdenhet</w:t>
      </w:r>
    </w:p>
    <w:p w14:paraId="4FBED704" w14:textId="77777777" w:rsidR="004A6F8C" w:rsidRDefault="004A6F8C" w:rsidP="00420221">
      <w:pPr>
        <w:pStyle w:val="Liststycke"/>
        <w:numPr>
          <w:ilvl w:val="0"/>
          <w:numId w:val="32"/>
        </w:numPr>
      </w:pPr>
      <w:r>
        <w:t>sourceSystemId</w:t>
      </w:r>
    </w:p>
    <w:p w14:paraId="0CF8958D" w14:textId="378E09EE" w:rsidR="00C0203D" w:rsidRDefault="00C0203D" w:rsidP="00C0203D">
      <w:pPr>
        <w:pStyle w:val="Liststycke"/>
        <w:numPr>
          <w:ilvl w:val="1"/>
          <w:numId w:val="32"/>
        </w:numPr>
      </w:pPr>
      <w:r>
        <w:t xml:space="preserve">För att begränsa till ett </w:t>
      </w:r>
      <w:r w:rsidRPr="00C0203D">
        <w:rPr>
          <w:b/>
        </w:rPr>
        <w:t>specifikt system</w:t>
      </w:r>
    </w:p>
    <w:p w14:paraId="674B9901" w14:textId="77777777" w:rsidR="000248C6" w:rsidRDefault="000248C6" w:rsidP="00691BF2"/>
    <w:p w14:paraId="5A39B26C" w14:textId="77777777" w:rsidR="00392A78" w:rsidRPr="00E8650F" w:rsidRDefault="00B21F38" w:rsidP="007E47C0">
      <w:pPr>
        <w:rPr>
          <w:color w:val="4F81BD" w:themeColor="accent1"/>
        </w:rPr>
      </w:pPr>
      <w:r>
        <w:t xml:space="preserve">En begäran utan något av parametrarna </w:t>
      </w:r>
      <w:r w:rsidR="00E8650F">
        <w:t>ska inte vara genomförbart och bör</w:t>
      </w:r>
      <w:r>
        <w:t xml:space="preserve"> resultera i ett felme</w:t>
      </w:r>
      <w:r w:rsidR="00F80C49">
        <w:t>ddelande.</w:t>
      </w:r>
    </w:p>
    <w:p w14:paraId="727ECB1F" w14:textId="77777777" w:rsidR="000248C6" w:rsidRDefault="000248C6" w:rsidP="007E47C0">
      <w:pPr>
        <w:rPr>
          <w:sz w:val="22"/>
          <w:u w:val="single"/>
        </w:rPr>
      </w:pPr>
    </w:p>
    <w:p w14:paraId="05436811" w14:textId="77777777" w:rsidR="007E47C0" w:rsidRPr="00C67971" w:rsidRDefault="007E47C0" w:rsidP="007E47C0">
      <w:pPr>
        <w:rPr>
          <w:sz w:val="22"/>
          <w:u w:val="single"/>
        </w:rPr>
      </w:pPr>
      <w:r w:rsidRPr="00C67971">
        <w:rPr>
          <w:sz w:val="22"/>
          <w:u w:val="single"/>
        </w:rPr>
        <w:t xml:space="preserve">Fält </w:t>
      </w:r>
      <w:r w:rsidR="00197D0A">
        <w:rPr>
          <w:sz w:val="22"/>
          <w:u w:val="single"/>
        </w:rPr>
        <w:t>2</w:t>
      </w:r>
      <w:r w:rsidRPr="00C67971">
        <w:rPr>
          <w:sz w:val="22"/>
          <w:u w:val="single"/>
        </w:rPr>
        <w:t xml:space="preserve"> </w:t>
      </w:r>
      <w:r w:rsidR="00A50EE7">
        <w:rPr>
          <w:sz w:val="22"/>
          <w:u w:val="single"/>
        </w:rPr>
        <w:t>–</w:t>
      </w:r>
      <w:r w:rsidRPr="00C67971">
        <w:rPr>
          <w:sz w:val="22"/>
          <w:u w:val="single"/>
        </w:rPr>
        <w:t xml:space="preserve"> </w:t>
      </w:r>
      <w:r w:rsidR="00A50EE7">
        <w:rPr>
          <w:sz w:val="22"/>
          <w:u w:val="single"/>
        </w:rPr>
        <w:t>Observation utförd av vårdpersonal</w:t>
      </w:r>
    </w:p>
    <w:p w14:paraId="05FBF4C6" w14:textId="77777777" w:rsidR="007E47C0" w:rsidRDefault="00A50EE7" w:rsidP="007E47C0">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r w:rsidRPr="00C34B7F">
        <w:rPr>
          <w:i/>
        </w:rPr>
        <w:t>CareUnit</w:t>
      </w:r>
      <w:r>
        <w:t xml:space="preserve"> klassen </w:t>
      </w:r>
      <w:r w:rsidR="0042071F">
        <w:t>ska</w:t>
      </w:r>
      <w:r>
        <w:t xml:space="preserve"> </w:t>
      </w:r>
      <w:r w:rsidR="0042071F">
        <w:t>användas och anges med minst</w:t>
      </w:r>
      <w:r w:rsidR="0042071F" w:rsidRPr="0042071F">
        <w:rPr>
          <w:szCs w:val="20"/>
          <w:lang w:eastAsia="sv-SE"/>
        </w:rPr>
        <w:t xml:space="preserve"> </w:t>
      </w:r>
      <w:r w:rsidR="0042071F" w:rsidRPr="00D95209">
        <w:rPr>
          <w:i/>
          <w:szCs w:val="20"/>
          <w:lang w:eastAsia="sv-SE"/>
        </w:rPr>
        <w:t>CareUnitType.id</w:t>
      </w:r>
      <w:r>
        <w:t>.</w:t>
      </w:r>
    </w:p>
    <w:p w14:paraId="2DEA03EE" w14:textId="77777777" w:rsidR="00A50EE7" w:rsidRDefault="00A50EE7" w:rsidP="007E47C0"/>
    <w:p w14:paraId="05A59D8D" w14:textId="77777777" w:rsidR="00A50EE7" w:rsidRPr="00C67971" w:rsidRDefault="00A50EE7" w:rsidP="00A50EE7">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3D99E6C4" w14:textId="77777777" w:rsidR="00A50EE7" w:rsidRDefault="00C432EF" w:rsidP="00A50EE7">
      <w:r>
        <w:t xml:space="preserve">Då observationen är utförd av personer som inte innefattar vårdpersonal ska </w:t>
      </w:r>
      <w:r w:rsidRPr="00C34B7F">
        <w:rPr>
          <w:i/>
        </w:rPr>
        <w:t>PerformerRole.id</w:t>
      </w:r>
      <w:r>
        <w:t xml:space="preserve"> inte anges. Däremot ska </w:t>
      </w:r>
      <w:r w:rsidRPr="009416BF">
        <w:rPr>
          <w:i/>
        </w:rPr>
        <w:t>Person.name</w:t>
      </w:r>
      <w:r>
        <w:t xml:space="preserve"> tillsättas med namn på </w:t>
      </w:r>
      <w:r w:rsidR="00321974">
        <w:t>observatören</w:t>
      </w:r>
      <w:r>
        <w:t xml:space="preserve">. </w:t>
      </w:r>
    </w:p>
    <w:p w14:paraId="5436BE0D" w14:textId="77777777" w:rsidR="007477E2" w:rsidRDefault="007477E2" w:rsidP="00A50EE7"/>
    <w:p w14:paraId="5325D230" w14:textId="77777777" w:rsidR="007477E2" w:rsidRPr="00C67971" w:rsidRDefault="007477E2" w:rsidP="007477E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6CFD50A1" w14:textId="77777777" w:rsidR="007477E2" w:rsidRPr="0000187C" w:rsidRDefault="007477E2" w:rsidP="007477E2">
      <w:r>
        <w:t xml:space="preserve">Då observationen </w:t>
      </w:r>
      <w:r w:rsidR="0000187C">
        <w:t>inkluderar</w:t>
      </w:r>
      <w:r>
        <w:t xml:space="preserve"> </w:t>
      </w:r>
      <w:r w:rsidRPr="00C34B7F">
        <w:rPr>
          <w:i/>
        </w:rPr>
        <w:t>PerformerRole.id</w:t>
      </w:r>
      <w:r w:rsidR="0000187C">
        <w:t xml:space="preserve"> dvs. involverar vårdpersonal ska minst </w:t>
      </w:r>
      <w:r w:rsidR="0000187C">
        <w:rPr>
          <w:i/>
        </w:rPr>
        <w:t>Location.</w:t>
      </w:r>
      <w:r w:rsidR="00036AED">
        <w:rPr>
          <w:i/>
        </w:rPr>
        <w:t>name</w:t>
      </w:r>
      <w:r w:rsidR="0000187C">
        <w:t xml:space="preserve"> anges. Detta för att </w:t>
      </w:r>
      <w:r w:rsidR="00E862F0">
        <w:t>eliminera risken för missförstånd att observation</w:t>
      </w:r>
      <w:r w:rsidR="00EA4D41">
        <w:t>en</w:t>
      </w:r>
      <w:r w:rsidR="00E862F0">
        <w:t xml:space="preserve"> ska ha skett vid samma plats som CareUnit tillhörigheten för den vårdpersonal som utfört observation</w:t>
      </w:r>
      <w:r w:rsidR="00CA23CC">
        <w:t>en.</w:t>
      </w:r>
    </w:p>
    <w:p w14:paraId="4D0B1E7C" w14:textId="77777777" w:rsidR="00A50EE7" w:rsidRDefault="00A50EE7" w:rsidP="007E47C0"/>
    <w:p w14:paraId="3E9D4766" w14:textId="77777777" w:rsidR="00776D68" w:rsidRPr="00E146AE" w:rsidRDefault="00776D68" w:rsidP="007E47C0">
      <w:pPr>
        <w:pStyle w:val="Rubrik4"/>
      </w:pPr>
      <w:r w:rsidRPr="00E146AE">
        <w:t>Icke funktionella krav</w:t>
      </w:r>
    </w:p>
    <w:p w14:paraId="32C8F16B" w14:textId="77777777" w:rsidR="00776D68" w:rsidRPr="00E146AE" w:rsidRDefault="00901567" w:rsidP="00776D68">
      <w:r w:rsidRPr="00E146AE">
        <w:t>Inga övriga icke funktionella krav.</w:t>
      </w:r>
    </w:p>
    <w:p w14:paraId="61E255C8" w14:textId="77777777" w:rsidR="007E47C0" w:rsidRPr="00E146AE" w:rsidRDefault="007E47C0" w:rsidP="00776D68">
      <w:pPr>
        <w:pStyle w:val="Rubrik5"/>
      </w:pPr>
      <w:r w:rsidRPr="00E146AE">
        <w:t>SLA-krav</w:t>
      </w:r>
    </w:p>
    <w:p w14:paraId="38BFB313" w14:textId="4ECD87EF" w:rsidR="00AD1DA5" w:rsidRDefault="00901567" w:rsidP="00AD1DA5">
      <w:r w:rsidRPr="00E146AE">
        <w:t>Inga avvikande SLA-krav</w:t>
      </w:r>
      <w:bookmarkStart w:id="87" w:name="_Toc369180397"/>
      <w:bookmarkStart w:id="88" w:name="_Toc371334460"/>
    </w:p>
    <w:p w14:paraId="1180A69D" w14:textId="168CF5D5" w:rsidR="00E146AE" w:rsidRDefault="00E146AE">
      <w:pPr>
        <w:spacing w:line="240" w:lineRule="auto"/>
        <w:rPr>
          <w:rFonts w:eastAsia="Times New Roman"/>
          <w:bCs/>
          <w:sz w:val="24"/>
          <w:szCs w:val="26"/>
        </w:rPr>
      </w:pPr>
      <w:r>
        <w:br w:type="page"/>
      </w:r>
    </w:p>
    <w:p w14:paraId="0F849ADF" w14:textId="77777777" w:rsidR="00122981" w:rsidRPr="00122981" w:rsidRDefault="00122981" w:rsidP="00122981">
      <w:pPr>
        <w:pStyle w:val="Rubrik2"/>
      </w:pPr>
      <w:bookmarkStart w:id="89" w:name="_Toc374962137"/>
      <w:r w:rsidRPr="00122981">
        <w:lastRenderedPageBreak/>
        <w:t>Process</w:t>
      </w:r>
      <w:bookmarkEnd w:id="87"/>
      <w:r w:rsidRPr="00122981">
        <w:t>Observation</w:t>
      </w:r>
      <w:bookmarkEnd w:id="88"/>
      <w:bookmarkEnd w:id="89"/>
    </w:p>
    <w:p w14:paraId="6D361B93" w14:textId="1EA2376F" w:rsidR="00122981" w:rsidRPr="00122981" w:rsidRDefault="00134E50" w:rsidP="00122981">
      <w:r>
        <w:t xml:space="preserve">Detta tjänstekontrakt skriver observationsdata. </w:t>
      </w:r>
      <w:r w:rsidR="00122981" w:rsidRPr="00122981">
        <w:t xml:space="preserve">Tjänsten registrerar ett eller flera nya observationer med information om patient, organisatorisk enhet och tillstånd. En observation kan uppdateras genom att ett nytt meddelande med samma </w:t>
      </w:r>
      <w:r w:rsidR="00FB06D1">
        <w:t>observationsid</w:t>
      </w:r>
      <w:r w:rsidR="00122981" w:rsidRPr="00122981">
        <w:t xml:space="preserve"> skickas in. Tjänsten svarar antingen att det har gått b</w:t>
      </w:r>
      <w:r w:rsidR="000F0D7E">
        <w:t xml:space="preserve">ra eller med ett felmeddelande. </w:t>
      </w:r>
      <w:r w:rsidR="00122981" w:rsidRPr="00122981">
        <w:t>Tjänsten kan användas för att registrera hälsotillstånd, diagnoser m.fl.</w:t>
      </w:r>
    </w:p>
    <w:p w14:paraId="4FCCC9F1" w14:textId="77777777" w:rsidR="00122981" w:rsidRPr="00122981" w:rsidRDefault="00122981" w:rsidP="00122981"/>
    <w:p w14:paraId="7E6BFFFC" w14:textId="77777777" w:rsidR="00122981" w:rsidRPr="00122981" w:rsidRDefault="00122981" w:rsidP="00122981">
      <w:pPr>
        <w:pStyle w:val="Rubrik3"/>
      </w:pPr>
      <w:bookmarkStart w:id="90" w:name="_Toc369180398"/>
      <w:bookmarkStart w:id="91" w:name="_Toc371334461"/>
      <w:bookmarkStart w:id="92" w:name="_Toc374962138"/>
      <w:r w:rsidRPr="00122981">
        <w:t>Version</w:t>
      </w:r>
      <w:bookmarkEnd w:id="90"/>
      <w:bookmarkEnd w:id="91"/>
      <w:bookmarkEnd w:id="92"/>
    </w:p>
    <w:p w14:paraId="104853CC" w14:textId="77777777" w:rsidR="00122981" w:rsidRPr="00122981" w:rsidRDefault="00122981" w:rsidP="00122981">
      <w:r w:rsidRPr="00122981">
        <w:t>1.0</w:t>
      </w:r>
    </w:p>
    <w:p w14:paraId="41C3664B" w14:textId="77777777" w:rsidR="00122981" w:rsidRPr="00122981" w:rsidRDefault="00122981" w:rsidP="00122981"/>
    <w:p w14:paraId="00381308" w14:textId="77777777" w:rsidR="00122981" w:rsidRPr="00122981" w:rsidRDefault="00122981" w:rsidP="00122981">
      <w:pPr>
        <w:pStyle w:val="Rubrik3"/>
      </w:pPr>
      <w:bookmarkStart w:id="93" w:name="_Toc369180404"/>
      <w:bookmarkStart w:id="94" w:name="_Toc371334462"/>
      <w:bookmarkStart w:id="95" w:name="_Toc374962139"/>
      <w:r w:rsidRPr="00122981">
        <w:t>Fältregler</w:t>
      </w:r>
      <w:bookmarkEnd w:id="93"/>
      <w:bookmarkEnd w:id="94"/>
      <w:bookmarkEnd w:id="95"/>
    </w:p>
    <w:p w14:paraId="023ECDD6" w14:textId="27FFFDF4" w:rsidR="00FB5A39" w:rsidRDefault="00122981" w:rsidP="00122981">
      <w:r w:rsidRPr="00122981">
        <w:t xml:space="preserve">Nedanstående tabell beskriver varje element i begäran och svar. Har namnet en * finns ytterligare regler för detta element och beskrivs mer i detalj i stycket Regler. </w:t>
      </w:r>
    </w:p>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FB5A39" w:rsidRPr="00F71DFD" w14:paraId="6F141F57" w14:textId="77777777" w:rsidTr="000871FF">
        <w:tc>
          <w:tcPr>
            <w:tcW w:w="2474" w:type="dxa"/>
            <w:shd w:val="clear" w:color="auto" w:fill="D9D9D9" w:themeFill="background1" w:themeFillShade="D9"/>
          </w:tcPr>
          <w:p w14:paraId="77C107F1" w14:textId="77777777" w:rsidR="00FB5A39" w:rsidRPr="00F71DFD" w:rsidRDefault="00FB5A39" w:rsidP="000871FF">
            <w:pPr>
              <w:rPr>
                <w:b/>
              </w:rPr>
            </w:pPr>
            <w:r w:rsidRPr="00F71DFD">
              <w:rPr>
                <w:b/>
              </w:rPr>
              <w:t>Namn</w:t>
            </w:r>
          </w:p>
        </w:tc>
        <w:tc>
          <w:tcPr>
            <w:tcW w:w="2506" w:type="dxa"/>
            <w:shd w:val="clear" w:color="auto" w:fill="D9D9D9" w:themeFill="background1" w:themeFillShade="D9"/>
          </w:tcPr>
          <w:p w14:paraId="435AAB00" w14:textId="77777777" w:rsidR="00FB5A39" w:rsidRPr="00F71DFD" w:rsidRDefault="00FB5A39" w:rsidP="000871FF">
            <w:pPr>
              <w:rPr>
                <w:b/>
              </w:rPr>
            </w:pPr>
            <w:r w:rsidRPr="00F71DFD">
              <w:rPr>
                <w:b/>
              </w:rPr>
              <w:t>Typ</w:t>
            </w:r>
          </w:p>
        </w:tc>
        <w:tc>
          <w:tcPr>
            <w:tcW w:w="2925" w:type="dxa"/>
            <w:shd w:val="clear" w:color="auto" w:fill="D9D9D9" w:themeFill="background1" w:themeFillShade="D9"/>
          </w:tcPr>
          <w:p w14:paraId="085F01FC" w14:textId="77777777" w:rsidR="00FB5A39" w:rsidRPr="00F71DFD" w:rsidRDefault="00FB5A39" w:rsidP="000871FF">
            <w:pPr>
              <w:rPr>
                <w:b/>
              </w:rPr>
            </w:pPr>
            <w:r w:rsidRPr="00F71DFD">
              <w:rPr>
                <w:b/>
              </w:rPr>
              <w:t>Beskrivning</w:t>
            </w:r>
          </w:p>
        </w:tc>
        <w:tc>
          <w:tcPr>
            <w:tcW w:w="1617" w:type="dxa"/>
            <w:shd w:val="clear" w:color="auto" w:fill="D9D9D9" w:themeFill="background1" w:themeFillShade="D9"/>
          </w:tcPr>
          <w:p w14:paraId="3FDBD200" w14:textId="77777777" w:rsidR="00FB5A39" w:rsidRPr="00F71DFD" w:rsidRDefault="00FB5A39" w:rsidP="000871FF">
            <w:pPr>
              <w:rPr>
                <w:b/>
              </w:rPr>
            </w:pPr>
            <w:r w:rsidRPr="00F71DFD">
              <w:rPr>
                <w:b/>
              </w:rPr>
              <w:t>Kardinalitet</w:t>
            </w:r>
          </w:p>
        </w:tc>
      </w:tr>
      <w:tr w:rsidR="00FB5A39" w:rsidRPr="00F71DFD" w14:paraId="2154829B" w14:textId="77777777" w:rsidTr="000871FF">
        <w:tc>
          <w:tcPr>
            <w:tcW w:w="2474" w:type="dxa"/>
          </w:tcPr>
          <w:p w14:paraId="7F0F43B8" w14:textId="24DA9558" w:rsidR="00FB5A39" w:rsidRPr="00F71DFD" w:rsidRDefault="00FB5A39" w:rsidP="000871FF">
            <w:pPr>
              <w:rPr>
                <w:b/>
              </w:rPr>
            </w:pPr>
            <w:r>
              <w:rPr>
                <w:b/>
              </w:rPr>
              <w:t>Begäran</w:t>
            </w:r>
          </w:p>
        </w:tc>
        <w:tc>
          <w:tcPr>
            <w:tcW w:w="2506" w:type="dxa"/>
          </w:tcPr>
          <w:p w14:paraId="07A5D66B" w14:textId="77777777" w:rsidR="00FB5A39" w:rsidRPr="00F71DFD" w:rsidRDefault="00FB5A39" w:rsidP="000871FF">
            <w:pPr>
              <w:rPr>
                <w:b/>
              </w:rPr>
            </w:pPr>
          </w:p>
        </w:tc>
        <w:tc>
          <w:tcPr>
            <w:tcW w:w="2925" w:type="dxa"/>
          </w:tcPr>
          <w:p w14:paraId="001F81FE" w14:textId="77777777" w:rsidR="00FB5A39" w:rsidRPr="00F71DFD" w:rsidRDefault="00FB5A39" w:rsidP="000871FF">
            <w:pPr>
              <w:rPr>
                <w:b/>
              </w:rPr>
            </w:pPr>
          </w:p>
        </w:tc>
        <w:tc>
          <w:tcPr>
            <w:tcW w:w="1617" w:type="dxa"/>
          </w:tcPr>
          <w:p w14:paraId="53CAACD0" w14:textId="60557AAA" w:rsidR="00FB5A39" w:rsidRPr="00F71DFD" w:rsidRDefault="00FB5A39" w:rsidP="000871FF">
            <w:pPr>
              <w:rPr>
                <w:b/>
              </w:rPr>
            </w:pPr>
          </w:p>
        </w:tc>
      </w:tr>
      <w:tr w:rsidR="00FB5A39" w:rsidRPr="008345BA" w14:paraId="61A71AB5" w14:textId="77777777" w:rsidTr="000871FF">
        <w:tc>
          <w:tcPr>
            <w:tcW w:w="2474" w:type="dxa"/>
            <w:shd w:val="clear" w:color="auto" w:fill="D9D9D9" w:themeFill="background1" w:themeFillShade="D9"/>
          </w:tcPr>
          <w:p w14:paraId="42232A68" w14:textId="77777777" w:rsidR="00FB5A39" w:rsidRPr="00475CAA" w:rsidRDefault="00FB5A39" w:rsidP="000871FF">
            <w:r>
              <w:rPr>
                <w:lang w:eastAsia="sv-SE"/>
              </w:rPr>
              <w:t>observation</w:t>
            </w:r>
          </w:p>
        </w:tc>
        <w:tc>
          <w:tcPr>
            <w:tcW w:w="2506" w:type="dxa"/>
            <w:shd w:val="clear" w:color="auto" w:fill="D9D9D9" w:themeFill="background1" w:themeFillShade="D9"/>
          </w:tcPr>
          <w:p w14:paraId="5A1EB72A" w14:textId="77777777" w:rsidR="00FB5A39" w:rsidRPr="00475CAA" w:rsidRDefault="00FB5A39" w:rsidP="000871FF">
            <w:r w:rsidRPr="00475CAA">
              <w:t>ObservationType</w:t>
            </w:r>
          </w:p>
        </w:tc>
        <w:tc>
          <w:tcPr>
            <w:tcW w:w="2925" w:type="dxa"/>
            <w:shd w:val="clear" w:color="auto" w:fill="D9D9D9" w:themeFill="background1" w:themeFillShade="D9"/>
          </w:tcPr>
          <w:p w14:paraId="6765A8DD" w14:textId="77777777" w:rsidR="00FB5A39" w:rsidRPr="008345BA" w:rsidRDefault="00FB5A39" w:rsidP="000871FF"/>
        </w:tc>
        <w:tc>
          <w:tcPr>
            <w:tcW w:w="1617" w:type="dxa"/>
            <w:shd w:val="clear" w:color="auto" w:fill="D9D9D9" w:themeFill="background1" w:themeFillShade="D9"/>
          </w:tcPr>
          <w:p w14:paraId="420C019F" w14:textId="77777777" w:rsidR="00FB5A39" w:rsidRPr="008345BA" w:rsidRDefault="00FB5A39" w:rsidP="000871FF">
            <w:r>
              <w:t>1</w:t>
            </w:r>
          </w:p>
        </w:tc>
      </w:tr>
      <w:tr w:rsidR="00FB5A39" w:rsidRPr="008345BA" w14:paraId="0635523D" w14:textId="77777777" w:rsidTr="000871FF">
        <w:tc>
          <w:tcPr>
            <w:tcW w:w="2474" w:type="dxa"/>
          </w:tcPr>
          <w:p w14:paraId="62B88BCF" w14:textId="77777777" w:rsidR="00FB5A39" w:rsidRPr="008345BA" w:rsidRDefault="00FB5A39" w:rsidP="000871FF">
            <w:r>
              <w:rPr>
                <w:lang w:val="en-GB"/>
              </w:rPr>
              <w:t>ObservationType</w:t>
            </w:r>
            <w:r>
              <w:rPr>
                <w:highlight w:val="white"/>
                <w:lang w:eastAsia="sv-SE"/>
              </w:rPr>
              <w:t>.</w:t>
            </w:r>
            <w:r w:rsidRPr="008345BA">
              <w:rPr>
                <w:highlight w:val="white"/>
                <w:lang w:eastAsia="sv-SE"/>
              </w:rPr>
              <w:t>id</w:t>
            </w:r>
          </w:p>
        </w:tc>
        <w:tc>
          <w:tcPr>
            <w:tcW w:w="2506" w:type="dxa"/>
          </w:tcPr>
          <w:p w14:paraId="5CD88047" w14:textId="77777777" w:rsidR="00FB5A39" w:rsidRPr="008345BA" w:rsidRDefault="00FB5A39" w:rsidP="000871FF">
            <w:r w:rsidRPr="008345BA">
              <w:t>IIType</w:t>
            </w:r>
          </w:p>
        </w:tc>
        <w:tc>
          <w:tcPr>
            <w:tcW w:w="2925" w:type="dxa"/>
          </w:tcPr>
          <w:p w14:paraId="78BE1C33" w14:textId="77777777" w:rsidR="00FB5A39" w:rsidRDefault="00FB5A39" w:rsidP="000871FF">
            <w:pPr>
              <w:rPr>
                <w:rFonts w:cs="Arial"/>
              </w:rPr>
            </w:pPr>
            <w:r>
              <w:rPr>
                <w:rFonts w:cs="Arial"/>
              </w:rPr>
              <w:t xml:space="preserve">Ett unikt värde för själva observationen som också refererar till vilket källsystem informationen kommer ifrån. </w:t>
            </w:r>
          </w:p>
          <w:p w14:paraId="304CCCC2" w14:textId="77777777" w:rsidR="00FB5A39" w:rsidRPr="008345BA" w:rsidRDefault="00FB5A39" w:rsidP="000871FF"/>
        </w:tc>
        <w:tc>
          <w:tcPr>
            <w:tcW w:w="1617" w:type="dxa"/>
          </w:tcPr>
          <w:p w14:paraId="0D580E9D" w14:textId="77777777" w:rsidR="00FB5A39" w:rsidRPr="008345BA" w:rsidRDefault="00FB5A39" w:rsidP="000871FF">
            <w:r w:rsidRPr="008345BA">
              <w:t>1</w:t>
            </w:r>
          </w:p>
        </w:tc>
      </w:tr>
      <w:tr w:rsidR="00FB5A39" w:rsidRPr="009C3D19" w14:paraId="5F5E9897" w14:textId="77777777" w:rsidTr="000871FF">
        <w:tc>
          <w:tcPr>
            <w:tcW w:w="2474" w:type="dxa"/>
            <w:tcBorders>
              <w:top w:val="single" w:sz="4" w:space="0" w:color="auto"/>
              <w:left w:val="single" w:sz="4" w:space="0" w:color="auto"/>
              <w:bottom w:val="single" w:sz="4" w:space="0" w:color="auto"/>
              <w:right w:val="single" w:sz="4" w:space="0" w:color="auto"/>
            </w:tcBorders>
          </w:tcPr>
          <w:p w14:paraId="46A0A049" w14:textId="77777777" w:rsidR="00FB5A39" w:rsidRPr="009C3D19" w:rsidRDefault="00FB5A39" w:rsidP="000871FF">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B31FE38" w14:textId="77777777" w:rsidR="00FB5A39" w:rsidRPr="009C3D19" w:rsidRDefault="00FB5A39" w:rsidP="000871FF">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7F25AD2" w14:textId="77777777" w:rsidR="00FB5A39" w:rsidRPr="009C3D19" w:rsidRDefault="00FB5A39" w:rsidP="000871FF">
            <w:pPr>
              <w:rPr>
                <w:rFonts w:cs="Arial"/>
                <w:i/>
              </w:rPr>
            </w:pPr>
            <w:r w:rsidRPr="009C3D19">
              <w:rPr>
                <w:rFonts w:cs="Arial"/>
                <w:i/>
              </w:rPr>
              <w:t>Root blir då</w:t>
            </w:r>
          </w:p>
          <w:p w14:paraId="57931822" w14:textId="77777777" w:rsidR="00FB5A39" w:rsidRPr="009C3D19" w:rsidRDefault="00FB5A39" w:rsidP="000871FF">
            <w:pPr>
              <w:rPr>
                <w:rFonts w:cs="Arial"/>
                <w:i/>
              </w:rPr>
            </w:pPr>
            <w:r w:rsidRPr="009C3D19">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4111B521" w14:textId="77777777" w:rsidR="00FB5A39" w:rsidRPr="009C3D19" w:rsidRDefault="00FB5A39" w:rsidP="000871FF">
            <w:pPr>
              <w:rPr>
                <w:i/>
              </w:rPr>
            </w:pPr>
            <w:r w:rsidRPr="009C3D19">
              <w:rPr>
                <w:i/>
              </w:rPr>
              <w:t>1</w:t>
            </w:r>
          </w:p>
        </w:tc>
      </w:tr>
      <w:tr w:rsidR="00FB5A39" w:rsidRPr="009C3D19" w14:paraId="0A1F0D96" w14:textId="77777777" w:rsidTr="000871FF">
        <w:tc>
          <w:tcPr>
            <w:tcW w:w="2474" w:type="dxa"/>
            <w:tcBorders>
              <w:top w:val="single" w:sz="4" w:space="0" w:color="auto"/>
              <w:left w:val="single" w:sz="4" w:space="0" w:color="auto"/>
              <w:bottom w:val="single" w:sz="4" w:space="0" w:color="auto"/>
              <w:right w:val="single" w:sz="4" w:space="0" w:color="auto"/>
            </w:tcBorders>
          </w:tcPr>
          <w:p w14:paraId="4B10BE62" w14:textId="77777777" w:rsidR="00FB5A39" w:rsidRPr="009C3D19" w:rsidRDefault="00FB5A39" w:rsidP="000871FF">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5C649429" w14:textId="77777777" w:rsidR="00FB5A39" w:rsidRPr="009C3D19" w:rsidRDefault="00FB5A39" w:rsidP="000871FF">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994CB94" w14:textId="77777777" w:rsidR="00FB5A39" w:rsidRPr="009C3D19" w:rsidRDefault="00FB5A39" w:rsidP="000871FF">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7C52A8B4" w14:textId="77777777" w:rsidR="00FB5A39" w:rsidRPr="009C3D19" w:rsidRDefault="00FB5A39" w:rsidP="000871FF">
            <w:pPr>
              <w:rPr>
                <w:i/>
              </w:rPr>
            </w:pPr>
            <w:r w:rsidRPr="009C3D19">
              <w:rPr>
                <w:i/>
              </w:rPr>
              <w:t>1</w:t>
            </w:r>
          </w:p>
        </w:tc>
      </w:tr>
      <w:tr w:rsidR="00FB5A39" w:rsidRPr="008345BA" w14:paraId="7516B71F" w14:textId="77777777" w:rsidTr="000871FF">
        <w:tc>
          <w:tcPr>
            <w:tcW w:w="2474" w:type="dxa"/>
          </w:tcPr>
          <w:p w14:paraId="6458E146" w14:textId="77777777" w:rsidR="00FB5A39" w:rsidRPr="008345BA" w:rsidRDefault="00FB5A39" w:rsidP="000871FF">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40C71398" w14:textId="77777777" w:rsidR="00FB5A39" w:rsidRPr="008345BA" w:rsidRDefault="00FB5A39" w:rsidP="000871FF">
            <w:r w:rsidRPr="008345BA">
              <w:t>CVType</w:t>
            </w:r>
          </w:p>
        </w:tc>
        <w:tc>
          <w:tcPr>
            <w:tcW w:w="2925" w:type="dxa"/>
          </w:tcPr>
          <w:p w14:paraId="30478DE7" w14:textId="77777777" w:rsidR="00FB5A39" w:rsidRPr="000248C6" w:rsidRDefault="00FB5A39" w:rsidP="000871FF">
            <w:r w:rsidRPr="008345BA">
              <w:rPr>
                <w:rFonts w:cs="Arial"/>
              </w:rPr>
              <w:t>Anger vilken typ av observation det gäller.</w:t>
            </w:r>
          </w:p>
        </w:tc>
        <w:tc>
          <w:tcPr>
            <w:tcW w:w="1617" w:type="dxa"/>
          </w:tcPr>
          <w:p w14:paraId="441BAF09" w14:textId="77777777" w:rsidR="00FB5A39" w:rsidRPr="008345BA" w:rsidRDefault="00FB5A39" w:rsidP="000871FF">
            <w:r w:rsidRPr="008345BA">
              <w:t>1</w:t>
            </w:r>
          </w:p>
        </w:tc>
      </w:tr>
      <w:tr w:rsidR="00FB5A39" w:rsidRPr="009C3D19" w14:paraId="36AA481F" w14:textId="77777777" w:rsidTr="000871FF">
        <w:tc>
          <w:tcPr>
            <w:tcW w:w="2474" w:type="dxa"/>
            <w:tcBorders>
              <w:top w:val="single" w:sz="4" w:space="0" w:color="auto"/>
              <w:left w:val="single" w:sz="4" w:space="0" w:color="auto"/>
              <w:bottom w:val="single" w:sz="4" w:space="0" w:color="auto"/>
              <w:right w:val="single" w:sz="4" w:space="0" w:color="auto"/>
            </w:tcBorders>
          </w:tcPr>
          <w:p w14:paraId="037C0BB7" w14:textId="77777777" w:rsidR="00FB5A39" w:rsidRPr="009C3D19" w:rsidRDefault="00FB5A39" w:rsidP="000871FF">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48DA0AE0" w14:textId="77777777" w:rsidR="00FB5A39" w:rsidRPr="009C3D19" w:rsidRDefault="00FB5A39" w:rsidP="000871FF">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FE01155" w14:textId="77777777" w:rsidR="00FB5A39" w:rsidRPr="009C3D19" w:rsidRDefault="00FB5A39" w:rsidP="000871FF">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0205E18B" w14:textId="77777777" w:rsidR="00FB5A39" w:rsidRPr="009C3D19" w:rsidRDefault="00FB5A39" w:rsidP="000871FF">
            <w:pPr>
              <w:rPr>
                <w:i/>
              </w:rPr>
            </w:pPr>
            <w:r w:rsidRPr="009C3D19">
              <w:rPr>
                <w:i/>
              </w:rPr>
              <w:t>1</w:t>
            </w:r>
          </w:p>
        </w:tc>
      </w:tr>
      <w:tr w:rsidR="00FB5A39" w:rsidRPr="009C3D19" w14:paraId="732DD3D8" w14:textId="77777777" w:rsidTr="000871FF">
        <w:tc>
          <w:tcPr>
            <w:tcW w:w="2474" w:type="dxa"/>
            <w:tcBorders>
              <w:top w:val="single" w:sz="4" w:space="0" w:color="auto"/>
              <w:left w:val="single" w:sz="4" w:space="0" w:color="auto"/>
              <w:bottom w:val="single" w:sz="4" w:space="0" w:color="auto"/>
              <w:right w:val="single" w:sz="4" w:space="0" w:color="auto"/>
            </w:tcBorders>
          </w:tcPr>
          <w:p w14:paraId="3D9D90B3" w14:textId="77777777" w:rsidR="00FB5A39" w:rsidRPr="009C3D19" w:rsidRDefault="00FB5A39" w:rsidP="000871FF">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60C4FFC9" w14:textId="77777777" w:rsidR="00FB5A39" w:rsidRPr="009C3D19" w:rsidRDefault="00FB5A39" w:rsidP="000871FF">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095BD48" w14:textId="77777777" w:rsidR="00FB5A39" w:rsidRPr="009C3D19" w:rsidRDefault="00FB5A39" w:rsidP="000871FF">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0B8B1EEB" w14:textId="77777777" w:rsidR="00FB5A39" w:rsidRPr="009C3D19" w:rsidRDefault="00FB5A39" w:rsidP="000871FF">
            <w:pPr>
              <w:rPr>
                <w:i/>
              </w:rPr>
            </w:pPr>
            <w:r w:rsidRPr="009C3D19">
              <w:rPr>
                <w:i/>
              </w:rPr>
              <w:t>1</w:t>
            </w:r>
          </w:p>
        </w:tc>
      </w:tr>
      <w:tr w:rsidR="00FB5A39" w:rsidRPr="009C3D19" w14:paraId="3BB56966" w14:textId="77777777" w:rsidTr="000871FF">
        <w:tc>
          <w:tcPr>
            <w:tcW w:w="2474" w:type="dxa"/>
            <w:tcBorders>
              <w:top w:val="single" w:sz="4" w:space="0" w:color="auto"/>
              <w:left w:val="single" w:sz="4" w:space="0" w:color="auto"/>
              <w:bottom w:val="single" w:sz="4" w:space="0" w:color="auto"/>
              <w:right w:val="single" w:sz="4" w:space="0" w:color="auto"/>
            </w:tcBorders>
          </w:tcPr>
          <w:p w14:paraId="4024ECD5" w14:textId="77777777" w:rsidR="00FB5A39" w:rsidRPr="009C3D19" w:rsidRDefault="00FB5A39" w:rsidP="000871FF">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639E8410" w14:textId="77777777" w:rsidR="00FB5A39" w:rsidRPr="009C3D19" w:rsidRDefault="00FB5A39" w:rsidP="000871FF">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533D4E1A" w14:textId="77777777" w:rsidR="00FB5A39" w:rsidRPr="009C3D19" w:rsidRDefault="00FB5A39" w:rsidP="000871FF">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1EA11AF" w14:textId="77777777" w:rsidR="00FB5A39" w:rsidRPr="009C3D19" w:rsidRDefault="00FB5A39" w:rsidP="000871FF">
            <w:pPr>
              <w:rPr>
                <w:i/>
              </w:rPr>
            </w:pPr>
            <w:r w:rsidRPr="009C3D19">
              <w:rPr>
                <w:i/>
              </w:rPr>
              <w:t>0..1</w:t>
            </w:r>
          </w:p>
        </w:tc>
      </w:tr>
      <w:tr w:rsidR="00FB5A39" w:rsidRPr="009C3D19" w14:paraId="314513B3" w14:textId="77777777" w:rsidTr="000871FF">
        <w:tc>
          <w:tcPr>
            <w:tcW w:w="2474" w:type="dxa"/>
            <w:tcBorders>
              <w:top w:val="single" w:sz="4" w:space="0" w:color="auto"/>
              <w:left w:val="single" w:sz="4" w:space="0" w:color="auto"/>
              <w:bottom w:val="single" w:sz="4" w:space="0" w:color="auto"/>
              <w:right w:val="single" w:sz="4" w:space="0" w:color="auto"/>
            </w:tcBorders>
          </w:tcPr>
          <w:p w14:paraId="39994D97" w14:textId="77777777" w:rsidR="00FB5A39" w:rsidRPr="009C3D19" w:rsidRDefault="00FB5A39" w:rsidP="000871FF">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49426409" w14:textId="77777777" w:rsidR="00FB5A39" w:rsidRPr="009C3D19" w:rsidRDefault="00FB5A39" w:rsidP="000871FF">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304805E" w14:textId="77777777" w:rsidR="00FB5A39" w:rsidRPr="009C3D19" w:rsidRDefault="00FB5A39" w:rsidP="000871FF">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EBD5A7C" w14:textId="77777777" w:rsidR="00FB5A39" w:rsidRPr="009C3D19" w:rsidRDefault="00FB5A39" w:rsidP="000871FF">
            <w:pPr>
              <w:rPr>
                <w:i/>
              </w:rPr>
            </w:pPr>
            <w:r w:rsidRPr="009C3D19">
              <w:rPr>
                <w:i/>
              </w:rPr>
              <w:t>0..1</w:t>
            </w:r>
          </w:p>
        </w:tc>
      </w:tr>
      <w:tr w:rsidR="00FB5A39" w:rsidRPr="009C3D19" w14:paraId="757E1B9F" w14:textId="77777777" w:rsidTr="000871FF">
        <w:tc>
          <w:tcPr>
            <w:tcW w:w="2474" w:type="dxa"/>
            <w:tcBorders>
              <w:top w:val="single" w:sz="4" w:space="0" w:color="auto"/>
              <w:left w:val="single" w:sz="4" w:space="0" w:color="auto"/>
              <w:bottom w:val="single" w:sz="4" w:space="0" w:color="auto"/>
              <w:right w:val="single" w:sz="4" w:space="0" w:color="auto"/>
            </w:tcBorders>
          </w:tcPr>
          <w:p w14:paraId="42118CE6" w14:textId="77777777" w:rsidR="00FB5A39" w:rsidRPr="009C3D19" w:rsidRDefault="00FB5A39" w:rsidP="000871FF">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6572959" w14:textId="77777777" w:rsidR="00FB5A39" w:rsidRPr="009C3D19" w:rsidRDefault="00FB5A39" w:rsidP="000871FF">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8DA1459" w14:textId="77777777" w:rsidR="00FB5A39" w:rsidRPr="009C3D19" w:rsidRDefault="00FB5A39" w:rsidP="000871FF">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714B6C13" w14:textId="77777777" w:rsidR="00FB5A39" w:rsidRPr="009C3D19" w:rsidRDefault="00FB5A39" w:rsidP="000871FF">
            <w:pPr>
              <w:rPr>
                <w:i/>
              </w:rPr>
            </w:pPr>
            <w:r w:rsidRPr="009C3D19">
              <w:rPr>
                <w:i/>
              </w:rPr>
              <w:t>0..1</w:t>
            </w:r>
          </w:p>
        </w:tc>
      </w:tr>
      <w:tr w:rsidR="00FB5A39" w:rsidRPr="00B3537C" w14:paraId="1CB366F9" w14:textId="77777777" w:rsidTr="000871FF">
        <w:tc>
          <w:tcPr>
            <w:tcW w:w="2474" w:type="dxa"/>
            <w:tcBorders>
              <w:top w:val="single" w:sz="4" w:space="0" w:color="auto"/>
              <w:left w:val="single" w:sz="4" w:space="0" w:color="auto"/>
              <w:bottom w:val="single" w:sz="4" w:space="0" w:color="auto"/>
              <w:right w:val="single" w:sz="4" w:space="0" w:color="auto"/>
            </w:tcBorders>
          </w:tcPr>
          <w:p w14:paraId="01F69362" w14:textId="77777777" w:rsidR="00FB5A39" w:rsidRPr="00B400A7" w:rsidRDefault="00FB5A39" w:rsidP="000871FF">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6B80CA60" w14:textId="77777777" w:rsidR="00FB5A39" w:rsidRPr="00B3537C" w:rsidRDefault="00FB5A39" w:rsidP="000871FF">
            <w:r w:rsidRPr="00B3537C">
              <w:t>CVType</w:t>
            </w:r>
          </w:p>
        </w:tc>
        <w:tc>
          <w:tcPr>
            <w:tcW w:w="2925" w:type="dxa"/>
            <w:tcBorders>
              <w:top w:val="single" w:sz="4" w:space="0" w:color="auto"/>
              <w:left w:val="single" w:sz="4" w:space="0" w:color="auto"/>
              <w:bottom w:val="single" w:sz="4" w:space="0" w:color="auto"/>
              <w:right w:val="single" w:sz="4" w:space="0" w:color="auto"/>
            </w:tcBorders>
          </w:tcPr>
          <w:p w14:paraId="46E0B26C" w14:textId="77777777" w:rsidR="00FB5A39" w:rsidRPr="00B3537C" w:rsidRDefault="00FB5A39" w:rsidP="000871FF">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3529B938" w14:textId="77777777" w:rsidR="00FB5A39" w:rsidRPr="00B3537C" w:rsidRDefault="00FB5A39" w:rsidP="000871FF">
            <w:r>
              <w:t>0..1</w:t>
            </w:r>
          </w:p>
        </w:tc>
      </w:tr>
      <w:tr w:rsidR="00FB5A39" w:rsidRPr="00B3537C" w14:paraId="57EC61A3" w14:textId="77777777" w:rsidTr="000871FF">
        <w:tc>
          <w:tcPr>
            <w:tcW w:w="2474" w:type="dxa"/>
            <w:tcBorders>
              <w:top w:val="single" w:sz="4" w:space="0" w:color="auto"/>
              <w:left w:val="single" w:sz="4" w:space="0" w:color="auto"/>
              <w:bottom w:val="single" w:sz="4" w:space="0" w:color="auto"/>
              <w:right w:val="single" w:sz="4" w:space="0" w:color="auto"/>
            </w:tcBorders>
          </w:tcPr>
          <w:p w14:paraId="298218D4" w14:textId="77777777" w:rsidR="00FB5A39" w:rsidRPr="00B3537C" w:rsidRDefault="00FB5A39" w:rsidP="000871FF">
            <w:pPr>
              <w:rPr>
                <w:i/>
                <w:lang w:eastAsia="sv-SE"/>
              </w:rPr>
            </w:pPr>
            <w:r w:rsidRPr="007F753C">
              <w:rPr>
                <w:i/>
              </w:rPr>
              <w:lastRenderedPageBreak/>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EFF4398" w14:textId="77777777" w:rsidR="00FB5A39" w:rsidRPr="00B3537C" w:rsidRDefault="00FB5A39" w:rsidP="000871F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1D12278" w14:textId="77777777" w:rsidR="00FB5A39" w:rsidRPr="00B3537C" w:rsidRDefault="00FB5A39" w:rsidP="000871FF">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6F241FFF" w14:textId="77777777" w:rsidR="00FB5A39" w:rsidRPr="00B3537C" w:rsidRDefault="00FB5A39" w:rsidP="000871FF">
            <w:pPr>
              <w:rPr>
                <w:i/>
              </w:rPr>
            </w:pPr>
            <w:r w:rsidRPr="00B3537C">
              <w:rPr>
                <w:i/>
              </w:rPr>
              <w:t>1</w:t>
            </w:r>
          </w:p>
        </w:tc>
      </w:tr>
      <w:tr w:rsidR="00FB5A39" w:rsidRPr="00B3537C" w14:paraId="7AE11A22" w14:textId="77777777" w:rsidTr="000871FF">
        <w:tc>
          <w:tcPr>
            <w:tcW w:w="2474" w:type="dxa"/>
            <w:tcBorders>
              <w:top w:val="single" w:sz="4" w:space="0" w:color="auto"/>
              <w:left w:val="single" w:sz="4" w:space="0" w:color="auto"/>
              <w:bottom w:val="single" w:sz="4" w:space="0" w:color="auto"/>
              <w:right w:val="single" w:sz="4" w:space="0" w:color="auto"/>
            </w:tcBorders>
          </w:tcPr>
          <w:p w14:paraId="226A888D" w14:textId="77777777" w:rsidR="00FB5A39" w:rsidRPr="00B3537C" w:rsidRDefault="00FB5A39" w:rsidP="000871FF">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C0556FF" w14:textId="77777777" w:rsidR="00FB5A39" w:rsidRPr="00B3537C" w:rsidRDefault="00FB5A39" w:rsidP="000871F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3E7634F" w14:textId="77777777" w:rsidR="00FB5A39" w:rsidRPr="00B3537C" w:rsidRDefault="00FB5A39" w:rsidP="000871FF">
            <w:pPr>
              <w:rPr>
                <w:rFonts w:cs="Arial"/>
                <w:i/>
              </w:rPr>
            </w:pPr>
            <w:r w:rsidRPr="00B3537C">
              <w:rPr>
                <w:rFonts w:cs="Arial"/>
                <w:i/>
              </w:rPr>
              <w:t xml:space="preserve">Kodsystem för angiven kod för riktningstypen. Ska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7ED98C1C" w14:textId="77777777" w:rsidR="00FB5A39" w:rsidRPr="00B3537C" w:rsidRDefault="00FB5A39" w:rsidP="000871FF">
            <w:pPr>
              <w:rPr>
                <w:i/>
              </w:rPr>
            </w:pPr>
            <w:r w:rsidRPr="00B3537C">
              <w:rPr>
                <w:i/>
              </w:rPr>
              <w:t>1</w:t>
            </w:r>
          </w:p>
        </w:tc>
      </w:tr>
      <w:tr w:rsidR="00FB5A39" w:rsidRPr="00B3537C" w14:paraId="75881C77" w14:textId="77777777" w:rsidTr="000871FF">
        <w:tc>
          <w:tcPr>
            <w:tcW w:w="2474" w:type="dxa"/>
            <w:tcBorders>
              <w:top w:val="single" w:sz="4" w:space="0" w:color="auto"/>
              <w:left w:val="single" w:sz="4" w:space="0" w:color="auto"/>
              <w:bottom w:val="single" w:sz="4" w:space="0" w:color="auto"/>
              <w:right w:val="single" w:sz="4" w:space="0" w:color="auto"/>
            </w:tcBorders>
          </w:tcPr>
          <w:p w14:paraId="28B4963F" w14:textId="77777777" w:rsidR="00FB5A39" w:rsidRPr="00B3537C" w:rsidRDefault="00FB5A39" w:rsidP="000871FF">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32F4A729" w14:textId="77777777" w:rsidR="00FB5A39" w:rsidRPr="00B3537C" w:rsidRDefault="00FB5A39" w:rsidP="000871F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EBD932D" w14:textId="77777777" w:rsidR="00FB5A39" w:rsidRPr="00B3537C" w:rsidRDefault="00FB5A39" w:rsidP="000871FF">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9C429E5" w14:textId="77777777" w:rsidR="00FB5A39" w:rsidRPr="00B3537C" w:rsidRDefault="00FB5A39" w:rsidP="000871FF">
            <w:pPr>
              <w:rPr>
                <w:i/>
              </w:rPr>
            </w:pPr>
            <w:r w:rsidRPr="00B3537C">
              <w:rPr>
                <w:i/>
              </w:rPr>
              <w:t>0..1</w:t>
            </w:r>
          </w:p>
        </w:tc>
      </w:tr>
      <w:tr w:rsidR="00FB5A39" w:rsidRPr="00B3537C" w14:paraId="0537AEC1" w14:textId="77777777" w:rsidTr="000871FF">
        <w:tc>
          <w:tcPr>
            <w:tcW w:w="2474" w:type="dxa"/>
            <w:tcBorders>
              <w:top w:val="single" w:sz="4" w:space="0" w:color="auto"/>
              <w:left w:val="single" w:sz="4" w:space="0" w:color="auto"/>
              <w:bottom w:val="single" w:sz="4" w:space="0" w:color="auto"/>
              <w:right w:val="single" w:sz="4" w:space="0" w:color="auto"/>
            </w:tcBorders>
          </w:tcPr>
          <w:p w14:paraId="01B8FF30" w14:textId="77777777" w:rsidR="00FB5A39" w:rsidRPr="00B3537C" w:rsidRDefault="00FB5A39" w:rsidP="000871FF">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12294F4" w14:textId="77777777" w:rsidR="00FB5A39" w:rsidRPr="00B3537C" w:rsidRDefault="00FB5A39" w:rsidP="000871F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6B9172F" w14:textId="77777777" w:rsidR="00FB5A39" w:rsidRPr="00B3537C" w:rsidRDefault="00FB5A39" w:rsidP="000871FF">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5BB1594" w14:textId="77777777" w:rsidR="00FB5A39" w:rsidRPr="00B3537C" w:rsidRDefault="00FB5A39" w:rsidP="000871FF">
            <w:pPr>
              <w:rPr>
                <w:i/>
              </w:rPr>
            </w:pPr>
            <w:r w:rsidRPr="00B3537C">
              <w:rPr>
                <w:i/>
              </w:rPr>
              <w:t>0..1</w:t>
            </w:r>
          </w:p>
        </w:tc>
      </w:tr>
      <w:tr w:rsidR="00FB5A39" w:rsidRPr="00891180" w14:paraId="36D04ED4" w14:textId="77777777" w:rsidTr="000871FF">
        <w:tc>
          <w:tcPr>
            <w:tcW w:w="2474" w:type="dxa"/>
            <w:tcBorders>
              <w:top w:val="single" w:sz="4" w:space="0" w:color="auto"/>
              <w:left w:val="single" w:sz="4" w:space="0" w:color="auto"/>
              <w:bottom w:val="single" w:sz="4" w:space="0" w:color="auto"/>
              <w:right w:val="single" w:sz="4" w:space="0" w:color="auto"/>
            </w:tcBorders>
          </w:tcPr>
          <w:p w14:paraId="4437C960" w14:textId="77777777" w:rsidR="00FB5A39" w:rsidRPr="00B3537C" w:rsidRDefault="00FB5A39" w:rsidP="000871FF">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2B35489C" w14:textId="77777777" w:rsidR="00FB5A39" w:rsidRPr="00B3537C" w:rsidRDefault="00FB5A39" w:rsidP="000871F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2F4F41" w14:textId="77777777" w:rsidR="00FB5A39" w:rsidRPr="00B3537C" w:rsidRDefault="00FB5A39" w:rsidP="000871FF">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0004E7F" w14:textId="77777777" w:rsidR="00FB5A39" w:rsidRPr="0004779B" w:rsidRDefault="00FB5A39" w:rsidP="000871FF">
            <w:pPr>
              <w:rPr>
                <w:i/>
              </w:rPr>
            </w:pPr>
            <w:r w:rsidRPr="00B3537C">
              <w:rPr>
                <w:i/>
              </w:rPr>
              <w:t>0..1</w:t>
            </w:r>
          </w:p>
        </w:tc>
      </w:tr>
      <w:tr w:rsidR="00FB5A39" w:rsidRPr="008345BA" w14:paraId="2AD72F40" w14:textId="77777777" w:rsidTr="000871FF">
        <w:tc>
          <w:tcPr>
            <w:tcW w:w="2474" w:type="dxa"/>
          </w:tcPr>
          <w:p w14:paraId="706CFC0C" w14:textId="77777777" w:rsidR="00FB5A39" w:rsidRPr="008345BA" w:rsidRDefault="00FB5A39" w:rsidP="000871FF">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200E3AD1" w14:textId="77777777" w:rsidR="00FB5A39" w:rsidRPr="008345BA" w:rsidRDefault="00FB5A39" w:rsidP="000871FF">
            <w:r w:rsidRPr="008345BA">
              <w:rPr>
                <w:rFonts w:cs="Arial"/>
                <w:color w:val="000000"/>
                <w:highlight w:val="white"/>
                <w:lang w:eastAsia="sv-SE"/>
              </w:rPr>
              <w:t>TimePeriodType</w:t>
            </w:r>
          </w:p>
        </w:tc>
        <w:tc>
          <w:tcPr>
            <w:tcW w:w="2925" w:type="dxa"/>
          </w:tcPr>
          <w:p w14:paraId="5CF3317A" w14:textId="77777777" w:rsidR="00FB5A39" w:rsidRPr="008345BA" w:rsidRDefault="00FB5A39" w:rsidP="000871FF">
            <w:pPr>
              <w:rPr>
                <w:rFonts w:cs="Arial"/>
              </w:rPr>
            </w:pPr>
            <w:r w:rsidRPr="008345BA">
              <w:rPr>
                <w:rFonts w:cs="Arial"/>
              </w:rPr>
              <w:t>Tid</w:t>
            </w:r>
            <w:r>
              <w:rPr>
                <w:rFonts w:cs="Arial"/>
              </w:rPr>
              <w:t>speriod</w:t>
            </w:r>
            <w:r w:rsidRPr="008345BA">
              <w:rPr>
                <w:rFonts w:cs="Arial"/>
              </w:rPr>
              <w:t xml:space="preserve"> för observationen. </w:t>
            </w:r>
          </w:p>
          <w:p w14:paraId="78BDEF15" w14:textId="77777777" w:rsidR="00FB5A39" w:rsidRPr="007823FF" w:rsidRDefault="00FB5A39" w:rsidP="000871FF">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2989E9B3" w14:textId="77777777" w:rsidR="00FB5A39" w:rsidRPr="008345BA" w:rsidRDefault="00FB5A39" w:rsidP="000871FF">
            <w:r w:rsidRPr="008345BA">
              <w:t>1</w:t>
            </w:r>
          </w:p>
        </w:tc>
      </w:tr>
      <w:tr w:rsidR="00FB5A39" w:rsidRPr="009C3D19" w14:paraId="012908C2" w14:textId="77777777" w:rsidTr="000871FF">
        <w:tc>
          <w:tcPr>
            <w:tcW w:w="2474" w:type="dxa"/>
            <w:tcBorders>
              <w:top w:val="single" w:sz="4" w:space="0" w:color="auto"/>
              <w:left w:val="single" w:sz="4" w:space="0" w:color="auto"/>
              <w:bottom w:val="single" w:sz="4" w:space="0" w:color="auto"/>
              <w:right w:val="single" w:sz="4" w:space="0" w:color="auto"/>
            </w:tcBorders>
          </w:tcPr>
          <w:p w14:paraId="1C3C7F12" w14:textId="77777777" w:rsidR="00FB5A39" w:rsidRPr="009C3D19" w:rsidRDefault="00FB5A39" w:rsidP="000871FF">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7E3A0B1" w14:textId="77777777" w:rsidR="00FB5A39" w:rsidRPr="009C3D19" w:rsidRDefault="00FB5A39" w:rsidP="000871FF">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2988742" w14:textId="77777777" w:rsidR="00FB5A39" w:rsidRPr="009C3D19" w:rsidRDefault="00FB5A39" w:rsidP="000871FF">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4089CA77" w14:textId="77777777" w:rsidR="00FB5A39" w:rsidRPr="009C3D19" w:rsidRDefault="00FB5A39" w:rsidP="000871FF">
            <w:pPr>
              <w:rPr>
                <w:i/>
              </w:rPr>
            </w:pPr>
            <w:r>
              <w:rPr>
                <w:i/>
              </w:rPr>
              <w:t>1</w:t>
            </w:r>
          </w:p>
        </w:tc>
      </w:tr>
      <w:tr w:rsidR="00FB5A39" w:rsidRPr="009C3D19" w14:paraId="0008E636" w14:textId="77777777" w:rsidTr="000871FF">
        <w:tc>
          <w:tcPr>
            <w:tcW w:w="2474" w:type="dxa"/>
            <w:tcBorders>
              <w:top w:val="single" w:sz="4" w:space="0" w:color="auto"/>
              <w:left w:val="single" w:sz="4" w:space="0" w:color="auto"/>
              <w:bottom w:val="single" w:sz="4" w:space="0" w:color="auto"/>
              <w:right w:val="single" w:sz="4" w:space="0" w:color="auto"/>
            </w:tcBorders>
          </w:tcPr>
          <w:p w14:paraId="1E419F92" w14:textId="77777777" w:rsidR="00FB5A39" w:rsidRPr="009C3D19" w:rsidRDefault="00FB5A39" w:rsidP="000871FF">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56935425" w14:textId="77777777" w:rsidR="00FB5A39" w:rsidRPr="009C3D19" w:rsidRDefault="00FB5A39" w:rsidP="000871FF">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6D0FE5F2" w14:textId="77777777" w:rsidR="00FB5A39" w:rsidRPr="009C3D19" w:rsidRDefault="00FB5A39" w:rsidP="000871FF">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15F556A0" w14:textId="77777777" w:rsidR="00FB5A39" w:rsidRPr="009C3D19" w:rsidRDefault="00FB5A39" w:rsidP="000871FF">
            <w:pPr>
              <w:rPr>
                <w:i/>
              </w:rPr>
            </w:pPr>
            <w:r>
              <w:rPr>
                <w:i/>
              </w:rPr>
              <w:t>0..1</w:t>
            </w:r>
          </w:p>
        </w:tc>
      </w:tr>
      <w:tr w:rsidR="00FB5A39" w:rsidRPr="008345BA" w14:paraId="26E20B4E" w14:textId="77777777" w:rsidTr="000871FF">
        <w:tc>
          <w:tcPr>
            <w:tcW w:w="2474" w:type="dxa"/>
          </w:tcPr>
          <w:p w14:paraId="70744DED" w14:textId="77777777" w:rsidR="00FB5A39" w:rsidRPr="008345BA" w:rsidRDefault="00FB5A39" w:rsidP="000871FF">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38DE72AA" w14:textId="77777777" w:rsidR="00FB5A39" w:rsidRPr="008345BA" w:rsidRDefault="00FB5A39" w:rsidP="000871FF">
            <w:pPr>
              <w:rPr>
                <w:lang w:val="en-GB"/>
              </w:rPr>
            </w:pPr>
            <w:r w:rsidRPr="008345BA">
              <w:rPr>
                <w:lang w:val="en-GB"/>
              </w:rPr>
              <w:t>CVType</w:t>
            </w:r>
          </w:p>
        </w:tc>
        <w:tc>
          <w:tcPr>
            <w:tcW w:w="2925" w:type="dxa"/>
          </w:tcPr>
          <w:p w14:paraId="48E1A4B8" w14:textId="77777777" w:rsidR="00FB5A39" w:rsidRPr="00A11060" w:rsidRDefault="00FB5A39" w:rsidP="000871FF">
            <w:pPr>
              <w:rPr>
                <w:rFonts w:cs="Arial"/>
              </w:rPr>
            </w:pPr>
            <w:r w:rsidRPr="008345BA">
              <w:rPr>
                <w:rFonts w:cs="Arial"/>
              </w:rPr>
              <w:t xml:space="preserve">Metod eller ansats som ligger bakom observationen. T.ex. MPQ </w:t>
            </w:r>
            <w:r>
              <w:rPr>
                <w:rFonts w:cs="Arial"/>
              </w:rPr>
              <w:t>smärtskalan 1-10.</w:t>
            </w:r>
          </w:p>
        </w:tc>
        <w:tc>
          <w:tcPr>
            <w:tcW w:w="1617" w:type="dxa"/>
          </w:tcPr>
          <w:p w14:paraId="13791331" w14:textId="77777777" w:rsidR="00FB5A39" w:rsidRPr="008345BA" w:rsidRDefault="00FB5A39" w:rsidP="000871FF">
            <w:r w:rsidRPr="008345BA">
              <w:t>0..1</w:t>
            </w:r>
          </w:p>
        </w:tc>
      </w:tr>
      <w:tr w:rsidR="00FB5A39" w:rsidRPr="00674765" w14:paraId="7322AF8F" w14:textId="77777777" w:rsidTr="000871FF">
        <w:tc>
          <w:tcPr>
            <w:tcW w:w="2474" w:type="dxa"/>
            <w:tcBorders>
              <w:top w:val="single" w:sz="4" w:space="0" w:color="auto"/>
              <w:left w:val="single" w:sz="4" w:space="0" w:color="auto"/>
              <w:bottom w:val="single" w:sz="4" w:space="0" w:color="auto"/>
              <w:right w:val="single" w:sz="4" w:space="0" w:color="auto"/>
            </w:tcBorders>
          </w:tcPr>
          <w:p w14:paraId="48D87445" w14:textId="77777777" w:rsidR="00FB5A39" w:rsidRPr="00674765" w:rsidRDefault="00FB5A39" w:rsidP="000871FF">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2F1591A" w14:textId="77777777" w:rsidR="00FB5A39" w:rsidRPr="00674765" w:rsidRDefault="00FB5A39" w:rsidP="000871FF">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F412B5" w14:textId="77777777" w:rsidR="00FB5A39" w:rsidRPr="00674765" w:rsidRDefault="00FB5A39" w:rsidP="000871FF">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017EA8E9" w14:textId="77777777" w:rsidR="00FB5A39" w:rsidRPr="00674765" w:rsidRDefault="00FB5A39" w:rsidP="000871FF">
            <w:pPr>
              <w:rPr>
                <w:i/>
              </w:rPr>
            </w:pPr>
            <w:r w:rsidRPr="00674765">
              <w:rPr>
                <w:i/>
              </w:rPr>
              <w:t>1</w:t>
            </w:r>
          </w:p>
        </w:tc>
      </w:tr>
      <w:tr w:rsidR="00FB5A39" w:rsidRPr="00674765" w14:paraId="4CBDB124" w14:textId="77777777" w:rsidTr="000871FF">
        <w:tc>
          <w:tcPr>
            <w:tcW w:w="2474" w:type="dxa"/>
            <w:tcBorders>
              <w:top w:val="single" w:sz="4" w:space="0" w:color="auto"/>
              <w:left w:val="single" w:sz="4" w:space="0" w:color="auto"/>
              <w:bottom w:val="single" w:sz="4" w:space="0" w:color="auto"/>
              <w:right w:val="single" w:sz="4" w:space="0" w:color="auto"/>
            </w:tcBorders>
          </w:tcPr>
          <w:p w14:paraId="14B5F4A5" w14:textId="77777777" w:rsidR="00FB5A39" w:rsidRPr="00674765" w:rsidRDefault="00FB5A39" w:rsidP="000871FF">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37707FA" w14:textId="77777777" w:rsidR="00FB5A39" w:rsidRPr="00674765" w:rsidRDefault="00FB5A39" w:rsidP="000871FF">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879D7D7" w14:textId="77777777" w:rsidR="00FB5A39" w:rsidRPr="00674765" w:rsidRDefault="00FB5A39" w:rsidP="000871FF">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655A1AA9" w14:textId="77777777" w:rsidR="00FB5A39" w:rsidRPr="00674765" w:rsidRDefault="00FB5A39" w:rsidP="000871FF">
            <w:pPr>
              <w:rPr>
                <w:i/>
              </w:rPr>
            </w:pPr>
            <w:r w:rsidRPr="00674765">
              <w:rPr>
                <w:i/>
              </w:rPr>
              <w:t>1</w:t>
            </w:r>
          </w:p>
        </w:tc>
      </w:tr>
      <w:tr w:rsidR="00FB5A39" w:rsidRPr="00674765" w14:paraId="3818FD32" w14:textId="77777777" w:rsidTr="000871FF">
        <w:tc>
          <w:tcPr>
            <w:tcW w:w="2474" w:type="dxa"/>
            <w:tcBorders>
              <w:top w:val="single" w:sz="4" w:space="0" w:color="auto"/>
              <w:left w:val="single" w:sz="4" w:space="0" w:color="auto"/>
              <w:bottom w:val="single" w:sz="4" w:space="0" w:color="auto"/>
              <w:right w:val="single" w:sz="4" w:space="0" w:color="auto"/>
            </w:tcBorders>
          </w:tcPr>
          <w:p w14:paraId="24419390" w14:textId="77777777" w:rsidR="00FB5A39" w:rsidRPr="00674765" w:rsidRDefault="00FB5A39" w:rsidP="000871FF">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2C6BADB" w14:textId="77777777" w:rsidR="00FB5A39" w:rsidRPr="00674765" w:rsidRDefault="00FB5A39" w:rsidP="000871FF">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FB183C" w14:textId="77777777" w:rsidR="00FB5A39" w:rsidRPr="00674765" w:rsidRDefault="00FB5A39" w:rsidP="000871FF">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7DD83DF" w14:textId="77777777" w:rsidR="00FB5A39" w:rsidRPr="00674765" w:rsidRDefault="00FB5A39" w:rsidP="000871FF">
            <w:pPr>
              <w:rPr>
                <w:i/>
              </w:rPr>
            </w:pPr>
            <w:r w:rsidRPr="00674765">
              <w:rPr>
                <w:i/>
              </w:rPr>
              <w:t>0..1</w:t>
            </w:r>
          </w:p>
        </w:tc>
      </w:tr>
      <w:tr w:rsidR="00FB5A39" w:rsidRPr="00674765" w14:paraId="2FC1E332" w14:textId="77777777" w:rsidTr="000871FF">
        <w:tc>
          <w:tcPr>
            <w:tcW w:w="2474" w:type="dxa"/>
            <w:tcBorders>
              <w:top w:val="single" w:sz="4" w:space="0" w:color="auto"/>
              <w:left w:val="single" w:sz="4" w:space="0" w:color="auto"/>
              <w:bottom w:val="single" w:sz="4" w:space="0" w:color="auto"/>
              <w:right w:val="single" w:sz="4" w:space="0" w:color="auto"/>
            </w:tcBorders>
          </w:tcPr>
          <w:p w14:paraId="31B63251" w14:textId="77777777" w:rsidR="00FB5A39" w:rsidRPr="00674765" w:rsidRDefault="00FB5A39" w:rsidP="000871FF">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35B52E62" w14:textId="77777777" w:rsidR="00FB5A39" w:rsidRPr="00674765" w:rsidRDefault="00FB5A39" w:rsidP="000871FF">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2C14118" w14:textId="77777777" w:rsidR="00FB5A39" w:rsidRPr="00674765" w:rsidRDefault="00FB5A39" w:rsidP="000871FF">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AEAE0E1" w14:textId="77777777" w:rsidR="00FB5A39" w:rsidRPr="00674765" w:rsidRDefault="00FB5A39" w:rsidP="000871FF">
            <w:pPr>
              <w:rPr>
                <w:i/>
              </w:rPr>
            </w:pPr>
            <w:r w:rsidRPr="00674765">
              <w:rPr>
                <w:i/>
              </w:rPr>
              <w:t>0..1</w:t>
            </w:r>
          </w:p>
        </w:tc>
      </w:tr>
      <w:tr w:rsidR="00FB5A39" w:rsidRPr="00674765" w14:paraId="6E1C4322" w14:textId="77777777" w:rsidTr="000871FF">
        <w:tc>
          <w:tcPr>
            <w:tcW w:w="2474" w:type="dxa"/>
            <w:tcBorders>
              <w:top w:val="single" w:sz="4" w:space="0" w:color="auto"/>
              <w:left w:val="single" w:sz="4" w:space="0" w:color="auto"/>
              <w:bottom w:val="single" w:sz="4" w:space="0" w:color="auto"/>
              <w:right w:val="single" w:sz="4" w:space="0" w:color="auto"/>
            </w:tcBorders>
          </w:tcPr>
          <w:p w14:paraId="3C35BC46" w14:textId="77777777" w:rsidR="00FB5A39" w:rsidRPr="00674765" w:rsidRDefault="00FB5A39" w:rsidP="000871FF">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74848B5D" w14:textId="77777777" w:rsidR="00FB5A39" w:rsidRPr="00674765" w:rsidRDefault="00FB5A39" w:rsidP="000871FF">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E368FF" w14:textId="77777777" w:rsidR="00FB5A39" w:rsidRPr="00674765" w:rsidRDefault="00FB5A39" w:rsidP="000871FF">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E3FBC00" w14:textId="77777777" w:rsidR="00FB5A39" w:rsidRPr="00674765" w:rsidRDefault="00FB5A39" w:rsidP="000871FF">
            <w:pPr>
              <w:rPr>
                <w:i/>
              </w:rPr>
            </w:pPr>
            <w:r w:rsidRPr="00674765">
              <w:rPr>
                <w:i/>
              </w:rPr>
              <w:t>0..1</w:t>
            </w:r>
          </w:p>
        </w:tc>
      </w:tr>
      <w:tr w:rsidR="00FB5A39" w:rsidRPr="008345BA" w14:paraId="6D1AD025" w14:textId="77777777" w:rsidTr="000871FF">
        <w:tc>
          <w:tcPr>
            <w:tcW w:w="2474" w:type="dxa"/>
          </w:tcPr>
          <w:p w14:paraId="4D48685C" w14:textId="77777777" w:rsidR="00FB5A39" w:rsidRPr="008345BA" w:rsidRDefault="00FB5A39" w:rsidP="000871FF">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6DD878BF" w14:textId="77777777" w:rsidR="00FB5A39" w:rsidRPr="008345BA" w:rsidRDefault="00FB5A39" w:rsidP="000871FF">
            <w:r w:rsidRPr="008345BA">
              <w:t>CVType</w:t>
            </w:r>
          </w:p>
        </w:tc>
        <w:tc>
          <w:tcPr>
            <w:tcW w:w="2925" w:type="dxa"/>
          </w:tcPr>
          <w:p w14:paraId="249D23BC" w14:textId="77777777" w:rsidR="00FB5A39" w:rsidRPr="008345BA" w:rsidRDefault="00FB5A39" w:rsidP="000871FF">
            <w:r>
              <w:rPr>
                <w:rFonts w:cs="Arial"/>
              </w:rPr>
              <w:t xml:space="preserve">Här anges det som observerats. Kan exempelvis vara en diagnos eller hudförändringar. </w:t>
            </w:r>
            <w:r w:rsidRPr="008345BA">
              <w:rPr>
                <w:rFonts w:cs="Arial"/>
              </w:rPr>
              <w:t xml:space="preserve"> </w:t>
            </w:r>
          </w:p>
        </w:tc>
        <w:tc>
          <w:tcPr>
            <w:tcW w:w="1617" w:type="dxa"/>
          </w:tcPr>
          <w:p w14:paraId="3B70AFF3" w14:textId="77777777" w:rsidR="00FB5A39" w:rsidRPr="008345BA" w:rsidRDefault="00FB5A39" w:rsidP="000871FF">
            <w:r w:rsidRPr="008345BA">
              <w:t>1</w:t>
            </w:r>
          </w:p>
        </w:tc>
      </w:tr>
      <w:tr w:rsidR="00FB5A39" w:rsidRPr="00674765" w14:paraId="1FB925C2" w14:textId="77777777" w:rsidTr="000871FF">
        <w:tc>
          <w:tcPr>
            <w:tcW w:w="2474" w:type="dxa"/>
            <w:tcBorders>
              <w:top w:val="single" w:sz="4" w:space="0" w:color="auto"/>
              <w:left w:val="single" w:sz="4" w:space="0" w:color="auto"/>
              <w:bottom w:val="single" w:sz="4" w:space="0" w:color="auto"/>
              <w:right w:val="single" w:sz="4" w:space="0" w:color="auto"/>
            </w:tcBorders>
          </w:tcPr>
          <w:p w14:paraId="38B01799" w14:textId="77777777" w:rsidR="00FB5A39" w:rsidRPr="00674765" w:rsidRDefault="00FB5A39" w:rsidP="000871FF">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68621AC" w14:textId="77777777" w:rsidR="00FB5A39" w:rsidRPr="00674765" w:rsidRDefault="00FB5A39" w:rsidP="000871FF">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2C69C32" w14:textId="77777777" w:rsidR="00FB5A39" w:rsidRPr="00674765" w:rsidRDefault="00FB5A39" w:rsidP="000871FF">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48632CC4" w14:textId="77777777" w:rsidR="00FB5A39" w:rsidRPr="00674765" w:rsidRDefault="00FB5A39" w:rsidP="000871FF">
            <w:pPr>
              <w:rPr>
                <w:i/>
              </w:rPr>
            </w:pPr>
            <w:r w:rsidRPr="00674765">
              <w:rPr>
                <w:i/>
              </w:rPr>
              <w:t>1</w:t>
            </w:r>
          </w:p>
        </w:tc>
      </w:tr>
      <w:tr w:rsidR="00FB5A39" w:rsidRPr="00674765" w14:paraId="65C2D346" w14:textId="77777777" w:rsidTr="000871FF">
        <w:tc>
          <w:tcPr>
            <w:tcW w:w="2474" w:type="dxa"/>
            <w:tcBorders>
              <w:top w:val="single" w:sz="4" w:space="0" w:color="auto"/>
              <w:left w:val="single" w:sz="4" w:space="0" w:color="auto"/>
              <w:bottom w:val="single" w:sz="4" w:space="0" w:color="auto"/>
              <w:right w:val="single" w:sz="4" w:space="0" w:color="auto"/>
            </w:tcBorders>
          </w:tcPr>
          <w:p w14:paraId="1CEA530E" w14:textId="77777777" w:rsidR="00FB5A39" w:rsidRPr="00674765" w:rsidRDefault="00FB5A39" w:rsidP="000871FF">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6480EFD0" w14:textId="77777777" w:rsidR="00FB5A39" w:rsidRPr="00674765" w:rsidRDefault="00FB5A39" w:rsidP="000871FF">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17CF373" w14:textId="77777777" w:rsidR="00FB5A39" w:rsidRPr="00674765" w:rsidRDefault="00FB5A39" w:rsidP="000871FF">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71946A67" w14:textId="77777777" w:rsidR="00FB5A39" w:rsidRPr="00674765" w:rsidRDefault="00FB5A39" w:rsidP="000871FF">
            <w:pPr>
              <w:rPr>
                <w:i/>
              </w:rPr>
            </w:pPr>
            <w:r w:rsidRPr="00674765">
              <w:rPr>
                <w:i/>
              </w:rPr>
              <w:t>1</w:t>
            </w:r>
          </w:p>
        </w:tc>
      </w:tr>
      <w:tr w:rsidR="00FB5A39" w:rsidRPr="00674765" w14:paraId="355F129E" w14:textId="77777777" w:rsidTr="000871FF">
        <w:tc>
          <w:tcPr>
            <w:tcW w:w="2474" w:type="dxa"/>
            <w:tcBorders>
              <w:top w:val="single" w:sz="4" w:space="0" w:color="auto"/>
              <w:left w:val="single" w:sz="4" w:space="0" w:color="auto"/>
              <w:bottom w:val="single" w:sz="4" w:space="0" w:color="auto"/>
              <w:right w:val="single" w:sz="4" w:space="0" w:color="auto"/>
            </w:tcBorders>
          </w:tcPr>
          <w:p w14:paraId="7E3006F5" w14:textId="77777777" w:rsidR="00FB5A39" w:rsidRPr="00674765" w:rsidRDefault="00FB5A39" w:rsidP="000871FF">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w:t>
            </w:r>
            <w:r w:rsidRPr="00674765">
              <w:rPr>
                <w:i/>
                <w:highlight w:val="white"/>
                <w:lang w:eastAsia="sv-SE"/>
              </w:rPr>
              <w:lastRenderedPageBreak/>
              <w:t>odeSystemName</w:t>
            </w:r>
          </w:p>
        </w:tc>
        <w:tc>
          <w:tcPr>
            <w:tcW w:w="2506" w:type="dxa"/>
            <w:tcBorders>
              <w:top w:val="single" w:sz="4" w:space="0" w:color="auto"/>
              <w:left w:val="single" w:sz="4" w:space="0" w:color="auto"/>
              <w:bottom w:val="single" w:sz="4" w:space="0" w:color="auto"/>
              <w:right w:val="single" w:sz="4" w:space="0" w:color="auto"/>
            </w:tcBorders>
          </w:tcPr>
          <w:p w14:paraId="1387DFBD" w14:textId="77777777" w:rsidR="00FB5A39" w:rsidRPr="00674765" w:rsidRDefault="00FB5A39" w:rsidP="000871FF">
            <w:pPr>
              <w:rPr>
                <w:i/>
              </w:rPr>
            </w:pPr>
            <w:r w:rsidRPr="00674765">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E9F1D84" w14:textId="77777777" w:rsidR="00FB5A39" w:rsidRPr="00674765" w:rsidRDefault="00FB5A39" w:rsidP="000871FF">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93C3236" w14:textId="77777777" w:rsidR="00FB5A39" w:rsidRPr="00674765" w:rsidRDefault="00FB5A39" w:rsidP="000871FF">
            <w:pPr>
              <w:rPr>
                <w:i/>
              </w:rPr>
            </w:pPr>
            <w:r w:rsidRPr="00674765">
              <w:rPr>
                <w:i/>
              </w:rPr>
              <w:t>0..1</w:t>
            </w:r>
          </w:p>
        </w:tc>
      </w:tr>
      <w:tr w:rsidR="00FB5A39" w:rsidRPr="00674765" w14:paraId="1DF5755D" w14:textId="77777777" w:rsidTr="000871FF">
        <w:tc>
          <w:tcPr>
            <w:tcW w:w="2474" w:type="dxa"/>
            <w:tcBorders>
              <w:top w:val="single" w:sz="4" w:space="0" w:color="auto"/>
              <w:left w:val="single" w:sz="4" w:space="0" w:color="auto"/>
              <w:bottom w:val="single" w:sz="4" w:space="0" w:color="auto"/>
              <w:right w:val="single" w:sz="4" w:space="0" w:color="auto"/>
            </w:tcBorders>
          </w:tcPr>
          <w:p w14:paraId="1B59F870" w14:textId="77777777" w:rsidR="00FB5A39" w:rsidRPr="00674765" w:rsidRDefault="00FB5A39" w:rsidP="000871FF">
            <w:pPr>
              <w:rPr>
                <w:i/>
                <w:highlight w:val="white"/>
                <w:lang w:eastAsia="sv-SE"/>
              </w:rPr>
            </w:pPr>
            <w:r w:rsidRPr="00B400A7">
              <w:rPr>
                <w:i/>
                <w:lang w:val="en-GB"/>
              </w:rPr>
              <w:lastRenderedPageBreak/>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659CADA3" w14:textId="77777777" w:rsidR="00FB5A39" w:rsidRPr="00674765" w:rsidRDefault="00FB5A39" w:rsidP="000871FF">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6BE34F5" w14:textId="77777777" w:rsidR="00FB5A39" w:rsidRPr="00674765" w:rsidRDefault="00FB5A39" w:rsidP="000871FF">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A0286AE" w14:textId="77777777" w:rsidR="00FB5A39" w:rsidRPr="00674765" w:rsidRDefault="00FB5A39" w:rsidP="000871FF">
            <w:pPr>
              <w:rPr>
                <w:i/>
              </w:rPr>
            </w:pPr>
            <w:r w:rsidRPr="00674765">
              <w:rPr>
                <w:i/>
              </w:rPr>
              <w:t>0..1</w:t>
            </w:r>
          </w:p>
        </w:tc>
      </w:tr>
      <w:tr w:rsidR="00FB5A39" w:rsidRPr="00674765" w14:paraId="431249C1" w14:textId="77777777" w:rsidTr="000871FF">
        <w:tc>
          <w:tcPr>
            <w:tcW w:w="2474" w:type="dxa"/>
            <w:tcBorders>
              <w:top w:val="single" w:sz="4" w:space="0" w:color="auto"/>
              <w:left w:val="single" w:sz="4" w:space="0" w:color="auto"/>
              <w:bottom w:val="single" w:sz="4" w:space="0" w:color="auto"/>
              <w:right w:val="single" w:sz="4" w:space="0" w:color="auto"/>
            </w:tcBorders>
          </w:tcPr>
          <w:p w14:paraId="6CA43471" w14:textId="77777777" w:rsidR="00FB5A39" w:rsidRPr="00674765" w:rsidRDefault="00FB5A39" w:rsidP="000871FF">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727CD413" w14:textId="77777777" w:rsidR="00FB5A39" w:rsidRPr="00674765" w:rsidRDefault="00FB5A39" w:rsidP="000871FF">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9E0D503" w14:textId="77777777" w:rsidR="00FB5A39" w:rsidRPr="00674765" w:rsidRDefault="00FB5A39" w:rsidP="000871FF">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158B487" w14:textId="77777777" w:rsidR="00FB5A39" w:rsidRPr="00674765" w:rsidRDefault="00FB5A39" w:rsidP="000871FF">
            <w:pPr>
              <w:rPr>
                <w:i/>
              </w:rPr>
            </w:pPr>
            <w:r w:rsidRPr="00674765">
              <w:rPr>
                <w:i/>
              </w:rPr>
              <w:t>0..1</w:t>
            </w:r>
          </w:p>
        </w:tc>
      </w:tr>
      <w:tr w:rsidR="00FB5A39" w:rsidRPr="008345BA" w14:paraId="085BF201" w14:textId="77777777" w:rsidTr="000871FF">
        <w:tc>
          <w:tcPr>
            <w:tcW w:w="2474" w:type="dxa"/>
          </w:tcPr>
          <w:p w14:paraId="2FA4391F" w14:textId="77777777" w:rsidR="00FB5A39" w:rsidRPr="008345BA" w:rsidRDefault="00FB5A39" w:rsidP="000871FF">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4A302E8E" w14:textId="77777777" w:rsidR="00FB5A39" w:rsidRPr="008345BA" w:rsidRDefault="00FB5A39" w:rsidP="000871FF">
            <w:pPr>
              <w:rPr>
                <w:lang w:val="en-GB"/>
              </w:rPr>
            </w:pPr>
            <w:r w:rsidRPr="008345BA">
              <w:rPr>
                <w:lang w:val="en-GB"/>
              </w:rPr>
              <w:t>Boolean</w:t>
            </w:r>
          </w:p>
        </w:tc>
        <w:tc>
          <w:tcPr>
            <w:tcW w:w="2925" w:type="dxa"/>
          </w:tcPr>
          <w:p w14:paraId="3576E4B0" w14:textId="77777777" w:rsidR="00FB5A39" w:rsidRDefault="00FB5A39" w:rsidP="000871FF">
            <w:pPr>
              <w:rPr>
                <w:rFonts w:cs="Arial"/>
              </w:rPr>
            </w:pPr>
            <w:r w:rsidRPr="008345BA">
              <w:rPr>
                <w:rFonts w:cs="Arial"/>
              </w:rPr>
              <w:t>Boolean typ som i normalfallet är satt till “false”.</w:t>
            </w:r>
          </w:p>
          <w:p w14:paraId="2D300B61" w14:textId="77777777" w:rsidR="00FB5A39" w:rsidRDefault="00FB5A39" w:rsidP="000871FF">
            <w:pPr>
              <w:rPr>
                <w:rFonts w:cs="Arial"/>
              </w:rPr>
            </w:pPr>
          </w:p>
          <w:p w14:paraId="2731611B" w14:textId="77777777" w:rsidR="00FB5A39" w:rsidRPr="008345BA" w:rsidRDefault="00FB5A39" w:rsidP="000871FF">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2C670C9F" w14:textId="77777777" w:rsidR="00FB5A39" w:rsidRPr="008345BA" w:rsidRDefault="00FB5A39" w:rsidP="000871FF">
            <w:r w:rsidRPr="008345BA">
              <w:t>0..1</w:t>
            </w:r>
          </w:p>
        </w:tc>
      </w:tr>
      <w:tr w:rsidR="00FB5A39" w:rsidRPr="008345BA" w14:paraId="3C759D0C" w14:textId="77777777" w:rsidTr="000871FF">
        <w:tc>
          <w:tcPr>
            <w:tcW w:w="2474" w:type="dxa"/>
          </w:tcPr>
          <w:p w14:paraId="4A5FB35B" w14:textId="02B38638" w:rsidR="00FB5A39" w:rsidRPr="008345BA" w:rsidRDefault="00FB5A39" w:rsidP="000871FF">
            <w:r w:rsidRPr="00B400A7">
              <w:rPr>
                <w:lang w:val="en-GB"/>
              </w:rPr>
              <w:t>ObservationType</w:t>
            </w:r>
            <w:r w:rsidRPr="00B400A7">
              <w:rPr>
                <w:highlight w:val="white"/>
                <w:lang w:eastAsia="sv-SE"/>
              </w:rPr>
              <w:t>.</w:t>
            </w:r>
            <w:r w:rsidR="00A051CD">
              <w:rPr>
                <w:lang w:eastAsia="sv-SE"/>
              </w:rPr>
              <w:t>d</w:t>
            </w:r>
            <w:r w:rsidRPr="008345BA">
              <w:rPr>
                <w:lang w:eastAsia="sv-SE"/>
              </w:rPr>
              <w:t>escription</w:t>
            </w:r>
          </w:p>
        </w:tc>
        <w:tc>
          <w:tcPr>
            <w:tcW w:w="2506" w:type="dxa"/>
          </w:tcPr>
          <w:p w14:paraId="54707D3A" w14:textId="77777777" w:rsidR="00FB5A39" w:rsidRPr="008345BA" w:rsidRDefault="00FB5A39" w:rsidP="000871FF">
            <w:r w:rsidRPr="008345BA">
              <w:t>String</w:t>
            </w:r>
          </w:p>
        </w:tc>
        <w:tc>
          <w:tcPr>
            <w:tcW w:w="2925" w:type="dxa"/>
          </w:tcPr>
          <w:p w14:paraId="7A810BBC" w14:textId="77777777" w:rsidR="00FB5A39" w:rsidRPr="008345BA" w:rsidRDefault="00FB5A39" w:rsidP="000871FF">
            <w:r w:rsidRPr="008345BA">
              <w:rPr>
                <w:rFonts w:cs="Arial"/>
              </w:rPr>
              <w:t>Fritextbeskrivning av observationen där sådan kompletterar kodbeteckningen.</w:t>
            </w:r>
          </w:p>
        </w:tc>
        <w:tc>
          <w:tcPr>
            <w:tcW w:w="1617" w:type="dxa"/>
          </w:tcPr>
          <w:p w14:paraId="43AC1A31" w14:textId="77777777" w:rsidR="00FB5A39" w:rsidRPr="008345BA" w:rsidRDefault="00FB5A39" w:rsidP="000871FF">
            <w:r w:rsidRPr="008345BA">
              <w:t>0..1</w:t>
            </w:r>
          </w:p>
        </w:tc>
      </w:tr>
      <w:tr w:rsidR="00FB5A39" w:rsidRPr="008345BA" w14:paraId="34C1E411" w14:textId="77777777" w:rsidTr="000871FF">
        <w:tc>
          <w:tcPr>
            <w:tcW w:w="2474" w:type="dxa"/>
          </w:tcPr>
          <w:p w14:paraId="0716A7A2" w14:textId="77777777" w:rsidR="00FB5A39" w:rsidRPr="00B400A7" w:rsidRDefault="00FB5A39" w:rsidP="000871FF">
            <w:pPr>
              <w:rPr>
                <w:lang w:val="en-GB"/>
              </w:rPr>
            </w:pPr>
            <w:r>
              <w:rPr>
                <w:lang w:val="en-GB"/>
              </w:rPr>
              <w:t>ObservationType.approvedForPatient</w:t>
            </w:r>
          </w:p>
        </w:tc>
        <w:tc>
          <w:tcPr>
            <w:tcW w:w="2506" w:type="dxa"/>
          </w:tcPr>
          <w:p w14:paraId="0B29B644" w14:textId="77777777" w:rsidR="00FB5A39" w:rsidRPr="008345BA" w:rsidRDefault="00FB5A39" w:rsidP="000871FF">
            <w:r>
              <w:t>Boolean</w:t>
            </w:r>
          </w:p>
        </w:tc>
        <w:tc>
          <w:tcPr>
            <w:tcW w:w="2925" w:type="dxa"/>
          </w:tcPr>
          <w:p w14:paraId="5A41FBF5" w14:textId="77777777" w:rsidR="00FB5A39" w:rsidRPr="008345BA" w:rsidRDefault="00FB5A39" w:rsidP="000871FF">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306BDB1E" w14:textId="15362C1C" w:rsidR="00FB5A39" w:rsidRPr="008345BA" w:rsidRDefault="00FB5A39" w:rsidP="000871FF">
            <w:r>
              <w:t>1</w:t>
            </w:r>
          </w:p>
        </w:tc>
      </w:tr>
      <w:tr w:rsidR="00FB5A39" w:rsidRPr="008345BA" w14:paraId="3EF17C90" w14:textId="77777777" w:rsidTr="000871FF">
        <w:tc>
          <w:tcPr>
            <w:tcW w:w="2474" w:type="dxa"/>
            <w:shd w:val="clear" w:color="auto" w:fill="D9D9D9" w:themeFill="background1" w:themeFillShade="D9"/>
          </w:tcPr>
          <w:p w14:paraId="0D5735AC" w14:textId="77777777" w:rsidR="00FB5A39" w:rsidRPr="008345BA" w:rsidRDefault="00FB5A39" w:rsidP="000871FF">
            <w:pPr>
              <w:rPr>
                <w:lang w:val="en-GB"/>
              </w:rPr>
            </w:pPr>
            <w:r w:rsidRPr="008345BA">
              <w:rPr>
                <w:lang w:eastAsia="sv-SE"/>
              </w:rPr>
              <w:t>Location</w:t>
            </w:r>
          </w:p>
        </w:tc>
        <w:tc>
          <w:tcPr>
            <w:tcW w:w="2506" w:type="dxa"/>
            <w:shd w:val="clear" w:color="auto" w:fill="D9D9D9" w:themeFill="background1" w:themeFillShade="D9"/>
          </w:tcPr>
          <w:p w14:paraId="65B2C4A0" w14:textId="77777777" w:rsidR="00FB5A39" w:rsidRPr="008345BA" w:rsidRDefault="00FB5A39" w:rsidP="000871FF">
            <w:pPr>
              <w:rPr>
                <w:lang w:val="en-GB"/>
              </w:rPr>
            </w:pPr>
            <w:r w:rsidRPr="008345BA">
              <w:rPr>
                <w:lang w:val="en-GB"/>
              </w:rPr>
              <w:t>LocationType</w:t>
            </w:r>
          </w:p>
        </w:tc>
        <w:tc>
          <w:tcPr>
            <w:tcW w:w="2925" w:type="dxa"/>
            <w:shd w:val="clear" w:color="auto" w:fill="D9D9D9" w:themeFill="background1" w:themeFillShade="D9"/>
          </w:tcPr>
          <w:p w14:paraId="162E105C" w14:textId="77777777" w:rsidR="00FB5A39" w:rsidRPr="008345BA" w:rsidRDefault="00FB5A39" w:rsidP="000871FF"/>
        </w:tc>
        <w:tc>
          <w:tcPr>
            <w:tcW w:w="1617" w:type="dxa"/>
            <w:shd w:val="clear" w:color="auto" w:fill="D9D9D9" w:themeFill="background1" w:themeFillShade="D9"/>
          </w:tcPr>
          <w:p w14:paraId="003651EC" w14:textId="77777777" w:rsidR="00FB5A39" w:rsidRPr="008345BA" w:rsidRDefault="00FB5A39" w:rsidP="000871FF">
            <w:r w:rsidRPr="008345BA">
              <w:t>0..1</w:t>
            </w:r>
          </w:p>
        </w:tc>
      </w:tr>
      <w:tr w:rsidR="00FB5A39" w:rsidRPr="008345BA" w14:paraId="3AC3DBFD" w14:textId="77777777" w:rsidTr="000871FF">
        <w:tc>
          <w:tcPr>
            <w:tcW w:w="2474" w:type="dxa"/>
          </w:tcPr>
          <w:p w14:paraId="51447223" w14:textId="77777777" w:rsidR="00FB5A39" w:rsidRPr="00894EEA" w:rsidRDefault="00FB5A39" w:rsidP="000871FF">
            <w:r w:rsidRPr="00894EEA">
              <w:t>../</w:t>
            </w:r>
            <w:r w:rsidRPr="008345BA">
              <w:rPr>
                <w:lang w:val="en-GB"/>
              </w:rPr>
              <w:t>LocationType.</w:t>
            </w:r>
            <w:r w:rsidRPr="00894EEA">
              <w:t>id</w:t>
            </w:r>
          </w:p>
        </w:tc>
        <w:tc>
          <w:tcPr>
            <w:tcW w:w="2506" w:type="dxa"/>
          </w:tcPr>
          <w:p w14:paraId="49DB7810" w14:textId="77777777" w:rsidR="00FB5A39" w:rsidRPr="00894EEA" w:rsidRDefault="00FB5A39" w:rsidP="000871FF">
            <w:r w:rsidRPr="00894EEA">
              <w:t>IIType</w:t>
            </w:r>
          </w:p>
        </w:tc>
        <w:tc>
          <w:tcPr>
            <w:tcW w:w="2925" w:type="dxa"/>
          </w:tcPr>
          <w:p w14:paraId="0399E55E" w14:textId="77777777" w:rsidR="00FB5A39" w:rsidRPr="008345BA" w:rsidRDefault="00FB5A39" w:rsidP="000871FF">
            <w:r>
              <w:rPr>
                <w:rFonts w:cs="Arial"/>
              </w:rPr>
              <w:t xml:space="preserve">Identifiering för platsen. Anges om platsen är en vårdenhet. </w:t>
            </w:r>
          </w:p>
        </w:tc>
        <w:tc>
          <w:tcPr>
            <w:tcW w:w="1617" w:type="dxa"/>
          </w:tcPr>
          <w:p w14:paraId="4200FBAC" w14:textId="77777777" w:rsidR="00FB5A39" w:rsidRPr="00894EEA" w:rsidRDefault="00FB5A39" w:rsidP="000871FF">
            <w:r w:rsidRPr="00894EEA">
              <w:t>0..1</w:t>
            </w:r>
          </w:p>
        </w:tc>
      </w:tr>
      <w:tr w:rsidR="00FB5A39" w:rsidRPr="0087117C" w14:paraId="59D00408" w14:textId="77777777" w:rsidTr="000871FF">
        <w:tc>
          <w:tcPr>
            <w:tcW w:w="2474" w:type="dxa"/>
            <w:tcBorders>
              <w:top w:val="single" w:sz="4" w:space="0" w:color="auto"/>
              <w:left w:val="single" w:sz="4" w:space="0" w:color="auto"/>
              <w:bottom w:val="single" w:sz="4" w:space="0" w:color="auto"/>
              <w:right w:val="single" w:sz="4" w:space="0" w:color="auto"/>
            </w:tcBorders>
          </w:tcPr>
          <w:p w14:paraId="06DB3EF9" w14:textId="77777777" w:rsidR="00FB5A39" w:rsidRPr="0087117C" w:rsidRDefault="00FB5A39" w:rsidP="000871FF">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240B8391" w14:textId="77777777" w:rsidR="00FB5A39" w:rsidRPr="0087117C" w:rsidRDefault="00FB5A39" w:rsidP="000871FF">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68C3127D" w14:textId="77777777" w:rsidR="00FB5A39" w:rsidRPr="0087117C" w:rsidRDefault="00FB5A39" w:rsidP="000871FF">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1EA923D2" w14:textId="77777777" w:rsidR="00FB5A39" w:rsidRPr="0087117C" w:rsidRDefault="00FB5A39" w:rsidP="000871FF">
            <w:pPr>
              <w:rPr>
                <w:i/>
              </w:rPr>
            </w:pPr>
            <w:r w:rsidRPr="0087117C">
              <w:rPr>
                <w:i/>
              </w:rPr>
              <w:t>1</w:t>
            </w:r>
          </w:p>
        </w:tc>
      </w:tr>
      <w:tr w:rsidR="00FB5A39" w:rsidRPr="0087117C" w14:paraId="23ECDEEB" w14:textId="77777777" w:rsidTr="000871FF">
        <w:tc>
          <w:tcPr>
            <w:tcW w:w="2474" w:type="dxa"/>
            <w:tcBorders>
              <w:top w:val="single" w:sz="4" w:space="0" w:color="auto"/>
              <w:left w:val="single" w:sz="4" w:space="0" w:color="auto"/>
              <w:bottom w:val="single" w:sz="4" w:space="0" w:color="auto"/>
              <w:right w:val="single" w:sz="4" w:space="0" w:color="auto"/>
            </w:tcBorders>
          </w:tcPr>
          <w:p w14:paraId="1C379175" w14:textId="77777777" w:rsidR="00FB5A39" w:rsidRPr="0087117C" w:rsidRDefault="00FB5A39" w:rsidP="000871FF">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1AD3F439" w14:textId="77777777" w:rsidR="00FB5A39" w:rsidRPr="0087117C" w:rsidRDefault="00FB5A39" w:rsidP="000871FF">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504CE375" w14:textId="77777777" w:rsidR="00FB5A39" w:rsidRPr="0087117C" w:rsidRDefault="00FB5A39" w:rsidP="000871FF">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30BED48C" w14:textId="77777777" w:rsidR="00FB5A39" w:rsidRPr="0087117C" w:rsidRDefault="00FB5A39" w:rsidP="000871FF">
            <w:pPr>
              <w:rPr>
                <w:i/>
              </w:rPr>
            </w:pPr>
            <w:r w:rsidRPr="0087117C">
              <w:rPr>
                <w:i/>
              </w:rPr>
              <w:t>1</w:t>
            </w:r>
          </w:p>
        </w:tc>
      </w:tr>
      <w:tr w:rsidR="00FB5A39" w:rsidRPr="008345BA" w14:paraId="3EBEEE8C" w14:textId="77777777" w:rsidTr="000871FF">
        <w:tc>
          <w:tcPr>
            <w:tcW w:w="2474" w:type="dxa"/>
          </w:tcPr>
          <w:p w14:paraId="5130B1F7" w14:textId="77777777" w:rsidR="00FB5A39" w:rsidRPr="00894EEA" w:rsidRDefault="00FB5A39" w:rsidP="000871FF">
            <w:r w:rsidRPr="00894EEA">
              <w:t>../LocationType.name</w:t>
            </w:r>
            <w:r>
              <w:t>*</w:t>
            </w:r>
          </w:p>
        </w:tc>
        <w:tc>
          <w:tcPr>
            <w:tcW w:w="2506" w:type="dxa"/>
          </w:tcPr>
          <w:p w14:paraId="54282D57" w14:textId="77777777" w:rsidR="00FB5A39" w:rsidRPr="001107D1" w:rsidRDefault="00FB5A39" w:rsidP="000871FF">
            <w:pPr>
              <w:rPr>
                <w:lang w:val="en-GB"/>
              </w:rPr>
            </w:pPr>
            <w:r w:rsidRPr="001107D1">
              <w:rPr>
                <w:lang w:val="en-GB"/>
              </w:rPr>
              <w:t>String</w:t>
            </w:r>
          </w:p>
        </w:tc>
        <w:tc>
          <w:tcPr>
            <w:tcW w:w="2925" w:type="dxa"/>
          </w:tcPr>
          <w:p w14:paraId="24604FEE" w14:textId="77777777" w:rsidR="00FB5A39" w:rsidRPr="008345BA" w:rsidRDefault="00FB5A39" w:rsidP="000871FF">
            <w:pPr>
              <w:rPr>
                <w:rFonts w:cs="Arial"/>
              </w:rPr>
            </w:pPr>
            <w:r w:rsidRPr="008345BA">
              <w:rPr>
                <w:rFonts w:cs="Arial"/>
              </w:rPr>
              <w:t>Namn på den plats där observation har genomförts.</w:t>
            </w:r>
          </w:p>
          <w:p w14:paraId="1DE71177" w14:textId="77777777" w:rsidR="00FB5A39" w:rsidRPr="008345BA" w:rsidRDefault="00FB5A39" w:rsidP="000871FF">
            <w:r>
              <w:rPr>
                <w:rFonts w:cs="Arial"/>
              </w:rPr>
              <w:t>(Fält 2b)</w:t>
            </w:r>
          </w:p>
        </w:tc>
        <w:tc>
          <w:tcPr>
            <w:tcW w:w="1617" w:type="dxa"/>
          </w:tcPr>
          <w:p w14:paraId="4495B7F4" w14:textId="77777777" w:rsidR="00FB5A39" w:rsidRPr="008345BA" w:rsidRDefault="00FB5A39" w:rsidP="000871FF">
            <w:pPr>
              <w:rPr>
                <w:lang w:val="en-US"/>
              </w:rPr>
            </w:pPr>
            <w:r w:rsidRPr="008345BA">
              <w:rPr>
                <w:lang w:val="en-US"/>
              </w:rPr>
              <w:t>1</w:t>
            </w:r>
          </w:p>
        </w:tc>
      </w:tr>
      <w:tr w:rsidR="00FB5A39" w:rsidRPr="008345BA" w14:paraId="118C5B8F" w14:textId="77777777" w:rsidTr="000871FF">
        <w:tc>
          <w:tcPr>
            <w:tcW w:w="2474" w:type="dxa"/>
          </w:tcPr>
          <w:p w14:paraId="3DD241B5" w14:textId="77777777" w:rsidR="00FB5A39" w:rsidRPr="008345BA" w:rsidRDefault="00FB5A39" w:rsidP="000871FF">
            <w:pPr>
              <w:rPr>
                <w:lang w:val="en-GB"/>
              </w:rPr>
            </w:pPr>
            <w:r w:rsidRPr="008345BA">
              <w:rPr>
                <w:lang w:val="en-GB"/>
              </w:rPr>
              <w:t>../LocationType.address</w:t>
            </w:r>
          </w:p>
        </w:tc>
        <w:tc>
          <w:tcPr>
            <w:tcW w:w="2506" w:type="dxa"/>
          </w:tcPr>
          <w:p w14:paraId="462F9638" w14:textId="77777777" w:rsidR="00FB5A39" w:rsidRPr="008345BA" w:rsidRDefault="00FB5A39" w:rsidP="000871FF">
            <w:pPr>
              <w:rPr>
                <w:lang w:val="en-GB"/>
              </w:rPr>
            </w:pPr>
            <w:r>
              <w:rPr>
                <w:lang w:val="en-GB"/>
              </w:rPr>
              <w:t>AddressType</w:t>
            </w:r>
          </w:p>
        </w:tc>
        <w:tc>
          <w:tcPr>
            <w:tcW w:w="2925" w:type="dxa"/>
          </w:tcPr>
          <w:p w14:paraId="2AA2B78A" w14:textId="77777777" w:rsidR="00FB5A39" w:rsidRPr="00964D8F" w:rsidRDefault="00FB5A39" w:rsidP="000871FF">
            <w:pPr>
              <w:rPr>
                <w:rFonts w:cs="Arial"/>
              </w:rPr>
            </w:pPr>
            <w:r w:rsidRPr="008345BA">
              <w:rPr>
                <w:rFonts w:cs="Arial"/>
              </w:rPr>
              <w:t>Platsens adress vilke</w:t>
            </w:r>
            <w:r>
              <w:rPr>
                <w:rFonts w:cs="Arial"/>
              </w:rPr>
              <w:t>n observationen är knuten till.</w:t>
            </w:r>
          </w:p>
        </w:tc>
        <w:tc>
          <w:tcPr>
            <w:tcW w:w="1617" w:type="dxa"/>
          </w:tcPr>
          <w:p w14:paraId="3F67F0C4" w14:textId="77777777" w:rsidR="00FB5A39" w:rsidRPr="008345BA" w:rsidRDefault="00FB5A39" w:rsidP="000871FF">
            <w:pPr>
              <w:rPr>
                <w:lang w:val="en-US"/>
              </w:rPr>
            </w:pPr>
            <w:r w:rsidRPr="008345BA">
              <w:rPr>
                <w:lang w:val="en-US"/>
              </w:rPr>
              <w:t>0..*</w:t>
            </w:r>
          </w:p>
        </w:tc>
      </w:tr>
      <w:tr w:rsidR="00FB5A39" w:rsidRPr="00C74AA6" w14:paraId="02103D08" w14:textId="77777777" w:rsidTr="000871FF">
        <w:tc>
          <w:tcPr>
            <w:tcW w:w="2474" w:type="dxa"/>
            <w:tcBorders>
              <w:top w:val="single" w:sz="4" w:space="0" w:color="auto"/>
              <w:left w:val="single" w:sz="4" w:space="0" w:color="auto"/>
              <w:bottom w:val="single" w:sz="4" w:space="0" w:color="auto"/>
              <w:right w:val="single" w:sz="4" w:space="0" w:color="auto"/>
            </w:tcBorders>
          </w:tcPr>
          <w:p w14:paraId="50A133F2" w14:textId="77777777" w:rsidR="00FB5A39" w:rsidRPr="00C74AA6" w:rsidRDefault="00FB5A39" w:rsidP="000871FF">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5352B131" w14:textId="77777777" w:rsidR="00FB5A39" w:rsidRPr="00C74AA6" w:rsidRDefault="00FB5A39" w:rsidP="000871FF">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26647C52" w14:textId="77777777" w:rsidR="00FB5A39" w:rsidRPr="00C74AA6" w:rsidRDefault="00FB5A39" w:rsidP="000871FF">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78020F42" w14:textId="77777777" w:rsidR="00FB5A39" w:rsidRPr="0058291B" w:rsidRDefault="00FB5A39" w:rsidP="000871FF">
            <w:pPr>
              <w:rPr>
                <w:i/>
              </w:rPr>
            </w:pPr>
            <w:r w:rsidRPr="0058291B">
              <w:rPr>
                <w:i/>
              </w:rPr>
              <w:t>0..1</w:t>
            </w:r>
          </w:p>
        </w:tc>
      </w:tr>
      <w:tr w:rsidR="00FB5A39" w:rsidRPr="00C74AA6" w14:paraId="4E0FE76A" w14:textId="77777777" w:rsidTr="000871FF">
        <w:tc>
          <w:tcPr>
            <w:tcW w:w="2474" w:type="dxa"/>
            <w:tcBorders>
              <w:top w:val="single" w:sz="4" w:space="0" w:color="auto"/>
              <w:left w:val="single" w:sz="4" w:space="0" w:color="auto"/>
              <w:bottom w:val="single" w:sz="4" w:space="0" w:color="auto"/>
              <w:right w:val="single" w:sz="4" w:space="0" w:color="auto"/>
            </w:tcBorders>
          </w:tcPr>
          <w:p w14:paraId="44021EAB" w14:textId="77777777" w:rsidR="00FB5A39" w:rsidRPr="0058291B" w:rsidRDefault="00FB5A39" w:rsidP="000871FF">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205F59E5" w14:textId="77777777" w:rsidR="00FB5A39" w:rsidRPr="0058291B" w:rsidRDefault="00FB5A39" w:rsidP="000871FF">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05087385" w14:textId="77777777" w:rsidR="00FB5A39" w:rsidRPr="00C74AA6" w:rsidRDefault="00FB5A39" w:rsidP="000871FF">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0447A2D" w14:textId="77777777" w:rsidR="00FB5A39" w:rsidRPr="0058291B" w:rsidRDefault="00FB5A39" w:rsidP="000871FF">
            <w:pPr>
              <w:rPr>
                <w:i/>
              </w:rPr>
            </w:pPr>
            <w:r w:rsidRPr="0058291B">
              <w:rPr>
                <w:i/>
              </w:rPr>
              <w:t>1</w:t>
            </w:r>
          </w:p>
        </w:tc>
      </w:tr>
      <w:tr w:rsidR="00FB5A39" w:rsidRPr="00C74AA6" w14:paraId="28E85618" w14:textId="77777777" w:rsidTr="000871FF">
        <w:tc>
          <w:tcPr>
            <w:tcW w:w="2474" w:type="dxa"/>
            <w:tcBorders>
              <w:top w:val="single" w:sz="4" w:space="0" w:color="auto"/>
              <w:left w:val="single" w:sz="4" w:space="0" w:color="auto"/>
              <w:bottom w:val="single" w:sz="4" w:space="0" w:color="auto"/>
              <w:right w:val="single" w:sz="4" w:space="0" w:color="auto"/>
            </w:tcBorders>
          </w:tcPr>
          <w:p w14:paraId="532DA9E5" w14:textId="77777777" w:rsidR="00FB5A39" w:rsidRPr="00C74AA6" w:rsidRDefault="00FB5A39" w:rsidP="000871FF">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9DB8E9C" w14:textId="77777777" w:rsidR="00FB5A39" w:rsidRPr="00C74AA6" w:rsidRDefault="00FB5A39" w:rsidP="000871F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6FAB70A" w14:textId="77777777" w:rsidR="00FB5A39" w:rsidRDefault="00FB5A39" w:rsidP="000871FF">
            <w:pPr>
              <w:rPr>
                <w:rFonts w:cs="Arial"/>
                <w:i/>
              </w:rPr>
            </w:pPr>
            <w:r w:rsidRPr="00C74AA6">
              <w:rPr>
                <w:rFonts w:cs="Arial"/>
                <w:i/>
              </w:rPr>
              <w:t>Kodsystem för angiven kod fö</w:t>
            </w:r>
            <w:r>
              <w:rPr>
                <w:rFonts w:cs="Arial"/>
                <w:i/>
              </w:rPr>
              <w:t>r adresstyp. Kan vara följande:</w:t>
            </w:r>
          </w:p>
          <w:p w14:paraId="2B4CAF3C" w14:textId="77777777" w:rsidR="00FB5A39" w:rsidRDefault="00FB5A39" w:rsidP="000871FF">
            <w:pPr>
              <w:rPr>
                <w:rFonts w:cs="Arial"/>
                <w:i/>
              </w:rPr>
            </w:pPr>
          </w:p>
          <w:p w14:paraId="37EB57E8" w14:textId="77777777" w:rsidR="00FB5A39" w:rsidRPr="003A2BE3" w:rsidRDefault="00FB5A39" w:rsidP="000871FF">
            <w:pPr>
              <w:rPr>
                <w:rFonts w:cs="Arial"/>
                <w:i/>
              </w:rPr>
            </w:pPr>
            <w:r w:rsidRPr="003A2BE3">
              <w:rPr>
                <w:rFonts w:cs="Arial"/>
                <w:i/>
              </w:rPr>
              <w:lastRenderedPageBreak/>
              <w:t>KV Healthcare Service Location (HL7) med OID</w:t>
            </w:r>
          </w:p>
          <w:p w14:paraId="5A982138" w14:textId="77777777" w:rsidR="00FB5A39" w:rsidRPr="00235F93" w:rsidRDefault="00FB5A39" w:rsidP="000871FF">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193F3531" w14:textId="77777777" w:rsidR="00FB5A39" w:rsidRPr="00C74AA6" w:rsidRDefault="00FB5A39" w:rsidP="000871FF">
            <w:pPr>
              <w:rPr>
                <w:i/>
                <w:lang w:val="en-US"/>
              </w:rPr>
            </w:pPr>
            <w:r w:rsidRPr="00C74AA6">
              <w:rPr>
                <w:i/>
                <w:lang w:val="en-US"/>
              </w:rPr>
              <w:lastRenderedPageBreak/>
              <w:t>1</w:t>
            </w:r>
          </w:p>
        </w:tc>
      </w:tr>
      <w:tr w:rsidR="00FB5A39" w:rsidRPr="00C74AA6" w14:paraId="4004F37B" w14:textId="77777777" w:rsidTr="000871FF">
        <w:tc>
          <w:tcPr>
            <w:tcW w:w="2474" w:type="dxa"/>
            <w:tcBorders>
              <w:top w:val="single" w:sz="4" w:space="0" w:color="auto"/>
              <w:left w:val="single" w:sz="4" w:space="0" w:color="auto"/>
              <w:bottom w:val="single" w:sz="4" w:space="0" w:color="auto"/>
              <w:right w:val="single" w:sz="4" w:space="0" w:color="auto"/>
            </w:tcBorders>
          </w:tcPr>
          <w:p w14:paraId="743BA085" w14:textId="77777777" w:rsidR="00FB5A39" w:rsidRPr="00C74AA6" w:rsidRDefault="00FB5A39" w:rsidP="000871FF">
            <w:pPr>
              <w:rPr>
                <w:i/>
                <w:lang w:val="en-GB"/>
              </w:rPr>
            </w:pPr>
            <w:r w:rsidRPr="00C74AA6">
              <w:rPr>
                <w:i/>
                <w:lang w:val="en-GB"/>
              </w:rPr>
              <w:lastRenderedPageBreak/>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2E8A0B4C" w14:textId="77777777" w:rsidR="00FB5A39" w:rsidRPr="00C74AA6" w:rsidRDefault="00FB5A39" w:rsidP="000871F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E03B8E" w14:textId="77777777" w:rsidR="00FB5A39" w:rsidRPr="00C74AA6" w:rsidRDefault="00FB5A39" w:rsidP="000871FF">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5595B01" w14:textId="77777777" w:rsidR="00FB5A39" w:rsidRPr="00C74AA6" w:rsidRDefault="00FB5A39" w:rsidP="000871FF">
            <w:pPr>
              <w:rPr>
                <w:i/>
                <w:lang w:val="en-US"/>
              </w:rPr>
            </w:pPr>
            <w:r w:rsidRPr="00C74AA6">
              <w:rPr>
                <w:i/>
                <w:lang w:val="en-US"/>
              </w:rPr>
              <w:t>0..1</w:t>
            </w:r>
          </w:p>
        </w:tc>
      </w:tr>
      <w:tr w:rsidR="00FB5A39" w:rsidRPr="00C74AA6" w14:paraId="768B7FCC" w14:textId="77777777" w:rsidTr="000871FF">
        <w:tc>
          <w:tcPr>
            <w:tcW w:w="2474" w:type="dxa"/>
            <w:tcBorders>
              <w:top w:val="single" w:sz="4" w:space="0" w:color="auto"/>
              <w:left w:val="single" w:sz="4" w:space="0" w:color="auto"/>
              <w:bottom w:val="single" w:sz="4" w:space="0" w:color="auto"/>
              <w:right w:val="single" w:sz="4" w:space="0" w:color="auto"/>
            </w:tcBorders>
          </w:tcPr>
          <w:p w14:paraId="18FD8AEB" w14:textId="77777777" w:rsidR="00FB5A39" w:rsidRPr="00C74AA6" w:rsidRDefault="00FB5A39" w:rsidP="000871FF">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51C71144" w14:textId="77777777" w:rsidR="00FB5A39" w:rsidRPr="00C74AA6" w:rsidRDefault="00FB5A39" w:rsidP="000871F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EE4ADF" w14:textId="77777777" w:rsidR="00FB5A39" w:rsidRPr="00C74AA6" w:rsidRDefault="00FB5A39" w:rsidP="000871FF">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CBB3FCD" w14:textId="77777777" w:rsidR="00FB5A39" w:rsidRPr="00C74AA6" w:rsidRDefault="00FB5A39" w:rsidP="000871FF">
            <w:pPr>
              <w:rPr>
                <w:i/>
                <w:lang w:val="en-US"/>
              </w:rPr>
            </w:pPr>
            <w:r w:rsidRPr="00C74AA6">
              <w:rPr>
                <w:i/>
                <w:lang w:val="en-US"/>
              </w:rPr>
              <w:t>0..1</w:t>
            </w:r>
          </w:p>
        </w:tc>
      </w:tr>
      <w:tr w:rsidR="00FB5A39" w:rsidRPr="00C74AA6" w14:paraId="31838760" w14:textId="77777777" w:rsidTr="000871FF">
        <w:tc>
          <w:tcPr>
            <w:tcW w:w="2474" w:type="dxa"/>
            <w:tcBorders>
              <w:top w:val="single" w:sz="4" w:space="0" w:color="auto"/>
              <w:left w:val="single" w:sz="4" w:space="0" w:color="auto"/>
              <w:bottom w:val="single" w:sz="4" w:space="0" w:color="auto"/>
              <w:right w:val="single" w:sz="4" w:space="0" w:color="auto"/>
            </w:tcBorders>
          </w:tcPr>
          <w:p w14:paraId="60B2BDA1" w14:textId="77777777" w:rsidR="00FB5A39" w:rsidRPr="00C74AA6" w:rsidRDefault="00FB5A39" w:rsidP="000871FF">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4421A187" w14:textId="77777777" w:rsidR="00FB5A39" w:rsidRPr="00C74AA6" w:rsidRDefault="00FB5A39" w:rsidP="000871F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93EA24A" w14:textId="77777777" w:rsidR="00FB5A39" w:rsidRPr="00C74AA6" w:rsidRDefault="00FB5A39" w:rsidP="000871FF">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2E4E073" w14:textId="77777777" w:rsidR="00FB5A39" w:rsidRPr="00C74AA6" w:rsidRDefault="00FB5A39" w:rsidP="000871FF">
            <w:pPr>
              <w:rPr>
                <w:i/>
                <w:lang w:val="en-US"/>
              </w:rPr>
            </w:pPr>
            <w:r w:rsidRPr="00C74AA6">
              <w:rPr>
                <w:i/>
                <w:lang w:val="en-US"/>
              </w:rPr>
              <w:t>0..1</w:t>
            </w:r>
          </w:p>
        </w:tc>
      </w:tr>
      <w:tr w:rsidR="00FB5A39" w:rsidRPr="00964D8F" w14:paraId="547FD11B" w14:textId="77777777" w:rsidTr="000871FF">
        <w:tc>
          <w:tcPr>
            <w:tcW w:w="2474" w:type="dxa"/>
          </w:tcPr>
          <w:p w14:paraId="1DED416C" w14:textId="77777777" w:rsidR="00FB5A39" w:rsidRPr="00C74AA6" w:rsidRDefault="00FB5A39" w:rsidP="000871FF">
            <w:pPr>
              <w:rPr>
                <w:i/>
                <w:lang w:val="en-GB"/>
              </w:rPr>
            </w:pPr>
            <w:r w:rsidRPr="00C74AA6">
              <w:rPr>
                <w:i/>
                <w:lang w:val="en-GB"/>
              </w:rPr>
              <w:t>../LocationType.address.purpose.</w:t>
            </w:r>
            <w:r w:rsidRPr="00C74AA6">
              <w:rPr>
                <w:rFonts w:cs="Arial"/>
                <w:i/>
                <w:color w:val="000000"/>
                <w:lang w:eastAsia="sv-SE"/>
              </w:rPr>
              <w:t>value</w:t>
            </w:r>
          </w:p>
        </w:tc>
        <w:tc>
          <w:tcPr>
            <w:tcW w:w="2506" w:type="dxa"/>
          </w:tcPr>
          <w:p w14:paraId="31F39404" w14:textId="77777777" w:rsidR="00FB5A39" w:rsidRPr="00C74AA6" w:rsidRDefault="00FB5A39" w:rsidP="000871FF">
            <w:pPr>
              <w:rPr>
                <w:i/>
                <w:lang w:val="en-GB"/>
              </w:rPr>
            </w:pPr>
            <w:r w:rsidRPr="00C74AA6">
              <w:rPr>
                <w:rFonts w:cs="Arial"/>
                <w:i/>
                <w:color w:val="000000"/>
                <w:highlight w:val="white"/>
                <w:lang w:eastAsia="sv-SE"/>
              </w:rPr>
              <w:t>AddressPartType</w:t>
            </w:r>
          </w:p>
        </w:tc>
        <w:tc>
          <w:tcPr>
            <w:tcW w:w="2925" w:type="dxa"/>
          </w:tcPr>
          <w:p w14:paraId="688237BD" w14:textId="77777777" w:rsidR="00FB5A39" w:rsidRPr="00C74AA6" w:rsidRDefault="00FB5A39" w:rsidP="000871FF">
            <w:pPr>
              <w:rPr>
                <w:rFonts w:cs="Arial"/>
                <w:i/>
              </w:rPr>
            </w:pPr>
            <w:r>
              <w:rPr>
                <w:rFonts w:cs="Arial"/>
                <w:i/>
              </w:rPr>
              <w:t xml:space="preserve">Själva adressen anges. </w:t>
            </w:r>
          </w:p>
        </w:tc>
        <w:tc>
          <w:tcPr>
            <w:tcW w:w="1617" w:type="dxa"/>
          </w:tcPr>
          <w:p w14:paraId="66A14924" w14:textId="77777777" w:rsidR="00FB5A39" w:rsidRPr="00A1735B" w:rsidRDefault="00FB5A39" w:rsidP="000871FF">
            <w:pPr>
              <w:rPr>
                <w:i/>
              </w:rPr>
            </w:pPr>
            <w:r w:rsidRPr="00A1735B">
              <w:rPr>
                <w:i/>
              </w:rPr>
              <w:t>1..*</w:t>
            </w:r>
          </w:p>
        </w:tc>
      </w:tr>
      <w:tr w:rsidR="00FB5A39" w:rsidRPr="00964D8F" w14:paraId="068CE91A" w14:textId="77777777" w:rsidTr="000871FF">
        <w:tc>
          <w:tcPr>
            <w:tcW w:w="2474" w:type="dxa"/>
          </w:tcPr>
          <w:p w14:paraId="4685C948" w14:textId="77777777" w:rsidR="00FB5A39" w:rsidRPr="00FB5A39" w:rsidRDefault="00FB5A39" w:rsidP="000871FF">
            <w:pPr>
              <w:rPr>
                <w:i/>
                <w:lang w:val="en-US"/>
              </w:rPr>
            </w:pPr>
            <w:r w:rsidRPr="00FB5A39">
              <w:rPr>
                <w:i/>
                <w:lang w:val="en-US"/>
              </w:rPr>
              <w:t>../LocationType.address.purpose.</w:t>
            </w:r>
            <w:r w:rsidRPr="00FB5A39">
              <w:rPr>
                <w:rFonts w:cs="Arial"/>
                <w:i/>
                <w:color w:val="000000"/>
                <w:lang w:val="en-US" w:eastAsia="sv-SE"/>
              </w:rPr>
              <w:t>value.</w:t>
            </w:r>
            <w:r w:rsidRPr="00FB5A39">
              <w:rPr>
                <w:rFonts w:cs="Arial"/>
                <w:i/>
                <w:color w:val="000000"/>
                <w:highlight w:val="white"/>
                <w:lang w:val="en-US" w:eastAsia="sv-SE"/>
              </w:rPr>
              <w:t xml:space="preserve"> AddressPartType</w:t>
            </w:r>
            <w:r w:rsidRPr="00FB5A39">
              <w:rPr>
                <w:rFonts w:cs="Arial"/>
                <w:i/>
                <w:color w:val="000000"/>
                <w:lang w:val="en-US" w:eastAsia="sv-SE"/>
              </w:rPr>
              <w:t>.value</w:t>
            </w:r>
          </w:p>
        </w:tc>
        <w:tc>
          <w:tcPr>
            <w:tcW w:w="2506" w:type="dxa"/>
          </w:tcPr>
          <w:p w14:paraId="1587AC25" w14:textId="77777777" w:rsidR="00FB5A39" w:rsidRPr="00A1735B" w:rsidRDefault="00FB5A39" w:rsidP="000871FF">
            <w:pPr>
              <w:rPr>
                <w:i/>
              </w:rPr>
            </w:pPr>
            <w:r w:rsidRPr="00A1735B">
              <w:rPr>
                <w:rFonts w:cs="Arial"/>
                <w:i/>
                <w:color w:val="000000"/>
                <w:lang w:eastAsia="sv-SE"/>
              </w:rPr>
              <w:t>String</w:t>
            </w:r>
          </w:p>
        </w:tc>
        <w:tc>
          <w:tcPr>
            <w:tcW w:w="2925" w:type="dxa"/>
          </w:tcPr>
          <w:p w14:paraId="10E3CAE1" w14:textId="77777777" w:rsidR="00FB5A39" w:rsidRPr="00B81FE2" w:rsidRDefault="00FB5A39" w:rsidP="000871FF">
            <w:pPr>
              <w:rPr>
                <w:rFonts w:cs="Arial"/>
                <w:i/>
              </w:rPr>
            </w:pPr>
            <w:r w:rsidRPr="00B81FE2">
              <w:rPr>
                <w:rFonts w:cs="Arial"/>
                <w:i/>
              </w:rPr>
              <w:t>Namn på adressdel som bygger upp addressrymden.</w:t>
            </w:r>
          </w:p>
        </w:tc>
        <w:tc>
          <w:tcPr>
            <w:tcW w:w="1617" w:type="dxa"/>
          </w:tcPr>
          <w:p w14:paraId="0DEADF80" w14:textId="77777777" w:rsidR="00FB5A39" w:rsidRPr="00C74AA6" w:rsidRDefault="00FB5A39" w:rsidP="000871FF">
            <w:pPr>
              <w:rPr>
                <w:i/>
                <w:lang w:val="en-US"/>
              </w:rPr>
            </w:pPr>
            <w:r>
              <w:rPr>
                <w:i/>
                <w:lang w:val="en-US"/>
              </w:rPr>
              <w:t>1</w:t>
            </w:r>
          </w:p>
        </w:tc>
      </w:tr>
      <w:tr w:rsidR="00FB5A39" w:rsidRPr="00964D8F" w14:paraId="2497B5B6" w14:textId="77777777" w:rsidTr="000871FF">
        <w:tc>
          <w:tcPr>
            <w:tcW w:w="2474" w:type="dxa"/>
          </w:tcPr>
          <w:p w14:paraId="66D73561" w14:textId="77777777" w:rsidR="00FB5A39" w:rsidRPr="00964D8F" w:rsidRDefault="00FB5A39" w:rsidP="000871FF">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6927A726" w14:textId="77777777" w:rsidR="00FB5A39" w:rsidRDefault="00FB5A39" w:rsidP="000871FF">
            <w:pPr>
              <w:rPr>
                <w:rFonts w:cs="Arial"/>
                <w:i/>
                <w:color w:val="000000"/>
                <w:lang w:eastAsia="sv-SE"/>
              </w:rPr>
            </w:pPr>
            <w:r w:rsidRPr="00964D8F">
              <w:rPr>
                <w:rFonts w:cs="Arial"/>
                <w:i/>
                <w:color w:val="000000"/>
                <w:highlight w:val="white"/>
                <w:lang w:eastAsia="sv-SE"/>
              </w:rPr>
              <w:t>AddressPartTypeEnum</w:t>
            </w:r>
          </w:p>
          <w:p w14:paraId="31443FA3" w14:textId="77777777" w:rsidR="00FB5A39" w:rsidRPr="00964D8F" w:rsidRDefault="00FB5A39" w:rsidP="000871FF">
            <w:pPr>
              <w:rPr>
                <w:i/>
                <w:lang w:val="en-GB"/>
              </w:rPr>
            </w:pPr>
          </w:p>
        </w:tc>
        <w:tc>
          <w:tcPr>
            <w:tcW w:w="2925" w:type="dxa"/>
          </w:tcPr>
          <w:p w14:paraId="224A1A19" w14:textId="77777777" w:rsidR="00FB5A39" w:rsidRDefault="00FB5A39" w:rsidP="000871FF">
            <w:pPr>
              <w:rPr>
                <w:rFonts w:cs="Arial"/>
              </w:rPr>
            </w:pPr>
            <w:r>
              <w:rPr>
                <w:rFonts w:cs="Arial"/>
                <w:i/>
                <w:color w:val="000000"/>
                <w:lang w:eastAsia="sv-SE"/>
              </w:rPr>
              <w:t xml:space="preserve">Enumeration baserat på </w:t>
            </w:r>
            <w:r w:rsidRPr="00B81FE2">
              <w:rPr>
                <w:rFonts w:cs="Arial"/>
              </w:rPr>
              <w:t>KV HL7 v3</w:t>
            </w:r>
            <w:r>
              <w:rPr>
                <w:rFonts w:cs="Arial"/>
              </w:rPr>
              <w:t>:</w:t>
            </w:r>
          </w:p>
          <w:p w14:paraId="0FD7E84F" w14:textId="77777777" w:rsidR="00FB5A39" w:rsidRPr="00B81FE2" w:rsidRDefault="00FB5A39" w:rsidP="000871FF">
            <w:pPr>
              <w:rPr>
                <w:rFonts w:cs="Arial"/>
                <w:i/>
                <w:color w:val="000000"/>
                <w:lang w:eastAsia="sv-SE"/>
              </w:rPr>
            </w:pPr>
          </w:p>
          <w:p w14:paraId="68F7CD27" w14:textId="77777777" w:rsidR="00FB5A39" w:rsidRPr="00DF0641" w:rsidRDefault="00FB5A39" w:rsidP="000871FF">
            <w:pPr>
              <w:rPr>
                <w:rFonts w:cs="Arial"/>
                <w:i/>
              </w:rPr>
            </w:pPr>
            <w:r w:rsidRPr="00DF0641">
              <w:rPr>
                <w:rFonts w:cs="Arial"/>
                <w:i/>
              </w:rPr>
              <w:t>AL = Adressrad (används för leveransadress, tilläggsinfo eller en gatuadress men ej leveransadress och gatuadress tillsammans)</w:t>
            </w:r>
          </w:p>
          <w:p w14:paraId="058642B0" w14:textId="77777777" w:rsidR="00FB5A39" w:rsidRPr="00DF0641" w:rsidRDefault="00FB5A39" w:rsidP="000871FF">
            <w:pPr>
              <w:rPr>
                <w:rFonts w:cs="Arial"/>
                <w:i/>
              </w:rPr>
            </w:pPr>
            <w:r w:rsidRPr="00DF0641">
              <w:rPr>
                <w:rFonts w:cs="Arial"/>
                <w:i/>
              </w:rPr>
              <w:t>ADL = Tillägg lokalisationsinfo (t.ex. våningsnr "3", lägenhetsnr "122")</w:t>
            </w:r>
          </w:p>
          <w:p w14:paraId="0AB91489" w14:textId="77777777" w:rsidR="00FB5A39" w:rsidRPr="00DF0641" w:rsidRDefault="00FB5A39" w:rsidP="000871FF">
            <w:pPr>
              <w:rPr>
                <w:rFonts w:cs="Arial"/>
                <w:i/>
              </w:rPr>
            </w:pPr>
            <w:r w:rsidRPr="00DF0641">
              <w:rPr>
                <w:rFonts w:cs="Arial"/>
                <w:i/>
              </w:rPr>
              <w:t>UNIT = Definierar värdestypen för lokalisationsinfo (t.ex. "våning", "lägenhet")</w:t>
            </w:r>
          </w:p>
          <w:p w14:paraId="795580E4" w14:textId="77777777" w:rsidR="00FB5A39" w:rsidRPr="00DF0641" w:rsidRDefault="00FB5A39" w:rsidP="000871FF">
            <w:pPr>
              <w:rPr>
                <w:rFonts w:cs="Arial"/>
                <w:i/>
              </w:rPr>
            </w:pPr>
            <w:r w:rsidRPr="00DF0641">
              <w:rPr>
                <w:rFonts w:cs="Arial"/>
                <w:i/>
              </w:rPr>
              <w:t>UNID = Siffran eller namnet på värdestyp som kännetecknar byggnad eller fastighet (t.ex. "kvarteret Hälsan")</w:t>
            </w:r>
          </w:p>
          <w:p w14:paraId="603EA2B6" w14:textId="77777777" w:rsidR="00FB5A39" w:rsidRPr="00DF0641" w:rsidRDefault="00FB5A39" w:rsidP="000871FF">
            <w:pPr>
              <w:rPr>
                <w:rFonts w:cs="Arial"/>
                <w:i/>
              </w:rPr>
            </w:pPr>
            <w:r w:rsidRPr="00DF0641">
              <w:rPr>
                <w:rFonts w:cs="Arial"/>
                <w:i/>
              </w:rPr>
              <w:t>DAL = Leveransadressrad (tillåts inte stå i kombination med leveransadress och gatuadress)</w:t>
            </w:r>
          </w:p>
          <w:p w14:paraId="5DF511EF" w14:textId="77777777" w:rsidR="00FB5A39" w:rsidRPr="00DF0641" w:rsidRDefault="00FB5A39" w:rsidP="000871FF">
            <w:pPr>
              <w:rPr>
                <w:rFonts w:cs="Arial"/>
                <w:i/>
              </w:rPr>
            </w:pPr>
            <w:r w:rsidRPr="00DF0641">
              <w:rPr>
                <w:rFonts w:cs="Arial"/>
                <w:i/>
              </w:rPr>
              <w:t xml:space="preserve">DINSTA = Leveransområde (oftast en ort där leveransadressen skiljer sig </w:t>
            </w:r>
            <w:r w:rsidRPr="00DF0641">
              <w:rPr>
                <w:rFonts w:cs="Arial"/>
                <w:i/>
              </w:rPr>
              <w:lastRenderedPageBreak/>
              <w:t>från kommunorten)</w:t>
            </w:r>
          </w:p>
          <w:p w14:paraId="1DBDD44B" w14:textId="77777777" w:rsidR="00FB5A39" w:rsidRPr="00DF0641" w:rsidRDefault="00FB5A39" w:rsidP="000871FF">
            <w:pPr>
              <w:rPr>
                <w:rFonts w:cs="Arial"/>
                <w:i/>
              </w:rPr>
            </w:pPr>
            <w:r w:rsidRPr="00DF0641">
              <w:rPr>
                <w:rFonts w:cs="Arial"/>
                <w:i/>
              </w:rPr>
              <w:t>DINSTQ = Leveransadressbenämning (t.ex. hisshall "B", "östra" receptionen)</w:t>
            </w:r>
          </w:p>
          <w:p w14:paraId="16860C41" w14:textId="77777777" w:rsidR="00FB5A39" w:rsidRPr="00DF0641" w:rsidRDefault="00FB5A39" w:rsidP="000871FF">
            <w:pPr>
              <w:rPr>
                <w:rFonts w:cs="Arial"/>
                <w:i/>
              </w:rPr>
            </w:pPr>
            <w:r w:rsidRPr="00DF0641">
              <w:rPr>
                <w:rFonts w:cs="Arial"/>
                <w:i/>
              </w:rPr>
              <w:t>DINST = Leveransadresstypen (t.ex. "hisshall", "receptionen")</w:t>
            </w:r>
          </w:p>
          <w:p w14:paraId="2F90C646" w14:textId="77777777" w:rsidR="00FB5A39" w:rsidRPr="00DF0641" w:rsidRDefault="00FB5A39" w:rsidP="000871FF">
            <w:pPr>
              <w:rPr>
                <w:rFonts w:cs="Arial"/>
                <w:i/>
              </w:rPr>
            </w:pPr>
            <w:r w:rsidRPr="00DF0641">
              <w:rPr>
                <w:rFonts w:cs="Arial"/>
                <w:i/>
              </w:rPr>
              <w:t>DMOD = Leveranssätt (t.ex. "postutdelning", "postbox")</w:t>
            </w:r>
          </w:p>
          <w:p w14:paraId="601328CB" w14:textId="77777777" w:rsidR="00FB5A39" w:rsidRPr="00DF0641" w:rsidRDefault="00FB5A39" w:rsidP="000871FF">
            <w:pPr>
              <w:rPr>
                <w:rFonts w:cs="Arial"/>
                <w:i/>
              </w:rPr>
            </w:pPr>
            <w:r w:rsidRPr="00DF0641">
              <w:rPr>
                <w:rFonts w:cs="Arial"/>
                <w:i/>
              </w:rPr>
              <w:t>DMODID = Leveranssättbenämning (t.ex. postbox "2683")</w:t>
            </w:r>
          </w:p>
          <w:p w14:paraId="5A10EAE1" w14:textId="77777777" w:rsidR="00FB5A39" w:rsidRPr="00DF0641" w:rsidRDefault="00FB5A39" w:rsidP="000871FF">
            <w:pPr>
              <w:rPr>
                <w:rFonts w:cs="Arial"/>
                <w:i/>
              </w:rPr>
            </w:pPr>
            <w:r w:rsidRPr="00DF0641">
              <w:rPr>
                <w:rFonts w:cs="Arial"/>
                <w:i/>
              </w:rPr>
              <w:t>SAL = Gatuadressrad (används frekvent då man inte vill bryta ned adressrymden i gatutyper, byggnadsnr etc.)</w:t>
            </w:r>
          </w:p>
          <w:p w14:paraId="560FB299" w14:textId="77777777" w:rsidR="00FB5A39" w:rsidRPr="00DF0641" w:rsidRDefault="00FB5A39" w:rsidP="000871FF">
            <w:pPr>
              <w:rPr>
                <w:rFonts w:cs="Arial"/>
                <w:i/>
              </w:rPr>
            </w:pPr>
            <w:r w:rsidRPr="00DF0641">
              <w:rPr>
                <w:rFonts w:cs="Arial"/>
                <w:i/>
              </w:rPr>
              <w:t>BNR = Byggnads- eller fastighetsnummer (används ej som gatunummer)</w:t>
            </w:r>
          </w:p>
          <w:p w14:paraId="334370E6" w14:textId="77777777" w:rsidR="00FB5A39" w:rsidRPr="00DF0641" w:rsidRDefault="00FB5A39" w:rsidP="000871FF">
            <w:pPr>
              <w:rPr>
                <w:rFonts w:cs="Arial"/>
                <w:i/>
              </w:rPr>
            </w:pPr>
            <w:r w:rsidRPr="00DF0641">
              <w:rPr>
                <w:rFonts w:cs="Arial"/>
                <w:i/>
              </w:rPr>
              <w:t>BNN = Den numeriska delen av byggnads- eller fastighetsnumret</w:t>
            </w:r>
          </w:p>
          <w:p w14:paraId="3D4EEED0" w14:textId="77777777" w:rsidR="00FB5A39" w:rsidRPr="00DF0641" w:rsidRDefault="00FB5A39" w:rsidP="000871FF">
            <w:pPr>
              <w:rPr>
                <w:rFonts w:cs="Arial"/>
                <w:i/>
              </w:rPr>
            </w:pPr>
            <w:r w:rsidRPr="00DF0641">
              <w:rPr>
                <w:rFonts w:cs="Arial"/>
                <w:i/>
              </w:rPr>
              <w:t>BNS = Byggnads- eller fastighetsnummer suffix (t.ex. 12"B")</w:t>
            </w:r>
          </w:p>
          <w:p w14:paraId="182C7170" w14:textId="77777777" w:rsidR="00FB5A39" w:rsidRPr="00DF0641" w:rsidRDefault="00FB5A39" w:rsidP="000871FF">
            <w:pPr>
              <w:rPr>
                <w:rFonts w:cs="Arial"/>
                <w:i/>
              </w:rPr>
            </w:pPr>
            <w:r w:rsidRPr="00DF0641">
              <w:rPr>
                <w:rFonts w:cs="Arial"/>
                <w:i/>
              </w:rPr>
              <w:t>STR = Gatunamn (namnet samt typen av gatan)</w:t>
            </w:r>
          </w:p>
          <w:p w14:paraId="7C08A149" w14:textId="77777777" w:rsidR="00FB5A39" w:rsidRPr="00DF0641" w:rsidRDefault="00FB5A39" w:rsidP="000871FF">
            <w:pPr>
              <w:rPr>
                <w:rFonts w:cs="Arial"/>
                <w:i/>
              </w:rPr>
            </w:pPr>
            <w:r w:rsidRPr="00DF0641">
              <w:rPr>
                <w:rFonts w:cs="Arial"/>
                <w:i/>
              </w:rPr>
              <w:t>STB = Gatunamnbasen (namnet på anknytande huvudgata utan riktning)</w:t>
            </w:r>
          </w:p>
          <w:p w14:paraId="72207849" w14:textId="77777777" w:rsidR="00FB5A39" w:rsidRPr="00DF0641" w:rsidRDefault="00FB5A39" w:rsidP="000871FF">
            <w:pPr>
              <w:rPr>
                <w:rFonts w:cs="Arial"/>
                <w:i/>
              </w:rPr>
            </w:pPr>
            <w:r w:rsidRPr="00DF0641">
              <w:rPr>
                <w:rFonts w:cs="Arial"/>
                <w:i/>
              </w:rPr>
              <w:t>STTYP = Gatutypen (typen på gatan som berörs, t.ex. "gågata")</w:t>
            </w:r>
          </w:p>
          <w:p w14:paraId="62B371A4" w14:textId="77777777" w:rsidR="00FB5A39" w:rsidRPr="00DF0641" w:rsidRDefault="00FB5A39" w:rsidP="000871FF">
            <w:pPr>
              <w:rPr>
                <w:rFonts w:cs="Arial"/>
                <w:i/>
              </w:rPr>
            </w:pPr>
            <w:r w:rsidRPr="00DF0641">
              <w:rPr>
                <w:rFonts w:cs="Arial"/>
                <w:i/>
              </w:rPr>
              <w:t>DIR = Riktning (t.ex. N, S, W, E)</w:t>
            </w:r>
          </w:p>
          <w:p w14:paraId="191B9ACA" w14:textId="77777777" w:rsidR="00FB5A39" w:rsidRPr="00DF0641" w:rsidRDefault="00FB5A39" w:rsidP="000871FF">
            <w:pPr>
              <w:rPr>
                <w:rFonts w:cs="Arial"/>
                <w:i/>
              </w:rPr>
            </w:pPr>
            <w:r w:rsidRPr="00DF0641">
              <w:rPr>
                <w:rFonts w:cs="Arial"/>
                <w:i/>
              </w:rPr>
              <w:t>INT = Korsning (anger att en korsning är anknuten berörd adress)</w:t>
            </w:r>
          </w:p>
          <w:p w14:paraId="530DF4AC" w14:textId="77777777" w:rsidR="00FB5A39" w:rsidRPr="00DF0641" w:rsidRDefault="00FB5A39" w:rsidP="000871FF">
            <w:pPr>
              <w:rPr>
                <w:rFonts w:cs="Arial"/>
                <w:i/>
                <w:lang w:val="en-US"/>
              </w:rPr>
            </w:pPr>
            <w:r w:rsidRPr="00DF0641">
              <w:rPr>
                <w:rFonts w:cs="Arial"/>
                <w:i/>
                <w:lang w:val="en-US"/>
              </w:rPr>
              <w:t>CAR = C/O (care of) adress</w:t>
            </w:r>
          </w:p>
          <w:p w14:paraId="59705AA7" w14:textId="77777777" w:rsidR="00FB5A39" w:rsidRPr="00DF0641" w:rsidRDefault="00FB5A39" w:rsidP="000871FF">
            <w:pPr>
              <w:rPr>
                <w:rFonts w:cs="Arial"/>
                <w:i/>
              </w:rPr>
            </w:pPr>
            <w:r w:rsidRPr="00DF0641">
              <w:rPr>
                <w:rFonts w:cs="Arial"/>
                <w:i/>
              </w:rPr>
              <w:t xml:space="preserve">CEN = Områdes- kvartersbenämning (definierar område eller kvarter som berörd adress </w:t>
            </w:r>
            <w:r w:rsidRPr="00DF0641">
              <w:rPr>
                <w:rFonts w:cs="Arial"/>
                <w:i/>
              </w:rPr>
              <w:lastRenderedPageBreak/>
              <w:t>ligger i, t.ex. SoFo)</w:t>
            </w:r>
          </w:p>
          <w:p w14:paraId="46528F49" w14:textId="77777777" w:rsidR="00FB5A39" w:rsidRPr="00DF0641" w:rsidRDefault="00FB5A39" w:rsidP="000871FF">
            <w:pPr>
              <w:rPr>
                <w:rFonts w:cs="Arial"/>
                <w:i/>
              </w:rPr>
            </w:pPr>
            <w:r w:rsidRPr="00DF0641">
              <w:rPr>
                <w:rFonts w:cs="Arial"/>
                <w:i/>
              </w:rPr>
              <w:t>CNT = Land</w:t>
            </w:r>
          </w:p>
          <w:p w14:paraId="684FBC75" w14:textId="77777777" w:rsidR="00FB5A39" w:rsidRPr="00DF0641" w:rsidRDefault="00FB5A39" w:rsidP="000871FF">
            <w:pPr>
              <w:rPr>
                <w:rFonts w:cs="Arial"/>
                <w:i/>
              </w:rPr>
            </w:pPr>
            <w:r w:rsidRPr="00DF0641">
              <w:rPr>
                <w:rFonts w:cs="Arial"/>
                <w:i/>
              </w:rPr>
              <w:t>CPA = Län</w:t>
            </w:r>
          </w:p>
          <w:p w14:paraId="55FDC5A5" w14:textId="77777777" w:rsidR="00FB5A39" w:rsidRPr="00DF0641" w:rsidRDefault="00FB5A39" w:rsidP="000871FF">
            <w:pPr>
              <w:rPr>
                <w:rFonts w:cs="Arial"/>
                <w:i/>
              </w:rPr>
            </w:pPr>
            <w:r w:rsidRPr="00DF0641">
              <w:rPr>
                <w:rFonts w:cs="Arial"/>
                <w:i/>
              </w:rPr>
              <w:t>DEL = Skiljetecken (används för att särskilja text i adressrymden)</w:t>
            </w:r>
          </w:p>
          <w:p w14:paraId="03942F6D" w14:textId="77777777" w:rsidR="00FB5A39" w:rsidRPr="00DF0641" w:rsidRDefault="00FB5A39" w:rsidP="000871FF">
            <w:pPr>
              <w:rPr>
                <w:rFonts w:cs="Arial"/>
                <w:i/>
              </w:rPr>
            </w:pPr>
            <w:r w:rsidRPr="00DF0641">
              <w:rPr>
                <w:rFonts w:cs="Arial"/>
                <w:i/>
              </w:rPr>
              <w:t>CTY = Postort</w:t>
            </w:r>
          </w:p>
          <w:p w14:paraId="66EC0BF6" w14:textId="77777777" w:rsidR="00FB5A39" w:rsidRPr="00DF0641" w:rsidRDefault="00FB5A39" w:rsidP="000871FF">
            <w:pPr>
              <w:rPr>
                <w:rFonts w:cs="Arial"/>
                <w:i/>
              </w:rPr>
            </w:pPr>
            <w:r w:rsidRPr="00DF0641">
              <w:rPr>
                <w:rFonts w:cs="Arial"/>
                <w:i/>
              </w:rPr>
              <w:t>POB = Postbox</w:t>
            </w:r>
          </w:p>
          <w:p w14:paraId="0893D262" w14:textId="77777777" w:rsidR="00FB5A39" w:rsidRPr="00DF0641" w:rsidRDefault="00FB5A39" w:rsidP="000871FF">
            <w:pPr>
              <w:rPr>
                <w:rFonts w:cs="Arial"/>
                <w:i/>
              </w:rPr>
            </w:pPr>
            <w:r w:rsidRPr="00DF0641">
              <w:rPr>
                <w:rFonts w:cs="Arial"/>
                <w:i/>
              </w:rPr>
              <w:t>ZIP = Postnummer</w:t>
            </w:r>
          </w:p>
          <w:p w14:paraId="29FAB04D" w14:textId="77777777" w:rsidR="00FB5A39" w:rsidRPr="00DF0641" w:rsidRDefault="00FB5A39" w:rsidP="000871FF">
            <w:pPr>
              <w:rPr>
                <w:rFonts w:cs="Arial"/>
                <w:i/>
              </w:rPr>
            </w:pPr>
            <w:r w:rsidRPr="00DF0641">
              <w:rPr>
                <w:rFonts w:cs="Arial"/>
                <w:i/>
              </w:rPr>
              <w:t>PRE = Distriktsområde</w:t>
            </w:r>
          </w:p>
          <w:p w14:paraId="114A4461" w14:textId="77777777" w:rsidR="00FB5A39" w:rsidRPr="00964D8F" w:rsidRDefault="00FB5A39" w:rsidP="000871FF">
            <w:pPr>
              <w:rPr>
                <w:rFonts w:cs="Arial"/>
                <w:i/>
                <w:lang w:val="en-US"/>
              </w:rPr>
            </w:pPr>
            <w:r w:rsidRPr="00DF0641">
              <w:rPr>
                <w:rFonts w:cs="Arial"/>
                <w:i/>
                <w:lang w:val="en-US"/>
              </w:rPr>
              <w:t>STA = Region eller provins</w:t>
            </w:r>
          </w:p>
        </w:tc>
        <w:tc>
          <w:tcPr>
            <w:tcW w:w="1617" w:type="dxa"/>
          </w:tcPr>
          <w:p w14:paraId="692DFEE0" w14:textId="77777777" w:rsidR="00FB5A39" w:rsidRPr="00964D8F" w:rsidRDefault="00FB5A39" w:rsidP="000871FF">
            <w:pPr>
              <w:rPr>
                <w:i/>
              </w:rPr>
            </w:pPr>
            <w:r w:rsidRPr="00964D8F">
              <w:rPr>
                <w:i/>
              </w:rPr>
              <w:lastRenderedPageBreak/>
              <w:t>0..1</w:t>
            </w:r>
          </w:p>
        </w:tc>
      </w:tr>
      <w:tr w:rsidR="00FB5A39" w:rsidRPr="008345BA" w14:paraId="32DF1A36" w14:textId="77777777" w:rsidTr="000871FF">
        <w:tc>
          <w:tcPr>
            <w:tcW w:w="2474" w:type="dxa"/>
          </w:tcPr>
          <w:p w14:paraId="6B22D4E4" w14:textId="77777777" w:rsidR="00FB5A39" w:rsidRPr="00964D8F" w:rsidRDefault="00FB5A39" w:rsidP="000871FF">
            <w:r w:rsidRPr="00964D8F">
              <w:lastRenderedPageBreak/>
              <w:t>../LocationType.telecom</w:t>
            </w:r>
          </w:p>
        </w:tc>
        <w:tc>
          <w:tcPr>
            <w:tcW w:w="2506" w:type="dxa"/>
          </w:tcPr>
          <w:p w14:paraId="324E1D80" w14:textId="77777777" w:rsidR="00FB5A39" w:rsidRPr="00964D8F" w:rsidRDefault="00FB5A39" w:rsidP="000871FF">
            <w:r>
              <w:t>TelType</w:t>
            </w:r>
          </w:p>
        </w:tc>
        <w:tc>
          <w:tcPr>
            <w:tcW w:w="2925" w:type="dxa"/>
          </w:tcPr>
          <w:p w14:paraId="79CE75E9" w14:textId="77777777" w:rsidR="00FB5A39" w:rsidRPr="008345BA" w:rsidRDefault="00FB5A39" w:rsidP="000871FF">
            <w:pPr>
              <w:rPr>
                <w:rFonts w:cs="Arial"/>
              </w:rPr>
            </w:pPr>
            <w:r w:rsidRPr="00964D8F">
              <w:rPr>
                <w:rFonts w:cs="Arial"/>
              </w:rPr>
              <w:t xml:space="preserve">Platsens telefon och/eller mail adress </w:t>
            </w:r>
            <w:r w:rsidRPr="008345BA">
              <w:rPr>
                <w:rFonts w:cs="Arial"/>
              </w:rPr>
              <w:t>för vilken den är knuten till observationen.</w:t>
            </w:r>
          </w:p>
          <w:p w14:paraId="008E779D" w14:textId="77777777" w:rsidR="00FB5A39" w:rsidRPr="008345BA" w:rsidRDefault="00FB5A39" w:rsidP="000871FF">
            <w:pPr>
              <w:rPr>
                <w:rFonts w:cs="Arial"/>
              </w:rPr>
            </w:pPr>
          </w:p>
          <w:p w14:paraId="748F8132" w14:textId="77777777" w:rsidR="00FB5A39" w:rsidRPr="008345BA" w:rsidRDefault="00FB5A39" w:rsidP="000871FF">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405C6017" w14:textId="77777777" w:rsidR="00FB5A39" w:rsidRPr="008345BA" w:rsidRDefault="00FB5A39" w:rsidP="000871FF">
            <w:pPr>
              <w:rPr>
                <w:lang w:val="en-US"/>
              </w:rPr>
            </w:pPr>
            <w:r w:rsidRPr="008345BA">
              <w:rPr>
                <w:lang w:val="en-US"/>
              </w:rPr>
              <w:t>0..*</w:t>
            </w:r>
          </w:p>
        </w:tc>
      </w:tr>
      <w:tr w:rsidR="00FB5A39" w:rsidRPr="00B81FE2" w14:paraId="4CAC6FDF" w14:textId="77777777" w:rsidTr="000871FF">
        <w:tc>
          <w:tcPr>
            <w:tcW w:w="2474" w:type="dxa"/>
          </w:tcPr>
          <w:p w14:paraId="33FD6AE0" w14:textId="77777777" w:rsidR="00FB5A39" w:rsidRPr="00B81FE2" w:rsidRDefault="00FB5A39" w:rsidP="000871FF">
            <w:pPr>
              <w:rPr>
                <w:i/>
              </w:rPr>
            </w:pPr>
            <w:r w:rsidRPr="00B81FE2">
              <w:rPr>
                <w:i/>
              </w:rPr>
              <w:t>../</w:t>
            </w:r>
            <w:r>
              <w:rPr>
                <w:i/>
              </w:rPr>
              <w:t>LocationType.telecom.use</w:t>
            </w:r>
          </w:p>
        </w:tc>
        <w:tc>
          <w:tcPr>
            <w:tcW w:w="2506" w:type="dxa"/>
          </w:tcPr>
          <w:p w14:paraId="1BF9E460" w14:textId="77777777" w:rsidR="00FB5A39" w:rsidRPr="00B81FE2" w:rsidRDefault="00FB5A39" w:rsidP="000871FF">
            <w:pPr>
              <w:rPr>
                <w:i/>
              </w:rPr>
            </w:pPr>
            <w:r w:rsidRPr="00B81FE2">
              <w:rPr>
                <w:i/>
              </w:rPr>
              <w:t>TelType</w:t>
            </w:r>
            <w:r>
              <w:rPr>
                <w:i/>
              </w:rPr>
              <w:t>Enum</w:t>
            </w:r>
          </w:p>
        </w:tc>
        <w:tc>
          <w:tcPr>
            <w:tcW w:w="2925" w:type="dxa"/>
          </w:tcPr>
          <w:p w14:paraId="5CBAF7E9" w14:textId="77777777" w:rsidR="00FB5A39" w:rsidRDefault="00FB5A39" w:rsidP="000871FF">
            <w:pPr>
              <w:rPr>
                <w:rFonts w:cs="Arial"/>
              </w:rPr>
            </w:pPr>
            <w:r>
              <w:rPr>
                <w:rFonts w:cs="Arial"/>
                <w:i/>
                <w:color w:val="000000"/>
                <w:lang w:eastAsia="sv-SE"/>
              </w:rPr>
              <w:t xml:space="preserve">Enumeration baserat på </w:t>
            </w:r>
            <w:r w:rsidRPr="00B81FE2">
              <w:rPr>
                <w:rFonts w:cs="Arial"/>
              </w:rPr>
              <w:t>KV HL7 v3</w:t>
            </w:r>
            <w:r>
              <w:rPr>
                <w:rFonts w:cs="Arial"/>
              </w:rPr>
              <w:t>:</w:t>
            </w:r>
          </w:p>
          <w:p w14:paraId="0BC598F6" w14:textId="77777777" w:rsidR="00FB5A39" w:rsidRDefault="00FB5A39" w:rsidP="000871FF">
            <w:pPr>
              <w:rPr>
                <w:rFonts w:cs="Arial"/>
                <w:i/>
              </w:rPr>
            </w:pPr>
          </w:p>
          <w:p w14:paraId="3689DDC0" w14:textId="77777777" w:rsidR="00FB5A39" w:rsidRPr="00B81FE2" w:rsidRDefault="00FB5A39" w:rsidP="000871FF">
            <w:pPr>
              <w:rPr>
                <w:rFonts w:cs="Arial"/>
                <w:i/>
              </w:rPr>
            </w:pPr>
            <w:r w:rsidRPr="00B81FE2">
              <w:rPr>
                <w:rFonts w:cs="Arial"/>
                <w:i/>
              </w:rPr>
              <w:t>voice = Nummer för att föra ett röstsamtal</w:t>
            </w:r>
          </w:p>
          <w:p w14:paraId="620CD40F" w14:textId="77777777" w:rsidR="00FB5A39" w:rsidRPr="00B81FE2" w:rsidRDefault="00FB5A39" w:rsidP="000871FF">
            <w:pPr>
              <w:rPr>
                <w:rFonts w:cs="Arial"/>
                <w:i/>
                <w:lang w:val="en-US"/>
              </w:rPr>
            </w:pPr>
            <w:r w:rsidRPr="00B81FE2">
              <w:rPr>
                <w:rFonts w:cs="Arial"/>
                <w:i/>
                <w:lang w:val="en-US"/>
              </w:rPr>
              <w:t>fax = Faxnummer</w:t>
            </w:r>
          </w:p>
          <w:p w14:paraId="21301DF7" w14:textId="77777777" w:rsidR="00FB5A39" w:rsidRPr="00B81FE2" w:rsidRDefault="00FB5A39" w:rsidP="000871FF">
            <w:pPr>
              <w:rPr>
                <w:rFonts w:cs="Arial"/>
                <w:i/>
                <w:lang w:val="en-US"/>
              </w:rPr>
            </w:pPr>
            <w:r w:rsidRPr="00B81FE2">
              <w:rPr>
                <w:rFonts w:cs="Arial"/>
                <w:i/>
                <w:lang w:val="en-US"/>
              </w:rPr>
              <w:t>data = E-post adress</w:t>
            </w:r>
          </w:p>
          <w:p w14:paraId="4DFA5064" w14:textId="77777777" w:rsidR="00FB5A39" w:rsidRPr="00B81FE2" w:rsidRDefault="00FB5A39" w:rsidP="000871FF">
            <w:pPr>
              <w:rPr>
                <w:rFonts w:cs="Arial"/>
                <w:i/>
              </w:rPr>
            </w:pPr>
            <w:r w:rsidRPr="00B81FE2">
              <w:rPr>
                <w:rFonts w:cs="Arial"/>
                <w:i/>
              </w:rPr>
              <w:t>sms = Nummer för mobila textmeddelanden</w:t>
            </w:r>
          </w:p>
        </w:tc>
        <w:tc>
          <w:tcPr>
            <w:tcW w:w="1617" w:type="dxa"/>
          </w:tcPr>
          <w:p w14:paraId="16EAE6FF" w14:textId="77777777" w:rsidR="00FB5A39" w:rsidRPr="00B81FE2" w:rsidRDefault="00FB5A39" w:rsidP="000871FF">
            <w:pPr>
              <w:rPr>
                <w:i/>
                <w:lang w:val="en-US"/>
              </w:rPr>
            </w:pPr>
            <w:r>
              <w:rPr>
                <w:i/>
                <w:lang w:val="en-US"/>
              </w:rPr>
              <w:t>0..1</w:t>
            </w:r>
          </w:p>
        </w:tc>
      </w:tr>
      <w:tr w:rsidR="00FB5A39" w:rsidRPr="00B81FE2" w14:paraId="6601B424" w14:textId="77777777" w:rsidTr="000871FF">
        <w:tc>
          <w:tcPr>
            <w:tcW w:w="2474" w:type="dxa"/>
          </w:tcPr>
          <w:p w14:paraId="0E4C9070" w14:textId="77777777" w:rsidR="00FB5A39" w:rsidRPr="00B81FE2" w:rsidRDefault="00FB5A39" w:rsidP="000871FF">
            <w:pPr>
              <w:rPr>
                <w:i/>
              </w:rPr>
            </w:pPr>
            <w:r w:rsidRPr="00B81FE2">
              <w:rPr>
                <w:i/>
              </w:rPr>
              <w:t>../</w:t>
            </w:r>
            <w:r>
              <w:rPr>
                <w:i/>
              </w:rPr>
              <w:t>LocationType.telecom.value</w:t>
            </w:r>
          </w:p>
        </w:tc>
        <w:tc>
          <w:tcPr>
            <w:tcW w:w="2506" w:type="dxa"/>
          </w:tcPr>
          <w:p w14:paraId="2A4DC4AC" w14:textId="77777777" w:rsidR="00FB5A39" w:rsidRPr="00B81FE2" w:rsidRDefault="00FB5A39" w:rsidP="000871FF">
            <w:pPr>
              <w:rPr>
                <w:i/>
              </w:rPr>
            </w:pPr>
            <w:r>
              <w:rPr>
                <w:i/>
              </w:rPr>
              <w:t>String</w:t>
            </w:r>
          </w:p>
        </w:tc>
        <w:tc>
          <w:tcPr>
            <w:tcW w:w="2925" w:type="dxa"/>
          </w:tcPr>
          <w:p w14:paraId="047EC5DE" w14:textId="77777777" w:rsidR="00FB5A39" w:rsidRPr="00B81FE2" w:rsidRDefault="00FB5A39" w:rsidP="000871FF">
            <w:pPr>
              <w:rPr>
                <w:rFonts w:cs="Arial"/>
                <w:i/>
              </w:rPr>
            </w:pPr>
            <w:r>
              <w:rPr>
                <w:rFonts w:cs="Arial"/>
                <w:i/>
                <w:color w:val="000000"/>
                <w:lang w:eastAsia="sv-SE"/>
              </w:rPr>
              <w:t>Namn på alternativ för telekom kommunikation.</w:t>
            </w:r>
          </w:p>
        </w:tc>
        <w:tc>
          <w:tcPr>
            <w:tcW w:w="1617" w:type="dxa"/>
          </w:tcPr>
          <w:p w14:paraId="0E797ECA" w14:textId="77777777" w:rsidR="00FB5A39" w:rsidRPr="00B81FE2" w:rsidRDefault="00FB5A39" w:rsidP="000871FF">
            <w:pPr>
              <w:rPr>
                <w:i/>
                <w:lang w:val="en-US"/>
              </w:rPr>
            </w:pPr>
            <w:r>
              <w:rPr>
                <w:i/>
                <w:lang w:val="en-US"/>
              </w:rPr>
              <w:t>0..1</w:t>
            </w:r>
          </w:p>
        </w:tc>
      </w:tr>
      <w:tr w:rsidR="00FB5A39" w:rsidRPr="008345BA" w14:paraId="398BD70E" w14:textId="77777777" w:rsidTr="000871FF">
        <w:tc>
          <w:tcPr>
            <w:tcW w:w="2474" w:type="dxa"/>
            <w:shd w:val="clear" w:color="auto" w:fill="D9D9D9" w:themeFill="background1" w:themeFillShade="D9"/>
          </w:tcPr>
          <w:p w14:paraId="6A68C216" w14:textId="77777777" w:rsidR="00FB5A39" w:rsidRPr="008345BA" w:rsidRDefault="00FB5A39" w:rsidP="000871FF">
            <w:pPr>
              <w:rPr>
                <w:lang w:val="en-GB"/>
              </w:rPr>
            </w:pPr>
            <w:r w:rsidRPr="008345BA">
              <w:rPr>
                <w:lang w:val="en-US" w:eastAsia="sv-SE"/>
              </w:rPr>
              <w:t>patient</w:t>
            </w:r>
          </w:p>
        </w:tc>
        <w:tc>
          <w:tcPr>
            <w:tcW w:w="2506" w:type="dxa"/>
            <w:shd w:val="clear" w:color="auto" w:fill="D9D9D9" w:themeFill="background1" w:themeFillShade="D9"/>
          </w:tcPr>
          <w:p w14:paraId="4FEAAD3E" w14:textId="77777777" w:rsidR="00FB5A39" w:rsidRPr="008345BA" w:rsidRDefault="00FB5A39" w:rsidP="000871FF">
            <w:pPr>
              <w:rPr>
                <w:lang w:val="en-GB"/>
              </w:rPr>
            </w:pPr>
            <w:r w:rsidRPr="008345BA">
              <w:rPr>
                <w:lang w:val="en-GB"/>
              </w:rPr>
              <w:t>PatientType</w:t>
            </w:r>
          </w:p>
        </w:tc>
        <w:tc>
          <w:tcPr>
            <w:tcW w:w="2925" w:type="dxa"/>
            <w:shd w:val="clear" w:color="auto" w:fill="D9D9D9" w:themeFill="background1" w:themeFillShade="D9"/>
          </w:tcPr>
          <w:p w14:paraId="790508E6" w14:textId="77777777" w:rsidR="00FB5A39" w:rsidRPr="008345BA" w:rsidRDefault="00FB5A39" w:rsidP="000871FF">
            <w:pPr>
              <w:rPr>
                <w:lang w:val="en-US"/>
              </w:rPr>
            </w:pPr>
          </w:p>
        </w:tc>
        <w:tc>
          <w:tcPr>
            <w:tcW w:w="1617" w:type="dxa"/>
            <w:shd w:val="clear" w:color="auto" w:fill="D9D9D9" w:themeFill="background1" w:themeFillShade="D9"/>
          </w:tcPr>
          <w:p w14:paraId="5133568A" w14:textId="77777777" w:rsidR="00FB5A39" w:rsidRPr="008345BA" w:rsidRDefault="00FB5A39" w:rsidP="000871FF">
            <w:pPr>
              <w:rPr>
                <w:lang w:val="en-US"/>
              </w:rPr>
            </w:pPr>
            <w:r w:rsidRPr="008345BA">
              <w:rPr>
                <w:lang w:val="en-US"/>
              </w:rPr>
              <w:t>1</w:t>
            </w:r>
          </w:p>
        </w:tc>
      </w:tr>
      <w:tr w:rsidR="00FB5A39" w:rsidRPr="008345BA" w14:paraId="0C76AF45" w14:textId="77777777" w:rsidTr="000871FF">
        <w:tc>
          <w:tcPr>
            <w:tcW w:w="2474" w:type="dxa"/>
          </w:tcPr>
          <w:p w14:paraId="44C615A5" w14:textId="77777777" w:rsidR="00FB5A39" w:rsidRPr="00A21F75" w:rsidRDefault="00FB5A39" w:rsidP="000871FF">
            <w:pPr>
              <w:rPr>
                <w:lang w:val="en-GB"/>
              </w:rPr>
            </w:pPr>
            <w:r w:rsidRPr="008345BA">
              <w:rPr>
                <w:lang w:val="en-GB"/>
              </w:rPr>
              <w:t>../PatientType.id</w:t>
            </w:r>
          </w:p>
        </w:tc>
        <w:tc>
          <w:tcPr>
            <w:tcW w:w="2506" w:type="dxa"/>
          </w:tcPr>
          <w:p w14:paraId="7E392172" w14:textId="77777777" w:rsidR="00FB5A39" w:rsidRPr="00894EEA" w:rsidRDefault="00FB5A39" w:rsidP="000871FF">
            <w:r w:rsidRPr="00894EEA">
              <w:t>IIType</w:t>
            </w:r>
          </w:p>
        </w:tc>
        <w:tc>
          <w:tcPr>
            <w:tcW w:w="2925" w:type="dxa"/>
          </w:tcPr>
          <w:p w14:paraId="70C50FB1" w14:textId="77777777" w:rsidR="00FB5A39" w:rsidRPr="008F3E17" w:rsidRDefault="00FB5A39" w:rsidP="000871FF">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52F7EE1D" w14:textId="77777777" w:rsidR="00FB5A39" w:rsidRPr="008345BA" w:rsidRDefault="00FB5A39" w:rsidP="000871FF">
            <w:r w:rsidRPr="008345BA">
              <w:t>1</w:t>
            </w:r>
          </w:p>
        </w:tc>
      </w:tr>
      <w:tr w:rsidR="00FB5A39" w:rsidRPr="000D472E" w14:paraId="4D7E3E33" w14:textId="77777777" w:rsidTr="000871FF">
        <w:tc>
          <w:tcPr>
            <w:tcW w:w="2474" w:type="dxa"/>
            <w:tcBorders>
              <w:top w:val="single" w:sz="4" w:space="0" w:color="auto"/>
              <w:left w:val="single" w:sz="4" w:space="0" w:color="auto"/>
              <w:bottom w:val="single" w:sz="4" w:space="0" w:color="auto"/>
              <w:right w:val="single" w:sz="4" w:space="0" w:color="auto"/>
            </w:tcBorders>
          </w:tcPr>
          <w:p w14:paraId="402EB0A6" w14:textId="77777777" w:rsidR="00FB5A39" w:rsidRPr="000D472E" w:rsidRDefault="00FB5A39" w:rsidP="000871FF">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5A3BAE30" w14:textId="77777777" w:rsidR="00FB5A39" w:rsidRPr="000D472E" w:rsidRDefault="00FB5A39" w:rsidP="000871F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3E965821" w14:textId="77777777" w:rsidR="00FB5A39" w:rsidRPr="00FE0141" w:rsidRDefault="00FB5A39" w:rsidP="000871FF">
            <w:pPr>
              <w:rPr>
                <w:i/>
              </w:rPr>
            </w:pPr>
            <w:r w:rsidRPr="00FE0141">
              <w:rPr>
                <w:i/>
              </w:rPr>
              <w:t>KV OID för typ av identifierare:</w:t>
            </w:r>
          </w:p>
          <w:p w14:paraId="28BFCB06" w14:textId="77777777" w:rsidR="00FB5A39" w:rsidRPr="000D472E" w:rsidRDefault="00FB5A39" w:rsidP="000871FF">
            <w:pPr>
              <w:rPr>
                <w:i/>
              </w:rPr>
            </w:pPr>
          </w:p>
          <w:p w14:paraId="60DC6145" w14:textId="47954A43" w:rsidR="00FB5A39" w:rsidRPr="000D472E" w:rsidRDefault="00FB5A39" w:rsidP="000871FF">
            <w:pPr>
              <w:rPr>
                <w:i/>
              </w:rPr>
            </w:pPr>
            <w:r w:rsidRPr="000D472E">
              <w:rPr>
                <w:i/>
              </w:rPr>
              <w:t>För personnummer ska Skatteverkets personnummer (1.2.752.129.2.1.3.1).</w:t>
            </w:r>
            <w:r w:rsidRPr="000D472E">
              <w:rPr>
                <w:i/>
              </w:rPr>
              <w:br/>
              <w:t>För samordningsnummer ska Skatteverkets samordningsnummer (1.2.752.129.2.1.3.3).</w:t>
            </w:r>
            <w:r w:rsidRPr="000D472E">
              <w:rPr>
                <w:i/>
              </w:rPr>
              <w:br/>
              <w:t xml:space="preserve">För reservnummer används lokalt definierade </w:t>
            </w:r>
            <w:r w:rsidR="0003088B">
              <w:rPr>
                <w:i/>
              </w:rPr>
              <w:lastRenderedPageBreak/>
              <w:t>reservnumret</w:t>
            </w:r>
            <w:r w:rsidRPr="000D472E">
              <w:rPr>
                <w:i/>
              </w:rPr>
              <w:t xml:space="preserve"> (1.2.752.97.3.1.3).</w:t>
            </w:r>
          </w:p>
          <w:p w14:paraId="018C87D6" w14:textId="77777777" w:rsidR="00FB5A39" w:rsidRPr="008F26DD" w:rsidRDefault="00FB5A39" w:rsidP="000871FF">
            <w:pPr>
              <w:rPr>
                <w:rFonts w:eastAsia="Times New Roman" w:cs="Arial"/>
                <w:i/>
              </w:rPr>
            </w:pPr>
            <w:r w:rsidRPr="000D472E">
              <w:rPr>
                <w:i/>
              </w:rPr>
              <w:t>Det finns en OID för nationella reservnummer (1.2.752.129.2.1.3.2).</w:t>
            </w:r>
          </w:p>
        </w:tc>
        <w:tc>
          <w:tcPr>
            <w:tcW w:w="1617" w:type="dxa"/>
            <w:tcBorders>
              <w:top w:val="single" w:sz="4" w:space="0" w:color="auto"/>
              <w:left w:val="single" w:sz="4" w:space="0" w:color="auto"/>
              <w:bottom w:val="single" w:sz="4" w:space="0" w:color="auto"/>
              <w:right w:val="single" w:sz="4" w:space="0" w:color="auto"/>
            </w:tcBorders>
          </w:tcPr>
          <w:p w14:paraId="0743C236" w14:textId="77777777" w:rsidR="00FB5A39" w:rsidRPr="000D472E" w:rsidRDefault="00FB5A39" w:rsidP="000871FF">
            <w:pPr>
              <w:rPr>
                <w:i/>
              </w:rPr>
            </w:pPr>
            <w:r w:rsidRPr="000D472E">
              <w:rPr>
                <w:i/>
              </w:rPr>
              <w:lastRenderedPageBreak/>
              <w:t>1</w:t>
            </w:r>
          </w:p>
        </w:tc>
      </w:tr>
      <w:tr w:rsidR="00FB5A39" w:rsidRPr="000D472E" w14:paraId="432CAA01" w14:textId="77777777" w:rsidTr="000871FF">
        <w:tc>
          <w:tcPr>
            <w:tcW w:w="2474" w:type="dxa"/>
            <w:tcBorders>
              <w:top w:val="single" w:sz="4" w:space="0" w:color="auto"/>
              <w:left w:val="single" w:sz="4" w:space="0" w:color="auto"/>
              <w:bottom w:val="single" w:sz="4" w:space="0" w:color="auto"/>
              <w:right w:val="single" w:sz="4" w:space="0" w:color="auto"/>
            </w:tcBorders>
          </w:tcPr>
          <w:p w14:paraId="7F2512C9" w14:textId="77777777" w:rsidR="00FB5A39" w:rsidRPr="000D472E" w:rsidRDefault="00FB5A39" w:rsidP="000871FF">
            <w:pPr>
              <w:rPr>
                <w:i/>
                <w:lang w:val="en-GB"/>
              </w:rPr>
            </w:pPr>
            <w:r w:rsidRPr="000D472E">
              <w:rPr>
                <w:i/>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4C4EB2E3" w14:textId="77777777" w:rsidR="00FB5A39" w:rsidRPr="000D472E" w:rsidRDefault="00FB5A39" w:rsidP="000871F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23190B3" w14:textId="77777777" w:rsidR="00FB5A39" w:rsidRDefault="00FB5A39" w:rsidP="000871FF">
            <w:pPr>
              <w:rPr>
                <w:i/>
              </w:rPr>
            </w:pPr>
            <w:r>
              <w:rPr>
                <w:i/>
              </w:rPr>
              <w:t>Personnummer/globalt reservnummer/</w:t>
            </w:r>
            <w:r w:rsidRPr="00FE0141">
              <w:rPr>
                <w:i/>
              </w:rPr>
              <w:t>samordningsnummer</w:t>
            </w:r>
            <w:r>
              <w:rPr>
                <w:i/>
              </w:rPr>
              <w:t>.</w:t>
            </w:r>
          </w:p>
          <w:p w14:paraId="4288DB86" w14:textId="77777777" w:rsidR="00FB5A39" w:rsidRDefault="00FB5A39" w:rsidP="000871FF">
            <w:pPr>
              <w:rPr>
                <w:i/>
              </w:rPr>
            </w:pPr>
          </w:p>
          <w:p w14:paraId="175A7BE0" w14:textId="77777777" w:rsidR="00FB5A39" w:rsidRPr="00FE0141" w:rsidRDefault="00FB5A39" w:rsidP="000871FF">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54F02D7" w14:textId="77777777" w:rsidR="00FB5A39" w:rsidRPr="000D472E" w:rsidRDefault="00FB5A39" w:rsidP="000871FF">
            <w:pPr>
              <w:rPr>
                <w:i/>
              </w:rPr>
            </w:pPr>
            <w:r w:rsidRPr="000D472E">
              <w:rPr>
                <w:i/>
              </w:rPr>
              <w:t>1</w:t>
            </w:r>
          </w:p>
        </w:tc>
      </w:tr>
      <w:tr w:rsidR="00FB5A39" w:rsidRPr="008345BA" w14:paraId="17CF9818" w14:textId="77777777" w:rsidTr="000871FF">
        <w:tc>
          <w:tcPr>
            <w:tcW w:w="2474" w:type="dxa"/>
          </w:tcPr>
          <w:p w14:paraId="2382AF2C" w14:textId="77777777" w:rsidR="00FB5A39" w:rsidRPr="008345BA" w:rsidRDefault="00FB5A39" w:rsidP="000871FF">
            <w:pPr>
              <w:rPr>
                <w:lang w:val="en-GB"/>
              </w:rPr>
            </w:pPr>
            <w:r w:rsidRPr="008345BA">
              <w:rPr>
                <w:lang w:val="en-GB"/>
              </w:rPr>
              <w:t>../PatientType.dateOfBirth</w:t>
            </w:r>
          </w:p>
        </w:tc>
        <w:tc>
          <w:tcPr>
            <w:tcW w:w="2506" w:type="dxa"/>
          </w:tcPr>
          <w:p w14:paraId="6786F769" w14:textId="77777777" w:rsidR="00FB5A39" w:rsidRPr="008345BA" w:rsidRDefault="00FB5A39" w:rsidP="000871FF">
            <w:pPr>
              <w:rPr>
                <w:lang w:val="en-GB"/>
              </w:rPr>
            </w:pPr>
            <w:r w:rsidRPr="008345BA">
              <w:rPr>
                <w:lang w:val="en-GB"/>
              </w:rPr>
              <w:t>DateTime</w:t>
            </w:r>
          </w:p>
        </w:tc>
        <w:tc>
          <w:tcPr>
            <w:tcW w:w="2925" w:type="dxa"/>
          </w:tcPr>
          <w:p w14:paraId="3FCE5B79" w14:textId="77777777" w:rsidR="00FB5A39" w:rsidRDefault="00FB5A39" w:rsidP="000871FF">
            <w:pPr>
              <w:rPr>
                <w:rFonts w:cs="Arial"/>
              </w:rPr>
            </w:pPr>
            <w:r w:rsidRPr="008345BA">
              <w:rPr>
                <w:rFonts w:cs="Arial"/>
              </w:rPr>
              <w:t xml:space="preserve">Anger patientens födelseår, månad och dag. </w:t>
            </w:r>
            <w:r>
              <w:rPr>
                <w:rFonts w:cs="Arial"/>
              </w:rPr>
              <w:t xml:space="preserve">Månad och dag är frivilligt. Endast födelseår är obligatoriskt. </w:t>
            </w:r>
            <w:r w:rsidRPr="008345BA">
              <w:rPr>
                <w:rFonts w:cs="Arial"/>
              </w:rPr>
              <w:t>Ej personnummer!</w:t>
            </w:r>
          </w:p>
          <w:p w14:paraId="6A98131C" w14:textId="77777777" w:rsidR="00FB5A39" w:rsidRPr="008F3E17" w:rsidRDefault="00FB5A39" w:rsidP="000871FF">
            <w:pPr>
              <w:rPr>
                <w:rFonts w:cs="Arial"/>
              </w:rPr>
            </w:pPr>
          </w:p>
          <w:p w14:paraId="6722176D" w14:textId="77777777" w:rsidR="00FB5A39" w:rsidRPr="00DD495A" w:rsidRDefault="00FB5A39" w:rsidP="000871FF">
            <w:r w:rsidRPr="008F3E17">
              <w:rPr>
                <w:rFonts w:cs="Arial"/>
              </w:rPr>
              <w:t>Datum. Format ÅÅÅÅMMDD.</w:t>
            </w:r>
          </w:p>
        </w:tc>
        <w:tc>
          <w:tcPr>
            <w:tcW w:w="1617" w:type="dxa"/>
          </w:tcPr>
          <w:p w14:paraId="21E98CE9" w14:textId="77777777" w:rsidR="00FB5A39" w:rsidRPr="008345BA" w:rsidRDefault="00FB5A39" w:rsidP="000871FF">
            <w:pPr>
              <w:rPr>
                <w:lang w:val="en-US"/>
              </w:rPr>
            </w:pPr>
            <w:r w:rsidRPr="008345BA">
              <w:rPr>
                <w:lang w:val="en-US"/>
              </w:rPr>
              <w:t>1</w:t>
            </w:r>
          </w:p>
        </w:tc>
      </w:tr>
      <w:tr w:rsidR="00FB5A39" w:rsidRPr="008345BA" w14:paraId="45F95248" w14:textId="77777777" w:rsidTr="000871FF">
        <w:tc>
          <w:tcPr>
            <w:tcW w:w="2474" w:type="dxa"/>
          </w:tcPr>
          <w:p w14:paraId="120A9535" w14:textId="77777777" w:rsidR="00FB5A39" w:rsidRPr="008345BA" w:rsidRDefault="00FB5A39" w:rsidP="000871FF">
            <w:pPr>
              <w:rPr>
                <w:lang w:val="en-GB"/>
              </w:rPr>
            </w:pPr>
            <w:r w:rsidRPr="008345BA">
              <w:rPr>
                <w:lang w:val="en-GB"/>
              </w:rPr>
              <w:t>../PatientType.gender</w:t>
            </w:r>
          </w:p>
        </w:tc>
        <w:tc>
          <w:tcPr>
            <w:tcW w:w="2506" w:type="dxa"/>
          </w:tcPr>
          <w:p w14:paraId="3B0AC67B" w14:textId="77777777" w:rsidR="00FB5A39" w:rsidRPr="008345BA" w:rsidRDefault="00FB5A39" w:rsidP="000871FF">
            <w:pPr>
              <w:rPr>
                <w:lang w:val="en-GB"/>
              </w:rPr>
            </w:pPr>
            <w:r w:rsidRPr="008345BA">
              <w:rPr>
                <w:lang w:val="en-GB"/>
              </w:rPr>
              <w:t>CVType</w:t>
            </w:r>
          </w:p>
        </w:tc>
        <w:tc>
          <w:tcPr>
            <w:tcW w:w="2925" w:type="dxa"/>
          </w:tcPr>
          <w:p w14:paraId="276D2750" w14:textId="77777777" w:rsidR="00FB5A39" w:rsidRPr="00953E0D" w:rsidRDefault="00FB5A39" w:rsidP="000871FF">
            <w:pPr>
              <w:rPr>
                <w:rFonts w:cs="Arial"/>
              </w:rPr>
            </w:pPr>
            <w:r w:rsidRPr="008345BA">
              <w:rPr>
                <w:rFonts w:cs="Arial"/>
              </w:rPr>
              <w:t>Anger patienten</w:t>
            </w:r>
            <w:r>
              <w:rPr>
                <w:rFonts w:cs="Arial"/>
              </w:rPr>
              <w:t>s kön.</w:t>
            </w:r>
          </w:p>
        </w:tc>
        <w:tc>
          <w:tcPr>
            <w:tcW w:w="1617" w:type="dxa"/>
          </w:tcPr>
          <w:p w14:paraId="2189FE9B" w14:textId="77777777" w:rsidR="00FB5A39" w:rsidRPr="008345BA" w:rsidRDefault="00FB5A39" w:rsidP="000871FF">
            <w:r w:rsidRPr="008345BA">
              <w:t>0..1</w:t>
            </w:r>
          </w:p>
        </w:tc>
      </w:tr>
      <w:tr w:rsidR="00FB5A39" w:rsidRPr="000D472E" w14:paraId="7D4AE101" w14:textId="77777777" w:rsidTr="000871FF">
        <w:tc>
          <w:tcPr>
            <w:tcW w:w="2474" w:type="dxa"/>
            <w:tcBorders>
              <w:top w:val="single" w:sz="4" w:space="0" w:color="auto"/>
              <w:left w:val="single" w:sz="4" w:space="0" w:color="auto"/>
              <w:bottom w:val="single" w:sz="4" w:space="0" w:color="auto"/>
              <w:right w:val="single" w:sz="4" w:space="0" w:color="auto"/>
            </w:tcBorders>
          </w:tcPr>
          <w:p w14:paraId="08D6630F" w14:textId="77777777" w:rsidR="00FB5A39" w:rsidRPr="000D472E" w:rsidRDefault="00FB5A39" w:rsidP="000871FF">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3A2F431" w14:textId="77777777" w:rsidR="00FB5A39" w:rsidRPr="000D472E" w:rsidRDefault="00FB5A39" w:rsidP="000871F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7EC90D" w14:textId="77777777" w:rsidR="00FB5A39" w:rsidRPr="000D472E" w:rsidRDefault="00FB5A39" w:rsidP="000871FF">
            <w:pPr>
              <w:rPr>
                <w:rFonts w:cs="Arial"/>
                <w:i/>
              </w:rPr>
            </w:pPr>
            <w:r w:rsidRPr="000D472E">
              <w:rPr>
                <w:rFonts w:cs="Arial"/>
                <w:i/>
              </w:rPr>
              <w:t xml:space="preserve">Kod för </w:t>
            </w:r>
            <w:r>
              <w:rPr>
                <w:rFonts w:cs="Arial"/>
                <w:i/>
              </w:rPr>
              <w:t xml:space="preserve">könstyp. </w:t>
            </w:r>
            <w:r w:rsidRPr="000D472E">
              <w:rPr>
                <w:rFonts w:cs="Arial"/>
                <w:i/>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43F3DBFA" w14:textId="77777777" w:rsidR="00FB5A39" w:rsidRPr="000D472E" w:rsidRDefault="00FB5A39" w:rsidP="000871FF">
            <w:pPr>
              <w:rPr>
                <w:i/>
              </w:rPr>
            </w:pPr>
            <w:r w:rsidRPr="000D472E">
              <w:rPr>
                <w:i/>
              </w:rPr>
              <w:t>1</w:t>
            </w:r>
          </w:p>
        </w:tc>
      </w:tr>
      <w:tr w:rsidR="00FB5A39" w:rsidRPr="000D472E" w14:paraId="68B3D5E2" w14:textId="77777777" w:rsidTr="000871FF">
        <w:tc>
          <w:tcPr>
            <w:tcW w:w="2474" w:type="dxa"/>
            <w:tcBorders>
              <w:top w:val="single" w:sz="4" w:space="0" w:color="auto"/>
              <w:left w:val="single" w:sz="4" w:space="0" w:color="auto"/>
              <w:bottom w:val="single" w:sz="4" w:space="0" w:color="auto"/>
              <w:right w:val="single" w:sz="4" w:space="0" w:color="auto"/>
            </w:tcBorders>
          </w:tcPr>
          <w:p w14:paraId="3CA6E5BD" w14:textId="77777777" w:rsidR="00FB5A39" w:rsidRPr="000D472E" w:rsidRDefault="00FB5A39" w:rsidP="000871FF">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69C85F98" w14:textId="77777777" w:rsidR="00FB5A39" w:rsidRPr="000D472E" w:rsidRDefault="00FB5A39" w:rsidP="000871F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708458D" w14:textId="77777777" w:rsidR="00FB5A39" w:rsidRPr="000D472E" w:rsidRDefault="00FB5A39" w:rsidP="000871FF">
            <w:pPr>
              <w:rPr>
                <w:rFonts w:cs="Arial"/>
                <w:i/>
              </w:rPr>
            </w:pPr>
            <w:r w:rsidRPr="000D472E">
              <w:rPr>
                <w:rFonts w:cs="Arial"/>
                <w:i/>
              </w:rPr>
              <w:t xml:space="preserve">Kodsystem för angiven kod för könstyp. </w:t>
            </w:r>
          </w:p>
          <w:p w14:paraId="23610B51" w14:textId="77777777" w:rsidR="00FB5A39" w:rsidRPr="000D472E" w:rsidRDefault="00FB5A39" w:rsidP="000871FF">
            <w:pPr>
              <w:rPr>
                <w:rFonts w:cs="Arial"/>
                <w:i/>
              </w:rPr>
            </w:pPr>
          </w:p>
          <w:p w14:paraId="5CFBD4C7" w14:textId="77777777" w:rsidR="00FB5A39" w:rsidRPr="000D472E" w:rsidRDefault="00FB5A39" w:rsidP="000871FF">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441EB288" w14:textId="77777777" w:rsidR="00FB5A39" w:rsidRPr="000D472E" w:rsidRDefault="00FB5A39" w:rsidP="000871FF">
            <w:pPr>
              <w:rPr>
                <w:i/>
              </w:rPr>
            </w:pPr>
            <w:r w:rsidRPr="000D472E">
              <w:rPr>
                <w:i/>
              </w:rPr>
              <w:t>1</w:t>
            </w:r>
          </w:p>
        </w:tc>
      </w:tr>
      <w:tr w:rsidR="00FB5A39" w:rsidRPr="000D472E" w14:paraId="3E2FE082" w14:textId="77777777" w:rsidTr="000871FF">
        <w:tc>
          <w:tcPr>
            <w:tcW w:w="2474" w:type="dxa"/>
            <w:tcBorders>
              <w:top w:val="single" w:sz="4" w:space="0" w:color="auto"/>
              <w:left w:val="single" w:sz="4" w:space="0" w:color="auto"/>
              <w:bottom w:val="single" w:sz="4" w:space="0" w:color="auto"/>
              <w:right w:val="single" w:sz="4" w:space="0" w:color="auto"/>
            </w:tcBorders>
          </w:tcPr>
          <w:p w14:paraId="56212E12" w14:textId="77777777" w:rsidR="00FB5A39" w:rsidRPr="000D472E" w:rsidRDefault="00FB5A39" w:rsidP="000871FF">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51F142C1" w14:textId="77777777" w:rsidR="00FB5A39" w:rsidRPr="000D472E" w:rsidRDefault="00FB5A39" w:rsidP="000871F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F9AB444" w14:textId="77777777" w:rsidR="00FB5A39" w:rsidRPr="000D472E" w:rsidRDefault="00FB5A39" w:rsidP="000871FF">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02597C" w14:textId="77777777" w:rsidR="00FB5A39" w:rsidRPr="000D472E" w:rsidRDefault="00FB5A39" w:rsidP="000871FF">
            <w:pPr>
              <w:rPr>
                <w:i/>
              </w:rPr>
            </w:pPr>
            <w:r w:rsidRPr="000D472E">
              <w:rPr>
                <w:i/>
              </w:rPr>
              <w:t>0..1</w:t>
            </w:r>
          </w:p>
        </w:tc>
      </w:tr>
      <w:tr w:rsidR="00FB5A39" w:rsidRPr="000D472E" w14:paraId="5350D86B" w14:textId="77777777" w:rsidTr="000871FF">
        <w:tc>
          <w:tcPr>
            <w:tcW w:w="2474" w:type="dxa"/>
            <w:tcBorders>
              <w:top w:val="single" w:sz="4" w:space="0" w:color="auto"/>
              <w:left w:val="single" w:sz="4" w:space="0" w:color="auto"/>
              <w:bottom w:val="single" w:sz="4" w:space="0" w:color="auto"/>
              <w:right w:val="single" w:sz="4" w:space="0" w:color="auto"/>
            </w:tcBorders>
          </w:tcPr>
          <w:p w14:paraId="4DC4BBBC" w14:textId="77777777" w:rsidR="00FB5A39" w:rsidRPr="000D472E" w:rsidRDefault="00FB5A39" w:rsidP="000871FF">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0F62F357" w14:textId="77777777" w:rsidR="00FB5A39" w:rsidRPr="000D472E" w:rsidRDefault="00FB5A39" w:rsidP="000871F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1E147D" w14:textId="77777777" w:rsidR="00FB5A39" w:rsidRPr="000D472E" w:rsidRDefault="00FB5A39" w:rsidP="000871FF">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704EEFB" w14:textId="77777777" w:rsidR="00FB5A39" w:rsidRPr="000D472E" w:rsidRDefault="00FB5A39" w:rsidP="000871FF">
            <w:pPr>
              <w:rPr>
                <w:i/>
              </w:rPr>
            </w:pPr>
            <w:r w:rsidRPr="000D472E">
              <w:rPr>
                <w:i/>
              </w:rPr>
              <w:t>0..1</w:t>
            </w:r>
          </w:p>
        </w:tc>
      </w:tr>
      <w:tr w:rsidR="00FB5A39" w:rsidRPr="000D472E" w14:paraId="4794CC29" w14:textId="77777777" w:rsidTr="000871FF">
        <w:tc>
          <w:tcPr>
            <w:tcW w:w="2474" w:type="dxa"/>
            <w:tcBorders>
              <w:top w:val="single" w:sz="4" w:space="0" w:color="auto"/>
              <w:left w:val="single" w:sz="4" w:space="0" w:color="auto"/>
              <w:bottom w:val="single" w:sz="4" w:space="0" w:color="auto"/>
              <w:right w:val="single" w:sz="4" w:space="0" w:color="auto"/>
            </w:tcBorders>
          </w:tcPr>
          <w:p w14:paraId="5F8B546A" w14:textId="77777777" w:rsidR="00FB5A39" w:rsidRPr="000D472E" w:rsidRDefault="00FB5A39" w:rsidP="000871FF">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7F3254A6" w14:textId="77777777" w:rsidR="00FB5A39" w:rsidRPr="000D472E" w:rsidRDefault="00FB5A39" w:rsidP="000871F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E664F5" w14:textId="77777777" w:rsidR="00FB5A39" w:rsidRPr="000D472E" w:rsidRDefault="00FB5A39" w:rsidP="000871FF">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49BBE032" w14:textId="77777777" w:rsidR="00FB5A39" w:rsidRPr="000D472E" w:rsidRDefault="00FB5A39" w:rsidP="000871FF">
            <w:pPr>
              <w:rPr>
                <w:i/>
              </w:rPr>
            </w:pPr>
            <w:r w:rsidRPr="000D472E">
              <w:rPr>
                <w:i/>
              </w:rPr>
              <w:t>0..1</w:t>
            </w:r>
          </w:p>
        </w:tc>
      </w:tr>
      <w:tr w:rsidR="00FB5A39" w:rsidRPr="008345BA" w14:paraId="3E4D6EC4" w14:textId="77777777" w:rsidTr="000871FF">
        <w:tc>
          <w:tcPr>
            <w:tcW w:w="2474" w:type="dxa"/>
            <w:shd w:val="clear" w:color="auto" w:fill="D9D9D9" w:themeFill="background1" w:themeFillShade="D9"/>
          </w:tcPr>
          <w:p w14:paraId="32690D3F" w14:textId="77777777" w:rsidR="00FB5A39" w:rsidRPr="008345BA" w:rsidRDefault="00FB5A39" w:rsidP="000871FF">
            <w:r w:rsidRPr="008345BA">
              <w:rPr>
                <w:lang w:eastAsia="sv-SE"/>
              </w:rPr>
              <w:t>legalAuthenticator</w:t>
            </w:r>
          </w:p>
        </w:tc>
        <w:tc>
          <w:tcPr>
            <w:tcW w:w="2506" w:type="dxa"/>
            <w:shd w:val="clear" w:color="auto" w:fill="D9D9D9" w:themeFill="background1" w:themeFillShade="D9"/>
          </w:tcPr>
          <w:p w14:paraId="032E0740" w14:textId="77777777" w:rsidR="00FB5A39" w:rsidRPr="008345BA" w:rsidRDefault="00FB5A39" w:rsidP="000871FF">
            <w:r w:rsidRPr="008345BA">
              <w:t>LegalAuthenticatorType</w:t>
            </w:r>
          </w:p>
        </w:tc>
        <w:tc>
          <w:tcPr>
            <w:tcW w:w="2925" w:type="dxa"/>
            <w:shd w:val="clear" w:color="auto" w:fill="D9D9D9" w:themeFill="background1" w:themeFillShade="D9"/>
          </w:tcPr>
          <w:p w14:paraId="17D8E22B" w14:textId="77777777" w:rsidR="00FB5A39" w:rsidRPr="008345BA" w:rsidRDefault="00FB5A39" w:rsidP="000871FF"/>
        </w:tc>
        <w:tc>
          <w:tcPr>
            <w:tcW w:w="1617" w:type="dxa"/>
            <w:shd w:val="clear" w:color="auto" w:fill="D9D9D9" w:themeFill="background1" w:themeFillShade="D9"/>
          </w:tcPr>
          <w:p w14:paraId="76693CC6" w14:textId="77777777" w:rsidR="00FB5A39" w:rsidRPr="008345BA" w:rsidRDefault="00FB5A39" w:rsidP="000871FF">
            <w:r w:rsidRPr="008345BA">
              <w:t>0..1</w:t>
            </w:r>
          </w:p>
        </w:tc>
      </w:tr>
      <w:tr w:rsidR="00FB5A39" w:rsidRPr="008345BA" w14:paraId="30DF9744" w14:textId="77777777" w:rsidTr="000871FF">
        <w:tc>
          <w:tcPr>
            <w:tcW w:w="2474" w:type="dxa"/>
          </w:tcPr>
          <w:p w14:paraId="3B9F3257" w14:textId="77777777" w:rsidR="00FB5A39" w:rsidRPr="001107D1" w:rsidRDefault="00FB5A39" w:rsidP="000871FF">
            <w:r w:rsidRPr="001107D1">
              <w:rPr>
                <w:lang w:eastAsia="sv-SE"/>
              </w:rPr>
              <w:t>../</w:t>
            </w:r>
            <w:r w:rsidRPr="001107D1">
              <w:t>LegalAuthenticatorType.id</w:t>
            </w:r>
          </w:p>
        </w:tc>
        <w:tc>
          <w:tcPr>
            <w:tcW w:w="2506" w:type="dxa"/>
          </w:tcPr>
          <w:p w14:paraId="655B04FA" w14:textId="77777777" w:rsidR="00FB5A39" w:rsidRPr="001107D1" w:rsidRDefault="00FB5A39" w:rsidP="000871FF"/>
          <w:p w14:paraId="6FDACEB2" w14:textId="77777777" w:rsidR="00FB5A39" w:rsidRPr="001107D1" w:rsidRDefault="00FB5A39" w:rsidP="000871FF">
            <w:r w:rsidRPr="001107D1">
              <w:t>IIType</w:t>
            </w:r>
          </w:p>
        </w:tc>
        <w:tc>
          <w:tcPr>
            <w:tcW w:w="2925" w:type="dxa"/>
          </w:tcPr>
          <w:p w14:paraId="383887BD" w14:textId="77777777" w:rsidR="00FB5A39" w:rsidRPr="008345BA" w:rsidRDefault="00FB5A39" w:rsidP="000871FF">
            <w:r w:rsidRPr="00CE0209">
              <w:rPr>
                <w:rFonts w:cs="Arial"/>
              </w:rPr>
              <w:t>HSA-id för person som signerat dokumentet</w:t>
            </w:r>
            <w:r w:rsidRPr="008345BA">
              <w:rPr>
                <w:rFonts w:cs="Arial"/>
              </w:rPr>
              <w:t>.</w:t>
            </w:r>
          </w:p>
          <w:p w14:paraId="6BBC27E9" w14:textId="77777777" w:rsidR="00FB5A39" w:rsidRPr="008345BA" w:rsidRDefault="00FB5A39" w:rsidP="000871FF"/>
        </w:tc>
        <w:tc>
          <w:tcPr>
            <w:tcW w:w="1617" w:type="dxa"/>
          </w:tcPr>
          <w:p w14:paraId="2C541613" w14:textId="77777777" w:rsidR="00FB5A39" w:rsidRPr="008345BA" w:rsidRDefault="00FB5A39" w:rsidP="000871FF">
            <w:r w:rsidRPr="008345BA">
              <w:t>0..1</w:t>
            </w:r>
          </w:p>
        </w:tc>
      </w:tr>
      <w:tr w:rsidR="00FB5A39" w:rsidRPr="005822C8" w14:paraId="199140B7" w14:textId="77777777" w:rsidTr="000871FF">
        <w:tc>
          <w:tcPr>
            <w:tcW w:w="2474" w:type="dxa"/>
            <w:tcBorders>
              <w:top w:val="single" w:sz="4" w:space="0" w:color="auto"/>
              <w:left w:val="single" w:sz="4" w:space="0" w:color="auto"/>
              <w:bottom w:val="single" w:sz="4" w:space="0" w:color="auto"/>
              <w:right w:val="single" w:sz="4" w:space="0" w:color="auto"/>
            </w:tcBorders>
          </w:tcPr>
          <w:p w14:paraId="0CBAE6AB" w14:textId="77777777" w:rsidR="00FB5A39" w:rsidRPr="005822C8" w:rsidRDefault="00FB5A39" w:rsidP="000871FF">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92FF53A" w14:textId="77777777" w:rsidR="00FB5A39" w:rsidRPr="005822C8" w:rsidRDefault="00FB5A39" w:rsidP="000871FF">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FDF9A5F" w14:textId="77777777" w:rsidR="00FB5A39" w:rsidRPr="005822C8" w:rsidRDefault="00FB5A39" w:rsidP="000871FF">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032025C" w14:textId="77777777" w:rsidR="00FB5A39" w:rsidRPr="005822C8" w:rsidRDefault="00FB5A39" w:rsidP="000871FF">
            <w:pPr>
              <w:rPr>
                <w:i/>
              </w:rPr>
            </w:pPr>
            <w:r w:rsidRPr="005822C8">
              <w:rPr>
                <w:i/>
              </w:rPr>
              <w:t>1</w:t>
            </w:r>
          </w:p>
        </w:tc>
      </w:tr>
      <w:tr w:rsidR="00FB5A39" w:rsidRPr="005822C8" w14:paraId="520611C2" w14:textId="77777777" w:rsidTr="000871FF">
        <w:tc>
          <w:tcPr>
            <w:tcW w:w="2474" w:type="dxa"/>
            <w:tcBorders>
              <w:top w:val="single" w:sz="4" w:space="0" w:color="auto"/>
              <w:left w:val="single" w:sz="4" w:space="0" w:color="auto"/>
              <w:bottom w:val="single" w:sz="4" w:space="0" w:color="auto"/>
              <w:right w:val="single" w:sz="4" w:space="0" w:color="auto"/>
            </w:tcBorders>
          </w:tcPr>
          <w:p w14:paraId="746C7649" w14:textId="77777777" w:rsidR="00FB5A39" w:rsidRPr="005822C8" w:rsidRDefault="00FB5A39" w:rsidP="000871FF">
            <w:pPr>
              <w:rPr>
                <w:i/>
                <w:lang w:eastAsia="sv-SE"/>
              </w:rPr>
            </w:pPr>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0002B382" w14:textId="77777777" w:rsidR="00FB5A39" w:rsidRPr="005822C8" w:rsidRDefault="00FB5A39" w:rsidP="000871FF">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02AD37F4" w14:textId="77777777" w:rsidR="00FB5A39" w:rsidRPr="005822C8" w:rsidRDefault="00FB5A39" w:rsidP="000871FF">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A48482F" w14:textId="77777777" w:rsidR="00FB5A39" w:rsidRPr="005822C8" w:rsidRDefault="00FB5A39" w:rsidP="000871FF">
            <w:pPr>
              <w:rPr>
                <w:i/>
              </w:rPr>
            </w:pPr>
            <w:r w:rsidRPr="005822C8">
              <w:rPr>
                <w:i/>
              </w:rPr>
              <w:t>1</w:t>
            </w:r>
          </w:p>
        </w:tc>
      </w:tr>
      <w:tr w:rsidR="00FB5A39" w:rsidRPr="008345BA" w14:paraId="422CE0FE" w14:textId="77777777" w:rsidTr="000871FF">
        <w:tc>
          <w:tcPr>
            <w:tcW w:w="2474" w:type="dxa"/>
          </w:tcPr>
          <w:p w14:paraId="4DE41951" w14:textId="77777777" w:rsidR="00FB5A39" w:rsidRPr="008345BA" w:rsidRDefault="00FB5A39" w:rsidP="000871FF">
            <w:pPr>
              <w:rPr>
                <w:lang w:val="en-GB"/>
              </w:rPr>
            </w:pPr>
            <w:r w:rsidRPr="008345BA">
              <w:rPr>
                <w:lang w:val="en-US" w:eastAsia="sv-SE"/>
              </w:rPr>
              <w:lastRenderedPageBreak/>
              <w:t>../</w:t>
            </w:r>
            <w:r w:rsidRPr="008345BA">
              <w:rPr>
                <w:lang w:val="en-US"/>
              </w:rPr>
              <w:t xml:space="preserve"> LegalAuthenticatorType.time</w:t>
            </w:r>
          </w:p>
        </w:tc>
        <w:tc>
          <w:tcPr>
            <w:tcW w:w="2506" w:type="dxa"/>
          </w:tcPr>
          <w:p w14:paraId="42AC0A19" w14:textId="77777777" w:rsidR="00FB5A39" w:rsidRPr="008345BA" w:rsidRDefault="00FB5A39" w:rsidP="000871FF">
            <w:pPr>
              <w:rPr>
                <w:lang w:val="en-GB"/>
              </w:rPr>
            </w:pPr>
          </w:p>
          <w:p w14:paraId="5D0C3A78" w14:textId="77777777" w:rsidR="00FB5A39" w:rsidRPr="008345BA" w:rsidRDefault="00FB5A39" w:rsidP="000871FF">
            <w:pPr>
              <w:rPr>
                <w:lang w:val="en-GB"/>
              </w:rPr>
            </w:pPr>
            <w:r w:rsidRPr="008345BA">
              <w:rPr>
                <w:lang w:val="en-GB"/>
              </w:rPr>
              <w:t>TimeStamp</w:t>
            </w:r>
          </w:p>
        </w:tc>
        <w:tc>
          <w:tcPr>
            <w:tcW w:w="2925" w:type="dxa"/>
          </w:tcPr>
          <w:p w14:paraId="392C022F" w14:textId="77777777" w:rsidR="00FB5A39" w:rsidRPr="00CE0209" w:rsidRDefault="00FB5A39" w:rsidP="000871FF">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685C90D3" w14:textId="77777777" w:rsidR="00FB5A39" w:rsidRPr="008345BA" w:rsidRDefault="00FB5A39" w:rsidP="000871FF">
            <w:pPr>
              <w:rPr>
                <w:lang w:val="en-US"/>
              </w:rPr>
            </w:pPr>
            <w:r w:rsidRPr="008345BA">
              <w:rPr>
                <w:lang w:val="en-US"/>
              </w:rPr>
              <w:t>1</w:t>
            </w:r>
          </w:p>
        </w:tc>
      </w:tr>
      <w:tr w:rsidR="00FB5A39" w:rsidRPr="008345BA" w14:paraId="4E162ECC" w14:textId="77777777" w:rsidTr="000871FF">
        <w:tc>
          <w:tcPr>
            <w:tcW w:w="2474" w:type="dxa"/>
          </w:tcPr>
          <w:p w14:paraId="4EC05128" w14:textId="77777777" w:rsidR="00FB5A39" w:rsidRPr="002206AC" w:rsidRDefault="00FB5A39" w:rsidP="000871FF">
            <w:pPr>
              <w:rPr>
                <w:lang w:val="en-GB"/>
              </w:rPr>
            </w:pPr>
            <w:r w:rsidRPr="002206AC">
              <w:rPr>
                <w:lang w:val="en-US" w:eastAsia="sv-SE"/>
              </w:rPr>
              <w:t>../</w:t>
            </w:r>
            <w:r w:rsidRPr="002206AC">
              <w:rPr>
                <w:lang w:val="en-US"/>
              </w:rPr>
              <w:t>LegalAuthenticatorType.name</w:t>
            </w:r>
          </w:p>
        </w:tc>
        <w:tc>
          <w:tcPr>
            <w:tcW w:w="2506" w:type="dxa"/>
          </w:tcPr>
          <w:p w14:paraId="42F6400D" w14:textId="77777777" w:rsidR="00FB5A39" w:rsidRPr="002206AC" w:rsidRDefault="00FB5A39" w:rsidP="000871FF">
            <w:pPr>
              <w:rPr>
                <w:lang w:val="en-GB"/>
              </w:rPr>
            </w:pPr>
          </w:p>
          <w:p w14:paraId="7C04085D" w14:textId="77777777" w:rsidR="00FB5A39" w:rsidRPr="002206AC" w:rsidRDefault="00FB5A39" w:rsidP="000871FF">
            <w:pPr>
              <w:rPr>
                <w:lang w:val="en-GB"/>
              </w:rPr>
            </w:pPr>
            <w:r w:rsidRPr="002206AC">
              <w:rPr>
                <w:lang w:val="en-GB"/>
              </w:rPr>
              <w:t>String</w:t>
            </w:r>
          </w:p>
        </w:tc>
        <w:tc>
          <w:tcPr>
            <w:tcW w:w="2925" w:type="dxa"/>
          </w:tcPr>
          <w:p w14:paraId="41C1C93A" w14:textId="77777777" w:rsidR="00FB5A39" w:rsidRPr="002206AC" w:rsidRDefault="00FB5A39" w:rsidP="000871FF">
            <w:r w:rsidRPr="002206AC">
              <w:rPr>
                <w:rFonts w:eastAsia="Times New Roman" w:cs="Arial"/>
              </w:rPr>
              <w:t>För- och efternamn i klartext för signerande person.</w:t>
            </w:r>
          </w:p>
        </w:tc>
        <w:tc>
          <w:tcPr>
            <w:tcW w:w="1617" w:type="dxa"/>
          </w:tcPr>
          <w:p w14:paraId="42519036" w14:textId="77777777" w:rsidR="00FB5A39" w:rsidRPr="008345BA" w:rsidRDefault="00FB5A39" w:rsidP="000871FF">
            <w:r w:rsidRPr="002206AC">
              <w:t>0..1</w:t>
            </w:r>
          </w:p>
        </w:tc>
      </w:tr>
      <w:tr w:rsidR="00FB5A39" w:rsidRPr="008345BA" w14:paraId="471A4690" w14:textId="77777777" w:rsidTr="000871F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0E3761" w14:textId="77777777" w:rsidR="00FB5A39" w:rsidRPr="001956C7" w:rsidRDefault="00FB5A39" w:rsidP="000871FF">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6F53F6" w14:textId="77777777" w:rsidR="00FB5A39" w:rsidRPr="001956C7" w:rsidRDefault="00FB5A39" w:rsidP="000871FF">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F4E865" w14:textId="77777777" w:rsidR="00FB5A39" w:rsidRPr="001956C7" w:rsidRDefault="00FB5A39" w:rsidP="000871FF">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84576A" w14:textId="77777777" w:rsidR="00FB5A39" w:rsidRPr="008345BA" w:rsidRDefault="00FB5A39" w:rsidP="000871FF">
            <w:r w:rsidRPr="008345BA">
              <w:t>0..1</w:t>
            </w:r>
          </w:p>
        </w:tc>
      </w:tr>
      <w:tr w:rsidR="00FB5A39" w:rsidRPr="008345BA" w14:paraId="1F72BD57" w14:textId="77777777" w:rsidTr="000871FF">
        <w:tc>
          <w:tcPr>
            <w:tcW w:w="2474" w:type="dxa"/>
            <w:tcBorders>
              <w:top w:val="single" w:sz="4" w:space="0" w:color="auto"/>
              <w:left w:val="single" w:sz="4" w:space="0" w:color="auto"/>
              <w:bottom w:val="single" w:sz="4" w:space="0" w:color="auto"/>
              <w:right w:val="single" w:sz="4" w:space="0" w:color="auto"/>
            </w:tcBorders>
          </w:tcPr>
          <w:p w14:paraId="5611DFF9" w14:textId="77777777" w:rsidR="00FB5A39" w:rsidRPr="000676B3" w:rsidRDefault="00FB5A39" w:rsidP="000871FF">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6CA2F3F" w14:textId="77777777" w:rsidR="00FB5A39" w:rsidRPr="000676B3" w:rsidRDefault="00FB5A39" w:rsidP="000871FF"/>
          <w:p w14:paraId="15834AEC" w14:textId="77777777" w:rsidR="00FB5A39" w:rsidRPr="000676B3" w:rsidRDefault="00FB5A39" w:rsidP="000871FF">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8DDFAB3" w14:textId="77777777" w:rsidR="00FB5A39" w:rsidRPr="001956C7" w:rsidRDefault="00FB5A39" w:rsidP="000871FF">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26E7A35C" w14:textId="77777777" w:rsidR="00FB5A39" w:rsidRPr="008345BA" w:rsidRDefault="00FB5A39" w:rsidP="000871FF">
            <w:r>
              <w:t>1</w:t>
            </w:r>
          </w:p>
        </w:tc>
      </w:tr>
      <w:tr w:rsidR="00FB5A39" w:rsidRPr="00455CC0" w14:paraId="05525726" w14:textId="77777777" w:rsidTr="000871FF">
        <w:tc>
          <w:tcPr>
            <w:tcW w:w="2474" w:type="dxa"/>
            <w:tcBorders>
              <w:top w:val="single" w:sz="4" w:space="0" w:color="auto"/>
              <w:left w:val="single" w:sz="4" w:space="0" w:color="auto"/>
              <w:bottom w:val="single" w:sz="4" w:space="0" w:color="auto"/>
              <w:right w:val="single" w:sz="4" w:space="0" w:color="auto"/>
            </w:tcBorders>
          </w:tcPr>
          <w:p w14:paraId="0FD67FEF" w14:textId="77777777" w:rsidR="00FB5A39" w:rsidRPr="00455CC0" w:rsidRDefault="00FB5A39" w:rsidP="000871FF">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2F6B8AF" w14:textId="77777777" w:rsidR="00FB5A39" w:rsidRPr="00455CC0" w:rsidRDefault="00FB5A39" w:rsidP="000871FF">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3E17E8A4" w14:textId="77777777" w:rsidR="00FB5A39" w:rsidRPr="00455CC0" w:rsidRDefault="00FB5A39" w:rsidP="000871FF">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3644B7F7" w14:textId="77777777" w:rsidR="00FB5A39" w:rsidRPr="00455CC0" w:rsidRDefault="00FB5A39" w:rsidP="000871FF">
            <w:pPr>
              <w:rPr>
                <w:i/>
              </w:rPr>
            </w:pPr>
            <w:r w:rsidRPr="00455CC0">
              <w:rPr>
                <w:i/>
              </w:rPr>
              <w:t>1</w:t>
            </w:r>
          </w:p>
        </w:tc>
      </w:tr>
      <w:tr w:rsidR="00FB5A39" w:rsidRPr="00455CC0" w14:paraId="294834F3" w14:textId="77777777" w:rsidTr="000871FF">
        <w:tc>
          <w:tcPr>
            <w:tcW w:w="2474" w:type="dxa"/>
            <w:tcBorders>
              <w:top w:val="single" w:sz="4" w:space="0" w:color="auto"/>
              <w:left w:val="single" w:sz="4" w:space="0" w:color="auto"/>
              <w:bottom w:val="single" w:sz="4" w:space="0" w:color="auto"/>
              <w:right w:val="single" w:sz="4" w:space="0" w:color="auto"/>
            </w:tcBorders>
          </w:tcPr>
          <w:p w14:paraId="42E60D2B" w14:textId="77777777" w:rsidR="00FB5A39" w:rsidRPr="00455CC0" w:rsidRDefault="00FB5A39" w:rsidP="000871FF">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E940596" w14:textId="77777777" w:rsidR="00FB5A39" w:rsidRPr="00455CC0" w:rsidRDefault="00FB5A39" w:rsidP="000871FF">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FA71299" w14:textId="77777777" w:rsidR="00FB5A39" w:rsidRPr="00455CC0" w:rsidRDefault="00FB5A39" w:rsidP="000871FF">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27815FE2" w14:textId="77777777" w:rsidR="00FB5A39" w:rsidRPr="00455CC0" w:rsidRDefault="00FB5A39" w:rsidP="000871FF">
            <w:pPr>
              <w:rPr>
                <w:i/>
              </w:rPr>
            </w:pPr>
            <w:r w:rsidRPr="00455CC0">
              <w:rPr>
                <w:i/>
              </w:rPr>
              <w:t>1</w:t>
            </w:r>
          </w:p>
        </w:tc>
      </w:tr>
      <w:tr w:rsidR="00FB5A39" w:rsidRPr="008345BA" w14:paraId="415C99AE" w14:textId="77777777" w:rsidTr="000871FF">
        <w:tc>
          <w:tcPr>
            <w:tcW w:w="2474" w:type="dxa"/>
            <w:shd w:val="clear" w:color="auto" w:fill="D9D9D9" w:themeFill="background1" w:themeFillShade="D9"/>
          </w:tcPr>
          <w:p w14:paraId="52240B91" w14:textId="77777777" w:rsidR="00FB5A39" w:rsidRPr="008345BA" w:rsidRDefault="00FB5A39" w:rsidP="000871FF">
            <w:pPr>
              <w:rPr>
                <w:lang w:val="en-GB"/>
              </w:rPr>
            </w:pPr>
            <w:r w:rsidRPr="008345BA">
              <w:rPr>
                <w:lang w:val="en-US" w:eastAsia="sv-SE"/>
              </w:rPr>
              <w:t>relation</w:t>
            </w:r>
          </w:p>
        </w:tc>
        <w:tc>
          <w:tcPr>
            <w:tcW w:w="2506" w:type="dxa"/>
            <w:shd w:val="clear" w:color="auto" w:fill="D9D9D9" w:themeFill="background1" w:themeFillShade="D9"/>
          </w:tcPr>
          <w:p w14:paraId="4BDCA9D8" w14:textId="77777777" w:rsidR="00FB5A39" w:rsidRPr="008345BA" w:rsidRDefault="00FB5A39" w:rsidP="000871FF">
            <w:pPr>
              <w:rPr>
                <w:lang w:val="en-US"/>
              </w:rPr>
            </w:pPr>
            <w:r w:rsidRPr="008345BA">
              <w:rPr>
                <w:lang w:val="en-US"/>
              </w:rPr>
              <w:t>RelationType</w:t>
            </w:r>
          </w:p>
        </w:tc>
        <w:tc>
          <w:tcPr>
            <w:tcW w:w="2925" w:type="dxa"/>
            <w:shd w:val="clear" w:color="auto" w:fill="D9D9D9" w:themeFill="background1" w:themeFillShade="D9"/>
          </w:tcPr>
          <w:p w14:paraId="6B6C9A15" w14:textId="77777777" w:rsidR="00FB5A39" w:rsidRPr="008345BA" w:rsidRDefault="00FB5A39" w:rsidP="000871FF">
            <w:pPr>
              <w:rPr>
                <w:lang w:val="en-US"/>
              </w:rPr>
            </w:pPr>
          </w:p>
        </w:tc>
        <w:tc>
          <w:tcPr>
            <w:tcW w:w="1617" w:type="dxa"/>
            <w:shd w:val="clear" w:color="auto" w:fill="D9D9D9" w:themeFill="background1" w:themeFillShade="D9"/>
          </w:tcPr>
          <w:p w14:paraId="406016EF" w14:textId="77777777" w:rsidR="00FB5A39" w:rsidRPr="008345BA" w:rsidRDefault="00FB5A39" w:rsidP="000871FF">
            <w:r w:rsidRPr="008345BA">
              <w:t>0..*</w:t>
            </w:r>
          </w:p>
        </w:tc>
      </w:tr>
      <w:tr w:rsidR="00FB5A39" w:rsidRPr="008345BA" w14:paraId="29A8AD1A" w14:textId="77777777" w:rsidTr="000871FF">
        <w:tc>
          <w:tcPr>
            <w:tcW w:w="2474" w:type="dxa"/>
          </w:tcPr>
          <w:p w14:paraId="18806D4C" w14:textId="77777777" w:rsidR="00FB5A39" w:rsidRPr="008345BA" w:rsidRDefault="00FB5A39" w:rsidP="000871FF">
            <w:r w:rsidRPr="008345BA">
              <w:rPr>
                <w:lang w:eastAsia="sv-SE"/>
              </w:rPr>
              <w:t>../RelationType.code</w:t>
            </w:r>
          </w:p>
        </w:tc>
        <w:tc>
          <w:tcPr>
            <w:tcW w:w="2506" w:type="dxa"/>
          </w:tcPr>
          <w:p w14:paraId="11EDC239" w14:textId="77777777" w:rsidR="00FB5A39" w:rsidRPr="008345BA" w:rsidRDefault="00FB5A39" w:rsidP="000871FF">
            <w:r w:rsidRPr="008345BA">
              <w:t>CVType</w:t>
            </w:r>
          </w:p>
        </w:tc>
        <w:tc>
          <w:tcPr>
            <w:tcW w:w="2925" w:type="dxa"/>
          </w:tcPr>
          <w:p w14:paraId="6940AE5D" w14:textId="77777777" w:rsidR="00FB5A39" w:rsidRPr="008345BA" w:rsidRDefault="00FB5A39" w:rsidP="000871FF">
            <w:r w:rsidRPr="008345BA">
              <w:t>Anger vilken typ av relation den refererade informationen har till hämtad observation.</w:t>
            </w:r>
          </w:p>
        </w:tc>
        <w:tc>
          <w:tcPr>
            <w:tcW w:w="1617" w:type="dxa"/>
          </w:tcPr>
          <w:p w14:paraId="716E25AF" w14:textId="77777777" w:rsidR="00FB5A39" w:rsidRPr="008345BA" w:rsidRDefault="00FB5A39" w:rsidP="000871FF">
            <w:r w:rsidRPr="008345BA">
              <w:t>1</w:t>
            </w:r>
          </w:p>
        </w:tc>
      </w:tr>
      <w:tr w:rsidR="00FB5A39" w:rsidRPr="00D1172A" w14:paraId="6E046E2D" w14:textId="77777777" w:rsidTr="000871FF">
        <w:tc>
          <w:tcPr>
            <w:tcW w:w="2474" w:type="dxa"/>
            <w:tcBorders>
              <w:top w:val="single" w:sz="4" w:space="0" w:color="auto"/>
              <w:left w:val="single" w:sz="4" w:space="0" w:color="auto"/>
              <w:bottom w:val="single" w:sz="4" w:space="0" w:color="auto"/>
              <w:right w:val="single" w:sz="4" w:space="0" w:color="auto"/>
            </w:tcBorders>
          </w:tcPr>
          <w:p w14:paraId="4705821B" w14:textId="77777777" w:rsidR="00FB5A39" w:rsidRPr="00D1172A" w:rsidRDefault="00FB5A39" w:rsidP="000871FF">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395D2079" w14:textId="77777777" w:rsidR="00FB5A39" w:rsidRPr="00D1172A" w:rsidRDefault="00FB5A39" w:rsidP="000871F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4B3938E" w14:textId="77777777" w:rsidR="00FB5A39" w:rsidRDefault="00FB5A39" w:rsidP="000871FF">
            <w:pPr>
              <w:rPr>
                <w:i/>
              </w:rPr>
            </w:pPr>
            <w:r w:rsidRPr="00D1172A">
              <w:rPr>
                <w:i/>
              </w:rPr>
              <w:t xml:space="preserve">Kod för </w:t>
            </w:r>
            <w:r>
              <w:rPr>
                <w:i/>
              </w:rPr>
              <w:t>relationstyp.</w:t>
            </w:r>
          </w:p>
          <w:p w14:paraId="38308102" w14:textId="77777777" w:rsidR="00FB5A39" w:rsidRDefault="00FB5A39" w:rsidP="000871FF">
            <w:pPr>
              <w:rPr>
                <w:i/>
              </w:rPr>
            </w:pPr>
          </w:p>
          <w:p w14:paraId="37D1FC13" w14:textId="77777777" w:rsidR="00FB5A39" w:rsidRDefault="00FB5A39" w:rsidP="000871FF">
            <w:pPr>
              <w:rPr>
                <w:i/>
              </w:rPr>
            </w:pPr>
            <w:r>
              <w:rPr>
                <w:i/>
              </w:rPr>
              <w:t>T.ex. HL7 där refererad information ”har en förklaring” till det hämtade objektet. Code=EXPL</w:t>
            </w:r>
          </w:p>
          <w:p w14:paraId="0DC03049" w14:textId="77777777" w:rsidR="00FB5A39" w:rsidRDefault="00FB5A39" w:rsidP="000871FF">
            <w:pPr>
              <w:rPr>
                <w:i/>
              </w:rPr>
            </w:pPr>
          </w:p>
          <w:p w14:paraId="210909A8" w14:textId="77777777" w:rsidR="00FB5A39" w:rsidRPr="00D1172A" w:rsidRDefault="00FB5A39" w:rsidP="000871FF">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72C44127" w14:textId="77777777" w:rsidR="00FB5A39" w:rsidRPr="00D1172A" w:rsidRDefault="00FB5A39" w:rsidP="000871FF">
            <w:pPr>
              <w:rPr>
                <w:i/>
              </w:rPr>
            </w:pPr>
            <w:r w:rsidRPr="00D1172A">
              <w:rPr>
                <w:i/>
              </w:rPr>
              <w:t>1</w:t>
            </w:r>
          </w:p>
        </w:tc>
      </w:tr>
      <w:tr w:rsidR="00FB5A39" w:rsidRPr="00D1172A" w14:paraId="5A3FED7C" w14:textId="77777777" w:rsidTr="000871FF">
        <w:tc>
          <w:tcPr>
            <w:tcW w:w="2474" w:type="dxa"/>
            <w:tcBorders>
              <w:top w:val="single" w:sz="4" w:space="0" w:color="auto"/>
              <w:left w:val="single" w:sz="4" w:space="0" w:color="auto"/>
              <w:bottom w:val="single" w:sz="4" w:space="0" w:color="auto"/>
              <w:right w:val="single" w:sz="4" w:space="0" w:color="auto"/>
            </w:tcBorders>
          </w:tcPr>
          <w:p w14:paraId="3B039BAD" w14:textId="77777777" w:rsidR="00FB5A39" w:rsidRPr="00D1172A" w:rsidRDefault="00FB5A39" w:rsidP="000871FF">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47801E9" w14:textId="77777777" w:rsidR="00FB5A39" w:rsidRPr="00D1172A" w:rsidRDefault="00FB5A39" w:rsidP="000871F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AEDF4C0" w14:textId="77777777" w:rsidR="00FB5A39" w:rsidRPr="00D1172A" w:rsidRDefault="00FB5A39" w:rsidP="000871FF">
            <w:pPr>
              <w:rPr>
                <w:i/>
              </w:rPr>
            </w:pPr>
            <w:r w:rsidRPr="00D1172A">
              <w:rPr>
                <w:i/>
              </w:rPr>
              <w:t xml:space="preserve">Kodsystem för angiven kod för </w:t>
            </w:r>
            <w:r>
              <w:rPr>
                <w:i/>
              </w:rPr>
              <w:t>relationstyp</w:t>
            </w:r>
            <w:r w:rsidRPr="00D1172A">
              <w:rPr>
                <w:i/>
              </w:rPr>
              <w:t xml:space="preserve">. </w:t>
            </w:r>
          </w:p>
          <w:p w14:paraId="75D350EC" w14:textId="77777777" w:rsidR="00FB5A39" w:rsidRDefault="00FB5A39" w:rsidP="000871FF">
            <w:pPr>
              <w:rPr>
                <w:i/>
              </w:rPr>
            </w:pPr>
          </w:p>
          <w:p w14:paraId="46D47282" w14:textId="77777777" w:rsidR="00FB5A39" w:rsidRDefault="00FB5A39" w:rsidP="000871FF">
            <w:pPr>
              <w:rPr>
                <w:i/>
              </w:rPr>
            </w:pPr>
            <w:r>
              <w:rPr>
                <w:i/>
              </w:rPr>
              <w:t xml:space="preserve">Det primära kodverket som ska användas är HL7 ActRelationshipType med OID </w:t>
            </w:r>
            <w:r w:rsidRPr="00911DBE">
              <w:rPr>
                <w:i/>
              </w:rPr>
              <w:t>2.16.840.1.113883.5.1002</w:t>
            </w:r>
          </w:p>
          <w:p w14:paraId="5F39B9F8" w14:textId="77777777" w:rsidR="00FB5A39" w:rsidRDefault="00FB5A39" w:rsidP="000871FF">
            <w:pPr>
              <w:rPr>
                <w:i/>
              </w:rPr>
            </w:pPr>
          </w:p>
          <w:p w14:paraId="44A049A4" w14:textId="77777777" w:rsidR="00FB5A39" w:rsidRDefault="00FB5A39" w:rsidP="000871FF">
            <w:pPr>
              <w:rPr>
                <w:i/>
              </w:rPr>
            </w:pPr>
            <w:r>
              <w:rPr>
                <w:i/>
              </w:rPr>
              <w:t>Alternativ då HL7 inte räcker till är</w:t>
            </w:r>
            <w:r w:rsidRPr="00D1172A">
              <w:rPr>
                <w:i/>
              </w:rPr>
              <w:t>KV Snomed CT SE.</w:t>
            </w:r>
          </w:p>
          <w:p w14:paraId="5435FDA8" w14:textId="77777777" w:rsidR="00FB5A39" w:rsidRPr="00D1172A" w:rsidRDefault="00FB5A39" w:rsidP="000871FF">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3650F125" w14:textId="77777777" w:rsidR="00FB5A39" w:rsidRPr="00D1172A" w:rsidRDefault="00FB5A39" w:rsidP="000871FF">
            <w:pPr>
              <w:rPr>
                <w:i/>
              </w:rPr>
            </w:pPr>
            <w:r w:rsidRPr="00D1172A">
              <w:rPr>
                <w:i/>
              </w:rPr>
              <w:t>1</w:t>
            </w:r>
          </w:p>
        </w:tc>
      </w:tr>
      <w:tr w:rsidR="00FB5A39" w:rsidRPr="00D1172A" w14:paraId="3BDB7EA7" w14:textId="77777777" w:rsidTr="000871FF">
        <w:tc>
          <w:tcPr>
            <w:tcW w:w="2474" w:type="dxa"/>
            <w:tcBorders>
              <w:top w:val="single" w:sz="4" w:space="0" w:color="auto"/>
              <w:left w:val="single" w:sz="4" w:space="0" w:color="auto"/>
              <w:bottom w:val="single" w:sz="4" w:space="0" w:color="auto"/>
              <w:right w:val="single" w:sz="4" w:space="0" w:color="auto"/>
            </w:tcBorders>
          </w:tcPr>
          <w:p w14:paraId="61868E1A" w14:textId="77777777" w:rsidR="00FB5A39" w:rsidRPr="00D1172A" w:rsidRDefault="00FB5A39" w:rsidP="000871FF">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02067668" w14:textId="77777777" w:rsidR="00FB5A39" w:rsidRPr="00D1172A" w:rsidRDefault="00FB5A39" w:rsidP="000871F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CF92A07" w14:textId="77777777" w:rsidR="00FB5A39" w:rsidRPr="00D1172A" w:rsidRDefault="00FB5A39" w:rsidP="000871FF">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DCE3BDE" w14:textId="77777777" w:rsidR="00FB5A39" w:rsidRPr="00D1172A" w:rsidRDefault="00FB5A39" w:rsidP="000871FF">
            <w:pPr>
              <w:rPr>
                <w:i/>
              </w:rPr>
            </w:pPr>
            <w:r w:rsidRPr="00D1172A">
              <w:rPr>
                <w:i/>
              </w:rPr>
              <w:t>0..1</w:t>
            </w:r>
          </w:p>
        </w:tc>
      </w:tr>
      <w:tr w:rsidR="00FB5A39" w:rsidRPr="00D1172A" w14:paraId="5AAA684B" w14:textId="77777777" w:rsidTr="000871FF">
        <w:tc>
          <w:tcPr>
            <w:tcW w:w="2474" w:type="dxa"/>
            <w:tcBorders>
              <w:top w:val="single" w:sz="4" w:space="0" w:color="auto"/>
              <w:left w:val="single" w:sz="4" w:space="0" w:color="auto"/>
              <w:bottom w:val="single" w:sz="4" w:space="0" w:color="auto"/>
              <w:right w:val="single" w:sz="4" w:space="0" w:color="auto"/>
            </w:tcBorders>
          </w:tcPr>
          <w:p w14:paraId="6E969FB0" w14:textId="77777777" w:rsidR="00FB5A39" w:rsidRPr="00D1172A" w:rsidRDefault="00FB5A39" w:rsidP="000871FF">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237906AB" w14:textId="77777777" w:rsidR="00FB5A39" w:rsidRPr="00D1172A" w:rsidRDefault="00FB5A39" w:rsidP="000871F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5019EF7" w14:textId="77777777" w:rsidR="00FB5A39" w:rsidRPr="00D1172A" w:rsidRDefault="00FB5A39" w:rsidP="000871FF">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A3C698F" w14:textId="77777777" w:rsidR="00FB5A39" w:rsidRPr="00D1172A" w:rsidRDefault="00FB5A39" w:rsidP="000871FF">
            <w:pPr>
              <w:rPr>
                <w:i/>
              </w:rPr>
            </w:pPr>
            <w:r w:rsidRPr="00D1172A">
              <w:rPr>
                <w:i/>
              </w:rPr>
              <w:t>0..1</w:t>
            </w:r>
          </w:p>
        </w:tc>
      </w:tr>
      <w:tr w:rsidR="00FB5A39" w:rsidRPr="00D1172A" w14:paraId="385B55A0" w14:textId="77777777" w:rsidTr="000871FF">
        <w:tc>
          <w:tcPr>
            <w:tcW w:w="2474" w:type="dxa"/>
            <w:tcBorders>
              <w:top w:val="single" w:sz="4" w:space="0" w:color="auto"/>
              <w:left w:val="single" w:sz="4" w:space="0" w:color="auto"/>
              <w:bottom w:val="single" w:sz="4" w:space="0" w:color="auto"/>
              <w:right w:val="single" w:sz="4" w:space="0" w:color="auto"/>
            </w:tcBorders>
          </w:tcPr>
          <w:p w14:paraId="566FDAD0" w14:textId="77777777" w:rsidR="00FB5A39" w:rsidRPr="00D1172A" w:rsidRDefault="00FB5A39" w:rsidP="000871FF">
            <w:pPr>
              <w:rPr>
                <w:i/>
                <w:lang w:eastAsia="sv-SE"/>
              </w:rPr>
            </w:pPr>
            <w:r w:rsidRPr="00D1172A">
              <w:rPr>
                <w:i/>
                <w:lang w:eastAsia="sv-SE"/>
              </w:rPr>
              <w:lastRenderedPageBreak/>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C2A480A" w14:textId="77777777" w:rsidR="00FB5A39" w:rsidRPr="00D1172A" w:rsidRDefault="00FB5A39" w:rsidP="000871F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D1A5F62" w14:textId="77777777" w:rsidR="00FB5A39" w:rsidRPr="00D1172A" w:rsidRDefault="00FB5A39" w:rsidP="000871FF">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7C9EB7A" w14:textId="77777777" w:rsidR="00FB5A39" w:rsidRPr="00D1172A" w:rsidRDefault="00FB5A39" w:rsidP="000871FF">
            <w:pPr>
              <w:rPr>
                <w:i/>
              </w:rPr>
            </w:pPr>
            <w:r w:rsidRPr="00D1172A">
              <w:rPr>
                <w:i/>
              </w:rPr>
              <w:t>0..1</w:t>
            </w:r>
          </w:p>
        </w:tc>
      </w:tr>
      <w:tr w:rsidR="00FB5A39" w:rsidRPr="008345BA" w14:paraId="1FB4CB52" w14:textId="77777777" w:rsidTr="000871FF">
        <w:tc>
          <w:tcPr>
            <w:tcW w:w="2474" w:type="dxa"/>
            <w:shd w:val="clear" w:color="auto" w:fill="D9D9D9" w:themeFill="background1" w:themeFillShade="D9"/>
          </w:tcPr>
          <w:p w14:paraId="22F0BEB5" w14:textId="77777777" w:rsidR="00FB5A39" w:rsidRPr="008345BA" w:rsidRDefault="00FB5A39" w:rsidP="000871FF">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08D0E898" w14:textId="77777777" w:rsidR="00FB5A39" w:rsidRPr="008345BA" w:rsidRDefault="00FB5A39" w:rsidP="000871FF">
            <w:r w:rsidRPr="008345BA">
              <w:t>ReferredInformationType</w:t>
            </w:r>
          </w:p>
        </w:tc>
        <w:tc>
          <w:tcPr>
            <w:tcW w:w="2925" w:type="dxa"/>
            <w:shd w:val="clear" w:color="auto" w:fill="D9D9D9" w:themeFill="background1" w:themeFillShade="D9"/>
          </w:tcPr>
          <w:p w14:paraId="5177C398" w14:textId="77777777" w:rsidR="00FB5A39" w:rsidRPr="008345BA" w:rsidRDefault="00FB5A39" w:rsidP="000871FF"/>
        </w:tc>
        <w:tc>
          <w:tcPr>
            <w:tcW w:w="1617" w:type="dxa"/>
            <w:shd w:val="clear" w:color="auto" w:fill="D9D9D9" w:themeFill="background1" w:themeFillShade="D9"/>
          </w:tcPr>
          <w:p w14:paraId="7A9776C8" w14:textId="77777777" w:rsidR="00FB5A39" w:rsidRPr="008345BA" w:rsidRDefault="00FB5A39" w:rsidP="000871FF">
            <w:r w:rsidRPr="008345BA">
              <w:t>1..*</w:t>
            </w:r>
          </w:p>
        </w:tc>
      </w:tr>
      <w:tr w:rsidR="00FB5A39" w:rsidRPr="008345BA" w14:paraId="643511F4" w14:textId="77777777" w:rsidTr="000871FF">
        <w:tc>
          <w:tcPr>
            <w:tcW w:w="2474" w:type="dxa"/>
          </w:tcPr>
          <w:p w14:paraId="75E8DB95" w14:textId="77777777" w:rsidR="00FB5A39" w:rsidRPr="008345BA" w:rsidRDefault="00FB5A39" w:rsidP="000871FF">
            <w:r w:rsidRPr="008345BA">
              <w:rPr>
                <w:lang w:eastAsia="sv-SE"/>
              </w:rPr>
              <w:t>../../</w:t>
            </w:r>
            <w:r w:rsidRPr="008345BA">
              <w:t>ReferredInformationType.id</w:t>
            </w:r>
          </w:p>
        </w:tc>
        <w:tc>
          <w:tcPr>
            <w:tcW w:w="2506" w:type="dxa"/>
          </w:tcPr>
          <w:p w14:paraId="013CD852" w14:textId="77777777" w:rsidR="00FB5A39" w:rsidRPr="008345BA" w:rsidRDefault="00FB5A39" w:rsidP="000871FF">
            <w:r w:rsidRPr="008345BA">
              <w:t>IIType</w:t>
            </w:r>
          </w:p>
        </w:tc>
        <w:tc>
          <w:tcPr>
            <w:tcW w:w="2925" w:type="dxa"/>
          </w:tcPr>
          <w:p w14:paraId="16437891" w14:textId="77777777" w:rsidR="00FB5A39" w:rsidRPr="00AC5622" w:rsidRDefault="00FB5A39" w:rsidP="000871FF">
            <w:pPr>
              <w:rPr>
                <w:rFonts w:cs="Arial"/>
              </w:rPr>
            </w:pPr>
            <w:r w:rsidRPr="008345BA">
              <w:rPr>
                <w:rFonts w:cs="Arial"/>
              </w:rPr>
              <w:t xml:space="preserve">Den refererade externa informationens identitet som är unik inom källsystemet. </w:t>
            </w:r>
          </w:p>
        </w:tc>
        <w:tc>
          <w:tcPr>
            <w:tcW w:w="1617" w:type="dxa"/>
          </w:tcPr>
          <w:p w14:paraId="3574FDB0" w14:textId="77777777" w:rsidR="00FB5A39" w:rsidRPr="008345BA" w:rsidRDefault="00FB5A39" w:rsidP="000871FF">
            <w:pPr>
              <w:rPr>
                <w:lang w:val="en-US"/>
              </w:rPr>
            </w:pPr>
            <w:r w:rsidRPr="008345BA">
              <w:rPr>
                <w:lang w:val="en-US"/>
              </w:rPr>
              <w:t>1</w:t>
            </w:r>
          </w:p>
        </w:tc>
      </w:tr>
      <w:tr w:rsidR="00FB5A39" w:rsidRPr="00AC5622" w14:paraId="57FC0A6C" w14:textId="77777777" w:rsidTr="000871FF">
        <w:tc>
          <w:tcPr>
            <w:tcW w:w="2474" w:type="dxa"/>
            <w:tcBorders>
              <w:top w:val="single" w:sz="4" w:space="0" w:color="auto"/>
              <w:left w:val="single" w:sz="4" w:space="0" w:color="auto"/>
              <w:bottom w:val="single" w:sz="4" w:space="0" w:color="auto"/>
              <w:right w:val="single" w:sz="4" w:space="0" w:color="auto"/>
            </w:tcBorders>
          </w:tcPr>
          <w:p w14:paraId="62FEAB09" w14:textId="77777777" w:rsidR="00FB5A39" w:rsidRPr="00AC5622" w:rsidRDefault="00FB5A39" w:rsidP="000871FF">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EF4599A" w14:textId="77777777" w:rsidR="00FB5A39" w:rsidRPr="00AC5622" w:rsidRDefault="00FB5A39" w:rsidP="000871F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5F1E40E9" w14:textId="77777777" w:rsidR="00FB5A39" w:rsidRPr="00AC5622" w:rsidRDefault="00FB5A39" w:rsidP="000871FF">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26AD0DED" w14:textId="77777777" w:rsidR="00FB5A39" w:rsidRPr="00AC5622" w:rsidRDefault="00FB5A39" w:rsidP="000871FF">
            <w:pPr>
              <w:rPr>
                <w:i/>
                <w:lang w:val="en-US"/>
              </w:rPr>
            </w:pPr>
            <w:r w:rsidRPr="00AC5622">
              <w:rPr>
                <w:i/>
                <w:lang w:val="en-US"/>
              </w:rPr>
              <w:t>1</w:t>
            </w:r>
          </w:p>
        </w:tc>
      </w:tr>
      <w:tr w:rsidR="00FB5A39" w:rsidRPr="00AC5622" w14:paraId="1B8C9F9A" w14:textId="77777777" w:rsidTr="000871FF">
        <w:tc>
          <w:tcPr>
            <w:tcW w:w="2474" w:type="dxa"/>
            <w:tcBorders>
              <w:top w:val="single" w:sz="4" w:space="0" w:color="auto"/>
              <w:left w:val="single" w:sz="4" w:space="0" w:color="auto"/>
              <w:bottom w:val="single" w:sz="4" w:space="0" w:color="auto"/>
              <w:right w:val="single" w:sz="4" w:space="0" w:color="auto"/>
            </w:tcBorders>
          </w:tcPr>
          <w:p w14:paraId="7B28BC74" w14:textId="77777777" w:rsidR="00FB5A39" w:rsidRPr="00AC5622" w:rsidRDefault="00FB5A39" w:rsidP="000871FF">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D2AB92" w14:textId="77777777" w:rsidR="00FB5A39" w:rsidRPr="00AC5622" w:rsidRDefault="00FB5A39" w:rsidP="000871F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10CDC94" w14:textId="77777777" w:rsidR="00FB5A39" w:rsidRPr="00AC5622" w:rsidRDefault="00FB5A39" w:rsidP="000871FF">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576D9C1" w14:textId="77777777" w:rsidR="00FB5A39" w:rsidRPr="00AC5622" w:rsidRDefault="00FB5A39" w:rsidP="000871FF">
            <w:pPr>
              <w:rPr>
                <w:i/>
                <w:lang w:val="en-US"/>
              </w:rPr>
            </w:pPr>
            <w:r w:rsidRPr="00AC5622">
              <w:rPr>
                <w:i/>
                <w:lang w:val="en-US"/>
              </w:rPr>
              <w:t>1</w:t>
            </w:r>
          </w:p>
        </w:tc>
      </w:tr>
      <w:tr w:rsidR="00FB5A39" w:rsidRPr="008345BA" w14:paraId="650F848D" w14:textId="77777777" w:rsidTr="000871FF">
        <w:tc>
          <w:tcPr>
            <w:tcW w:w="2474" w:type="dxa"/>
          </w:tcPr>
          <w:p w14:paraId="7CD397C1" w14:textId="77777777" w:rsidR="00FB5A39" w:rsidRPr="008345BA" w:rsidRDefault="00FB5A39" w:rsidP="000871FF">
            <w:r w:rsidRPr="008345BA">
              <w:rPr>
                <w:lang w:eastAsia="sv-SE"/>
              </w:rPr>
              <w:t>../../</w:t>
            </w:r>
            <w:r w:rsidRPr="008345BA">
              <w:t>ReferredInformationType.time</w:t>
            </w:r>
          </w:p>
        </w:tc>
        <w:tc>
          <w:tcPr>
            <w:tcW w:w="2506" w:type="dxa"/>
          </w:tcPr>
          <w:p w14:paraId="5C71CBE3" w14:textId="77777777" w:rsidR="00FB5A39" w:rsidRPr="008345BA" w:rsidRDefault="00FB5A39" w:rsidP="000871FF">
            <w:r w:rsidRPr="008345BA">
              <w:t>TimeStamp</w:t>
            </w:r>
          </w:p>
        </w:tc>
        <w:tc>
          <w:tcPr>
            <w:tcW w:w="2925" w:type="dxa"/>
          </w:tcPr>
          <w:p w14:paraId="14A79836" w14:textId="77777777" w:rsidR="00FB5A39" w:rsidRPr="004B6953" w:rsidRDefault="00FB5A39" w:rsidP="000871FF">
            <w:pPr>
              <w:rPr>
                <w:rFonts w:cs="Arial"/>
              </w:rPr>
            </w:pPr>
            <w:r w:rsidRPr="008345BA">
              <w:rPr>
                <w:rFonts w:cs="Arial"/>
              </w:rPr>
              <w:t>Starttid av refererad observation. Uttrycks med formatet ÅÅÅÅMMDDttmmss.</w:t>
            </w:r>
            <w:r>
              <w:rPr>
                <w:rFonts w:cs="Arial"/>
              </w:rPr>
              <w:t xml:space="preserve"> </w:t>
            </w:r>
          </w:p>
        </w:tc>
        <w:tc>
          <w:tcPr>
            <w:tcW w:w="1617" w:type="dxa"/>
          </w:tcPr>
          <w:p w14:paraId="7C8713CC" w14:textId="77777777" w:rsidR="00FB5A39" w:rsidRPr="008345BA" w:rsidRDefault="00FB5A39" w:rsidP="000871FF">
            <w:r w:rsidRPr="008345BA">
              <w:t>1</w:t>
            </w:r>
          </w:p>
        </w:tc>
      </w:tr>
      <w:tr w:rsidR="00FB5A39" w:rsidRPr="008345BA" w14:paraId="2E6C5CE9" w14:textId="77777777" w:rsidTr="000871FF">
        <w:tc>
          <w:tcPr>
            <w:tcW w:w="2474" w:type="dxa"/>
          </w:tcPr>
          <w:p w14:paraId="1F5CF06A" w14:textId="77777777" w:rsidR="00FB5A39" w:rsidRPr="008345BA" w:rsidRDefault="00FB5A39" w:rsidP="000871FF">
            <w:r w:rsidRPr="008345BA">
              <w:rPr>
                <w:lang w:eastAsia="sv-SE"/>
              </w:rPr>
              <w:t>../../</w:t>
            </w:r>
            <w:r w:rsidRPr="008345BA">
              <w:t>ReferredInformationType.urn</w:t>
            </w:r>
          </w:p>
        </w:tc>
        <w:tc>
          <w:tcPr>
            <w:tcW w:w="2506" w:type="dxa"/>
          </w:tcPr>
          <w:p w14:paraId="4B7FC828" w14:textId="77777777" w:rsidR="00FB5A39" w:rsidRPr="008345BA" w:rsidRDefault="00FB5A39" w:rsidP="000871FF">
            <w:r w:rsidRPr="008345BA">
              <w:t>URN</w:t>
            </w:r>
          </w:p>
        </w:tc>
        <w:tc>
          <w:tcPr>
            <w:tcW w:w="2925" w:type="dxa"/>
          </w:tcPr>
          <w:p w14:paraId="002E8279" w14:textId="77777777" w:rsidR="00FB5A39" w:rsidRPr="008345BA" w:rsidRDefault="00FB5A39" w:rsidP="000871FF">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14:paraId="13500A91" w14:textId="77777777" w:rsidR="00FB5A39" w:rsidRPr="008345BA" w:rsidRDefault="00FB5A39" w:rsidP="000871FF">
            <w:pPr>
              <w:rPr>
                <w:rFonts w:cs="Arial"/>
              </w:rPr>
            </w:pPr>
          </w:p>
          <w:p w14:paraId="00B20F68" w14:textId="77777777" w:rsidR="00FB5A39" w:rsidRPr="008345BA" w:rsidRDefault="00FB5A39" w:rsidP="000871FF">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4A05C980" w14:textId="77777777" w:rsidR="00FB5A39" w:rsidRPr="008345BA" w:rsidRDefault="00FB5A39" w:rsidP="000871FF">
            <w:pPr>
              <w:rPr>
                <w:rFonts w:eastAsia="Arial Unicode MS" w:cs="Arial"/>
                <w:color w:val="000000"/>
                <w:lang w:val="en-US"/>
              </w:rPr>
            </w:pPr>
          </w:p>
          <w:p w14:paraId="5B1012CA" w14:textId="77777777" w:rsidR="00FB5A39" w:rsidRPr="008345BA" w:rsidRDefault="00FB5A39" w:rsidP="000871FF">
            <w:pPr>
              <w:rPr>
                <w:rFonts w:cs="Arial"/>
                <w:lang w:val="en-US"/>
              </w:rPr>
            </w:pPr>
            <w:r w:rsidRPr="008345BA">
              <w:rPr>
                <w:rFonts w:eastAsia="Arial Unicode MS" w:cs="Arial"/>
                <w:color w:val="00000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12ADBE5B" w14:textId="77777777" w:rsidR="00FB5A39" w:rsidRPr="008345BA" w:rsidRDefault="00FB5A39" w:rsidP="000871FF">
            <w:pPr>
              <w:rPr>
                <w:lang w:val="en-US"/>
              </w:rPr>
            </w:pPr>
            <w:r w:rsidRPr="008345BA">
              <w:rPr>
                <w:lang w:val="en-US"/>
              </w:rPr>
              <w:t>1</w:t>
            </w:r>
          </w:p>
        </w:tc>
      </w:tr>
      <w:tr w:rsidR="00FB5A39" w:rsidRPr="008345BA" w14:paraId="03BF8A5F" w14:textId="77777777" w:rsidTr="000871FF">
        <w:tc>
          <w:tcPr>
            <w:tcW w:w="2474" w:type="dxa"/>
            <w:shd w:val="clear" w:color="auto" w:fill="D9D9D9" w:themeFill="background1" w:themeFillShade="D9"/>
          </w:tcPr>
          <w:p w14:paraId="0E3524CC" w14:textId="77777777" w:rsidR="00FB5A39" w:rsidRPr="008345BA" w:rsidRDefault="00FB5A39" w:rsidP="000871FF">
            <w:r w:rsidRPr="008345BA">
              <w:rPr>
                <w:lang w:eastAsia="sv-SE"/>
              </w:rPr>
              <w:t>../../</w:t>
            </w:r>
            <w:r w:rsidRPr="008345BA">
              <w:t>ReferredInformationType.InformationOwner</w:t>
            </w:r>
          </w:p>
        </w:tc>
        <w:tc>
          <w:tcPr>
            <w:tcW w:w="2506" w:type="dxa"/>
            <w:shd w:val="clear" w:color="auto" w:fill="D9D9D9" w:themeFill="background1" w:themeFillShade="D9"/>
          </w:tcPr>
          <w:p w14:paraId="27D16AE5" w14:textId="77777777" w:rsidR="00FB5A39" w:rsidRPr="008345BA" w:rsidRDefault="00FB5A39" w:rsidP="000871FF">
            <w:r w:rsidRPr="008345BA">
              <w:t>InformationOwnerType</w:t>
            </w:r>
          </w:p>
        </w:tc>
        <w:tc>
          <w:tcPr>
            <w:tcW w:w="2925" w:type="dxa"/>
            <w:shd w:val="clear" w:color="auto" w:fill="D9D9D9" w:themeFill="background1" w:themeFillShade="D9"/>
          </w:tcPr>
          <w:p w14:paraId="27FEA34B" w14:textId="77777777" w:rsidR="00FB5A39" w:rsidRPr="008345BA" w:rsidRDefault="00FB5A39" w:rsidP="000871FF"/>
        </w:tc>
        <w:tc>
          <w:tcPr>
            <w:tcW w:w="1617" w:type="dxa"/>
            <w:shd w:val="clear" w:color="auto" w:fill="D9D9D9" w:themeFill="background1" w:themeFillShade="D9"/>
          </w:tcPr>
          <w:p w14:paraId="6ECB2E63" w14:textId="77777777" w:rsidR="00FB5A39" w:rsidRPr="008345BA" w:rsidRDefault="00FB5A39" w:rsidP="000871FF">
            <w:r w:rsidRPr="008345BA">
              <w:t>1</w:t>
            </w:r>
          </w:p>
        </w:tc>
      </w:tr>
      <w:tr w:rsidR="00FB5A39" w:rsidRPr="008345BA" w14:paraId="0035E7A6" w14:textId="77777777" w:rsidTr="000871FF">
        <w:tc>
          <w:tcPr>
            <w:tcW w:w="2474" w:type="dxa"/>
          </w:tcPr>
          <w:p w14:paraId="662C2278" w14:textId="77777777" w:rsidR="00FB5A39" w:rsidRPr="008345BA" w:rsidRDefault="00FB5A39" w:rsidP="000871FF">
            <w:r w:rsidRPr="008345BA">
              <w:rPr>
                <w:lang w:eastAsia="sv-SE"/>
              </w:rPr>
              <w:t>../../../</w:t>
            </w:r>
            <w:r w:rsidRPr="008345BA">
              <w:t>InformationOwnerType.id</w:t>
            </w:r>
          </w:p>
        </w:tc>
        <w:tc>
          <w:tcPr>
            <w:tcW w:w="2506" w:type="dxa"/>
          </w:tcPr>
          <w:p w14:paraId="46334C21" w14:textId="77777777" w:rsidR="00FB5A39" w:rsidRPr="008345BA" w:rsidRDefault="00FB5A39" w:rsidP="000871FF">
            <w:r w:rsidRPr="008345BA">
              <w:t>IIType</w:t>
            </w:r>
          </w:p>
        </w:tc>
        <w:tc>
          <w:tcPr>
            <w:tcW w:w="2925" w:type="dxa"/>
          </w:tcPr>
          <w:p w14:paraId="38FC7577" w14:textId="77777777" w:rsidR="00FB5A39" w:rsidRPr="008345BA" w:rsidRDefault="00FB5A39" w:rsidP="000871FF">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48332A26" w14:textId="77777777" w:rsidR="00FB5A39" w:rsidRPr="008345BA" w:rsidRDefault="00FB5A39" w:rsidP="000871FF"/>
        </w:tc>
        <w:tc>
          <w:tcPr>
            <w:tcW w:w="1617" w:type="dxa"/>
          </w:tcPr>
          <w:p w14:paraId="6DE4DE6D" w14:textId="77777777" w:rsidR="00FB5A39" w:rsidRPr="008345BA" w:rsidRDefault="00FB5A39" w:rsidP="000871FF">
            <w:pPr>
              <w:rPr>
                <w:lang w:val="en-US"/>
              </w:rPr>
            </w:pPr>
            <w:r w:rsidRPr="008345BA">
              <w:rPr>
                <w:lang w:val="en-US"/>
              </w:rPr>
              <w:t>1</w:t>
            </w:r>
          </w:p>
        </w:tc>
      </w:tr>
      <w:tr w:rsidR="00FB5A39" w:rsidRPr="008345BA" w14:paraId="153369B5" w14:textId="77777777" w:rsidTr="000871FF">
        <w:tc>
          <w:tcPr>
            <w:tcW w:w="2474" w:type="dxa"/>
          </w:tcPr>
          <w:p w14:paraId="2F047C16" w14:textId="77777777" w:rsidR="00FB5A39" w:rsidRPr="008345BA" w:rsidRDefault="00FB5A39" w:rsidP="000871FF">
            <w:pPr>
              <w:rPr>
                <w:lang w:eastAsia="sv-SE"/>
              </w:rPr>
            </w:pPr>
            <w:r w:rsidRPr="008345BA">
              <w:rPr>
                <w:lang w:eastAsia="sv-SE"/>
              </w:rPr>
              <w:t>../../../</w:t>
            </w:r>
            <w:r w:rsidRPr="008345BA">
              <w:t>InformationOwnerType.id</w:t>
            </w:r>
            <w:r>
              <w:t>.root</w:t>
            </w:r>
          </w:p>
        </w:tc>
        <w:tc>
          <w:tcPr>
            <w:tcW w:w="2506" w:type="dxa"/>
          </w:tcPr>
          <w:p w14:paraId="5A1914FC" w14:textId="77777777" w:rsidR="00FB5A39" w:rsidRPr="008345BA" w:rsidRDefault="00FB5A39" w:rsidP="000871FF">
            <w:r>
              <w:t>String</w:t>
            </w:r>
          </w:p>
        </w:tc>
        <w:tc>
          <w:tcPr>
            <w:tcW w:w="2925" w:type="dxa"/>
          </w:tcPr>
          <w:p w14:paraId="0F46EA3B" w14:textId="77777777" w:rsidR="00FB5A39" w:rsidRPr="008345BA" w:rsidRDefault="00FB5A39" w:rsidP="000871FF">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2E949561" w14:textId="77777777" w:rsidR="00FB5A39" w:rsidRPr="008345BA" w:rsidRDefault="00FB5A39" w:rsidP="000871FF">
            <w:pPr>
              <w:rPr>
                <w:lang w:val="en-US"/>
              </w:rPr>
            </w:pPr>
          </w:p>
        </w:tc>
      </w:tr>
      <w:tr w:rsidR="00FB5A39" w:rsidRPr="008345BA" w14:paraId="0E4E5659" w14:textId="77777777" w:rsidTr="000871FF">
        <w:tc>
          <w:tcPr>
            <w:tcW w:w="2474" w:type="dxa"/>
          </w:tcPr>
          <w:p w14:paraId="706AF275" w14:textId="77777777" w:rsidR="00FB5A39" w:rsidRPr="008345BA" w:rsidRDefault="00FB5A39" w:rsidP="000871FF">
            <w:pPr>
              <w:rPr>
                <w:lang w:eastAsia="sv-SE"/>
              </w:rPr>
            </w:pPr>
            <w:r w:rsidRPr="008345BA">
              <w:rPr>
                <w:lang w:eastAsia="sv-SE"/>
              </w:rPr>
              <w:t>../../../</w:t>
            </w:r>
            <w:r w:rsidRPr="008345BA">
              <w:t>InformationOwnerType.id</w:t>
            </w:r>
            <w:r>
              <w:t>.extension</w:t>
            </w:r>
          </w:p>
        </w:tc>
        <w:tc>
          <w:tcPr>
            <w:tcW w:w="2506" w:type="dxa"/>
          </w:tcPr>
          <w:p w14:paraId="51E46B10" w14:textId="77777777" w:rsidR="00FB5A39" w:rsidRPr="008345BA" w:rsidRDefault="00FB5A39" w:rsidP="000871FF">
            <w:r>
              <w:t>String</w:t>
            </w:r>
          </w:p>
        </w:tc>
        <w:tc>
          <w:tcPr>
            <w:tcW w:w="2925" w:type="dxa"/>
          </w:tcPr>
          <w:p w14:paraId="42EC28B1" w14:textId="77777777" w:rsidR="00FB5A39" w:rsidRPr="008345BA" w:rsidRDefault="00FB5A39" w:rsidP="000871FF">
            <w:pPr>
              <w:rPr>
                <w:rFonts w:cs="Arial"/>
              </w:rPr>
            </w:pPr>
            <w:r>
              <w:rPr>
                <w:rFonts w:cs="Arial"/>
              </w:rPr>
              <w:t>Extension sätts till den HSA-id för aktuell vårdgivare</w:t>
            </w:r>
          </w:p>
        </w:tc>
        <w:tc>
          <w:tcPr>
            <w:tcW w:w="1617" w:type="dxa"/>
          </w:tcPr>
          <w:p w14:paraId="78E1ED02" w14:textId="77777777" w:rsidR="00FB5A39" w:rsidRPr="006701F1" w:rsidRDefault="00FB5A39" w:rsidP="000871FF"/>
        </w:tc>
      </w:tr>
      <w:tr w:rsidR="00FB5A39" w:rsidRPr="008345BA" w14:paraId="74A668F3" w14:textId="77777777" w:rsidTr="000871FF">
        <w:tc>
          <w:tcPr>
            <w:tcW w:w="2474" w:type="dxa"/>
            <w:shd w:val="clear" w:color="auto" w:fill="D9D9D9" w:themeFill="background1" w:themeFillShade="D9"/>
          </w:tcPr>
          <w:p w14:paraId="6E53481B" w14:textId="77777777" w:rsidR="00FB5A39" w:rsidRPr="008345BA" w:rsidRDefault="00FB5A39" w:rsidP="000871FF">
            <w:pPr>
              <w:rPr>
                <w:lang w:val="en-GB"/>
              </w:rPr>
            </w:pPr>
            <w:r w:rsidRPr="008345BA">
              <w:rPr>
                <w:lang w:val="en-US" w:eastAsia="sv-SE"/>
              </w:rPr>
              <w:t>performerRole</w:t>
            </w:r>
          </w:p>
        </w:tc>
        <w:tc>
          <w:tcPr>
            <w:tcW w:w="2506" w:type="dxa"/>
            <w:shd w:val="clear" w:color="auto" w:fill="D9D9D9" w:themeFill="background1" w:themeFillShade="D9"/>
          </w:tcPr>
          <w:p w14:paraId="0C02215B" w14:textId="77777777" w:rsidR="00FB5A39" w:rsidRPr="008345BA" w:rsidRDefault="00FB5A39" w:rsidP="000871FF">
            <w:pPr>
              <w:rPr>
                <w:lang w:val="en-GB"/>
              </w:rPr>
            </w:pPr>
            <w:r w:rsidRPr="008345BA">
              <w:rPr>
                <w:lang w:val="en-GB"/>
              </w:rPr>
              <w:t>PerformerRoleType</w:t>
            </w:r>
          </w:p>
        </w:tc>
        <w:tc>
          <w:tcPr>
            <w:tcW w:w="2925" w:type="dxa"/>
            <w:shd w:val="clear" w:color="auto" w:fill="D9D9D9" w:themeFill="background1" w:themeFillShade="D9"/>
          </w:tcPr>
          <w:p w14:paraId="48C6691D" w14:textId="77777777" w:rsidR="00FB5A39" w:rsidRPr="008345BA" w:rsidRDefault="00FB5A39" w:rsidP="000871FF">
            <w:pPr>
              <w:rPr>
                <w:lang w:val="en-US"/>
              </w:rPr>
            </w:pPr>
          </w:p>
        </w:tc>
        <w:tc>
          <w:tcPr>
            <w:tcW w:w="1617" w:type="dxa"/>
            <w:shd w:val="clear" w:color="auto" w:fill="D9D9D9" w:themeFill="background1" w:themeFillShade="D9"/>
          </w:tcPr>
          <w:p w14:paraId="7EBB5B31" w14:textId="77777777" w:rsidR="00FB5A39" w:rsidRPr="008345BA" w:rsidRDefault="00FB5A39" w:rsidP="000871FF">
            <w:pPr>
              <w:rPr>
                <w:lang w:val="en-US"/>
              </w:rPr>
            </w:pPr>
            <w:r w:rsidRPr="008345BA">
              <w:rPr>
                <w:lang w:val="en-US"/>
              </w:rPr>
              <w:t>1</w:t>
            </w:r>
          </w:p>
        </w:tc>
      </w:tr>
      <w:tr w:rsidR="00FB5A39" w:rsidRPr="008345BA" w14:paraId="5F118F3E" w14:textId="77777777" w:rsidTr="000871FF">
        <w:tc>
          <w:tcPr>
            <w:tcW w:w="2474" w:type="dxa"/>
          </w:tcPr>
          <w:p w14:paraId="2F151FC0" w14:textId="77777777" w:rsidR="00FB5A39" w:rsidRPr="008345BA" w:rsidRDefault="00FB5A39" w:rsidP="000871FF">
            <w:pPr>
              <w:rPr>
                <w:lang w:val="en-US"/>
              </w:rPr>
            </w:pPr>
            <w:r w:rsidRPr="008345BA">
              <w:rPr>
                <w:lang w:val="en-US" w:eastAsia="sv-SE"/>
              </w:rPr>
              <w:lastRenderedPageBreak/>
              <w:t>../</w:t>
            </w:r>
            <w:r w:rsidRPr="008345BA">
              <w:rPr>
                <w:lang w:val="en-GB"/>
              </w:rPr>
              <w:t>PerformerRoleType</w:t>
            </w:r>
            <w:r w:rsidRPr="008345BA">
              <w:rPr>
                <w:lang w:val="en-US" w:eastAsia="sv-SE"/>
              </w:rPr>
              <w:t xml:space="preserve"> .id</w:t>
            </w:r>
            <w:r>
              <w:rPr>
                <w:lang w:val="en-US" w:eastAsia="sv-SE"/>
              </w:rPr>
              <w:t>*</w:t>
            </w:r>
          </w:p>
        </w:tc>
        <w:tc>
          <w:tcPr>
            <w:tcW w:w="2506" w:type="dxa"/>
          </w:tcPr>
          <w:p w14:paraId="586FCAC3" w14:textId="77777777" w:rsidR="00FB5A39" w:rsidRPr="008345BA" w:rsidRDefault="00FB5A39" w:rsidP="000871FF">
            <w:pPr>
              <w:rPr>
                <w:lang w:val="en-US"/>
              </w:rPr>
            </w:pPr>
            <w:r w:rsidRPr="008345BA">
              <w:rPr>
                <w:lang w:val="en-US"/>
              </w:rPr>
              <w:t>IIType</w:t>
            </w:r>
          </w:p>
        </w:tc>
        <w:tc>
          <w:tcPr>
            <w:tcW w:w="2925" w:type="dxa"/>
          </w:tcPr>
          <w:p w14:paraId="53C275A7" w14:textId="77777777" w:rsidR="00FB5A39" w:rsidRDefault="00FB5A39" w:rsidP="000871FF">
            <w:r w:rsidRPr="008345BA">
              <w:t xml:space="preserve">Personens identitet av utförarrollen som är unik inom källsystemet. </w:t>
            </w:r>
          </w:p>
          <w:p w14:paraId="66286733" w14:textId="77777777" w:rsidR="00FB5A39" w:rsidRDefault="00FB5A39" w:rsidP="000871FF"/>
          <w:p w14:paraId="370C0012" w14:textId="77777777" w:rsidR="00FB5A39" w:rsidRDefault="00FB5A39" w:rsidP="000871FF">
            <w:r>
              <w:t>Lämnas tomt ifall</w:t>
            </w:r>
            <w:r w:rsidRPr="008345BA">
              <w:t xml:space="preserve"> observationen utförs av pat</w:t>
            </w:r>
            <w:r>
              <w:t>ienten själv eller annan person</w:t>
            </w:r>
          </w:p>
          <w:p w14:paraId="626B85A2" w14:textId="77777777" w:rsidR="00FB5A39" w:rsidRDefault="00FB5A39" w:rsidP="000871FF"/>
          <w:p w14:paraId="51F2828C" w14:textId="77777777" w:rsidR="00FB5A39" w:rsidRPr="00DE210C" w:rsidRDefault="00FB5A39" w:rsidP="000871FF">
            <w:r>
              <w:t>HSAid skall anges ifall utföraren är en vårdpersonal</w:t>
            </w:r>
            <w:r w:rsidRPr="008345BA">
              <w:t>.</w:t>
            </w:r>
            <w:r>
              <w:rPr>
                <w:rFonts w:cs="Arial"/>
              </w:rPr>
              <w:t xml:space="preserve"> (Fält 2, Fält 2a, Fält 2b)</w:t>
            </w:r>
          </w:p>
        </w:tc>
        <w:tc>
          <w:tcPr>
            <w:tcW w:w="1617" w:type="dxa"/>
          </w:tcPr>
          <w:p w14:paraId="5F8727DF" w14:textId="77777777" w:rsidR="00FB5A39" w:rsidRPr="008345BA" w:rsidRDefault="00FB5A39" w:rsidP="000871FF">
            <w:r w:rsidRPr="008345BA">
              <w:t>0..1</w:t>
            </w:r>
          </w:p>
        </w:tc>
      </w:tr>
      <w:tr w:rsidR="00FB5A39" w:rsidRPr="00612528" w14:paraId="0E301BA1" w14:textId="77777777" w:rsidTr="000871FF">
        <w:tc>
          <w:tcPr>
            <w:tcW w:w="2474" w:type="dxa"/>
            <w:tcBorders>
              <w:top w:val="single" w:sz="4" w:space="0" w:color="auto"/>
              <w:left w:val="single" w:sz="4" w:space="0" w:color="auto"/>
              <w:bottom w:val="single" w:sz="4" w:space="0" w:color="auto"/>
              <w:right w:val="single" w:sz="4" w:space="0" w:color="auto"/>
            </w:tcBorders>
          </w:tcPr>
          <w:p w14:paraId="3FB139AE" w14:textId="77777777" w:rsidR="00FB5A39" w:rsidRPr="00612528" w:rsidRDefault="00FB5A39" w:rsidP="000871FF">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CFEA13B" w14:textId="77777777" w:rsidR="00FB5A39" w:rsidRPr="00612528" w:rsidRDefault="00FB5A39" w:rsidP="000871FF">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1F7BFFD2" w14:textId="77777777" w:rsidR="00FB5A39" w:rsidRPr="00612528" w:rsidRDefault="00FB5A39" w:rsidP="000871FF">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7311D548" w14:textId="77777777" w:rsidR="00FB5A39" w:rsidRPr="00612528" w:rsidRDefault="00FB5A39" w:rsidP="000871FF">
            <w:pPr>
              <w:rPr>
                <w:i/>
              </w:rPr>
            </w:pPr>
            <w:r w:rsidRPr="00612528">
              <w:rPr>
                <w:i/>
              </w:rPr>
              <w:t>1</w:t>
            </w:r>
          </w:p>
        </w:tc>
      </w:tr>
      <w:tr w:rsidR="00FB5A39" w:rsidRPr="00612528" w14:paraId="57119E31" w14:textId="77777777" w:rsidTr="000871FF">
        <w:tc>
          <w:tcPr>
            <w:tcW w:w="2474" w:type="dxa"/>
            <w:tcBorders>
              <w:top w:val="single" w:sz="4" w:space="0" w:color="auto"/>
              <w:left w:val="single" w:sz="4" w:space="0" w:color="auto"/>
              <w:bottom w:val="single" w:sz="4" w:space="0" w:color="auto"/>
              <w:right w:val="single" w:sz="4" w:space="0" w:color="auto"/>
            </w:tcBorders>
          </w:tcPr>
          <w:p w14:paraId="66A09553" w14:textId="77777777" w:rsidR="00FB5A39" w:rsidRPr="00612528" w:rsidRDefault="00FB5A39" w:rsidP="000871FF">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398D86F1" w14:textId="77777777" w:rsidR="00FB5A39" w:rsidRPr="00612528" w:rsidRDefault="00FB5A39" w:rsidP="000871FF">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57E93B6" w14:textId="77777777" w:rsidR="00FB5A39" w:rsidRPr="00612528" w:rsidRDefault="00FB5A39" w:rsidP="000871FF">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63F55D85" w14:textId="77777777" w:rsidR="00FB5A39" w:rsidRPr="00612528" w:rsidRDefault="00FB5A39" w:rsidP="000871FF">
            <w:pPr>
              <w:rPr>
                <w:i/>
              </w:rPr>
            </w:pPr>
            <w:r w:rsidRPr="00612528">
              <w:rPr>
                <w:i/>
              </w:rPr>
              <w:t>1</w:t>
            </w:r>
          </w:p>
        </w:tc>
      </w:tr>
      <w:tr w:rsidR="00FB5A39" w:rsidRPr="008345BA" w14:paraId="65EA30C1" w14:textId="77777777" w:rsidTr="000871FF">
        <w:tc>
          <w:tcPr>
            <w:tcW w:w="2474" w:type="dxa"/>
          </w:tcPr>
          <w:p w14:paraId="59EEA6B3" w14:textId="77777777" w:rsidR="00FB5A39" w:rsidRPr="008345BA" w:rsidRDefault="00FB5A39" w:rsidP="000871FF">
            <w:r w:rsidRPr="008345BA">
              <w:rPr>
                <w:lang w:eastAsia="sv-SE"/>
              </w:rPr>
              <w:t>../</w:t>
            </w:r>
            <w:r w:rsidRPr="008345BA">
              <w:t>PerformerRoleType</w:t>
            </w:r>
            <w:r w:rsidRPr="008345BA">
              <w:rPr>
                <w:lang w:eastAsia="sv-SE"/>
              </w:rPr>
              <w:t>.Code</w:t>
            </w:r>
          </w:p>
        </w:tc>
        <w:tc>
          <w:tcPr>
            <w:tcW w:w="2506" w:type="dxa"/>
          </w:tcPr>
          <w:p w14:paraId="337E0642" w14:textId="77777777" w:rsidR="00FB5A39" w:rsidRPr="008345BA" w:rsidRDefault="00FB5A39" w:rsidP="000871FF">
            <w:r w:rsidRPr="008345BA">
              <w:t>CVType</w:t>
            </w:r>
          </w:p>
        </w:tc>
        <w:tc>
          <w:tcPr>
            <w:tcW w:w="2925" w:type="dxa"/>
          </w:tcPr>
          <w:p w14:paraId="04C2D4AB" w14:textId="77777777" w:rsidR="00FB5A39" w:rsidRPr="008345BA" w:rsidRDefault="00FB5A39" w:rsidP="000871FF">
            <w:r w:rsidRPr="008345BA">
              <w:t>Beskriver utförarens roll.</w:t>
            </w:r>
          </w:p>
        </w:tc>
        <w:tc>
          <w:tcPr>
            <w:tcW w:w="1617" w:type="dxa"/>
          </w:tcPr>
          <w:p w14:paraId="41654A8F" w14:textId="77777777" w:rsidR="00FB5A39" w:rsidRPr="008345BA" w:rsidRDefault="00FB5A39" w:rsidP="000871FF">
            <w:r w:rsidRPr="008345BA">
              <w:t>1</w:t>
            </w:r>
          </w:p>
        </w:tc>
      </w:tr>
      <w:tr w:rsidR="00FB5A39" w:rsidRPr="000B3601" w14:paraId="2C4A2B2F" w14:textId="77777777" w:rsidTr="000871FF">
        <w:tc>
          <w:tcPr>
            <w:tcW w:w="2474" w:type="dxa"/>
            <w:tcBorders>
              <w:top w:val="single" w:sz="4" w:space="0" w:color="auto"/>
              <w:left w:val="single" w:sz="4" w:space="0" w:color="auto"/>
              <w:bottom w:val="single" w:sz="4" w:space="0" w:color="auto"/>
              <w:right w:val="single" w:sz="4" w:space="0" w:color="auto"/>
            </w:tcBorders>
          </w:tcPr>
          <w:p w14:paraId="645D5007" w14:textId="77777777" w:rsidR="00FB5A39" w:rsidRPr="000B3601" w:rsidRDefault="00FB5A39" w:rsidP="000871FF">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6AD3F64E" w14:textId="77777777" w:rsidR="00FB5A39" w:rsidRPr="000B3601" w:rsidRDefault="00FB5A39" w:rsidP="000871F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609CFF67" w14:textId="77777777" w:rsidR="00FB5A39" w:rsidRPr="000B3601" w:rsidRDefault="00FB5A39" w:rsidP="000871FF">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01FEF002" w14:textId="77777777" w:rsidR="00FB5A39" w:rsidRPr="000B3601" w:rsidRDefault="00FB5A39" w:rsidP="000871FF">
            <w:pPr>
              <w:rPr>
                <w:i/>
              </w:rPr>
            </w:pPr>
            <w:r w:rsidRPr="000B3601">
              <w:rPr>
                <w:i/>
              </w:rPr>
              <w:t>1</w:t>
            </w:r>
          </w:p>
        </w:tc>
      </w:tr>
      <w:tr w:rsidR="00FB5A39" w:rsidRPr="000B3601" w14:paraId="52897E60" w14:textId="77777777" w:rsidTr="000871FF">
        <w:tc>
          <w:tcPr>
            <w:tcW w:w="2474" w:type="dxa"/>
            <w:tcBorders>
              <w:top w:val="single" w:sz="4" w:space="0" w:color="auto"/>
              <w:left w:val="single" w:sz="4" w:space="0" w:color="auto"/>
              <w:bottom w:val="single" w:sz="4" w:space="0" w:color="auto"/>
              <w:right w:val="single" w:sz="4" w:space="0" w:color="auto"/>
            </w:tcBorders>
          </w:tcPr>
          <w:p w14:paraId="3467753B" w14:textId="77777777" w:rsidR="00FB5A39" w:rsidRPr="000B3601" w:rsidRDefault="00FB5A39" w:rsidP="000871FF">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00092A09" w14:textId="77777777" w:rsidR="00FB5A39" w:rsidRPr="000B3601" w:rsidRDefault="00FB5A39" w:rsidP="000871F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A9E4753" w14:textId="77777777" w:rsidR="00FB5A39" w:rsidRPr="00485475" w:rsidRDefault="00FB5A39" w:rsidP="000871FF">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252333DD" w14:textId="77777777" w:rsidR="00FB5A39" w:rsidRPr="000B3601" w:rsidRDefault="00FB5A39" w:rsidP="000871FF">
            <w:pPr>
              <w:rPr>
                <w:i/>
              </w:rPr>
            </w:pPr>
            <w:r w:rsidRPr="000B3601">
              <w:rPr>
                <w:i/>
              </w:rPr>
              <w:t>1</w:t>
            </w:r>
          </w:p>
        </w:tc>
      </w:tr>
      <w:tr w:rsidR="00FB5A39" w:rsidRPr="000B3601" w14:paraId="6209F274" w14:textId="77777777" w:rsidTr="000871FF">
        <w:tc>
          <w:tcPr>
            <w:tcW w:w="2474" w:type="dxa"/>
            <w:tcBorders>
              <w:top w:val="single" w:sz="4" w:space="0" w:color="auto"/>
              <w:left w:val="single" w:sz="4" w:space="0" w:color="auto"/>
              <w:bottom w:val="single" w:sz="4" w:space="0" w:color="auto"/>
              <w:right w:val="single" w:sz="4" w:space="0" w:color="auto"/>
            </w:tcBorders>
          </w:tcPr>
          <w:p w14:paraId="7FC20196" w14:textId="77777777" w:rsidR="00FB5A39" w:rsidRPr="000B3601" w:rsidRDefault="00FB5A39" w:rsidP="000871FF">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50C3DA17" w14:textId="77777777" w:rsidR="00FB5A39" w:rsidRPr="000B3601" w:rsidRDefault="00FB5A39" w:rsidP="000871F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4929547" w14:textId="77777777" w:rsidR="00FB5A39" w:rsidRPr="000B3601" w:rsidRDefault="00FB5A39" w:rsidP="000871FF">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6756E02" w14:textId="77777777" w:rsidR="00FB5A39" w:rsidRPr="000B3601" w:rsidRDefault="00FB5A39" w:rsidP="000871FF">
            <w:pPr>
              <w:rPr>
                <w:i/>
              </w:rPr>
            </w:pPr>
            <w:r w:rsidRPr="000B3601">
              <w:rPr>
                <w:i/>
              </w:rPr>
              <w:t>0..1</w:t>
            </w:r>
          </w:p>
        </w:tc>
      </w:tr>
      <w:tr w:rsidR="00FB5A39" w:rsidRPr="000B3601" w14:paraId="58C201D2" w14:textId="77777777" w:rsidTr="000871FF">
        <w:tc>
          <w:tcPr>
            <w:tcW w:w="2474" w:type="dxa"/>
            <w:tcBorders>
              <w:top w:val="single" w:sz="4" w:space="0" w:color="auto"/>
              <w:left w:val="single" w:sz="4" w:space="0" w:color="auto"/>
              <w:bottom w:val="single" w:sz="4" w:space="0" w:color="auto"/>
              <w:right w:val="single" w:sz="4" w:space="0" w:color="auto"/>
            </w:tcBorders>
          </w:tcPr>
          <w:p w14:paraId="32A74108" w14:textId="77777777" w:rsidR="00FB5A39" w:rsidRPr="000B3601" w:rsidRDefault="00FB5A39" w:rsidP="000871FF">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5576912B" w14:textId="77777777" w:rsidR="00FB5A39" w:rsidRPr="000B3601" w:rsidRDefault="00FB5A39" w:rsidP="000871F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0AC007A" w14:textId="77777777" w:rsidR="00FB5A39" w:rsidRPr="000B3601" w:rsidRDefault="00FB5A39" w:rsidP="000871FF">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19B2AB4" w14:textId="77777777" w:rsidR="00FB5A39" w:rsidRPr="000B3601" w:rsidRDefault="00FB5A39" w:rsidP="000871FF">
            <w:pPr>
              <w:rPr>
                <w:i/>
              </w:rPr>
            </w:pPr>
            <w:r w:rsidRPr="000B3601">
              <w:rPr>
                <w:i/>
              </w:rPr>
              <w:t>0..1</w:t>
            </w:r>
          </w:p>
        </w:tc>
      </w:tr>
      <w:tr w:rsidR="00FB5A39" w:rsidRPr="000B3601" w14:paraId="3A453FDC" w14:textId="77777777" w:rsidTr="000871FF">
        <w:tc>
          <w:tcPr>
            <w:tcW w:w="2474" w:type="dxa"/>
            <w:tcBorders>
              <w:top w:val="single" w:sz="4" w:space="0" w:color="auto"/>
              <w:left w:val="single" w:sz="4" w:space="0" w:color="auto"/>
              <w:bottom w:val="single" w:sz="4" w:space="0" w:color="auto"/>
              <w:right w:val="single" w:sz="4" w:space="0" w:color="auto"/>
            </w:tcBorders>
          </w:tcPr>
          <w:p w14:paraId="25CCCB9A" w14:textId="77777777" w:rsidR="00FB5A39" w:rsidRPr="000B3601" w:rsidRDefault="00FB5A39" w:rsidP="000871FF">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3CABA584" w14:textId="77777777" w:rsidR="00FB5A39" w:rsidRPr="000B3601" w:rsidRDefault="00FB5A39" w:rsidP="000871F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FF9993D" w14:textId="77777777" w:rsidR="00FB5A39" w:rsidRPr="000B3601" w:rsidRDefault="00FB5A39" w:rsidP="000871FF">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45787C4C" w14:textId="77777777" w:rsidR="00FB5A39" w:rsidRPr="000B3601" w:rsidRDefault="00FB5A39" w:rsidP="000871FF">
            <w:pPr>
              <w:rPr>
                <w:i/>
              </w:rPr>
            </w:pPr>
            <w:r w:rsidRPr="000B3601">
              <w:rPr>
                <w:i/>
              </w:rPr>
              <w:t>0..1</w:t>
            </w:r>
          </w:p>
        </w:tc>
      </w:tr>
      <w:tr w:rsidR="00FB5A39" w:rsidRPr="008345BA" w14:paraId="1D79F473" w14:textId="77777777" w:rsidTr="000871F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AFA302" w14:textId="77777777" w:rsidR="00FB5A39" w:rsidRPr="008345BA" w:rsidRDefault="00FB5A39" w:rsidP="000871FF">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0D2D2A" w14:textId="77777777" w:rsidR="00FB5A39" w:rsidRPr="008345BA" w:rsidRDefault="00FB5A39" w:rsidP="000871FF">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8A68E4" w14:textId="77777777" w:rsidR="00FB5A39" w:rsidRPr="008345BA" w:rsidRDefault="00FB5A39" w:rsidP="000871F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E6DB5A" w14:textId="77777777" w:rsidR="00FB5A39" w:rsidRPr="008345BA" w:rsidRDefault="00FB5A39" w:rsidP="000871FF">
            <w:r w:rsidRPr="008345BA">
              <w:t>0..1</w:t>
            </w:r>
          </w:p>
        </w:tc>
      </w:tr>
      <w:tr w:rsidR="00FB5A39" w:rsidRPr="008345BA" w14:paraId="08257EC7" w14:textId="77777777" w:rsidTr="000871FF">
        <w:tc>
          <w:tcPr>
            <w:tcW w:w="2474" w:type="dxa"/>
            <w:tcBorders>
              <w:top w:val="single" w:sz="4" w:space="0" w:color="auto"/>
              <w:left w:val="single" w:sz="4" w:space="0" w:color="auto"/>
              <w:bottom w:val="single" w:sz="4" w:space="0" w:color="auto"/>
              <w:right w:val="single" w:sz="4" w:space="0" w:color="auto"/>
            </w:tcBorders>
          </w:tcPr>
          <w:p w14:paraId="6AA390DA" w14:textId="77777777" w:rsidR="00FB5A39" w:rsidRPr="008345BA" w:rsidRDefault="00FB5A39" w:rsidP="000871FF">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FF8FA6D" w14:textId="77777777" w:rsidR="00FB5A39" w:rsidRPr="008345BA" w:rsidRDefault="00FB5A39" w:rsidP="000871FF">
            <w:r w:rsidRPr="008345BA">
              <w:t>IIType</w:t>
            </w:r>
          </w:p>
        </w:tc>
        <w:tc>
          <w:tcPr>
            <w:tcW w:w="2925" w:type="dxa"/>
            <w:tcBorders>
              <w:top w:val="single" w:sz="4" w:space="0" w:color="auto"/>
              <w:left w:val="single" w:sz="4" w:space="0" w:color="auto"/>
              <w:bottom w:val="single" w:sz="4" w:space="0" w:color="auto"/>
              <w:right w:val="single" w:sz="4" w:space="0" w:color="auto"/>
            </w:tcBorders>
          </w:tcPr>
          <w:p w14:paraId="2DABEB69" w14:textId="77777777" w:rsidR="00FB5A39" w:rsidRDefault="00FB5A39" w:rsidP="000871FF">
            <w:r w:rsidRPr="008345BA">
              <w:t xml:space="preserve">Personens identitet av utförarrollen som är unik inom källsystemet. </w:t>
            </w:r>
          </w:p>
          <w:p w14:paraId="3772DD62" w14:textId="77777777" w:rsidR="00FB5A39" w:rsidRDefault="00FB5A39" w:rsidP="000871FF"/>
          <w:p w14:paraId="4CA3C1F5" w14:textId="77777777" w:rsidR="00FB5A39" w:rsidRDefault="00FB5A39" w:rsidP="000871FF">
            <w:r w:rsidRPr="008345BA">
              <w:t>Personnummer</w:t>
            </w:r>
            <w:r>
              <w:t>/reservnummer/samordningsnummer</w:t>
            </w:r>
            <w:r w:rsidRPr="008345BA">
              <w:t xml:space="preserve"> ifall observationen utförs av patienten själv eller annan person</w:t>
            </w:r>
            <w:r>
              <w:t xml:space="preserve">. </w:t>
            </w:r>
          </w:p>
          <w:p w14:paraId="4154A72D" w14:textId="77777777" w:rsidR="00FB5A39" w:rsidRDefault="00FB5A39" w:rsidP="000871FF"/>
          <w:p w14:paraId="679E34A6" w14:textId="77777777" w:rsidR="00FB5A39" w:rsidRPr="008345BA" w:rsidRDefault="00FB5A39" w:rsidP="000871FF">
            <w:r>
              <w:t>Lämnas tomt ifall</w:t>
            </w:r>
            <w:r w:rsidRPr="008345BA">
              <w:t xml:space="preserve"> observationen utförs av </w:t>
            </w:r>
            <w:r>
              <w:t xml:space="preserve">en </w:t>
            </w:r>
            <w:r>
              <w:lastRenderedPageBreak/>
              <w:t>vårdpersonal.</w:t>
            </w:r>
          </w:p>
        </w:tc>
        <w:tc>
          <w:tcPr>
            <w:tcW w:w="1617" w:type="dxa"/>
            <w:tcBorders>
              <w:top w:val="single" w:sz="4" w:space="0" w:color="auto"/>
              <w:left w:val="single" w:sz="4" w:space="0" w:color="auto"/>
              <w:bottom w:val="single" w:sz="4" w:space="0" w:color="auto"/>
              <w:right w:val="single" w:sz="4" w:space="0" w:color="auto"/>
            </w:tcBorders>
          </w:tcPr>
          <w:p w14:paraId="3B56B333" w14:textId="77777777" w:rsidR="00FB5A39" w:rsidRPr="008345BA" w:rsidRDefault="00FB5A39" w:rsidP="000871FF">
            <w:r w:rsidRPr="008345BA">
              <w:lastRenderedPageBreak/>
              <w:t>0..1</w:t>
            </w:r>
          </w:p>
        </w:tc>
      </w:tr>
      <w:tr w:rsidR="00FB5A39" w:rsidRPr="0012437B" w14:paraId="25CA1C93" w14:textId="77777777" w:rsidTr="000871FF">
        <w:tc>
          <w:tcPr>
            <w:tcW w:w="2474" w:type="dxa"/>
            <w:tcBorders>
              <w:top w:val="single" w:sz="4" w:space="0" w:color="auto"/>
              <w:left w:val="single" w:sz="4" w:space="0" w:color="auto"/>
              <w:bottom w:val="single" w:sz="4" w:space="0" w:color="auto"/>
              <w:right w:val="single" w:sz="4" w:space="0" w:color="auto"/>
            </w:tcBorders>
          </w:tcPr>
          <w:p w14:paraId="217D4434" w14:textId="77777777" w:rsidR="00FB5A39" w:rsidRPr="0012437B" w:rsidRDefault="00FB5A39" w:rsidP="000871FF">
            <w:pPr>
              <w:rPr>
                <w:i/>
                <w:lang w:eastAsia="sv-SE"/>
              </w:rPr>
            </w:pPr>
            <w:r w:rsidRPr="0012437B">
              <w:rPr>
                <w:i/>
                <w:lang w:eastAsia="sv-SE"/>
              </w:rPr>
              <w:lastRenderedPageBreak/>
              <w:t>../../PersonType.id.root</w:t>
            </w:r>
          </w:p>
        </w:tc>
        <w:tc>
          <w:tcPr>
            <w:tcW w:w="2506" w:type="dxa"/>
            <w:tcBorders>
              <w:top w:val="single" w:sz="4" w:space="0" w:color="auto"/>
              <w:left w:val="single" w:sz="4" w:space="0" w:color="auto"/>
              <w:bottom w:val="single" w:sz="4" w:space="0" w:color="auto"/>
              <w:right w:val="single" w:sz="4" w:space="0" w:color="auto"/>
            </w:tcBorders>
          </w:tcPr>
          <w:p w14:paraId="5DAE434C" w14:textId="77777777" w:rsidR="00FB5A39" w:rsidRPr="0012437B" w:rsidRDefault="00FB5A39" w:rsidP="000871F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158B499" w14:textId="77777777" w:rsidR="00FB5A39" w:rsidRPr="0012437B" w:rsidRDefault="00FB5A39" w:rsidP="000871FF">
            <w:pPr>
              <w:rPr>
                <w:i/>
              </w:rPr>
            </w:pPr>
            <w:r w:rsidRPr="0012437B">
              <w:rPr>
                <w:i/>
              </w:rPr>
              <w:t>KV OID för typ av identifierare:</w:t>
            </w:r>
          </w:p>
          <w:p w14:paraId="4314F9F8" w14:textId="77777777" w:rsidR="00FB5A39" w:rsidRPr="0012437B" w:rsidRDefault="00FB5A39" w:rsidP="000871FF">
            <w:pPr>
              <w:rPr>
                <w:i/>
              </w:rPr>
            </w:pPr>
          </w:p>
          <w:p w14:paraId="16C67544" w14:textId="77777777" w:rsidR="00FB5A39" w:rsidRPr="0012437B" w:rsidRDefault="00FB5A39" w:rsidP="000871FF">
            <w:pPr>
              <w:rPr>
                <w:i/>
              </w:rPr>
            </w:pPr>
            <w:r w:rsidRPr="0012437B">
              <w:rPr>
                <w:i/>
              </w:rPr>
              <w:t>För personnummer ska Skatteverkets personnummer (1.2.752.129.2.1.3.1).</w:t>
            </w:r>
            <w:r w:rsidRPr="0012437B">
              <w:rPr>
                <w:i/>
              </w:rPr>
              <w:br/>
            </w:r>
          </w:p>
          <w:p w14:paraId="568D6C4C" w14:textId="77777777" w:rsidR="00FB5A39" w:rsidRPr="0012437B" w:rsidRDefault="00FB5A39" w:rsidP="000871FF">
            <w:pPr>
              <w:rPr>
                <w:i/>
              </w:rPr>
            </w:pPr>
            <w:r w:rsidRPr="0012437B">
              <w:rPr>
                <w:i/>
              </w:rPr>
              <w:t>För samordningsnummer ska Skatteverkets samordningsnummer (1.2.752.129.2.1.3.3).</w:t>
            </w:r>
            <w:r w:rsidRPr="0012437B">
              <w:rPr>
                <w:i/>
              </w:rPr>
              <w:br/>
            </w:r>
          </w:p>
          <w:p w14:paraId="0A807B1A" w14:textId="77777777" w:rsidR="00FB5A39" w:rsidRPr="0012437B" w:rsidRDefault="00FB5A39" w:rsidP="000871FF">
            <w:pPr>
              <w:rPr>
                <w:i/>
              </w:rPr>
            </w:pPr>
            <w:r w:rsidRPr="0012437B">
              <w:rPr>
                <w:i/>
              </w:rPr>
              <w:t>För nationella reservnummer (1.2.752.129.2.1.3.2).</w:t>
            </w:r>
          </w:p>
          <w:p w14:paraId="7DFF3F9A" w14:textId="77777777" w:rsidR="00FB5A39" w:rsidRPr="0012437B" w:rsidRDefault="00FB5A39" w:rsidP="000871FF">
            <w:pPr>
              <w:rPr>
                <w:i/>
              </w:rPr>
            </w:pPr>
          </w:p>
          <w:p w14:paraId="4437E8C3" w14:textId="78C55383" w:rsidR="00FB5A39" w:rsidRPr="0012437B" w:rsidRDefault="00FB5A39" w:rsidP="000871FF">
            <w:pPr>
              <w:rPr>
                <w:i/>
              </w:rPr>
            </w:pPr>
            <w:r w:rsidRPr="0012437B">
              <w:rPr>
                <w:i/>
              </w:rPr>
              <w:t xml:space="preserve">För reservnummer används lokalt definierade </w:t>
            </w:r>
            <w:r w:rsidR="0003088B">
              <w:rPr>
                <w:i/>
              </w:rPr>
              <w:t>reservnumret</w:t>
            </w:r>
            <w:r w:rsidRPr="0012437B">
              <w:rPr>
                <w:i/>
              </w:rPr>
              <w:t xml:space="preserve"> (1.2.752.97.3.1.3).</w:t>
            </w:r>
          </w:p>
        </w:tc>
        <w:tc>
          <w:tcPr>
            <w:tcW w:w="1617" w:type="dxa"/>
            <w:tcBorders>
              <w:top w:val="single" w:sz="4" w:space="0" w:color="auto"/>
              <w:left w:val="single" w:sz="4" w:space="0" w:color="auto"/>
              <w:bottom w:val="single" w:sz="4" w:space="0" w:color="auto"/>
              <w:right w:val="single" w:sz="4" w:space="0" w:color="auto"/>
            </w:tcBorders>
          </w:tcPr>
          <w:p w14:paraId="2FE95762" w14:textId="77777777" w:rsidR="00FB5A39" w:rsidRPr="0012437B" w:rsidRDefault="00FB5A39" w:rsidP="000871FF">
            <w:pPr>
              <w:rPr>
                <w:i/>
              </w:rPr>
            </w:pPr>
            <w:r w:rsidRPr="0012437B">
              <w:rPr>
                <w:i/>
              </w:rPr>
              <w:t>1</w:t>
            </w:r>
          </w:p>
        </w:tc>
      </w:tr>
      <w:tr w:rsidR="00FB5A39" w:rsidRPr="0012437B" w14:paraId="3965D067" w14:textId="77777777" w:rsidTr="000871FF">
        <w:tc>
          <w:tcPr>
            <w:tcW w:w="2474" w:type="dxa"/>
            <w:tcBorders>
              <w:top w:val="single" w:sz="4" w:space="0" w:color="auto"/>
              <w:left w:val="single" w:sz="4" w:space="0" w:color="auto"/>
              <w:bottom w:val="single" w:sz="4" w:space="0" w:color="auto"/>
              <w:right w:val="single" w:sz="4" w:space="0" w:color="auto"/>
            </w:tcBorders>
          </w:tcPr>
          <w:p w14:paraId="55B7024D" w14:textId="77777777" w:rsidR="00FB5A39" w:rsidRPr="0012437B" w:rsidRDefault="00FB5A39" w:rsidP="000871FF">
            <w:pPr>
              <w:rPr>
                <w:i/>
                <w:lang w:eastAsia="sv-SE"/>
              </w:rPr>
            </w:pPr>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68E02813" w14:textId="77777777" w:rsidR="00FB5A39" w:rsidRPr="0012437B" w:rsidRDefault="00FB5A39" w:rsidP="000871F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A6E5483" w14:textId="77777777" w:rsidR="00FB5A39" w:rsidRDefault="00FB5A39" w:rsidP="000871FF">
            <w:pPr>
              <w:rPr>
                <w:i/>
              </w:rPr>
            </w:pPr>
            <w:r>
              <w:rPr>
                <w:i/>
              </w:rPr>
              <w:t>Personnummer/globalt reservnummer/</w:t>
            </w:r>
            <w:r w:rsidRPr="00FE0141">
              <w:rPr>
                <w:i/>
              </w:rPr>
              <w:t>samordningsnummer</w:t>
            </w:r>
            <w:r>
              <w:rPr>
                <w:i/>
              </w:rPr>
              <w:t>.</w:t>
            </w:r>
          </w:p>
          <w:p w14:paraId="75AD3034" w14:textId="77777777" w:rsidR="00FB5A39" w:rsidRDefault="00FB5A39" w:rsidP="000871FF">
            <w:pPr>
              <w:rPr>
                <w:i/>
              </w:rPr>
            </w:pPr>
          </w:p>
          <w:p w14:paraId="101F3C98" w14:textId="77777777" w:rsidR="00FB5A39" w:rsidRPr="00FE0141" w:rsidRDefault="00FB5A39" w:rsidP="000871FF">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96456E2" w14:textId="77777777" w:rsidR="00FB5A39" w:rsidRPr="0012437B" w:rsidRDefault="00FB5A39" w:rsidP="000871FF">
            <w:pPr>
              <w:rPr>
                <w:i/>
              </w:rPr>
            </w:pPr>
            <w:r w:rsidRPr="0012437B">
              <w:rPr>
                <w:i/>
              </w:rPr>
              <w:t>1</w:t>
            </w:r>
          </w:p>
        </w:tc>
      </w:tr>
      <w:tr w:rsidR="00FB5A39" w:rsidRPr="008345BA" w14:paraId="1134CF67" w14:textId="77777777" w:rsidTr="000871FF">
        <w:tc>
          <w:tcPr>
            <w:tcW w:w="2474" w:type="dxa"/>
            <w:tcBorders>
              <w:top w:val="single" w:sz="4" w:space="0" w:color="auto"/>
              <w:left w:val="single" w:sz="4" w:space="0" w:color="auto"/>
              <w:bottom w:val="single" w:sz="4" w:space="0" w:color="auto"/>
              <w:right w:val="single" w:sz="4" w:space="0" w:color="auto"/>
            </w:tcBorders>
          </w:tcPr>
          <w:p w14:paraId="11F8D105" w14:textId="77777777" w:rsidR="00FB5A39" w:rsidRPr="008345BA" w:rsidRDefault="00FB5A39" w:rsidP="000871FF">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117758E1" w14:textId="77777777" w:rsidR="00FB5A39" w:rsidRPr="008345BA" w:rsidRDefault="00FB5A39" w:rsidP="000871FF">
            <w:r w:rsidRPr="008345BA">
              <w:t>String</w:t>
            </w:r>
          </w:p>
        </w:tc>
        <w:tc>
          <w:tcPr>
            <w:tcW w:w="2925" w:type="dxa"/>
            <w:tcBorders>
              <w:top w:val="single" w:sz="4" w:space="0" w:color="auto"/>
              <w:left w:val="single" w:sz="4" w:space="0" w:color="auto"/>
              <w:bottom w:val="single" w:sz="4" w:space="0" w:color="auto"/>
              <w:right w:val="single" w:sz="4" w:space="0" w:color="auto"/>
            </w:tcBorders>
          </w:tcPr>
          <w:p w14:paraId="2A995BB9" w14:textId="77777777" w:rsidR="00FB5A39" w:rsidRPr="002206AC" w:rsidRDefault="00FB5A39" w:rsidP="000871FF">
            <w:pPr>
              <w:rPr>
                <w:rFonts w:eastAsia="Times New Roman" w:cs="Arial"/>
              </w:rPr>
            </w:pPr>
            <w:r w:rsidRPr="002206AC">
              <w:rPr>
                <w:rFonts w:eastAsia="Times New Roman" w:cs="Arial"/>
              </w:rPr>
              <w:t>För- och efternamn i klartext för signerande person.</w:t>
            </w:r>
          </w:p>
          <w:p w14:paraId="58609395" w14:textId="77777777" w:rsidR="00FB5A39" w:rsidRPr="008345BA" w:rsidRDefault="00FB5A39" w:rsidP="000871FF">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0C0AB0FF" w14:textId="77777777" w:rsidR="00FB5A39" w:rsidRPr="008345BA" w:rsidRDefault="00FB5A39" w:rsidP="000871FF">
            <w:r w:rsidRPr="008345BA">
              <w:t>0..1</w:t>
            </w:r>
          </w:p>
        </w:tc>
      </w:tr>
      <w:tr w:rsidR="00FB5A39" w:rsidRPr="008345BA" w14:paraId="470DCE3B" w14:textId="77777777" w:rsidTr="000871F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054EB4" w14:textId="77777777" w:rsidR="00FB5A39" w:rsidRPr="008345BA" w:rsidRDefault="00FB5A39" w:rsidP="000871FF">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A91048" w14:textId="77777777" w:rsidR="00FB5A39" w:rsidRPr="008345BA" w:rsidRDefault="00FB5A39" w:rsidP="000871FF">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E2592C" w14:textId="77777777" w:rsidR="00FB5A39" w:rsidRPr="008345BA" w:rsidRDefault="00FB5A39" w:rsidP="000871F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83BD9B" w14:textId="77777777" w:rsidR="00FB5A39" w:rsidRPr="008345BA" w:rsidRDefault="00FB5A39" w:rsidP="000871FF">
            <w:r w:rsidRPr="008345BA">
              <w:t>0..1</w:t>
            </w:r>
          </w:p>
        </w:tc>
      </w:tr>
      <w:tr w:rsidR="00FB5A39" w:rsidRPr="008345BA" w14:paraId="5B29F9BE" w14:textId="77777777" w:rsidTr="000871FF">
        <w:tc>
          <w:tcPr>
            <w:tcW w:w="2474" w:type="dxa"/>
          </w:tcPr>
          <w:p w14:paraId="77AD8EFD" w14:textId="77777777" w:rsidR="00FB5A39" w:rsidRPr="008345BA" w:rsidRDefault="00FB5A39" w:rsidP="000871FF">
            <w:r w:rsidRPr="008345BA">
              <w:rPr>
                <w:lang w:eastAsia="sv-SE"/>
              </w:rPr>
              <w:t>../../CareUnitType.id</w:t>
            </w:r>
          </w:p>
        </w:tc>
        <w:tc>
          <w:tcPr>
            <w:tcW w:w="2506" w:type="dxa"/>
          </w:tcPr>
          <w:p w14:paraId="58536CC8" w14:textId="77777777" w:rsidR="00FB5A39" w:rsidRPr="008345BA" w:rsidRDefault="00FB5A39" w:rsidP="000871FF">
            <w:r w:rsidRPr="008345BA">
              <w:t>IIType</w:t>
            </w:r>
          </w:p>
        </w:tc>
        <w:tc>
          <w:tcPr>
            <w:tcW w:w="2925" w:type="dxa"/>
          </w:tcPr>
          <w:p w14:paraId="13810BA7" w14:textId="77777777" w:rsidR="00FB5A39" w:rsidRPr="0028093A" w:rsidRDefault="00FB5A39" w:rsidP="000871FF">
            <w:pPr>
              <w:rPr>
                <w:rFonts w:cs="Arial"/>
              </w:rPr>
            </w:pPr>
            <w:r w:rsidRPr="008345BA">
              <w:rPr>
                <w:rFonts w:cs="Arial"/>
              </w:rPr>
              <w:t>HSAid</w:t>
            </w:r>
            <w:r>
              <w:rPr>
                <w:rFonts w:cs="Arial"/>
              </w:rPr>
              <w:t xml:space="preserve"> för PDL vårdenhet som har medicinskt ansvar för observationen. </w:t>
            </w:r>
          </w:p>
        </w:tc>
        <w:tc>
          <w:tcPr>
            <w:tcW w:w="1617" w:type="dxa"/>
          </w:tcPr>
          <w:p w14:paraId="58A8B4B9" w14:textId="77777777" w:rsidR="00FB5A39" w:rsidRPr="008345BA" w:rsidRDefault="00FB5A39" w:rsidP="000871FF">
            <w:r w:rsidRPr="008345BA">
              <w:t>1</w:t>
            </w:r>
          </w:p>
        </w:tc>
      </w:tr>
      <w:tr w:rsidR="00FB5A39" w:rsidRPr="0012437B" w14:paraId="555FA812" w14:textId="77777777" w:rsidTr="000871FF">
        <w:tc>
          <w:tcPr>
            <w:tcW w:w="2474" w:type="dxa"/>
            <w:tcBorders>
              <w:top w:val="single" w:sz="4" w:space="0" w:color="auto"/>
              <w:left w:val="single" w:sz="4" w:space="0" w:color="auto"/>
              <w:bottom w:val="single" w:sz="4" w:space="0" w:color="auto"/>
              <w:right w:val="single" w:sz="4" w:space="0" w:color="auto"/>
            </w:tcBorders>
          </w:tcPr>
          <w:p w14:paraId="745ED45F" w14:textId="77777777" w:rsidR="00FB5A39" w:rsidRPr="0012437B" w:rsidRDefault="00FB5A39" w:rsidP="000871FF">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7506455B" w14:textId="77777777" w:rsidR="00FB5A39" w:rsidRPr="0012437B" w:rsidRDefault="00FB5A39" w:rsidP="000871F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C9FB636" w14:textId="77777777" w:rsidR="00FB5A39" w:rsidRPr="0012437B" w:rsidRDefault="00FB5A39" w:rsidP="000871FF">
            <w:pPr>
              <w:rPr>
                <w:rFonts w:cs="Arial"/>
                <w:i/>
              </w:rPr>
            </w:pPr>
            <w:r w:rsidRPr="0012437B">
              <w:rPr>
                <w:rFonts w:cs="Arial"/>
                <w:i/>
              </w:rPr>
              <w:t>Root blir då</w:t>
            </w:r>
          </w:p>
          <w:p w14:paraId="661DFCB9" w14:textId="77777777" w:rsidR="00FB5A39" w:rsidRPr="0012437B" w:rsidRDefault="00FB5A39" w:rsidP="000871F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7752D82" w14:textId="77777777" w:rsidR="00FB5A39" w:rsidRPr="0012437B" w:rsidRDefault="00FB5A39" w:rsidP="000871FF">
            <w:pPr>
              <w:rPr>
                <w:i/>
              </w:rPr>
            </w:pPr>
            <w:r w:rsidRPr="0012437B">
              <w:rPr>
                <w:i/>
              </w:rPr>
              <w:t>1</w:t>
            </w:r>
          </w:p>
        </w:tc>
      </w:tr>
      <w:tr w:rsidR="00FB5A39" w:rsidRPr="0012437B" w14:paraId="2B5DAE4E" w14:textId="77777777" w:rsidTr="000871FF">
        <w:tc>
          <w:tcPr>
            <w:tcW w:w="2474" w:type="dxa"/>
            <w:tcBorders>
              <w:top w:val="single" w:sz="4" w:space="0" w:color="auto"/>
              <w:left w:val="single" w:sz="4" w:space="0" w:color="auto"/>
              <w:bottom w:val="single" w:sz="4" w:space="0" w:color="auto"/>
              <w:right w:val="single" w:sz="4" w:space="0" w:color="auto"/>
            </w:tcBorders>
          </w:tcPr>
          <w:p w14:paraId="51BF9E31" w14:textId="77777777" w:rsidR="00FB5A39" w:rsidRPr="0012437B" w:rsidRDefault="00FB5A39" w:rsidP="000871FF">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3F24ADF8" w14:textId="77777777" w:rsidR="00FB5A39" w:rsidRPr="0012437B" w:rsidRDefault="00FB5A39" w:rsidP="000871F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D32D9B5" w14:textId="77777777" w:rsidR="00FB5A39" w:rsidRPr="0012437B" w:rsidRDefault="00FB5A39" w:rsidP="000871FF">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22D6F40F" w14:textId="77777777" w:rsidR="00FB5A39" w:rsidRPr="0012437B" w:rsidRDefault="00FB5A39" w:rsidP="000871FF">
            <w:pPr>
              <w:rPr>
                <w:i/>
              </w:rPr>
            </w:pPr>
            <w:r w:rsidRPr="0012437B">
              <w:rPr>
                <w:i/>
              </w:rPr>
              <w:t>1</w:t>
            </w:r>
          </w:p>
        </w:tc>
      </w:tr>
      <w:tr w:rsidR="00FB5A39" w:rsidRPr="008345BA" w14:paraId="3C8E453A" w14:textId="77777777" w:rsidTr="000871FF">
        <w:tc>
          <w:tcPr>
            <w:tcW w:w="2474" w:type="dxa"/>
          </w:tcPr>
          <w:p w14:paraId="43F4AB6B" w14:textId="77777777" w:rsidR="00FB5A39" w:rsidRPr="008345BA" w:rsidRDefault="00FB5A39" w:rsidP="000871FF">
            <w:r w:rsidRPr="008345BA">
              <w:rPr>
                <w:lang w:eastAsia="sv-SE"/>
              </w:rPr>
              <w:t>../../CareUnitType.name</w:t>
            </w:r>
          </w:p>
        </w:tc>
        <w:tc>
          <w:tcPr>
            <w:tcW w:w="2506" w:type="dxa"/>
          </w:tcPr>
          <w:p w14:paraId="1C6113D8" w14:textId="77777777" w:rsidR="00FB5A39" w:rsidRPr="008345BA" w:rsidRDefault="00FB5A39" w:rsidP="000871FF">
            <w:r w:rsidRPr="008345BA">
              <w:t>String</w:t>
            </w:r>
          </w:p>
        </w:tc>
        <w:tc>
          <w:tcPr>
            <w:tcW w:w="2925" w:type="dxa"/>
          </w:tcPr>
          <w:p w14:paraId="5343157E" w14:textId="77777777" w:rsidR="00FB5A39" w:rsidRPr="008345BA" w:rsidRDefault="00FB5A39" w:rsidP="000871FF">
            <w:r w:rsidRPr="008345BA">
              <w:rPr>
                <w:rFonts w:cs="Arial"/>
              </w:rPr>
              <w:t>Vårdenhetens namn till vilken observationen är knuten.</w:t>
            </w:r>
          </w:p>
        </w:tc>
        <w:tc>
          <w:tcPr>
            <w:tcW w:w="1617" w:type="dxa"/>
          </w:tcPr>
          <w:p w14:paraId="4F9C5C50" w14:textId="77777777" w:rsidR="00FB5A39" w:rsidRPr="008345BA" w:rsidRDefault="00FB5A39" w:rsidP="000871FF">
            <w:r w:rsidRPr="008345BA">
              <w:t>0..1</w:t>
            </w:r>
          </w:p>
        </w:tc>
      </w:tr>
      <w:tr w:rsidR="00FB5A39" w:rsidRPr="008345BA" w14:paraId="4A95A2F6" w14:textId="77777777" w:rsidTr="000871F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028595" w14:textId="77777777" w:rsidR="00FB5A39" w:rsidRPr="000D2F72" w:rsidRDefault="00FB5A39" w:rsidP="000871FF">
            <w:pPr>
              <w:rPr>
                <w:lang w:eastAsia="sv-SE"/>
              </w:rPr>
            </w:pPr>
            <w:r>
              <w:rPr>
                <w:lang w:eastAsia="sv-SE"/>
              </w:rPr>
              <w:lastRenderedPageBreak/>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CB71DB" w14:textId="77777777" w:rsidR="00FB5A39" w:rsidRPr="000D2F72" w:rsidRDefault="00FB5A39" w:rsidP="000871FF">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DBB867" w14:textId="77777777" w:rsidR="00FB5A39" w:rsidRPr="000D2F72" w:rsidRDefault="00FB5A39" w:rsidP="000871F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3DF2BB" w14:textId="77777777" w:rsidR="00FB5A39" w:rsidRPr="00DE672F" w:rsidRDefault="00FB5A39" w:rsidP="000871FF">
            <w:r w:rsidRPr="000D2F72">
              <w:t>1</w:t>
            </w:r>
          </w:p>
        </w:tc>
      </w:tr>
      <w:tr w:rsidR="00FB5A39" w:rsidRPr="008345BA" w14:paraId="55DDC7C6" w14:textId="77777777" w:rsidTr="000871FF">
        <w:tc>
          <w:tcPr>
            <w:tcW w:w="2474" w:type="dxa"/>
          </w:tcPr>
          <w:p w14:paraId="69998597" w14:textId="77777777" w:rsidR="00FB5A39" w:rsidRPr="00B75512" w:rsidRDefault="00FB5A39" w:rsidP="000871FF">
            <w:r>
              <w:rPr>
                <w:lang w:eastAsia="sv-SE"/>
              </w:rPr>
              <w:t>../../../</w:t>
            </w:r>
            <w:r>
              <w:t>CareGiverType</w:t>
            </w:r>
            <w:r>
              <w:rPr>
                <w:lang w:eastAsia="sv-SE"/>
              </w:rPr>
              <w:t>.id</w:t>
            </w:r>
          </w:p>
        </w:tc>
        <w:tc>
          <w:tcPr>
            <w:tcW w:w="2506" w:type="dxa"/>
          </w:tcPr>
          <w:p w14:paraId="41A6E3F9" w14:textId="77777777" w:rsidR="00FB5A39" w:rsidRPr="00B75512" w:rsidRDefault="00FB5A39" w:rsidP="000871FF">
            <w:r w:rsidRPr="00B75512">
              <w:t>IIType</w:t>
            </w:r>
          </w:p>
        </w:tc>
        <w:tc>
          <w:tcPr>
            <w:tcW w:w="2925" w:type="dxa"/>
          </w:tcPr>
          <w:p w14:paraId="3A84936F" w14:textId="77777777" w:rsidR="00FB5A39" w:rsidRPr="00FD7E4D" w:rsidRDefault="00FB5A39" w:rsidP="000871FF">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0B18EA36" w14:textId="77777777" w:rsidR="00FB5A39" w:rsidRPr="00B75512" w:rsidRDefault="00FB5A39" w:rsidP="000871FF">
            <w:r w:rsidRPr="00B75512">
              <w:t>1</w:t>
            </w:r>
          </w:p>
        </w:tc>
      </w:tr>
      <w:tr w:rsidR="00FB5A39" w:rsidRPr="00715592" w14:paraId="4FD6449F" w14:textId="77777777" w:rsidTr="000871FF">
        <w:tc>
          <w:tcPr>
            <w:tcW w:w="2474" w:type="dxa"/>
            <w:tcBorders>
              <w:top w:val="single" w:sz="4" w:space="0" w:color="auto"/>
              <w:left w:val="single" w:sz="4" w:space="0" w:color="auto"/>
              <w:bottom w:val="single" w:sz="4" w:space="0" w:color="auto"/>
              <w:right w:val="single" w:sz="4" w:space="0" w:color="auto"/>
            </w:tcBorders>
          </w:tcPr>
          <w:p w14:paraId="3845CC93" w14:textId="77777777" w:rsidR="00FB5A39" w:rsidRPr="00715592" w:rsidRDefault="00FB5A39" w:rsidP="000871FF">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68C5EE7A" w14:textId="77777777" w:rsidR="00FB5A39" w:rsidRPr="00715592" w:rsidRDefault="00FB5A39" w:rsidP="000871F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0C5ABEAD" w14:textId="77777777" w:rsidR="00FB5A39" w:rsidRPr="00715592" w:rsidRDefault="00FB5A39" w:rsidP="000871FF">
            <w:pPr>
              <w:rPr>
                <w:rFonts w:cs="Arial"/>
                <w:i/>
              </w:rPr>
            </w:pPr>
            <w:r w:rsidRPr="00715592">
              <w:rPr>
                <w:rFonts w:cs="Arial"/>
                <w:i/>
              </w:rPr>
              <w:t>Root blir då</w:t>
            </w:r>
          </w:p>
          <w:p w14:paraId="1051AC19" w14:textId="77777777" w:rsidR="00FB5A39" w:rsidRPr="00715592" w:rsidRDefault="00FB5A39" w:rsidP="000871F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843E5DE" w14:textId="77777777" w:rsidR="00FB5A39" w:rsidRPr="00715592" w:rsidRDefault="00FB5A39" w:rsidP="000871FF">
            <w:pPr>
              <w:rPr>
                <w:i/>
              </w:rPr>
            </w:pPr>
            <w:r w:rsidRPr="00715592">
              <w:rPr>
                <w:i/>
              </w:rPr>
              <w:t>1</w:t>
            </w:r>
          </w:p>
        </w:tc>
      </w:tr>
      <w:tr w:rsidR="00FB5A39" w:rsidRPr="00715592" w14:paraId="6B2D724B" w14:textId="77777777" w:rsidTr="000871FF">
        <w:tc>
          <w:tcPr>
            <w:tcW w:w="2474" w:type="dxa"/>
            <w:tcBorders>
              <w:top w:val="single" w:sz="4" w:space="0" w:color="auto"/>
              <w:left w:val="single" w:sz="4" w:space="0" w:color="auto"/>
              <w:bottom w:val="single" w:sz="4" w:space="0" w:color="auto"/>
              <w:right w:val="single" w:sz="4" w:space="0" w:color="auto"/>
            </w:tcBorders>
          </w:tcPr>
          <w:p w14:paraId="6A1372D5" w14:textId="77777777" w:rsidR="00FB5A39" w:rsidRPr="00715592" w:rsidRDefault="00FB5A39" w:rsidP="000871FF">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72944E0" w14:textId="77777777" w:rsidR="00FB5A39" w:rsidRPr="00715592" w:rsidRDefault="00FB5A39" w:rsidP="000871F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54403A4" w14:textId="77777777" w:rsidR="00FB5A39" w:rsidRPr="00715592" w:rsidRDefault="00FB5A39" w:rsidP="000871FF">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2D4C823F" w14:textId="77777777" w:rsidR="00FB5A39" w:rsidRPr="00715592" w:rsidRDefault="00FB5A39" w:rsidP="000871FF">
            <w:pPr>
              <w:rPr>
                <w:i/>
              </w:rPr>
            </w:pPr>
            <w:r w:rsidRPr="00715592">
              <w:rPr>
                <w:i/>
              </w:rPr>
              <w:t>1</w:t>
            </w:r>
          </w:p>
        </w:tc>
      </w:tr>
      <w:tr w:rsidR="00FB5A39" w:rsidRPr="008345BA" w14:paraId="1AC05A50" w14:textId="77777777" w:rsidTr="000871FF">
        <w:tc>
          <w:tcPr>
            <w:tcW w:w="2474" w:type="dxa"/>
          </w:tcPr>
          <w:p w14:paraId="0EE842D6" w14:textId="77777777" w:rsidR="00FB5A39" w:rsidRPr="00B75512" w:rsidRDefault="00FB5A39" w:rsidP="000871FF">
            <w:r>
              <w:rPr>
                <w:lang w:eastAsia="sv-SE"/>
              </w:rPr>
              <w:t>../../ ../</w:t>
            </w:r>
            <w:r>
              <w:t>CareGiverType</w:t>
            </w:r>
            <w:r>
              <w:rPr>
                <w:lang w:eastAsia="sv-SE"/>
              </w:rPr>
              <w:t>.name</w:t>
            </w:r>
          </w:p>
        </w:tc>
        <w:tc>
          <w:tcPr>
            <w:tcW w:w="2506" w:type="dxa"/>
          </w:tcPr>
          <w:p w14:paraId="7F58CC1A" w14:textId="77777777" w:rsidR="00FB5A39" w:rsidRPr="00B75512" w:rsidRDefault="00FB5A39" w:rsidP="000871FF">
            <w:r>
              <w:t>String</w:t>
            </w:r>
          </w:p>
        </w:tc>
        <w:tc>
          <w:tcPr>
            <w:tcW w:w="2925" w:type="dxa"/>
          </w:tcPr>
          <w:p w14:paraId="0C9B02C6" w14:textId="77777777" w:rsidR="00FB5A39" w:rsidRPr="00A4027B" w:rsidRDefault="00FB5A39" w:rsidP="000871FF">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31C62D30" w14:textId="77777777" w:rsidR="00FB5A39" w:rsidRPr="00B75512" w:rsidRDefault="00FB5A39" w:rsidP="000871FF">
            <w:r>
              <w:t>0..</w:t>
            </w:r>
            <w:r w:rsidRPr="00B75512">
              <w:t>1</w:t>
            </w:r>
          </w:p>
        </w:tc>
      </w:tr>
      <w:tr w:rsidR="00FB5A39" w:rsidRPr="008967B8" w14:paraId="6622E3E8" w14:textId="77777777" w:rsidTr="000871FF">
        <w:tc>
          <w:tcPr>
            <w:tcW w:w="2474" w:type="dxa"/>
            <w:tcBorders>
              <w:top w:val="single" w:sz="4" w:space="0" w:color="auto"/>
              <w:left w:val="single" w:sz="4" w:space="0" w:color="auto"/>
              <w:bottom w:val="single" w:sz="4" w:space="0" w:color="auto"/>
              <w:right w:val="single" w:sz="4" w:space="0" w:color="auto"/>
            </w:tcBorders>
          </w:tcPr>
          <w:p w14:paraId="7E7B8F55" w14:textId="77777777" w:rsidR="00FB5A39" w:rsidRPr="008967B8" w:rsidRDefault="00FB5A39" w:rsidP="000871FF">
            <w:pPr>
              <w:rPr>
                <w:b/>
                <w:lang w:eastAsia="sv-SE"/>
              </w:rPr>
            </w:pPr>
            <w:r w:rsidRPr="008967B8">
              <w:rPr>
                <w:b/>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65369AA6" w14:textId="77777777" w:rsidR="00FB5A39" w:rsidRPr="008967B8" w:rsidRDefault="00FB5A39" w:rsidP="000871FF">
            <w:pPr>
              <w:rPr>
                <w:b/>
              </w:rPr>
            </w:pPr>
          </w:p>
        </w:tc>
        <w:tc>
          <w:tcPr>
            <w:tcW w:w="2925" w:type="dxa"/>
            <w:tcBorders>
              <w:top w:val="single" w:sz="4" w:space="0" w:color="auto"/>
              <w:left w:val="single" w:sz="4" w:space="0" w:color="auto"/>
              <w:bottom w:val="single" w:sz="4" w:space="0" w:color="auto"/>
              <w:right w:val="single" w:sz="4" w:space="0" w:color="auto"/>
            </w:tcBorders>
          </w:tcPr>
          <w:p w14:paraId="7AD7CC5C" w14:textId="77777777" w:rsidR="00FB5A39" w:rsidRPr="008967B8" w:rsidRDefault="00FB5A39" w:rsidP="000871FF">
            <w:pPr>
              <w:rPr>
                <w:rFonts w:cs="Arial"/>
                <w:b/>
              </w:rPr>
            </w:pPr>
          </w:p>
        </w:tc>
        <w:tc>
          <w:tcPr>
            <w:tcW w:w="1617" w:type="dxa"/>
            <w:tcBorders>
              <w:top w:val="single" w:sz="4" w:space="0" w:color="auto"/>
              <w:left w:val="single" w:sz="4" w:space="0" w:color="auto"/>
              <w:bottom w:val="single" w:sz="4" w:space="0" w:color="auto"/>
              <w:right w:val="single" w:sz="4" w:space="0" w:color="auto"/>
            </w:tcBorders>
          </w:tcPr>
          <w:p w14:paraId="43C7E181" w14:textId="77777777" w:rsidR="00FB5A39" w:rsidRPr="008967B8" w:rsidRDefault="00FB5A39" w:rsidP="000871FF">
            <w:pPr>
              <w:rPr>
                <w:b/>
              </w:rPr>
            </w:pPr>
            <w:r>
              <w:rPr>
                <w:b/>
              </w:rPr>
              <w:t>1</w:t>
            </w:r>
          </w:p>
        </w:tc>
      </w:tr>
      <w:tr w:rsidR="00FB5A39" w:rsidRPr="00122981" w14:paraId="1F723910" w14:textId="77777777" w:rsidTr="000871FF">
        <w:tc>
          <w:tcPr>
            <w:tcW w:w="2474" w:type="dxa"/>
            <w:tcBorders>
              <w:top w:val="single" w:sz="4" w:space="0" w:color="auto"/>
              <w:left w:val="single" w:sz="4" w:space="0" w:color="auto"/>
              <w:bottom w:val="single" w:sz="4" w:space="0" w:color="auto"/>
              <w:right w:val="single" w:sz="4" w:space="0" w:color="auto"/>
            </w:tcBorders>
          </w:tcPr>
          <w:p w14:paraId="638E3783" w14:textId="77777777" w:rsidR="00FB5A39" w:rsidRPr="002919E0" w:rsidRDefault="00FB5A39" w:rsidP="000871FF">
            <w:pPr>
              <w:rPr>
                <w:lang w:eastAsia="sv-SE"/>
              </w:rPr>
            </w:pPr>
            <w:r w:rsidRPr="002919E0">
              <w:rPr>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1F47C92" w14:textId="77777777" w:rsidR="00FB5A39" w:rsidRPr="002919E0" w:rsidRDefault="00FB5A39" w:rsidP="000871FF">
            <w:r w:rsidRPr="002919E0">
              <w:t>String</w:t>
            </w:r>
          </w:p>
        </w:tc>
        <w:tc>
          <w:tcPr>
            <w:tcW w:w="2925" w:type="dxa"/>
            <w:tcBorders>
              <w:top w:val="single" w:sz="4" w:space="0" w:color="auto"/>
              <w:left w:val="single" w:sz="4" w:space="0" w:color="auto"/>
              <w:bottom w:val="single" w:sz="4" w:space="0" w:color="auto"/>
              <w:right w:val="single" w:sz="4" w:space="0" w:color="auto"/>
            </w:tcBorders>
          </w:tcPr>
          <w:p w14:paraId="7B5BE106" w14:textId="77777777" w:rsidR="00FB5A39" w:rsidRPr="002919E0" w:rsidRDefault="00FB5A39" w:rsidP="000871FF">
            <w:pPr>
              <w:rPr>
                <w:rFonts w:cs="Arial"/>
              </w:rPr>
            </w:pPr>
            <w:r w:rsidRPr="002919E0">
              <w:rPr>
                <w:rFonts w:cs="Arial"/>
              </w:rPr>
              <w:t>OK = operationen genomförd utan fel</w:t>
            </w:r>
          </w:p>
          <w:p w14:paraId="0ED4AA47" w14:textId="77777777" w:rsidR="00FB5A39" w:rsidRPr="002919E0" w:rsidRDefault="00FB5A39" w:rsidP="000871FF">
            <w:pPr>
              <w:rPr>
                <w:rFonts w:cs="Arial"/>
              </w:rPr>
            </w:pPr>
            <w:r w:rsidRPr="002919E0">
              <w:rPr>
                <w:rFonts w:cs="Arial"/>
              </w:rPr>
              <w:t xml:space="preserve">ERROR = Fel vid operationen. Felet beskrivs i elementet comment </w:t>
            </w:r>
          </w:p>
          <w:p w14:paraId="0F952C74" w14:textId="77777777" w:rsidR="00FB5A39" w:rsidRPr="002919E0" w:rsidRDefault="00FB5A39" w:rsidP="000871FF">
            <w:pPr>
              <w:rPr>
                <w:rFonts w:cs="Arial"/>
              </w:rPr>
            </w:pPr>
            <w:r w:rsidRPr="002919E0">
              <w:rPr>
                <w:rFonts w:cs="Arial"/>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68D71CA1" w14:textId="77777777" w:rsidR="00FB5A39" w:rsidRPr="002919E0" w:rsidRDefault="00FB5A39" w:rsidP="000871FF">
            <w:r w:rsidRPr="002919E0">
              <w:t>1..1</w:t>
            </w:r>
          </w:p>
        </w:tc>
      </w:tr>
      <w:tr w:rsidR="00FB5A39" w:rsidRPr="00122981" w14:paraId="516AE145" w14:textId="77777777" w:rsidTr="000871FF">
        <w:tc>
          <w:tcPr>
            <w:tcW w:w="2474" w:type="dxa"/>
            <w:tcBorders>
              <w:top w:val="single" w:sz="4" w:space="0" w:color="auto"/>
              <w:left w:val="single" w:sz="4" w:space="0" w:color="auto"/>
              <w:bottom w:val="single" w:sz="4" w:space="0" w:color="auto"/>
              <w:right w:val="single" w:sz="4" w:space="0" w:color="auto"/>
            </w:tcBorders>
          </w:tcPr>
          <w:p w14:paraId="7C03D5DA" w14:textId="77777777" w:rsidR="00FB5A39" w:rsidRPr="002919E0" w:rsidRDefault="00FB5A39" w:rsidP="000871FF">
            <w:pPr>
              <w:rPr>
                <w:lang w:eastAsia="sv-SE"/>
              </w:rPr>
            </w:pPr>
            <w:r w:rsidRPr="002919E0">
              <w:rPr>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3A30117E" w14:textId="77777777" w:rsidR="00FB5A39" w:rsidRPr="002919E0" w:rsidRDefault="00FB5A39" w:rsidP="000871FF">
            <w:r w:rsidRPr="002919E0">
              <w:t>String</w:t>
            </w:r>
          </w:p>
        </w:tc>
        <w:tc>
          <w:tcPr>
            <w:tcW w:w="2925" w:type="dxa"/>
            <w:tcBorders>
              <w:top w:val="single" w:sz="4" w:space="0" w:color="auto"/>
              <w:left w:val="single" w:sz="4" w:space="0" w:color="auto"/>
              <w:bottom w:val="single" w:sz="4" w:space="0" w:color="auto"/>
              <w:right w:val="single" w:sz="4" w:space="0" w:color="auto"/>
            </w:tcBorders>
          </w:tcPr>
          <w:p w14:paraId="611BEE01" w14:textId="77777777" w:rsidR="00FB5A39" w:rsidRPr="002919E0" w:rsidRDefault="00FB5A39" w:rsidP="000871FF">
            <w:pPr>
              <w:rPr>
                <w:rFonts w:cs="Arial"/>
              </w:rPr>
            </w:pPr>
            <w:r w:rsidRPr="002919E0">
              <w:rPr>
                <w:rFonts w:cs="Arial"/>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07869766" w14:textId="77777777" w:rsidR="00FB5A39" w:rsidRPr="002919E0" w:rsidRDefault="00FB5A39" w:rsidP="000871FF">
            <w:r w:rsidRPr="002919E0">
              <w:t>0..1</w:t>
            </w:r>
          </w:p>
        </w:tc>
      </w:tr>
    </w:tbl>
    <w:p w14:paraId="54A962E1" w14:textId="05A708CA" w:rsidR="00122981" w:rsidRDefault="00122981" w:rsidP="008072F6">
      <w:pPr>
        <w:spacing w:line="240" w:lineRule="auto"/>
      </w:pPr>
    </w:p>
    <w:p w14:paraId="7408D312" w14:textId="77777777" w:rsidR="008072F6" w:rsidRPr="00122981" w:rsidRDefault="008072F6" w:rsidP="008072F6">
      <w:pPr>
        <w:spacing w:line="240" w:lineRule="auto"/>
      </w:pPr>
    </w:p>
    <w:p w14:paraId="01433A6B" w14:textId="77777777" w:rsidR="00122981" w:rsidRPr="00122981" w:rsidRDefault="00122981" w:rsidP="00122981">
      <w:pPr>
        <w:pStyle w:val="Rubrik3"/>
      </w:pPr>
      <w:bookmarkStart w:id="96" w:name="_Toc369180405"/>
      <w:bookmarkStart w:id="97" w:name="_Toc371334463"/>
      <w:bookmarkStart w:id="98" w:name="_Toc374962140"/>
      <w:r w:rsidRPr="00122981">
        <w:t>Övriga regler</w:t>
      </w:r>
      <w:bookmarkEnd w:id="96"/>
      <w:bookmarkEnd w:id="97"/>
      <w:bookmarkEnd w:id="98"/>
    </w:p>
    <w:p w14:paraId="13BDD160" w14:textId="77777777" w:rsidR="005230F1" w:rsidRPr="00122981" w:rsidRDefault="005230F1" w:rsidP="005230F1">
      <w:r w:rsidRPr="00122981">
        <w:t>Om en, enligt terminolog</w:t>
      </w:r>
      <w:r>
        <w:t>iservern, ej giltig observation</w:t>
      </w:r>
      <w:r w:rsidRPr="00122981">
        <w:t xml:space="preserve">skod skickas till tjänstekontraktet så ignoreras denna och registreras därmed inte i uppföljningsdomänet. I de fall då ett meddelande omfattar endast en </w:t>
      </w:r>
      <w:r>
        <w:t>observation</w:t>
      </w:r>
      <w:r w:rsidRPr="00122981">
        <w:t xml:space="preserve"> och denna anges med en ej giltig kod returneras ERROR i svaret. I de fall då ett meddelande omfattar fler </w:t>
      </w:r>
      <w:r>
        <w:t>observationer</w:t>
      </w:r>
      <w:r w:rsidRPr="00122981">
        <w:t xml:space="preserve"> där någon av koderna är felaktig returneras INFO med en varning om att den ej giltiga koden inte har registrerats. Dock registreras övriga koder i meddelandet förutsatt att dessa är giltiga.</w:t>
      </w:r>
    </w:p>
    <w:p w14:paraId="1C9FEE6F" w14:textId="77777777" w:rsidR="00122981" w:rsidRPr="00122981" w:rsidRDefault="00122981" w:rsidP="00122981"/>
    <w:p w14:paraId="36D64840" w14:textId="77777777" w:rsidR="005230F1" w:rsidRPr="00122981" w:rsidRDefault="005230F1" w:rsidP="005230F1">
      <w:pPr>
        <w:pStyle w:val="Rubrik4"/>
      </w:pPr>
      <w:bookmarkStart w:id="99" w:name="_Toc369180401"/>
      <w:bookmarkStart w:id="100" w:name="_Toc371334464"/>
      <w:r w:rsidRPr="00122981">
        <w:t>Icke funktionella krav</w:t>
      </w:r>
      <w:bookmarkEnd w:id="99"/>
      <w:bookmarkEnd w:id="100"/>
    </w:p>
    <w:p w14:paraId="63AEC57C" w14:textId="77777777" w:rsidR="0048081F" w:rsidRPr="00E146AE" w:rsidRDefault="0048081F" w:rsidP="0048081F">
      <w:r w:rsidRPr="00E146AE">
        <w:t>Inga övriga icke funktionella krav.</w:t>
      </w:r>
    </w:p>
    <w:p w14:paraId="2D743AC0" w14:textId="77777777" w:rsidR="00122981" w:rsidRPr="00122981" w:rsidRDefault="00122981" w:rsidP="00122981"/>
    <w:p w14:paraId="5EFEAF7D" w14:textId="77777777" w:rsidR="00122981" w:rsidRPr="00122981" w:rsidRDefault="00122981" w:rsidP="00122981">
      <w:pPr>
        <w:pStyle w:val="Rubrik5"/>
        <w:rPr>
          <w:color w:val="auto"/>
        </w:rPr>
      </w:pPr>
      <w:bookmarkStart w:id="101" w:name="_Toc369180400"/>
      <w:r w:rsidRPr="00122981">
        <w:rPr>
          <w:color w:val="auto"/>
        </w:rPr>
        <w:t>SLA-krav</w:t>
      </w:r>
      <w:bookmarkEnd w:id="101"/>
    </w:p>
    <w:p w14:paraId="6B9F4325" w14:textId="77777777" w:rsidR="00122981" w:rsidRPr="00122981" w:rsidRDefault="00122981" w:rsidP="00122981">
      <w:r w:rsidRPr="00122981">
        <w:t>Detta tjänstekontrakt har inga avvikande SLA-krav.</w:t>
      </w:r>
    </w:p>
    <w:p w14:paraId="57DFE27E" w14:textId="77777777" w:rsidR="00122981" w:rsidRPr="00122981" w:rsidRDefault="00122981" w:rsidP="00122981"/>
    <w:p w14:paraId="684A5A4E" w14:textId="77777777" w:rsidR="00122981" w:rsidRPr="00122981" w:rsidRDefault="00122981" w:rsidP="00122981"/>
    <w:p w14:paraId="36CBFCF5" w14:textId="77777777" w:rsidR="00122981" w:rsidRPr="00122981" w:rsidRDefault="00122981" w:rsidP="00122981"/>
    <w:p w14:paraId="4AB41640" w14:textId="77777777" w:rsidR="00E146AE" w:rsidRDefault="00E146AE">
      <w:pPr>
        <w:spacing w:line="240" w:lineRule="auto"/>
        <w:rPr>
          <w:rFonts w:eastAsia="Times New Roman"/>
          <w:bCs/>
          <w:sz w:val="24"/>
          <w:szCs w:val="26"/>
        </w:rPr>
      </w:pPr>
      <w:bookmarkStart w:id="102" w:name="_Toc371334465"/>
      <w:r>
        <w:br w:type="page"/>
      </w:r>
    </w:p>
    <w:p w14:paraId="79C66785" w14:textId="77777777" w:rsidR="00122981" w:rsidRPr="00122981" w:rsidRDefault="00122981" w:rsidP="00122981">
      <w:pPr>
        <w:pStyle w:val="Rubrik2"/>
      </w:pPr>
      <w:bookmarkStart w:id="103" w:name="_Toc374962141"/>
      <w:r w:rsidRPr="00122981">
        <w:lastRenderedPageBreak/>
        <w:t>DeleteObservation</w:t>
      </w:r>
      <w:bookmarkEnd w:id="102"/>
      <w:bookmarkEnd w:id="103"/>
    </w:p>
    <w:p w14:paraId="4B7E4417" w14:textId="77777777" w:rsidR="00122981" w:rsidRPr="00122981" w:rsidRDefault="00122981" w:rsidP="00122981">
      <w:r w:rsidRPr="00122981">
        <w:t xml:space="preserve">DeleteObservation raderar information som tidigare har registrerats via tjänsten ProcessObservation. Ett befintligt tillstånd (eg. diagnos) i engagemangsindex raderas genom att observationId skickas via tjänsten. All information som har registrerats tillsammans med det identifierade tillståndet via tjänsten ProcessObservation raderas helt. </w:t>
      </w:r>
    </w:p>
    <w:p w14:paraId="4606FA0D" w14:textId="77777777" w:rsidR="00122981" w:rsidRPr="00122981" w:rsidRDefault="00122981" w:rsidP="00122981"/>
    <w:p w14:paraId="14B39A72" w14:textId="77777777" w:rsidR="00122981" w:rsidRPr="00122981" w:rsidRDefault="00122981" w:rsidP="00122981">
      <w:pPr>
        <w:pStyle w:val="Rubrik3"/>
      </w:pPr>
      <w:bookmarkStart w:id="104" w:name="_Toc369180452"/>
      <w:bookmarkStart w:id="105" w:name="_Toc371334466"/>
      <w:bookmarkStart w:id="106" w:name="_Toc374962142"/>
      <w:r w:rsidRPr="00122981">
        <w:t>Version</w:t>
      </w:r>
      <w:bookmarkEnd w:id="104"/>
      <w:bookmarkEnd w:id="105"/>
      <w:bookmarkEnd w:id="106"/>
    </w:p>
    <w:p w14:paraId="4938B319" w14:textId="77777777" w:rsidR="00122981" w:rsidRPr="00122981" w:rsidRDefault="00122981" w:rsidP="00122981">
      <w:r w:rsidRPr="00122981">
        <w:t>1.0</w:t>
      </w:r>
    </w:p>
    <w:p w14:paraId="1F3B9BF4" w14:textId="77777777" w:rsidR="00122981" w:rsidRPr="00122981" w:rsidRDefault="00122981" w:rsidP="00122981"/>
    <w:p w14:paraId="4CDA9943" w14:textId="77777777" w:rsidR="00122981" w:rsidRPr="00122981" w:rsidRDefault="00122981" w:rsidP="00122981">
      <w:pPr>
        <w:pStyle w:val="Rubrik3"/>
      </w:pPr>
      <w:bookmarkStart w:id="107" w:name="_Toc369180458"/>
      <w:bookmarkStart w:id="108" w:name="_Toc371334467"/>
      <w:bookmarkStart w:id="109" w:name="_Toc374962143"/>
      <w:r w:rsidRPr="00122981">
        <w:t>Fältregler</w:t>
      </w:r>
      <w:bookmarkEnd w:id="107"/>
      <w:bookmarkEnd w:id="108"/>
      <w:bookmarkEnd w:id="109"/>
    </w:p>
    <w:p w14:paraId="79366CF6" w14:textId="77777777" w:rsidR="000F0D7E" w:rsidRPr="00122981" w:rsidRDefault="000F0D7E" w:rsidP="000F0D7E">
      <w:r w:rsidRPr="00122981">
        <w:t xml:space="preserve">Nedanstående tabell beskriver varje element i begäran och svar. Har namnet en * finns ytterligare regler för detta element och beskrivs mer i detalj i stycket Regler. </w:t>
      </w:r>
    </w:p>
    <w:p w14:paraId="37FF2077" w14:textId="77777777" w:rsidR="00122981" w:rsidRDefault="00122981" w:rsidP="00122981"/>
    <w:tbl>
      <w:tblPr>
        <w:tblStyle w:val="Tabellrutnt"/>
        <w:tblW w:w="9520" w:type="dxa"/>
        <w:tblLayout w:type="fixed"/>
        <w:tblLook w:val="04A0" w:firstRow="1" w:lastRow="0" w:firstColumn="1" w:lastColumn="0" w:noHBand="0" w:noVBand="1"/>
      </w:tblPr>
      <w:tblGrid>
        <w:gridCol w:w="2518"/>
        <w:gridCol w:w="2410"/>
        <w:gridCol w:w="2977"/>
        <w:gridCol w:w="1615"/>
      </w:tblGrid>
      <w:tr w:rsidR="00122981" w:rsidRPr="00F71DFD" w14:paraId="09EABBEF" w14:textId="77777777" w:rsidTr="000F0D7E">
        <w:trPr>
          <w:trHeight w:val="384"/>
        </w:trPr>
        <w:tc>
          <w:tcPr>
            <w:tcW w:w="2518" w:type="dxa"/>
            <w:shd w:val="clear" w:color="auto" w:fill="D9D9D9" w:themeFill="background1" w:themeFillShade="D9"/>
            <w:vAlign w:val="bottom"/>
          </w:tcPr>
          <w:p w14:paraId="518D3BE3" w14:textId="77777777" w:rsidR="00122981" w:rsidRPr="00F71DFD" w:rsidRDefault="00122981" w:rsidP="00F71DFD">
            <w:pPr>
              <w:rPr>
                <w:b/>
              </w:rPr>
            </w:pPr>
            <w:r w:rsidRPr="00F71DFD">
              <w:rPr>
                <w:b/>
              </w:rPr>
              <w:t>Namn</w:t>
            </w:r>
          </w:p>
        </w:tc>
        <w:tc>
          <w:tcPr>
            <w:tcW w:w="2410" w:type="dxa"/>
            <w:shd w:val="clear" w:color="auto" w:fill="D9D9D9" w:themeFill="background1" w:themeFillShade="D9"/>
            <w:vAlign w:val="bottom"/>
          </w:tcPr>
          <w:p w14:paraId="323F5852" w14:textId="77777777" w:rsidR="00122981" w:rsidRPr="00F71DFD" w:rsidRDefault="00122981" w:rsidP="00F71DFD">
            <w:pPr>
              <w:rPr>
                <w:b/>
              </w:rPr>
            </w:pPr>
            <w:r w:rsidRPr="00F71DFD">
              <w:rPr>
                <w:b/>
              </w:rPr>
              <w:t>Typ</w:t>
            </w:r>
          </w:p>
        </w:tc>
        <w:tc>
          <w:tcPr>
            <w:tcW w:w="2977" w:type="dxa"/>
            <w:shd w:val="clear" w:color="auto" w:fill="D9D9D9" w:themeFill="background1" w:themeFillShade="D9"/>
            <w:vAlign w:val="bottom"/>
          </w:tcPr>
          <w:p w14:paraId="432C07FF" w14:textId="77777777" w:rsidR="00122981" w:rsidRPr="00F71DFD" w:rsidRDefault="00122981" w:rsidP="00F71DFD">
            <w:pPr>
              <w:rPr>
                <w:b/>
              </w:rPr>
            </w:pPr>
            <w:r w:rsidRPr="00F71DFD">
              <w:rPr>
                <w:b/>
              </w:rPr>
              <w:t>Beskrivning</w:t>
            </w:r>
          </w:p>
        </w:tc>
        <w:tc>
          <w:tcPr>
            <w:tcW w:w="1615" w:type="dxa"/>
            <w:shd w:val="clear" w:color="auto" w:fill="D9D9D9" w:themeFill="background1" w:themeFillShade="D9"/>
            <w:vAlign w:val="bottom"/>
          </w:tcPr>
          <w:p w14:paraId="0B3BA30C" w14:textId="77777777" w:rsidR="00122981" w:rsidRPr="00F71DFD" w:rsidRDefault="00122981" w:rsidP="00F71DFD">
            <w:pPr>
              <w:rPr>
                <w:b/>
              </w:rPr>
            </w:pPr>
            <w:r w:rsidRPr="00F71DFD">
              <w:rPr>
                <w:b/>
              </w:rPr>
              <w:t>Kardinalitet</w:t>
            </w:r>
          </w:p>
        </w:tc>
      </w:tr>
      <w:tr w:rsidR="00667116" w:rsidRPr="00122981" w14:paraId="3852D546" w14:textId="77777777" w:rsidTr="001C5243">
        <w:tc>
          <w:tcPr>
            <w:tcW w:w="2518" w:type="dxa"/>
          </w:tcPr>
          <w:p w14:paraId="7EADBEED" w14:textId="31AF844E" w:rsidR="00667116" w:rsidRPr="00122981" w:rsidRDefault="00667116" w:rsidP="00F71DFD">
            <w:pPr>
              <w:rPr>
                <w:rFonts w:eastAsia="Batang"/>
                <w:lang w:val="en-GB"/>
              </w:rPr>
            </w:pPr>
            <w:r w:rsidRPr="00F71DFD">
              <w:rPr>
                <w:b/>
              </w:rPr>
              <w:t>Begäran</w:t>
            </w:r>
          </w:p>
        </w:tc>
        <w:tc>
          <w:tcPr>
            <w:tcW w:w="2410" w:type="dxa"/>
          </w:tcPr>
          <w:p w14:paraId="6A8291CA" w14:textId="77777777" w:rsidR="00667116" w:rsidRPr="00122981" w:rsidRDefault="00667116" w:rsidP="00F71DFD">
            <w:pPr>
              <w:rPr>
                <w:rFonts w:eastAsia="Batang"/>
                <w:lang w:val="en-GB"/>
              </w:rPr>
            </w:pPr>
          </w:p>
        </w:tc>
        <w:tc>
          <w:tcPr>
            <w:tcW w:w="2977" w:type="dxa"/>
          </w:tcPr>
          <w:p w14:paraId="2E1FF0CA" w14:textId="77777777" w:rsidR="00667116" w:rsidRPr="00122981" w:rsidRDefault="00667116" w:rsidP="00F71DFD">
            <w:pPr>
              <w:rPr>
                <w:rFonts w:eastAsia="Batang"/>
              </w:rPr>
            </w:pPr>
          </w:p>
        </w:tc>
        <w:tc>
          <w:tcPr>
            <w:tcW w:w="1615" w:type="dxa"/>
          </w:tcPr>
          <w:p w14:paraId="1A653945" w14:textId="77777777" w:rsidR="00667116" w:rsidRPr="00122981" w:rsidRDefault="00667116" w:rsidP="00F71DFD">
            <w:pPr>
              <w:rPr>
                <w:rFonts w:eastAsia="Batang"/>
                <w:lang w:val="en-GB"/>
              </w:rPr>
            </w:pPr>
          </w:p>
        </w:tc>
      </w:tr>
      <w:tr w:rsidR="00122981" w:rsidRPr="00122981" w14:paraId="2249C67C" w14:textId="77777777" w:rsidTr="001C5243">
        <w:tc>
          <w:tcPr>
            <w:tcW w:w="2518" w:type="dxa"/>
          </w:tcPr>
          <w:p w14:paraId="01414B92" w14:textId="77777777" w:rsidR="00122981" w:rsidRPr="00122981" w:rsidRDefault="00122981" w:rsidP="00F71DFD">
            <w:pPr>
              <w:rPr>
                <w:rFonts w:eastAsia="Batang"/>
                <w:lang w:val="en-GB"/>
              </w:rPr>
            </w:pPr>
            <w:r w:rsidRPr="00122981">
              <w:rPr>
                <w:rFonts w:eastAsia="Batang"/>
                <w:lang w:val="en-GB"/>
              </w:rPr>
              <w:t>observationId</w:t>
            </w:r>
          </w:p>
        </w:tc>
        <w:tc>
          <w:tcPr>
            <w:tcW w:w="2410" w:type="dxa"/>
          </w:tcPr>
          <w:p w14:paraId="40FCE280" w14:textId="77777777" w:rsidR="00122981" w:rsidRPr="00122981" w:rsidRDefault="00122981" w:rsidP="00F71DFD">
            <w:pPr>
              <w:rPr>
                <w:rFonts w:eastAsia="Batang"/>
                <w:lang w:val="en-GB"/>
              </w:rPr>
            </w:pPr>
            <w:r w:rsidRPr="00122981">
              <w:rPr>
                <w:rFonts w:eastAsia="Batang"/>
                <w:lang w:val="en-GB"/>
              </w:rPr>
              <w:t>IIType</w:t>
            </w:r>
          </w:p>
        </w:tc>
        <w:tc>
          <w:tcPr>
            <w:tcW w:w="2977" w:type="dxa"/>
          </w:tcPr>
          <w:p w14:paraId="408A26C3" w14:textId="77777777" w:rsidR="00122981" w:rsidRPr="00122981" w:rsidRDefault="00122981" w:rsidP="00F71DFD">
            <w:pPr>
              <w:rPr>
                <w:rFonts w:eastAsia="Batang"/>
              </w:rPr>
            </w:pPr>
            <w:r w:rsidRPr="00122981">
              <w:rPr>
                <w:rFonts w:eastAsia="Batang"/>
              </w:rPr>
              <w:t>observationId för den observation med tillhörande information som ska raderas.</w:t>
            </w:r>
          </w:p>
          <w:p w14:paraId="0EFDD91D" w14:textId="77777777" w:rsidR="00122981" w:rsidRPr="00122981" w:rsidRDefault="00122981" w:rsidP="00F71DFD">
            <w:pPr>
              <w:rPr>
                <w:rFonts w:eastAsia="Batang"/>
              </w:rPr>
            </w:pPr>
          </w:p>
          <w:p w14:paraId="3B7EF1F2" w14:textId="77777777" w:rsidR="00122981" w:rsidRPr="00122981" w:rsidRDefault="00122981" w:rsidP="00F71DFD">
            <w:pPr>
              <w:rPr>
                <w:rFonts w:eastAsia="Batang"/>
              </w:rPr>
            </w:pPr>
            <w:r w:rsidRPr="00122981">
              <w:rPr>
                <w:rFonts w:eastAsia="Batang"/>
              </w:rPr>
              <w:t>Root := Nationell OID för lokala id:n.</w:t>
            </w:r>
          </w:p>
          <w:p w14:paraId="1014A48A" w14:textId="77777777" w:rsidR="00122981" w:rsidRPr="00122981" w:rsidRDefault="00122981" w:rsidP="00F71DFD">
            <w:pPr>
              <w:rPr>
                <w:rFonts w:eastAsia="Batang"/>
              </w:rPr>
            </w:pPr>
            <w:r w:rsidRPr="00122981">
              <w:rPr>
                <w:rFonts w:eastAsia="Batang"/>
              </w:rPr>
              <w:t xml:space="preserve">Ext:= HSA-id för det system inom vilket </w:t>
            </w:r>
            <w:r w:rsidR="00FB06D1">
              <w:rPr>
                <w:rFonts w:eastAsia="Batang"/>
              </w:rPr>
              <w:t>observationI</w:t>
            </w:r>
            <w:r w:rsidRPr="00122981">
              <w:rPr>
                <w:rFonts w:eastAsia="Batang"/>
              </w:rPr>
              <w:t>d är unikt+”:”+</w:t>
            </w:r>
            <w:r w:rsidR="00FB06D1">
              <w:rPr>
                <w:rFonts w:eastAsia="Batang"/>
              </w:rPr>
              <w:t xml:space="preserve"> observationI</w:t>
            </w:r>
            <w:r w:rsidR="00FB06D1" w:rsidRPr="00122981">
              <w:rPr>
                <w:rFonts w:eastAsia="Batang"/>
              </w:rPr>
              <w:t>d</w:t>
            </w:r>
            <w:r w:rsidRPr="00122981">
              <w:rPr>
                <w:rFonts w:eastAsia="Batang"/>
              </w:rPr>
              <w:t>.</w:t>
            </w:r>
          </w:p>
        </w:tc>
        <w:tc>
          <w:tcPr>
            <w:tcW w:w="1615" w:type="dxa"/>
          </w:tcPr>
          <w:p w14:paraId="02F8EA86" w14:textId="77777777" w:rsidR="00122981" w:rsidRPr="00122981" w:rsidRDefault="00122981" w:rsidP="00F71DFD">
            <w:pPr>
              <w:rPr>
                <w:rFonts w:eastAsia="Batang"/>
                <w:lang w:val="en-GB"/>
              </w:rPr>
            </w:pPr>
            <w:r w:rsidRPr="00122981">
              <w:rPr>
                <w:rFonts w:eastAsia="Batang"/>
                <w:lang w:val="en-GB"/>
              </w:rPr>
              <w:t>1..1</w:t>
            </w:r>
          </w:p>
        </w:tc>
      </w:tr>
      <w:tr w:rsidR="001C5243" w:rsidRPr="001C5243" w14:paraId="026AC14E" w14:textId="77777777" w:rsidTr="001C5243">
        <w:tc>
          <w:tcPr>
            <w:tcW w:w="2518" w:type="dxa"/>
          </w:tcPr>
          <w:p w14:paraId="0350588C" w14:textId="77777777" w:rsidR="001C5243" w:rsidRPr="001C5243" w:rsidRDefault="001C5243" w:rsidP="00F71DFD">
            <w:pPr>
              <w:rPr>
                <w:i/>
                <w:highlight w:val="white"/>
                <w:lang w:eastAsia="sv-SE"/>
              </w:rPr>
            </w:pPr>
            <w:r w:rsidRPr="001C5243">
              <w:rPr>
                <w:rFonts w:eastAsia="Batang"/>
                <w:i/>
                <w:lang w:val="en-GB"/>
              </w:rPr>
              <w:t>observationId</w:t>
            </w:r>
            <w:r w:rsidRPr="001C5243">
              <w:rPr>
                <w:i/>
                <w:highlight w:val="white"/>
                <w:lang w:eastAsia="sv-SE"/>
              </w:rPr>
              <w:t>.root</w:t>
            </w:r>
          </w:p>
        </w:tc>
        <w:tc>
          <w:tcPr>
            <w:tcW w:w="2410" w:type="dxa"/>
          </w:tcPr>
          <w:p w14:paraId="3C61A0A4" w14:textId="77777777" w:rsidR="001C5243" w:rsidRPr="001C5243" w:rsidRDefault="001C5243" w:rsidP="00F71DFD">
            <w:pPr>
              <w:rPr>
                <w:rFonts w:eastAsia="Batang"/>
                <w:i/>
              </w:rPr>
            </w:pPr>
            <w:r w:rsidRPr="001C5243">
              <w:rPr>
                <w:rFonts w:eastAsia="Batang"/>
                <w:i/>
              </w:rPr>
              <w:t>String</w:t>
            </w:r>
          </w:p>
        </w:tc>
        <w:tc>
          <w:tcPr>
            <w:tcW w:w="2977" w:type="dxa"/>
          </w:tcPr>
          <w:p w14:paraId="085C8CC0" w14:textId="77777777" w:rsidR="001C5243" w:rsidRPr="001C5243" w:rsidRDefault="001C5243" w:rsidP="00F71DFD">
            <w:pPr>
              <w:rPr>
                <w:rFonts w:cs="Arial"/>
                <w:i/>
              </w:rPr>
            </w:pPr>
            <w:r w:rsidRPr="001C5243">
              <w:rPr>
                <w:rFonts w:cs="Arial"/>
                <w:i/>
              </w:rPr>
              <w:t>Root blir då</w:t>
            </w:r>
          </w:p>
          <w:p w14:paraId="61904BB5" w14:textId="16A1FF17" w:rsidR="001C5243" w:rsidRPr="001C5243" w:rsidRDefault="001C5243" w:rsidP="00F71DFD">
            <w:pPr>
              <w:rPr>
                <w:rFonts w:cs="Arial"/>
                <w:i/>
              </w:rPr>
            </w:pPr>
            <w:r w:rsidRPr="001C5243">
              <w:rPr>
                <w:rFonts w:cs="Arial"/>
                <w:i/>
              </w:rPr>
              <w:t xml:space="preserve">nationell OID för lokala id:n: </w:t>
            </w:r>
            <w:r w:rsidR="00DE5CA4" w:rsidRPr="00DE5CA4">
              <w:rPr>
                <w:rFonts w:cs="Arial"/>
                <w:i/>
              </w:rPr>
              <w:t>1.2.752.129.2.1.2.1</w:t>
            </w:r>
          </w:p>
        </w:tc>
        <w:tc>
          <w:tcPr>
            <w:tcW w:w="1615" w:type="dxa"/>
          </w:tcPr>
          <w:p w14:paraId="77B5542A" w14:textId="77777777" w:rsidR="001C5243" w:rsidRPr="001C5243" w:rsidRDefault="001C5243" w:rsidP="00F71DFD">
            <w:pPr>
              <w:rPr>
                <w:rFonts w:eastAsia="Batang"/>
                <w:i/>
              </w:rPr>
            </w:pPr>
            <w:r w:rsidRPr="001C5243">
              <w:rPr>
                <w:rFonts w:eastAsia="Batang"/>
                <w:i/>
              </w:rPr>
              <w:t>1</w:t>
            </w:r>
          </w:p>
        </w:tc>
      </w:tr>
      <w:tr w:rsidR="001C5243" w:rsidRPr="001C5243" w14:paraId="5AFFF31A" w14:textId="77777777" w:rsidTr="001C5243">
        <w:tc>
          <w:tcPr>
            <w:tcW w:w="2518" w:type="dxa"/>
          </w:tcPr>
          <w:p w14:paraId="54866C21" w14:textId="77777777" w:rsidR="001C5243" w:rsidRPr="001C5243" w:rsidRDefault="001C5243" w:rsidP="00F71DFD">
            <w:pPr>
              <w:rPr>
                <w:i/>
                <w:highlight w:val="white"/>
                <w:lang w:eastAsia="sv-SE"/>
              </w:rPr>
            </w:pPr>
            <w:r w:rsidRPr="001C5243">
              <w:rPr>
                <w:rFonts w:eastAsia="Batang"/>
                <w:i/>
                <w:lang w:val="en-GB"/>
              </w:rPr>
              <w:t>observationId</w:t>
            </w:r>
            <w:r w:rsidRPr="001C5243">
              <w:rPr>
                <w:i/>
                <w:highlight w:val="white"/>
                <w:lang w:eastAsia="sv-SE"/>
              </w:rPr>
              <w:t>.extension</w:t>
            </w:r>
          </w:p>
        </w:tc>
        <w:tc>
          <w:tcPr>
            <w:tcW w:w="2410" w:type="dxa"/>
          </w:tcPr>
          <w:p w14:paraId="43EF20EE" w14:textId="77777777" w:rsidR="001C5243" w:rsidRPr="001C5243" w:rsidRDefault="001C5243" w:rsidP="00F71DFD">
            <w:pPr>
              <w:rPr>
                <w:rFonts w:eastAsia="Batang"/>
                <w:i/>
              </w:rPr>
            </w:pPr>
            <w:r w:rsidRPr="001C5243">
              <w:rPr>
                <w:rFonts w:eastAsia="Batang"/>
                <w:i/>
              </w:rPr>
              <w:t>String</w:t>
            </w:r>
          </w:p>
        </w:tc>
        <w:tc>
          <w:tcPr>
            <w:tcW w:w="2977" w:type="dxa"/>
          </w:tcPr>
          <w:p w14:paraId="47CF2D5E" w14:textId="77777777" w:rsidR="001C5243" w:rsidRPr="001C5243" w:rsidRDefault="001C5243" w:rsidP="00F71DFD">
            <w:pPr>
              <w:rPr>
                <w:rFonts w:cs="Arial"/>
                <w:i/>
              </w:rPr>
            </w:pPr>
            <w:r w:rsidRPr="001C5243">
              <w:rPr>
                <w:rFonts w:cs="Arial"/>
                <w:i/>
              </w:rPr>
              <w:t>Extension sätts till HSA-id för det system inom vilket observationsId är unikt + ”:” + själva ID.</w:t>
            </w:r>
          </w:p>
        </w:tc>
        <w:tc>
          <w:tcPr>
            <w:tcW w:w="1615" w:type="dxa"/>
          </w:tcPr>
          <w:p w14:paraId="720C3FFE" w14:textId="77777777" w:rsidR="001C5243" w:rsidRPr="001C5243" w:rsidRDefault="001C5243" w:rsidP="00F71DFD">
            <w:pPr>
              <w:rPr>
                <w:rFonts w:eastAsia="Batang"/>
                <w:i/>
              </w:rPr>
            </w:pPr>
            <w:r w:rsidRPr="001C5243">
              <w:rPr>
                <w:rFonts w:eastAsia="Batang"/>
                <w:i/>
              </w:rPr>
              <w:t>1</w:t>
            </w:r>
          </w:p>
        </w:tc>
      </w:tr>
      <w:tr w:rsidR="00122981" w:rsidRPr="00F71DFD" w14:paraId="2D4C5528" w14:textId="77777777" w:rsidTr="001C5243">
        <w:tc>
          <w:tcPr>
            <w:tcW w:w="2518" w:type="dxa"/>
          </w:tcPr>
          <w:p w14:paraId="281E01CA" w14:textId="77777777" w:rsidR="00122981" w:rsidRPr="00F71DFD" w:rsidRDefault="00122981" w:rsidP="00F71DFD">
            <w:pPr>
              <w:rPr>
                <w:b/>
              </w:rPr>
            </w:pPr>
            <w:r w:rsidRPr="00F71DFD">
              <w:rPr>
                <w:b/>
              </w:rPr>
              <w:t>Svar</w:t>
            </w:r>
          </w:p>
        </w:tc>
        <w:tc>
          <w:tcPr>
            <w:tcW w:w="2410" w:type="dxa"/>
          </w:tcPr>
          <w:p w14:paraId="223777F4" w14:textId="77777777" w:rsidR="00122981" w:rsidRPr="00F71DFD" w:rsidRDefault="00122981" w:rsidP="00F71DFD">
            <w:pPr>
              <w:rPr>
                <w:b/>
              </w:rPr>
            </w:pPr>
          </w:p>
        </w:tc>
        <w:tc>
          <w:tcPr>
            <w:tcW w:w="2977" w:type="dxa"/>
          </w:tcPr>
          <w:p w14:paraId="45018FC0" w14:textId="77777777" w:rsidR="00122981" w:rsidRPr="00F71DFD" w:rsidRDefault="00122981" w:rsidP="00F71DFD">
            <w:pPr>
              <w:rPr>
                <w:b/>
              </w:rPr>
            </w:pPr>
          </w:p>
        </w:tc>
        <w:tc>
          <w:tcPr>
            <w:tcW w:w="1615" w:type="dxa"/>
          </w:tcPr>
          <w:p w14:paraId="67F496DC" w14:textId="47FEB34C" w:rsidR="00122981" w:rsidRPr="00F71DFD" w:rsidRDefault="00236EA0" w:rsidP="00F71DFD">
            <w:pPr>
              <w:rPr>
                <w:b/>
              </w:rPr>
            </w:pPr>
            <w:r>
              <w:rPr>
                <w:b/>
              </w:rPr>
              <w:t>1</w:t>
            </w:r>
          </w:p>
        </w:tc>
      </w:tr>
      <w:tr w:rsidR="00122981" w:rsidRPr="00122981" w14:paraId="0B3A4D6A" w14:textId="77777777" w:rsidTr="001C5243">
        <w:tc>
          <w:tcPr>
            <w:tcW w:w="2518" w:type="dxa"/>
          </w:tcPr>
          <w:p w14:paraId="646BB433" w14:textId="77777777" w:rsidR="00122981" w:rsidRPr="00122981" w:rsidRDefault="008D6D62" w:rsidP="00F71DFD">
            <w:pPr>
              <w:rPr>
                <w:rFonts w:eastAsia="Batang"/>
                <w:lang w:val="en-GB"/>
              </w:rPr>
            </w:pPr>
            <w:r w:rsidRPr="00122981">
              <w:rPr>
                <w:rFonts w:eastAsia="Batang"/>
                <w:lang w:val="en-GB"/>
              </w:rPr>
              <w:t>C</w:t>
            </w:r>
            <w:r w:rsidR="00122981" w:rsidRPr="00122981">
              <w:rPr>
                <w:rFonts w:eastAsia="Batang"/>
                <w:lang w:val="en-GB"/>
              </w:rPr>
              <w:t>ode</w:t>
            </w:r>
          </w:p>
        </w:tc>
        <w:tc>
          <w:tcPr>
            <w:tcW w:w="2410" w:type="dxa"/>
          </w:tcPr>
          <w:p w14:paraId="12ECEC1C" w14:textId="77777777" w:rsidR="00122981" w:rsidRPr="00122981" w:rsidRDefault="00122981" w:rsidP="00F71DFD">
            <w:pPr>
              <w:rPr>
                <w:rFonts w:eastAsia="Batang"/>
                <w:lang w:val="en-GB"/>
              </w:rPr>
            </w:pPr>
            <w:r w:rsidRPr="00122981">
              <w:rPr>
                <w:rFonts w:eastAsia="Batang"/>
                <w:lang w:val="en-GB"/>
              </w:rPr>
              <w:t>String</w:t>
            </w:r>
          </w:p>
        </w:tc>
        <w:tc>
          <w:tcPr>
            <w:tcW w:w="2977" w:type="dxa"/>
          </w:tcPr>
          <w:p w14:paraId="262AB103" w14:textId="77777777" w:rsidR="00122981" w:rsidRPr="00122981" w:rsidRDefault="00122981" w:rsidP="00F71DFD">
            <w:pPr>
              <w:rPr>
                <w:rFonts w:eastAsia="Batang"/>
              </w:rPr>
            </w:pPr>
            <w:r w:rsidRPr="00122981">
              <w:rPr>
                <w:rFonts w:eastAsia="Batang"/>
              </w:rPr>
              <w:t>OK = operationen genomförd utan fel</w:t>
            </w:r>
          </w:p>
          <w:p w14:paraId="4ED57477" w14:textId="77777777" w:rsidR="00122981" w:rsidRPr="00122981" w:rsidRDefault="00122981" w:rsidP="00F71DFD">
            <w:pPr>
              <w:rPr>
                <w:rFonts w:eastAsia="Batang"/>
              </w:rPr>
            </w:pPr>
            <w:r w:rsidRPr="00122981">
              <w:rPr>
                <w:rFonts w:eastAsia="Batang"/>
              </w:rPr>
              <w:t xml:space="preserve">ERROR = Fel vid operationen. Felet beskrivs i elementet comment </w:t>
            </w:r>
          </w:p>
        </w:tc>
        <w:tc>
          <w:tcPr>
            <w:tcW w:w="1615" w:type="dxa"/>
          </w:tcPr>
          <w:p w14:paraId="6DE1D1CB" w14:textId="77777777" w:rsidR="00122981" w:rsidRPr="00122981" w:rsidRDefault="00122981" w:rsidP="00F71DFD">
            <w:pPr>
              <w:rPr>
                <w:rFonts w:eastAsia="Batang"/>
              </w:rPr>
            </w:pPr>
            <w:r w:rsidRPr="00122981">
              <w:rPr>
                <w:rFonts w:eastAsia="Batang"/>
              </w:rPr>
              <w:t>1..1</w:t>
            </w:r>
          </w:p>
        </w:tc>
      </w:tr>
      <w:tr w:rsidR="00122981" w:rsidRPr="00122981" w14:paraId="3CF96822" w14:textId="77777777" w:rsidTr="001C5243">
        <w:tc>
          <w:tcPr>
            <w:tcW w:w="2518" w:type="dxa"/>
          </w:tcPr>
          <w:p w14:paraId="56B887F0" w14:textId="77777777" w:rsidR="00122981" w:rsidRPr="00122981" w:rsidRDefault="00122981" w:rsidP="00F71DFD">
            <w:pPr>
              <w:rPr>
                <w:rFonts w:eastAsia="Batang"/>
              </w:rPr>
            </w:pPr>
            <w:r w:rsidRPr="00122981">
              <w:rPr>
                <w:rFonts w:eastAsia="Batang"/>
              </w:rPr>
              <w:t>comment</w:t>
            </w:r>
          </w:p>
        </w:tc>
        <w:tc>
          <w:tcPr>
            <w:tcW w:w="2410" w:type="dxa"/>
          </w:tcPr>
          <w:p w14:paraId="0043F761" w14:textId="77777777" w:rsidR="00122981" w:rsidRPr="00122981" w:rsidRDefault="00122981" w:rsidP="00F71DFD">
            <w:pPr>
              <w:rPr>
                <w:rFonts w:eastAsia="Batang"/>
              </w:rPr>
            </w:pPr>
            <w:r w:rsidRPr="00122981">
              <w:rPr>
                <w:rFonts w:eastAsia="Batang"/>
              </w:rPr>
              <w:t>String</w:t>
            </w:r>
          </w:p>
        </w:tc>
        <w:tc>
          <w:tcPr>
            <w:tcW w:w="2977" w:type="dxa"/>
          </w:tcPr>
          <w:p w14:paraId="4A75FB03" w14:textId="77777777" w:rsidR="00122981" w:rsidRPr="00122981" w:rsidRDefault="00122981" w:rsidP="00F71DFD">
            <w:pPr>
              <w:rPr>
                <w:rFonts w:eastAsia="Batang"/>
              </w:rPr>
            </w:pPr>
            <w:r w:rsidRPr="00122981">
              <w:rPr>
                <w:rFonts w:eastAsia="Batang"/>
              </w:rPr>
              <w:t>Beskrivning av fel som uppstått alternativt information om genomförd operation.</w:t>
            </w:r>
          </w:p>
        </w:tc>
        <w:tc>
          <w:tcPr>
            <w:tcW w:w="1615" w:type="dxa"/>
          </w:tcPr>
          <w:p w14:paraId="2B2B7377" w14:textId="77777777" w:rsidR="00122981" w:rsidRPr="00122981" w:rsidRDefault="00122981" w:rsidP="00F71DFD">
            <w:pPr>
              <w:rPr>
                <w:rFonts w:eastAsia="Batang"/>
              </w:rPr>
            </w:pPr>
            <w:r w:rsidRPr="00122981">
              <w:rPr>
                <w:rFonts w:eastAsia="Batang"/>
              </w:rPr>
              <w:t>0..1</w:t>
            </w:r>
          </w:p>
        </w:tc>
      </w:tr>
    </w:tbl>
    <w:p w14:paraId="471CBA44" w14:textId="77777777" w:rsidR="00122981" w:rsidRPr="00122981" w:rsidRDefault="00122981" w:rsidP="00122981"/>
    <w:p w14:paraId="34229B58" w14:textId="77777777" w:rsidR="00122981" w:rsidRPr="00122981" w:rsidRDefault="00122981" w:rsidP="00122981">
      <w:pPr>
        <w:pStyle w:val="Rubrik3"/>
      </w:pPr>
      <w:bookmarkStart w:id="110" w:name="_Toc369180459"/>
      <w:bookmarkStart w:id="111" w:name="_Toc371334468"/>
      <w:bookmarkStart w:id="112" w:name="_Toc374962144"/>
      <w:r w:rsidRPr="00122981">
        <w:lastRenderedPageBreak/>
        <w:t>Övriga regler</w:t>
      </w:r>
      <w:bookmarkEnd w:id="110"/>
      <w:bookmarkEnd w:id="111"/>
      <w:bookmarkEnd w:id="112"/>
    </w:p>
    <w:p w14:paraId="2EAE543D" w14:textId="77777777" w:rsidR="00122981" w:rsidRDefault="00B73D23" w:rsidP="00122981">
      <w:pPr>
        <w:spacing w:line="240" w:lineRule="auto"/>
      </w:pPr>
      <w:r w:rsidRPr="00B73D23">
        <w:t>Till denna informationsmängd finns regler som ej uttrycks i schemafilerna och tabellen ovan. Dessa återfinns nedan.</w:t>
      </w:r>
    </w:p>
    <w:p w14:paraId="70E276C2" w14:textId="77777777" w:rsidR="00B73D23" w:rsidRPr="00122981" w:rsidRDefault="00B73D23" w:rsidP="00122981">
      <w:pPr>
        <w:spacing w:line="240" w:lineRule="auto"/>
      </w:pPr>
    </w:p>
    <w:p w14:paraId="269B1B0A" w14:textId="77777777" w:rsidR="00122981" w:rsidRPr="00122981" w:rsidRDefault="00122981" w:rsidP="00122981"/>
    <w:p w14:paraId="27692314" w14:textId="77777777" w:rsidR="00122981" w:rsidRPr="00122981" w:rsidRDefault="00122981" w:rsidP="00122981">
      <w:pPr>
        <w:pStyle w:val="Rubrik4"/>
      </w:pPr>
      <w:bookmarkStart w:id="113" w:name="_Toc369180455"/>
      <w:r w:rsidRPr="00122981">
        <w:t>Icke funktionella krav</w:t>
      </w:r>
      <w:bookmarkEnd w:id="113"/>
    </w:p>
    <w:p w14:paraId="42DB00B6" w14:textId="77777777" w:rsidR="0048081F" w:rsidRPr="00E146AE" w:rsidRDefault="0048081F" w:rsidP="0048081F">
      <w:r w:rsidRPr="00E146AE">
        <w:t>Inga övriga icke funktionella krav.</w:t>
      </w:r>
    </w:p>
    <w:p w14:paraId="54092B64" w14:textId="77777777" w:rsidR="005230F1" w:rsidRDefault="005230F1" w:rsidP="00122981"/>
    <w:p w14:paraId="6A9DE786" w14:textId="77777777" w:rsidR="005230F1" w:rsidRPr="00122981" w:rsidRDefault="005230F1" w:rsidP="005230F1">
      <w:pPr>
        <w:pStyle w:val="Rubrik5"/>
        <w:rPr>
          <w:color w:val="auto"/>
        </w:rPr>
      </w:pPr>
      <w:bookmarkStart w:id="114" w:name="_Toc369180454"/>
      <w:r w:rsidRPr="00122981">
        <w:rPr>
          <w:color w:val="auto"/>
        </w:rPr>
        <w:t>SLA-krav</w:t>
      </w:r>
      <w:bookmarkEnd w:id="114"/>
    </w:p>
    <w:p w14:paraId="46C7F372" w14:textId="77777777" w:rsidR="005230F1" w:rsidRPr="00122981" w:rsidRDefault="005230F1" w:rsidP="005230F1">
      <w:r w:rsidRPr="00122981">
        <w:t>Detta tjänstekontrakt har inga avvikande SLA-krav.</w:t>
      </w:r>
    </w:p>
    <w:p w14:paraId="7ED2734A" w14:textId="77777777" w:rsidR="005230F1" w:rsidRPr="00122981" w:rsidRDefault="005230F1" w:rsidP="00122981"/>
    <w:bookmarkEnd w:id="0"/>
    <w:p w14:paraId="5C6D30AD" w14:textId="77777777" w:rsidR="003E0D54" w:rsidRDefault="003E0D54" w:rsidP="008D2D07"/>
    <w:p w14:paraId="14862BD3" w14:textId="77777777" w:rsidR="003E0D54" w:rsidRDefault="003E0D54" w:rsidP="008D2D07"/>
    <w:p w14:paraId="7A4C0AAD" w14:textId="5242848F" w:rsidR="003E0D54" w:rsidRDefault="003E0D54">
      <w:pPr>
        <w:spacing w:line="240" w:lineRule="auto"/>
      </w:pPr>
      <w:r>
        <w:br w:type="page"/>
      </w:r>
    </w:p>
    <w:p w14:paraId="3CE76E42" w14:textId="77777777" w:rsidR="003E0D54" w:rsidRDefault="003E0D54" w:rsidP="003E0D54">
      <w:pPr>
        <w:pStyle w:val="Rubrik2"/>
      </w:pPr>
      <w:bookmarkStart w:id="115" w:name="_Toc372034740"/>
      <w:bookmarkStart w:id="116" w:name="_Toc374962145"/>
      <w:r w:rsidRPr="008A2F4D">
        <w:lastRenderedPageBreak/>
        <w:t>Get</w:t>
      </w:r>
      <w:r>
        <w:t>Measurement</w:t>
      </w:r>
      <w:bookmarkEnd w:id="115"/>
      <w:bookmarkEnd w:id="116"/>
    </w:p>
    <w:p w14:paraId="157DBC5C" w14:textId="0FA070AB" w:rsidR="003E0D54" w:rsidRPr="0077415D" w:rsidRDefault="00AB0FDF" w:rsidP="003E0D54">
      <w:r>
        <w:t>Detta tjänstekontrakt hämtar mätvärdesdata. Avsikten är</w:t>
      </w:r>
      <w:r w:rsidR="003E0D54">
        <w:t xml:space="preserve"> att tillgodose vårdens och invånarens behov av e-tjänster för kommunikation av mätvärden. </w:t>
      </w:r>
      <w:r>
        <w:t>Konsumenten</w:t>
      </w:r>
      <w:r w:rsidR="003E0D54" w:rsidRPr="0077415D">
        <w:t xml:space="preserve"> behandlar dessa informationsmängder medan engagemangsindex hanterar associerad metadata.</w:t>
      </w:r>
    </w:p>
    <w:p w14:paraId="13AFDBDC" w14:textId="77777777" w:rsidR="003E0D54" w:rsidRPr="0077415D" w:rsidRDefault="003E0D54" w:rsidP="003E0D54"/>
    <w:p w14:paraId="5C923081" w14:textId="77777777" w:rsidR="003E0D54" w:rsidRDefault="003E0D54" w:rsidP="003E0D54">
      <w:r w:rsidRPr="0077415D">
        <w:t>Ett mätvärde är en fysikalisk datamängd som rör en patients hälsotillstånd, t.ex. diastoliskt tryck eller vikt i kg.</w:t>
      </w:r>
    </w:p>
    <w:p w14:paraId="6F5BBDCC" w14:textId="77777777" w:rsidR="003E0D54" w:rsidRPr="00C83567" w:rsidRDefault="003E0D54" w:rsidP="003E0D54">
      <w:pPr>
        <w:rPr>
          <w:color w:val="4F81BD" w:themeColor="accent1"/>
        </w:rPr>
      </w:pPr>
    </w:p>
    <w:p w14:paraId="2D8D1B65" w14:textId="77777777" w:rsidR="003E0D54" w:rsidRDefault="003E0D54" w:rsidP="003E0D54">
      <w:pPr>
        <w:pStyle w:val="Rubrik3"/>
      </w:pPr>
      <w:bookmarkStart w:id="117" w:name="_Toc372034741"/>
      <w:bookmarkStart w:id="118" w:name="_Toc374962146"/>
      <w:r>
        <w:t>Version</w:t>
      </w:r>
      <w:bookmarkEnd w:id="117"/>
      <w:bookmarkEnd w:id="118"/>
    </w:p>
    <w:p w14:paraId="1960B4E8" w14:textId="77777777" w:rsidR="003E0D54" w:rsidRPr="00596CE9" w:rsidRDefault="003E0D54" w:rsidP="003E0D54">
      <w:r w:rsidRPr="00596CE9">
        <w:t>Versionen på detta kontrakt:</w:t>
      </w:r>
    </w:p>
    <w:p w14:paraId="2E08D923" w14:textId="77777777" w:rsidR="003E0D54" w:rsidRPr="003008C9" w:rsidRDefault="003E0D54" w:rsidP="003E0D54">
      <w:r w:rsidRPr="00596CE9">
        <w:t>1.0.</w:t>
      </w:r>
    </w:p>
    <w:p w14:paraId="247ED7AD" w14:textId="77777777" w:rsidR="003E0D54" w:rsidRPr="00C55071" w:rsidRDefault="003E0D54" w:rsidP="003E0D54"/>
    <w:p w14:paraId="3124D806" w14:textId="77777777" w:rsidR="003E0D54" w:rsidRDefault="003E0D54" w:rsidP="003E0D54">
      <w:pPr>
        <w:pStyle w:val="Rubrik3"/>
      </w:pPr>
      <w:bookmarkStart w:id="119" w:name="_Toc372034742"/>
      <w:bookmarkStart w:id="120" w:name="_Toc374962147"/>
      <w:r>
        <w:t>Fältregler</w:t>
      </w:r>
      <w:bookmarkEnd w:id="119"/>
      <w:bookmarkEnd w:id="120"/>
    </w:p>
    <w:p w14:paraId="6D801F4A" w14:textId="77777777" w:rsidR="003E0D54" w:rsidRDefault="003E0D54" w:rsidP="003E0D54">
      <w:r>
        <w:t xml:space="preserve">Nedanstående tabell beskriver varje element i begäran och svar. Har namnet en * finns ytterligare regler för detta element och beskrivs mer i detalj i stycket Regler. </w:t>
      </w:r>
    </w:p>
    <w:p w14:paraId="673D542A" w14:textId="77777777" w:rsidR="003E0D54" w:rsidRDefault="003E0D54" w:rsidP="003E0D5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3E0D54" w:rsidRPr="00C7011C" w14:paraId="78B5DDC3" w14:textId="77777777" w:rsidTr="00C2464A">
        <w:tc>
          <w:tcPr>
            <w:tcW w:w="2474" w:type="dxa"/>
            <w:shd w:val="clear" w:color="auto" w:fill="D9D9D9" w:themeFill="background1" w:themeFillShade="D9"/>
          </w:tcPr>
          <w:p w14:paraId="36D2B9E2" w14:textId="77777777" w:rsidR="003E0D54" w:rsidRPr="00C7011C" w:rsidRDefault="003E0D54" w:rsidP="00C2464A">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4D31D8C9" w14:textId="77777777" w:rsidR="003E0D54" w:rsidRPr="00C7011C" w:rsidRDefault="003E0D54" w:rsidP="00C2464A">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0C566E04" w14:textId="77777777" w:rsidR="003E0D54" w:rsidRPr="00C7011C" w:rsidRDefault="003E0D54" w:rsidP="00C2464A">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6AC73E81" w14:textId="77777777" w:rsidR="003E0D54" w:rsidRPr="00C7011C" w:rsidRDefault="003E0D54" w:rsidP="00C2464A">
            <w:pPr>
              <w:spacing w:before="40" w:after="40"/>
              <w:jc w:val="center"/>
              <w:rPr>
                <w:rFonts w:eastAsia="Batang"/>
                <w:b/>
                <w:szCs w:val="20"/>
              </w:rPr>
            </w:pPr>
            <w:r w:rsidRPr="00C7011C">
              <w:rPr>
                <w:rFonts w:eastAsia="Batang"/>
                <w:b/>
                <w:szCs w:val="20"/>
              </w:rPr>
              <w:t>Kardinalitet</w:t>
            </w:r>
          </w:p>
        </w:tc>
      </w:tr>
      <w:tr w:rsidR="003E0D54" w:rsidRPr="00C7011C" w14:paraId="07BB39D7" w14:textId="77777777" w:rsidTr="00C2464A">
        <w:tc>
          <w:tcPr>
            <w:tcW w:w="2474" w:type="dxa"/>
          </w:tcPr>
          <w:p w14:paraId="74096844" w14:textId="77777777" w:rsidR="003E0D54" w:rsidRPr="00C7011C" w:rsidRDefault="003E0D54" w:rsidP="00C2464A">
            <w:pPr>
              <w:spacing w:before="40" w:after="40"/>
              <w:rPr>
                <w:rFonts w:eastAsia="Batang"/>
                <w:b/>
                <w:szCs w:val="20"/>
              </w:rPr>
            </w:pPr>
            <w:r w:rsidRPr="00C7011C">
              <w:rPr>
                <w:rFonts w:eastAsia="Batang"/>
                <w:b/>
                <w:szCs w:val="20"/>
              </w:rPr>
              <w:t>Begäran</w:t>
            </w:r>
          </w:p>
        </w:tc>
        <w:tc>
          <w:tcPr>
            <w:tcW w:w="2506" w:type="dxa"/>
          </w:tcPr>
          <w:p w14:paraId="27F1DE3C" w14:textId="77777777" w:rsidR="003E0D54" w:rsidRPr="00C7011C" w:rsidRDefault="003E0D54" w:rsidP="00C2464A">
            <w:pPr>
              <w:spacing w:before="40" w:after="40"/>
              <w:rPr>
                <w:rFonts w:eastAsia="Batang"/>
                <w:szCs w:val="20"/>
              </w:rPr>
            </w:pPr>
          </w:p>
        </w:tc>
        <w:tc>
          <w:tcPr>
            <w:tcW w:w="2925" w:type="dxa"/>
          </w:tcPr>
          <w:p w14:paraId="04E75C12" w14:textId="77777777" w:rsidR="003E0D54" w:rsidRPr="00A4027B" w:rsidRDefault="003E0D54" w:rsidP="00C2464A">
            <w:pPr>
              <w:spacing w:before="40" w:after="40"/>
              <w:rPr>
                <w:rFonts w:eastAsia="Batang"/>
                <w:szCs w:val="20"/>
              </w:rPr>
            </w:pPr>
          </w:p>
        </w:tc>
        <w:tc>
          <w:tcPr>
            <w:tcW w:w="1617" w:type="dxa"/>
          </w:tcPr>
          <w:p w14:paraId="3AC3E1D3" w14:textId="77777777" w:rsidR="003E0D54" w:rsidRPr="00C7011C" w:rsidRDefault="003E0D54" w:rsidP="00C2464A">
            <w:pPr>
              <w:spacing w:before="40" w:after="40"/>
              <w:jc w:val="center"/>
              <w:rPr>
                <w:rFonts w:eastAsia="Batang"/>
                <w:szCs w:val="20"/>
              </w:rPr>
            </w:pPr>
          </w:p>
        </w:tc>
      </w:tr>
      <w:tr w:rsidR="003E0D54" w:rsidRPr="008345BA" w14:paraId="7A4ADE29" w14:textId="77777777" w:rsidTr="00C2464A">
        <w:tc>
          <w:tcPr>
            <w:tcW w:w="2474" w:type="dxa"/>
          </w:tcPr>
          <w:p w14:paraId="34A6ACF2" w14:textId="77777777" w:rsidR="003E0D54" w:rsidRPr="008345BA" w:rsidRDefault="003E0D54" w:rsidP="00C2464A">
            <w:pPr>
              <w:rPr>
                <w:szCs w:val="20"/>
              </w:rPr>
            </w:pPr>
            <w:r w:rsidRPr="008345BA">
              <w:rPr>
                <w:szCs w:val="20"/>
              </w:rPr>
              <w:t>patientId</w:t>
            </w:r>
            <w:r>
              <w:rPr>
                <w:szCs w:val="20"/>
              </w:rPr>
              <w:t>*</w:t>
            </w:r>
          </w:p>
        </w:tc>
        <w:tc>
          <w:tcPr>
            <w:tcW w:w="2506" w:type="dxa"/>
          </w:tcPr>
          <w:p w14:paraId="79459075" w14:textId="77777777" w:rsidR="003E0D54" w:rsidRPr="008345BA" w:rsidRDefault="003E0D54" w:rsidP="00C2464A">
            <w:pPr>
              <w:rPr>
                <w:szCs w:val="20"/>
              </w:rPr>
            </w:pPr>
            <w:r w:rsidRPr="008345BA">
              <w:rPr>
                <w:szCs w:val="20"/>
              </w:rPr>
              <w:t>IIType</w:t>
            </w:r>
          </w:p>
        </w:tc>
        <w:tc>
          <w:tcPr>
            <w:tcW w:w="2925" w:type="dxa"/>
          </w:tcPr>
          <w:p w14:paraId="7CC3E2D1" w14:textId="77777777" w:rsidR="003E0D54" w:rsidRDefault="003E0D54" w:rsidP="00C2464A">
            <w:pPr>
              <w:rPr>
                <w:szCs w:val="20"/>
              </w:rPr>
            </w:pPr>
            <w:r w:rsidRPr="008345BA">
              <w:rPr>
                <w:szCs w:val="20"/>
              </w:rPr>
              <w:t>Id för patienten.</w:t>
            </w:r>
          </w:p>
          <w:p w14:paraId="01E1781F" w14:textId="77777777" w:rsidR="003E0D54" w:rsidRPr="006F1801" w:rsidRDefault="003E0D54" w:rsidP="00C2464A">
            <w:pPr>
              <w:rPr>
                <w:szCs w:val="20"/>
              </w:rPr>
            </w:pPr>
            <w:r>
              <w:rPr>
                <w:b/>
                <w:szCs w:val="20"/>
              </w:rPr>
              <w:t>(Fält 1)</w:t>
            </w:r>
          </w:p>
        </w:tc>
        <w:tc>
          <w:tcPr>
            <w:tcW w:w="1617" w:type="dxa"/>
          </w:tcPr>
          <w:p w14:paraId="41C9EB0B" w14:textId="77777777" w:rsidR="003E0D54" w:rsidRPr="008345BA" w:rsidRDefault="003E0D54" w:rsidP="00C2464A">
            <w:pPr>
              <w:rPr>
                <w:szCs w:val="20"/>
              </w:rPr>
            </w:pPr>
            <w:r w:rsidRPr="008345BA">
              <w:rPr>
                <w:szCs w:val="20"/>
              </w:rPr>
              <w:t>1</w:t>
            </w:r>
          </w:p>
        </w:tc>
      </w:tr>
      <w:tr w:rsidR="003E0D54" w:rsidRPr="00FE0141" w14:paraId="7FB5E781" w14:textId="77777777" w:rsidTr="00C2464A">
        <w:tc>
          <w:tcPr>
            <w:tcW w:w="2474" w:type="dxa"/>
          </w:tcPr>
          <w:p w14:paraId="2539C195" w14:textId="77777777" w:rsidR="003E0D54" w:rsidRPr="00FE0141" w:rsidRDefault="003E0D54" w:rsidP="00C2464A">
            <w:pPr>
              <w:rPr>
                <w:i/>
                <w:szCs w:val="20"/>
              </w:rPr>
            </w:pPr>
            <w:r w:rsidRPr="00FE0141">
              <w:rPr>
                <w:i/>
                <w:szCs w:val="20"/>
              </w:rPr>
              <w:t>patientId.root</w:t>
            </w:r>
          </w:p>
        </w:tc>
        <w:tc>
          <w:tcPr>
            <w:tcW w:w="2506" w:type="dxa"/>
          </w:tcPr>
          <w:p w14:paraId="33C4402E" w14:textId="77777777" w:rsidR="003E0D54" w:rsidRPr="00FE0141" w:rsidRDefault="003E0D54" w:rsidP="00C2464A">
            <w:pPr>
              <w:rPr>
                <w:i/>
                <w:szCs w:val="20"/>
              </w:rPr>
            </w:pPr>
            <w:r w:rsidRPr="00FE0141">
              <w:rPr>
                <w:i/>
                <w:szCs w:val="20"/>
              </w:rPr>
              <w:t>String</w:t>
            </w:r>
          </w:p>
        </w:tc>
        <w:tc>
          <w:tcPr>
            <w:tcW w:w="2925" w:type="dxa"/>
          </w:tcPr>
          <w:p w14:paraId="0ADEF064" w14:textId="77777777" w:rsidR="003E0D54" w:rsidRPr="00FE0141" w:rsidRDefault="003E0D54" w:rsidP="00C2464A">
            <w:pPr>
              <w:rPr>
                <w:i/>
                <w:szCs w:val="20"/>
              </w:rPr>
            </w:pPr>
            <w:r w:rsidRPr="00FE0141">
              <w:rPr>
                <w:i/>
                <w:szCs w:val="20"/>
              </w:rPr>
              <w:t>KV OID för typ av identifierare:</w:t>
            </w:r>
          </w:p>
          <w:p w14:paraId="25B8F157" w14:textId="77777777" w:rsidR="003E0D54" w:rsidRPr="00FE0141" w:rsidRDefault="003E0D54" w:rsidP="00C2464A">
            <w:pPr>
              <w:rPr>
                <w:i/>
                <w:szCs w:val="20"/>
              </w:rPr>
            </w:pPr>
          </w:p>
          <w:p w14:paraId="430F553F" w14:textId="77777777" w:rsidR="003E0D54" w:rsidRPr="00FE0141" w:rsidRDefault="003E0D54" w:rsidP="00C2464A">
            <w:pPr>
              <w:rPr>
                <w:i/>
                <w:szCs w:val="20"/>
              </w:rPr>
            </w:pPr>
            <w:r w:rsidRPr="00FE0141">
              <w:rPr>
                <w:i/>
                <w:szCs w:val="20"/>
              </w:rPr>
              <w:t>För personnummer ska Skatteverkets pers</w:t>
            </w:r>
            <w:r>
              <w:rPr>
                <w:i/>
                <w:szCs w:val="20"/>
              </w:rPr>
              <w:t>onnummer (1.2.752.129.2.1.3.1).</w:t>
            </w:r>
          </w:p>
          <w:p w14:paraId="3E462608" w14:textId="77777777" w:rsidR="003E0D54" w:rsidRPr="00FE0141" w:rsidRDefault="003E0D54" w:rsidP="00C2464A">
            <w:pPr>
              <w:rPr>
                <w:i/>
                <w:szCs w:val="20"/>
              </w:rPr>
            </w:pPr>
            <w:r w:rsidRPr="00FE0141">
              <w:rPr>
                <w:i/>
                <w:szCs w:val="20"/>
              </w:rPr>
              <w:t>För samordningsnummer ska Skatteverkets samordnin</w:t>
            </w:r>
            <w:r>
              <w:rPr>
                <w:i/>
                <w:szCs w:val="20"/>
              </w:rPr>
              <w:t>gsnummer (1.2.752.129.2.1.3.3).</w:t>
            </w:r>
          </w:p>
          <w:p w14:paraId="242DDA13" w14:textId="77777777" w:rsidR="003E0D54" w:rsidRPr="00FE0141" w:rsidRDefault="003E0D54" w:rsidP="00C2464A">
            <w:pPr>
              <w:rPr>
                <w:i/>
                <w:szCs w:val="20"/>
              </w:rPr>
            </w:pPr>
            <w:r w:rsidRPr="00FE0141">
              <w:rPr>
                <w:i/>
                <w:szCs w:val="20"/>
              </w:rPr>
              <w:t>För nationella reservnummer (</w:t>
            </w:r>
            <w:r w:rsidRPr="00FE0141">
              <w:rPr>
                <w:i/>
              </w:rPr>
              <w:t>1.2.752.129.2.1.3.2).</w:t>
            </w:r>
          </w:p>
          <w:p w14:paraId="0E13C43A" w14:textId="1A4BB080" w:rsidR="003E0D54" w:rsidRPr="00FE0141" w:rsidRDefault="003E0D54" w:rsidP="00C2464A">
            <w:pPr>
              <w:rPr>
                <w:i/>
                <w:szCs w:val="20"/>
              </w:rPr>
            </w:pPr>
            <w:r w:rsidRPr="00FE0141">
              <w:rPr>
                <w:i/>
                <w:szCs w:val="20"/>
              </w:rPr>
              <w:t xml:space="preserve">För reservnummer används lokalt definierade </w:t>
            </w:r>
            <w:r w:rsidR="0003088B">
              <w:rPr>
                <w:i/>
                <w:szCs w:val="20"/>
              </w:rPr>
              <w:t>reservnumret</w:t>
            </w:r>
            <w:r w:rsidRPr="00FE0141">
              <w:rPr>
                <w:i/>
                <w:szCs w:val="20"/>
              </w:rPr>
              <w:t xml:space="preserve"> (1.2.752.97.3.1.3).</w:t>
            </w:r>
          </w:p>
        </w:tc>
        <w:tc>
          <w:tcPr>
            <w:tcW w:w="1617" w:type="dxa"/>
          </w:tcPr>
          <w:p w14:paraId="275B96D3" w14:textId="77777777" w:rsidR="003E0D54" w:rsidRPr="00FE0141" w:rsidRDefault="003E0D54" w:rsidP="00C2464A">
            <w:pPr>
              <w:rPr>
                <w:i/>
                <w:szCs w:val="20"/>
              </w:rPr>
            </w:pPr>
            <w:r w:rsidRPr="00FE0141">
              <w:rPr>
                <w:i/>
                <w:szCs w:val="20"/>
              </w:rPr>
              <w:t>1</w:t>
            </w:r>
          </w:p>
        </w:tc>
      </w:tr>
      <w:tr w:rsidR="003E0D54" w:rsidRPr="00FE0141" w14:paraId="34276AE5" w14:textId="77777777" w:rsidTr="00C2464A">
        <w:tc>
          <w:tcPr>
            <w:tcW w:w="2474" w:type="dxa"/>
          </w:tcPr>
          <w:p w14:paraId="007F2B51" w14:textId="77777777" w:rsidR="003E0D54" w:rsidRPr="00FE0141" w:rsidRDefault="003E0D54" w:rsidP="00C2464A">
            <w:pPr>
              <w:rPr>
                <w:i/>
                <w:szCs w:val="20"/>
              </w:rPr>
            </w:pPr>
            <w:r w:rsidRPr="00FE0141">
              <w:rPr>
                <w:i/>
                <w:szCs w:val="20"/>
              </w:rPr>
              <w:t>patientId.extension</w:t>
            </w:r>
          </w:p>
        </w:tc>
        <w:tc>
          <w:tcPr>
            <w:tcW w:w="2506" w:type="dxa"/>
          </w:tcPr>
          <w:p w14:paraId="29AD61D3" w14:textId="77777777" w:rsidR="003E0D54" w:rsidRPr="00FE0141" w:rsidRDefault="003E0D54" w:rsidP="00C2464A">
            <w:pPr>
              <w:rPr>
                <w:i/>
                <w:szCs w:val="20"/>
              </w:rPr>
            </w:pPr>
            <w:r w:rsidRPr="00FE0141">
              <w:rPr>
                <w:i/>
                <w:szCs w:val="20"/>
              </w:rPr>
              <w:t>String</w:t>
            </w:r>
          </w:p>
        </w:tc>
        <w:tc>
          <w:tcPr>
            <w:tcW w:w="2925" w:type="dxa"/>
          </w:tcPr>
          <w:p w14:paraId="7B8E933F" w14:textId="77777777" w:rsidR="003E0D54" w:rsidRDefault="003E0D54" w:rsidP="00C2464A">
            <w:pPr>
              <w:rPr>
                <w:i/>
                <w:szCs w:val="20"/>
              </w:rPr>
            </w:pPr>
            <w:r>
              <w:rPr>
                <w:i/>
                <w:szCs w:val="20"/>
              </w:rPr>
              <w:t>Personnummer/globalt reservnummer/</w:t>
            </w:r>
            <w:r w:rsidRPr="00FE0141">
              <w:rPr>
                <w:i/>
                <w:szCs w:val="20"/>
              </w:rPr>
              <w:t>samordningsnummer</w:t>
            </w:r>
            <w:r>
              <w:rPr>
                <w:i/>
                <w:szCs w:val="20"/>
              </w:rPr>
              <w:t>.</w:t>
            </w:r>
          </w:p>
          <w:p w14:paraId="27B3DB0D" w14:textId="77777777" w:rsidR="003E0D54" w:rsidRDefault="003E0D54" w:rsidP="00C2464A">
            <w:pPr>
              <w:rPr>
                <w:i/>
                <w:szCs w:val="20"/>
              </w:rPr>
            </w:pPr>
          </w:p>
          <w:p w14:paraId="39E74708" w14:textId="77777777" w:rsidR="003E0D54" w:rsidRPr="00FE0141" w:rsidRDefault="003E0D54" w:rsidP="00C2464A">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w:t>
            </w:r>
            <w:r w:rsidRPr="00AC5622">
              <w:rPr>
                <w:rFonts w:cs="Arial"/>
                <w:i/>
                <w:szCs w:val="20"/>
              </w:rPr>
              <w:lastRenderedPageBreak/>
              <w:t xml:space="preserve">i huvudklassen är unikt + ”:” + </w:t>
            </w:r>
            <w:r>
              <w:rPr>
                <w:rFonts w:cs="Arial"/>
                <w:i/>
                <w:szCs w:val="20"/>
              </w:rPr>
              <w:t>reservnummer</w:t>
            </w:r>
            <w:r w:rsidRPr="00AC5622">
              <w:rPr>
                <w:rFonts w:cs="Arial"/>
                <w:i/>
                <w:szCs w:val="20"/>
              </w:rPr>
              <w:t>.</w:t>
            </w:r>
          </w:p>
        </w:tc>
        <w:tc>
          <w:tcPr>
            <w:tcW w:w="1617" w:type="dxa"/>
          </w:tcPr>
          <w:p w14:paraId="789CD86B" w14:textId="77777777" w:rsidR="003E0D54" w:rsidRPr="00FE0141" w:rsidRDefault="003E0D54" w:rsidP="00C2464A">
            <w:pPr>
              <w:rPr>
                <w:i/>
                <w:szCs w:val="20"/>
              </w:rPr>
            </w:pPr>
            <w:r w:rsidRPr="00FE0141">
              <w:rPr>
                <w:i/>
                <w:szCs w:val="20"/>
              </w:rPr>
              <w:lastRenderedPageBreak/>
              <w:t>1</w:t>
            </w:r>
          </w:p>
        </w:tc>
      </w:tr>
      <w:tr w:rsidR="003E0D54" w:rsidRPr="008345BA" w14:paraId="5C0BF223" w14:textId="77777777" w:rsidTr="00C2464A">
        <w:tc>
          <w:tcPr>
            <w:tcW w:w="2474" w:type="dxa"/>
          </w:tcPr>
          <w:p w14:paraId="673CADED" w14:textId="77777777" w:rsidR="003E0D54" w:rsidRPr="008345BA" w:rsidRDefault="003E0D54" w:rsidP="00C2464A">
            <w:pPr>
              <w:rPr>
                <w:b/>
                <w:szCs w:val="20"/>
              </w:rPr>
            </w:pPr>
            <w:r w:rsidRPr="008345BA">
              <w:rPr>
                <w:szCs w:val="20"/>
              </w:rPr>
              <w:lastRenderedPageBreak/>
              <w:t>timePeriod</w:t>
            </w:r>
            <w:r>
              <w:rPr>
                <w:szCs w:val="20"/>
              </w:rPr>
              <w:t>*</w:t>
            </w:r>
          </w:p>
        </w:tc>
        <w:tc>
          <w:tcPr>
            <w:tcW w:w="2506" w:type="dxa"/>
          </w:tcPr>
          <w:p w14:paraId="1DE95C07" w14:textId="77777777" w:rsidR="003E0D54" w:rsidRPr="008345BA" w:rsidRDefault="003E0D54" w:rsidP="00C2464A">
            <w:pPr>
              <w:rPr>
                <w:szCs w:val="20"/>
              </w:rPr>
            </w:pPr>
            <w:r w:rsidRPr="008345BA">
              <w:rPr>
                <w:rFonts w:cs="Arial"/>
                <w:color w:val="000000"/>
                <w:szCs w:val="20"/>
                <w:highlight w:val="white"/>
                <w:lang w:eastAsia="sv-SE"/>
              </w:rPr>
              <w:t>TimePeriodType</w:t>
            </w:r>
          </w:p>
        </w:tc>
        <w:tc>
          <w:tcPr>
            <w:tcW w:w="2925" w:type="dxa"/>
          </w:tcPr>
          <w:p w14:paraId="1C7C46D8" w14:textId="77777777" w:rsidR="003E0D54" w:rsidRDefault="003E0D54" w:rsidP="00C2464A">
            <w:pPr>
              <w:rPr>
                <w:szCs w:val="20"/>
              </w:rPr>
            </w:pPr>
            <w:r w:rsidRPr="008345BA">
              <w:rPr>
                <w:szCs w:val="20"/>
              </w:rPr>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66B69F30" w14:textId="77777777" w:rsidR="003E0D54" w:rsidRPr="008345BA" w:rsidRDefault="003E0D54" w:rsidP="00C2464A">
            <w:pPr>
              <w:rPr>
                <w:szCs w:val="20"/>
              </w:rPr>
            </w:pPr>
          </w:p>
          <w:p w14:paraId="0705E2A9" w14:textId="77777777" w:rsidR="003E0D54" w:rsidRDefault="003E0D54" w:rsidP="00C2464A">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07D5284B" w14:textId="77777777" w:rsidR="003E0D54" w:rsidRPr="008345BA" w:rsidRDefault="003E0D54" w:rsidP="00C2464A">
            <w:pPr>
              <w:rPr>
                <w:szCs w:val="20"/>
              </w:rPr>
            </w:pPr>
            <w:r>
              <w:rPr>
                <w:szCs w:val="20"/>
              </w:rPr>
              <w:t>(</w:t>
            </w:r>
            <w:r>
              <w:rPr>
                <w:b/>
                <w:szCs w:val="20"/>
              </w:rPr>
              <w:t>Fält 1)</w:t>
            </w:r>
          </w:p>
        </w:tc>
        <w:tc>
          <w:tcPr>
            <w:tcW w:w="1617" w:type="dxa"/>
          </w:tcPr>
          <w:p w14:paraId="17776FE2" w14:textId="77777777" w:rsidR="003E0D54" w:rsidRPr="008345BA" w:rsidRDefault="003E0D54" w:rsidP="00C2464A">
            <w:pPr>
              <w:rPr>
                <w:szCs w:val="20"/>
              </w:rPr>
            </w:pPr>
            <w:r w:rsidRPr="008345BA">
              <w:rPr>
                <w:szCs w:val="20"/>
              </w:rPr>
              <w:t>0..1</w:t>
            </w:r>
          </w:p>
        </w:tc>
      </w:tr>
      <w:tr w:rsidR="003E0D54" w:rsidRPr="00FE0141" w14:paraId="71209015" w14:textId="77777777" w:rsidTr="00C2464A">
        <w:tc>
          <w:tcPr>
            <w:tcW w:w="2474" w:type="dxa"/>
          </w:tcPr>
          <w:p w14:paraId="51551C07" w14:textId="77777777" w:rsidR="003E0D54" w:rsidRPr="00FE0141" w:rsidRDefault="003E0D54" w:rsidP="00C2464A">
            <w:pPr>
              <w:rPr>
                <w:i/>
                <w:szCs w:val="20"/>
              </w:rPr>
            </w:pPr>
            <w:r w:rsidRPr="00FE0141">
              <w:rPr>
                <w:i/>
                <w:szCs w:val="20"/>
              </w:rPr>
              <w:t>timePeriod.start</w:t>
            </w:r>
          </w:p>
        </w:tc>
        <w:tc>
          <w:tcPr>
            <w:tcW w:w="2506" w:type="dxa"/>
          </w:tcPr>
          <w:p w14:paraId="49212749" w14:textId="77777777" w:rsidR="003E0D54" w:rsidRPr="00FE0141" w:rsidRDefault="003E0D54" w:rsidP="00C2464A">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17ED0732" w14:textId="77777777" w:rsidR="003E0D54" w:rsidRPr="0065250C" w:rsidRDefault="003E0D54" w:rsidP="00C2464A">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7B39BD50" w14:textId="77777777" w:rsidR="003E0D54" w:rsidRPr="00FE0141" w:rsidRDefault="003E0D54" w:rsidP="00C2464A">
            <w:pPr>
              <w:rPr>
                <w:i/>
                <w:szCs w:val="20"/>
              </w:rPr>
            </w:pPr>
            <w:r>
              <w:rPr>
                <w:i/>
                <w:szCs w:val="20"/>
              </w:rPr>
              <w:t>1</w:t>
            </w:r>
          </w:p>
        </w:tc>
      </w:tr>
      <w:tr w:rsidR="003E0D54" w:rsidRPr="00FE0141" w14:paraId="2C979D39" w14:textId="77777777" w:rsidTr="00C2464A">
        <w:tc>
          <w:tcPr>
            <w:tcW w:w="2474" w:type="dxa"/>
          </w:tcPr>
          <w:p w14:paraId="094476BC" w14:textId="77777777" w:rsidR="003E0D54" w:rsidRPr="00FE0141" w:rsidRDefault="003E0D54" w:rsidP="00C2464A">
            <w:pPr>
              <w:rPr>
                <w:i/>
                <w:szCs w:val="20"/>
              </w:rPr>
            </w:pPr>
            <w:r w:rsidRPr="00FE0141">
              <w:rPr>
                <w:i/>
                <w:szCs w:val="20"/>
              </w:rPr>
              <w:t>timePeriod.end</w:t>
            </w:r>
          </w:p>
        </w:tc>
        <w:tc>
          <w:tcPr>
            <w:tcW w:w="2506" w:type="dxa"/>
          </w:tcPr>
          <w:p w14:paraId="228BBC93" w14:textId="77777777" w:rsidR="003E0D54" w:rsidRPr="00FE0141" w:rsidRDefault="003E0D54" w:rsidP="00C2464A">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65CE28AB" w14:textId="77777777" w:rsidR="003E0D54" w:rsidRPr="0065250C" w:rsidRDefault="003E0D54" w:rsidP="00C2464A">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30FB1D16" w14:textId="77777777" w:rsidR="003E0D54" w:rsidRPr="00FE0141" w:rsidRDefault="003E0D54" w:rsidP="00C2464A">
            <w:pPr>
              <w:rPr>
                <w:i/>
                <w:szCs w:val="20"/>
              </w:rPr>
            </w:pPr>
            <w:r>
              <w:rPr>
                <w:i/>
                <w:szCs w:val="20"/>
              </w:rPr>
              <w:t>0..1</w:t>
            </w:r>
          </w:p>
        </w:tc>
      </w:tr>
      <w:tr w:rsidR="003E0D54" w:rsidRPr="00B75512" w14:paraId="594CC6BF" w14:textId="77777777" w:rsidTr="00C2464A">
        <w:tc>
          <w:tcPr>
            <w:tcW w:w="2474" w:type="dxa"/>
          </w:tcPr>
          <w:p w14:paraId="4F777171" w14:textId="77777777" w:rsidR="003E0D54" w:rsidRPr="00B75512" w:rsidRDefault="003E0D54" w:rsidP="00C2464A">
            <w:pPr>
              <w:rPr>
                <w:szCs w:val="20"/>
              </w:rPr>
            </w:pPr>
            <w:r>
              <w:rPr>
                <w:rFonts w:cs="Arial"/>
                <w:color w:val="000000"/>
                <w:szCs w:val="20"/>
                <w:highlight w:val="white"/>
                <w:lang w:eastAsia="sv-SE"/>
              </w:rPr>
              <w:t>measurement</w:t>
            </w:r>
            <w:r w:rsidRPr="00B75512">
              <w:rPr>
                <w:rFonts w:cs="Arial"/>
                <w:color w:val="000000"/>
                <w:szCs w:val="20"/>
                <w:highlight w:val="white"/>
                <w:lang w:eastAsia="sv-SE"/>
              </w:rPr>
              <w:t>Type</w:t>
            </w:r>
            <w:r>
              <w:rPr>
                <w:rFonts w:cs="Arial"/>
                <w:color w:val="000000"/>
                <w:szCs w:val="20"/>
                <w:lang w:eastAsia="sv-SE"/>
              </w:rPr>
              <w:t>*</w:t>
            </w:r>
          </w:p>
        </w:tc>
        <w:tc>
          <w:tcPr>
            <w:tcW w:w="2506" w:type="dxa"/>
          </w:tcPr>
          <w:p w14:paraId="3447DECF" w14:textId="77777777" w:rsidR="003E0D54" w:rsidRPr="00B75512" w:rsidRDefault="003E0D54" w:rsidP="00C2464A">
            <w:pPr>
              <w:rPr>
                <w:szCs w:val="20"/>
              </w:rPr>
            </w:pPr>
            <w:r w:rsidRPr="00B75512">
              <w:rPr>
                <w:szCs w:val="20"/>
              </w:rPr>
              <w:t>CVType</w:t>
            </w:r>
          </w:p>
        </w:tc>
        <w:tc>
          <w:tcPr>
            <w:tcW w:w="2925" w:type="dxa"/>
          </w:tcPr>
          <w:p w14:paraId="443B6E1C" w14:textId="2B5AA18A" w:rsidR="003E0D54" w:rsidRDefault="003E0D54" w:rsidP="00C2464A">
            <w:pPr>
              <w:rPr>
                <w:szCs w:val="20"/>
              </w:rPr>
            </w:pPr>
            <w:r w:rsidRPr="00E601DC">
              <w:rPr>
                <w:szCs w:val="20"/>
              </w:rPr>
              <w:t xml:space="preserve">Begränsning av sökning avseende mätvärdet till </w:t>
            </w:r>
            <w:r>
              <w:rPr>
                <w:szCs w:val="20"/>
              </w:rPr>
              <w:t>en viss</w:t>
            </w:r>
            <w:r w:rsidRPr="00E601DC">
              <w:rPr>
                <w:szCs w:val="20"/>
              </w:rPr>
              <w:t xml:space="preserve"> typ av värde som man vill titta närmare på.</w:t>
            </w:r>
            <w:r w:rsidR="0003088B">
              <w:rPr>
                <w:szCs w:val="20"/>
              </w:rPr>
              <w:t xml:space="preserve"> Exempelvis, diastoliskt blodtryck, vikt. </w:t>
            </w:r>
          </w:p>
          <w:p w14:paraId="36FC09E1" w14:textId="77777777" w:rsidR="003E0D54" w:rsidRPr="00E601DC" w:rsidRDefault="003E0D54" w:rsidP="00C2464A">
            <w:pPr>
              <w:rPr>
                <w:szCs w:val="20"/>
              </w:rPr>
            </w:pPr>
            <w:r>
              <w:rPr>
                <w:b/>
                <w:szCs w:val="20"/>
              </w:rPr>
              <w:t>(Fält 1)</w:t>
            </w:r>
          </w:p>
        </w:tc>
        <w:tc>
          <w:tcPr>
            <w:tcW w:w="1617" w:type="dxa"/>
          </w:tcPr>
          <w:p w14:paraId="7E13D12E" w14:textId="4BF0CEF5" w:rsidR="003E0D54" w:rsidRPr="00B75512" w:rsidRDefault="00B56724" w:rsidP="00C2464A">
            <w:pPr>
              <w:rPr>
                <w:szCs w:val="20"/>
              </w:rPr>
            </w:pPr>
            <w:r>
              <w:rPr>
                <w:szCs w:val="20"/>
              </w:rPr>
              <w:t>0..*</w:t>
            </w:r>
          </w:p>
        </w:tc>
      </w:tr>
      <w:tr w:rsidR="003E0D54" w:rsidRPr="0006788E" w14:paraId="50F7B419" w14:textId="77777777" w:rsidTr="00C2464A">
        <w:tc>
          <w:tcPr>
            <w:tcW w:w="2474" w:type="dxa"/>
            <w:tcBorders>
              <w:top w:val="single" w:sz="4" w:space="0" w:color="auto"/>
              <w:left w:val="single" w:sz="4" w:space="0" w:color="auto"/>
              <w:bottom w:val="single" w:sz="4" w:space="0" w:color="auto"/>
              <w:right w:val="single" w:sz="4" w:space="0" w:color="auto"/>
            </w:tcBorders>
          </w:tcPr>
          <w:p w14:paraId="71718319"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w:t>
            </w:r>
          </w:p>
        </w:tc>
        <w:tc>
          <w:tcPr>
            <w:tcW w:w="2506" w:type="dxa"/>
            <w:tcBorders>
              <w:top w:val="single" w:sz="4" w:space="0" w:color="auto"/>
              <w:left w:val="single" w:sz="4" w:space="0" w:color="auto"/>
              <w:bottom w:val="single" w:sz="4" w:space="0" w:color="auto"/>
              <w:right w:val="single" w:sz="4" w:space="0" w:color="auto"/>
            </w:tcBorders>
          </w:tcPr>
          <w:p w14:paraId="2ABF3DA2"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5AC4AE5" w14:textId="77777777" w:rsidR="003E0D54" w:rsidRPr="0006788E" w:rsidRDefault="003E0D54" w:rsidP="00C2464A">
            <w:pPr>
              <w:rPr>
                <w:i/>
                <w:szCs w:val="20"/>
              </w:rPr>
            </w:pPr>
            <w:r w:rsidRPr="0006788E">
              <w:rPr>
                <w:i/>
                <w:szCs w:val="20"/>
              </w:rPr>
              <w:t xml:space="preserve">Kod för </w:t>
            </w:r>
            <w:r>
              <w:rPr>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3DC1DAE7" w14:textId="77777777" w:rsidR="003E0D54" w:rsidRPr="0006788E" w:rsidRDefault="003E0D54" w:rsidP="00C2464A">
            <w:pPr>
              <w:rPr>
                <w:i/>
                <w:szCs w:val="20"/>
              </w:rPr>
            </w:pPr>
            <w:r w:rsidRPr="0006788E">
              <w:rPr>
                <w:i/>
                <w:szCs w:val="20"/>
              </w:rPr>
              <w:t>1</w:t>
            </w:r>
          </w:p>
        </w:tc>
      </w:tr>
      <w:tr w:rsidR="003E0D54" w:rsidRPr="0006788E" w14:paraId="70E9D181" w14:textId="77777777" w:rsidTr="00C2464A">
        <w:tc>
          <w:tcPr>
            <w:tcW w:w="2474" w:type="dxa"/>
            <w:tcBorders>
              <w:top w:val="single" w:sz="4" w:space="0" w:color="auto"/>
              <w:left w:val="single" w:sz="4" w:space="0" w:color="auto"/>
              <w:bottom w:val="single" w:sz="4" w:space="0" w:color="auto"/>
              <w:right w:val="single" w:sz="4" w:space="0" w:color="auto"/>
            </w:tcBorders>
          </w:tcPr>
          <w:p w14:paraId="49C4F74D"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measurementType.codeSystem</w:t>
            </w:r>
          </w:p>
        </w:tc>
        <w:tc>
          <w:tcPr>
            <w:tcW w:w="2506" w:type="dxa"/>
            <w:tcBorders>
              <w:top w:val="single" w:sz="4" w:space="0" w:color="auto"/>
              <w:left w:val="single" w:sz="4" w:space="0" w:color="auto"/>
              <w:bottom w:val="single" w:sz="4" w:space="0" w:color="auto"/>
              <w:right w:val="single" w:sz="4" w:space="0" w:color="auto"/>
            </w:tcBorders>
          </w:tcPr>
          <w:p w14:paraId="2450251C"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BC70D01" w14:textId="4C45F5AA" w:rsidR="003E0D54" w:rsidRPr="0006788E" w:rsidRDefault="003E0D54" w:rsidP="0003088B">
            <w:pPr>
              <w:rPr>
                <w:i/>
              </w:rPr>
            </w:pPr>
            <w:r w:rsidRPr="0006788E">
              <w:rPr>
                <w:i/>
                <w:szCs w:val="20"/>
              </w:rPr>
              <w:t xml:space="preserve">Kodsystem för angiven kod för typ av mätvärde. </w:t>
            </w:r>
          </w:p>
        </w:tc>
        <w:tc>
          <w:tcPr>
            <w:tcW w:w="1617" w:type="dxa"/>
            <w:tcBorders>
              <w:top w:val="single" w:sz="4" w:space="0" w:color="auto"/>
              <w:left w:val="single" w:sz="4" w:space="0" w:color="auto"/>
              <w:bottom w:val="single" w:sz="4" w:space="0" w:color="auto"/>
              <w:right w:val="single" w:sz="4" w:space="0" w:color="auto"/>
            </w:tcBorders>
          </w:tcPr>
          <w:p w14:paraId="5E4AA6B2" w14:textId="77777777" w:rsidR="003E0D54" w:rsidRPr="0006788E" w:rsidRDefault="003E0D54" w:rsidP="00C2464A">
            <w:pPr>
              <w:rPr>
                <w:i/>
                <w:szCs w:val="20"/>
              </w:rPr>
            </w:pPr>
            <w:r w:rsidRPr="0006788E">
              <w:rPr>
                <w:i/>
                <w:szCs w:val="20"/>
              </w:rPr>
              <w:t>1</w:t>
            </w:r>
          </w:p>
        </w:tc>
      </w:tr>
      <w:tr w:rsidR="003E0D54" w:rsidRPr="0006788E" w14:paraId="05365853" w14:textId="77777777" w:rsidTr="00C2464A">
        <w:tc>
          <w:tcPr>
            <w:tcW w:w="2474" w:type="dxa"/>
            <w:tcBorders>
              <w:top w:val="single" w:sz="4" w:space="0" w:color="auto"/>
              <w:left w:val="single" w:sz="4" w:space="0" w:color="auto"/>
              <w:bottom w:val="single" w:sz="4" w:space="0" w:color="auto"/>
              <w:right w:val="single" w:sz="4" w:space="0" w:color="auto"/>
            </w:tcBorders>
          </w:tcPr>
          <w:p w14:paraId="55172FB5"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measurementType.codeSystemName</w:t>
            </w:r>
          </w:p>
        </w:tc>
        <w:tc>
          <w:tcPr>
            <w:tcW w:w="2506" w:type="dxa"/>
            <w:tcBorders>
              <w:top w:val="single" w:sz="4" w:space="0" w:color="auto"/>
              <w:left w:val="single" w:sz="4" w:space="0" w:color="auto"/>
              <w:bottom w:val="single" w:sz="4" w:space="0" w:color="auto"/>
              <w:right w:val="single" w:sz="4" w:space="0" w:color="auto"/>
            </w:tcBorders>
          </w:tcPr>
          <w:p w14:paraId="758E17AE"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72F61C0" w14:textId="77777777" w:rsidR="003E0D54" w:rsidRPr="0006788E" w:rsidRDefault="003E0D54" w:rsidP="00C2464A">
            <w:pPr>
              <w:rPr>
                <w:i/>
                <w:szCs w:val="20"/>
              </w:rPr>
            </w:pPr>
            <w:r w:rsidRPr="0006788E">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FC5E030" w14:textId="77777777" w:rsidR="003E0D54" w:rsidRPr="0006788E" w:rsidRDefault="003E0D54" w:rsidP="00C2464A">
            <w:pPr>
              <w:rPr>
                <w:i/>
                <w:szCs w:val="20"/>
              </w:rPr>
            </w:pPr>
            <w:r w:rsidRPr="0006788E">
              <w:rPr>
                <w:i/>
                <w:szCs w:val="20"/>
              </w:rPr>
              <w:t>0..1</w:t>
            </w:r>
          </w:p>
        </w:tc>
      </w:tr>
      <w:tr w:rsidR="003E0D54" w:rsidRPr="0006788E" w14:paraId="0BB74A8F" w14:textId="77777777" w:rsidTr="00C2464A">
        <w:tc>
          <w:tcPr>
            <w:tcW w:w="2474" w:type="dxa"/>
            <w:tcBorders>
              <w:top w:val="single" w:sz="4" w:space="0" w:color="auto"/>
              <w:left w:val="single" w:sz="4" w:space="0" w:color="auto"/>
              <w:bottom w:val="single" w:sz="4" w:space="0" w:color="auto"/>
              <w:right w:val="single" w:sz="4" w:space="0" w:color="auto"/>
            </w:tcBorders>
          </w:tcPr>
          <w:p w14:paraId="10E71530"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measurementType.codeSystemVersion</w:t>
            </w:r>
          </w:p>
        </w:tc>
        <w:tc>
          <w:tcPr>
            <w:tcW w:w="2506" w:type="dxa"/>
            <w:tcBorders>
              <w:top w:val="single" w:sz="4" w:space="0" w:color="auto"/>
              <w:left w:val="single" w:sz="4" w:space="0" w:color="auto"/>
              <w:bottom w:val="single" w:sz="4" w:space="0" w:color="auto"/>
              <w:right w:val="single" w:sz="4" w:space="0" w:color="auto"/>
            </w:tcBorders>
          </w:tcPr>
          <w:p w14:paraId="0C248C49"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12688AF" w14:textId="77777777" w:rsidR="003E0D54" w:rsidRPr="0006788E" w:rsidRDefault="003E0D54" w:rsidP="00C2464A">
            <w:pPr>
              <w:rPr>
                <w:i/>
                <w:szCs w:val="20"/>
              </w:rPr>
            </w:pPr>
            <w:r w:rsidRPr="0006788E">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E569C4E" w14:textId="77777777" w:rsidR="003E0D54" w:rsidRPr="0006788E" w:rsidRDefault="003E0D54" w:rsidP="00C2464A">
            <w:pPr>
              <w:rPr>
                <w:i/>
                <w:szCs w:val="20"/>
              </w:rPr>
            </w:pPr>
            <w:r w:rsidRPr="0006788E">
              <w:rPr>
                <w:i/>
                <w:szCs w:val="20"/>
              </w:rPr>
              <w:t>0..1</w:t>
            </w:r>
          </w:p>
        </w:tc>
      </w:tr>
      <w:tr w:rsidR="003E0D54" w:rsidRPr="0006788E" w14:paraId="74A01695" w14:textId="77777777" w:rsidTr="00C2464A">
        <w:tc>
          <w:tcPr>
            <w:tcW w:w="2474" w:type="dxa"/>
            <w:tcBorders>
              <w:top w:val="single" w:sz="4" w:space="0" w:color="auto"/>
              <w:left w:val="single" w:sz="4" w:space="0" w:color="auto"/>
              <w:bottom w:val="single" w:sz="4" w:space="0" w:color="auto"/>
              <w:right w:val="single" w:sz="4" w:space="0" w:color="auto"/>
            </w:tcBorders>
          </w:tcPr>
          <w:p w14:paraId="11B40AEC"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measurementType.displayName</w:t>
            </w:r>
          </w:p>
        </w:tc>
        <w:tc>
          <w:tcPr>
            <w:tcW w:w="2506" w:type="dxa"/>
            <w:tcBorders>
              <w:top w:val="single" w:sz="4" w:space="0" w:color="auto"/>
              <w:left w:val="single" w:sz="4" w:space="0" w:color="auto"/>
              <w:bottom w:val="single" w:sz="4" w:space="0" w:color="auto"/>
              <w:right w:val="single" w:sz="4" w:space="0" w:color="auto"/>
            </w:tcBorders>
          </w:tcPr>
          <w:p w14:paraId="4313B156"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5871385" w14:textId="21BA3FA0" w:rsidR="003E0D54" w:rsidRPr="0006788E" w:rsidRDefault="003E0D54" w:rsidP="0003088B">
            <w:pPr>
              <w:rPr>
                <w:i/>
                <w:szCs w:val="20"/>
              </w:rPr>
            </w:pPr>
            <w:r w:rsidRPr="0006788E">
              <w:rPr>
                <w:i/>
                <w:szCs w:val="20"/>
              </w:rPr>
              <w:t xml:space="preserve">Textuell beskrivning av </w:t>
            </w:r>
            <w:r w:rsidR="0003088B">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0A04C902" w14:textId="77777777" w:rsidR="003E0D54" w:rsidRPr="0006788E" w:rsidRDefault="003E0D54" w:rsidP="00C2464A">
            <w:pPr>
              <w:rPr>
                <w:i/>
                <w:szCs w:val="20"/>
              </w:rPr>
            </w:pPr>
            <w:r w:rsidRPr="0006788E">
              <w:rPr>
                <w:i/>
                <w:szCs w:val="20"/>
              </w:rPr>
              <w:t>0..1</w:t>
            </w:r>
          </w:p>
        </w:tc>
      </w:tr>
      <w:tr w:rsidR="003E0D54" w:rsidRPr="008345BA" w14:paraId="707FAB88" w14:textId="77777777" w:rsidTr="00C2464A">
        <w:tc>
          <w:tcPr>
            <w:tcW w:w="2474" w:type="dxa"/>
          </w:tcPr>
          <w:p w14:paraId="3C8F4F8F" w14:textId="429DA910" w:rsidR="003E0D54" w:rsidRPr="008345BA" w:rsidRDefault="0068076A" w:rsidP="0068076A">
            <w:pPr>
              <w:rPr>
                <w:szCs w:val="20"/>
              </w:rPr>
            </w:pPr>
            <w:r>
              <w:rPr>
                <w:rFonts w:cs="Arial"/>
                <w:color w:val="000000"/>
                <w:szCs w:val="20"/>
                <w:lang w:eastAsia="sv-SE"/>
              </w:rPr>
              <w:t>MeasurementValue</w:t>
            </w:r>
            <w:r w:rsidR="003E0D54">
              <w:rPr>
                <w:rFonts w:cs="Arial"/>
                <w:color w:val="000000"/>
                <w:szCs w:val="20"/>
                <w:lang w:eastAsia="sv-SE"/>
              </w:rPr>
              <w:t>*</w:t>
            </w:r>
          </w:p>
        </w:tc>
        <w:tc>
          <w:tcPr>
            <w:tcW w:w="2506" w:type="dxa"/>
          </w:tcPr>
          <w:p w14:paraId="60EBFD7C" w14:textId="77777777" w:rsidR="003E0D54" w:rsidRPr="008345BA" w:rsidRDefault="003E0D54" w:rsidP="00C2464A">
            <w:pPr>
              <w:rPr>
                <w:szCs w:val="20"/>
              </w:rPr>
            </w:pPr>
            <w:r>
              <w:rPr>
                <w:szCs w:val="20"/>
              </w:rPr>
              <w:t>PQType</w:t>
            </w:r>
          </w:p>
        </w:tc>
        <w:tc>
          <w:tcPr>
            <w:tcW w:w="2925" w:type="dxa"/>
          </w:tcPr>
          <w:p w14:paraId="58686466" w14:textId="52CF0732" w:rsidR="003E0D54" w:rsidRDefault="003E0D54" w:rsidP="00C2464A">
            <w:pPr>
              <w:rPr>
                <w:rFonts w:eastAsia="Batang"/>
                <w:szCs w:val="20"/>
              </w:rPr>
            </w:pPr>
            <w:r w:rsidRPr="008345BA">
              <w:rPr>
                <w:szCs w:val="20"/>
              </w:rPr>
              <w:t xml:space="preserve">Begränsning av sökning </w:t>
            </w:r>
            <w:r w:rsidR="002A46D7">
              <w:rPr>
                <w:szCs w:val="20"/>
              </w:rPr>
              <w:t>till ett specifikt mätvärde</w:t>
            </w:r>
            <w:r>
              <w:rPr>
                <w:szCs w:val="20"/>
              </w:rPr>
              <w:t xml:space="preserve"> </w:t>
            </w:r>
            <w:r>
              <w:rPr>
                <w:rFonts w:eastAsia="Batang"/>
                <w:szCs w:val="20"/>
              </w:rPr>
              <w:t>value=”</w:t>
            </w:r>
            <w:r w:rsidRPr="0006003C">
              <w:rPr>
                <w:rFonts w:eastAsia="Batang"/>
                <w:szCs w:val="20"/>
              </w:rPr>
              <w:t xml:space="preserve">Mätetal mätt i enheten som anges av unit” unit=” Enhet enligt standard </w:t>
            </w:r>
            <w:r w:rsidRPr="00442F5C">
              <w:rPr>
                <w:rFonts w:eastAsia="Batang"/>
                <w:szCs w:val="20"/>
              </w:rPr>
              <w:t>http://unitsofmeasure.org/ucum.html</w:t>
            </w:r>
            <w:r w:rsidRPr="0006003C">
              <w:rPr>
                <w:rFonts w:eastAsia="Batang"/>
                <w:szCs w:val="20"/>
              </w:rPr>
              <w:t>”</w:t>
            </w:r>
          </w:p>
          <w:p w14:paraId="37E07B8A" w14:textId="77777777" w:rsidR="003E0D54" w:rsidRDefault="003E0D54" w:rsidP="00C2464A">
            <w:pPr>
              <w:rPr>
                <w:rFonts w:eastAsia="Batang"/>
                <w:szCs w:val="20"/>
              </w:rPr>
            </w:pPr>
          </w:p>
          <w:p w14:paraId="39F038D9" w14:textId="77777777" w:rsidR="003E0D54" w:rsidRDefault="003E0D54" w:rsidP="00C2464A">
            <w:pPr>
              <w:rPr>
                <w:szCs w:val="20"/>
                <w:lang w:val="en-US"/>
              </w:rPr>
            </w:pPr>
            <w:r w:rsidRPr="004E4018">
              <w:rPr>
                <w:szCs w:val="20"/>
                <w:lang w:val="en-US"/>
              </w:rPr>
              <w:lastRenderedPageBreak/>
              <w:t>T.ex. value=”80” unit=”TNE”</w:t>
            </w:r>
          </w:p>
          <w:p w14:paraId="4FC19CE5" w14:textId="77777777" w:rsidR="003E0D54" w:rsidRPr="004E4018" w:rsidRDefault="003E0D54" w:rsidP="00C2464A">
            <w:pPr>
              <w:rPr>
                <w:szCs w:val="20"/>
                <w:lang w:val="en-US"/>
              </w:rPr>
            </w:pPr>
            <w:r>
              <w:rPr>
                <w:b/>
                <w:szCs w:val="20"/>
              </w:rPr>
              <w:t>(Fält 1)</w:t>
            </w:r>
          </w:p>
        </w:tc>
        <w:tc>
          <w:tcPr>
            <w:tcW w:w="1617" w:type="dxa"/>
          </w:tcPr>
          <w:p w14:paraId="51ACE2A5" w14:textId="0C78F365" w:rsidR="003E0D54" w:rsidRPr="008345BA" w:rsidRDefault="0034664C" w:rsidP="00C2464A">
            <w:pPr>
              <w:rPr>
                <w:szCs w:val="20"/>
              </w:rPr>
            </w:pPr>
            <w:r>
              <w:rPr>
                <w:szCs w:val="20"/>
              </w:rPr>
              <w:lastRenderedPageBreak/>
              <w:t>0..*</w:t>
            </w:r>
          </w:p>
        </w:tc>
      </w:tr>
      <w:tr w:rsidR="003E0D54" w:rsidRPr="00DC7A38" w14:paraId="1F6949DD" w14:textId="77777777" w:rsidTr="00C2464A">
        <w:tc>
          <w:tcPr>
            <w:tcW w:w="2474" w:type="dxa"/>
            <w:tcBorders>
              <w:top w:val="single" w:sz="4" w:space="0" w:color="auto"/>
              <w:left w:val="single" w:sz="4" w:space="0" w:color="auto"/>
              <w:bottom w:val="single" w:sz="4" w:space="0" w:color="auto"/>
              <w:right w:val="single" w:sz="4" w:space="0" w:color="auto"/>
            </w:tcBorders>
          </w:tcPr>
          <w:p w14:paraId="6CE46735" w14:textId="22F52B96" w:rsidR="003E0D54" w:rsidRPr="00DC7A38" w:rsidRDefault="0068076A" w:rsidP="0068076A">
            <w:pPr>
              <w:rPr>
                <w:rFonts w:cs="Arial"/>
                <w:i/>
                <w:color w:val="000000"/>
                <w:szCs w:val="20"/>
                <w:lang w:eastAsia="sv-SE"/>
              </w:rPr>
            </w:pPr>
            <w:r>
              <w:rPr>
                <w:rFonts w:cs="Arial"/>
                <w:i/>
                <w:color w:val="000000"/>
                <w:szCs w:val="20"/>
                <w:lang w:eastAsia="sv-SE"/>
              </w:rPr>
              <w:lastRenderedPageBreak/>
              <w:t>measurementV</w:t>
            </w:r>
            <w:r w:rsidR="003E0D54" w:rsidRPr="00DC7A38">
              <w:rPr>
                <w:rFonts w:cs="Arial"/>
                <w:i/>
                <w:color w:val="000000"/>
                <w:szCs w:val="20"/>
                <w:lang w:eastAsia="sv-SE"/>
              </w:rPr>
              <w:t>alue.</w:t>
            </w:r>
            <w:r w:rsidR="00DD1325">
              <w:rPr>
                <w:rFonts w:cs="Arial"/>
                <w:i/>
                <w:color w:val="000000"/>
                <w:szCs w:val="20"/>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11583E30" w14:textId="475B1F47" w:rsidR="003E0D54" w:rsidRPr="00DC7A38" w:rsidRDefault="00DD1325" w:rsidP="00C2464A">
            <w:pPr>
              <w:rPr>
                <w:i/>
                <w:szCs w:val="20"/>
              </w:rPr>
            </w:pPr>
            <w:r>
              <w:rPr>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01567A81" w14:textId="1B875EF9" w:rsidR="003E0D54" w:rsidRPr="00DC7A38" w:rsidRDefault="00DD1325" w:rsidP="00C2464A">
            <w:pPr>
              <w:rPr>
                <w:i/>
                <w:szCs w:val="20"/>
              </w:rPr>
            </w:pPr>
            <w:r>
              <w:rPr>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6DA649C7" w14:textId="77777777" w:rsidR="003E0D54" w:rsidRPr="00DC7A38" w:rsidRDefault="003E0D54" w:rsidP="00C2464A">
            <w:pPr>
              <w:rPr>
                <w:i/>
                <w:szCs w:val="20"/>
              </w:rPr>
            </w:pPr>
            <w:r w:rsidRPr="00DC7A38">
              <w:rPr>
                <w:i/>
                <w:szCs w:val="20"/>
              </w:rPr>
              <w:t>1</w:t>
            </w:r>
          </w:p>
        </w:tc>
      </w:tr>
      <w:tr w:rsidR="003E0D54" w:rsidRPr="00DC7A38" w14:paraId="2E7FF3C3" w14:textId="77777777" w:rsidTr="00C2464A">
        <w:tc>
          <w:tcPr>
            <w:tcW w:w="2474" w:type="dxa"/>
            <w:tcBorders>
              <w:top w:val="single" w:sz="4" w:space="0" w:color="auto"/>
              <w:left w:val="single" w:sz="4" w:space="0" w:color="auto"/>
              <w:bottom w:val="single" w:sz="4" w:space="0" w:color="auto"/>
              <w:right w:val="single" w:sz="4" w:space="0" w:color="auto"/>
            </w:tcBorders>
          </w:tcPr>
          <w:p w14:paraId="254357F6" w14:textId="158D65D9" w:rsidR="003E0D54" w:rsidRPr="00DC7A38" w:rsidRDefault="0068076A" w:rsidP="00DD1325">
            <w:pPr>
              <w:rPr>
                <w:rFonts w:cs="Arial"/>
                <w:i/>
                <w:color w:val="000000"/>
                <w:szCs w:val="20"/>
                <w:lang w:eastAsia="sv-SE"/>
              </w:rPr>
            </w:pPr>
            <w:r>
              <w:rPr>
                <w:rFonts w:cs="Arial"/>
                <w:i/>
                <w:color w:val="000000"/>
                <w:szCs w:val="20"/>
                <w:lang w:eastAsia="sv-SE"/>
              </w:rPr>
              <w:t>measurementV</w:t>
            </w:r>
            <w:r w:rsidRPr="00DC7A38">
              <w:rPr>
                <w:rFonts w:cs="Arial"/>
                <w:i/>
                <w:color w:val="000000"/>
                <w:szCs w:val="20"/>
                <w:lang w:eastAsia="sv-SE"/>
              </w:rPr>
              <w:t>alue</w:t>
            </w:r>
            <w:r w:rsidR="003E0D54" w:rsidRPr="00DC7A38">
              <w:rPr>
                <w:rFonts w:cs="Arial"/>
                <w:i/>
                <w:color w:val="000000"/>
                <w:szCs w:val="20"/>
                <w:lang w:eastAsia="sv-SE"/>
              </w:rPr>
              <w:t>.</w:t>
            </w:r>
            <w:r w:rsidR="00DD1325">
              <w:rPr>
                <w:rFonts w:cs="Arial"/>
                <w:i/>
                <w:color w:val="000000"/>
                <w:szCs w:val="20"/>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23924672" w14:textId="410A19A2" w:rsidR="003E0D54" w:rsidRPr="00DC7A38" w:rsidRDefault="00DD1325" w:rsidP="00C2464A">
            <w:pPr>
              <w:rPr>
                <w:i/>
                <w:szCs w:val="20"/>
              </w:rPr>
            </w:pPr>
            <w:r>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0240ECE" w14:textId="340D5583" w:rsidR="003E0D54" w:rsidRPr="00C038EC" w:rsidRDefault="00F33F6B" w:rsidP="00C2464A">
            <w:pPr>
              <w:rPr>
                <w:i/>
                <w:szCs w:val="20"/>
              </w:rPr>
            </w:pPr>
            <w:r>
              <w:rPr>
                <w:i/>
                <w:szCs w:val="20"/>
              </w:rPr>
              <w:t xml:space="preserve">Här anges enheten. </w:t>
            </w:r>
          </w:p>
        </w:tc>
        <w:tc>
          <w:tcPr>
            <w:tcW w:w="1617" w:type="dxa"/>
            <w:tcBorders>
              <w:top w:val="single" w:sz="4" w:space="0" w:color="auto"/>
              <w:left w:val="single" w:sz="4" w:space="0" w:color="auto"/>
              <w:bottom w:val="single" w:sz="4" w:space="0" w:color="auto"/>
              <w:right w:val="single" w:sz="4" w:space="0" w:color="auto"/>
            </w:tcBorders>
          </w:tcPr>
          <w:p w14:paraId="5258AA09" w14:textId="77777777" w:rsidR="003E0D54" w:rsidRPr="00DC7A38" w:rsidRDefault="003E0D54" w:rsidP="00C2464A">
            <w:pPr>
              <w:rPr>
                <w:i/>
                <w:szCs w:val="20"/>
              </w:rPr>
            </w:pPr>
            <w:r w:rsidRPr="00DC7A38">
              <w:rPr>
                <w:i/>
                <w:szCs w:val="20"/>
              </w:rPr>
              <w:t>1</w:t>
            </w:r>
          </w:p>
        </w:tc>
      </w:tr>
      <w:tr w:rsidR="003E0D54" w:rsidRPr="00B75512" w14:paraId="271CD4DB" w14:textId="77777777" w:rsidTr="00C2464A">
        <w:tc>
          <w:tcPr>
            <w:tcW w:w="2474" w:type="dxa"/>
          </w:tcPr>
          <w:p w14:paraId="473A4FBC" w14:textId="77777777" w:rsidR="003E0D54" w:rsidRPr="00B75512" w:rsidRDefault="003E0D54" w:rsidP="00C2464A">
            <w:pPr>
              <w:rPr>
                <w:szCs w:val="20"/>
              </w:rPr>
            </w:pPr>
            <w:r>
              <w:rPr>
                <w:szCs w:val="20"/>
              </w:rPr>
              <w:t>measurementId</w:t>
            </w:r>
          </w:p>
        </w:tc>
        <w:tc>
          <w:tcPr>
            <w:tcW w:w="2506" w:type="dxa"/>
          </w:tcPr>
          <w:p w14:paraId="2311C43A" w14:textId="77777777" w:rsidR="003E0D54" w:rsidRPr="00B75512" w:rsidRDefault="003E0D54" w:rsidP="00C2464A">
            <w:pPr>
              <w:rPr>
                <w:szCs w:val="20"/>
              </w:rPr>
            </w:pPr>
            <w:r>
              <w:rPr>
                <w:szCs w:val="20"/>
              </w:rPr>
              <w:t>IIType</w:t>
            </w:r>
          </w:p>
        </w:tc>
        <w:tc>
          <w:tcPr>
            <w:tcW w:w="2925" w:type="dxa"/>
          </w:tcPr>
          <w:p w14:paraId="7BA1B23E" w14:textId="543A7BE3" w:rsidR="00DE5CA4" w:rsidRPr="00E601DC" w:rsidRDefault="003E0D54" w:rsidP="00DE5CA4">
            <w:pPr>
              <w:rPr>
                <w:szCs w:val="20"/>
              </w:rPr>
            </w:pPr>
            <w:r>
              <w:rPr>
                <w:szCs w:val="20"/>
              </w:rPr>
              <w:t xml:space="preserve">Används när man vill söka upp ett specifik mätvärde där ID och källsystem redan är känt. ID och källsystem kan komma tillkänna exempelvis när man redan mottagit information om något, men att den informationen refererar till ett specifik mätvärde. </w:t>
            </w:r>
          </w:p>
          <w:p w14:paraId="3D750ABB" w14:textId="5FC3DB7D" w:rsidR="003E0D54" w:rsidRPr="00E601DC" w:rsidRDefault="003E0D54" w:rsidP="00C2464A">
            <w:pPr>
              <w:rPr>
                <w:szCs w:val="20"/>
              </w:rPr>
            </w:pPr>
          </w:p>
        </w:tc>
        <w:tc>
          <w:tcPr>
            <w:tcW w:w="1617" w:type="dxa"/>
          </w:tcPr>
          <w:p w14:paraId="4E297290" w14:textId="5EDDAAB8" w:rsidR="003E0D54" w:rsidRPr="00B75512" w:rsidRDefault="00D9616B" w:rsidP="00C2464A">
            <w:pPr>
              <w:rPr>
                <w:szCs w:val="20"/>
              </w:rPr>
            </w:pPr>
            <w:r>
              <w:rPr>
                <w:szCs w:val="20"/>
              </w:rPr>
              <w:t>0..*</w:t>
            </w:r>
          </w:p>
        </w:tc>
      </w:tr>
      <w:tr w:rsidR="003E0D54" w:rsidRPr="00DC7A38" w14:paraId="25F5CD43" w14:textId="77777777" w:rsidTr="00C2464A">
        <w:tc>
          <w:tcPr>
            <w:tcW w:w="2474" w:type="dxa"/>
            <w:tcBorders>
              <w:top w:val="single" w:sz="4" w:space="0" w:color="auto"/>
              <w:left w:val="single" w:sz="4" w:space="0" w:color="auto"/>
              <w:bottom w:val="single" w:sz="4" w:space="0" w:color="auto"/>
              <w:right w:val="single" w:sz="4" w:space="0" w:color="auto"/>
            </w:tcBorders>
          </w:tcPr>
          <w:p w14:paraId="181EA788" w14:textId="77777777" w:rsidR="003E0D54" w:rsidRPr="00DC7A38" w:rsidRDefault="003E0D54" w:rsidP="00C2464A">
            <w:pPr>
              <w:rPr>
                <w:i/>
                <w:szCs w:val="20"/>
              </w:rPr>
            </w:pPr>
            <w:r w:rsidRPr="00DC7A38">
              <w:rPr>
                <w:i/>
                <w:szCs w:val="20"/>
              </w:rPr>
              <w:t>measurementId.root</w:t>
            </w:r>
          </w:p>
        </w:tc>
        <w:tc>
          <w:tcPr>
            <w:tcW w:w="2506" w:type="dxa"/>
            <w:tcBorders>
              <w:top w:val="single" w:sz="4" w:space="0" w:color="auto"/>
              <w:left w:val="single" w:sz="4" w:space="0" w:color="auto"/>
              <w:bottom w:val="single" w:sz="4" w:space="0" w:color="auto"/>
              <w:right w:val="single" w:sz="4" w:space="0" w:color="auto"/>
            </w:tcBorders>
          </w:tcPr>
          <w:p w14:paraId="6B0DDB4E" w14:textId="77777777" w:rsidR="003E0D54" w:rsidRPr="00DC7A38" w:rsidRDefault="003E0D54" w:rsidP="00C2464A">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A32372" w14:textId="77777777" w:rsidR="003E0D54" w:rsidRPr="00DC7A38" w:rsidRDefault="003E0D54" w:rsidP="00C2464A">
            <w:pPr>
              <w:rPr>
                <w:i/>
                <w:szCs w:val="20"/>
              </w:rPr>
            </w:pPr>
            <w:r w:rsidRPr="00DC7A38">
              <w:rPr>
                <w:i/>
                <w:szCs w:val="20"/>
              </w:rPr>
              <w:t>Root blir då</w:t>
            </w:r>
          </w:p>
          <w:p w14:paraId="4693734D" w14:textId="04903238" w:rsidR="003E0D54" w:rsidRPr="00DC7A38" w:rsidRDefault="003E0D54" w:rsidP="00DE5CA4">
            <w:pPr>
              <w:rPr>
                <w:i/>
                <w:szCs w:val="20"/>
              </w:rPr>
            </w:pPr>
            <w:r w:rsidRPr="00DC7A38">
              <w:rPr>
                <w:i/>
                <w:szCs w:val="20"/>
              </w:rPr>
              <w:t xml:space="preserve">nationell OID för lokala </w:t>
            </w:r>
            <w:r>
              <w:rPr>
                <w:i/>
                <w:szCs w:val="20"/>
              </w:rPr>
              <w:t>ID</w:t>
            </w:r>
            <w:r w:rsidRPr="00DC7A38">
              <w:rPr>
                <w:i/>
                <w:szCs w:val="20"/>
              </w:rPr>
              <w:t>:n: 1.2.752.129.2.1.</w:t>
            </w:r>
            <w:r w:rsidR="00DE5CA4">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21BB353B" w14:textId="77777777" w:rsidR="003E0D54" w:rsidRPr="00DC7A38" w:rsidRDefault="003E0D54" w:rsidP="00C2464A">
            <w:pPr>
              <w:rPr>
                <w:i/>
                <w:szCs w:val="20"/>
              </w:rPr>
            </w:pPr>
            <w:r w:rsidRPr="00DC7A38">
              <w:rPr>
                <w:i/>
                <w:szCs w:val="20"/>
              </w:rPr>
              <w:t>1</w:t>
            </w:r>
          </w:p>
        </w:tc>
      </w:tr>
      <w:tr w:rsidR="003E0D54" w:rsidRPr="00DC7A38" w14:paraId="5C378C07" w14:textId="77777777" w:rsidTr="00C2464A">
        <w:tc>
          <w:tcPr>
            <w:tcW w:w="2474" w:type="dxa"/>
            <w:tcBorders>
              <w:top w:val="single" w:sz="4" w:space="0" w:color="auto"/>
              <w:left w:val="single" w:sz="4" w:space="0" w:color="auto"/>
              <w:bottom w:val="single" w:sz="4" w:space="0" w:color="auto"/>
              <w:right w:val="single" w:sz="4" w:space="0" w:color="auto"/>
            </w:tcBorders>
          </w:tcPr>
          <w:p w14:paraId="61D038FD" w14:textId="77777777" w:rsidR="003E0D54" w:rsidRPr="00DC7A38" w:rsidRDefault="003E0D54" w:rsidP="00C2464A">
            <w:pPr>
              <w:rPr>
                <w:i/>
                <w:szCs w:val="20"/>
              </w:rPr>
            </w:pPr>
            <w:r w:rsidRPr="00DC7A38">
              <w:rPr>
                <w:i/>
                <w:szCs w:val="20"/>
              </w:rPr>
              <w:t>measurementId.extension</w:t>
            </w:r>
          </w:p>
        </w:tc>
        <w:tc>
          <w:tcPr>
            <w:tcW w:w="2506" w:type="dxa"/>
            <w:tcBorders>
              <w:top w:val="single" w:sz="4" w:space="0" w:color="auto"/>
              <w:left w:val="single" w:sz="4" w:space="0" w:color="auto"/>
              <w:bottom w:val="single" w:sz="4" w:space="0" w:color="auto"/>
              <w:right w:val="single" w:sz="4" w:space="0" w:color="auto"/>
            </w:tcBorders>
          </w:tcPr>
          <w:p w14:paraId="0C271DDA" w14:textId="77777777" w:rsidR="003E0D54" w:rsidRPr="00DC7A38" w:rsidRDefault="003E0D54" w:rsidP="00C2464A">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B0E2CD" w14:textId="77777777" w:rsidR="003E0D54" w:rsidRPr="00DC7A38" w:rsidRDefault="003E0D54" w:rsidP="00C2464A">
            <w:pPr>
              <w:rPr>
                <w:i/>
                <w:szCs w:val="20"/>
              </w:rPr>
            </w:pPr>
            <w:r w:rsidRPr="00DC7A38">
              <w:rPr>
                <w:i/>
                <w:szCs w:val="20"/>
              </w:rPr>
              <w:t>Extension sätts till HSA-id för det system inom vilket measurementId är unikt + ”:” + själva ID.</w:t>
            </w:r>
          </w:p>
        </w:tc>
        <w:tc>
          <w:tcPr>
            <w:tcW w:w="1617" w:type="dxa"/>
            <w:tcBorders>
              <w:top w:val="single" w:sz="4" w:space="0" w:color="auto"/>
              <w:left w:val="single" w:sz="4" w:space="0" w:color="auto"/>
              <w:bottom w:val="single" w:sz="4" w:space="0" w:color="auto"/>
              <w:right w:val="single" w:sz="4" w:space="0" w:color="auto"/>
            </w:tcBorders>
          </w:tcPr>
          <w:p w14:paraId="43F9AB90" w14:textId="77777777" w:rsidR="003E0D54" w:rsidRPr="00DC7A38" w:rsidRDefault="003E0D54" w:rsidP="00C2464A">
            <w:pPr>
              <w:rPr>
                <w:i/>
                <w:szCs w:val="20"/>
              </w:rPr>
            </w:pPr>
            <w:r w:rsidRPr="00DC7A38">
              <w:rPr>
                <w:i/>
                <w:szCs w:val="20"/>
              </w:rPr>
              <w:t>1</w:t>
            </w:r>
          </w:p>
        </w:tc>
      </w:tr>
      <w:tr w:rsidR="003E0D54" w:rsidRPr="008345BA" w14:paraId="21F65A85" w14:textId="77777777" w:rsidTr="00C2464A">
        <w:tc>
          <w:tcPr>
            <w:tcW w:w="2474" w:type="dxa"/>
          </w:tcPr>
          <w:p w14:paraId="5A03C4C7" w14:textId="77777777" w:rsidR="003E0D54" w:rsidRPr="008345BA" w:rsidRDefault="003E0D54" w:rsidP="00C2464A">
            <w:pPr>
              <w:rPr>
                <w:rFonts w:cs="Arial"/>
                <w:color w:val="000000"/>
                <w:lang w:eastAsia="sv-SE"/>
              </w:rPr>
            </w:pPr>
            <w:r>
              <w:rPr>
                <w:rFonts w:cs="Arial"/>
                <w:color w:val="000000"/>
                <w:lang w:eastAsia="sv-SE"/>
              </w:rPr>
              <w:t>sourceSystemId</w:t>
            </w:r>
          </w:p>
        </w:tc>
        <w:tc>
          <w:tcPr>
            <w:tcW w:w="2506" w:type="dxa"/>
          </w:tcPr>
          <w:p w14:paraId="5DA0F722" w14:textId="77777777" w:rsidR="003E0D54" w:rsidRPr="008345BA" w:rsidRDefault="003E0D54" w:rsidP="00C2464A">
            <w:r>
              <w:t>IIType</w:t>
            </w:r>
          </w:p>
        </w:tc>
        <w:tc>
          <w:tcPr>
            <w:tcW w:w="2925" w:type="dxa"/>
          </w:tcPr>
          <w:p w14:paraId="0335C253" w14:textId="77777777" w:rsidR="003E0D54" w:rsidRPr="008345BA" w:rsidRDefault="003E0D54" w:rsidP="00C2464A">
            <w:r>
              <w:t xml:space="preserve">Används när man vill söka upp ett specifikt källsystem </w:t>
            </w:r>
          </w:p>
        </w:tc>
        <w:tc>
          <w:tcPr>
            <w:tcW w:w="1617" w:type="dxa"/>
          </w:tcPr>
          <w:p w14:paraId="406C9E01" w14:textId="77777777" w:rsidR="003E0D54" w:rsidRPr="008345BA" w:rsidRDefault="003E0D54" w:rsidP="00C2464A">
            <w:r>
              <w:t>0..1</w:t>
            </w:r>
          </w:p>
        </w:tc>
      </w:tr>
      <w:tr w:rsidR="003E0D54" w:rsidRPr="00DF4942" w14:paraId="495F63F0" w14:textId="77777777" w:rsidTr="00C2464A">
        <w:tc>
          <w:tcPr>
            <w:tcW w:w="2474" w:type="dxa"/>
            <w:tcBorders>
              <w:top w:val="single" w:sz="4" w:space="0" w:color="auto"/>
              <w:left w:val="single" w:sz="4" w:space="0" w:color="auto"/>
              <w:bottom w:val="single" w:sz="4" w:space="0" w:color="auto"/>
              <w:right w:val="single" w:sz="4" w:space="0" w:color="auto"/>
            </w:tcBorders>
          </w:tcPr>
          <w:p w14:paraId="02FB55BF" w14:textId="77777777" w:rsidR="003E0D54" w:rsidRPr="00DF4942" w:rsidRDefault="003E0D54" w:rsidP="00C2464A">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F15210D" w14:textId="77777777" w:rsidR="003E0D54" w:rsidRPr="00DF4942" w:rsidRDefault="003E0D54" w:rsidP="00C2464A">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68A1F76B" w14:textId="77777777" w:rsidR="003E0D54" w:rsidRPr="00DF4942" w:rsidRDefault="003E0D54" w:rsidP="00C2464A">
            <w:pPr>
              <w:rPr>
                <w:rFonts w:cs="Arial"/>
                <w:i/>
              </w:rPr>
            </w:pPr>
            <w:r w:rsidRPr="00DF4942">
              <w:rPr>
                <w:rFonts w:cs="Arial"/>
                <w:i/>
              </w:rPr>
              <w:t>Root blir då</w:t>
            </w:r>
          </w:p>
          <w:p w14:paraId="289DB2D7" w14:textId="3AD63C98" w:rsidR="003E0D54" w:rsidRPr="00DF4942" w:rsidRDefault="00DE5CA4" w:rsidP="00C2464A">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4E2BC52" w14:textId="77777777" w:rsidR="003E0D54" w:rsidRPr="00DF4942" w:rsidRDefault="003E0D54" w:rsidP="00C2464A">
            <w:pPr>
              <w:rPr>
                <w:i/>
              </w:rPr>
            </w:pPr>
            <w:r w:rsidRPr="00DF4942">
              <w:rPr>
                <w:i/>
              </w:rPr>
              <w:t>1</w:t>
            </w:r>
          </w:p>
        </w:tc>
      </w:tr>
      <w:tr w:rsidR="003E0D54" w:rsidRPr="00DF4942" w14:paraId="71142D8A" w14:textId="77777777" w:rsidTr="00C2464A">
        <w:tc>
          <w:tcPr>
            <w:tcW w:w="2474" w:type="dxa"/>
            <w:tcBorders>
              <w:top w:val="single" w:sz="4" w:space="0" w:color="auto"/>
              <w:left w:val="single" w:sz="4" w:space="0" w:color="auto"/>
              <w:bottom w:val="single" w:sz="4" w:space="0" w:color="auto"/>
              <w:right w:val="single" w:sz="4" w:space="0" w:color="auto"/>
            </w:tcBorders>
          </w:tcPr>
          <w:p w14:paraId="6B89D955" w14:textId="77777777" w:rsidR="003E0D54" w:rsidRPr="00DF4942" w:rsidRDefault="003E0D54" w:rsidP="00C2464A">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2638858" w14:textId="77777777" w:rsidR="003E0D54" w:rsidRPr="00DF4942" w:rsidRDefault="003E0D54" w:rsidP="00C2464A">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5F725230" w14:textId="77777777" w:rsidR="003E0D54" w:rsidRPr="00DF4942" w:rsidRDefault="003E0D54" w:rsidP="00C2464A">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FC7DA72" w14:textId="77777777" w:rsidR="003E0D54" w:rsidRPr="00DF4942" w:rsidRDefault="003E0D54" w:rsidP="00C2464A">
            <w:pPr>
              <w:rPr>
                <w:i/>
              </w:rPr>
            </w:pPr>
            <w:r w:rsidRPr="00DF4942">
              <w:rPr>
                <w:i/>
              </w:rPr>
              <w:t>1</w:t>
            </w:r>
          </w:p>
        </w:tc>
      </w:tr>
      <w:tr w:rsidR="008204A4" w:rsidRPr="008345BA" w14:paraId="48798C0C" w14:textId="77777777" w:rsidTr="001D6CA0">
        <w:tc>
          <w:tcPr>
            <w:tcW w:w="2474" w:type="dxa"/>
          </w:tcPr>
          <w:p w14:paraId="3A9B3907" w14:textId="77777777" w:rsidR="008204A4" w:rsidRPr="008345BA" w:rsidRDefault="008204A4" w:rsidP="001D6CA0">
            <w:pPr>
              <w:rPr>
                <w:rFonts w:cs="Arial"/>
                <w:color w:val="000000"/>
                <w:lang w:eastAsia="sv-SE"/>
              </w:rPr>
            </w:pPr>
            <w:r>
              <w:rPr>
                <w:rFonts w:cs="Arial"/>
                <w:color w:val="000000"/>
                <w:lang w:eastAsia="sv-SE"/>
              </w:rPr>
              <w:t>careGiverId</w:t>
            </w:r>
          </w:p>
        </w:tc>
        <w:tc>
          <w:tcPr>
            <w:tcW w:w="2506" w:type="dxa"/>
          </w:tcPr>
          <w:p w14:paraId="6FE79F63" w14:textId="77777777" w:rsidR="008204A4" w:rsidRPr="008345BA" w:rsidRDefault="008204A4" w:rsidP="001D6CA0">
            <w:r>
              <w:t>IIType</w:t>
            </w:r>
          </w:p>
        </w:tc>
        <w:tc>
          <w:tcPr>
            <w:tcW w:w="2925" w:type="dxa"/>
          </w:tcPr>
          <w:p w14:paraId="23DA9965" w14:textId="77777777" w:rsidR="008204A4" w:rsidRPr="008345BA" w:rsidRDefault="008204A4" w:rsidP="001D6CA0">
            <w:r>
              <w:t xml:space="preserve">Används när man vill söka upp en specifik vårdgivare </w:t>
            </w:r>
          </w:p>
        </w:tc>
        <w:tc>
          <w:tcPr>
            <w:tcW w:w="1617" w:type="dxa"/>
          </w:tcPr>
          <w:p w14:paraId="143B780F" w14:textId="77777777" w:rsidR="008204A4" w:rsidRPr="008345BA" w:rsidRDefault="008204A4" w:rsidP="001D6CA0">
            <w:r>
              <w:t>0..1</w:t>
            </w:r>
          </w:p>
        </w:tc>
      </w:tr>
      <w:tr w:rsidR="008204A4" w:rsidRPr="00DF4942" w14:paraId="0FFB8A04" w14:textId="77777777" w:rsidTr="001D6CA0">
        <w:tc>
          <w:tcPr>
            <w:tcW w:w="2474" w:type="dxa"/>
            <w:tcBorders>
              <w:top w:val="single" w:sz="4" w:space="0" w:color="auto"/>
              <w:left w:val="single" w:sz="4" w:space="0" w:color="auto"/>
              <w:bottom w:val="single" w:sz="4" w:space="0" w:color="auto"/>
              <w:right w:val="single" w:sz="4" w:space="0" w:color="auto"/>
            </w:tcBorders>
          </w:tcPr>
          <w:p w14:paraId="79FE95D4" w14:textId="77777777" w:rsidR="008204A4" w:rsidRPr="00DF4942" w:rsidRDefault="008204A4" w:rsidP="001D6CA0">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36C6CE51" w14:textId="77777777" w:rsidR="008204A4" w:rsidRPr="00DF4942" w:rsidRDefault="008204A4" w:rsidP="001D6CA0">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3E5CD46" w14:textId="77777777" w:rsidR="008204A4" w:rsidRPr="00DF4942" w:rsidRDefault="008204A4" w:rsidP="001D6CA0">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2200B3B9" w14:textId="77777777" w:rsidR="008204A4" w:rsidRPr="00DF4942" w:rsidRDefault="008204A4" w:rsidP="001D6CA0">
            <w:pPr>
              <w:rPr>
                <w:i/>
              </w:rPr>
            </w:pPr>
            <w:r w:rsidRPr="00DF4942">
              <w:rPr>
                <w:i/>
              </w:rPr>
              <w:t>1</w:t>
            </w:r>
          </w:p>
        </w:tc>
      </w:tr>
      <w:tr w:rsidR="008204A4" w:rsidRPr="00DF4942" w14:paraId="29167436" w14:textId="77777777" w:rsidTr="001D6CA0">
        <w:tc>
          <w:tcPr>
            <w:tcW w:w="2474" w:type="dxa"/>
            <w:tcBorders>
              <w:top w:val="single" w:sz="4" w:space="0" w:color="auto"/>
              <w:left w:val="single" w:sz="4" w:space="0" w:color="auto"/>
              <w:bottom w:val="single" w:sz="4" w:space="0" w:color="auto"/>
              <w:right w:val="single" w:sz="4" w:space="0" w:color="auto"/>
            </w:tcBorders>
          </w:tcPr>
          <w:p w14:paraId="3FEA6BB5" w14:textId="77777777" w:rsidR="008204A4" w:rsidRPr="00DF4942" w:rsidRDefault="008204A4" w:rsidP="001D6CA0">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1F32D7B2" w14:textId="77777777" w:rsidR="008204A4" w:rsidRPr="00DF4942" w:rsidRDefault="008204A4" w:rsidP="001D6CA0">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7C899270" w14:textId="77777777" w:rsidR="008204A4" w:rsidRPr="00DF4942" w:rsidRDefault="008204A4" w:rsidP="001D6CA0">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44C3DD88" w14:textId="77777777" w:rsidR="008204A4" w:rsidRPr="00DF4942" w:rsidRDefault="008204A4" w:rsidP="001D6CA0">
            <w:pPr>
              <w:rPr>
                <w:i/>
              </w:rPr>
            </w:pPr>
            <w:r w:rsidRPr="00DF4942">
              <w:rPr>
                <w:i/>
              </w:rPr>
              <w:t>1</w:t>
            </w:r>
          </w:p>
        </w:tc>
      </w:tr>
      <w:tr w:rsidR="003E0D54" w:rsidRPr="008345BA" w14:paraId="073143F2" w14:textId="77777777" w:rsidTr="00C2464A">
        <w:tc>
          <w:tcPr>
            <w:tcW w:w="2474" w:type="dxa"/>
          </w:tcPr>
          <w:p w14:paraId="2E23F714" w14:textId="77777777" w:rsidR="003E0D54" w:rsidRPr="008345BA" w:rsidRDefault="003E0D54" w:rsidP="00C2464A">
            <w:r>
              <w:rPr>
                <w:lang w:eastAsia="sv-SE"/>
              </w:rPr>
              <w:t>careUnitI</w:t>
            </w:r>
            <w:r w:rsidRPr="008345BA">
              <w:rPr>
                <w:lang w:eastAsia="sv-SE"/>
              </w:rPr>
              <w:t>d</w:t>
            </w:r>
          </w:p>
        </w:tc>
        <w:tc>
          <w:tcPr>
            <w:tcW w:w="2506" w:type="dxa"/>
          </w:tcPr>
          <w:p w14:paraId="34CA7C21" w14:textId="77777777" w:rsidR="003E0D54" w:rsidRPr="008345BA" w:rsidRDefault="003E0D54" w:rsidP="00C2464A">
            <w:r w:rsidRPr="008345BA">
              <w:t>IIType</w:t>
            </w:r>
          </w:p>
        </w:tc>
        <w:tc>
          <w:tcPr>
            <w:tcW w:w="2925" w:type="dxa"/>
          </w:tcPr>
          <w:p w14:paraId="58B3F73E" w14:textId="4DE9C340" w:rsidR="003E0D54" w:rsidRPr="0028093A" w:rsidRDefault="003E0D54" w:rsidP="0003088B">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tc>
        <w:tc>
          <w:tcPr>
            <w:tcW w:w="1617" w:type="dxa"/>
          </w:tcPr>
          <w:p w14:paraId="0B20DFAA" w14:textId="77777777" w:rsidR="003E0D54" w:rsidRPr="008345BA" w:rsidRDefault="003E0D54" w:rsidP="00C2464A">
            <w:r>
              <w:t>0..1</w:t>
            </w:r>
          </w:p>
        </w:tc>
      </w:tr>
      <w:tr w:rsidR="003E0D54" w:rsidRPr="0012437B" w14:paraId="284EE6BB" w14:textId="77777777" w:rsidTr="00C2464A">
        <w:tc>
          <w:tcPr>
            <w:tcW w:w="2474" w:type="dxa"/>
            <w:tcBorders>
              <w:top w:val="single" w:sz="4" w:space="0" w:color="auto"/>
              <w:left w:val="single" w:sz="4" w:space="0" w:color="auto"/>
              <w:bottom w:val="single" w:sz="4" w:space="0" w:color="auto"/>
              <w:right w:val="single" w:sz="4" w:space="0" w:color="auto"/>
            </w:tcBorders>
          </w:tcPr>
          <w:p w14:paraId="08083D76" w14:textId="77777777" w:rsidR="003E0D54" w:rsidRPr="0012437B" w:rsidRDefault="003E0D54" w:rsidP="00C2464A">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3F2A813A" w14:textId="77777777" w:rsidR="003E0D54" w:rsidRPr="0012437B" w:rsidRDefault="003E0D54" w:rsidP="00C2464A">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CAC7219" w14:textId="77777777" w:rsidR="003E0D54" w:rsidRPr="0012437B" w:rsidRDefault="003E0D54" w:rsidP="00C2464A">
            <w:pPr>
              <w:rPr>
                <w:rFonts w:cs="Arial"/>
                <w:i/>
              </w:rPr>
            </w:pPr>
            <w:r w:rsidRPr="0012437B">
              <w:rPr>
                <w:rFonts w:cs="Arial"/>
                <w:i/>
              </w:rPr>
              <w:t>Root blir då</w:t>
            </w:r>
          </w:p>
          <w:p w14:paraId="5EA215BA" w14:textId="5DE3F299" w:rsidR="003E0D54" w:rsidRPr="0012437B" w:rsidRDefault="00DE5CA4" w:rsidP="00C2464A">
            <w:pPr>
              <w:rPr>
                <w:rFonts w:cs="Arial"/>
                <w:i/>
              </w:rPr>
            </w:pPr>
            <w:r>
              <w:rPr>
                <w:rFonts w:cs="Arial"/>
                <w:i/>
              </w:rPr>
              <w:t xml:space="preserve">OID för HSA-id: </w:t>
            </w:r>
            <w:r>
              <w:rPr>
                <w:rFonts w:cs="Arial"/>
                <w:i/>
              </w:rPr>
              <w:lastRenderedPageBreak/>
              <w:t>1.2.752.129.2.1.4.1</w:t>
            </w:r>
          </w:p>
        </w:tc>
        <w:tc>
          <w:tcPr>
            <w:tcW w:w="1617" w:type="dxa"/>
            <w:tcBorders>
              <w:top w:val="single" w:sz="4" w:space="0" w:color="auto"/>
              <w:left w:val="single" w:sz="4" w:space="0" w:color="auto"/>
              <w:bottom w:val="single" w:sz="4" w:space="0" w:color="auto"/>
              <w:right w:val="single" w:sz="4" w:space="0" w:color="auto"/>
            </w:tcBorders>
          </w:tcPr>
          <w:p w14:paraId="0B2868F3" w14:textId="77777777" w:rsidR="003E0D54" w:rsidRPr="0012437B" w:rsidRDefault="003E0D54" w:rsidP="00C2464A">
            <w:pPr>
              <w:rPr>
                <w:i/>
              </w:rPr>
            </w:pPr>
            <w:r w:rsidRPr="0012437B">
              <w:rPr>
                <w:i/>
              </w:rPr>
              <w:lastRenderedPageBreak/>
              <w:t>1</w:t>
            </w:r>
          </w:p>
        </w:tc>
      </w:tr>
      <w:tr w:rsidR="003E0D54" w:rsidRPr="0012437B" w14:paraId="530C9E3F" w14:textId="77777777" w:rsidTr="00C2464A">
        <w:tc>
          <w:tcPr>
            <w:tcW w:w="2474" w:type="dxa"/>
            <w:tcBorders>
              <w:top w:val="single" w:sz="4" w:space="0" w:color="auto"/>
              <w:left w:val="single" w:sz="4" w:space="0" w:color="auto"/>
              <w:bottom w:val="single" w:sz="4" w:space="0" w:color="auto"/>
              <w:right w:val="single" w:sz="4" w:space="0" w:color="auto"/>
            </w:tcBorders>
          </w:tcPr>
          <w:p w14:paraId="75F64D1A" w14:textId="77777777" w:rsidR="003E0D54" w:rsidRPr="0012437B" w:rsidRDefault="003E0D54" w:rsidP="00C2464A">
            <w:pPr>
              <w:rPr>
                <w:i/>
                <w:lang w:eastAsia="sv-SE"/>
              </w:rPr>
            </w:pPr>
            <w:r>
              <w:rPr>
                <w:i/>
                <w:lang w:eastAsia="sv-SE"/>
              </w:rPr>
              <w:lastRenderedPageBreak/>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04F8CEFE" w14:textId="77777777" w:rsidR="003E0D54" w:rsidRPr="0012437B" w:rsidRDefault="003E0D54" w:rsidP="00C2464A">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8299328" w14:textId="77777777" w:rsidR="003E0D54" w:rsidRPr="0012437B" w:rsidRDefault="003E0D54" w:rsidP="00C2464A">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DFF37CD" w14:textId="77777777" w:rsidR="003E0D54" w:rsidRPr="0012437B" w:rsidRDefault="003E0D54" w:rsidP="00C2464A">
            <w:pPr>
              <w:rPr>
                <w:i/>
              </w:rPr>
            </w:pPr>
            <w:r w:rsidRPr="0012437B">
              <w:rPr>
                <w:i/>
              </w:rPr>
              <w:t>1</w:t>
            </w:r>
          </w:p>
        </w:tc>
      </w:tr>
      <w:tr w:rsidR="003E0D54" w:rsidRPr="00C7011C" w14:paraId="3E6898EC" w14:textId="77777777" w:rsidTr="00C2464A">
        <w:tc>
          <w:tcPr>
            <w:tcW w:w="2474" w:type="dxa"/>
          </w:tcPr>
          <w:p w14:paraId="261FAA82" w14:textId="77777777" w:rsidR="003E0D54" w:rsidRPr="00C7011C" w:rsidRDefault="003E0D54" w:rsidP="00C2464A">
            <w:pPr>
              <w:spacing w:before="40" w:after="40"/>
              <w:rPr>
                <w:rFonts w:eastAsia="Batang"/>
                <w:b/>
                <w:szCs w:val="20"/>
              </w:rPr>
            </w:pPr>
            <w:r w:rsidRPr="00C7011C">
              <w:rPr>
                <w:rFonts w:eastAsia="Batang"/>
                <w:b/>
                <w:szCs w:val="20"/>
              </w:rPr>
              <w:t>Svar</w:t>
            </w:r>
          </w:p>
        </w:tc>
        <w:tc>
          <w:tcPr>
            <w:tcW w:w="2506" w:type="dxa"/>
          </w:tcPr>
          <w:p w14:paraId="27DD0BFA" w14:textId="77777777" w:rsidR="003E0D54" w:rsidRPr="00C7011C" w:rsidRDefault="003E0D54" w:rsidP="00C2464A">
            <w:pPr>
              <w:spacing w:before="40" w:after="40"/>
              <w:rPr>
                <w:rFonts w:eastAsia="Batang"/>
                <w:szCs w:val="20"/>
              </w:rPr>
            </w:pPr>
          </w:p>
        </w:tc>
        <w:tc>
          <w:tcPr>
            <w:tcW w:w="2925" w:type="dxa"/>
          </w:tcPr>
          <w:p w14:paraId="66214BFC" w14:textId="77777777" w:rsidR="003E0D54" w:rsidRPr="00A4027B" w:rsidRDefault="003E0D54" w:rsidP="00C2464A">
            <w:pPr>
              <w:spacing w:before="40" w:after="40"/>
              <w:rPr>
                <w:rFonts w:eastAsia="Batang"/>
                <w:szCs w:val="20"/>
              </w:rPr>
            </w:pPr>
          </w:p>
        </w:tc>
        <w:tc>
          <w:tcPr>
            <w:tcW w:w="1617" w:type="dxa"/>
          </w:tcPr>
          <w:p w14:paraId="266CFE68" w14:textId="7D74E18D" w:rsidR="003E0D54" w:rsidRPr="00757049" w:rsidRDefault="00757049" w:rsidP="00757049">
            <w:pPr>
              <w:spacing w:before="40" w:after="40"/>
              <w:rPr>
                <w:rFonts w:eastAsia="Batang"/>
                <w:b/>
                <w:szCs w:val="20"/>
              </w:rPr>
            </w:pPr>
            <w:r w:rsidRPr="00757049">
              <w:rPr>
                <w:rFonts w:eastAsia="Batang"/>
                <w:b/>
                <w:szCs w:val="20"/>
              </w:rPr>
              <w:t>0..*</w:t>
            </w:r>
          </w:p>
        </w:tc>
      </w:tr>
      <w:tr w:rsidR="008573D0" w:rsidRPr="008345BA" w14:paraId="30C7F3C6" w14:textId="77777777" w:rsidTr="001D6CA0">
        <w:tc>
          <w:tcPr>
            <w:tcW w:w="2474" w:type="dxa"/>
            <w:shd w:val="clear" w:color="auto" w:fill="D9D9D9" w:themeFill="background1" w:themeFillShade="D9"/>
          </w:tcPr>
          <w:p w14:paraId="7484FA50" w14:textId="55DBBD33" w:rsidR="008573D0" w:rsidRPr="00475CAA" w:rsidRDefault="00BA7134" w:rsidP="008573D0">
            <w:r>
              <w:rPr>
                <w:lang w:eastAsia="sv-SE"/>
              </w:rPr>
              <w:t>m</w:t>
            </w:r>
            <w:r w:rsidR="008573D0">
              <w:rPr>
                <w:lang w:eastAsia="sv-SE"/>
              </w:rPr>
              <w:t>easurement</w:t>
            </w:r>
          </w:p>
        </w:tc>
        <w:tc>
          <w:tcPr>
            <w:tcW w:w="2506" w:type="dxa"/>
            <w:shd w:val="clear" w:color="auto" w:fill="D9D9D9" w:themeFill="background1" w:themeFillShade="D9"/>
          </w:tcPr>
          <w:p w14:paraId="2C83B857" w14:textId="753EC45B" w:rsidR="008573D0" w:rsidRPr="00475CAA" w:rsidRDefault="008573D0" w:rsidP="001D6CA0">
            <w:r>
              <w:t>MeasurementType</w:t>
            </w:r>
          </w:p>
        </w:tc>
        <w:tc>
          <w:tcPr>
            <w:tcW w:w="2925" w:type="dxa"/>
            <w:shd w:val="clear" w:color="auto" w:fill="D9D9D9" w:themeFill="background1" w:themeFillShade="D9"/>
          </w:tcPr>
          <w:p w14:paraId="54439D06" w14:textId="77777777" w:rsidR="008573D0" w:rsidRPr="008345BA" w:rsidRDefault="008573D0" w:rsidP="001D6CA0"/>
        </w:tc>
        <w:tc>
          <w:tcPr>
            <w:tcW w:w="1617" w:type="dxa"/>
            <w:shd w:val="clear" w:color="auto" w:fill="D9D9D9" w:themeFill="background1" w:themeFillShade="D9"/>
          </w:tcPr>
          <w:p w14:paraId="40EBCA98" w14:textId="77777777" w:rsidR="008573D0" w:rsidRPr="008345BA" w:rsidRDefault="008573D0" w:rsidP="001D6CA0">
            <w:r>
              <w:t>1</w:t>
            </w:r>
          </w:p>
        </w:tc>
      </w:tr>
      <w:tr w:rsidR="003E0D54" w:rsidRPr="00B75512" w14:paraId="33918CC6" w14:textId="77777777" w:rsidTr="00C2464A">
        <w:tc>
          <w:tcPr>
            <w:tcW w:w="2474" w:type="dxa"/>
          </w:tcPr>
          <w:p w14:paraId="4DBF77F7" w14:textId="5126CC44" w:rsidR="003E0D54" w:rsidRPr="001A7570" w:rsidRDefault="001611A2" w:rsidP="00C2464A">
            <w:pPr>
              <w:rPr>
                <w:rFonts w:eastAsia="Batang"/>
                <w:szCs w:val="20"/>
              </w:rPr>
            </w:pPr>
            <w:r>
              <w:rPr>
                <w:szCs w:val="20"/>
                <w:highlight w:val="white"/>
                <w:lang w:eastAsia="sv-SE"/>
              </w:rPr>
              <w:t>m</w:t>
            </w:r>
            <w:r w:rsidR="008573D0">
              <w:rPr>
                <w:szCs w:val="20"/>
                <w:highlight w:val="white"/>
                <w:lang w:eastAsia="sv-SE"/>
              </w:rPr>
              <w:t>easurementType.</w:t>
            </w:r>
            <w:r w:rsidR="003E0D54" w:rsidRPr="001A7570">
              <w:rPr>
                <w:szCs w:val="20"/>
                <w:highlight w:val="white"/>
                <w:lang w:eastAsia="sv-SE"/>
              </w:rPr>
              <w:t>id</w:t>
            </w:r>
          </w:p>
        </w:tc>
        <w:tc>
          <w:tcPr>
            <w:tcW w:w="2506" w:type="dxa"/>
          </w:tcPr>
          <w:p w14:paraId="456A1D97" w14:textId="77777777" w:rsidR="003E0D54" w:rsidRPr="001A7570" w:rsidRDefault="003E0D54" w:rsidP="00C2464A">
            <w:pPr>
              <w:rPr>
                <w:rFonts w:eastAsia="Batang"/>
                <w:szCs w:val="20"/>
              </w:rPr>
            </w:pPr>
            <w:r w:rsidRPr="001A7570">
              <w:rPr>
                <w:rFonts w:eastAsia="Batang"/>
                <w:szCs w:val="20"/>
              </w:rPr>
              <w:t>IIType</w:t>
            </w:r>
          </w:p>
        </w:tc>
        <w:tc>
          <w:tcPr>
            <w:tcW w:w="2925" w:type="dxa"/>
          </w:tcPr>
          <w:p w14:paraId="796E58D9" w14:textId="698F3BE9" w:rsidR="003E0D54" w:rsidRPr="00DE5CA4" w:rsidRDefault="003E0D54" w:rsidP="00C2464A">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1953813C" w14:textId="77777777" w:rsidR="003E0D54" w:rsidRPr="00B75512" w:rsidRDefault="003E0D54" w:rsidP="00C2464A">
            <w:pPr>
              <w:rPr>
                <w:rFonts w:eastAsia="Batang"/>
                <w:szCs w:val="20"/>
              </w:rPr>
            </w:pPr>
            <w:r>
              <w:rPr>
                <w:rFonts w:eastAsia="Batang"/>
                <w:szCs w:val="20"/>
              </w:rPr>
              <w:t>1</w:t>
            </w:r>
          </w:p>
        </w:tc>
      </w:tr>
      <w:tr w:rsidR="003E0D54" w:rsidRPr="00C038EC" w14:paraId="10AE1A33" w14:textId="77777777" w:rsidTr="00C2464A">
        <w:tc>
          <w:tcPr>
            <w:tcW w:w="2474" w:type="dxa"/>
            <w:tcBorders>
              <w:top w:val="single" w:sz="4" w:space="0" w:color="auto"/>
              <w:left w:val="single" w:sz="4" w:space="0" w:color="auto"/>
              <w:bottom w:val="single" w:sz="4" w:space="0" w:color="auto"/>
              <w:right w:val="single" w:sz="4" w:space="0" w:color="auto"/>
            </w:tcBorders>
          </w:tcPr>
          <w:p w14:paraId="71D267AF" w14:textId="4510D501" w:rsidR="003E0D54" w:rsidRPr="00C038EC" w:rsidRDefault="004B5FB6" w:rsidP="004B5FB6">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FE0AA06"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8E76EFC" w14:textId="77777777" w:rsidR="003E0D54" w:rsidRPr="00C038EC" w:rsidRDefault="003E0D54" w:rsidP="00C2464A">
            <w:pPr>
              <w:rPr>
                <w:rFonts w:cs="Arial"/>
                <w:i/>
                <w:szCs w:val="20"/>
              </w:rPr>
            </w:pPr>
            <w:r w:rsidRPr="00C038EC">
              <w:rPr>
                <w:rFonts w:cs="Arial"/>
                <w:i/>
                <w:szCs w:val="20"/>
              </w:rPr>
              <w:t>Root blir då</w:t>
            </w:r>
          </w:p>
          <w:p w14:paraId="4199AC56" w14:textId="34D03F5E" w:rsidR="003E0D54" w:rsidRPr="00C038EC" w:rsidRDefault="003E0D54" w:rsidP="00C2464A">
            <w:pPr>
              <w:rPr>
                <w:rFonts w:cs="Arial"/>
                <w:i/>
                <w:szCs w:val="20"/>
              </w:rPr>
            </w:pPr>
            <w:r w:rsidRPr="00C038EC">
              <w:rPr>
                <w:rFonts w:cs="Arial"/>
                <w:i/>
                <w:szCs w:val="20"/>
              </w:rPr>
              <w:t>nationell OID fö</w:t>
            </w:r>
            <w:r w:rsidR="00DE5CA4">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3F754392"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535B3937" w14:textId="77777777" w:rsidTr="00C2464A">
        <w:tc>
          <w:tcPr>
            <w:tcW w:w="2474" w:type="dxa"/>
            <w:tcBorders>
              <w:top w:val="single" w:sz="4" w:space="0" w:color="auto"/>
              <w:left w:val="single" w:sz="4" w:space="0" w:color="auto"/>
              <w:bottom w:val="single" w:sz="4" w:space="0" w:color="auto"/>
              <w:right w:val="single" w:sz="4" w:space="0" w:color="auto"/>
            </w:tcBorders>
          </w:tcPr>
          <w:p w14:paraId="022FC80F" w14:textId="405E326B"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E1A9D65"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E152381" w14:textId="77777777" w:rsidR="003E0D54" w:rsidRPr="00C038EC" w:rsidRDefault="003E0D54" w:rsidP="00C2464A">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6BFFE759" w14:textId="77777777" w:rsidR="003E0D54" w:rsidRPr="00C038EC" w:rsidRDefault="003E0D54" w:rsidP="00C2464A">
            <w:pPr>
              <w:rPr>
                <w:rFonts w:eastAsia="Batang"/>
                <w:i/>
                <w:szCs w:val="20"/>
              </w:rPr>
            </w:pPr>
            <w:r w:rsidRPr="00C038EC">
              <w:rPr>
                <w:rFonts w:eastAsia="Batang"/>
                <w:i/>
                <w:szCs w:val="20"/>
              </w:rPr>
              <w:t>1</w:t>
            </w:r>
          </w:p>
        </w:tc>
      </w:tr>
      <w:tr w:rsidR="003E0D54" w:rsidRPr="00B75512" w14:paraId="594C0E00" w14:textId="77777777" w:rsidTr="00C2464A">
        <w:tc>
          <w:tcPr>
            <w:tcW w:w="2474" w:type="dxa"/>
          </w:tcPr>
          <w:p w14:paraId="6DAEE4CB" w14:textId="78C11ACB" w:rsidR="003E0D54" w:rsidRPr="001A7570" w:rsidRDefault="004B5FB6" w:rsidP="00C2464A">
            <w:pPr>
              <w:rPr>
                <w:rFonts w:eastAsia="Batang"/>
                <w:szCs w:val="20"/>
              </w:rPr>
            </w:pPr>
            <w:r w:rsidRPr="004B5FB6">
              <w:rPr>
                <w:szCs w:val="20"/>
                <w:highlight w:val="white"/>
                <w:lang w:eastAsia="sv-SE"/>
              </w:rPr>
              <w:t>measurementType.</w:t>
            </w:r>
            <w:r w:rsidR="003E0D54" w:rsidRPr="001A7570">
              <w:rPr>
                <w:szCs w:val="20"/>
                <w:highlight w:val="white"/>
                <w:lang w:eastAsia="sv-SE"/>
              </w:rPr>
              <w:t>type</w:t>
            </w:r>
          </w:p>
        </w:tc>
        <w:tc>
          <w:tcPr>
            <w:tcW w:w="2506" w:type="dxa"/>
          </w:tcPr>
          <w:p w14:paraId="698C3C93" w14:textId="77777777" w:rsidR="003E0D54" w:rsidRPr="001A7570" w:rsidRDefault="003E0D54" w:rsidP="00C2464A">
            <w:pPr>
              <w:rPr>
                <w:rFonts w:eastAsia="Batang"/>
                <w:szCs w:val="20"/>
              </w:rPr>
            </w:pPr>
            <w:r w:rsidRPr="001A7570">
              <w:rPr>
                <w:rFonts w:eastAsia="Batang"/>
                <w:szCs w:val="20"/>
              </w:rPr>
              <w:t>CVType</w:t>
            </w:r>
          </w:p>
        </w:tc>
        <w:tc>
          <w:tcPr>
            <w:tcW w:w="2925" w:type="dxa"/>
          </w:tcPr>
          <w:p w14:paraId="43FCC4EB" w14:textId="1304B155" w:rsidR="003E0D54" w:rsidRPr="00651B4B" w:rsidRDefault="0003088B" w:rsidP="0003088B">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531B4C54" w14:textId="77777777" w:rsidR="003E0D54" w:rsidRPr="00B75512" w:rsidRDefault="003E0D54" w:rsidP="00C2464A">
            <w:pPr>
              <w:rPr>
                <w:rFonts w:eastAsia="Batang"/>
                <w:szCs w:val="20"/>
              </w:rPr>
            </w:pPr>
            <w:r>
              <w:rPr>
                <w:rFonts w:eastAsia="Batang"/>
                <w:szCs w:val="20"/>
              </w:rPr>
              <w:t>1</w:t>
            </w:r>
          </w:p>
        </w:tc>
      </w:tr>
      <w:tr w:rsidR="003E0D54" w:rsidRPr="00C038EC" w14:paraId="1B79F932" w14:textId="77777777" w:rsidTr="00C2464A">
        <w:tc>
          <w:tcPr>
            <w:tcW w:w="2474" w:type="dxa"/>
            <w:tcBorders>
              <w:top w:val="single" w:sz="4" w:space="0" w:color="auto"/>
              <w:left w:val="single" w:sz="4" w:space="0" w:color="auto"/>
              <w:bottom w:val="single" w:sz="4" w:space="0" w:color="auto"/>
              <w:right w:val="single" w:sz="4" w:space="0" w:color="auto"/>
            </w:tcBorders>
          </w:tcPr>
          <w:p w14:paraId="55C20DE2" w14:textId="74484F94"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109B88EC"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E075D7" w14:textId="2FD54C67" w:rsidR="003E0D54" w:rsidRPr="00C038EC" w:rsidRDefault="003E0D54" w:rsidP="0003088B">
            <w:pPr>
              <w:rPr>
                <w:rFonts w:cs="Arial"/>
                <w:i/>
                <w:szCs w:val="20"/>
              </w:rPr>
            </w:pPr>
            <w:r w:rsidRPr="00C038EC">
              <w:rPr>
                <w:rFonts w:cs="Arial"/>
                <w:i/>
                <w:szCs w:val="20"/>
              </w:rPr>
              <w:t xml:space="preserve">Kod för </w:t>
            </w:r>
            <w:r w:rsidR="0003088B">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7315841B"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5AD25E73" w14:textId="77777777" w:rsidTr="00C2464A">
        <w:tc>
          <w:tcPr>
            <w:tcW w:w="2474" w:type="dxa"/>
            <w:tcBorders>
              <w:top w:val="single" w:sz="4" w:space="0" w:color="auto"/>
              <w:left w:val="single" w:sz="4" w:space="0" w:color="auto"/>
              <w:bottom w:val="single" w:sz="4" w:space="0" w:color="auto"/>
              <w:right w:val="single" w:sz="4" w:space="0" w:color="auto"/>
            </w:tcBorders>
          </w:tcPr>
          <w:p w14:paraId="3159B088" w14:textId="1521E564"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8D6222E"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FEE2A7C" w14:textId="4433C3CF" w:rsidR="003E0D54" w:rsidRPr="00C038EC" w:rsidRDefault="003E0D54" w:rsidP="0003088B">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0EE0A2CD"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162EA161" w14:textId="77777777" w:rsidTr="00C2464A">
        <w:tc>
          <w:tcPr>
            <w:tcW w:w="2474" w:type="dxa"/>
            <w:tcBorders>
              <w:top w:val="single" w:sz="4" w:space="0" w:color="auto"/>
              <w:left w:val="single" w:sz="4" w:space="0" w:color="auto"/>
              <w:bottom w:val="single" w:sz="4" w:space="0" w:color="auto"/>
              <w:right w:val="single" w:sz="4" w:space="0" w:color="auto"/>
            </w:tcBorders>
          </w:tcPr>
          <w:p w14:paraId="537E42A9" w14:textId="5069F449"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2DD021EA"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B1E3A7" w14:textId="77777777" w:rsidR="003E0D54" w:rsidRPr="00C038EC" w:rsidRDefault="003E0D54" w:rsidP="00C2464A">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77748BF" w14:textId="77777777" w:rsidR="003E0D54" w:rsidRPr="00C038EC" w:rsidRDefault="003E0D54" w:rsidP="00C2464A">
            <w:pPr>
              <w:rPr>
                <w:rFonts w:eastAsia="Batang"/>
                <w:i/>
                <w:szCs w:val="20"/>
              </w:rPr>
            </w:pPr>
            <w:r w:rsidRPr="00C038EC">
              <w:rPr>
                <w:rFonts w:eastAsia="Batang"/>
                <w:i/>
                <w:szCs w:val="20"/>
              </w:rPr>
              <w:t>0..1</w:t>
            </w:r>
          </w:p>
        </w:tc>
      </w:tr>
      <w:tr w:rsidR="003E0D54" w:rsidRPr="00C038EC" w14:paraId="052C1542" w14:textId="77777777" w:rsidTr="00C2464A">
        <w:tc>
          <w:tcPr>
            <w:tcW w:w="2474" w:type="dxa"/>
            <w:tcBorders>
              <w:top w:val="single" w:sz="4" w:space="0" w:color="auto"/>
              <w:left w:val="single" w:sz="4" w:space="0" w:color="auto"/>
              <w:bottom w:val="single" w:sz="4" w:space="0" w:color="auto"/>
              <w:right w:val="single" w:sz="4" w:space="0" w:color="auto"/>
            </w:tcBorders>
          </w:tcPr>
          <w:p w14:paraId="15F1BF7D" w14:textId="0BCD6EE3"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764BC931"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4725223" w14:textId="77777777" w:rsidR="003E0D54" w:rsidRPr="00C038EC" w:rsidRDefault="003E0D54" w:rsidP="00C2464A">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0C5F3F0" w14:textId="77777777" w:rsidR="003E0D54" w:rsidRPr="00C038EC" w:rsidRDefault="003E0D54" w:rsidP="00C2464A">
            <w:pPr>
              <w:rPr>
                <w:rFonts w:eastAsia="Batang"/>
                <w:i/>
                <w:szCs w:val="20"/>
              </w:rPr>
            </w:pPr>
            <w:r w:rsidRPr="00C038EC">
              <w:rPr>
                <w:rFonts w:eastAsia="Batang"/>
                <w:i/>
                <w:szCs w:val="20"/>
              </w:rPr>
              <w:t>0..1</w:t>
            </w:r>
          </w:p>
        </w:tc>
      </w:tr>
      <w:tr w:rsidR="003E0D54" w:rsidRPr="00C038EC" w14:paraId="2DCDABF3" w14:textId="77777777" w:rsidTr="00C2464A">
        <w:tc>
          <w:tcPr>
            <w:tcW w:w="2474" w:type="dxa"/>
            <w:tcBorders>
              <w:top w:val="single" w:sz="4" w:space="0" w:color="auto"/>
              <w:left w:val="single" w:sz="4" w:space="0" w:color="auto"/>
              <w:bottom w:val="single" w:sz="4" w:space="0" w:color="auto"/>
              <w:right w:val="single" w:sz="4" w:space="0" w:color="auto"/>
            </w:tcBorders>
          </w:tcPr>
          <w:p w14:paraId="07383B01" w14:textId="6323B030"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133C476B"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A8C943D" w14:textId="4EBE0AD4" w:rsidR="003E0D54" w:rsidRPr="00C038EC" w:rsidRDefault="0003088B" w:rsidP="0003088B">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4E1F9CC2" w14:textId="77777777" w:rsidR="003E0D54" w:rsidRPr="00C038EC" w:rsidRDefault="003E0D54" w:rsidP="00C2464A">
            <w:pPr>
              <w:rPr>
                <w:rFonts w:eastAsia="Batang"/>
                <w:i/>
                <w:szCs w:val="20"/>
              </w:rPr>
            </w:pPr>
            <w:r w:rsidRPr="00C038EC">
              <w:rPr>
                <w:rFonts w:eastAsia="Batang"/>
                <w:i/>
                <w:szCs w:val="20"/>
              </w:rPr>
              <w:t>0..1</w:t>
            </w:r>
          </w:p>
        </w:tc>
      </w:tr>
      <w:tr w:rsidR="003E0D54" w:rsidRPr="00B75512" w14:paraId="55FA609F" w14:textId="77777777" w:rsidTr="00C2464A">
        <w:tc>
          <w:tcPr>
            <w:tcW w:w="2474" w:type="dxa"/>
          </w:tcPr>
          <w:p w14:paraId="464A4B37" w14:textId="6B2B0457" w:rsidR="003E0D54" w:rsidRPr="001A7570" w:rsidRDefault="004B5FB6" w:rsidP="00C2464A">
            <w:pPr>
              <w:rPr>
                <w:rFonts w:eastAsia="Batang"/>
                <w:szCs w:val="20"/>
              </w:rPr>
            </w:pPr>
            <w:r w:rsidRPr="004B5FB6">
              <w:rPr>
                <w:szCs w:val="20"/>
                <w:highlight w:val="white"/>
                <w:lang w:eastAsia="sv-SE"/>
              </w:rPr>
              <w:t>measurementType.</w:t>
            </w:r>
            <w:r w:rsidR="003E0D54" w:rsidRPr="001A7570">
              <w:rPr>
                <w:szCs w:val="20"/>
                <w:highlight w:val="white"/>
                <w:lang w:eastAsia="sv-SE"/>
              </w:rPr>
              <w:t>time</w:t>
            </w:r>
          </w:p>
        </w:tc>
        <w:tc>
          <w:tcPr>
            <w:tcW w:w="2506" w:type="dxa"/>
          </w:tcPr>
          <w:p w14:paraId="2B3450D4" w14:textId="77777777" w:rsidR="003E0D54" w:rsidRPr="001A7570" w:rsidRDefault="003E0D54" w:rsidP="00C2464A">
            <w:pPr>
              <w:rPr>
                <w:rFonts w:eastAsia="Batang"/>
                <w:szCs w:val="20"/>
              </w:rPr>
            </w:pPr>
            <w:r w:rsidRPr="001A7570">
              <w:rPr>
                <w:rFonts w:eastAsia="Batang"/>
                <w:szCs w:val="20"/>
              </w:rPr>
              <w:t>IVL TimeStamp</w:t>
            </w:r>
          </w:p>
        </w:tc>
        <w:tc>
          <w:tcPr>
            <w:tcW w:w="2925" w:type="dxa"/>
          </w:tcPr>
          <w:p w14:paraId="110D924F" w14:textId="77777777" w:rsidR="003E0D54" w:rsidRPr="001A7570" w:rsidRDefault="003E0D54" w:rsidP="00C2464A">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0B2AA81" w14:textId="77777777" w:rsidR="003E0D54" w:rsidRPr="001A7570" w:rsidRDefault="003E0D54" w:rsidP="00C2464A">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7143ED7A" w14:textId="77777777" w:rsidR="003E0D54" w:rsidRPr="00B75512" w:rsidRDefault="003E0D54" w:rsidP="00C2464A">
            <w:pPr>
              <w:rPr>
                <w:rFonts w:eastAsia="Batang"/>
                <w:szCs w:val="20"/>
              </w:rPr>
            </w:pPr>
            <w:r>
              <w:rPr>
                <w:rFonts w:eastAsia="Batang"/>
                <w:szCs w:val="20"/>
              </w:rPr>
              <w:t>1</w:t>
            </w:r>
          </w:p>
        </w:tc>
      </w:tr>
      <w:tr w:rsidR="003E0D54" w:rsidRPr="00C038EC" w14:paraId="486826C4" w14:textId="77777777" w:rsidTr="00C2464A">
        <w:tc>
          <w:tcPr>
            <w:tcW w:w="2474" w:type="dxa"/>
            <w:tcBorders>
              <w:top w:val="single" w:sz="4" w:space="0" w:color="auto"/>
              <w:left w:val="single" w:sz="4" w:space="0" w:color="auto"/>
              <w:bottom w:val="single" w:sz="4" w:space="0" w:color="auto"/>
              <w:right w:val="single" w:sz="4" w:space="0" w:color="auto"/>
            </w:tcBorders>
          </w:tcPr>
          <w:p w14:paraId="0159A4FC" w14:textId="6C5274D0"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671AF644" w14:textId="77777777" w:rsidR="003E0D54" w:rsidRPr="00C038EC" w:rsidRDefault="003E0D54" w:rsidP="00C2464A">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10667AAE" w14:textId="77777777" w:rsidR="003E0D54" w:rsidRPr="00C038EC" w:rsidRDefault="003E0D54" w:rsidP="00C2464A">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467D1A56"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5951F4D5" w14:textId="77777777" w:rsidTr="00C2464A">
        <w:tc>
          <w:tcPr>
            <w:tcW w:w="2474" w:type="dxa"/>
            <w:tcBorders>
              <w:top w:val="single" w:sz="4" w:space="0" w:color="auto"/>
              <w:left w:val="single" w:sz="4" w:space="0" w:color="auto"/>
              <w:bottom w:val="single" w:sz="4" w:space="0" w:color="auto"/>
              <w:right w:val="single" w:sz="4" w:space="0" w:color="auto"/>
            </w:tcBorders>
          </w:tcPr>
          <w:p w14:paraId="5EA3F8A8" w14:textId="32584F77"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53871B7F" w14:textId="77777777" w:rsidR="003E0D54" w:rsidRPr="00C038EC" w:rsidRDefault="003E0D54" w:rsidP="00C2464A">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136C882" w14:textId="77777777" w:rsidR="003E0D54" w:rsidRPr="00C038EC" w:rsidRDefault="003E0D54" w:rsidP="00C2464A">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2DB6CFE3" w14:textId="77777777" w:rsidR="003E0D54" w:rsidRPr="00C038EC" w:rsidRDefault="003E0D54" w:rsidP="00C2464A">
            <w:pPr>
              <w:rPr>
                <w:rFonts w:eastAsia="Batang"/>
                <w:i/>
                <w:szCs w:val="20"/>
              </w:rPr>
            </w:pPr>
            <w:r w:rsidRPr="00C038EC">
              <w:rPr>
                <w:rFonts w:eastAsia="Batang"/>
                <w:i/>
                <w:szCs w:val="20"/>
              </w:rPr>
              <w:t>0..1</w:t>
            </w:r>
          </w:p>
        </w:tc>
      </w:tr>
      <w:tr w:rsidR="003E0D54" w:rsidRPr="00B75512" w14:paraId="637C1247" w14:textId="77777777" w:rsidTr="00C2464A">
        <w:tc>
          <w:tcPr>
            <w:tcW w:w="2474" w:type="dxa"/>
          </w:tcPr>
          <w:p w14:paraId="382A6BA7" w14:textId="00ED6479" w:rsidR="003E0D54" w:rsidRPr="001A7570" w:rsidRDefault="004B5FB6" w:rsidP="00C2464A">
            <w:pPr>
              <w:rPr>
                <w:rFonts w:eastAsia="Batang"/>
                <w:szCs w:val="20"/>
                <w:lang w:val="en-GB"/>
              </w:rPr>
            </w:pPr>
            <w:r w:rsidRPr="004B5FB6">
              <w:rPr>
                <w:szCs w:val="20"/>
                <w:highlight w:val="white"/>
                <w:lang w:eastAsia="sv-SE"/>
              </w:rPr>
              <w:t>measurementType.</w:t>
            </w:r>
            <w:r w:rsidR="003E0D54" w:rsidRPr="001A7570">
              <w:rPr>
                <w:szCs w:val="20"/>
                <w:highlight w:val="white"/>
                <w:lang w:eastAsia="sv-SE"/>
              </w:rPr>
              <w:t>method</w:t>
            </w:r>
          </w:p>
        </w:tc>
        <w:tc>
          <w:tcPr>
            <w:tcW w:w="2506" w:type="dxa"/>
          </w:tcPr>
          <w:p w14:paraId="4E70C6C6" w14:textId="77777777" w:rsidR="003E0D54" w:rsidRPr="001A7570" w:rsidRDefault="003E0D54" w:rsidP="00C2464A">
            <w:pPr>
              <w:rPr>
                <w:rFonts w:eastAsia="Batang"/>
                <w:szCs w:val="20"/>
                <w:lang w:val="en-GB"/>
              </w:rPr>
            </w:pPr>
            <w:r w:rsidRPr="001A7570">
              <w:rPr>
                <w:rFonts w:eastAsia="Batang"/>
                <w:szCs w:val="20"/>
                <w:lang w:val="en-GB"/>
              </w:rPr>
              <w:t>CVType</w:t>
            </w:r>
          </w:p>
        </w:tc>
        <w:tc>
          <w:tcPr>
            <w:tcW w:w="2925" w:type="dxa"/>
          </w:tcPr>
          <w:p w14:paraId="240EECCF" w14:textId="4764CCDB" w:rsidR="0003088B" w:rsidRPr="0003088B" w:rsidRDefault="003E0D54" w:rsidP="00C2464A">
            <w:pPr>
              <w:rPr>
                <w:rFonts w:cs="Arial"/>
                <w:szCs w:val="20"/>
              </w:rPr>
            </w:pPr>
            <w:r w:rsidRPr="001A7570">
              <w:rPr>
                <w:rFonts w:cs="Arial"/>
                <w:szCs w:val="20"/>
              </w:rPr>
              <w:t xml:space="preserve">Metod eller ansats som ligger bakom </w:t>
            </w:r>
            <w:r>
              <w:rPr>
                <w:rFonts w:cs="Arial"/>
                <w:szCs w:val="20"/>
              </w:rPr>
              <w:t>mätvärdet</w:t>
            </w:r>
            <w:r w:rsidR="0003088B">
              <w:rPr>
                <w:rFonts w:cs="Arial"/>
                <w:szCs w:val="20"/>
              </w:rPr>
              <w:t>. T.ex. MPQ smärtskalan 1-10.</w:t>
            </w:r>
          </w:p>
        </w:tc>
        <w:tc>
          <w:tcPr>
            <w:tcW w:w="1617" w:type="dxa"/>
          </w:tcPr>
          <w:p w14:paraId="6B9F909F" w14:textId="77777777" w:rsidR="003E0D54" w:rsidRPr="00B75512" w:rsidRDefault="003E0D54" w:rsidP="00C2464A">
            <w:pPr>
              <w:rPr>
                <w:rFonts w:eastAsia="Batang"/>
                <w:szCs w:val="20"/>
              </w:rPr>
            </w:pPr>
            <w:r>
              <w:rPr>
                <w:rFonts w:eastAsia="Batang"/>
                <w:szCs w:val="20"/>
              </w:rPr>
              <w:t>0..1</w:t>
            </w:r>
          </w:p>
        </w:tc>
      </w:tr>
      <w:tr w:rsidR="003E0D54" w:rsidRPr="00C038EC" w14:paraId="12EFCE20" w14:textId="77777777" w:rsidTr="00C2464A">
        <w:tc>
          <w:tcPr>
            <w:tcW w:w="2474" w:type="dxa"/>
            <w:tcBorders>
              <w:top w:val="single" w:sz="4" w:space="0" w:color="auto"/>
              <w:left w:val="single" w:sz="4" w:space="0" w:color="auto"/>
              <w:bottom w:val="single" w:sz="4" w:space="0" w:color="auto"/>
              <w:right w:val="single" w:sz="4" w:space="0" w:color="auto"/>
            </w:tcBorders>
          </w:tcPr>
          <w:p w14:paraId="29D62B00" w14:textId="2E341A13"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183C667C"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346176" w14:textId="77777777" w:rsidR="003E0D54" w:rsidRPr="00C038EC" w:rsidRDefault="003E0D54" w:rsidP="00C2464A">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548BD178"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33BA87A3" w14:textId="77777777" w:rsidTr="00C2464A">
        <w:tc>
          <w:tcPr>
            <w:tcW w:w="2474" w:type="dxa"/>
            <w:tcBorders>
              <w:top w:val="single" w:sz="4" w:space="0" w:color="auto"/>
              <w:left w:val="single" w:sz="4" w:space="0" w:color="auto"/>
              <w:bottom w:val="single" w:sz="4" w:space="0" w:color="auto"/>
              <w:right w:val="single" w:sz="4" w:space="0" w:color="auto"/>
            </w:tcBorders>
          </w:tcPr>
          <w:p w14:paraId="14C359D3" w14:textId="1FD91383"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w:t>
            </w:r>
            <w:r w:rsidR="003E0D54" w:rsidRPr="00C038EC">
              <w:rPr>
                <w:i/>
                <w:szCs w:val="20"/>
                <w:highlight w:val="white"/>
                <w:lang w:eastAsia="sv-SE"/>
              </w:rPr>
              <w:lastRenderedPageBreak/>
              <w:t>od.codeSystem</w:t>
            </w:r>
          </w:p>
        </w:tc>
        <w:tc>
          <w:tcPr>
            <w:tcW w:w="2506" w:type="dxa"/>
            <w:tcBorders>
              <w:top w:val="single" w:sz="4" w:space="0" w:color="auto"/>
              <w:left w:val="single" w:sz="4" w:space="0" w:color="auto"/>
              <w:bottom w:val="single" w:sz="4" w:space="0" w:color="auto"/>
              <w:right w:val="single" w:sz="4" w:space="0" w:color="auto"/>
            </w:tcBorders>
          </w:tcPr>
          <w:p w14:paraId="2559AFF9" w14:textId="77777777" w:rsidR="003E0D54" w:rsidRPr="00C038EC" w:rsidRDefault="003E0D54" w:rsidP="00C2464A">
            <w:pPr>
              <w:rPr>
                <w:rFonts w:eastAsia="Batang"/>
                <w:i/>
                <w:szCs w:val="20"/>
                <w:lang w:val="en-GB"/>
              </w:rPr>
            </w:pPr>
            <w:r w:rsidRPr="00C038EC">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CC09F65" w14:textId="3D2A8145" w:rsidR="0003088B" w:rsidRPr="00C038EC" w:rsidRDefault="003E0D54" w:rsidP="0003088B">
            <w:pPr>
              <w:rPr>
                <w:rFonts w:cs="Arial"/>
                <w:i/>
                <w:szCs w:val="20"/>
              </w:rPr>
            </w:pPr>
            <w:r w:rsidRPr="00C038EC">
              <w:rPr>
                <w:rFonts w:cs="Arial"/>
                <w:i/>
                <w:szCs w:val="20"/>
              </w:rPr>
              <w:t xml:space="preserve">Kodsystem för angiven kod </w:t>
            </w:r>
            <w:r w:rsidRPr="00C038EC">
              <w:rPr>
                <w:rFonts w:cs="Arial"/>
                <w:i/>
                <w:szCs w:val="20"/>
              </w:rPr>
              <w:lastRenderedPageBreak/>
              <w:t xml:space="preserve">för metodtyp. </w:t>
            </w:r>
          </w:p>
          <w:p w14:paraId="0866CCA4" w14:textId="0113BCE9" w:rsidR="003E0D54" w:rsidRPr="00C038EC" w:rsidRDefault="003E0D54" w:rsidP="00C2464A">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AC57230" w14:textId="77777777" w:rsidR="003E0D54" w:rsidRPr="00C038EC" w:rsidRDefault="003E0D54" w:rsidP="00C2464A">
            <w:pPr>
              <w:rPr>
                <w:rFonts w:eastAsia="Batang"/>
                <w:i/>
                <w:szCs w:val="20"/>
              </w:rPr>
            </w:pPr>
            <w:r w:rsidRPr="00C038EC">
              <w:rPr>
                <w:rFonts w:eastAsia="Batang"/>
                <w:i/>
                <w:szCs w:val="20"/>
              </w:rPr>
              <w:lastRenderedPageBreak/>
              <w:t>1</w:t>
            </w:r>
          </w:p>
        </w:tc>
      </w:tr>
      <w:tr w:rsidR="003E0D54" w:rsidRPr="00C038EC" w14:paraId="363AB3D0" w14:textId="77777777" w:rsidTr="00C2464A">
        <w:tc>
          <w:tcPr>
            <w:tcW w:w="2474" w:type="dxa"/>
            <w:tcBorders>
              <w:top w:val="single" w:sz="4" w:space="0" w:color="auto"/>
              <w:left w:val="single" w:sz="4" w:space="0" w:color="auto"/>
              <w:bottom w:val="single" w:sz="4" w:space="0" w:color="auto"/>
              <w:right w:val="single" w:sz="4" w:space="0" w:color="auto"/>
            </w:tcBorders>
          </w:tcPr>
          <w:p w14:paraId="15F236C8" w14:textId="65CE47F1" w:rsidR="003E0D54" w:rsidRPr="00C038EC" w:rsidRDefault="004B5FB6" w:rsidP="00C2464A">
            <w:pPr>
              <w:rPr>
                <w:i/>
                <w:szCs w:val="20"/>
                <w:highlight w:val="white"/>
                <w:lang w:eastAsia="sv-SE"/>
              </w:rPr>
            </w:pPr>
            <w:r w:rsidRPr="004B5FB6">
              <w:rPr>
                <w:i/>
                <w:szCs w:val="20"/>
                <w:highlight w:val="white"/>
                <w:lang w:eastAsia="sv-SE"/>
              </w:rPr>
              <w:lastRenderedPageBreak/>
              <w:t>measurementType.</w:t>
            </w:r>
            <w:r w:rsidR="003E0D54"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82C63D6"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9FEBFAB" w14:textId="77777777" w:rsidR="003E0D54" w:rsidRPr="00C038EC" w:rsidRDefault="003E0D54" w:rsidP="00C2464A">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D0BBC11" w14:textId="77777777" w:rsidR="003E0D54" w:rsidRPr="00C038EC" w:rsidRDefault="003E0D54" w:rsidP="00C2464A">
            <w:pPr>
              <w:rPr>
                <w:rFonts w:eastAsia="Batang"/>
                <w:i/>
                <w:szCs w:val="20"/>
              </w:rPr>
            </w:pPr>
            <w:r w:rsidRPr="00C038EC">
              <w:rPr>
                <w:rFonts w:eastAsia="Batang"/>
                <w:i/>
                <w:szCs w:val="20"/>
              </w:rPr>
              <w:t>0..1</w:t>
            </w:r>
          </w:p>
        </w:tc>
      </w:tr>
      <w:tr w:rsidR="003E0D54" w:rsidRPr="00C038EC" w14:paraId="78BBF889" w14:textId="77777777" w:rsidTr="00C2464A">
        <w:tc>
          <w:tcPr>
            <w:tcW w:w="2474" w:type="dxa"/>
            <w:tcBorders>
              <w:top w:val="single" w:sz="4" w:space="0" w:color="auto"/>
              <w:left w:val="single" w:sz="4" w:space="0" w:color="auto"/>
              <w:bottom w:val="single" w:sz="4" w:space="0" w:color="auto"/>
              <w:right w:val="single" w:sz="4" w:space="0" w:color="auto"/>
            </w:tcBorders>
          </w:tcPr>
          <w:p w14:paraId="05111206" w14:textId="35AAC55A"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7AED3363"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95A8B" w14:textId="77777777" w:rsidR="003E0D54" w:rsidRPr="00C038EC" w:rsidRDefault="003E0D54" w:rsidP="00C2464A">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57370D2" w14:textId="77777777" w:rsidR="003E0D54" w:rsidRPr="00C038EC" w:rsidRDefault="003E0D54" w:rsidP="00C2464A">
            <w:pPr>
              <w:rPr>
                <w:rFonts w:eastAsia="Batang"/>
                <w:i/>
                <w:szCs w:val="20"/>
              </w:rPr>
            </w:pPr>
            <w:r w:rsidRPr="00C038EC">
              <w:rPr>
                <w:rFonts w:eastAsia="Batang"/>
                <w:i/>
                <w:szCs w:val="20"/>
              </w:rPr>
              <w:t>0..1</w:t>
            </w:r>
          </w:p>
        </w:tc>
      </w:tr>
      <w:tr w:rsidR="003E0D54" w:rsidRPr="00C038EC" w14:paraId="5BDF55EF" w14:textId="77777777" w:rsidTr="00C2464A">
        <w:tc>
          <w:tcPr>
            <w:tcW w:w="2474" w:type="dxa"/>
            <w:tcBorders>
              <w:top w:val="single" w:sz="4" w:space="0" w:color="auto"/>
              <w:left w:val="single" w:sz="4" w:space="0" w:color="auto"/>
              <w:bottom w:val="single" w:sz="4" w:space="0" w:color="auto"/>
              <w:right w:val="single" w:sz="4" w:space="0" w:color="auto"/>
            </w:tcBorders>
          </w:tcPr>
          <w:p w14:paraId="5E3A8E36" w14:textId="7361D2ED"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76EA3EF"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A93B408" w14:textId="083BE745" w:rsidR="003E0D54" w:rsidRPr="00C038EC" w:rsidRDefault="003E0D54" w:rsidP="0003088B">
            <w:pPr>
              <w:rPr>
                <w:rFonts w:cs="Arial"/>
                <w:i/>
                <w:szCs w:val="20"/>
              </w:rPr>
            </w:pPr>
            <w:r w:rsidRPr="00C038EC">
              <w:rPr>
                <w:rFonts w:cs="Arial"/>
                <w:i/>
                <w:szCs w:val="20"/>
              </w:rPr>
              <w:t xml:space="preserve">Textuell beskrivning av </w:t>
            </w:r>
            <w:r w:rsidR="0003088B">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F6E7730" w14:textId="77777777" w:rsidR="003E0D54" w:rsidRPr="00C038EC" w:rsidRDefault="003E0D54" w:rsidP="00C2464A">
            <w:pPr>
              <w:rPr>
                <w:rFonts w:eastAsia="Batang"/>
                <w:i/>
                <w:szCs w:val="20"/>
              </w:rPr>
            </w:pPr>
            <w:r w:rsidRPr="00C038EC">
              <w:rPr>
                <w:rFonts w:eastAsia="Batang"/>
                <w:i/>
                <w:szCs w:val="20"/>
              </w:rPr>
              <w:t>0..1</w:t>
            </w:r>
          </w:p>
        </w:tc>
      </w:tr>
      <w:tr w:rsidR="003E0D54" w:rsidRPr="00B75512" w14:paraId="17AF7F75" w14:textId="77777777" w:rsidTr="00C2464A">
        <w:tc>
          <w:tcPr>
            <w:tcW w:w="2474" w:type="dxa"/>
          </w:tcPr>
          <w:p w14:paraId="21F0A870" w14:textId="0AE5C802" w:rsidR="003E0D54" w:rsidRPr="001A7570" w:rsidRDefault="004B5FB6" w:rsidP="00C2464A">
            <w:pPr>
              <w:rPr>
                <w:rFonts w:eastAsia="Batang"/>
                <w:szCs w:val="20"/>
              </w:rPr>
            </w:pPr>
            <w:r w:rsidRPr="004B5FB6">
              <w:rPr>
                <w:szCs w:val="20"/>
                <w:highlight w:val="white"/>
                <w:lang w:eastAsia="sv-SE"/>
              </w:rPr>
              <w:t>measurementType.</w:t>
            </w:r>
            <w:r w:rsidR="003E0D54" w:rsidRPr="001A7570">
              <w:rPr>
                <w:szCs w:val="20"/>
                <w:highlight w:val="white"/>
                <w:lang w:eastAsia="sv-SE"/>
              </w:rPr>
              <w:t>value</w:t>
            </w:r>
          </w:p>
        </w:tc>
        <w:tc>
          <w:tcPr>
            <w:tcW w:w="2506" w:type="dxa"/>
          </w:tcPr>
          <w:p w14:paraId="287A98C5" w14:textId="77777777" w:rsidR="003E0D54" w:rsidRPr="001A7570" w:rsidRDefault="003E0D54" w:rsidP="00C2464A">
            <w:pPr>
              <w:rPr>
                <w:rFonts w:eastAsia="Batang"/>
                <w:szCs w:val="20"/>
              </w:rPr>
            </w:pPr>
            <w:r w:rsidRPr="001A7570">
              <w:rPr>
                <w:rFonts w:eastAsia="Batang"/>
                <w:szCs w:val="20"/>
              </w:rPr>
              <w:t>PQType</w:t>
            </w:r>
          </w:p>
        </w:tc>
        <w:tc>
          <w:tcPr>
            <w:tcW w:w="2925" w:type="dxa"/>
          </w:tcPr>
          <w:p w14:paraId="02438D5E" w14:textId="77777777" w:rsidR="003E0D54" w:rsidRDefault="003E0D54" w:rsidP="00C2464A">
            <w:pPr>
              <w:rPr>
                <w:rFonts w:eastAsia="Batang"/>
                <w:szCs w:val="20"/>
              </w:rPr>
            </w:pPr>
            <w:r>
              <w:rPr>
                <w:rFonts w:eastAsia="Batang"/>
                <w:szCs w:val="20"/>
              </w:rPr>
              <w:t>Fysikaliskt värde.</w:t>
            </w:r>
          </w:p>
          <w:p w14:paraId="749313C8" w14:textId="77777777" w:rsidR="003E0D54" w:rsidRDefault="003E0D54" w:rsidP="00C2464A">
            <w:pPr>
              <w:rPr>
                <w:rFonts w:eastAsia="Batang"/>
                <w:szCs w:val="20"/>
              </w:rPr>
            </w:pPr>
          </w:p>
          <w:p w14:paraId="496AC82F" w14:textId="77777777" w:rsidR="003E0D54" w:rsidRPr="001A7570" w:rsidRDefault="003E0D54" w:rsidP="00C2464A">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208E8C77" w14:textId="77777777" w:rsidR="003E0D54" w:rsidRPr="00B75512" w:rsidRDefault="003E0D54" w:rsidP="00C2464A">
            <w:pPr>
              <w:rPr>
                <w:rFonts w:eastAsia="Batang"/>
                <w:szCs w:val="20"/>
              </w:rPr>
            </w:pPr>
            <w:r>
              <w:rPr>
                <w:rFonts w:eastAsia="Batang"/>
                <w:szCs w:val="20"/>
              </w:rPr>
              <w:t>1</w:t>
            </w:r>
          </w:p>
        </w:tc>
      </w:tr>
      <w:tr w:rsidR="003E0D54" w:rsidRPr="00C038EC" w14:paraId="77526A2B" w14:textId="77777777" w:rsidTr="00C2464A">
        <w:tc>
          <w:tcPr>
            <w:tcW w:w="2474" w:type="dxa"/>
            <w:tcBorders>
              <w:top w:val="single" w:sz="4" w:space="0" w:color="auto"/>
              <w:left w:val="single" w:sz="4" w:space="0" w:color="auto"/>
              <w:bottom w:val="single" w:sz="4" w:space="0" w:color="auto"/>
              <w:right w:val="single" w:sz="4" w:space="0" w:color="auto"/>
            </w:tcBorders>
          </w:tcPr>
          <w:p w14:paraId="42B97742" w14:textId="616F47EC" w:rsidR="003E0D54" w:rsidRPr="00C038EC" w:rsidRDefault="004B5FB6" w:rsidP="001609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value.</w:t>
            </w:r>
            <w:r w:rsidR="0016094A">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6020EAF4" w14:textId="2B61E43E" w:rsidR="003E0D54" w:rsidRPr="00C038EC" w:rsidRDefault="0016094A" w:rsidP="00C2464A">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69E27385" w14:textId="4122F52A" w:rsidR="003E0D54" w:rsidRPr="00C038EC" w:rsidRDefault="0016094A" w:rsidP="00C2464A">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2F76B033"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128D9781" w14:textId="77777777" w:rsidTr="00C2464A">
        <w:tc>
          <w:tcPr>
            <w:tcW w:w="2474" w:type="dxa"/>
            <w:tcBorders>
              <w:top w:val="single" w:sz="4" w:space="0" w:color="auto"/>
              <w:left w:val="single" w:sz="4" w:space="0" w:color="auto"/>
              <w:bottom w:val="single" w:sz="4" w:space="0" w:color="auto"/>
              <w:right w:val="single" w:sz="4" w:space="0" w:color="auto"/>
            </w:tcBorders>
          </w:tcPr>
          <w:p w14:paraId="2FBFE510" w14:textId="46C850FD" w:rsidR="003E0D54" w:rsidRPr="00C038EC" w:rsidRDefault="004B5FB6" w:rsidP="001609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value.</w:t>
            </w:r>
            <w:r w:rsidR="0016094A">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6FC370F3" w14:textId="2BA8453A" w:rsidR="003E0D54" w:rsidRPr="00C038EC" w:rsidRDefault="0016094A" w:rsidP="00C2464A">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B98FB7" w14:textId="7524183B" w:rsidR="003E0D54" w:rsidRPr="00C038EC" w:rsidRDefault="0016094A" w:rsidP="0016094A">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75CB47C7" w14:textId="77777777" w:rsidR="003E0D54" w:rsidRPr="00C038EC" w:rsidRDefault="003E0D54" w:rsidP="00C2464A">
            <w:pPr>
              <w:rPr>
                <w:rFonts w:eastAsia="Batang"/>
                <w:i/>
                <w:szCs w:val="20"/>
              </w:rPr>
            </w:pPr>
            <w:r w:rsidRPr="00C038EC">
              <w:rPr>
                <w:rFonts w:eastAsia="Batang"/>
                <w:i/>
                <w:szCs w:val="20"/>
              </w:rPr>
              <w:t>1</w:t>
            </w:r>
          </w:p>
        </w:tc>
      </w:tr>
      <w:tr w:rsidR="003E0D54" w:rsidRPr="00B3537C" w14:paraId="12294DC0" w14:textId="77777777" w:rsidTr="00C2464A">
        <w:tc>
          <w:tcPr>
            <w:tcW w:w="2474" w:type="dxa"/>
            <w:tcBorders>
              <w:top w:val="single" w:sz="4" w:space="0" w:color="auto"/>
              <w:left w:val="single" w:sz="4" w:space="0" w:color="auto"/>
              <w:bottom w:val="single" w:sz="4" w:space="0" w:color="auto"/>
              <w:right w:val="single" w:sz="4" w:space="0" w:color="auto"/>
            </w:tcBorders>
          </w:tcPr>
          <w:p w14:paraId="4A8F097D" w14:textId="637AF3C5" w:rsidR="003E0D54" w:rsidRPr="00A025F9" w:rsidRDefault="004B5FB6" w:rsidP="00C2464A">
            <w:pPr>
              <w:rPr>
                <w:szCs w:val="20"/>
                <w:highlight w:val="white"/>
                <w:lang w:eastAsia="sv-SE"/>
              </w:rPr>
            </w:pPr>
            <w:r w:rsidRPr="004B5FB6">
              <w:rPr>
                <w:szCs w:val="20"/>
                <w:highlight w:val="white"/>
                <w:lang w:eastAsia="sv-SE"/>
              </w:rPr>
              <w:t>measurementType.</w:t>
            </w:r>
            <w:r w:rsidR="003E0D54"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6C6BE5B6" w14:textId="77777777" w:rsidR="003E0D54" w:rsidRPr="00B3537C" w:rsidRDefault="003E0D54" w:rsidP="00C2464A">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2586724" w14:textId="66092E6C" w:rsidR="003E0D54" w:rsidRPr="00A025F9" w:rsidRDefault="003E0D54" w:rsidP="00C2464A">
            <w:pPr>
              <w:rPr>
                <w:rFonts w:eastAsia="Batang"/>
                <w:szCs w:val="20"/>
              </w:rPr>
            </w:pPr>
            <w:r w:rsidRPr="00A025F9">
              <w:rPr>
                <w:rFonts w:eastAsia="Batang"/>
                <w:szCs w:val="20"/>
              </w:rPr>
              <w:t>Beskriver riktningen av det observerade.</w:t>
            </w:r>
            <w:r w:rsidR="00816C5C">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14797279" w14:textId="77777777" w:rsidR="003E0D54" w:rsidRPr="00B3537C" w:rsidRDefault="003E0D54" w:rsidP="00C2464A">
            <w:pPr>
              <w:rPr>
                <w:rFonts w:eastAsia="Batang"/>
                <w:szCs w:val="20"/>
              </w:rPr>
            </w:pPr>
            <w:r w:rsidRPr="00B3537C">
              <w:rPr>
                <w:rFonts w:eastAsia="Batang"/>
                <w:szCs w:val="20"/>
              </w:rPr>
              <w:t>0..*</w:t>
            </w:r>
          </w:p>
        </w:tc>
      </w:tr>
      <w:tr w:rsidR="003E0D54" w:rsidRPr="00A025F9" w14:paraId="3BC1642E" w14:textId="77777777" w:rsidTr="00C2464A">
        <w:tc>
          <w:tcPr>
            <w:tcW w:w="2474" w:type="dxa"/>
            <w:tcBorders>
              <w:top w:val="single" w:sz="4" w:space="0" w:color="auto"/>
              <w:left w:val="single" w:sz="4" w:space="0" w:color="auto"/>
              <w:bottom w:val="single" w:sz="4" w:space="0" w:color="auto"/>
              <w:right w:val="single" w:sz="4" w:space="0" w:color="auto"/>
            </w:tcBorders>
          </w:tcPr>
          <w:p w14:paraId="5598754C" w14:textId="7EE6BF34"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54D8C770"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B6803EF" w14:textId="77777777" w:rsidR="003E0D54" w:rsidRPr="00A025F9" w:rsidRDefault="003E0D54" w:rsidP="00C2464A">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006B9F0D" w14:textId="77777777" w:rsidR="003E0D54" w:rsidRPr="00A025F9" w:rsidRDefault="003E0D54" w:rsidP="00C2464A">
            <w:pPr>
              <w:rPr>
                <w:rFonts w:eastAsia="Batang"/>
                <w:i/>
                <w:szCs w:val="20"/>
              </w:rPr>
            </w:pPr>
            <w:r w:rsidRPr="00A025F9">
              <w:rPr>
                <w:rFonts w:eastAsia="Batang"/>
                <w:i/>
                <w:szCs w:val="20"/>
              </w:rPr>
              <w:t>1</w:t>
            </w:r>
          </w:p>
        </w:tc>
      </w:tr>
      <w:tr w:rsidR="003E0D54" w:rsidRPr="00A025F9" w14:paraId="322E3983" w14:textId="77777777" w:rsidTr="00C2464A">
        <w:tc>
          <w:tcPr>
            <w:tcW w:w="2474" w:type="dxa"/>
            <w:tcBorders>
              <w:top w:val="single" w:sz="4" w:space="0" w:color="auto"/>
              <w:left w:val="single" w:sz="4" w:space="0" w:color="auto"/>
              <w:bottom w:val="single" w:sz="4" w:space="0" w:color="auto"/>
              <w:right w:val="single" w:sz="4" w:space="0" w:color="auto"/>
            </w:tcBorders>
          </w:tcPr>
          <w:p w14:paraId="052D03DE" w14:textId="75422AA5"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2AFA21B5"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8EBF039" w14:textId="0946C6F2" w:rsidR="003E0D54" w:rsidRPr="00A025F9" w:rsidRDefault="003E0D54" w:rsidP="00816C5C">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6E6BA1E1" w14:textId="77777777" w:rsidR="003E0D54" w:rsidRPr="00A025F9" w:rsidRDefault="003E0D54" w:rsidP="00C2464A">
            <w:pPr>
              <w:rPr>
                <w:rFonts w:eastAsia="Batang"/>
                <w:i/>
                <w:szCs w:val="20"/>
              </w:rPr>
            </w:pPr>
            <w:r w:rsidRPr="00A025F9">
              <w:rPr>
                <w:rFonts w:eastAsia="Batang"/>
                <w:i/>
                <w:szCs w:val="20"/>
              </w:rPr>
              <w:t>1</w:t>
            </w:r>
          </w:p>
        </w:tc>
      </w:tr>
      <w:tr w:rsidR="003E0D54" w:rsidRPr="00A025F9" w14:paraId="2E2FE56A" w14:textId="77777777" w:rsidTr="00C2464A">
        <w:tc>
          <w:tcPr>
            <w:tcW w:w="2474" w:type="dxa"/>
            <w:tcBorders>
              <w:top w:val="single" w:sz="4" w:space="0" w:color="auto"/>
              <w:left w:val="single" w:sz="4" w:space="0" w:color="auto"/>
              <w:bottom w:val="single" w:sz="4" w:space="0" w:color="auto"/>
              <w:right w:val="single" w:sz="4" w:space="0" w:color="auto"/>
            </w:tcBorders>
          </w:tcPr>
          <w:p w14:paraId="32612B56" w14:textId="066AE66B"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4C8466D"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42A8AE" w14:textId="77777777" w:rsidR="003E0D54" w:rsidRPr="00A025F9" w:rsidRDefault="003E0D54" w:rsidP="00C2464A">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4DCFF5" w14:textId="77777777" w:rsidR="003E0D54" w:rsidRPr="00A025F9" w:rsidRDefault="003E0D54" w:rsidP="00C2464A">
            <w:pPr>
              <w:rPr>
                <w:rFonts w:eastAsia="Batang"/>
                <w:i/>
                <w:szCs w:val="20"/>
              </w:rPr>
            </w:pPr>
            <w:r w:rsidRPr="00A025F9">
              <w:rPr>
                <w:rFonts w:eastAsia="Batang"/>
                <w:i/>
                <w:szCs w:val="20"/>
              </w:rPr>
              <w:t>0..1</w:t>
            </w:r>
          </w:p>
        </w:tc>
      </w:tr>
      <w:tr w:rsidR="003E0D54" w:rsidRPr="00A025F9" w14:paraId="3E59A536" w14:textId="77777777" w:rsidTr="00C2464A">
        <w:tc>
          <w:tcPr>
            <w:tcW w:w="2474" w:type="dxa"/>
            <w:tcBorders>
              <w:top w:val="single" w:sz="4" w:space="0" w:color="auto"/>
              <w:left w:val="single" w:sz="4" w:space="0" w:color="auto"/>
              <w:bottom w:val="single" w:sz="4" w:space="0" w:color="auto"/>
              <w:right w:val="single" w:sz="4" w:space="0" w:color="auto"/>
            </w:tcBorders>
          </w:tcPr>
          <w:p w14:paraId="7E80CD46" w14:textId="4E164EB1"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2E4FF85B"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F793B3" w14:textId="77777777" w:rsidR="003E0D54" w:rsidRPr="00A025F9" w:rsidRDefault="003E0D54" w:rsidP="00C2464A">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0EA0F4C" w14:textId="77777777" w:rsidR="003E0D54" w:rsidRPr="00A025F9" w:rsidRDefault="003E0D54" w:rsidP="00C2464A">
            <w:pPr>
              <w:rPr>
                <w:rFonts w:eastAsia="Batang"/>
                <w:i/>
                <w:szCs w:val="20"/>
              </w:rPr>
            </w:pPr>
            <w:r w:rsidRPr="00A025F9">
              <w:rPr>
                <w:rFonts w:eastAsia="Batang"/>
                <w:i/>
                <w:szCs w:val="20"/>
              </w:rPr>
              <w:t>0..1</w:t>
            </w:r>
          </w:p>
        </w:tc>
      </w:tr>
      <w:tr w:rsidR="00845E37" w:rsidRPr="00A025F9" w14:paraId="0AFDAC6B" w14:textId="77777777" w:rsidTr="001D6CA0">
        <w:tc>
          <w:tcPr>
            <w:tcW w:w="2474" w:type="dxa"/>
            <w:tcBorders>
              <w:top w:val="single" w:sz="4" w:space="0" w:color="auto"/>
              <w:left w:val="single" w:sz="4" w:space="0" w:color="auto"/>
              <w:bottom w:val="single" w:sz="4" w:space="0" w:color="auto"/>
              <w:right w:val="single" w:sz="4" w:space="0" w:color="auto"/>
            </w:tcBorders>
          </w:tcPr>
          <w:p w14:paraId="22AE3F61" w14:textId="77777777" w:rsidR="00845E37" w:rsidRPr="00A025F9" w:rsidRDefault="00845E37" w:rsidP="001D6CA0">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1C229B7" w14:textId="77777777" w:rsidR="00845E37" w:rsidRPr="00A025F9" w:rsidRDefault="00845E37" w:rsidP="001D6CA0">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0C711E1" w14:textId="04CBB46A" w:rsidR="00845E37" w:rsidRPr="00A025F9" w:rsidRDefault="00845E37" w:rsidP="00816C5C">
            <w:pPr>
              <w:rPr>
                <w:rFonts w:eastAsia="Batang"/>
                <w:i/>
                <w:szCs w:val="20"/>
              </w:rPr>
            </w:pPr>
            <w:r w:rsidRPr="00A025F9">
              <w:rPr>
                <w:rFonts w:eastAsia="Batang"/>
                <w:i/>
                <w:szCs w:val="20"/>
              </w:rPr>
              <w:t xml:space="preserve">Textuell beskrivning av </w:t>
            </w:r>
            <w:r w:rsidR="00816C5C">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005D65E" w14:textId="77777777" w:rsidR="00845E37" w:rsidRPr="00A025F9" w:rsidRDefault="00845E37" w:rsidP="001D6CA0">
            <w:pPr>
              <w:rPr>
                <w:rFonts w:eastAsia="Batang"/>
                <w:i/>
                <w:szCs w:val="20"/>
              </w:rPr>
            </w:pPr>
            <w:r w:rsidRPr="00A025F9">
              <w:rPr>
                <w:rFonts w:eastAsia="Batang"/>
                <w:i/>
                <w:szCs w:val="20"/>
              </w:rPr>
              <w:t>0..1</w:t>
            </w:r>
          </w:p>
        </w:tc>
      </w:tr>
      <w:tr w:rsidR="00845E37" w:rsidRPr="008345BA" w14:paraId="151F4953" w14:textId="77777777" w:rsidTr="001D6CA0">
        <w:tc>
          <w:tcPr>
            <w:tcW w:w="2474" w:type="dxa"/>
          </w:tcPr>
          <w:p w14:paraId="729DDA06" w14:textId="155E7A94" w:rsidR="00845E37" w:rsidRPr="00816C5C" w:rsidRDefault="00845E37" w:rsidP="001D6CA0">
            <w:r w:rsidRPr="00816C5C">
              <w:t>measurementType.approvedForPatient</w:t>
            </w:r>
          </w:p>
        </w:tc>
        <w:tc>
          <w:tcPr>
            <w:tcW w:w="2506" w:type="dxa"/>
          </w:tcPr>
          <w:p w14:paraId="2CC21623" w14:textId="77777777" w:rsidR="00845E37" w:rsidRPr="008345BA" w:rsidRDefault="00845E37" w:rsidP="001D6CA0">
            <w:r>
              <w:t>Boolean</w:t>
            </w:r>
          </w:p>
        </w:tc>
        <w:tc>
          <w:tcPr>
            <w:tcW w:w="2925" w:type="dxa"/>
          </w:tcPr>
          <w:p w14:paraId="2CD7FD3B" w14:textId="77777777" w:rsidR="00845E37" w:rsidRPr="008345BA" w:rsidRDefault="00845E37" w:rsidP="001D6CA0">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751A82F8" w14:textId="3AD402F6" w:rsidR="00845E37" w:rsidRPr="008345BA" w:rsidRDefault="00845E37" w:rsidP="00671245">
            <w:r>
              <w:t>1</w:t>
            </w:r>
          </w:p>
        </w:tc>
      </w:tr>
      <w:tr w:rsidR="003E0D54" w:rsidRPr="00864746" w14:paraId="131BAC16" w14:textId="77777777" w:rsidTr="00C2464A">
        <w:tc>
          <w:tcPr>
            <w:tcW w:w="2474" w:type="dxa"/>
            <w:shd w:val="clear" w:color="auto" w:fill="D9D9D9" w:themeFill="background1" w:themeFillShade="D9"/>
          </w:tcPr>
          <w:p w14:paraId="53891C4E" w14:textId="77777777" w:rsidR="003E0D54" w:rsidRPr="00C9666E" w:rsidRDefault="003E0D54" w:rsidP="00C2464A">
            <w:pPr>
              <w:rPr>
                <w:rFonts w:eastAsia="Batang"/>
                <w:szCs w:val="20"/>
              </w:rPr>
            </w:pPr>
            <w:r>
              <w:rPr>
                <w:szCs w:val="20"/>
                <w:lang w:eastAsia="sv-SE"/>
              </w:rPr>
              <w:t>device</w:t>
            </w:r>
          </w:p>
        </w:tc>
        <w:tc>
          <w:tcPr>
            <w:tcW w:w="2506" w:type="dxa"/>
            <w:shd w:val="clear" w:color="auto" w:fill="D9D9D9" w:themeFill="background1" w:themeFillShade="D9"/>
          </w:tcPr>
          <w:p w14:paraId="4E0FD160" w14:textId="77777777" w:rsidR="003E0D54" w:rsidRPr="00C9666E" w:rsidRDefault="003E0D54" w:rsidP="00C2464A">
            <w:pPr>
              <w:rPr>
                <w:rFonts w:eastAsia="Batang"/>
                <w:szCs w:val="20"/>
              </w:rPr>
            </w:pPr>
            <w:r w:rsidRPr="00C9666E">
              <w:rPr>
                <w:rFonts w:eastAsia="Batang"/>
                <w:szCs w:val="20"/>
              </w:rPr>
              <w:t>DeviceType</w:t>
            </w:r>
          </w:p>
        </w:tc>
        <w:tc>
          <w:tcPr>
            <w:tcW w:w="2925" w:type="dxa"/>
            <w:shd w:val="clear" w:color="auto" w:fill="D9D9D9" w:themeFill="background1" w:themeFillShade="D9"/>
          </w:tcPr>
          <w:p w14:paraId="4FE01F13" w14:textId="77777777" w:rsidR="003E0D54" w:rsidRPr="00864746" w:rsidRDefault="003E0D54" w:rsidP="00C2464A">
            <w:pPr>
              <w:rPr>
                <w:rFonts w:eastAsia="Batang"/>
                <w:szCs w:val="20"/>
              </w:rPr>
            </w:pPr>
          </w:p>
        </w:tc>
        <w:tc>
          <w:tcPr>
            <w:tcW w:w="1617" w:type="dxa"/>
            <w:shd w:val="clear" w:color="auto" w:fill="D9D9D9" w:themeFill="background1" w:themeFillShade="D9"/>
          </w:tcPr>
          <w:p w14:paraId="6414F584" w14:textId="77777777" w:rsidR="003E0D54" w:rsidRPr="00864746" w:rsidRDefault="003E0D54" w:rsidP="00C2464A">
            <w:pPr>
              <w:rPr>
                <w:rFonts w:eastAsia="Batang"/>
                <w:szCs w:val="20"/>
              </w:rPr>
            </w:pPr>
            <w:r w:rsidRPr="00864746">
              <w:rPr>
                <w:rFonts w:eastAsia="Batang"/>
                <w:szCs w:val="20"/>
              </w:rPr>
              <w:t>0..1</w:t>
            </w:r>
          </w:p>
        </w:tc>
      </w:tr>
      <w:tr w:rsidR="003E0D54" w:rsidRPr="00D96D4F" w14:paraId="1C012757" w14:textId="77777777" w:rsidTr="00C2464A">
        <w:tc>
          <w:tcPr>
            <w:tcW w:w="2474" w:type="dxa"/>
          </w:tcPr>
          <w:p w14:paraId="27A58762" w14:textId="77777777" w:rsidR="003E0D54" w:rsidRPr="00C9666E" w:rsidRDefault="003E0D54" w:rsidP="00C2464A">
            <w:pPr>
              <w:rPr>
                <w:rFonts w:eastAsia="Batang"/>
                <w:szCs w:val="20"/>
              </w:rPr>
            </w:pPr>
            <w:r w:rsidRPr="00C9666E">
              <w:rPr>
                <w:rFonts w:eastAsia="Batang"/>
                <w:szCs w:val="20"/>
              </w:rPr>
              <w:t>../DeviceType.id</w:t>
            </w:r>
          </w:p>
        </w:tc>
        <w:tc>
          <w:tcPr>
            <w:tcW w:w="2506" w:type="dxa"/>
          </w:tcPr>
          <w:p w14:paraId="144787B5" w14:textId="77777777" w:rsidR="003E0D54" w:rsidRPr="00C9666E" w:rsidRDefault="003E0D54" w:rsidP="00C2464A">
            <w:pPr>
              <w:rPr>
                <w:rFonts w:eastAsia="Batang"/>
                <w:szCs w:val="20"/>
              </w:rPr>
            </w:pPr>
            <w:r w:rsidRPr="00C9666E">
              <w:rPr>
                <w:rFonts w:eastAsia="Batang"/>
                <w:szCs w:val="20"/>
              </w:rPr>
              <w:t>IIType</w:t>
            </w:r>
          </w:p>
        </w:tc>
        <w:tc>
          <w:tcPr>
            <w:tcW w:w="2925" w:type="dxa"/>
          </w:tcPr>
          <w:p w14:paraId="172DDAB6" w14:textId="77777777" w:rsidR="003E0D54" w:rsidRPr="00C038EC" w:rsidRDefault="003E0D54" w:rsidP="00C2464A">
            <w:pPr>
              <w:rPr>
                <w:rFonts w:cs="Arial"/>
                <w:szCs w:val="20"/>
              </w:rPr>
            </w:pPr>
            <w:r>
              <w:rPr>
                <w:rFonts w:cs="Arial"/>
                <w:szCs w:val="20"/>
              </w:rPr>
              <w:t>GSIN nummer följt av kodnummer.</w:t>
            </w:r>
          </w:p>
        </w:tc>
        <w:tc>
          <w:tcPr>
            <w:tcW w:w="1617" w:type="dxa"/>
          </w:tcPr>
          <w:p w14:paraId="552C352F" w14:textId="77777777" w:rsidR="003E0D54" w:rsidRPr="00C9666E" w:rsidRDefault="003E0D54" w:rsidP="00C2464A">
            <w:pPr>
              <w:rPr>
                <w:rFonts w:eastAsia="Batang"/>
                <w:szCs w:val="20"/>
              </w:rPr>
            </w:pPr>
            <w:r w:rsidRPr="00C9666E">
              <w:rPr>
                <w:rFonts w:eastAsia="Batang"/>
                <w:szCs w:val="20"/>
              </w:rPr>
              <w:t>0..1</w:t>
            </w:r>
          </w:p>
        </w:tc>
      </w:tr>
      <w:tr w:rsidR="003E0D54" w:rsidRPr="00C038EC" w14:paraId="30E6DDDC" w14:textId="77777777" w:rsidTr="00C2464A">
        <w:tc>
          <w:tcPr>
            <w:tcW w:w="2474" w:type="dxa"/>
            <w:tcBorders>
              <w:top w:val="single" w:sz="4" w:space="0" w:color="auto"/>
              <w:left w:val="single" w:sz="4" w:space="0" w:color="auto"/>
              <w:bottom w:val="single" w:sz="4" w:space="0" w:color="auto"/>
              <w:right w:val="single" w:sz="4" w:space="0" w:color="auto"/>
            </w:tcBorders>
          </w:tcPr>
          <w:p w14:paraId="734EF138" w14:textId="77777777" w:rsidR="003E0D54" w:rsidRPr="00C038EC" w:rsidRDefault="003E0D54" w:rsidP="00C2464A">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3688EF86"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E59BD06" w14:textId="77777777" w:rsidR="003E0D54" w:rsidRPr="00C038EC" w:rsidRDefault="003E0D54" w:rsidP="00C2464A">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13B564C0"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21D8A7EF" w14:textId="77777777" w:rsidTr="00C2464A">
        <w:tc>
          <w:tcPr>
            <w:tcW w:w="2474" w:type="dxa"/>
            <w:tcBorders>
              <w:top w:val="single" w:sz="4" w:space="0" w:color="auto"/>
              <w:left w:val="single" w:sz="4" w:space="0" w:color="auto"/>
              <w:bottom w:val="single" w:sz="4" w:space="0" w:color="auto"/>
              <w:right w:val="single" w:sz="4" w:space="0" w:color="auto"/>
            </w:tcBorders>
          </w:tcPr>
          <w:p w14:paraId="23DA1F09" w14:textId="77777777" w:rsidR="003E0D54" w:rsidRPr="00C038EC" w:rsidRDefault="003E0D54" w:rsidP="00C2464A">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1E55525"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6001ABF" w14:textId="77777777" w:rsidR="003E0D54" w:rsidRPr="00C038EC" w:rsidRDefault="003E0D54" w:rsidP="00C2464A">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5D0EF4F8" w14:textId="77777777" w:rsidR="003E0D54" w:rsidRPr="00C038EC" w:rsidRDefault="003E0D54" w:rsidP="00C2464A">
            <w:pPr>
              <w:rPr>
                <w:rFonts w:eastAsia="Batang"/>
                <w:i/>
                <w:szCs w:val="20"/>
              </w:rPr>
            </w:pPr>
            <w:r w:rsidRPr="00C038EC">
              <w:rPr>
                <w:rFonts w:eastAsia="Batang"/>
                <w:i/>
                <w:szCs w:val="20"/>
              </w:rPr>
              <w:t>1</w:t>
            </w:r>
          </w:p>
        </w:tc>
      </w:tr>
      <w:tr w:rsidR="003E0D54" w:rsidRPr="00D96D4F" w14:paraId="3B08B503" w14:textId="77777777" w:rsidTr="00C2464A">
        <w:tc>
          <w:tcPr>
            <w:tcW w:w="2474" w:type="dxa"/>
          </w:tcPr>
          <w:p w14:paraId="0FAF4D80" w14:textId="77777777" w:rsidR="003E0D54" w:rsidRPr="00B75512" w:rsidRDefault="003E0D54" w:rsidP="00C2464A">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533CDA86" w14:textId="77777777" w:rsidR="003E0D54" w:rsidRPr="00B75512" w:rsidRDefault="003E0D54" w:rsidP="00C2464A">
            <w:pPr>
              <w:rPr>
                <w:rFonts w:eastAsia="Batang"/>
                <w:szCs w:val="20"/>
                <w:lang w:val="en-GB"/>
              </w:rPr>
            </w:pPr>
            <w:r>
              <w:rPr>
                <w:rFonts w:eastAsia="Batang"/>
                <w:szCs w:val="20"/>
                <w:lang w:val="en-GB"/>
              </w:rPr>
              <w:t>CVType</w:t>
            </w:r>
          </w:p>
        </w:tc>
        <w:tc>
          <w:tcPr>
            <w:tcW w:w="2925" w:type="dxa"/>
          </w:tcPr>
          <w:p w14:paraId="60983B44" w14:textId="4E7C09AB" w:rsidR="007C05D8" w:rsidRPr="00091F1D" w:rsidRDefault="003E0D54" w:rsidP="007C05D8">
            <w:pPr>
              <w:rPr>
                <w:rFonts w:cs="Arial"/>
              </w:rPr>
            </w:pPr>
            <w:r w:rsidRPr="00091F1D">
              <w:rPr>
                <w:rFonts w:cs="Arial"/>
                <w:szCs w:val="20"/>
              </w:rPr>
              <w:t xml:space="preserve">Det kodade värdet anger vilken typ av apparat det </w:t>
            </w:r>
            <w:r w:rsidRPr="00091F1D">
              <w:rPr>
                <w:rFonts w:cs="Arial"/>
                <w:szCs w:val="20"/>
              </w:rPr>
              <w:lastRenderedPageBreak/>
              <w:t>gäller.</w:t>
            </w:r>
          </w:p>
          <w:p w14:paraId="21B4F145" w14:textId="07C45A65" w:rsidR="003E0D54" w:rsidRPr="00091F1D" w:rsidRDefault="003E0D54" w:rsidP="00C2464A">
            <w:pPr>
              <w:rPr>
                <w:rFonts w:cs="Arial"/>
              </w:rPr>
            </w:pPr>
          </w:p>
        </w:tc>
        <w:tc>
          <w:tcPr>
            <w:tcW w:w="1617" w:type="dxa"/>
          </w:tcPr>
          <w:p w14:paraId="35989E96" w14:textId="77777777" w:rsidR="003E0D54" w:rsidRPr="00D96D4F" w:rsidRDefault="003E0D54" w:rsidP="00C2464A">
            <w:pPr>
              <w:rPr>
                <w:rFonts w:eastAsia="Batang"/>
                <w:szCs w:val="20"/>
                <w:lang w:val="en-US"/>
              </w:rPr>
            </w:pPr>
            <w:r>
              <w:rPr>
                <w:rFonts w:eastAsia="Batang"/>
                <w:szCs w:val="20"/>
                <w:lang w:val="en-US"/>
              </w:rPr>
              <w:lastRenderedPageBreak/>
              <w:t>0..1</w:t>
            </w:r>
          </w:p>
        </w:tc>
      </w:tr>
      <w:tr w:rsidR="003E0D54" w:rsidRPr="00C038EC" w14:paraId="13B05357" w14:textId="77777777" w:rsidTr="00C2464A">
        <w:tc>
          <w:tcPr>
            <w:tcW w:w="2474" w:type="dxa"/>
            <w:tcBorders>
              <w:top w:val="single" w:sz="4" w:space="0" w:color="auto"/>
              <w:left w:val="single" w:sz="4" w:space="0" w:color="auto"/>
              <w:bottom w:val="single" w:sz="4" w:space="0" w:color="auto"/>
              <w:right w:val="single" w:sz="4" w:space="0" w:color="auto"/>
            </w:tcBorders>
          </w:tcPr>
          <w:p w14:paraId="581509BB" w14:textId="77777777" w:rsidR="003E0D54" w:rsidRPr="00C038EC" w:rsidRDefault="003E0D54" w:rsidP="00C2464A">
            <w:pPr>
              <w:rPr>
                <w:rFonts w:eastAsia="Batang"/>
                <w:i/>
                <w:szCs w:val="20"/>
              </w:rPr>
            </w:pPr>
            <w:r w:rsidRPr="00C038EC">
              <w:rPr>
                <w:rFonts w:eastAsia="Batang"/>
                <w:i/>
                <w:szCs w:val="20"/>
              </w:rPr>
              <w:lastRenderedPageBreak/>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A233C60"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4D008DC" w14:textId="77777777" w:rsidR="003E0D54" w:rsidRPr="00C038EC" w:rsidRDefault="003E0D54" w:rsidP="00C2464A">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BF0E5E4" w14:textId="77777777" w:rsidR="003E0D54" w:rsidRPr="00C038EC" w:rsidRDefault="003E0D54" w:rsidP="00C2464A">
            <w:pPr>
              <w:rPr>
                <w:rFonts w:eastAsia="Batang"/>
                <w:i/>
                <w:szCs w:val="20"/>
                <w:lang w:val="en-US"/>
              </w:rPr>
            </w:pPr>
            <w:r w:rsidRPr="00C038EC">
              <w:rPr>
                <w:rFonts w:eastAsia="Batang"/>
                <w:i/>
                <w:szCs w:val="20"/>
                <w:lang w:val="en-US"/>
              </w:rPr>
              <w:t>1</w:t>
            </w:r>
          </w:p>
        </w:tc>
      </w:tr>
      <w:tr w:rsidR="003E0D54" w:rsidRPr="00C038EC" w14:paraId="457E626A" w14:textId="77777777" w:rsidTr="00C2464A">
        <w:tc>
          <w:tcPr>
            <w:tcW w:w="2474" w:type="dxa"/>
            <w:tcBorders>
              <w:top w:val="single" w:sz="4" w:space="0" w:color="auto"/>
              <w:left w:val="single" w:sz="4" w:space="0" w:color="auto"/>
              <w:bottom w:val="single" w:sz="4" w:space="0" w:color="auto"/>
              <w:right w:val="single" w:sz="4" w:space="0" w:color="auto"/>
            </w:tcBorders>
          </w:tcPr>
          <w:p w14:paraId="6E79FFA7" w14:textId="77777777" w:rsidR="003E0D54" w:rsidRPr="007C05D8" w:rsidRDefault="003E0D54" w:rsidP="00C2464A">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59519BB5" w14:textId="77777777" w:rsidR="003E0D54" w:rsidRPr="007C05D8" w:rsidRDefault="003E0D54" w:rsidP="00C2464A">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ACF5A47" w14:textId="33D96C9B" w:rsidR="003E0D54" w:rsidRPr="007C05D8" w:rsidRDefault="007C05D8" w:rsidP="007C05D8">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6FC7225E" w14:textId="77777777" w:rsidR="003E0D54" w:rsidRPr="00C038EC" w:rsidRDefault="003E0D54" w:rsidP="00C2464A">
            <w:pPr>
              <w:rPr>
                <w:rFonts w:eastAsia="Batang"/>
                <w:i/>
                <w:szCs w:val="20"/>
                <w:lang w:val="en-US"/>
              </w:rPr>
            </w:pPr>
            <w:r w:rsidRPr="007C05D8">
              <w:rPr>
                <w:rFonts w:eastAsia="Batang"/>
                <w:i/>
                <w:szCs w:val="20"/>
                <w:lang w:val="en-US"/>
              </w:rPr>
              <w:t>1</w:t>
            </w:r>
          </w:p>
        </w:tc>
      </w:tr>
      <w:tr w:rsidR="003E0D54" w:rsidRPr="00C038EC" w14:paraId="316C4B19" w14:textId="77777777" w:rsidTr="00C2464A">
        <w:tc>
          <w:tcPr>
            <w:tcW w:w="2474" w:type="dxa"/>
            <w:tcBorders>
              <w:top w:val="single" w:sz="4" w:space="0" w:color="auto"/>
              <w:left w:val="single" w:sz="4" w:space="0" w:color="auto"/>
              <w:bottom w:val="single" w:sz="4" w:space="0" w:color="auto"/>
              <w:right w:val="single" w:sz="4" w:space="0" w:color="auto"/>
            </w:tcBorders>
          </w:tcPr>
          <w:p w14:paraId="1C925680" w14:textId="77777777" w:rsidR="003E0D54" w:rsidRPr="00C038EC" w:rsidRDefault="003E0D54" w:rsidP="00C2464A">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350D25BF"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6DE188" w14:textId="77777777" w:rsidR="003E0D54" w:rsidRPr="00C038EC" w:rsidRDefault="003E0D54" w:rsidP="00C2464A">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67213BF" w14:textId="77777777" w:rsidR="003E0D54" w:rsidRPr="00C038EC" w:rsidRDefault="003E0D54" w:rsidP="00C2464A">
            <w:pPr>
              <w:rPr>
                <w:rFonts w:eastAsia="Batang"/>
                <w:i/>
                <w:szCs w:val="20"/>
                <w:lang w:val="en-US"/>
              </w:rPr>
            </w:pPr>
            <w:r w:rsidRPr="00C038EC">
              <w:rPr>
                <w:rFonts w:eastAsia="Batang"/>
                <w:i/>
                <w:szCs w:val="20"/>
                <w:lang w:val="en-US"/>
              </w:rPr>
              <w:t>0..1</w:t>
            </w:r>
          </w:p>
        </w:tc>
      </w:tr>
      <w:tr w:rsidR="003E0D54" w:rsidRPr="00C038EC" w14:paraId="1621EF16" w14:textId="77777777" w:rsidTr="00C2464A">
        <w:tc>
          <w:tcPr>
            <w:tcW w:w="2474" w:type="dxa"/>
            <w:tcBorders>
              <w:top w:val="single" w:sz="4" w:space="0" w:color="auto"/>
              <w:left w:val="single" w:sz="4" w:space="0" w:color="auto"/>
              <w:bottom w:val="single" w:sz="4" w:space="0" w:color="auto"/>
              <w:right w:val="single" w:sz="4" w:space="0" w:color="auto"/>
            </w:tcBorders>
          </w:tcPr>
          <w:p w14:paraId="2289C737" w14:textId="77777777" w:rsidR="003E0D54" w:rsidRPr="00C038EC" w:rsidRDefault="003E0D54" w:rsidP="00C2464A">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1AAC4740"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E36138D" w14:textId="77777777" w:rsidR="003E0D54" w:rsidRPr="00C038EC" w:rsidRDefault="003E0D54" w:rsidP="00C2464A">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B98F5FE" w14:textId="77777777" w:rsidR="003E0D54" w:rsidRPr="00C038EC" w:rsidRDefault="003E0D54" w:rsidP="00C2464A">
            <w:pPr>
              <w:rPr>
                <w:rFonts w:eastAsia="Batang"/>
                <w:i/>
                <w:szCs w:val="20"/>
                <w:lang w:val="en-US"/>
              </w:rPr>
            </w:pPr>
            <w:r w:rsidRPr="00C038EC">
              <w:rPr>
                <w:rFonts w:eastAsia="Batang"/>
                <w:i/>
                <w:szCs w:val="20"/>
                <w:lang w:val="en-US"/>
              </w:rPr>
              <w:t>0..1</w:t>
            </w:r>
          </w:p>
        </w:tc>
      </w:tr>
      <w:tr w:rsidR="003E0D54" w:rsidRPr="00C038EC" w14:paraId="6B4DC4E4" w14:textId="77777777" w:rsidTr="00C2464A">
        <w:tc>
          <w:tcPr>
            <w:tcW w:w="2474" w:type="dxa"/>
            <w:tcBorders>
              <w:top w:val="single" w:sz="4" w:space="0" w:color="auto"/>
              <w:left w:val="single" w:sz="4" w:space="0" w:color="auto"/>
              <w:bottom w:val="single" w:sz="4" w:space="0" w:color="auto"/>
              <w:right w:val="single" w:sz="4" w:space="0" w:color="auto"/>
            </w:tcBorders>
          </w:tcPr>
          <w:p w14:paraId="2EDDE25B" w14:textId="77777777" w:rsidR="003E0D54" w:rsidRPr="00C038EC" w:rsidRDefault="003E0D54" w:rsidP="00C2464A">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11417BDA"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83915EA" w14:textId="31087C8B" w:rsidR="003E0D54" w:rsidRPr="00C038EC" w:rsidRDefault="003E0D54" w:rsidP="009B5733">
            <w:pPr>
              <w:rPr>
                <w:rFonts w:cs="Arial"/>
                <w:i/>
                <w:szCs w:val="20"/>
              </w:rPr>
            </w:pPr>
            <w:r w:rsidRPr="00C038EC">
              <w:rPr>
                <w:rFonts w:cs="Arial"/>
                <w:i/>
                <w:szCs w:val="20"/>
              </w:rPr>
              <w:t xml:space="preserve">Textuell beskrivning av </w:t>
            </w:r>
            <w:r w:rsidR="009B5733">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10A82EE" w14:textId="77777777" w:rsidR="003E0D54" w:rsidRPr="009B5733" w:rsidRDefault="003E0D54" w:rsidP="00C2464A">
            <w:pPr>
              <w:rPr>
                <w:rFonts w:eastAsia="Batang"/>
                <w:i/>
                <w:szCs w:val="20"/>
              </w:rPr>
            </w:pPr>
            <w:r w:rsidRPr="009B5733">
              <w:rPr>
                <w:rFonts w:eastAsia="Batang"/>
                <w:i/>
                <w:szCs w:val="20"/>
              </w:rPr>
              <w:t>0..1</w:t>
            </w:r>
          </w:p>
        </w:tc>
      </w:tr>
      <w:tr w:rsidR="003E0D54" w:rsidRPr="00D96D4F" w14:paraId="1B2B4E77" w14:textId="77777777" w:rsidTr="00C2464A">
        <w:tc>
          <w:tcPr>
            <w:tcW w:w="2474" w:type="dxa"/>
          </w:tcPr>
          <w:p w14:paraId="21875644" w14:textId="77777777" w:rsidR="003E0D54" w:rsidRPr="009B5733" w:rsidRDefault="003E0D54" w:rsidP="00C2464A">
            <w:pPr>
              <w:rPr>
                <w:rFonts w:eastAsia="Batang"/>
                <w:szCs w:val="20"/>
              </w:rPr>
            </w:pPr>
            <w:r w:rsidRPr="009B5733">
              <w:rPr>
                <w:rFonts w:eastAsia="Batang"/>
                <w:szCs w:val="20"/>
              </w:rPr>
              <w:t>../DeviceType.manufacturereModelName</w:t>
            </w:r>
          </w:p>
        </w:tc>
        <w:tc>
          <w:tcPr>
            <w:tcW w:w="2506" w:type="dxa"/>
          </w:tcPr>
          <w:p w14:paraId="600536DC" w14:textId="77777777" w:rsidR="003E0D54" w:rsidRPr="009B5733" w:rsidRDefault="003E0D54" w:rsidP="00C2464A">
            <w:pPr>
              <w:rPr>
                <w:rFonts w:eastAsia="Batang"/>
                <w:szCs w:val="20"/>
              </w:rPr>
            </w:pPr>
            <w:r w:rsidRPr="009B5733">
              <w:rPr>
                <w:rFonts w:eastAsia="Batang"/>
                <w:szCs w:val="20"/>
              </w:rPr>
              <w:t>String</w:t>
            </w:r>
          </w:p>
        </w:tc>
        <w:tc>
          <w:tcPr>
            <w:tcW w:w="2925" w:type="dxa"/>
          </w:tcPr>
          <w:p w14:paraId="43166CB0" w14:textId="77777777" w:rsidR="003E0D54" w:rsidRPr="00091F1D" w:rsidRDefault="003E0D54" w:rsidP="00C2464A">
            <w:pPr>
              <w:rPr>
                <w:rFonts w:eastAsia="Batang"/>
                <w:szCs w:val="20"/>
              </w:rPr>
            </w:pPr>
            <w:r w:rsidRPr="00091F1D">
              <w:rPr>
                <w:rFonts w:cs="Arial"/>
                <w:szCs w:val="20"/>
              </w:rPr>
              <w:t>Tillverkarens benämning på modellnamnet.</w:t>
            </w:r>
          </w:p>
        </w:tc>
        <w:tc>
          <w:tcPr>
            <w:tcW w:w="1617" w:type="dxa"/>
          </w:tcPr>
          <w:p w14:paraId="4E5482D0" w14:textId="77777777" w:rsidR="003E0D54" w:rsidRPr="009B5733" w:rsidRDefault="003E0D54" w:rsidP="00C2464A">
            <w:pPr>
              <w:rPr>
                <w:rFonts w:eastAsia="Batang"/>
                <w:szCs w:val="20"/>
              </w:rPr>
            </w:pPr>
            <w:r w:rsidRPr="009B5733">
              <w:rPr>
                <w:rFonts w:eastAsia="Batang"/>
                <w:szCs w:val="20"/>
              </w:rPr>
              <w:t>0..1</w:t>
            </w:r>
          </w:p>
        </w:tc>
      </w:tr>
      <w:tr w:rsidR="003E0D54" w:rsidRPr="00864746" w14:paraId="5E44B36D" w14:textId="77777777" w:rsidTr="00C2464A">
        <w:tc>
          <w:tcPr>
            <w:tcW w:w="2474" w:type="dxa"/>
            <w:shd w:val="clear" w:color="auto" w:fill="D9D9D9" w:themeFill="background1" w:themeFillShade="D9"/>
          </w:tcPr>
          <w:p w14:paraId="676DEA18" w14:textId="77777777" w:rsidR="003E0D54" w:rsidRPr="009B5733" w:rsidRDefault="003E0D54" w:rsidP="00C2464A">
            <w:pPr>
              <w:rPr>
                <w:rFonts w:eastAsia="Batang"/>
                <w:szCs w:val="20"/>
              </w:rPr>
            </w:pPr>
            <w:r w:rsidRPr="00864746">
              <w:rPr>
                <w:szCs w:val="20"/>
                <w:lang w:eastAsia="sv-SE"/>
              </w:rPr>
              <w:t>location</w:t>
            </w:r>
          </w:p>
        </w:tc>
        <w:tc>
          <w:tcPr>
            <w:tcW w:w="2506" w:type="dxa"/>
            <w:shd w:val="clear" w:color="auto" w:fill="D9D9D9" w:themeFill="background1" w:themeFillShade="D9"/>
          </w:tcPr>
          <w:p w14:paraId="7EBA83C4" w14:textId="77777777" w:rsidR="003E0D54" w:rsidRPr="00864746" w:rsidRDefault="003E0D54" w:rsidP="00C2464A">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545DE95E" w14:textId="77777777" w:rsidR="003E0D54" w:rsidRPr="00864746" w:rsidRDefault="003E0D54" w:rsidP="00C2464A">
            <w:pPr>
              <w:rPr>
                <w:rFonts w:eastAsia="Batang"/>
                <w:szCs w:val="20"/>
              </w:rPr>
            </w:pPr>
          </w:p>
        </w:tc>
        <w:tc>
          <w:tcPr>
            <w:tcW w:w="1617" w:type="dxa"/>
            <w:shd w:val="clear" w:color="auto" w:fill="D9D9D9" w:themeFill="background1" w:themeFillShade="D9"/>
          </w:tcPr>
          <w:p w14:paraId="31CE9C08" w14:textId="77777777" w:rsidR="003E0D54" w:rsidRPr="00864746" w:rsidRDefault="003E0D54" w:rsidP="00C2464A">
            <w:pPr>
              <w:rPr>
                <w:rFonts w:eastAsia="Batang"/>
                <w:szCs w:val="20"/>
              </w:rPr>
            </w:pPr>
            <w:r w:rsidRPr="00864746">
              <w:rPr>
                <w:rFonts w:eastAsia="Batang"/>
                <w:szCs w:val="20"/>
              </w:rPr>
              <w:t>0..1</w:t>
            </w:r>
          </w:p>
        </w:tc>
      </w:tr>
      <w:tr w:rsidR="003E0D54" w:rsidRPr="008345BA" w14:paraId="431DF7EE" w14:textId="77777777" w:rsidTr="00C2464A">
        <w:tc>
          <w:tcPr>
            <w:tcW w:w="2474" w:type="dxa"/>
          </w:tcPr>
          <w:p w14:paraId="0CA4323F" w14:textId="77777777" w:rsidR="003E0D54" w:rsidRPr="00894EEA" w:rsidRDefault="003E0D54" w:rsidP="00C2464A">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12283F9B" w14:textId="77777777" w:rsidR="003E0D54" w:rsidRPr="00894EEA" w:rsidRDefault="003E0D54" w:rsidP="00C2464A">
            <w:pPr>
              <w:rPr>
                <w:rFonts w:eastAsia="Batang"/>
                <w:szCs w:val="20"/>
              </w:rPr>
            </w:pPr>
            <w:r w:rsidRPr="00894EEA">
              <w:rPr>
                <w:rFonts w:eastAsia="Batang"/>
                <w:szCs w:val="20"/>
              </w:rPr>
              <w:t>IIType</w:t>
            </w:r>
          </w:p>
        </w:tc>
        <w:tc>
          <w:tcPr>
            <w:tcW w:w="2925" w:type="dxa"/>
          </w:tcPr>
          <w:p w14:paraId="4588406F" w14:textId="510D074F" w:rsidR="003E0D54" w:rsidRPr="008345BA" w:rsidRDefault="006701F1" w:rsidP="00C2464A">
            <w:pPr>
              <w:rPr>
                <w:rFonts w:eastAsia="Batang"/>
                <w:szCs w:val="20"/>
              </w:rPr>
            </w:pPr>
            <w:r>
              <w:rPr>
                <w:rFonts w:cs="Arial"/>
              </w:rPr>
              <w:t>Identifiering för platsen. Anges om platsen är en vårdenhet.</w:t>
            </w:r>
          </w:p>
        </w:tc>
        <w:tc>
          <w:tcPr>
            <w:tcW w:w="1617" w:type="dxa"/>
          </w:tcPr>
          <w:p w14:paraId="171CB379" w14:textId="77777777" w:rsidR="003E0D54" w:rsidRPr="00894EEA" w:rsidRDefault="003E0D54" w:rsidP="00C2464A">
            <w:pPr>
              <w:rPr>
                <w:rFonts w:eastAsia="Batang"/>
                <w:szCs w:val="20"/>
              </w:rPr>
            </w:pPr>
            <w:r w:rsidRPr="00894EEA">
              <w:rPr>
                <w:rFonts w:eastAsia="Batang"/>
                <w:szCs w:val="20"/>
              </w:rPr>
              <w:t>0..1</w:t>
            </w:r>
          </w:p>
        </w:tc>
      </w:tr>
      <w:tr w:rsidR="003E0D54" w:rsidRPr="0087117C" w14:paraId="694237C5" w14:textId="77777777" w:rsidTr="00C2464A">
        <w:tc>
          <w:tcPr>
            <w:tcW w:w="2474" w:type="dxa"/>
            <w:tcBorders>
              <w:top w:val="single" w:sz="4" w:space="0" w:color="auto"/>
              <w:left w:val="single" w:sz="4" w:space="0" w:color="auto"/>
              <w:bottom w:val="single" w:sz="4" w:space="0" w:color="auto"/>
              <w:right w:val="single" w:sz="4" w:space="0" w:color="auto"/>
            </w:tcBorders>
          </w:tcPr>
          <w:p w14:paraId="6FBD5088" w14:textId="77777777" w:rsidR="003E0D54" w:rsidRPr="0087117C" w:rsidRDefault="003E0D54" w:rsidP="00C2464A">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4CC760E6" w14:textId="77777777" w:rsidR="003E0D54" w:rsidRPr="0087117C" w:rsidRDefault="003E0D54" w:rsidP="00C2464A">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7DD3C30" w14:textId="77777777" w:rsidR="003E0D54" w:rsidRPr="0087117C" w:rsidRDefault="003E0D54" w:rsidP="00C2464A">
            <w:pPr>
              <w:rPr>
                <w:rFonts w:cs="Arial"/>
                <w:i/>
                <w:szCs w:val="20"/>
              </w:rPr>
            </w:pPr>
            <w:r w:rsidRPr="0087117C">
              <w:rPr>
                <w:rFonts w:cs="Arial"/>
                <w:i/>
                <w:szCs w:val="20"/>
              </w:rPr>
              <w:t>Root blir då</w:t>
            </w:r>
          </w:p>
          <w:p w14:paraId="1D5AAEBE" w14:textId="59CD056D" w:rsidR="003E0D54" w:rsidRPr="0087117C" w:rsidRDefault="00DE5CA4" w:rsidP="00C2464A">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AEE766E" w14:textId="77777777" w:rsidR="003E0D54" w:rsidRPr="0087117C" w:rsidRDefault="003E0D54" w:rsidP="00C2464A">
            <w:pPr>
              <w:rPr>
                <w:rFonts w:eastAsia="Batang"/>
                <w:i/>
                <w:szCs w:val="20"/>
              </w:rPr>
            </w:pPr>
            <w:r w:rsidRPr="0087117C">
              <w:rPr>
                <w:rFonts w:eastAsia="Batang"/>
                <w:i/>
                <w:szCs w:val="20"/>
              </w:rPr>
              <w:t>1</w:t>
            </w:r>
          </w:p>
        </w:tc>
      </w:tr>
      <w:tr w:rsidR="003E0D54" w:rsidRPr="0087117C" w14:paraId="2D324FD5" w14:textId="77777777" w:rsidTr="00C2464A">
        <w:tc>
          <w:tcPr>
            <w:tcW w:w="2474" w:type="dxa"/>
            <w:tcBorders>
              <w:top w:val="single" w:sz="4" w:space="0" w:color="auto"/>
              <w:left w:val="single" w:sz="4" w:space="0" w:color="auto"/>
              <w:bottom w:val="single" w:sz="4" w:space="0" w:color="auto"/>
              <w:right w:val="single" w:sz="4" w:space="0" w:color="auto"/>
            </w:tcBorders>
          </w:tcPr>
          <w:p w14:paraId="2C626A4B" w14:textId="77777777" w:rsidR="003E0D54" w:rsidRPr="0087117C" w:rsidRDefault="003E0D54" w:rsidP="00C2464A">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56947E09" w14:textId="77777777" w:rsidR="003E0D54" w:rsidRPr="0087117C" w:rsidRDefault="003E0D54" w:rsidP="00C2464A">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B4015A" w14:textId="1B7042D6" w:rsidR="003E0D54" w:rsidRPr="0087117C" w:rsidRDefault="003E0D54" w:rsidP="006701F1">
            <w:pPr>
              <w:rPr>
                <w:rFonts w:cs="Arial"/>
                <w:i/>
                <w:szCs w:val="20"/>
              </w:rPr>
            </w:pPr>
            <w:r w:rsidRPr="0087117C">
              <w:rPr>
                <w:rFonts w:cs="Arial"/>
                <w:i/>
                <w:szCs w:val="20"/>
              </w:rPr>
              <w:t>Extension sätts till HSA-id</w:t>
            </w:r>
            <w:r w:rsidR="006701F1">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29A4AA9F" w14:textId="77777777" w:rsidR="003E0D54" w:rsidRPr="0087117C" w:rsidRDefault="003E0D54" w:rsidP="00C2464A">
            <w:pPr>
              <w:rPr>
                <w:rFonts w:eastAsia="Batang"/>
                <w:i/>
                <w:szCs w:val="20"/>
              </w:rPr>
            </w:pPr>
            <w:r w:rsidRPr="0087117C">
              <w:rPr>
                <w:rFonts w:eastAsia="Batang"/>
                <w:i/>
                <w:szCs w:val="20"/>
              </w:rPr>
              <w:t>1</w:t>
            </w:r>
          </w:p>
        </w:tc>
      </w:tr>
      <w:tr w:rsidR="003E0D54" w:rsidRPr="00D96D4F" w14:paraId="6C5D1CFF" w14:textId="77777777" w:rsidTr="00C2464A">
        <w:tc>
          <w:tcPr>
            <w:tcW w:w="2474" w:type="dxa"/>
          </w:tcPr>
          <w:p w14:paraId="7E2D6F73" w14:textId="77777777" w:rsidR="003E0D54" w:rsidRPr="00B75512" w:rsidRDefault="003E0D54" w:rsidP="00C2464A">
            <w:pPr>
              <w:rPr>
                <w:rFonts w:eastAsia="Batang"/>
                <w:szCs w:val="20"/>
                <w:lang w:val="en-GB"/>
              </w:rPr>
            </w:pPr>
            <w:r>
              <w:rPr>
                <w:rFonts w:eastAsia="Batang"/>
                <w:szCs w:val="20"/>
                <w:lang w:val="en-GB"/>
              </w:rPr>
              <w:t>../LocationType.name*</w:t>
            </w:r>
          </w:p>
        </w:tc>
        <w:tc>
          <w:tcPr>
            <w:tcW w:w="2506" w:type="dxa"/>
          </w:tcPr>
          <w:p w14:paraId="30197D26" w14:textId="77777777" w:rsidR="003E0D54" w:rsidRPr="00B75512" w:rsidRDefault="003E0D54" w:rsidP="00C2464A">
            <w:pPr>
              <w:rPr>
                <w:rFonts w:eastAsia="Batang"/>
                <w:szCs w:val="20"/>
                <w:lang w:val="en-GB"/>
              </w:rPr>
            </w:pPr>
            <w:r>
              <w:rPr>
                <w:rFonts w:eastAsia="Batang"/>
                <w:szCs w:val="20"/>
                <w:lang w:val="en-GB"/>
              </w:rPr>
              <w:t>String</w:t>
            </w:r>
          </w:p>
        </w:tc>
        <w:tc>
          <w:tcPr>
            <w:tcW w:w="2925" w:type="dxa"/>
          </w:tcPr>
          <w:p w14:paraId="5CE2E3B5" w14:textId="77777777" w:rsidR="003E0D54" w:rsidRPr="001A3002" w:rsidRDefault="003E0D54" w:rsidP="00C2464A">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07468CD8" w14:textId="77777777" w:rsidR="003E0D54" w:rsidRPr="001A3002" w:rsidRDefault="003E0D54" w:rsidP="00C2464A">
            <w:pPr>
              <w:rPr>
                <w:rFonts w:eastAsia="Batang"/>
                <w:szCs w:val="20"/>
              </w:rPr>
            </w:pPr>
            <w:r>
              <w:rPr>
                <w:rFonts w:cs="Arial"/>
                <w:b/>
                <w:szCs w:val="20"/>
              </w:rPr>
              <w:t xml:space="preserve"> (Fält 2b)</w:t>
            </w:r>
          </w:p>
        </w:tc>
        <w:tc>
          <w:tcPr>
            <w:tcW w:w="1617" w:type="dxa"/>
          </w:tcPr>
          <w:p w14:paraId="3895F823" w14:textId="77777777" w:rsidR="003E0D54" w:rsidRPr="00D96D4F" w:rsidRDefault="003E0D54" w:rsidP="00C2464A">
            <w:pPr>
              <w:rPr>
                <w:rFonts w:eastAsia="Batang"/>
                <w:szCs w:val="20"/>
                <w:lang w:val="en-US"/>
              </w:rPr>
            </w:pPr>
            <w:r>
              <w:rPr>
                <w:rFonts w:eastAsia="Batang"/>
                <w:szCs w:val="20"/>
                <w:lang w:val="en-US"/>
              </w:rPr>
              <w:t>1</w:t>
            </w:r>
          </w:p>
        </w:tc>
      </w:tr>
      <w:tr w:rsidR="003E0D54" w:rsidRPr="008345BA" w14:paraId="60D84A16" w14:textId="77777777" w:rsidTr="00C2464A">
        <w:tc>
          <w:tcPr>
            <w:tcW w:w="2474" w:type="dxa"/>
          </w:tcPr>
          <w:p w14:paraId="4B2E4B03" w14:textId="77777777" w:rsidR="003E0D54" w:rsidRPr="008345BA" w:rsidRDefault="003E0D54" w:rsidP="00C2464A">
            <w:pPr>
              <w:rPr>
                <w:rFonts w:eastAsia="Batang"/>
                <w:szCs w:val="20"/>
                <w:lang w:val="en-GB"/>
              </w:rPr>
            </w:pPr>
            <w:r w:rsidRPr="008345BA">
              <w:rPr>
                <w:rFonts w:eastAsia="Batang"/>
                <w:szCs w:val="20"/>
                <w:lang w:val="en-GB"/>
              </w:rPr>
              <w:t>../LocationType.address</w:t>
            </w:r>
          </w:p>
        </w:tc>
        <w:tc>
          <w:tcPr>
            <w:tcW w:w="2506" w:type="dxa"/>
          </w:tcPr>
          <w:p w14:paraId="4A008CFA" w14:textId="77777777" w:rsidR="003E0D54" w:rsidRPr="008345BA" w:rsidRDefault="003E0D54" w:rsidP="00C2464A">
            <w:pPr>
              <w:rPr>
                <w:rFonts w:eastAsia="Batang"/>
                <w:szCs w:val="20"/>
                <w:lang w:val="en-GB"/>
              </w:rPr>
            </w:pPr>
            <w:r>
              <w:rPr>
                <w:rFonts w:eastAsia="Batang"/>
                <w:szCs w:val="20"/>
                <w:lang w:val="en-GB"/>
              </w:rPr>
              <w:t>AddressType</w:t>
            </w:r>
          </w:p>
        </w:tc>
        <w:tc>
          <w:tcPr>
            <w:tcW w:w="2925" w:type="dxa"/>
          </w:tcPr>
          <w:p w14:paraId="122D3953" w14:textId="77777777" w:rsidR="003E0D54" w:rsidRPr="00964D8F" w:rsidRDefault="003E0D54" w:rsidP="00C2464A">
            <w:pPr>
              <w:rPr>
                <w:rFonts w:cs="Arial"/>
                <w:szCs w:val="20"/>
              </w:rPr>
            </w:pPr>
            <w:r w:rsidRPr="008345BA">
              <w:rPr>
                <w:rFonts w:cs="Arial"/>
                <w:szCs w:val="20"/>
              </w:rPr>
              <w:t>Platsens adress vilke</w:t>
            </w:r>
            <w:r>
              <w:rPr>
                <w:rFonts w:cs="Arial"/>
                <w:szCs w:val="20"/>
              </w:rPr>
              <w:t>n mätvärdet är knuten till.</w:t>
            </w:r>
          </w:p>
        </w:tc>
        <w:tc>
          <w:tcPr>
            <w:tcW w:w="1617" w:type="dxa"/>
          </w:tcPr>
          <w:p w14:paraId="6BFCEB35" w14:textId="77777777" w:rsidR="003E0D54" w:rsidRPr="008345BA" w:rsidRDefault="003E0D54" w:rsidP="00C2464A">
            <w:pPr>
              <w:rPr>
                <w:rFonts w:eastAsia="Batang"/>
                <w:szCs w:val="20"/>
                <w:lang w:val="en-US"/>
              </w:rPr>
            </w:pPr>
            <w:r w:rsidRPr="008345BA">
              <w:rPr>
                <w:rFonts w:eastAsia="Batang"/>
                <w:szCs w:val="20"/>
                <w:lang w:val="en-US"/>
              </w:rPr>
              <w:t>0..*</w:t>
            </w:r>
          </w:p>
        </w:tc>
      </w:tr>
      <w:tr w:rsidR="003E0D54" w:rsidRPr="00C74AA6" w14:paraId="4887D503" w14:textId="77777777" w:rsidTr="00C2464A">
        <w:tc>
          <w:tcPr>
            <w:tcW w:w="2474" w:type="dxa"/>
            <w:tcBorders>
              <w:top w:val="single" w:sz="4" w:space="0" w:color="auto"/>
              <w:left w:val="single" w:sz="4" w:space="0" w:color="auto"/>
              <w:bottom w:val="single" w:sz="4" w:space="0" w:color="auto"/>
              <w:right w:val="single" w:sz="4" w:space="0" w:color="auto"/>
            </w:tcBorders>
          </w:tcPr>
          <w:p w14:paraId="649F1551" w14:textId="77777777" w:rsidR="003E0D54" w:rsidRPr="00C74AA6" w:rsidRDefault="003E0D54" w:rsidP="00C2464A">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601B0C6" w14:textId="77777777" w:rsidR="003E0D54" w:rsidRPr="00C74AA6" w:rsidRDefault="003E0D54" w:rsidP="00C2464A">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49E7686E" w14:textId="77777777" w:rsidR="003E0D54" w:rsidRPr="00C74AA6" w:rsidRDefault="003E0D54" w:rsidP="00C2464A">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4D9E2F42" w14:textId="77777777" w:rsidR="003E0D54" w:rsidRPr="0058291B" w:rsidRDefault="003E0D54" w:rsidP="00C2464A">
            <w:pPr>
              <w:rPr>
                <w:rFonts w:eastAsia="Batang"/>
                <w:i/>
                <w:szCs w:val="20"/>
              </w:rPr>
            </w:pPr>
            <w:r w:rsidRPr="0058291B">
              <w:rPr>
                <w:rFonts w:eastAsia="Batang"/>
                <w:i/>
                <w:szCs w:val="20"/>
              </w:rPr>
              <w:t>0..1</w:t>
            </w:r>
          </w:p>
        </w:tc>
      </w:tr>
      <w:tr w:rsidR="003E0D54" w:rsidRPr="00C74AA6" w14:paraId="15DE6555" w14:textId="77777777" w:rsidTr="00C2464A">
        <w:tc>
          <w:tcPr>
            <w:tcW w:w="2474" w:type="dxa"/>
            <w:tcBorders>
              <w:top w:val="single" w:sz="4" w:space="0" w:color="auto"/>
              <w:left w:val="single" w:sz="4" w:space="0" w:color="auto"/>
              <w:bottom w:val="single" w:sz="4" w:space="0" w:color="auto"/>
              <w:right w:val="single" w:sz="4" w:space="0" w:color="auto"/>
            </w:tcBorders>
          </w:tcPr>
          <w:p w14:paraId="1E03AC5C" w14:textId="77777777" w:rsidR="003E0D54" w:rsidRPr="0058291B" w:rsidRDefault="003E0D54" w:rsidP="00C2464A">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DF7F7DA" w14:textId="77777777" w:rsidR="003E0D54" w:rsidRPr="0058291B" w:rsidRDefault="003E0D54" w:rsidP="00C2464A">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EC2309" w14:textId="77777777" w:rsidR="003E0D54" w:rsidRPr="00C74AA6" w:rsidRDefault="003E0D54" w:rsidP="00C2464A">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A08FCFE" w14:textId="77777777" w:rsidR="003E0D54" w:rsidRPr="0058291B" w:rsidRDefault="003E0D54" w:rsidP="00C2464A">
            <w:pPr>
              <w:rPr>
                <w:rFonts w:eastAsia="Batang"/>
                <w:i/>
                <w:szCs w:val="20"/>
              </w:rPr>
            </w:pPr>
            <w:r w:rsidRPr="0058291B">
              <w:rPr>
                <w:rFonts w:eastAsia="Batang"/>
                <w:i/>
                <w:szCs w:val="20"/>
              </w:rPr>
              <w:t>1</w:t>
            </w:r>
          </w:p>
        </w:tc>
      </w:tr>
      <w:tr w:rsidR="003E0D54" w:rsidRPr="00C74AA6" w14:paraId="246771F3" w14:textId="77777777" w:rsidTr="00C2464A">
        <w:tc>
          <w:tcPr>
            <w:tcW w:w="2474" w:type="dxa"/>
            <w:tcBorders>
              <w:top w:val="single" w:sz="4" w:space="0" w:color="auto"/>
              <w:left w:val="single" w:sz="4" w:space="0" w:color="auto"/>
              <w:bottom w:val="single" w:sz="4" w:space="0" w:color="auto"/>
              <w:right w:val="single" w:sz="4" w:space="0" w:color="auto"/>
            </w:tcBorders>
          </w:tcPr>
          <w:p w14:paraId="0FE2252E" w14:textId="77777777" w:rsidR="003E0D54" w:rsidRPr="00C74AA6" w:rsidRDefault="003E0D54" w:rsidP="00C2464A">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71B90B22" w14:textId="77777777" w:rsidR="003E0D54" w:rsidRPr="00C74AA6" w:rsidRDefault="003E0D54" w:rsidP="00C2464A">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ED04BF" w14:textId="77777777" w:rsidR="003E0D54" w:rsidRDefault="003E0D54" w:rsidP="00C2464A">
            <w:pPr>
              <w:rPr>
                <w:rFonts w:cs="Arial"/>
                <w:i/>
                <w:szCs w:val="20"/>
              </w:rPr>
            </w:pPr>
            <w:r w:rsidRPr="00C74AA6">
              <w:rPr>
                <w:rFonts w:cs="Arial"/>
                <w:i/>
                <w:szCs w:val="20"/>
              </w:rPr>
              <w:t>Kodsystem för angiven kod fö</w:t>
            </w:r>
            <w:r>
              <w:rPr>
                <w:rFonts w:cs="Arial"/>
                <w:i/>
                <w:szCs w:val="20"/>
              </w:rPr>
              <w:t>r adresstyp. Ska vara följande:</w:t>
            </w:r>
          </w:p>
          <w:p w14:paraId="39DBF4B8" w14:textId="77777777" w:rsidR="003E0D54" w:rsidRDefault="003E0D54" w:rsidP="00C2464A">
            <w:pPr>
              <w:rPr>
                <w:rFonts w:cs="Arial"/>
                <w:i/>
                <w:szCs w:val="20"/>
              </w:rPr>
            </w:pPr>
          </w:p>
          <w:p w14:paraId="46480ECF" w14:textId="77777777" w:rsidR="003E0D54" w:rsidRPr="003A2BE3" w:rsidRDefault="003E0D54" w:rsidP="00C2464A">
            <w:pPr>
              <w:rPr>
                <w:rFonts w:cs="Arial"/>
                <w:i/>
                <w:szCs w:val="20"/>
              </w:rPr>
            </w:pPr>
            <w:r w:rsidRPr="003A2BE3">
              <w:rPr>
                <w:rFonts w:cs="Arial"/>
                <w:i/>
                <w:szCs w:val="20"/>
              </w:rPr>
              <w:t>KV Healthcare Service Location (HL7) med OID</w:t>
            </w:r>
          </w:p>
          <w:p w14:paraId="556CFE7A" w14:textId="77777777" w:rsidR="003E0D54" w:rsidRPr="00235F93" w:rsidRDefault="003E0D54" w:rsidP="00C2464A">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516B8202" w14:textId="77777777" w:rsidR="003E0D54" w:rsidRPr="00C74AA6" w:rsidRDefault="003E0D54" w:rsidP="00C2464A">
            <w:pPr>
              <w:rPr>
                <w:rFonts w:eastAsia="Batang"/>
                <w:i/>
                <w:szCs w:val="20"/>
                <w:lang w:val="en-US"/>
              </w:rPr>
            </w:pPr>
            <w:r w:rsidRPr="00C74AA6">
              <w:rPr>
                <w:rFonts w:eastAsia="Batang"/>
                <w:i/>
                <w:szCs w:val="20"/>
                <w:lang w:val="en-US"/>
              </w:rPr>
              <w:t>1</w:t>
            </w:r>
          </w:p>
        </w:tc>
      </w:tr>
      <w:tr w:rsidR="003E0D54" w:rsidRPr="00C74AA6" w14:paraId="0C35798A" w14:textId="77777777" w:rsidTr="00C2464A">
        <w:tc>
          <w:tcPr>
            <w:tcW w:w="2474" w:type="dxa"/>
            <w:tcBorders>
              <w:top w:val="single" w:sz="4" w:space="0" w:color="auto"/>
              <w:left w:val="single" w:sz="4" w:space="0" w:color="auto"/>
              <w:bottom w:val="single" w:sz="4" w:space="0" w:color="auto"/>
              <w:right w:val="single" w:sz="4" w:space="0" w:color="auto"/>
            </w:tcBorders>
          </w:tcPr>
          <w:p w14:paraId="2F8B4E58" w14:textId="77777777" w:rsidR="003E0D54" w:rsidRPr="00C74AA6" w:rsidRDefault="003E0D54" w:rsidP="00C2464A">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0E49625C" w14:textId="77777777" w:rsidR="003E0D54" w:rsidRPr="00C74AA6" w:rsidRDefault="003E0D54" w:rsidP="00C2464A">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04F157A" w14:textId="77777777" w:rsidR="003E0D54" w:rsidRPr="00C74AA6" w:rsidRDefault="003E0D54" w:rsidP="00C2464A">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4F7A9AF" w14:textId="77777777" w:rsidR="003E0D54" w:rsidRPr="00C74AA6" w:rsidRDefault="003E0D54" w:rsidP="00C2464A">
            <w:pPr>
              <w:rPr>
                <w:rFonts w:eastAsia="Batang"/>
                <w:i/>
                <w:szCs w:val="20"/>
                <w:lang w:val="en-US"/>
              </w:rPr>
            </w:pPr>
            <w:r w:rsidRPr="00C74AA6">
              <w:rPr>
                <w:rFonts w:eastAsia="Batang"/>
                <w:i/>
                <w:szCs w:val="20"/>
                <w:lang w:val="en-US"/>
              </w:rPr>
              <w:t>0..1</w:t>
            </w:r>
          </w:p>
        </w:tc>
      </w:tr>
      <w:tr w:rsidR="003E0D54" w:rsidRPr="00C74AA6" w14:paraId="6F5432BB" w14:textId="77777777" w:rsidTr="00C2464A">
        <w:tc>
          <w:tcPr>
            <w:tcW w:w="2474" w:type="dxa"/>
            <w:tcBorders>
              <w:top w:val="single" w:sz="4" w:space="0" w:color="auto"/>
              <w:left w:val="single" w:sz="4" w:space="0" w:color="auto"/>
              <w:bottom w:val="single" w:sz="4" w:space="0" w:color="auto"/>
              <w:right w:val="single" w:sz="4" w:space="0" w:color="auto"/>
            </w:tcBorders>
          </w:tcPr>
          <w:p w14:paraId="7A846A3D" w14:textId="77777777" w:rsidR="003E0D54" w:rsidRPr="00C74AA6" w:rsidRDefault="003E0D54" w:rsidP="00C2464A">
            <w:pPr>
              <w:rPr>
                <w:rFonts w:eastAsia="Batang"/>
                <w:i/>
                <w:szCs w:val="20"/>
                <w:lang w:val="en-GB"/>
              </w:rPr>
            </w:pPr>
            <w:r w:rsidRPr="00C74AA6">
              <w:rPr>
                <w:rFonts w:eastAsia="Batang"/>
                <w:i/>
                <w:szCs w:val="20"/>
                <w:lang w:val="en-GB"/>
              </w:rPr>
              <w:t>../LocationType.address.purpose.codeSystemVers</w:t>
            </w:r>
            <w:r w:rsidRPr="00C74AA6">
              <w:rPr>
                <w:rFonts w:eastAsia="Batang"/>
                <w:i/>
                <w:szCs w:val="20"/>
                <w:lang w:val="en-GB"/>
              </w:rPr>
              <w:lastRenderedPageBreak/>
              <w:t>ion</w:t>
            </w:r>
          </w:p>
        </w:tc>
        <w:tc>
          <w:tcPr>
            <w:tcW w:w="2506" w:type="dxa"/>
            <w:tcBorders>
              <w:top w:val="single" w:sz="4" w:space="0" w:color="auto"/>
              <w:left w:val="single" w:sz="4" w:space="0" w:color="auto"/>
              <w:bottom w:val="single" w:sz="4" w:space="0" w:color="auto"/>
              <w:right w:val="single" w:sz="4" w:space="0" w:color="auto"/>
            </w:tcBorders>
          </w:tcPr>
          <w:p w14:paraId="44EC8E76" w14:textId="77777777" w:rsidR="003E0D54" w:rsidRPr="00C74AA6" w:rsidRDefault="003E0D54" w:rsidP="00C2464A">
            <w:pPr>
              <w:rPr>
                <w:rFonts w:eastAsia="Batang"/>
                <w:i/>
                <w:szCs w:val="20"/>
                <w:lang w:val="en-GB"/>
              </w:rPr>
            </w:pPr>
            <w:r w:rsidRPr="00C74AA6">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422218B6" w14:textId="77777777" w:rsidR="003E0D54" w:rsidRPr="00C74AA6" w:rsidRDefault="003E0D54" w:rsidP="00C2464A">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11AE1C6" w14:textId="77777777" w:rsidR="003E0D54" w:rsidRPr="00C74AA6" w:rsidRDefault="003E0D54" w:rsidP="00C2464A">
            <w:pPr>
              <w:rPr>
                <w:rFonts w:eastAsia="Batang"/>
                <w:i/>
                <w:szCs w:val="20"/>
                <w:lang w:val="en-US"/>
              </w:rPr>
            </w:pPr>
            <w:r w:rsidRPr="00C74AA6">
              <w:rPr>
                <w:rFonts w:eastAsia="Batang"/>
                <w:i/>
                <w:szCs w:val="20"/>
                <w:lang w:val="en-US"/>
              </w:rPr>
              <w:t>0..1</w:t>
            </w:r>
          </w:p>
        </w:tc>
      </w:tr>
      <w:tr w:rsidR="003E0D54" w:rsidRPr="00C74AA6" w14:paraId="30D64326" w14:textId="77777777" w:rsidTr="00C2464A">
        <w:tc>
          <w:tcPr>
            <w:tcW w:w="2474" w:type="dxa"/>
            <w:tcBorders>
              <w:top w:val="single" w:sz="4" w:space="0" w:color="auto"/>
              <w:left w:val="single" w:sz="4" w:space="0" w:color="auto"/>
              <w:bottom w:val="single" w:sz="4" w:space="0" w:color="auto"/>
              <w:right w:val="single" w:sz="4" w:space="0" w:color="auto"/>
            </w:tcBorders>
          </w:tcPr>
          <w:p w14:paraId="0C2B2CEB" w14:textId="77777777" w:rsidR="003E0D54" w:rsidRPr="00C74AA6" w:rsidRDefault="003E0D54" w:rsidP="00C2464A">
            <w:pPr>
              <w:rPr>
                <w:rFonts w:eastAsia="Batang"/>
                <w:i/>
                <w:szCs w:val="20"/>
                <w:lang w:val="en-GB"/>
              </w:rPr>
            </w:pPr>
            <w:r w:rsidRPr="00C74AA6">
              <w:rPr>
                <w:rFonts w:eastAsia="Batang"/>
                <w:i/>
                <w:szCs w:val="20"/>
                <w:lang w:val="en-GB"/>
              </w:rPr>
              <w:lastRenderedPageBreak/>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6F66E5F2" w14:textId="77777777" w:rsidR="003E0D54" w:rsidRPr="00C74AA6" w:rsidRDefault="003E0D54" w:rsidP="00C2464A">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990660E" w14:textId="4646C4D0" w:rsidR="003E0D54" w:rsidRPr="00C74AA6" w:rsidRDefault="009B5733" w:rsidP="009B573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13A80BB8" w14:textId="77777777" w:rsidR="003E0D54" w:rsidRPr="009B5733" w:rsidRDefault="003E0D54" w:rsidP="00C2464A">
            <w:pPr>
              <w:rPr>
                <w:rFonts w:eastAsia="Batang"/>
                <w:i/>
                <w:szCs w:val="20"/>
              </w:rPr>
            </w:pPr>
            <w:r w:rsidRPr="009B5733">
              <w:rPr>
                <w:rFonts w:eastAsia="Batang"/>
                <w:i/>
                <w:szCs w:val="20"/>
              </w:rPr>
              <w:t>0..1</w:t>
            </w:r>
          </w:p>
        </w:tc>
      </w:tr>
      <w:tr w:rsidR="003E0D54" w:rsidRPr="00964D8F" w14:paraId="2AC8C5A2" w14:textId="77777777" w:rsidTr="00C2464A">
        <w:tc>
          <w:tcPr>
            <w:tcW w:w="2474" w:type="dxa"/>
          </w:tcPr>
          <w:p w14:paraId="26DAD037" w14:textId="77777777" w:rsidR="003E0D54" w:rsidRPr="009B5733" w:rsidRDefault="003E0D54" w:rsidP="00C2464A">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3372856E" w14:textId="77777777" w:rsidR="003E0D54" w:rsidRPr="009B5733" w:rsidRDefault="003E0D54" w:rsidP="00C2464A">
            <w:pPr>
              <w:rPr>
                <w:rFonts w:eastAsia="Batang"/>
                <w:i/>
                <w:szCs w:val="20"/>
              </w:rPr>
            </w:pPr>
            <w:r w:rsidRPr="00C74AA6">
              <w:rPr>
                <w:rFonts w:cs="Arial"/>
                <w:i/>
                <w:color w:val="000000"/>
                <w:szCs w:val="20"/>
                <w:highlight w:val="white"/>
                <w:lang w:eastAsia="sv-SE"/>
              </w:rPr>
              <w:t>AddressPartType</w:t>
            </w:r>
          </w:p>
        </w:tc>
        <w:tc>
          <w:tcPr>
            <w:tcW w:w="2925" w:type="dxa"/>
          </w:tcPr>
          <w:p w14:paraId="4B759052" w14:textId="3BC9F926" w:rsidR="003E0D54" w:rsidRPr="00C74AA6" w:rsidRDefault="009B5733" w:rsidP="00C2464A">
            <w:pPr>
              <w:rPr>
                <w:rFonts w:cs="Arial"/>
                <w:i/>
                <w:szCs w:val="20"/>
              </w:rPr>
            </w:pPr>
            <w:r>
              <w:rPr>
                <w:rFonts w:cs="Arial"/>
                <w:i/>
              </w:rPr>
              <w:t>Själva adressen anges.</w:t>
            </w:r>
          </w:p>
        </w:tc>
        <w:tc>
          <w:tcPr>
            <w:tcW w:w="1617" w:type="dxa"/>
          </w:tcPr>
          <w:p w14:paraId="782E7EF0" w14:textId="77777777" w:rsidR="003E0D54" w:rsidRPr="009B5733" w:rsidRDefault="003E0D54" w:rsidP="00C2464A">
            <w:pPr>
              <w:rPr>
                <w:rFonts w:eastAsia="Batang"/>
                <w:i/>
                <w:szCs w:val="20"/>
              </w:rPr>
            </w:pPr>
            <w:r w:rsidRPr="009B5733">
              <w:rPr>
                <w:rFonts w:eastAsia="Batang"/>
                <w:i/>
                <w:szCs w:val="20"/>
              </w:rPr>
              <w:t>1..*</w:t>
            </w:r>
          </w:p>
        </w:tc>
      </w:tr>
      <w:tr w:rsidR="003E0D54" w:rsidRPr="00964D8F" w14:paraId="24D251AA" w14:textId="77777777" w:rsidTr="00C2464A">
        <w:tc>
          <w:tcPr>
            <w:tcW w:w="2474" w:type="dxa"/>
          </w:tcPr>
          <w:p w14:paraId="7352A8D9" w14:textId="77777777" w:rsidR="003E0D54" w:rsidRPr="00C74AA6" w:rsidRDefault="003E0D54" w:rsidP="00C2464A">
            <w:pPr>
              <w:rPr>
                <w:rFonts w:eastAsia="Batang"/>
                <w:i/>
                <w:szCs w:val="20"/>
                <w:lang w:val="en-GB"/>
              </w:rPr>
            </w:pPr>
            <w:r w:rsidRPr="00B176F3">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4524743C" w14:textId="77777777" w:rsidR="003E0D54" w:rsidRPr="00C74AA6" w:rsidRDefault="003E0D54" w:rsidP="00C2464A">
            <w:pPr>
              <w:rPr>
                <w:rFonts w:eastAsia="Batang"/>
                <w:i/>
                <w:szCs w:val="20"/>
                <w:lang w:val="en-GB"/>
              </w:rPr>
            </w:pPr>
            <w:r>
              <w:rPr>
                <w:rFonts w:cs="Arial"/>
                <w:i/>
                <w:color w:val="000000"/>
                <w:szCs w:val="20"/>
                <w:lang w:val="en-US" w:eastAsia="sv-SE"/>
              </w:rPr>
              <w:t>String</w:t>
            </w:r>
          </w:p>
        </w:tc>
        <w:tc>
          <w:tcPr>
            <w:tcW w:w="2925" w:type="dxa"/>
          </w:tcPr>
          <w:p w14:paraId="228BEEC0" w14:textId="77777777" w:rsidR="003E0D54" w:rsidRPr="00B81FE2" w:rsidRDefault="003E0D54" w:rsidP="00C2464A">
            <w:pPr>
              <w:rPr>
                <w:rFonts w:cs="Arial"/>
                <w:i/>
                <w:szCs w:val="20"/>
              </w:rPr>
            </w:pPr>
            <w:r w:rsidRPr="00B81FE2">
              <w:rPr>
                <w:rFonts w:cs="Arial"/>
                <w:i/>
                <w:szCs w:val="20"/>
              </w:rPr>
              <w:t>Namn på adressdel som bygger upp addressrymden.</w:t>
            </w:r>
          </w:p>
        </w:tc>
        <w:tc>
          <w:tcPr>
            <w:tcW w:w="1617" w:type="dxa"/>
          </w:tcPr>
          <w:p w14:paraId="6D530421" w14:textId="77777777" w:rsidR="003E0D54" w:rsidRPr="00C74AA6" w:rsidRDefault="003E0D54" w:rsidP="00C2464A">
            <w:pPr>
              <w:rPr>
                <w:rFonts w:eastAsia="Batang"/>
                <w:i/>
                <w:szCs w:val="20"/>
                <w:lang w:val="en-US"/>
              </w:rPr>
            </w:pPr>
            <w:r>
              <w:rPr>
                <w:rFonts w:eastAsia="Batang"/>
                <w:i/>
                <w:szCs w:val="20"/>
                <w:lang w:val="en-US"/>
              </w:rPr>
              <w:t>1</w:t>
            </w:r>
          </w:p>
        </w:tc>
      </w:tr>
      <w:tr w:rsidR="003E0D54" w:rsidRPr="00964D8F" w14:paraId="3F1FC158" w14:textId="77777777" w:rsidTr="00C2464A">
        <w:tc>
          <w:tcPr>
            <w:tcW w:w="2474" w:type="dxa"/>
          </w:tcPr>
          <w:p w14:paraId="33939AFC" w14:textId="77777777" w:rsidR="003E0D54" w:rsidRPr="00964D8F" w:rsidRDefault="003E0D54" w:rsidP="00C2464A">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40AD802D" w14:textId="77777777" w:rsidR="003E0D54" w:rsidRDefault="003E0D54" w:rsidP="00C2464A">
            <w:pPr>
              <w:rPr>
                <w:rFonts w:cs="Arial"/>
                <w:i/>
                <w:color w:val="000000"/>
                <w:szCs w:val="20"/>
                <w:lang w:eastAsia="sv-SE"/>
              </w:rPr>
            </w:pPr>
            <w:r w:rsidRPr="00964D8F">
              <w:rPr>
                <w:rFonts w:cs="Arial"/>
                <w:i/>
                <w:color w:val="000000"/>
                <w:szCs w:val="20"/>
                <w:highlight w:val="white"/>
                <w:lang w:eastAsia="sv-SE"/>
              </w:rPr>
              <w:t>AddressPartTypeEnum</w:t>
            </w:r>
          </w:p>
          <w:p w14:paraId="5B1B14E3" w14:textId="77777777" w:rsidR="003E0D54" w:rsidRPr="00964D8F" w:rsidRDefault="003E0D54" w:rsidP="00C2464A">
            <w:pPr>
              <w:rPr>
                <w:rFonts w:eastAsia="Batang"/>
                <w:i/>
                <w:szCs w:val="20"/>
                <w:lang w:val="en-GB"/>
              </w:rPr>
            </w:pPr>
          </w:p>
        </w:tc>
        <w:tc>
          <w:tcPr>
            <w:tcW w:w="2925" w:type="dxa"/>
          </w:tcPr>
          <w:p w14:paraId="38FD40CD" w14:textId="77777777" w:rsidR="003E0D54" w:rsidRDefault="003E0D54" w:rsidP="00C2464A">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66ABC75F" w14:textId="77777777" w:rsidR="003E0D54" w:rsidRPr="00B81FE2" w:rsidRDefault="003E0D54" w:rsidP="00C2464A">
            <w:pPr>
              <w:rPr>
                <w:rFonts w:cs="Arial"/>
                <w:i/>
                <w:color w:val="000000"/>
                <w:szCs w:val="20"/>
                <w:lang w:eastAsia="sv-SE"/>
              </w:rPr>
            </w:pPr>
          </w:p>
          <w:p w14:paraId="670C6B9D" w14:textId="77777777" w:rsidR="003E0D54" w:rsidRPr="00DF0641" w:rsidRDefault="003E0D54" w:rsidP="00C2464A">
            <w:pPr>
              <w:rPr>
                <w:rFonts w:cs="Arial"/>
                <w:i/>
                <w:szCs w:val="20"/>
              </w:rPr>
            </w:pPr>
            <w:r w:rsidRPr="00DF0641">
              <w:rPr>
                <w:rFonts w:cs="Arial"/>
                <w:i/>
                <w:szCs w:val="20"/>
              </w:rPr>
              <w:t>AL = Adressrad (används för leveransadress, tilläggsinfo eller en gatuadress men ej leveransadress och gatuadress tillsammans)</w:t>
            </w:r>
          </w:p>
          <w:p w14:paraId="628959A6" w14:textId="77777777" w:rsidR="003E0D54" w:rsidRPr="00DF0641" w:rsidRDefault="003E0D54" w:rsidP="00C2464A">
            <w:pPr>
              <w:rPr>
                <w:rFonts w:cs="Arial"/>
                <w:i/>
                <w:szCs w:val="20"/>
              </w:rPr>
            </w:pPr>
            <w:r w:rsidRPr="00DF0641">
              <w:rPr>
                <w:rFonts w:cs="Arial"/>
                <w:i/>
                <w:szCs w:val="20"/>
              </w:rPr>
              <w:t>ADL = Tillägg lokalisationsinfo (t.ex. våningsnr "3", lägenhetsnr "122")</w:t>
            </w:r>
          </w:p>
          <w:p w14:paraId="4A41198F" w14:textId="77777777" w:rsidR="003E0D54" w:rsidRPr="00DF0641" w:rsidRDefault="003E0D54" w:rsidP="00C2464A">
            <w:pPr>
              <w:rPr>
                <w:rFonts w:cs="Arial"/>
                <w:i/>
                <w:szCs w:val="20"/>
              </w:rPr>
            </w:pPr>
            <w:r w:rsidRPr="00DF0641">
              <w:rPr>
                <w:rFonts w:cs="Arial"/>
                <w:i/>
                <w:szCs w:val="20"/>
              </w:rPr>
              <w:t>UNIT = Definierar värdestypen för lokalisationsinfo (t.ex. "våning", "lägenhet")</w:t>
            </w:r>
          </w:p>
          <w:p w14:paraId="3E7E5E23" w14:textId="77777777" w:rsidR="003E0D54" w:rsidRPr="00DF0641" w:rsidRDefault="003E0D54" w:rsidP="00C2464A">
            <w:pPr>
              <w:rPr>
                <w:rFonts w:cs="Arial"/>
                <w:i/>
                <w:szCs w:val="20"/>
              </w:rPr>
            </w:pPr>
            <w:r w:rsidRPr="00DF0641">
              <w:rPr>
                <w:rFonts w:cs="Arial"/>
                <w:i/>
                <w:szCs w:val="20"/>
              </w:rPr>
              <w:t>UNID = Siffran eller namnet på värdestyp som kännetecknar byggnad eller fastighet (t.ex. "kvarteret Hälsan")</w:t>
            </w:r>
          </w:p>
          <w:p w14:paraId="10EE40BB" w14:textId="77777777" w:rsidR="003E0D54" w:rsidRPr="00DF0641" w:rsidRDefault="003E0D54" w:rsidP="00C2464A">
            <w:pPr>
              <w:rPr>
                <w:rFonts w:cs="Arial"/>
                <w:i/>
                <w:szCs w:val="20"/>
              </w:rPr>
            </w:pPr>
            <w:r w:rsidRPr="00DF0641">
              <w:rPr>
                <w:rFonts w:cs="Arial"/>
                <w:i/>
                <w:szCs w:val="20"/>
              </w:rPr>
              <w:t>DAL = Leveransadressrad (tillåts inte stå i kombination med leveransadress och gatuadress)</w:t>
            </w:r>
          </w:p>
          <w:p w14:paraId="1F35FB82" w14:textId="77777777" w:rsidR="003E0D54" w:rsidRPr="00DF0641" w:rsidRDefault="003E0D54" w:rsidP="00C2464A">
            <w:pPr>
              <w:rPr>
                <w:rFonts w:cs="Arial"/>
                <w:i/>
                <w:szCs w:val="20"/>
              </w:rPr>
            </w:pPr>
            <w:r w:rsidRPr="00DF0641">
              <w:rPr>
                <w:rFonts w:cs="Arial"/>
                <w:i/>
                <w:szCs w:val="20"/>
              </w:rPr>
              <w:t>DINSTA = Leveransområde (oftast en ort där leveransadressen skiljer sig från kommunorten)</w:t>
            </w:r>
          </w:p>
          <w:p w14:paraId="74FE7F31" w14:textId="77777777" w:rsidR="003E0D54" w:rsidRPr="00DF0641" w:rsidRDefault="003E0D54" w:rsidP="00C2464A">
            <w:pPr>
              <w:rPr>
                <w:rFonts w:cs="Arial"/>
                <w:i/>
                <w:szCs w:val="20"/>
              </w:rPr>
            </w:pPr>
            <w:r w:rsidRPr="00DF0641">
              <w:rPr>
                <w:rFonts w:cs="Arial"/>
                <w:i/>
                <w:szCs w:val="20"/>
              </w:rPr>
              <w:t>DINSTQ = Leveransadressbenämning (t.ex. hisshall "B", "östra" receptionen)</w:t>
            </w:r>
          </w:p>
          <w:p w14:paraId="62627A41" w14:textId="77777777" w:rsidR="003E0D54" w:rsidRPr="00DF0641" w:rsidRDefault="003E0D54" w:rsidP="00C2464A">
            <w:pPr>
              <w:rPr>
                <w:rFonts w:cs="Arial"/>
                <w:i/>
                <w:szCs w:val="20"/>
              </w:rPr>
            </w:pPr>
            <w:r w:rsidRPr="00DF0641">
              <w:rPr>
                <w:rFonts w:cs="Arial"/>
                <w:i/>
                <w:szCs w:val="20"/>
              </w:rPr>
              <w:t>DINST = Leveransadresstypen (t.ex. "hisshall", "receptionen")</w:t>
            </w:r>
          </w:p>
          <w:p w14:paraId="76F8E866" w14:textId="77777777" w:rsidR="003E0D54" w:rsidRPr="00DF0641" w:rsidRDefault="003E0D54" w:rsidP="00C2464A">
            <w:pPr>
              <w:rPr>
                <w:rFonts w:cs="Arial"/>
                <w:i/>
                <w:szCs w:val="20"/>
              </w:rPr>
            </w:pPr>
            <w:r w:rsidRPr="00DF0641">
              <w:rPr>
                <w:rFonts w:cs="Arial"/>
                <w:i/>
                <w:szCs w:val="20"/>
              </w:rPr>
              <w:lastRenderedPageBreak/>
              <w:t>DMOD = Leveranssätt (t.ex. "postutdelning", "postbox")</w:t>
            </w:r>
          </w:p>
          <w:p w14:paraId="45F89A9F" w14:textId="77777777" w:rsidR="003E0D54" w:rsidRPr="00DF0641" w:rsidRDefault="003E0D54" w:rsidP="00C2464A">
            <w:pPr>
              <w:rPr>
                <w:rFonts w:cs="Arial"/>
                <w:i/>
                <w:szCs w:val="20"/>
              </w:rPr>
            </w:pPr>
            <w:r w:rsidRPr="00DF0641">
              <w:rPr>
                <w:rFonts w:cs="Arial"/>
                <w:i/>
                <w:szCs w:val="20"/>
              </w:rPr>
              <w:t>DMODID = Leveranssättbenämning (t.ex. postbox "2683")</w:t>
            </w:r>
          </w:p>
          <w:p w14:paraId="6D50B27B" w14:textId="77777777" w:rsidR="003E0D54" w:rsidRPr="00DF0641" w:rsidRDefault="003E0D54" w:rsidP="00C2464A">
            <w:pPr>
              <w:rPr>
                <w:rFonts w:cs="Arial"/>
                <w:i/>
                <w:szCs w:val="20"/>
              </w:rPr>
            </w:pPr>
            <w:r w:rsidRPr="00DF0641">
              <w:rPr>
                <w:rFonts w:cs="Arial"/>
                <w:i/>
                <w:szCs w:val="20"/>
              </w:rPr>
              <w:t>SAL = Gatuadressrad (används frekvent då man inte vill bryta ned adressrymden i gatutyper, byggnadsnr etc.)</w:t>
            </w:r>
          </w:p>
          <w:p w14:paraId="4BDC0807" w14:textId="77777777" w:rsidR="003E0D54" w:rsidRPr="00DF0641" w:rsidRDefault="003E0D54" w:rsidP="00C2464A">
            <w:pPr>
              <w:rPr>
                <w:rFonts w:cs="Arial"/>
                <w:i/>
                <w:szCs w:val="20"/>
              </w:rPr>
            </w:pPr>
            <w:r w:rsidRPr="00DF0641">
              <w:rPr>
                <w:rFonts w:cs="Arial"/>
                <w:i/>
                <w:szCs w:val="20"/>
              </w:rPr>
              <w:t>BNR = Byggnads- eller fastighetsnummer (används ej som gatunummer)</w:t>
            </w:r>
          </w:p>
          <w:p w14:paraId="532CCB62" w14:textId="77777777" w:rsidR="003E0D54" w:rsidRPr="00DF0641" w:rsidRDefault="003E0D54" w:rsidP="00C2464A">
            <w:pPr>
              <w:rPr>
                <w:rFonts w:cs="Arial"/>
                <w:i/>
                <w:szCs w:val="20"/>
              </w:rPr>
            </w:pPr>
            <w:r w:rsidRPr="00DF0641">
              <w:rPr>
                <w:rFonts w:cs="Arial"/>
                <w:i/>
                <w:szCs w:val="20"/>
              </w:rPr>
              <w:t>BNN = Den numeriska delen av byggnads- eller fastighetsnumret</w:t>
            </w:r>
          </w:p>
          <w:p w14:paraId="78835C71" w14:textId="77777777" w:rsidR="003E0D54" w:rsidRPr="00DF0641" w:rsidRDefault="003E0D54" w:rsidP="00C2464A">
            <w:pPr>
              <w:rPr>
                <w:rFonts w:cs="Arial"/>
                <w:i/>
                <w:szCs w:val="20"/>
              </w:rPr>
            </w:pPr>
            <w:r w:rsidRPr="00DF0641">
              <w:rPr>
                <w:rFonts w:cs="Arial"/>
                <w:i/>
                <w:szCs w:val="20"/>
              </w:rPr>
              <w:t>BNS = Byggnads- eller fastighetsnummer suffix (t.ex. 12"B")</w:t>
            </w:r>
          </w:p>
          <w:p w14:paraId="627E6631" w14:textId="77777777" w:rsidR="003E0D54" w:rsidRPr="00DF0641" w:rsidRDefault="003E0D54" w:rsidP="00C2464A">
            <w:pPr>
              <w:rPr>
                <w:rFonts w:cs="Arial"/>
                <w:i/>
                <w:szCs w:val="20"/>
              </w:rPr>
            </w:pPr>
            <w:r w:rsidRPr="00DF0641">
              <w:rPr>
                <w:rFonts w:cs="Arial"/>
                <w:i/>
                <w:szCs w:val="20"/>
              </w:rPr>
              <w:t>STR = Gatunamn (namnet samt typen av gatan)</w:t>
            </w:r>
          </w:p>
          <w:p w14:paraId="26234B7B" w14:textId="77777777" w:rsidR="003E0D54" w:rsidRPr="00DF0641" w:rsidRDefault="003E0D54" w:rsidP="00C2464A">
            <w:pPr>
              <w:rPr>
                <w:rFonts w:cs="Arial"/>
                <w:i/>
                <w:szCs w:val="20"/>
              </w:rPr>
            </w:pPr>
            <w:r w:rsidRPr="00DF0641">
              <w:rPr>
                <w:rFonts w:cs="Arial"/>
                <w:i/>
                <w:szCs w:val="20"/>
              </w:rPr>
              <w:t>STB = Gatunamnbasen (namnet på anknytande huvudgata utan riktning)</w:t>
            </w:r>
          </w:p>
          <w:p w14:paraId="331373D1" w14:textId="77777777" w:rsidR="003E0D54" w:rsidRPr="00DF0641" w:rsidRDefault="003E0D54" w:rsidP="00C2464A">
            <w:pPr>
              <w:rPr>
                <w:rFonts w:cs="Arial"/>
                <w:i/>
                <w:szCs w:val="20"/>
              </w:rPr>
            </w:pPr>
            <w:r w:rsidRPr="00DF0641">
              <w:rPr>
                <w:rFonts w:cs="Arial"/>
                <w:i/>
                <w:szCs w:val="20"/>
              </w:rPr>
              <w:t>STTYP = Gatutypen (typen på gatan som berörs, t.ex. "gågata")</w:t>
            </w:r>
          </w:p>
          <w:p w14:paraId="0C4EF35E" w14:textId="77777777" w:rsidR="003E0D54" w:rsidRPr="00DF0641" w:rsidRDefault="003E0D54" w:rsidP="00C2464A">
            <w:pPr>
              <w:rPr>
                <w:rFonts w:cs="Arial"/>
                <w:i/>
                <w:szCs w:val="20"/>
              </w:rPr>
            </w:pPr>
            <w:r w:rsidRPr="00DF0641">
              <w:rPr>
                <w:rFonts w:cs="Arial"/>
                <w:i/>
                <w:szCs w:val="20"/>
              </w:rPr>
              <w:t>DIR = Riktning (t.ex. N, S, W, E)</w:t>
            </w:r>
          </w:p>
          <w:p w14:paraId="4BDB19D7" w14:textId="77777777" w:rsidR="003E0D54" w:rsidRPr="00DF0641" w:rsidRDefault="003E0D54" w:rsidP="00C2464A">
            <w:pPr>
              <w:rPr>
                <w:rFonts w:cs="Arial"/>
                <w:i/>
                <w:szCs w:val="20"/>
              </w:rPr>
            </w:pPr>
            <w:r w:rsidRPr="00DF0641">
              <w:rPr>
                <w:rFonts w:cs="Arial"/>
                <w:i/>
                <w:szCs w:val="20"/>
              </w:rPr>
              <w:t>INT = Korsning (anger att en korsning är anknuten berörd adress)</w:t>
            </w:r>
          </w:p>
          <w:p w14:paraId="2F7B2BE4" w14:textId="77777777" w:rsidR="003E0D54" w:rsidRPr="00DF0641" w:rsidRDefault="003E0D54" w:rsidP="00C2464A">
            <w:pPr>
              <w:rPr>
                <w:rFonts w:cs="Arial"/>
                <w:i/>
                <w:szCs w:val="20"/>
                <w:lang w:val="en-US"/>
              </w:rPr>
            </w:pPr>
            <w:r w:rsidRPr="00DF0641">
              <w:rPr>
                <w:rFonts w:cs="Arial"/>
                <w:i/>
                <w:szCs w:val="20"/>
                <w:lang w:val="en-US"/>
              </w:rPr>
              <w:t>CAR = C/O (care of) adress</w:t>
            </w:r>
          </w:p>
          <w:p w14:paraId="234F9B0D" w14:textId="77777777" w:rsidR="003E0D54" w:rsidRPr="00DF0641" w:rsidRDefault="003E0D54" w:rsidP="00C2464A">
            <w:pPr>
              <w:rPr>
                <w:rFonts w:cs="Arial"/>
                <w:i/>
                <w:szCs w:val="20"/>
              </w:rPr>
            </w:pPr>
            <w:r w:rsidRPr="00DF0641">
              <w:rPr>
                <w:rFonts w:cs="Arial"/>
                <w:i/>
                <w:szCs w:val="20"/>
              </w:rPr>
              <w:t>CEN = Områdes- kvartersbenämning (definierar område eller kvarter som berörd adress ligger i, t.ex. SoFo)</w:t>
            </w:r>
          </w:p>
          <w:p w14:paraId="3FFC17AA" w14:textId="77777777" w:rsidR="003E0D54" w:rsidRPr="00DF0641" w:rsidRDefault="003E0D54" w:rsidP="00C2464A">
            <w:pPr>
              <w:rPr>
                <w:rFonts w:cs="Arial"/>
                <w:i/>
                <w:szCs w:val="20"/>
              </w:rPr>
            </w:pPr>
            <w:r w:rsidRPr="00DF0641">
              <w:rPr>
                <w:rFonts w:cs="Arial"/>
                <w:i/>
                <w:szCs w:val="20"/>
              </w:rPr>
              <w:t>CNT = Land</w:t>
            </w:r>
          </w:p>
          <w:p w14:paraId="4524BBB6" w14:textId="77777777" w:rsidR="003E0D54" w:rsidRPr="00DF0641" w:rsidRDefault="003E0D54" w:rsidP="00C2464A">
            <w:pPr>
              <w:rPr>
                <w:rFonts w:cs="Arial"/>
                <w:i/>
                <w:szCs w:val="20"/>
              </w:rPr>
            </w:pPr>
            <w:r w:rsidRPr="00DF0641">
              <w:rPr>
                <w:rFonts w:cs="Arial"/>
                <w:i/>
                <w:szCs w:val="20"/>
              </w:rPr>
              <w:t>CPA = Län</w:t>
            </w:r>
          </w:p>
          <w:p w14:paraId="2D41FEA0" w14:textId="77777777" w:rsidR="003E0D54" w:rsidRPr="00DF0641" w:rsidRDefault="003E0D54" w:rsidP="00C2464A">
            <w:pPr>
              <w:rPr>
                <w:rFonts w:cs="Arial"/>
                <w:i/>
                <w:szCs w:val="20"/>
              </w:rPr>
            </w:pPr>
            <w:r w:rsidRPr="00DF0641">
              <w:rPr>
                <w:rFonts w:cs="Arial"/>
                <w:i/>
                <w:szCs w:val="20"/>
              </w:rPr>
              <w:t>DEL = Skiljetecken (används för att särskilja text i adressrymden)</w:t>
            </w:r>
          </w:p>
          <w:p w14:paraId="57D1FADE" w14:textId="77777777" w:rsidR="003E0D54" w:rsidRPr="00DF0641" w:rsidRDefault="003E0D54" w:rsidP="00C2464A">
            <w:pPr>
              <w:rPr>
                <w:rFonts w:cs="Arial"/>
                <w:i/>
                <w:szCs w:val="20"/>
              </w:rPr>
            </w:pPr>
            <w:r w:rsidRPr="00DF0641">
              <w:rPr>
                <w:rFonts w:cs="Arial"/>
                <w:i/>
                <w:szCs w:val="20"/>
              </w:rPr>
              <w:t>CTY = Postort</w:t>
            </w:r>
          </w:p>
          <w:p w14:paraId="2D920013" w14:textId="77777777" w:rsidR="003E0D54" w:rsidRPr="00DF0641" w:rsidRDefault="003E0D54" w:rsidP="00C2464A">
            <w:pPr>
              <w:rPr>
                <w:rFonts w:cs="Arial"/>
                <w:i/>
                <w:szCs w:val="20"/>
              </w:rPr>
            </w:pPr>
            <w:r w:rsidRPr="00DF0641">
              <w:rPr>
                <w:rFonts w:cs="Arial"/>
                <w:i/>
                <w:szCs w:val="20"/>
              </w:rPr>
              <w:t>POB = Postbox</w:t>
            </w:r>
          </w:p>
          <w:p w14:paraId="5519A22E" w14:textId="77777777" w:rsidR="003E0D54" w:rsidRPr="00DF0641" w:rsidRDefault="003E0D54" w:rsidP="00C2464A">
            <w:pPr>
              <w:rPr>
                <w:rFonts w:cs="Arial"/>
                <w:i/>
                <w:szCs w:val="20"/>
              </w:rPr>
            </w:pPr>
            <w:r w:rsidRPr="00DF0641">
              <w:rPr>
                <w:rFonts w:cs="Arial"/>
                <w:i/>
                <w:szCs w:val="20"/>
              </w:rPr>
              <w:lastRenderedPageBreak/>
              <w:t>ZIP = Postnummer</w:t>
            </w:r>
          </w:p>
          <w:p w14:paraId="536FB147" w14:textId="77777777" w:rsidR="003E0D54" w:rsidRPr="00DF0641" w:rsidRDefault="003E0D54" w:rsidP="00C2464A">
            <w:pPr>
              <w:rPr>
                <w:rFonts w:cs="Arial"/>
                <w:i/>
                <w:szCs w:val="20"/>
              </w:rPr>
            </w:pPr>
            <w:r w:rsidRPr="00DF0641">
              <w:rPr>
                <w:rFonts w:cs="Arial"/>
                <w:i/>
                <w:szCs w:val="20"/>
              </w:rPr>
              <w:t>PRE = Distriktsområde</w:t>
            </w:r>
          </w:p>
          <w:p w14:paraId="7EF0C037" w14:textId="77777777" w:rsidR="003E0D54" w:rsidRPr="00964D8F" w:rsidRDefault="003E0D54" w:rsidP="00C2464A">
            <w:pPr>
              <w:rPr>
                <w:rFonts w:cs="Arial"/>
                <w:i/>
                <w:szCs w:val="20"/>
                <w:lang w:val="en-US"/>
              </w:rPr>
            </w:pPr>
            <w:r w:rsidRPr="00DF0641">
              <w:rPr>
                <w:rFonts w:cs="Arial"/>
                <w:i/>
                <w:szCs w:val="20"/>
                <w:lang w:val="en-US"/>
              </w:rPr>
              <w:t>STA = Region eller provins</w:t>
            </w:r>
          </w:p>
        </w:tc>
        <w:tc>
          <w:tcPr>
            <w:tcW w:w="1617" w:type="dxa"/>
          </w:tcPr>
          <w:p w14:paraId="750AEC7F" w14:textId="77777777" w:rsidR="003E0D54" w:rsidRPr="00964D8F" w:rsidRDefault="003E0D54" w:rsidP="00C2464A">
            <w:pPr>
              <w:rPr>
                <w:rFonts w:eastAsia="Batang"/>
                <w:i/>
                <w:szCs w:val="20"/>
              </w:rPr>
            </w:pPr>
            <w:r w:rsidRPr="00964D8F">
              <w:rPr>
                <w:rFonts w:eastAsia="Batang"/>
                <w:i/>
                <w:szCs w:val="20"/>
              </w:rPr>
              <w:lastRenderedPageBreak/>
              <w:t>0..1</w:t>
            </w:r>
          </w:p>
        </w:tc>
      </w:tr>
      <w:tr w:rsidR="003E0D54" w:rsidRPr="008345BA" w14:paraId="3043DCC6" w14:textId="77777777" w:rsidTr="00C2464A">
        <w:tc>
          <w:tcPr>
            <w:tcW w:w="2474" w:type="dxa"/>
          </w:tcPr>
          <w:p w14:paraId="40491487" w14:textId="77777777" w:rsidR="003E0D54" w:rsidRPr="00964D8F" w:rsidRDefault="003E0D54" w:rsidP="00C2464A">
            <w:pPr>
              <w:rPr>
                <w:rFonts w:eastAsia="Batang"/>
                <w:szCs w:val="20"/>
              </w:rPr>
            </w:pPr>
            <w:r w:rsidRPr="00964D8F">
              <w:rPr>
                <w:rFonts w:eastAsia="Batang"/>
                <w:szCs w:val="20"/>
              </w:rPr>
              <w:lastRenderedPageBreak/>
              <w:t>../LocationType.telecom</w:t>
            </w:r>
          </w:p>
        </w:tc>
        <w:tc>
          <w:tcPr>
            <w:tcW w:w="2506" w:type="dxa"/>
          </w:tcPr>
          <w:p w14:paraId="4EA5446D" w14:textId="77777777" w:rsidR="003E0D54" w:rsidRPr="00964D8F" w:rsidRDefault="003E0D54" w:rsidP="00C2464A">
            <w:pPr>
              <w:rPr>
                <w:rFonts w:eastAsia="Batang"/>
                <w:szCs w:val="20"/>
              </w:rPr>
            </w:pPr>
            <w:r>
              <w:rPr>
                <w:rFonts w:eastAsia="Batang"/>
                <w:szCs w:val="20"/>
              </w:rPr>
              <w:t>TelType</w:t>
            </w:r>
          </w:p>
        </w:tc>
        <w:tc>
          <w:tcPr>
            <w:tcW w:w="2925" w:type="dxa"/>
          </w:tcPr>
          <w:p w14:paraId="353EEB15" w14:textId="77777777" w:rsidR="003E0D54" w:rsidRPr="008345BA" w:rsidRDefault="003E0D54" w:rsidP="00C2464A">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49CD442B" w14:textId="77777777" w:rsidR="003E0D54" w:rsidRPr="008345BA" w:rsidRDefault="003E0D54" w:rsidP="00C2464A">
            <w:pPr>
              <w:rPr>
                <w:rFonts w:cs="Arial"/>
                <w:szCs w:val="20"/>
              </w:rPr>
            </w:pPr>
          </w:p>
          <w:p w14:paraId="62BD00A8" w14:textId="77777777" w:rsidR="003E0D54" w:rsidRPr="008345BA" w:rsidRDefault="003E0D54" w:rsidP="00C2464A">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07CF2179" w14:textId="77777777" w:rsidR="003E0D54" w:rsidRPr="008345BA" w:rsidRDefault="003E0D54" w:rsidP="00C2464A">
            <w:pPr>
              <w:rPr>
                <w:rFonts w:eastAsia="Batang"/>
                <w:szCs w:val="20"/>
                <w:lang w:val="en-US"/>
              </w:rPr>
            </w:pPr>
            <w:r w:rsidRPr="008345BA">
              <w:rPr>
                <w:rFonts w:eastAsia="Batang"/>
                <w:szCs w:val="20"/>
                <w:lang w:val="en-US"/>
              </w:rPr>
              <w:t>0..*</w:t>
            </w:r>
          </w:p>
        </w:tc>
      </w:tr>
      <w:tr w:rsidR="003E0D54" w:rsidRPr="00B81FE2" w14:paraId="6BF37285" w14:textId="77777777" w:rsidTr="00C2464A">
        <w:tc>
          <w:tcPr>
            <w:tcW w:w="2474" w:type="dxa"/>
          </w:tcPr>
          <w:p w14:paraId="36796C26" w14:textId="77777777" w:rsidR="003E0D54" w:rsidRPr="00B81FE2" w:rsidRDefault="003E0D54" w:rsidP="00C2464A">
            <w:pPr>
              <w:rPr>
                <w:rFonts w:eastAsia="Batang"/>
                <w:i/>
                <w:szCs w:val="20"/>
              </w:rPr>
            </w:pPr>
            <w:r w:rsidRPr="00B81FE2">
              <w:rPr>
                <w:rFonts w:eastAsia="Batang"/>
                <w:i/>
                <w:szCs w:val="20"/>
              </w:rPr>
              <w:t>../</w:t>
            </w:r>
            <w:r>
              <w:rPr>
                <w:rFonts w:eastAsia="Batang"/>
                <w:i/>
                <w:szCs w:val="20"/>
              </w:rPr>
              <w:t>LocationType.telecom.use</w:t>
            </w:r>
          </w:p>
        </w:tc>
        <w:tc>
          <w:tcPr>
            <w:tcW w:w="2506" w:type="dxa"/>
          </w:tcPr>
          <w:p w14:paraId="6B36CDEF" w14:textId="77777777" w:rsidR="003E0D54" w:rsidRPr="00B81FE2" w:rsidRDefault="003E0D54" w:rsidP="00C2464A">
            <w:pPr>
              <w:rPr>
                <w:rFonts w:eastAsia="Batang"/>
                <w:i/>
                <w:szCs w:val="20"/>
              </w:rPr>
            </w:pPr>
            <w:r w:rsidRPr="00B81FE2">
              <w:rPr>
                <w:rFonts w:eastAsia="Batang"/>
                <w:i/>
                <w:szCs w:val="20"/>
              </w:rPr>
              <w:t>TelType</w:t>
            </w:r>
            <w:r>
              <w:rPr>
                <w:rFonts w:eastAsia="Batang"/>
                <w:i/>
                <w:szCs w:val="20"/>
              </w:rPr>
              <w:t>Enum</w:t>
            </w:r>
          </w:p>
        </w:tc>
        <w:tc>
          <w:tcPr>
            <w:tcW w:w="2925" w:type="dxa"/>
          </w:tcPr>
          <w:p w14:paraId="30874BC0" w14:textId="77777777" w:rsidR="003E0D54" w:rsidRDefault="003E0D54" w:rsidP="00C2464A">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5171DD64" w14:textId="77777777" w:rsidR="003E0D54" w:rsidRDefault="003E0D54" w:rsidP="00C2464A">
            <w:pPr>
              <w:rPr>
                <w:rFonts w:cs="Arial"/>
                <w:i/>
                <w:szCs w:val="20"/>
              </w:rPr>
            </w:pPr>
          </w:p>
          <w:p w14:paraId="18471A99" w14:textId="77777777" w:rsidR="003E0D54" w:rsidRPr="00B81FE2" w:rsidRDefault="003E0D54" w:rsidP="00C2464A">
            <w:pPr>
              <w:rPr>
                <w:rFonts w:cs="Arial"/>
                <w:i/>
                <w:szCs w:val="20"/>
              </w:rPr>
            </w:pPr>
            <w:r w:rsidRPr="00B81FE2">
              <w:rPr>
                <w:rFonts w:cs="Arial"/>
                <w:i/>
                <w:szCs w:val="20"/>
              </w:rPr>
              <w:t>voice = Nummer för att föra ett röstsamtal</w:t>
            </w:r>
          </w:p>
          <w:p w14:paraId="7AD42E2E" w14:textId="77777777" w:rsidR="003E0D54" w:rsidRPr="00B81FE2" w:rsidRDefault="003E0D54" w:rsidP="00C2464A">
            <w:pPr>
              <w:rPr>
                <w:rFonts w:cs="Arial"/>
                <w:i/>
                <w:szCs w:val="20"/>
                <w:lang w:val="en-US"/>
              </w:rPr>
            </w:pPr>
            <w:r w:rsidRPr="00B81FE2">
              <w:rPr>
                <w:rFonts w:cs="Arial"/>
                <w:i/>
                <w:szCs w:val="20"/>
                <w:lang w:val="en-US"/>
              </w:rPr>
              <w:t>fax = Faxnummer</w:t>
            </w:r>
          </w:p>
          <w:p w14:paraId="38FC894E" w14:textId="77777777" w:rsidR="003E0D54" w:rsidRPr="00B81FE2" w:rsidRDefault="003E0D54" w:rsidP="00C2464A">
            <w:pPr>
              <w:rPr>
                <w:rFonts w:cs="Arial"/>
                <w:i/>
                <w:szCs w:val="20"/>
                <w:lang w:val="en-US"/>
              </w:rPr>
            </w:pPr>
            <w:r w:rsidRPr="00B81FE2">
              <w:rPr>
                <w:rFonts w:cs="Arial"/>
                <w:i/>
                <w:szCs w:val="20"/>
                <w:lang w:val="en-US"/>
              </w:rPr>
              <w:t>data = E-post adress</w:t>
            </w:r>
          </w:p>
          <w:p w14:paraId="4B2C5312" w14:textId="77777777" w:rsidR="003E0D54" w:rsidRPr="00B81FE2" w:rsidRDefault="003E0D54" w:rsidP="00C2464A">
            <w:pPr>
              <w:rPr>
                <w:rFonts w:cs="Arial"/>
                <w:i/>
                <w:szCs w:val="20"/>
              </w:rPr>
            </w:pPr>
            <w:r w:rsidRPr="00B81FE2">
              <w:rPr>
                <w:rFonts w:cs="Arial"/>
                <w:i/>
                <w:szCs w:val="20"/>
              </w:rPr>
              <w:t>sms = Nummer för mobila textmeddelanden</w:t>
            </w:r>
          </w:p>
        </w:tc>
        <w:tc>
          <w:tcPr>
            <w:tcW w:w="1617" w:type="dxa"/>
          </w:tcPr>
          <w:p w14:paraId="7E7BBC4B" w14:textId="77777777" w:rsidR="003E0D54" w:rsidRPr="00B81FE2" w:rsidRDefault="003E0D54" w:rsidP="00C2464A">
            <w:pPr>
              <w:rPr>
                <w:rFonts w:eastAsia="Batang"/>
                <w:i/>
                <w:szCs w:val="20"/>
                <w:lang w:val="en-US"/>
              </w:rPr>
            </w:pPr>
            <w:r>
              <w:rPr>
                <w:rFonts w:eastAsia="Batang"/>
                <w:i/>
                <w:szCs w:val="20"/>
                <w:lang w:val="en-US"/>
              </w:rPr>
              <w:t>0..1</w:t>
            </w:r>
          </w:p>
        </w:tc>
      </w:tr>
      <w:tr w:rsidR="003E0D54" w:rsidRPr="00B81FE2" w14:paraId="33E44090" w14:textId="77777777" w:rsidTr="00C2464A">
        <w:tc>
          <w:tcPr>
            <w:tcW w:w="2474" w:type="dxa"/>
          </w:tcPr>
          <w:p w14:paraId="757D3A18" w14:textId="77777777" w:rsidR="003E0D54" w:rsidRPr="00B81FE2" w:rsidRDefault="003E0D54" w:rsidP="00C2464A">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602AAC91" w14:textId="77777777" w:rsidR="003E0D54" w:rsidRPr="00B81FE2" w:rsidRDefault="003E0D54" w:rsidP="00C2464A">
            <w:pPr>
              <w:rPr>
                <w:rFonts w:eastAsia="Batang"/>
                <w:i/>
                <w:szCs w:val="20"/>
              </w:rPr>
            </w:pPr>
            <w:r>
              <w:rPr>
                <w:rFonts w:eastAsia="Batang"/>
                <w:i/>
                <w:szCs w:val="20"/>
              </w:rPr>
              <w:t>String</w:t>
            </w:r>
          </w:p>
        </w:tc>
        <w:tc>
          <w:tcPr>
            <w:tcW w:w="2925" w:type="dxa"/>
          </w:tcPr>
          <w:p w14:paraId="602B2EA2" w14:textId="77777777" w:rsidR="003E0D54" w:rsidRPr="00B81FE2" w:rsidRDefault="003E0D54" w:rsidP="00C2464A">
            <w:pPr>
              <w:rPr>
                <w:rFonts w:cs="Arial"/>
                <w:i/>
                <w:szCs w:val="20"/>
              </w:rPr>
            </w:pPr>
            <w:r>
              <w:rPr>
                <w:rFonts w:cs="Arial"/>
                <w:i/>
                <w:color w:val="000000"/>
                <w:szCs w:val="20"/>
                <w:lang w:eastAsia="sv-SE"/>
              </w:rPr>
              <w:t>Namn på alternativ för telekom kommunikation.</w:t>
            </w:r>
          </w:p>
        </w:tc>
        <w:tc>
          <w:tcPr>
            <w:tcW w:w="1617" w:type="dxa"/>
          </w:tcPr>
          <w:p w14:paraId="73A8F5A2" w14:textId="77777777" w:rsidR="003E0D54" w:rsidRPr="00B81FE2" w:rsidRDefault="003E0D54" w:rsidP="00C2464A">
            <w:pPr>
              <w:rPr>
                <w:rFonts w:eastAsia="Batang"/>
                <w:i/>
                <w:szCs w:val="20"/>
                <w:lang w:val="en-US"/>
              </w:rPr>
            </w:pPr>
            <w:r>
              <w:rPr>
                <w:rFonts w:eastAsia="Batang"/>
                <w:i/>
                <w:szCs w:val="20"/>
                <w:lang w:val="en-US"/>
              </w:rPr>
              <w:t>0..1</w:t>
            </w:r>
          </w:p>
        </w:tc>
      </w:tr>
      <w:tr w:rsidR="003E0D54" w:rsidRPr="008345BA" w14:paraId="52CFA6B1" w14:textId="77777777" w:rsidTr="00C2464A">
        <w:tc>
          <w:tcPr>
            <w:tcW w:w="2474" w:type="dxa"/>
            <w:shd w:val="clear" w:color="auto" w:fill="D9D9D9" w:themeFill="background1" w:themeFillShade="D9"/>
          </w:tcPr>
          <w:p w14:paraId="568D9FC4" w14:textId="77777777" w:rsidR="003E0D54" w:rsidRPr="008345BA" w:rsidRDefault="003E0D54" w:rsidP="00C2464A">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1236F8AC" w14:textId="77777777" w:rsidR="003E0D54" w:rsidRPr="008345BA" w:rsidRDefault="003E0D54" w:rsidP="00C2464A">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61EEA97C" w14:textId="77777777" w:rsidR="003E0D54" w:rsidRPr="008345BA" w:rsidRDefault="003E0D54" w:rsidP="00C2464A">
            <w:pPr>
              <w:rPr>
                <w:rFonts w:eastAsia="Batang"/>
                <w:szCs w:val="20"/>
                <w:lang w:val="en-US"/>
              </w:rPr>
            </w:pPr>
          </w:p>
        </w:tc>
        <w:tc>
          <w:tcPr>
            <w:tcW w:w="1617" w:type="dxa"/>
            <w:shd w:val="clear" w:color="auto" w:fill="D9D9D9" w:themeFill="background1" w:themeFillShade="D9"/>
          </w:tcPr>
          <w:p w14:paraId="1BE8F36F"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773C829B" w14:textId="77777777" w:rsidTr="00C2464A">
        <w:tc>
          <w:tcPr>
            <w:tcW w:w="2474" w:type="dxa"/>
          </w:tcPr>
          <w:p w14:paraId="033AA514" w14:textId="77777777" w:rsidR="003E0D54" w:rsidRPr="00A21F75" w:rsidRDefault="003E0D54" w:rsidP="00C2464A">
            <w:pPr>
              <w:rPr>
                <w:rFonts w:eastAsia="Batang"/>
                <w:szCs w:val="20"/>
                <w:lang w:val="en-GB"/>
              </w:rPr>
            </w:pPr>
            <w:r w:rsidRPr="008345BA">
              <w:rPr>
                <w:rFonts w:eastAsia="Batang"/>
                <w:szCs w:val="20"/>
                <w:lang w:val="en-GB"/>
              </w:rPr>
              <w:t>../PatientType.id</w:t>
            </w:r>
          </w:p>
        </w:tc>
        <w:tc>
          <w:tcPr>
            <w:tcW w:w="2506" w:type="dxa"/>
          </w:tcPr>
          <w:p w14:paraId="7BDB9C65" w14:textId="77777777" w:rsidR="003E0D54" w:rsidRPr="00894EEA" w:rsidRDefault="003E0D54" w:rsidP="00C2464A">
            <w:pPr>
              <w:rPr>
                <w:rFonts w:eastAsia="Batang"/>
                <w:szCs w:val="20"/>
              </w:rPr>
            </w:pPr>
            <w:r w:rsidRPr="00894EEA">
              <w:rPr>
                <w:rFonts w:eastAsia="Batang"/>
                <w:szCs w:val="20"/>
              </w:rPr>
              <w:t>IIType</w:t>
            </w:r>
          </w:p>
        </w:tc>
        <w:tc>
          <w:tcPr>
            <w:tcW w:w="2925" w:type="dxa"/>
          </w:tcPr>
          <w:p w14:paraId="330BCE5F" w14:textId="77777777" w:rsidR="003E0D54" w:rsidRPr="008F3E17" w:rsidRDefault="003E0D54" w:rsidP="00C2464A">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66F8F0D8" w14:textId="77777777" w:rsidR="003E0D54" w:rsidRPr="008345BA" w:rsidRDefault="003E0D54" w:rsidP="00C2464A">
            <w:pPr>
              <w:rPr>
                <w:rFonts w:eastAsia="Batang"/>
                <w:szCs w:val="20"/>
              </w:rPr>
            </w:pPr>
            <w:r w:rsidRPr="008345BA">
              <w:rPr>
                <w:rFonts w:eastAsia="Batang"/>
                <w:szCs w:val="20"/>
              </w:rPr>
              <w:t>1</w:t>
            </w:r>
          </w:p>
        </w:tc>
      </w:tr>
      <w:tr w:rsidR="003E0D54" w:rsidRPr="000D472E" w14:paraId="19F5D94E" w14:textId="77777777" w:rsidTr="00C2464A">
        <w:tc>
          <w:tcPr>
            <w:tcW w:w="2474" w:type="dxa"/>
            <w:tcBorders>
              <w:top w:val="single" w:sz="4" w:space="0" w:color="auto"/>
              <w:left w:val="single" w:sz="4" w:space="0" w:color="auto"/>
              <w:bottom w:val="single" w:sz="4" w:space="0" w:color="auto"/>
              <w:right w:val="single" w:sz="4" w:space="0" w:color="auto"/>
            </w:tcBorders>
          </w:tcPr>
          <w:p w14:paraId="676B62FA" w14:textId="77777777" w:rsidR="003E0D54" w:rsidRPr="000D472E" w:rsidRDefault="003E0D54" w:rsidP="00C2464A">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DC0F59A" w14:textId="77777777" w:rsidR="003E0D54" w:rsidRPr="000D472E" w:rsidRDefault="003E0D54" w:rsidP="00C2464A">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E9AD430" w14:textId="77777777" w:rsidR="003E0D54" w:rsidRPr="00FE0141" w:rsidRDefault="003E0D54" w:rsidP="00C2464A">
            <w:pPr>
              <w:rPr>
                <w:i/>
                <w:szCs w:val="20"/>
              </w:rPr>
            </w:pPr>
            <w:r w:rsidRPr="00FE0141">
              <w:rPr>
                <w:i/>
                <w:szCs w:val="20"/>
              </w:rPr>
              <w:t>KV OID för typ av identifierare:</w:t>
            </w:r>
          </w:p>
          <w:p w14:paraId="64CAF49A" w14:textId="77777777" w:rsidR="003E0D54" w:rsidRPr="000D472E" w:rsidRDefault="003E0D54" w:rsidP="00C2464A">
            <w:pPr>
              <w:rPr>
                <w:i/>
                <w:szCs w:val="20"/>
              </w:rPr>
            </w:pPr>
          </w:p>
          <w:p w14:paraId="59169681" w14:textId="0B220C1D" w:rsidR="003E0D54" w:rsidRPr="000D472E" w:rsidRDefault="003E0D54" w:rsidP="00C2464A">
            <w:pPr>
              <w:rPr>
                <w:i/>
                <w:szCs w:val="20"/>
              </w:rPr>
            </w:pPr>
            <w:r w:rsidRPr="000D472E">
              <w:rPr>
                <w:i/>
                <w:szCs w:val="20"/>
              </w:rPr>
              <w:t>För personnummer ska Skatteverkets personnummer (1.2.752.129.2.1.3.1).</w:t>
            </w:r>
            <w:r w:rsidRPr="000D472E">
              <w:rPr>
                <w:i/>
                <w:szCs w:val="20"/>
              </w:rPr>
              <w:br/>
              <w:t>För samordningsnummer ska Skatteverkets samordningsnummer (1.2.752.129.2.1.3.3).</w:t>
            </w:r>
            <w:r w:rsidRPr="000D472E">
              <w:rPr>
                <w:i/>
                <w:szCs w:val="20"/>
              </w:rPr>
              <w:br/>
              <w:t xml:space="preserve">För reservnummer används lokalt definierade </w:t>
            </w:r>
            <w:r w:rsidR="0003088B">
              <w:rPr>
                <w:i/>
                <w:szCs w:val="20"/>
              </w:rPr>
              <w:t>reservnumret</w:t>
            </w:r>
            <w:r w:rsidRPr="000D472E">
              <w:rPr>
                <w:i/>
                <w:szCs w:val="20"/>
              </w:rPr>
              <w:t xml:space="preserve"> (1.2.752.97.3.1.3).</w:t>
            </w:r>
          </w:p>
          <w:p w14:paraId="5298B58B" w14:textId="77777777" w:rsidR="003E0D54" w:rsidRPr="008F26DD" w:rsidRDefault="003E0D54" w:rsidP="00C2464A">
            <w:pPr>
              <w:rPr>
                <w:rFonts w:eastAsia="Times New Roman" w:cs="Arial"/>
                <w:i/>
                <w:szCs w:val="20"/>
              </w:rPr>
            </w:pPr>
            <w:r w:rsidRPr="000D472E">
              <w:rPr>
                <w:i/>
                <w:szCs w:val="20"/>
              </w:rPr>
              <w:t>Det finns en OID för nationella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477977CD" w14:textId="77777777" w:rsidR="003E0D54" w:rsidRPr="000D472E" w:rsidRDefault="003E0D54" w:rsidP="00C2464A">
            <w:pPr>
              <w:rPr>
                <w:rFonts w:eastAsia="Batang"/>
                <w:i/>
                <w:szCs w:val="20"/>
              </w:rPr>
            </w:pPr>
            <w:r w:rsidRPr="000D472E">
              <w:rPr>
                <w:rFonts w:eastAsia="Batang"/>
                <w:i/>
                <w:szCs w:val="20"/>
              </w:rPr>
              <w:t>1</w:t>
            </w:r>
          </w:p>
        </w:tc>
      </w:tr>
      <w:tr w:rsidR="003E0D54" w:rsidRPr="000D472E" w14:paraId="3741C8AA" w14:textId="77777777" w:rsidTr="00C2464A">
        <w:tc>
          <w:tcPr>
            <w:tcW w:w="2474" w:type="dxa"/>
            <w:tcBorders>
              <w:top w:val="single" w:sz="4" w:space="0" w:color="auto"/>
              <w:left w:val="single" w:sz="4" w:space="0" w:color="auto"/>
              <w:bottom w:val="single" w:sz="4" w:space="0" w:color="auto"/>
              <w:right w:val="single" w:sz="4" w:space="0" w:color="auto"/>
            </w:tcBorders>
          </w:tcPr>
          <w:p w14:paraId="079E330C" w14:textId="77777777" w:rsidR="003E0D54" w:rsidRPr="000D472E" w:rsidRDefault="003E0D54" w:rsidP="00C2464A">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5B18FF31" w14:textId="77777777" w:rsidR="003E0D54" w:rsidRPr="000D472E" w:rsidRDefault="003E0D54" w:rsidP="00C2464A">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902DE9A" w14:textId="77777777" w:rsidR="003E0D54" w:rsidRDefault="003E0D54" w:rsidP="00C2464A">
            <w:pPr>
              <w:rPr>
                <w:i/>
                <w:szCs w:val="20"/>
              </w:rPr>
            </w:pPr>
            <w:r>
              <w:rPr>
                <w:i/>
                <w:szCs w:val="20"/>
              </w:rPr>
              <w:t>Personnummer/globalt reservnummer/</w:t>
            </w:r>
            <w:r w:rsidRPr="00FE0141">
              <w:rPr>
                <w:i/>
                <w:szCs w:val="20"/>
              </w:rPr>
              <w:t>samordningsnummer</w:t>
            </w:r>
            <w:r>
              <w:rPr>
                <w:i/>
                <w:szCs w:val="20"/>
              </w:rPr>
              <w:t>.</w:t>
            </w:r>
          </w:p>
          <w:p w14:paraId="2E22B80D" w14:textId="77777777" w:rsidR="003E0D54" w:rsidRDefault="003E0D54" w:rsidP="00C2464A">
            <w:pPr>
              <w:rPr>
                <w:i/>
                <w:szCs w:val="20"/>
              </w:rPr>
            </w:pPr>
          </w:p>
          <w:p w14:paraId="04FB991A" w14:textId="77777777" w:rsidR="003E0D54" w:rsidRPr="00FE0141" w:rsidRDefault="003E0D54" w:rsidP="00C2464A">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32D2DC5" w14:textId="77777777" w:rsidR="003E0D54" w:rsidRPr="000D472E" w:rsidRDefault="003E0D54" w:rsidP="00C2464A">
            <w:pPr>
              <w:rPr>
                <w:rFonts w:eastAsia="Batang"/>
                <w:i/>
                <w:szCs w:val="20"/>
              </w:rPr>
            </w:pPr>
            <w:r w:rsidRPr="000D472E">
              <w:rPr>
                <w:rFonts w:eastAsia="Batang"/>
                <w:i/>
                <w:szCs w:val="20"/>
              </w:rPr>
              <w:lastRenderedPageBreak/>
              <w:t>1</w:t>
            </w:r>
          </w:p>
        </w:tc>
      </w:tr>
      <w:tr w:rsidR="003E0D54" w:rsidRPr="008345BA" w14:paraId="10547CC6" w14:textId="77777777" w:rsidTr="00C2464A">
        <w:tc>
          <w:tcPr>
            <w:tcW w:w="2474" w:type="dxa"/>
          </w:tcPr>
          <w:p w14:paraId="71BC0363" w14:textId="77777777" w:rsidR="003E0D54" w:rsidRPr="008345BA" w:rsidRDefault="003E0D54" w:rsidP="00C2464A">
            <w:pPr>
              <w:rPr>
                <w:rFonts w:eastAsia="Batang"/>
                <w:szCs w:val="20"/>
                <w:lang w:val="en-GB"/>
              </w:rPr>
            </w:pPr>
            <w:r w:rsidRPr="008345BA">
              <w:rPr>
                <w:rFonts w:eastAsia="Batang"/>
                <w:szCs w:val="20"/>
                <w:lang w:val="en-GB"/>
              </w:rPr>
              <w:lastRenderedPageBreak/>
              <w:t>../PatientType.dateOfBirth</w:t>
            </w:r>
          </w:p>
        </w:tc>
        <w:tc>
          <w:tcPr>
            <w:tcW w:w="2506" w:type="dxa"/>
          </w:tcPr>
          <w:p w14:paraId="54DAE0CE" w14:textId="77777777" w:rsidR="003E0D54" w:rsidRPr="008345BA" w:rsidRDefault="003E0D54" w:rsidP="00C2464A">
            <w:pPr>
              <w:rPr>
                <w:rFonts w:eastAsia="Batang"/>
                <w:szCs w:val="20"/>
                <w:lang w:val="en-GB"/>
              </w:rPr>
            </w:pPr>
            <w:r w:rsidRPr="008345BA">
              <w:rPr>
                <w:rFonts w:eastAsia="Batang"/>
                <w:szCs w:val="20"/>
                <w:lang w:val="en-GB"/>
              </w:rPr>
              <w:t>DateTime</w:t>
            </w:r>
          </w:p>
        </w:tc>
        <w:tc>
          <w:tcPr>
            <w:tcW w:w="2925" w:type="dxa"/>
          </w:tcPr>
          <w:p w14:paraId="6BEF11C7" w14:textId="77777777" w:rsidR="003E0D54" w:rsidRDefault="003E0D54" w:rsidP="00C2464A">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r w:rsidRPr="008345BA">
              <w:rPr>
                <w:rFonts w:cs="Arial"/>
                <w:szCs w:val="20"/>
              </w:rPr>
              <w:t>Ej personnummer!</w:t>
            </w:r>
          </w:p>
          <w:p w14:paraId="4D8A026B" w14:textId="77777777" w:rsidR="003E0D54" w:rsidRPr="008F3E17" w:rsidRDefault="003E0D54" w:rsidP="00C2464A">
            <w:pPr>
              <w:rPr>
                <w:rFonts w:cs="Arial"/>
                <w:szCs w:val="20"/>
              </w:rPr>
            </w:pPr>
          </w:p>
          <w:p w14:paraId="428B97EA" w14:textId="77777777" w:rsidR="003E0D54" w:rsidRPr="00DD495A" w:rsidRDefault="003E0D54" w:rsidP="00C2464A">
            <w:pPr>
              <w:rPr>
                <w:rFonts w:eastAsia="Batang"/>
                <w:szCs w:val="20"/>
              </w:rPr>
            </w:pPr>
            <w:r w:rsidRPr="008F3E17">
              <w:rPr>
                <w:rFonts w:cs="Arial"/>
                <w:szCs w:val="20"/>
              </w:rPr>
              <w:t>Datum. Format ÅÅÅÅMMDD.</w:t>
            </w:r>
          </w:p>
        </w:tc>
        <w:tc>
          <w:tcPr>
            <w:tcW w:w="1617" w:type="dxa"/>
          </w:tcPr>
          <w:p w14:paraId="004FCC12"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7A3EC21A" w14:textId="77777777" w:rsidTr="00C2464A">
        <w:tc>
          <w:tcPr>
            <w:tcW w:w="2474" w:type="dxa"/>
          </w:tcPr>
          <w:p w14:paraId="14436E2F" w14:textId="77777777" w:rsidR="003E0D54" w:rsidRPr="008345BA" w:rsidRDefault="003E0D54" w:rsidP="00C2464A">
            <w:pPr>
              <w:rPr>
                <w:rFonts w:eastAsia="Batang"/>
                <w:szCs w:val="20"/>
                <w:lang w:val="en-GB"/>
              </w:rPr>
            </w:pPr>
            <w:r w:rsidRPr="008345BA">
              <w:rPr>
                <w:rFonts w:eastAsia="Batang"/>
                <w:szCs w:val="20"/>
                <w:lang w:val="en-GB"/>
              </w:rPr>
              <w:t>../PatientType.gender</w:t>
            </w:r>
          </w:p>
        </w:tc>
        <w:tc>
          <w:tcPr>
            <w:tcW w:w="2506" w:type="dxa"/>
          </w:tcPr>
          <w:p w14:paraId="79E6B008" w14:textId="77777777" w:rsidR="003E0D54" w:rsidRPr="008345BA" w:rsidRDefault="003E0D54" w:rsidP="00C2464A">
            <w:pPr>
              <w:rPr>
                <w:rFonts w:eastAsia="Batang"/>
                <w:szCs w:val="20"/>
                <w:lang w:val="en-GB"/>
              </w:rPr>
            </w:pPr>
            <w:r w:rsidRPr="008345BA">
              <w:rPr>
                <w:rFonts w:eastAsia="Batang"/>
                <w:szCs w:val="20"/>
                <w:lang w:val="en-GB"/>
              </w:rPr>
              <w:t>CVType</w:t>
            </w:r>
          </w:p>
        </w:tc>
        <w:tc>
          <w:tcPr>
            <w:tcW w:w="2925" w:type="dxa"/>
          </w:tcPr>
          <w:p w14:paraId="21FC26B0" w14:textId="77777777" w:rsidR="003E0D54" w:rsidRPr="00953E0D" w:rsidRDefault="003E0D54" w:rsidP="00C2464A">
            <w:pPr>
              <w:rPr>
                <w:rFonts w:cs="Arial"/>
                <w:szCs w:val="20"/>
              </w:rPr>
            </w:pPr>
            <w:r w:rsidRPr="008345BA">
              <w:rPr>
                <w:rFonts w:cs="Arial"/>
                <w:szCs w:val="20"/>
              </w:rPr>
              <w:t>Anger patienten</w:t>
            </w:r>
            <w:r>
              <w:rPr>
                <w:rFonts w:cs="Arial"/>
                <w:szCs w:val="20"/>
              </w:rPr>
              <w:t>s kön.</w:t>
            </w:r>
          </w:p>
        </w:tc>
        <w:tc>
          <w:tcPr>
            <w:tcW w:w="1617" w:type="dxa"/>
          </w:tcPr>
          <w:p w14:paraId="6164FCAF" w14:textId="77777777" w:rsidR="003E0D54" w:rsidRPr="008345BA" w:rsidRDefault="003E0D54" w:rsidP="00C2464A">
            <w:pPr>
              <w:rPr>
                <w:rFonts w:eastAsia="Batang"/>
                <w:szCs w:val="20"/>
              </w:rPr>
            </w:pPr>
            <w:r w:rsidRPr="008345BA">
              <w:rPr>
                <w:rFonts w:eastAsia="Batang"/>
                <w:szCs w:val="20"/>
              </w:rPr>
              <w:t>0..1</w:t>
            </w:r>
          </w:p>
        </w:tc>
      </w:tr>
      <w:tr w:rsidR="003E0D54" w:rsidRPr="000D472E" w14:paraId="3EB2C27C" w14:textId="77777777" w:rsidTr="00C2464A">
        <w:tc>
          <w:tcPr>
            <w:tcW w:w="2474" w:type="dxa"/>
            <w:tcBorders>
              <w:top w:val="single" w:sz="4" w:space="0" w:color="auto"/>
              <w:left w:val="single" w:sz="4" w:space="0" w:color="auto"/>
              <w:bottom w:val="single" w:sz="4" w:space="0" w:color="auto"/>
              <w:right w:val="single" w:sz="4" w:space="0" w:color="auto"/>
            </w:tcBorders>
          </w:tcPr>
          <w:p w14:paraId="54A95B4D" w14:textId="77777777" w:rsidR="003E0D54" w:rsidRPr="000D472E" w:rsidRDefault="003E0D54" w:rsidP="00C2464A">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00207C8E"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957166B" w14:textId="77777777" w:rsidR="003E0D54" w:rsidRPr="000D472E" w:rsidRDefault="003E0D54" w:rsidP="00C2464A">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1D0407FA" w14:textId="77777777" w:rsidR="003E0D54" w:rsidRPr="000D472E" w:rsidRDefault="003E0D54" w:rsidP="00C2464A">
            <w:pPr>
              <w:rPr>
                <w:rFonts w:eastAsia="Batang"/>
                <w:i/>
                <w:szCs w:val="20"/>
              </w:rPr>
            </w:pPr>
            <w:r w:rsidRPr="000D472E">
              <w:rPr>
                <w:rFonts w:eastAsia="Batang"/>
                <w:i/>
                <w:szCs w:val="20"/>
              </w:rPr>
              <w:t>1</w:t>
            </w:r>
          </w:p>
        </w:tc>
      </w:tr>
      <w:tr w:rsidR="003E0D54" w:rsidRPr="000D472E" w14:paraId="17F33A7A" w14:textId="77777777" w:rsidTr="00C2464A">
        <w:tc>
          <w:tcPr>
            <w:tcW w:w="2474" w:type="dxa"/>
            <w:tcBorders>
              <w:top w:val="single" w:sz="4" w:space="0" w:color="auto"/>
              <w:left w:val="single" w:sz="4" w:space="0" w:color="auto"/>
              <w:bottom w:val="single" w:sz="4" w:space="0" w:color="auto"/>
              <w:right w:val="single" w:sz="4" w:space="0" w:color="auto"/>
            </w:tcBorders>
          </w:tcPr>
          <w:p w14:paraId="6ADBDF84" w14:textId="77777777" w:rsidR="003E0D54" w:rsidRPr="000D472E" w:rsidRDefault="003E0D54" w:rsidP="00C2464A">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101ACE4E"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6949D8" w14:textId="77777777" w:rsidR="003E0D54" w:rsidRPr="000D472E" w:rsidRDefault="003E0D54" w:rsidP="00C2464A">
            <w:pPr>
              <w:rPr>
                <w:rFonts w:cs="Arial"/>
                <w:i/>
                <w:szCs w:val="20"/>
              </w:rPr>
            </w:pPr>
            <w:r w:rsidRPr="000D472E">
              <w:rPr>
                <w:rFonts w:cs="Arial"/>
                <w:i/>
                <w:szCs w:val="20"/>
              </w:rPr>
              <w:t xml:space="preserve">Kodsystem för angiven kod för könstyp. </w:t>
            </w:r>
          </w:p>
          <w:p w14:paraId="3542D68F" w14:textId="77777777" w:rsidR="003E0D54" w:rsidRPr="000D472E" w:rsidRDefault="003E0D54" w:rsidP="00C2464A">
            <w:pPr>
              <w:rPr>
                <w:rFonts w:cs="Arial"/>
                <w:i/>
                <w:szCs w:val="20"/>
              </w:rPr>
            </w:pPr>
          </w:p>
          <w:p w14:paraId="602E05C9" w14:textId="77777777" w:rsidR="003E0D54" w:rsidRPr="000D472E" w:rsidRDefault="003E0D54" w:rsidP="00C2464A">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0A0E80E" w14:textId="77777777" w:rsidR="003E0D54" w:rsidRPr="000D472E" w:rsidRDefault="003E0D54" w:rsidP="00C2464A">
            <w:pPr>
              <w:rPr>
                <w:rFonts w:eastAsia="Batang"/>
                <w:i/>
                <w:szCs w:val="20"/>
              </w:rPr>
            </w:pPr>
            <w:r w:rsidRPr="000D472E">
              <w:rPr>
                <w:rFonts w:eastAsia="Batang"/>
                <w:i/>
                <w:szCs w:val="20"/>
              </w:rPr>
              <w:t>1</w:t>
            </w:r>
          </w:p>
        </w:tc>
      </w:tr>
      <w:tr w:rsidR="003E0D54" w:rsidRPr="000D472E" w14:paraId="307FFD0D" w14:textId="77777777" w:rsidTr="00C2464A">
        <w:tc>
          <w:tcPr>
            <w:tcW w:w="2474" w:type="dxa"/>
            <w:tcBorders>
              <w:top w:val="single" w:sz="4" w:space="0" w:color="auto"/>
              <w:left w:val="single" w:sz="4" w:space="0" w:color="auto"/>
              <w:bottom w:val="single" w:sz="4" w:space="0" w:color="auto"/>
              <w:right w:val="single" w:sz="4" w:space="0" w:color="auto"/>
            </w:tcBorders>
          </w:tcPr>
          <w:p w14:paraId="6917288B" w14:textId="77777777" w:rsidR="003E0D54" w:rsidRPr="000D472E" w:rsidRDefault="003E0D54" w:rsidP="00C2464A">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87B4E9D"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D83A903" w14:textId="77777777" w:rsidR="003E0D54" w:rsidRPr="000D472E" w:rsidRDefault="003E0D54" w:rsidP="00C2464A">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EF7B8F8" w14:textId="77777777" w:rsidR="003E0D54" w:rsidRPr="000D472E" w:rsidRDefault="003E0D54" w:rsidP="00C2464A">
            <w:pPr>
              <w:rPr>
                <w:rFonts w:eastAsia="Batang"/>
                <w:i/>
                <w:szCs w:val="20"/>
              </w:rPr>
            </w:pPr>
            <w:r w:rsidRPr="000D472E">
              <w:rPr>
                <w:rFonts w:eastAsia="Batang"/>
                <w:i/>
                <w:szCs w:val="20"/>
              </w:rPr>
              <w:t>0..1</w:t>
            </w:r>
          </w:p>
        </w:tc>
      </w:tr>
      <w:tr w:rsidR="003E0D54" w:rsidRPr="000D472E" w14:paraId="5BE35127" w14:textId="77777777" w:rsidTr="00C2464A">
        <w:tc>
          <w:tcPr>
            <w:tcW w:w="2474" w:type="dxa"/>
            <w:tcBorders>
              <w:top w:val="single" w:sz="4" w:space="0" w:color="auto"/>
              <w:left w:val="single" w:sz="4" w:space="0" w:color="auto"/>
              <w:bottom w:val="single" w:sz="4" w:space="0" w:color="auto"/>
              <w:right w:val="single" w:sz="4" w:space="0" w:color="auto"/>
            </w:tcBorders>
          </w:tcPr>
          <w:p w14:paraId="391BB869" w14:textId="77777777" w:rsidR="003E0D54" w:rsidRPr="000D472E" w:rsidRDefault="003E0D54" w:rsidP="00C2464A">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777E6211"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68522C8" w14:textId="77777777" w:rsidR="003E0D54" w:rsidRPr="000D472E" w:rsidRDefault="003E0D54" w:rsidP="00C2464A">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942F30" w14:textId="77777777" w:rsidR="003E0D54" w:rsidRPr="000D472E" w:rsidRDefault="003E0D54" w:rsidP="00C2464A">
            <w:pPr>
              <w:rPr>
                <w:rFonts w:eastAsia="Batang"/>
                <w:i/>
                <w:szCs w:val="20"/>
              </w:rPr>
            </w:pPr>
            <w:r w:rsidRPr="000D472E">
              <w:rPr>
                <w:rFonts w:eastAsia="Batang"/>
                <w:i/>
                <w:szCs w:val="20"/>
              </w:rPr>
              <w:t>0..1</w:t>
            </w:r>
          </w:p>
        </w:tc>
      </w:tr>
      <w:tr w:rsidR="003E0D54" w:rsidRPr="000D472E" w14:paraId="689A44F2" w14:textId="77777777" w:rsidTr="00C2464A">
        <w:tc>
          <w:tcPr>
            <w:tcW w:w="2474" w:type="dxa"/>
            <w:tcBorders>
              <w:top w:val="single" w:sz="4" w:space="0" w:color="auto"/>
              <w:left w:val="single" w:sz="4" w:space="0" w:color="auto"/>
              <w:bottom w:val="single" w:sz="4" w:space="0" w:color="auto"/>
              <w:right w:val="single" w:sz="4" w:space="0" w:color="auto"/>
            </w:tcBorders>
          </w:tcPr>
          <w:p w14:paraId="3AAD23CE" w14:textId="77777777" w:rsidR="003E0D54" w:rsidRPr="000D472E" w:rsidRDefault="003E0D54" w:rsidP="00C2464A">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1F435920"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BED872" w14:textId="3DD802FC" w:rsidR="003E0D54" w:rsidRPr="000D472E" w:rsidRDefault="003E0D54" w:rsidP="005A5D04">
            <w:pPr>
              <w:rPr>
                <w:rFonts w:cs="Arial"/>
                <w:i/>
                <w:szCs w:val="20"/>
              </w:rPr>
            </w:pPr>
            <w:r w:rsidRPr="000D472E">
              <w:rPr>
                <w:rFonts w:cs="Arial"/>
                <w:i/>
                <w:szCs w:val="20"/>
              </w:rPr>
              <w:t xml:space="preserve">Textuell beskrivning av </w:t>
            </w:r>
            <w:r w:rsidR="005A5D04">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582739E" w14:textId="77777777" w:rsidR="003E0D54" w:rsidRPr="000D472E" w:rsidRDefault="003E0D54" w:rsidP="00C2464A">
            <w:pPr>
              <w:rPr>
                <w:rFonts w:eastAsia="Batang"/>
                <w:i/>
                <w:szCs w:val="20"/>
              </w:rPr>
            </w:pPr>
            <w:r w:rsidRPr="000D472E">
              <w:rPr>
                <w:rFonts w:eastAsia="Batang"/>
                <w:i/>
                <w:szCs w:val="20"/>
              </w:rPr>
              <w:t>0..1</w:t>
            </w:r>
          </w:p>
        </w:tc>
      </w:tr>
      <w:tr w:rsidR="003E0D54" w:rsidRPr="008345BA" w14:paraId="2052033B" w14:textId="77777777" w:rsidTr="00C2464A">
        <w:tc>
          <w:tcPr>
            <w:tcW w:w="2474" w:type="dxa"/>
            <w:shd w:val="clear" w:color="auto" w:fill="D9D9D9" w:themeFill="background1" w:themeFillShade="D9"/>
          </w:tcPr>
          <w:p w14:paraId="0153DBDF" w14:textId="77777777" w:rsidR="003E0D54" w:rsidRPr="008345BA" w:rsidRDefault="003E0D54" w:rsidP="00C2464A">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0926B954" w14:textId="77777777" w:rsidR="003E0D54" w:rsidRPr="008345BA" w:rsidRDefault="003E0D54" w:rsidP="00C2464A">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2DA091A7" w14:textId="77777777" w:rsidR="003E0D54" w:rsidRPr="008345BA" w:rsidRDefault="003E0D54" w:rsidP="00C2464A">
            <w:pPr>
              <w:rPr>
                <w:rFonts w:eastAsia="Batang"/>
                <w:szCs w:val="20"/>
              </w:rPr>
            </w:pPr>
          </w:p>
        </w:tc>
        <w:tc>
          <w:tcPr>
            <w:tcW w:w="1617" w:type="dxa"/>
            <w:shd w:val="clear" w:color="auto" w:fill="D9D9D9" w:themeFill="background1" w:themeFillShade="D9"/>
          </w:tcPr>
          <w:p w14:paraId="04007340" w14:textId="77777777" w:rsidR="003E0D54" w:rsidRPr="008345BA" w:rsidRDefault="003E0D54" w:rsidP="00C2464A">
            <w:pPr>
              <w:rPr>
                <w:rFonts w:eastAsia="Batang"/>
                <w:szCs w:val="20"/>
              </w:rPr>
            </w:pPr>
            <w:r w:rsidRPr="008345BA">
              <w:rPr>
                <w:rFonts w:eastAsia="Batang"/>
                <w:szCs w:val="20"/>
              </w:rPr>
              <w:t>0..1</w:t>
            </w:r>
          </w:p>
        </w:tc>
      </w:tr>
      <w:tr w:rsidR="003E0D54" w:rsidRPr="008345BA" w14:paraId="495F9435" w14:textId="77777777" w:rsidTr="00C2464A">
        <w:tc>
          <w:tcPr>
            <w:tcW w:w="2474" w:type="dxa"/>
          </w:tcPr>
          <w:p w14:paraId="0552A745" w14:textId="77777777" w:rsidR="003E0D54" w:rsidRPr="001107D1" w:rsidRDefault="003E0D54" w:rsidP="00C2464A">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4EE7C012" w14:textId="77777777" w:rsidR="003E0D54" w:rsidRPr="001107D1" w:rsidRDefault="003E0D54" w:rsidP="00C2464A">
            <w:pPr>
              <w:rPr>
                <w:rFonts w:eastAsia="Batang"/>
                <w:szCs w:val="20"/>
              </w:rPr>
            </w:pPr>
          </w:p>
          <w:p w14:paraId="2BC04500" w14:textId="77777777" w:rsidR="003E0D54" w:rsidRPr="001107D1" w:rsidRDefault="003E0D54" w:rsidP="00C2464A">
            <w:pPr>
              <w:rPr>
                <w:rFonts w:eastAsia="Batang"/>
                <w:szCs w:val="20"/>
              </w:rPr>
            </w:pPr>
            <w:r w:rsidRPr="001107D1">
              <w:rPr>
                <w:rFonts w:eastAsia="Batang"/>
                <w:szCs w:val="20"/>
              </w:rPr>
              <w:t>IIType</w:t>
            </w:r>
          </w:p>
        </w:tc>
        <w:tc>
          <w:tcPr>
            <w:tcW w:w="2925" w:type="dxa"/>
          </w:tcPr>
          <w:p w14:paraId="0A23D3B1" w14:textId="7D9544E7" w:rsidR="00470E2B" w:rsidRPr="008345BA" w:rsidRDefault="003E0D54" w:rsidP="00470E2B">
            <w:pPr>
              <w:rPr>
                <w:rFonts w:eastAsia="Batang"/>
                <w:szCs w:val="20"/>
              </w:rPr>
            </w:pPr>
            <w:r w:rsidRPr="00CE0209">
              <w:rPr>
                <w:rFonts w:cs="Arial"/>
                <w:szCs w:val="20"/>
              </w:rPr>
              <w:t>HSA-id för person som signerat dokumentet</w:t>
            </w:r>
            <w:r w:rsidRPr="008345BA">
              <w:rPr>
                <w:rFonts w:cs="Arial"/>
                <w:szCs w:val="20"/>
              </w:rPr>
              <w:t>.</w:t>
            </w:r>
          </w:p>
          <w:p w14:paraId="1ED3DA78" w14:textId="3DC75C3B" w:rsidR="003E0D54" w:rsidRPr="008345BA" w:rsidRDefault="003E0D54" w:rsidP="00C2464A">
            <w:pPr>
              <w:rPr>
                <w:rFonts w:eastAsia="Batang"/>
                <w:szCs w:val="20"/>
              </w:rPr>
            </w:pPr>
          </w:p>
        </w:tc>
        <w:tc>
          <w:tcPr>
            <w:tcW w:w="1617" w:type="dxa"/>
          </w:tcPr>
          <w:p w14:paraId="4070FB25" w14:textId="77777777" w:rsidR="003E0D54" w:rsidRPr="008345BA" w:rsidRDefault="003E0D54" w:rsidP="00C2464A">
            <w:pPr>
              <w:rPr>
                <w:rFonts w:eastAsia="Batang"/>
                <w:szCs w:val="20"/>
              </w:rPr>
            </w:pPr>
            <w:r w:rsidRPr="008345BA">
              <w:rPr>
                <w:rFonts w:eastAsia="Batang"/>
                <w:szCs w:val="20"/>
              </w:rPr>
              <w:t>0..1</w:t>
            </w:r>
          </w:p>
        </w:tc>
      </w:tr>
      <w:tr w:rsidR="003E0D54" w:rsidRPr="005822C8" w14:paraId="6CF6431F" w14:textId="77777777" w:rsidTr="00C2464A">
        <w:tc>
          <w:tcPr>
            <w:tcW w:w="2474" w:type="dxa"/>
            <w:tcBorders>
              <w:top w:val="single" w:sz="4" w:space="0" w:color="auto"/>
              <w:left w:val="single" w:sz="4" w:space="0" w:color="auto"/>
              <w:bottom w:val="single" w:sz="4" w:space="0" w:color="auto"/>
              <w:right w:val="single" w:sz="4" w:space="0" w:color="auto"/>
            </w:tcBorders>
          </w:tcPr>
          <w:p w14:paraId="72C57FF4" w14:textId="77777777" w:rsidR="003E0D54" w:rsidRPr="005822C8" w:rsidRDefault="003E0D54" w:rsidP="00C2464A">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DCAB784" w14:textId="77777777" w:rsidR="003E0D54" w:rsidRPr="005822C8" w:rsidRDefault="003E0D54" w:rsidP="00C2464A">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647E1C" w14:textId="71CFDCF9" w:rsidR="003E0D54" w:rsidRPr="005822C8" w:rsidRDefault="008168A9" w:rsidP="00C2464A">
            <w:pPr>
              <w:rPr>
                <w:rFonts w:cs="Arial"/>
                <w:i/>
                <w:szCs w:val="20"/>
              </w:rPr>
            </w:pPr>
            <w:r w:rsidRPr="005822C8">
              <w:rPr>
                <w:rFonts w:cs="Arial"/>
                <w:i/>
              </w:rPr>
              <w:t xml:space="preserve">Root </w:t>
            </w:r>
            <w:r>
              <w:rPr>
                <w:rFonts w:cs="Arial"/>
                <w:i/>
              </w:rPr>
              <w:t xml:space="preserve">sätts till OID för HSA-id: </w:t>
            </w:r>
            <w:r w:rsidR="003E0D54"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4446D8C1" w14:textId="77777777" w:rsidR="003E0D54" w:rsidRPr="005822C8" w:rsidRDefault="003E0D54" w:rsidP="00C2464A">
            <w:pPr>
              <w:rPr>
                <w:rFonts w:eastAsia="Batang"/>
                <w:i/>
                <w:szCs w:val="20"/>
              </w:rPr>
            </w:pPr>
            <w:r w:rsidRPr="005822C8">
              <w:rPr>
                <w:rFonts w:eastAsia="Batang"/>
                <w:i/>
                <w:szCs w:val="20"/>
              </w:rPr>
              <w:t>1</w:t>
            </w:r>
          </w:p>
        </w:tc>
      </w:tr>
      <w:tr w:rsidR="003E0D54" w:rsidRPr="005822C8" w14:paraId="2986D8A5" w14:textId="77777777" w:rsidTr="00C2464A">
        <w:tc>
          <w:tcPr>
            <w:tcW w:w="2474" w:type="dxa"/>
            <w:tcBorders>
              <w:top w:val="single" w:sz="4" w:space="0" w:color="auto"/>
              <w:left w:val="single" w:sz="4" w:space="0" w:color="auto"/>
              <w:bottom w:val="single" w:sz="4" w:space="0" w:color="auto"/>
              <w:right w:val="single" w:sz="4" w:space="0" w:color="auto"/>
            </w:tcBorders>
          </w:tcPr>
          <w:p w14:paraId="3E79E264" w14:textId="77777777" w:rsidR="003E0D54" w:rsidRPr="005822C8" w:rsidRDefault="003E0D54" w:rsidP="00C2464A">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EEDFFB" w14:textId="77777777" w:rsidR="003E0D54" w:rsidRPr="005822C8" w:rsidRDefault="003E0D54" w:rsidP="00C2464A">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B138F3A" w14:textId="6241005C" w:rsidR="003E0D54" w:rsidRPr="005822C8" w:rsidRDefault="008168A9" w:rsidP="00C2464A">
            <w:pPr>
              <w:rPr>
                <w:rFonts w:cs="Arial"/>
                <w:i/>
                <w:szCs w:val="20"/>
              </w:rPr>
            </w:pPr>
            <w:r>
              <w:rPr>
                <w:rFonts w:cs="Arial"/>
                <w:i/>
                <w:szCs w:val="20"/>
              </w:rPr>
              <w:t>Extension sätts till HSA-id</w:t>
            </w:r>
            <w:r w:rsidR="003E0D54"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86A8540" w14:textId="77777777" w:rsidR="003E0D54" w:rsidRPr="005822C8" w:rsidRDefault="003E0D54" w:rsidP="00C2464A">
            <w:pPr>
              <w:rPr>
                <w:rFonts w:eastAsia="Batang"/>
                <w:i/>
                <w:szCs w:val="20"/>
              </w:rPr>
            </w:pPr>
            <w:r w:rsidRPr="005822C8">
              <w:rPr>
                <w:rFonts w:eastAsia="Batang"/>
                <w:i/>
                <w:szCs w:val="20"/>
              </w:rPr>
              <w:t>1</w:t>
            </w:r>
          </w:p>
        </w:tc>
      </w:tr>
      <w:tr w:rsidR="003E0D54" w:rsidRPr="008345BA" w14:paraId="19079AFD" w14:textId="77777777" w:rsidTr="00C2464A">
        <w:tc>
          <w:tcPr>
            <w:tcW w:w="2474" w:type="dxa"/>
          </w:tcPr>
          <w:p w14:paraId="3531F71A" w14:textId="77777777" w:rsidR="003E0D54" w:rsidRPr="008345BA" w:rsidRDefault="003E0D54" w:rsidP="00C2464A">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58E16D05" w14:textId="77777777" w:rsidR="003E0D54" w:rsidRPr="008345BA" w:rsidRDefault="003E0D54" w:rsidP="00C2464A">
            <w:pPr>
              <w:rPr>
                <w:rFonts w:eastAsia="Batang"/>
                <w:szCs w:val="20"/>
                <w:lang w:val="en-GB"/>
              </w:rPr>
            </w:pPr>
          </w:p>
          <w:p w14:paraId="5B204B15" w14:textId="77777777" w:rsidR="003E0D54" w:rsidRPr="008345BA" w:rsidRDefault="003E0D54" w:rsidP="00C2464A">
            <w:pPr>
              <w:rPr>
                <w:rFonts w:eastAsia="Batang"/>
                <w:szCs w:val="20"/>
                <w:lang w:val="en-GB"/>
              </w:rPr>
            </w:pPr>
            <w:r w:rsidRPr="008345BA">
              <w:rPr>
                <w:rFonts w:eastAsia="Batang"/>
                <w:szCs w:val="20"/>
                <w:lang w:val="en-GB"/>
              </w:rPr>
              <w:t>TimeStamp</w:t>
            </w:r>
          </w:p>
        </w:tc>
        <w:tc>
          <w:tcPr>
            <w:tcW w:w="2925" w:type="dxa"/>
          </w:tcPr>
          <w:p w14:paraId="00ED3E8C" w14:textId="77777777" w:rsidR="003E0D54" w:rsidRPr="00CE0209" w:rsidRDefault="003E0D54" w:rsidP="00C2464A">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28853323"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1464394F" w14:textId="77777777" w:rsidTr="00C2464A">
        <w:tc>
          <w:tcPr>
            <w:tcW w:w="2474" w:type="dxa"/>
          </w:tcPr>
          <w:p w14:paraId="53D18FA6" w14:textId="77777777" w:rsidR="003E0D54" w:rsidRPr="002206AC" w:rsidRDefault="003E0D54" w:rsidP="00C2464A">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2980AA30" w14:textId="77777777" w:rsidR="003E0D54" w:rsidRPr="002206AC" w:rsidRDefault="003E0D54" w:rsidP="00C2464A">
            <w:pPr>
              <w:rPr>
                <w:rFonts w:eastAsia="Batang"/>
                <w:szCs w:val="20"/>
                <w:lang w:val="en-GB"/>
              </w:rPr>
            </w:pPr>
          </w:p>
          <w:p w14:paraId="480DAB2F" w14:textId="77777777" w:rsidR="003E0D54" w:rsidRPr="002206AC" w:rsidRDefault="003E0D54" w:rsidP="00C2464A">
            <w:pPr>
              <w:rPr>
                <w:rFonts w:eastAsia="Batang"/>
                <w:szCs w:val="20"/>
                <w:lang w:val="en-GB"/>
              </w:rPr>
            </w:pPr>
            <w:r w:rsidRPr="002206AC">
              <w:rPr>
                <w:rFonts w:eastAsia="Batang"/>
                <w:szCs w:val="20"/>
                <w:lang w:val="en-GB"/>
              </w:rPr>
              <w:t>String</w:t>
            </w:r>
          </w:p>
        </w:tc>
        <w:tc>
          <w:tcPr>
            <w:tcW w:w="2925" w:type="dxa"/>
          </w:tcPr>
          <w:p w14:paraId="2FB429BB" w14:textId="2335F020" w:rsidR="003E0D54" w:rsidRPr="009A0128" w:rsidRDefault="003E0D54" w:rsidP="00C2464A">
            <w:pPr>
              <w:rPr>
                <w:rFonts w:eastAsia="Times New Roman" w:cs="Arial"/>
                <w:szCs w:val="20"/>
              </w:rPr>
            </w:pPr>
            <w:r w:rsidRPr="002206AC">
              <w:rPr>
                <w:rFonts w:eastAsia="Times New Roman" w:cs="Arial"/>
                <w:szCs w:val="20"/>
              </w:rPr>
              <w:t xml:space="preserve">För- och efternamn i </w:t>
            </w:r>
            <w:r w:rsidR="009A0128">
              <w:rPr>
                <w:rFonts w:eastAsia="Times New Roman" w:cs="Arial"/>
                <w:szCs w:val="20"/>
              </w:rPr>
              <w:t>klartext för signerande person.</w:t>
            </w:r>
          </w:p>
        </w:tc>
        <w:tc>
          <w:tcPr>
            <w:tcW w:w="1617" w:type="dxa"/>
          </w:tcPr>
          <w:p w14:paraId="2DB1ADC5" w14:textId="77777777" w:rsidR="003E0D54" w:rsidRPr="008345BA" w:rsidRDefault="003E0D54" w:rsidP="00C2464A">
            <w:pPr>
              <w:rPr>
                <w:rFonts w:eastAsia="Batang"/>
                <w:szCs w:val="20"/>
              </w:rPr>
            </w:pPr>
            <w:r w:rsidRPr="002206AC">
              <w:rPr>
                <w:rFonts w:eastAsia="Batang"/>
                <w:szCs w:val="20"/>
              </w:rPr>
              <w:t>0..1</w:t>
            </w:r>
          </w:p>
        </w:tc>
      </w:tr>
      <w:tr w:rsidR="003E0D54" w:rsidRPr="008345BA" w14:paraId="7B0BB029"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F73DE6" w14:textId="77777777" w:rsidR="003E0D54" w:rsidRPr="001956C7" w:rsidRDefault="003E0D54" w:rsidP="00C2464A">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F0E9538" w14:textId="77777777" w:rsidR="003E0D54" w:rsidRPr="001956C7" w:rsidRDefault="003E0D54" w:rsidP="00C2464A">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7F5811" w14:textId="77777777" w:rsidR="003E0D54" w:rsidRPr="001956C7" w:rsidRDefault="003E0D54" w:rsidP="00C2464A">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624C08" w14:textId="77777777" w:rsidR="003E0D54" w:rsidRPr="008345BA" w:rsidRDefault="003E0D54" w:rsidP="00C2464A">
            <w:r w:rsidRPr="008345BA">
              <w:t>0..1</w:t>
            </w:r>
          </w:p>
        </w:tc>
      </w:tr>
      <w:tr w:rsidR="003E0D54" w:rsidRPr="008345BA" w14:paraId="5929AAAF" w14:textId="77777777" w:rsidTr="00C2464A">
        <w:tc>
          <w:tcPr>
            <w:tcW w:w="2474" w:type="dxa"/>
            <w:tcBorders>
              <w:top w:val="single" w:sz="4" w:space="0" w:color="auto"/>
              <w:left w:val="single" w:sz="4" w:space="0" w:color="auto"/>
              <w:bottom w:val="single" w:sz="4" w:space="0" w:color="auto"/>
              <w:right w:val="single" w:sz="4" w:space="0" w:color="auto"/>
            </w:tcBorders>
          </w:tcPr>
          <w:p w14:paraId="0A720C42" w14:textId="77777777" w:rsidR="003E0D54" w:rsidRPr="000676B3" w:rsidRDefault="003E0D54" w:rsidP="00C2464A">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544D0117" w14:textId="77777777" w:rsidR="003E0D54" w:rsidRPr="000676B3" w:rsidRDefault="003E0D54" w:rsidP="00C2464A"/>
          <w:p w14:paraId="292FA347" w14:textId="77777777" w:rsidR="003E0D54" w:rsidRPr="000676B3" w:rsidRDefault="003E0D54" w:rsidP="00C2464A">
            <w:r w:rsidRPr="000676B3">
              <w:lastRenderedPageBreak/>
              <w:t>IIType</w:t>
            </w:r>
          </w:p>
        </w:tc>
        <w:tc>
          <w:tcPr>
            <w:tcW w:w="2925" w:type="dxa"/>
            <w:tcBorders>
              <w:top w:val="single" w:sz="4" w:space="0" w:color="auto"/>
              <w:left w:val="single" w:sz="4" w:space="0" w:color="auto"/>
              <w:bottom w:val="single" w:sz="4" w:space="0" w:color="auto"/>
              <w:right w:val="single" w:sz="4" w:space="0" w:color="auto"/>
            </w:tcBorders>
          </w:tcPr>
          <w:p w14:paraId="23979F0E" w14:textId="55C2EFCA" w:rsidR="009A0128" w:rsidRPr="001956C7" w:rsidRDefault="003E0D54" w:rsidP="009A0128">
            <w:pPr>
              <w:rPr>
                <w:rFonts w:eastAsia="Times New Roman" w:cs="Arial"/>
              </w:rPr>
            </w:pPr>
            <w:r w:rsidRPr="001956C7">
              <w:rPr>
                <w:rFonts w:eastAsia="Times New Roman" w:cs="Arial"/>
              </w:rPr>
              <w:lastRenderedPageBreak/>
              <w:t xml:space="preserve">HSA-id för </w:t>
            </w:r>
            <w:r>
              <w:rPr>
                <w:rFonts w:eastAsia="Times New Roman" w:cs="Arial"/>
              </w:rPr>
              <w:t xml:space="preserve">källsystemet som </w:t>
            </w:r>
            <w:r>
              <w:rPr>
                <w:rFonts w:eastAsia="Times New Roman" w:cs="Arial"/>
              </w:rPr>
              <w:lastRenderedPageBreak/>
              <w:t>genererat</w:t>
            </w:r>
            <w:r w:rsidRPr="001956C7">
              <w:rPr>
                <w:rFonts w:eastAsia="Times New Roman" w:cs="Arial"/>
              </w:rPr>
              <w:t xml:space="preserve"> dokumentet.</w:t>
            </w:r>
          </w:p>
          <w:p w14:paraId="27F3D98F" w14:textId="6749B64B" w:rsidR="003E0D54" w:rsidRPr="001956C7" w:rsidRDefault="003E0D54" w:rsidP="00C2464A">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50EE185E" w14:textId="77777777" w:rsidR="003E0D54" w:rsidRPr="008345BA" w:rsidRDefault="003E0D54" w:rsidP="00C2464A">
            <w:r>
              <w:lastRenderedPageBreak/>
              <w:t>1</w:t>
            </w:r>
          </w:p>
        </w:tc>
      </w:tr>
      <w:tr w:rsidR="003E0D54" w:rsidRPr="00455CC0" w14:paraId="6ABE0583" w14:textId="77777777" w:rsidTr="00C2464A">
        <w:tc>
          <w:tcPr>
            <w:tcW w:w="2474" w:type="dxa"/>
            <w:tcBorders>
              <w:top w:val="single" w:sz="4" w:space="0" w:color="auto"/>
              <w:left w:val="single" w:sz="4" w:space="0" w:color="auto"/>
              <w:bottom w:val="single" w:sz="4" w:space="0" w:color="auto"/>
              <w:right w:val="single" w:sz="4" w:space="0" w:color="auto"/>
            </w:tcBorders>
          </w:tcPr>
          <w:p w14:paraId="2E85E1ED" w14:textId="77777777" w:rsidR="003E0D54" w:rsidRPr="00455CC0" w:rsidRDefault="003E0D54" w:rsidP="00C2464A">
            <w:pPr>
              <w:rPr>
                <w:i/>
                <w:lang w:eastAsia="sv-SE"/>
              </w:rPr>
            </w:pPr>
            <w:r w:rsidRPr="002206AC">
              <w:rPr>
                <w:lang w:val="en-US" w:eastAsia="sv-SE"/>
              </w:rPr>
              <w:lastRenderedPageBreak/>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61391F95" w14:textId="77777777" w:rsidR="003E0D54" w:rsidRPr="00455CC0" w:rsidRDefault="003E0D54" w:rsidP="00C2464A">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77D72D7" w14:textId="77777777" w:rsidR="003E0D54" w:rsidRPr="00455CC0" w:rsidRDefault="003E0D54" w:rsidP="00C2464A">
            <w:pPr>
              <w:rPr>
                <w:rFonts w:eastAsia="Times New Roman" w:cs="Arial"/>
                <w:i/>
              </w:rPr>
            </w:pPr>
            <w:r w:rsidRPr="00455CC0">
              <w:rPr>
                <w:rFonts w:eastAsia="Times New Roman" w:cs="Arial"/>
                <w:i/>
              </w:rPr>
              <w:t>Root blir då</w:t>
            </w:r>
          </w:p>
          <w:p w14:paraId="52AB8888" w14:textId="6575222C" w:rsidR="003E0D54" w:rsidRPr="00455CC0" w:rsidRDefault="00DE5CA4" w:rsidP="00C2464A">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9A1AEDD" w14:textId="77777777" w:rsidR="003E0D54" w:rsidRPr="00455CC0" w:rsidRDefault="003E0D54" w:rsidP="00C2464A">
            <w:pPr>
              <w:rPr>
                <w:i/>
              </w:rPr>
            </w:pPr>
            <w:r w:rsidRPr="00455CC0">
              <w:rPr>
                <w:i/>
              </w:rPr>
              <w:t>1</w:t>
            </w:r>
          </w:p>
        </w:tc>
      </w:tr>
      <w:tr w:rsidR="003E0D54" w:rsidRPr="00455CC0" w14:paraId="0A8A8158" w14:textId="77777777" w:rsidTr="00C2464A">
        <w:tc>
          <w:tcPr>
            <w:tcW w:w="2474" w:type="dxa"/>
            <w:tcBorders>
              <w:top w:val="single" w:sz="4" w:space="0" w:color="auto"/>
              <w:left w:val="single" w:sz="4" w:space="0" w:color="auto"/>
              <w:bottom w:val="single" w:sz="4" w:space="0" w:color="auto"/>
              <w:right w:val="single" w:sz="4" w:space="0" w:color="auto"/>
            </w:tcBorders>
          </w:tcPr>
          <w:p w14:paraId="16E65965" w14:textId="77777777" w:rsidR="003E0D54" w:rsidRPr="00455CC0" w:rsidRDefault="003E0D54" w:rsidP="00C2464A">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E003343" w14:textId="77777777" w:rsidR="003E0D54" w:rsidRPr="00455CC0" w:rsidRDefault="003E0D54" w:rsidP="00C2464A">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8BB5454" w14:textId="35AA95AF" w:rsidR="003E0D54" w:rsidRPr="00455CC0" w:rsidRDefault="003E0D54" w:rsidP="006701F1">
            <w:pPr>
              <w:rPr>
                <w:rFonts w:eastAsia="Times New Roman" w:cs="Arial"/>
                <w:i/>
              </w:rPr>
            </w:pPr>
            <w:r w:rsidRPr="00455CC0">
              <w:rPr>
                <w:rFonts w:eastAsia="Times New Roman" w:cs="Arial"/>
                <w:i/>
              </w:rPr>
              <w:t xml:space="preserve">Extension sätts till HSA-id för </w:t>
            </w:r>
            <w:r w:rsidR="006701F1">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159EDCD5" w14:textId="77777777" w:rsidR="003E0D54" w:rsidRPr="00455CC0" w:rsidRDefault="003E0D54" w:rsidP="00C2464A">
            <w:pPr>
              <w:rPr>
                <w:i/>
              </w:rPr>
            </w:pPr>
            <w:r w:rsidRPr="00455CC0">
              <w:rPr>
                <w:i/>
              </w:rPr>
              <w:t>1</w:t>
            </w:r>
          </w:p>
        </w:tc>
      </w:tr>
      <w:tr w:rsidR="003E0D54" w:rsidRPr="008345BA" w14:paraId="4B42F86A" w14:textId="77777777" w:rsidTr="00C2464A">
        <w:tc>
          <w:tcPr>
            <w:tcW w:w="2474" w:type="dxa"/>
            <w:shd w:val="clear" w:color="auto" w:fill="D9D9D9" w:themeFill="background1" w:themeFillShade="D9"/>
          </w:tcPr>
          <w:p w14:paraId="7E90B5A7" w14:textId="77777777" w:rsidR="003E0D54" w:rsidRPr="008345BA" w:rsidRDefault="003E0D54" w:rsidP="00C2464A">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1095B9B6" w14:textId="77777777" w:rsidR="003E0D54" w:rsidRPr="008345BA" w:rsidRDefault="003E0D54" w:rsidP="00C2464A">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5B024046" w14:textId="77777777" w:rsidR="003E0D54" w:rsidRPr="008345BA" w:rsidRDefault="003E0D54" w:rsidP="00C2464A">
            <w:pPr>
              <w:rPr>
                <w:rFonts w:eastAsia="Batang"/>
                <w:szCs w:val="20"/>
                <w:lang w:val="en-US"/>
              </w:rPr>
            </w:pPr>
          </w:p>
        </w:tc>
        <w:tc>
          <w:tcPr>
            <w:tcW w:w="1617" w:type="dxa"/>
            <w:shd w:val="clear" w:color="auto" w:fill="D9D9D9" w:themeFill="background1" w:themeFillShade="D9"/>
          </w:tcPr>
          <w:p w14:paraId="0068B060" w14:textId="77777777" w:rsidR="003E0D54" w:rsidRPr="008345BA" w:rsidRDefault="003E0D54" w:rsidP="00C2464A">
            <w:pPr>
              <w:rPr>
                <w:rFonts w:eastAsia="Batang"/>
                <w:szCs w:val="20"/>
              </w:rPr>
            </w:pPr>
            <w:r w:rsidRPr="008345BA">
              <w:rPr>
                <w:rFonts w:eastAsia="Batang"/>
                <w:szCs w:val="20"/>
              </w:rPr>
              <w:t>0..*</w:t>
            </w:r>
          </w:p>
        </w:tc>
      </w:tr>
      <w:tr w:rsidR="003E0D54" w:rsidRPr="008345BA" w14:paraId="4D2E78A8" w14:textId="77777777" w:rsidTr="00C2464A">
        <w:tc>
          <w:tcPr>
            <w:tcW w:w="2474" w:type="dxa"/>
          </w:tcPr>
          <w:p w14:paraId="6340D46C" w14:textId="77777777" w:rsidR="003E0D54" w:rsidRPr="008345BA" w:rsidRDefault="003E0D54" w:rsidP="00C2464A">
            <w:pPr>
              <w:rPr>
                <w:rFonts w:eastAsia="Batang"/>
                <w:szCs w:val="20"/>
              </w:rPr>
            </w:pPr>
            <w:r w:rsidRPr="008345BA">
              <w:rPr>
                <w:szCs w:val="20"/>
                <w:lang w:eastAsia="sv-SE"/>
              </w:rPr>
              <w:t>../RelationType.code</w:t>
            </w:r>
          </w:p>
        </w:tc>
        <w:tc>
          <w:tcPr>
            <w:tcW w:w="2506" w:type="dxa"/>
          </w:tcPr>
          <w:p w14:paraId="49221A43" w14:textId="77777777" w:rsidR="003E0D54" w:rsidRPr="008345BA" w:rsidRDefault="003E0D54" w:rsidP="00C2464A">
            <w:pPr>
              <w:rPr>
                <w:rFonts w:eastAsia="Batang"/>
                <w:szCs w:val="20"/>
              </w:rPr>
            </w:pPr>
            <w:r w:rsidRPr="008345BA">
              <w:rPr>
                <w:rFonts w:eastAsia="Batang"/>
                <w:szCs w:val="20"/>
              </w:rPr>
              <w:t>CVType</w:t>
            </w:r>
          </w:p>
        </w:tc>
        <w:tc>
          <w:tcPr>
            <w:tcW w:w="2925" w:type="dxa"/>
          </w:tcPr>
          <w:p w14:paraId="3C564CD0" w14:textId="77777777" w:rsidR="003E0D54" w:rsidRPr="008345BA" w:rsidRDefault="003E0D54" w:rsidP="00C2464A">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55CDA48C" w14:textId="77777777" w:rsidR="003E0D54" w:rsidRPr="008345BA" w:rsidRDefault="003E0D54" w:rsidP="00C2464A">
            <w:pPr>
              <w:rPr>
                <w:rFonts w:eastAsia="Batang"/>
                <w:szCs w:val="20"/>
              </w:rPr>
            </w:pPr>
            <w:r w:rsidRPr="008345BA">
              <w:rPr>
                <w:rFonts w:eastAsia="Batang"/>
                <w:szCs w:val="20"/>
              </w:rPr>
              <w:t>1</w:t>
            </w:r>
          </w:p>
        </w:tc>
      </w:tr>
      <w:tr w:rsidR="003E0D54" w:rsidRPr="00D1172A" w14:paraId="22C3DD58" w14:textId="77777777" w:rsidTr="00C2464A">
        <w:tc>
          <w:tcPr>
            <w:tcW w:w="2474" w:type="dxa"/>
            <w:tcBorders>
              <w:top w:val="single" w:sz="4" w:space="0" w:color="auto"/>
              <w:left w:val="single" w:sz="4" w:space="0" w:color="auto"/>
              <w:bottom w:val="single" w:sz="4" w:space="0" w:color="auto"/>
              <w:right w:val="single" w:sz="4" w:space="0" w:color="auto"/>
            </w:tcBorders>
          </w:tcPr>
          <w:p w14:paraId="0AD7B128" w14:textId="77777777" w:rsidR="003E0D54" w:rsidRPr="00D1172A" w:rsidRDefault="003E0D54" w:rsidP="00C2464A">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0FB40322"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E8DA4A" w14:textId="77777777" w:rsidR="003E0D54" w:rsidRDefault="003E0D54" w:rsidP="00C2464A">
            <w:pPr>
              <w:rPr>
                <w:rFonts w:eastAsia="Batang"/>
                <w:i/>
                <w:szCs w:val="20"/>
              </w:rPr>
            </w:pPr>
            <w:r w:rsidRPr="00D1172A">
              <w:rPr>
                <w:rFonts w:eastAsia="Batang"/>
                <w:i/>
                <w:szCs w:val="20"/>
              </w:rPr>
              <w:t xml:space="preserve">Kod för </w:t>
            </w:r>
            <w:r>
              <w:rPr>
                <w:rFonts w:eastAsia="Batang"/>
                <w:i/>
                <w:szCs w:val="20"/>
              </w:rPr>
              <w:t>relationstyp.</w:t>
            </w:r>
          </w:p>
          <w:p w14:paraId="0B0AFF6F" w14:textId="77777777" w:rsidR="003E0D54" w:rsidRDefault="003E0D54" w:rsidP="00C2464A">
            <w:pPr>
              <w:rPr>
                <w:rFonts w:eastAsia="Batang"/>
                <w:i/>
                <w:szCs w:val="20"/>
              </w:rPr>
            </w:pPr>
          </w:p>
          <w:p w14:paraId="3FF601CB" w14:textId="77777777" w:rsidR="003E0D54" w:rsidRDefault="003E0D54" w:rsidP="00C2464A">
            <w:pPr>
              <w:rPr>
                <w:rFonts w:eastAsia="Batang"/>
                <w:i/>
                <w:szCs w:val="20"/>
              </w:rPr>
            </w:pPr>
            <w:r>
              <w:rPr>
                <w:rFonts w:eastAsia="Batang"/>
                <w:i/>
                <w:szCs w:val="20"/>
              </w:rPr>
              <w:t>T.ex. HL7 där refererad information ”har en förklaring” till det hämtade objektet. Code=EXPL</w:t>
            </w:r>
          </w:p>
          <w:p w14:paraId="5BAF92A0" w14:textId="77777777" w:rsidR="003E0D54" w:rsidRDefault="003E0D54" w:rsidP="00C2464A">
            <w:pPr>
              <w:rPr>
                <w:rFonts w:eastAsia="Batang"/>
                <w:i/>
                <w:szCs w:val="20"/>
              </w:rPr>
            </w:pPr>
          </w:p>
          <w:p w14:paraId="7998E1B5" w14:textId="77777777" w:rsidR="003E0D54" w:rsidRPr="00D1172A" w:rsidRDefault="003E0D54" w:rsidP="00C2464A">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7917D7EF" w14:textId="77777777" w:rsidR="003E0D54" w:rsidRPr="00D1172A" w:rsidRDefault="003E0D54" w:rsidP="00C2464A">
            <w:pPr>
              <w:rPr>
                <w:rFonts w:eastAsia="Batang"/>
                <w:i/>
                <w:szCs w:val="20"/>
              </w:rPr>
            </w:pPr>
            <w:r w:rsidRPr="00D1172A">
              <w:rPr>
                <w:rFonts w:eastAsia="Batang"/>
                <w:i/>
                <w:szCs w:val="20"/>
              </w:rPr>
              <w:t>1</w:t>
            </w:r>
          </w:p>
        </w:tc>
      </w:tr>
      <w:tr w:rsidR="003E0D54" w:rsidRPr="00D1172A" w14:paraId="6616098F" w14:textId="77777777" w:rsidTr="00C2464A">
        <w:tc>
          <w:tcPr>
            <w:tcW w:w="2474" w:type="dxa"/>
            <w:tcBorders>
              <w:top w:val="single" w:sz="4" w:space="0" w:color="auto"/>
              <w:left w:val="single" w:sz="4" w:space="0" w:color="auto"/>
              <w:bottom w:val="single" w:sz="4" w:space="0" w:color="auto"/>
              <w:right w:val="single" w:sz="4" w:space="0" w:color="auto"/>
            </w:tcBorders>
          </w:tcPr>
          <w:p w14:paraId="4F0F33A3" w14:textId="77777777" w:rsidR="003E0D54" w:rsidRPr="00D1172A" w:rsidRDefault="003E0D54" w:rsidP="00C2464A">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53CD6AC"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0451E2" w14:textId="77777777" w:rsidR="003E0D54" w:rsidRPr="00D1172A" w:rsidRDefault="003E0D54" w:rsidP="00C2464A">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72C63D4A" w14:textId="77777777" w:rsidR="003E0D54" w:rsidRDefault="003E0D54" w:rsidP="00C2464A">
            <w:pPr>
              <w:rPr>
                <w:rFonts w:eastAsia="Batang"/>
                <w:i/>
                <w:szCs w:val="20"/>
              </w:rPr>
            </w:pPr>
          </w:p>
          <w:p w14:paraId="3A2A3931" w14:textId="77777777" w:rsidR="003E0D54" w:rsidRDefault="003E0D54" w:rsidP="00C2464A">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2.16.840.1.113883.5.1002</w:t>
            </w:r>
          </w:p>
          <w:p w14:paraId="00E0E9A4" w14:textId="77777777" w:rsidR="003E0D54" w:rsidRDefault="003E0D54" w:rsidP="00C2464A">
            <w:pPr>
              <w:rPr>
                <w:rFonts w:eastAsia="Batang"/>
                <w:i/>
                <w:szCs w:val="20"/>
              </w:rPr>
            </w:pPr>
          </w:p>
          <w:p w14:paraId="4F6FEE14" w14:textId="77777777" w:rsidR="003E0D54" w:rsidRDefault="003E0D54" w:rsidP="00C2464A">
            <w:pPr>
              <w:rPr>
                <w:rFonts w:eastAsia="Batang"/>
                <w:i/>
                <w:szCs w:val="20"/>
              </w:rPr>
            </w:pPr>
            <w:r>
              <w:rPr>
                <w:rFonts w:eastAsia="Batang"/>
                <w:i/>
                <w:szCs w:val="20"/>
              </w:rPr>
              <w:t>Alternativ då HL7 inte räcker till är</w:t>
            </w:r>
            <w:r w:rsidRPr="00D1172A">
              <w:rPr>
                <w:rFonts w:eastAsia="Batang"/>
                <w:i/>
                <w:szCs w:val="20"/>
              </w:rPr>
              <w:t>KV Snomed CT SE.</w:t>
            </w:r>
          </w:p>
          <w:p w14:paraId="140D4345" w14:textId="77777777" w:rsidR="003E0D54" w:rsidRPr="00D1172A" w:rsidRDefault="003E0D54" w:rsidP="00C2464A">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5BDA7060" w14:textId="77777777" w:rsidR="003E0D54" w:rsidRPr="00D1172A" w:rsidRDefault="003E0D54" w:rsidP="00C2464A">
            <w:pPr>
              <w:rPr>
                <w:rFonts w:eastAsia="Batang"/>
                <w:i/>
                <w:szCs w:val="20"/>
              </w:rPr>
            </w:pPr>
            <w:r w:rsidRPr="00D1172A">
              <w:rPr>
                <w:rFonts w:eastAsia="Batang"/>
                <w:i/>
                <w:szCs w:val="20"/>
              </w:rPr>
              <w:t>1</w:t>
            </w:r>
          </w:p>
        </w:tc>
      </w:tr>
      <w:tr w:rsidR="003E0D54" w:rsidRPr="00D1172A" w14:paraId="1337F130" w14:textId="77777777" w:rsidTr="00C2464A">
        <w:tc>
          <w:tcPr>
            <w:tcW w:w="2474" w:type="dxa"/>
            <w:tcBorders>
              <w:top w:val="single" w:sz="4" w:space="0" w:color="auto"/>
              <w:left w:val="single" w:sz="4" w:space="0" w:color="auto"/>
              <w:bottom w:val="single" w:sz="4" w:space="0" w:color="auto"/>
              <w:right w:val="single" w:sz="4" w:space="0" w:color="auto"/>
            </w:tcBorders>
          </w:tcPr>
          <w:p w14:paraId="7679A85C" w14:textId="77777777" w:rsidR="003E0D54" w:rsidRPr="00D1172A" w:rsidRDefault="003E0D54" w:rsidP="00C2464A">
            <w:pPr>
              <w:rPr>
                <w:i/>
                <w:szCs w:val="20"/>
                <w:lang w:eastAsia="sv-SE"/>
              </w:rPr>
            </w:pPr>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343CC377"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237164" w14:textId="77777777" w:rsidR="003E0D54" w:rsidRPr="00D1172A" w:rsidRDefault="003E0D54" w:rsidP="00C2464A">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CC1D5E7" w14:textId="77777777" w:rsidR="003E0D54" w:rsidRPr="00D1172A" w:rsidRDefault="003E0D54" w:rsidP="00C2464A">
            <w:pPr>
              <w:rPr>
                <w:rFonts w:eastAsia="Batang"/>
                <w:i/>
                <w:szCs w:val="20"/>
              </w:rPr>
            </w:pPr>
            <w:r w:rsidRPr="00D1172A">
              <w:rPr>
                <w:rFonts w:eastAsia="Batang"/>
                <w:i/>
                <w:szCs w:val="20"/>
              </w:rPr>
              <w:t>0..1</w:t>
            </w:r>
          </w:p>
        </w:tc>
      </w:tr>
      <w:tr w:rsidR="003E0D54" w:rsidRPr="00D1172A" w14:paraId="73534C1A" w14:textId="77777777" w:rsidTr="00C2464A">
        <w:tc>
          <w:tcPr>
            <w:tcW w:w="2474" w:type="dxa"/>
            <w:tcBorders>
              <w:top w:val="single" w:sz="4" w:space="0" w:color="auto"/>
              <w:left w:val="single" w:sz="4" w:space="0" w:color="auto"/>
              <w:bottom w:val="single" w:sz="4" w:space="0" w:color="auto"/>
              <w:right w:val="single" w:sz="4" w:space="0" w:color="auto"/>
            </w:tcBorders>
          </w:tcPr>
          <w:p w14:paraId="642C71FC" w14:textId="77777777" w:rsidR="003E0D54" w:rsidRPr="00D1172A" w:rsidRDefault="003E0D54" w:rsidP="00C2464A">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81DCF8E"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B0297E" w14:textId="77777777" w:rsidR="003E0D54" w:rsidRPr="00D1172A" w:rsidRDefault="003E0D54" w:rsidP="00C2464A">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334955F" w14:textId="77777777" w:rsidR="003E0D54" w:rsidRPr="00D1172A" w:rsidRDefault="003E0D54" w:rsidP="00C2464A">
            <w:pPr>
              <w:rPr>
                <w:rFonts w:eastAsia="Batang"/>
                <w:i/>
                <w:szCs w:val="20"/>
              </w:rPr>
            </w:pPr>
            <w:r w:rsidRPr="00D1172A">
              <w:rPr>
                <w:rFonts w:eastAsia="Batang"/>
                <w:i/>
                <w:szCs w:val="20"/>
              </w:rPr>
              <w:t>0..1</w:t>
            </w:r>
          </w:p>
        </w:tc>
      </w:tr>
      <w:tr w:rsidR="003E0D54" w:rsidRPr="00D1172A" w14:paraId="112B009E" w14:textId="77777777" w:rsidTr="00C2464A">
        <w:tc>
          <w:tcPr>
            <w:tcW w:w="2474" w:type="dxa"/>
            <w:tcBorders>
              <w:top w:val="single" w:sz="4" w:space="0" w:color="auto"/>
              <w:left w:val="single" w:sz="4" w:space="0" w:color="auto"/>
              <w:bottom w:val="single" w:sz="4" w:space="0" w:color="auto"/>
              <w:right w:val="single" w:sz="4" w:space="0" w:color="auto"/>
            </w:tcBorders>
          </w:tcPr>
          <w:p w14:paraId="5D9B858B" w14:textId="77777777" w:rsidR="003E0D54" w:rsidRPr="00D1172A" w:rsidRDefault="003E0D54" w:rsidP="00C2464A">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325F0854"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CF4866" w14:textId="75807C58" w:rsidR="003E0D54" w:rsidRPr="00D1172A" w:rsidRDefault="003E0D54" w:rsidP="009A0128">
            <w:pPr>
              <w:rPr>
                <w:rFonts w:eastAsia="Batang"/>
                <w:i/>
                <w:szCs w:val="20"/>
              </w:rPr>
            </w:pPr>
            <w:r w:rsidRPr="00D1172A">
              <w:rPr>
                <w:rFonts w:eastAsia="Batang"/>
                <w:i/>
                <w:szCs w:val="20"/>
              </w:rPr>
              <w:t xml:space="preserve">Textuell beskrivning av </w:t>
            </w:r>
            <w:r w:rsidR="009A0128">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5192846" w14:textId="77777777" w:rsidR="003E0D54" w:rsidRPr="00D1172A" w:rsidRDefault="003E0D54" w:rsidP="00C2464A">
            <w:pPr>
              <w:rPr>
                <w:rFonts w:eastAsia="Batang"/>
                <w:i/>
                <w:szCs w:val="20"/>
              </w:rPr>
            </w:pPr>
            <w:r w:rsidRPr="00D1172A">
              <w:rPr>
                <w:rFonts w:eastAsia="Batang"/>
                <w:i/>
                <w:szCs w:val="20"/>
              </w:rPr>
              <w:t>0..1</w:t>
            </w:r>
          </w:p>
        </w:tc>
      </w:tr>
      <w:tr w:rsidR="003E0D54" w:rsidRPr="008345BA" w14:paraId="508DE788" w14:textId="77777777" w:rsidTr="00C2464A">
        <w:tc>
          <w:tcPr>
            <w:tcW w:w="2474" w:type="dxa"/>
            <w:shd w:val="clear" w:color="auto" w:fill="D9D9D9" w:themeFill="background1" w:themeFillShade="D9"/>
          </w:tcPr>
          <w:p w14:paraId="39C36931" w14:textId="77777777" w:rsidR="003E0D54" w:rsidRPr="008345BA" w:rsidRDefault="003E0D54" w:rsidP="00C2464A">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18A754B2" w14:textId="77777777" w:rsidR="003E0D54" w:rsidRPr="008345BA" w:rsidRDefault="003E0D54" w:rsidP="00C2464A">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6668E69C" w14:textId="77777777" w:rsidR="003E0D54" w:rsidRPr="008345BA" w:rsidRDefault="003E0D54" w:rsidP="00C2464A">
            <w:pPr>
              <w:rPr>
                <w:rFonts w:eastAsia="Batang"/>
                <w:szCs w:val="20"/>
              </w:rPr>
            </w:pPr>
          </w:p>
        </w:tc>
        <w:tc>
          <w:tcPr>
            <w:tcW w:w="1617" w:type="dxa"/>
            <w:shd w:val="clear" w:color="auto" w:fill="D9D9D9" w:themeFill="background1" w:themeFillShade="D9"/>
          </w:tcPr>
          <w:p w14:paraId="6163E67B" w14:textId="77777777" w:rsidR="003E0D54" w:rsidRPr="008345BA" w:rsidRDefault="003E0D54" w:rsidP="00C2464A">
            <w:pPr>
              <w:rPr>
                <w:rFonts w:eastAsia="Batang"/>
                <w:szCs w:val="20"/>
              </w:rPr>
            </w:pPr>
            <w:r w:rsidRPr="008345BA">
              <w:rPr>
                <w:rFonts w:eastAsia="Batang"/>
                <w:szCs w:val="20"/>
              </w:rPr>
              <w:t>1..*</w:t>
            </w:r>
          </w:p>
        </w:tc>
      </w:tr>
      <w:tr w:rsidR="003E0D54" w:rsidRPr="008345BA" w14:paraId="21F74AD3" w14:textId="77777777" w:rsidTr="00C2464A">
        <w:tc>
          <w:tcPr>
            <w:tcW w:w="2474" w:type="dxa"/>
          </w:tcPr>
          <w:p w14:paraId="6EF826FE" w14:textId="77777777" w:rsidR="003E0D54" w:rsidRPr="008345BA" w:rsidRDefault="003E0D54" w:rsidP="00C2464A">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40FCCF44" w14:textId="77777777" w:rsidR="003E0D54" w:rsidRPr="008345BA" w:rsidRDefault="003E0D54" w:rsidP="00C2464A">
            <w:pPr>
              <w:rPr>
                <w:rFonts w:eastAsia="Batang"/>
                <w:szCs w:val="20"/>
              </w:rPr>
            </w:pPr>
            <w:r w:rsidRPr="008345BA">
              <w:rPr>
                <w:rFonts w:eastAsia="Batang"/>
                <w:szCs w:val="20"/>
              </w:rPr>
              <w:t>IIType</w:t>
            </w:r>
          </w:p>
        </w:tc>
        <w:tc>
          <w:tcPr>
            <w:tcW w:w="2925" w:type="dxa"/>
          </w:tcPr>
          <w:p w14:paraId="3DA83A3F" w14:textId="77777777" w:rsidR="003E0D54" w:rsidRPr="00AC5622" w:rsidRDefault="003E0D54" w:rsidP="00C2464A">
            <w:pPr>
              <w:rPr>
                <w:rFonts w:cs="Arial"/>
                <w:szCs w:val="20"/>
              </w:rPr>
            </w:pPr>
            <w:r w:rsidRPr="008345BA">
              <w:rPr>
                <w:rFonts w:cs="Arial"/>
                <w:szCs w:val="20"/>
              </w:rPr>
              <w:t xml:space="preserve">Den refererade externa informationens identitet som </w:t>
            </w:r>
            <w:r w:rsidRPr="008345BA">
              <w:rPr>
                <w:rFonts w:cs="Arial"/>
                <w:szCs w:val="20"/>
              </w:rPr>
              <w:lastRenderedPageBreak/>
              <w:t xml:space="preserve">är unik inom källsystemet. </w:t>
            </w:r>
          </w:p>
        </w:tc>
        <w:tc>
          <w:tcPr>
            <w:tcW w:w="1617" w:type="dxa"/>
          </w:tcPr>
          <w:p w14:paraId="79CF54DB" w14:textId="77777777" w:rsidR="003E0D54" w:rsidRPr="008345BA" w:rsidRDefault="003E0D54" w:rsidP="00C2464A">
            <w:pPr>
              <w:rPr>
                <w:rFonts w:eastAsia="Batang"/>
                <w:szCs w:val="20"/>
                <w:lang w:val="en-US"/>
              </w:rPr>
            </w:pPr>
            <w:r w:rsidRPr="008345BA">
              <w:rPr>
                <w:rFonts w:eastAsia="Batang"/>
                <w:szCs w:val="20"/>
                <w:lang w:val="en-US"/>
              </w:rPr>
              <w:lastRenderedPageBreak/>
              <w:t>1</w:t>
            </w:r>
          </w:p>
        </w:tc>
      </w:tr>
      <w:tr w:rsidR="003E0D54" w:rsidRPr="00AC5622" w14:paraId="7EFAFCF0" w14:textId="77777777" w:rsidTr="00C2464A">
        <w:tc>
          <w:tcPr>
            <w:tcW w:w="2474" w:type="dxa"/>
            <w:tcBorders>
              <w:top w:val="single" w:sz="4" w:space="0" w:color="auto"/>
              <w:left w:val="single" w:sz="4" w:space="0" w:color="auto"/>
              <w:bottom w:val="single" w:sz="4" w:space="0" w:color="auto"/>
              <w:right w:val="single" w:sz="4" w:space="0" w:color="auto"/>
            </w:tcBorders>
          </w:tcPr>
          <w:p w14:paraId="26FE3E78" w14:textId="77777777" w:rsidR="003E0D54" w:rsidRPr="00AC5622" w:rsidRDefault="003E0D54" w:rsidP="00C2464A">
            <w:pPr>
              <w:rPr>
                <w:i/>
                <w:szCs w:val="20"/>
                <w:lang w:eastAsia="sv-SE"/>
              </w:rPr>
            </w:pPr>
            <w:r w:rsidRPr="00AC5622">
              <w:rPr>
                <w:i/>
                <w:szCs w:val="20"/>
                <w:lang w:eastAsia="sv-SE"/>
              </w:rPr>
              <w:lastRenderedPageBreak/>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2AF55D1" w14:textId="77777777" w:rsidR="003E0D54" w:rsidRPr="00AC5622" w:rsidRDefault="003E0D54" w:rsidP="00C2464A">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B7BECB3" w14:textId="79B9523B" w:rsidR="003E0D54" w:rsidRPr="00AC5622" w:rsidRDefault="009A0128" w:rsidP="00C2464A">
            <w:pPr>
              <w:rPr>
                <w:rFonts w:cs="Arial"/>
                <w:i/>
                <w:szCs w:val="20"/>
              </w:rPr>
            </w:pPr>
            <w:r>
              <w:rPr>
                <w:rFonts w:cs="Arial"/>
                <w:i/>
                <w:szCs w:val="20"/>
              </w:rPr>
              <w:t>Root blir sätts</w:t>
            </w:r>
          </w:p>
          <w:p w14:paraId="7C34443A" w14:textId="7840ADCF" w:rsidR="003E0D54" w:rsidRPr="00AC5622" w:rsidRDefault="00DE5CA4" w:rsidP="009A0128">
            <w:pPr>
              <w:rPr>
                <w:rFonts w:cs="Arial"/>
                <w:i/>
                <w:szCs w:val="20"/>
              </w:rPr>
            </w:pPr>
            <w:r>
              <w:rPr>
                <w:rFonts w:cs="Arial"/>
                <w:i/>
                <w:szCs w:val="20"/>
              </w:rPr>
              <w:t>OID för</w:t>
            </w:r>
            <w:r w:rsidR="009A0128">
              <w:rPr>
                <w:rFonts w:cs="Arial"/>
                <w:i/>
                <w:szCs w:val="20"/>
              </w:rPr>
              <w:t xml:space="preserve"> lokalt id</w:t>
            </w:r>
            <w:r>
              <w:rPr>
                <w:rFonts w:cs="Arial"/>
                <w:i/>
                <w:szCs w:val="20"/>
              </w:rPr>
              <w:t>: 1.2.752.129.2.1.</w:t>
            </w:r>
            <w:r w:rsidR="009A0128">
              <w:rPr>
                <w:rFonts w:cs="Arial"/>
                <w:i/>
                <w:szCs w:val="20"/>
              </w:rPr>
              <w:t>2</w:t>
            </w:r>
            <w:r>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7C2A548F" w14:textId="77777777" w:rsidR="003E0D54" w:rsidRPr="00AC5622" w:rsidRDefault="003E0D54" w:rsidP="00C2464A">
            <w:pPr>
              <w:rPr>
                <w:rFonts w:eastAsia="Batang"/>
                <w:i/>
                <w:szCs w:val="20"/>
                <w:lang w:val="en-US"/>
              </w:rPr>
            </w:pPr>
            <w:r w:rsidRPr="00AC5622">
              <w:rPr>
                <w:rFonts w:eastAsia="Batang"/>
                <w:i/>
                <w:szCs w:val="20"/>
                <w:lang w:val="en-US"/>
              </w:rPr>
              <w:t>1</w:t>
            </w:r>
          </w:p>
        </w:tc>
      </w:tr>
      <w:tr w:rsidR="003E0D54" w:rsidRPr="00AC5622" w14:paraId="64BDFB19" w14:textId="77777777" w:rsidTr="00C2464A">
        <w:tc>
          <w:tcPr>
            <w:tcW w:w="2474" w:type="dxa"/>
            <w:tcBorders>
              <w:top w:val="single" w:sz="4" w:space="0" w:color="auto"/>
              <w:left w:val="single" w:sz="4" w:space="0" w:color="auto"/>
              <w:bottom w:val="single" w:sz="4" w:space="0" w:color="auto"/>
              <w:right w:val="single" w:sz="4" w:space="0" w:color="auto"/>
            </w:tcBorders>
          </w:tcPr>
          <w:p w14:paraId="7DC6814A" w14:textId="77777777" w:rsidR="003E0D54" w:rsidRPr="00AC5622" w:rsidRDefault="003E0D54" w:rsidP="00C2464A">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435AE8B2" w14:textId="77777777" w:rsidR="003E0D54" w:rsidRPr="00AC5622" w:rsidRDefault="003E0D54" w:rsidP="00C2464A">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9DD566" w14:textId="77777777" w:rsidR="003E0D54" w:rsidRPr="00AC5622" w:rsidRDefault="003E0D54" w:rsidP="00C2464A">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F1070A2" w14:textId="77777777" w:rsidR="003E0D54" w:rsidRPr="00AC5622" w:rsidRDefault="003E0D54" w:rsidP="00C2464A">
            <w:pPr>
              <w:rPr>
                <w:rFonts w:eastAsia="Batang"/>
                <w:i/>
                <w:szCs w:val="20"/>
                <w:lang w:val="en-US"/>
              </w:rPr>
            </w:pPr>
            <w:r w:rsidRPr="00AC5622">
              <w:rPr>
                <w:rFonts w:eastAsia="Batang"/>
                <w:i/>
                <w:szCs w:val="20"/>
                <w:lang w:val="en-US"/>
              </w:rPr>
              <w:t>1</w:t>
            </w:r>
          </w:p>
        </w:tc>
      </w:tr>
      <w:tr w:rsidR="003E0D54" w:rsidRPr="008345BA" w14:paraId="1C2853F0" w14:textId="77777777" w:rsidTr="000A44E1">
        <w:trPr>
          <w:trHeight w:val="1266"/>
        </w:trPr>
        <w:tc>
          <w:tcPr>
            <w:tcW w:w="2474" w:type="dxa"/>
          </w:tcPr>
          <w:p w14:paraId="6756DED9" w14:textId="77777777" w:rsidR="003E0D54" w:rsidRPr="008345BA" w:rsidRDefault="003E0D54" w:rsidP="00C2464A">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0AB012D6" w14:textId="77777777" w:rsidR="003E0D54" w:rsidRPr="008345BA" w:rsidRDefault="003E0D54" w:rsidP="00C2464A">
            <w:pPr>
              <w:rPr>
                <w:rFonts w:eastAsia="Batang"/>
                <w:szCs w:val="20"/>
              </w:rPr>
            </w:pPr>
            <w:r w:rsidRPr="008345BA">
              <w:rPr>
                <w:rFonts w:eastAsia="Batang"/>
                <w:szCs w:val="20"/>
              </w:rPr>
              <w:t>TimeStamp</w:t>
            </w:r>
          </w:p>
        </w:tc>
        <w:tc>
          <w:tcPr>
            <w:tcW w:w="2925" w:type="dxa"/>
          </w:tcPr>
          <w:p w14:paraId="36B2530C" w14:textId="7228B392" w:rsidR="003E0D54" w:rsidRPr="009A0128" w:rsidRDefault="003E0D54" w:rsidP="009A0128">
            <w:pPr>
              <w:rPr>
                <w:rFonts w:eastAsia="Batang"/>
                <w:szCs w:val="20"/>
              </w:rPr>
            </w:pPr>
            <w:r w:rsidRPr="008345BA">
              <w:rPr>
                <w:rFonts w:cs="Arial"/>
                <w:szCs w:val="20"/>
              </w:rPr>
              <w:t>Starttid av referera</w:t>
            </w:r>
            <w:r>
              <w:rPr>
                <w:rFonts w:cs="Arial"/>
                <w:szCs w:val="20"/>
              </w:rPr>
              <w:t>t</w:t>
            </w:r>
            <w:r w:rsidRPr="008345BA">
              <w:rPr>
                <w:rFonts w:cs="Arial"/>
                <w:szCs w:val="20"/>
              </w:rPr>
              <w:t xml:space="preserve"> </w:t>
            </w:r>
            <w:r>
              <w:rPr>
                <w:rFonts w:cs="Arial"/>
                <w:szCs w:val="20"/>
              </w:rPr>
              <w:t>mätvärde</w:t>
            </w:r>
            <w:r w:rsidRPr="008345BA">
              <w:rPr>
                <w:rFonts w:cs="Arial"/>
                <w:szCs w:val="20"/>
              </w:rPr>
              <w:t>. Uttrycks med formatet ÅÅÅÅMMDDttmmss.</w:t>
            </w:r>
            <w:r>
              <w:rPr>
                <w:rFonts w:cs="Arial"/>
                <w:szCs w:val="20"/>
              </w:rPr>
              <w:t xml:space="preserve"> </w:t>
            </w:r>
          </w:p>
        </w:tc>
        <w:tc>
          <w:tcPr>
            <w:tcW w:w="1617" w:type="dxa"/>
          </w:tcPr>
          <w:p w14:paraId="685EE948" w14:textId="77777777" w:rsidR="003E0D54" w:rsidRPr="008345BA" w:rsidRDefault="003E0D54" w:rsidP="00C2464A">
            <w:pPr>
              <w:rPr>
                <w:rFonts w:eastAsia="Batang"/>
                <w:szCs w:val="20"/>
              </w:rPr>
            </w:pPr>
            <w:r w:rsidRPr="008345BA">
              <w:rPr>
                <w:rFonts w:eastAsia="Batang"/>
                <w:szCs w:val="20"/>
              </w:rPr>
              <w:t>1</w:t>
            </w:r>
          </w:p>
        </w:tc>
      </w:tr>
      <w:tr w:rsidR="003E0D54" w:rsidRPr="008345BA" w14:paraId="75B6BE56" w14:textId="77777777" w:rsidTr="00C2464A">
        <w:tc>
          <w:tcPr>
            <w:tcW w:w="2474" w:type="dxa"/>
          </w:tcPr>
          <w:p w14:paraId="5228DD6D" w14:textId="77777777" w:rsidR="003E0D54" w:rsidRPr="008345BA" w:rsidRDefault="003E0D54" w:rsidP="00C2464A">
            <w:pPr>
              <w:rPr>
                <w:rFonts w:eastAsia="Batang"/>
                <w:szCs w:val="20"/>
              </w:rPr>
            </w:pPr>
            <w:r w:rsidRPr="008345BA">
              <w:rPr>
                <w:szCs w:val="20"/>
                <w:lang w:eastAsia="sv-SE"/>
              </w:rPr>
              <w:t>../../</w:t>
            </w:r>
            <w:r w:rsidRPr="008345BA">
              <w:rPr>
                <w:rFonts w:eastAsia="Batang"/>
                <w:szCs w:val="20"/>
              </w:rPr>
              <w:t>ReferredInformationType.urn</w:t>
            </w:r>
          </w:p>
        </w:tc>
        <w:tc>
          <w:tcPr>
            <w:tcW w:w="2506" w:type="dxa"/>
          </w:tcPr>
          <w:p w14:paraId="04C38421" w14:textId="77777777" w:rsidR="003E0D54" w:rsidRPr="008345BA" w:rsidRDefault="003E0D54" w:rsidP="00C2464A">
            <w:pPr>
              <w:rPr>
                <w:rFonts w:eastAsia="Batang"/>
                <w:szCs w:val="20"/>
              </w:rPr>
            </w:pPr>
            <w:r w:rsidRPr="008345BA">
              <w:rPr>
                <w:rFonts w:eastAsia="Batang"/>
                <w:szCs w:val="20"/>
              </w:rPr>
              <w:t>URN</w:t>
            </w:r>
          </w:p>
        </w:tc>
        <w:tc>
          <w:tcPr>
            <w:tcW w:w="2925" w:type="dxa"/>
          </w:tcPr>
          <w:p w14:paraId="5BB09E2F" w14:textId="77777777" w:rsidR="003E0D54" w:rsidRPr="008345BA" w:rsidRDefault="003E0D54" w:rsidP="00C2464A">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21B153C2" w14:textId="77777777" w:rsidR="003E0D54" w:rsidRPr="008345BA" w:rsidRDefault="003E0D54" w:rsidP="00C2464A">
            <w:pPr>
              <w:rPr>
                <w:rFonts w:cs="Arial"/>
                <w:szCs w:val="20"/>
              </w:rPr>
            </w:pPr>
          </w:p>
          <w:p w14:paraId="2AE6F56C" w14:textId="77777777" w:rsidR="003E0D54" w:rsidRPr="008345BA" w:rsidRDefault="003E0D54" w:rsidP="00C2464A">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7961EFB2" w14:textId="77777777" w:rsidR="003E0D54" w:rsidRPr="008345BA" w:rsidRDefault="003E0D54" w:rsidP="00C2464A">
            <w:pPr>
              <w:rPr>
                <w:rFonts w:eastAsia="Arial Unicode MS" w:cs="Arial"/>
                <w:color w:val="000000"/>
                <w:szCs w:val="20"/>
                <w:lang w:val="en-US"/>
              </w:rPr>
            </w:pPr>
          </w:p>
          <w:p w14:paraId="3D357A19" w14:textId="3D5FB114" w:rsidR="003E0D54" w:rsidRPr="008345BA" w:rsidRDefault="003E0D54" w:rsidP="00C2464A">
            <w:pPr>
              <w:rPr>
                <w:rFonts w:cs="Arial"/>
                <w:szCs w:val="20"/>
                <w:lang w:val="en-US"/>
              </w:rPr>
            </w:pPr>
            <w:r w:rsidRPr="008345BA">
              <w:rPr>
                <w:rFonts w:eastAsia="Arial Unicode MS" w:cs="Arial"/>
                <w:color w:val="000000"/>
                <w:szCs w:val="20"/>
                <w:lang w:val="en-US"/>
              </w:rPr>
              <w:t xml:space="preserve">T.ex. </w:t>
            </w:r>
            <w:r w:rsidR="000A44E1" w:rsidRPr="008345BA">
              <w:rPr>
                <w:szCs w:val="20"/>
                <w:lang w:val="en-US"/>
              </w:rPr>
              <w:t>riv:</w:t>
            </w:r>
            <w:r w:rsidR="000A44E1" w:rsidRPr="000A44E1">
              <w:rPr>
                <w:szCs w:val="20"/>
                <w:lang w:val="en-US"/>
              </w:rPr>
              <w:t>clinicalprocess:healthcond:basic</w:t>
            </w:r>
            <w:r w:rsidR="000A44E1" w:rsidRPr="008345BA">
              <w:rPr>
                <w:szCs w:val="20"/>
                <w:lang w:val="en-US"/>
              </w:rPr>
              <w:t>:Get</w:t>
            </w:r>
            <w:r w:rsidR="000A44E1">
              <w:rPr>
                <w:szCs w:val="20"/>
                <w:lang w:val="en-US"/>
              </w:rPr>
              <w:t>Measurement</w:t>
            </w:r>
          </w:p>
        </w:tc>
        <w:tc>
          <w:tcPr>
            <w:tcW w:w="1617" w:type="dxa"/>
          </w:tcPr>
          <w:p w14:paraId="4799E36E"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32CE63F1" w14:textId="77777777" w:rsidTr="00C2464A">
        <w:tc>
          <w:tcPr>
            <w:tcW w:w="2474" w:type="dxa"/>
            <w:shd w:val="clear" w:color="auto" w:fill="D9D9D9" w:themeFill="background1" w:themeFillShade="D9"/>
          </w:tcPr>
          <w:p w14:paraId="7EB0DF1A" w14:textId="77777777" w:rsidR="003E0D54" w:rsidRPr="008345BA" w:rsidRDefault="003E0D54" w:rsidP="00C2464A">
            <w:pPr>
              <w:rPr>
                <w:rFonts w:eastAsia="Batang"/>
                <w:szCs w:val="20"/>
              </w:rPr>
            </w:pPr>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626BDE02" w14:textId="77777777" w:rsidR="003E0D54" w:rsidRPr="008345BA" w:rsidRDefault="003E0D54" w:rsidP="00C2464A">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5F30CC6A" w14:textId="77777777" w:rsidR="003E0D54" w:rsidRPr="008345BA" w:rsidRDefault="003E0D54" w:rsidP="00C2464A">
            <w:pPr>
              <w:rPr>
                <w:rFonts w:eastAsia="Batang"/>
                <w:szCs w:val="20"/>
              </w:rPr>
            </w:pPr>
          </w:p>
        </w:tc>
        <w:tc>
          <w:tcPr>
            <w:tcW w:w="1617" w:type="dxa"/>
            <w:shd w:val="clear" w:color="auto" w:fill="D9D9D9" w:themeFill="background1" w:themeFillShade="D9"/>
          </w:tcPr>
          <w:p w14:paraId="6E1EE89B" w14:textId="77777777" w:rsidR="003E0D54" w:rsidRPr="008345BA" w:rsidRDefault="003E0D54" w:rsidP="00C2464A">
            <w:pPr>
              <w:rPr>
                <w:rFonts w:eastAsia="Batang"/>
                <w:szCs w:val="20"/>
              </w:rPr>
            </w:pPr>
            <w:r w:rsidRPr="008345BA">
              <w:rPr>
                <w:rFonts w:eastAsia="Batang"/>
                <w:szCs w:val="20"/>
              </w:rPr>
              <w:t>1</w:t>
            </w:r>
          </w:p>
        </w:tc>
      </w:tr>
      <w:tr w:rsidR="003E0D54" w:rsidRPr="008345BA" w14:paraId="55C3568D" w14:textId="77777777" w:rsidTr="00C2464A">
        <w:tc>
          <w:tcPr>
            <w:tcW w:w="2474" w:type="dxa"/>
          </w:tcPr>
          <w:p w14:paraId="32DCE21A" w14:textId="77777777" w:rsidR="003E0D54" w:rsidRPr="008345BA" w:rsidRDefault="003E0D54" w:rsidP="00C2464A">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5EDAD935" w14:textId="77777777" w:rsidR="003E0D54" w:rsidRPr="008345BA" w:rsidRDefault="003E0D54" w:rsidP="00C2464A">
            <w:pPr>
              <w:rPr>
                <w:rFonts w:eastAsia="Batang"/>
                <w:szCs w:val="20"/>
              </w:rPr>
            </w:pPr>
            <w:r w:rsidRPr="008345BA">
              <w:rPr>
                <w:rFonts w:eastAsia="Batang"/>
                <w:szCs w:val="20"/>
              </w:rPr>
              <w:t>IIType</w:t>
            </w:r>
          </w:p>
        </w:tc>
        <w:tc>
          <w:tcPr>
            <w:tcW w:w="2925" w:type="dxa"/>
          </w:tcPr>
          <w:p w14:paraId="2A1331D3" w14:textId="6B33A223" w:rsidR="003E0D54" w:rsidRPr="008345BA" w:rsidRDefault="003E0D54" w:rsidP="009A0128">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3D6B3B00" w14:textId="77777777" w:rsidR="003E0D54" w:rsidRPr="008345BA" w:rsidRDefault="003E0D54" w:rsidP="00C2464A">
            <w:pPr>
              <w:rPr>
                <w:rFonts w:eastAsia="Batang"/>
                <w:szCs w:val="20"/>
                <w:lang w:val="en-US"/>
              </w:rPr>
            </w:pPr>
            <w:r w:rsidRPr="008345BA">
              <w:rPr>
                <w:rFonts w:eastAsia="Batang"/>
                <w:szCs w:val="20"/>
                <w:lang w:val="en-US"/>
              </w:rPr>
              <w:t>1</w:t>
            </w:r>
          </w:p>
        </w:tc>
      </w:tr>
      <w:tr w:rsidR="006701F1" w:rsidRPr="008345BA" w14:paraId="1BD387C6" w14:textId="77777777" w:rsidTr="001D6CA0">
        <w:tc>
          <w:tcPr>
            <w:tcW w:w="2474" w:type="dxa"/>
          </w:tcPr>
          <w:p w14:paraId="39D12EF3" w14:textId="77777777" w:rsidR="006701F1" w:rsidRPr="008345BA" w:rsidRDefault="006701F1" w:rsidP="001D6CA0">
            <w:pPr>
              <w:rPr>
                <w:lang w:eastAsia="sv-SE"/>
              </w:rPr>
            </w:pPr>
            <w:r w:rsidRPr="008345BA">
              <w:rPr>
                <w:lang w:eastAsia="sv-SE"/>
              </w:rPr>
              <w:t>../../../</w:t>
            </w:r>
            <w:r w:rsidRPr="008345BA">
              <w:t>InformationOwnerType.id</w:t>
            </w:r>
            <w:r>
              <w:t>.root</w:t>
            </w:r>
          </w:p>
        </w:tc>
        <w:tc>
          <w:tcPr>
            <w:tcW w:w="2506" w:type="dxa"/>
          </w:tcPr>
          <w:p w14:paraId="2902F7B8" w14:textId="77777777" w:rsidR="006701F1" w:rsidRPr="008345BA" w:rsidRDefault="006701F1" w:rsidP="001D6CA0">
            <w:r>
              <w:t>String</w:t>
            </w:r>
          </w:p>
        </w:tc>
        <w:tc>
          <w:tcPr>
            <w:tcW w:w="2925" w:type="dxa"/>
          </w:tcPr>
          <w:p w14:paraId="71E626B5" w14:textId="77777777" w:rsidR="006701F1" w:rsidRPr="008345BA" w:rsidRDefault="006701F1" w:rsidP="001D6CA0">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2567D7EE" w14:textId="77777777" w:rsidR="006701F1" w:rsidRPr="008345BA" w:rsidRDefault="006701F1" w:rsidP="001D6CA0">
            <w:pPr>
              <w:rPr>
                <w:lang w:val="en-US"/>
              </w:rPr>
            </w:pPr>
          </w:p>
        </w:tc>
      </w:tr>
      <w:tr w:rsidR="006701F1" w:rsidRPr="008345BA" w14:paraId="0F2AEAAC" w14:textId="77777777" w:rsidTr="001D6CA0">
        <w:tc>
          <w:tcPr>
            <w:tcW w:w="2474" w:type="dxa"/>
          </w:tcPr>
          <w:p w14:paraId="1D0C8741" w14:textId="77777777" w:rsidR="006701F1" w:rsidRPr="008345BA" w:rsidRDefault="006701F1" w:rsidP="001D6CA0">
            <w:pPr>
              <w:rPr>
                <w:lang w:eastAsia="sv-SE"/>
              </w:rPr>
            </w:pPr>
            <w:r w:rsidRPr="008345BA">
              <w:rPr>
                <w:lang w:eastAsia="sv-SE"/>
              </w:rPr>
              <w:t>../../../</w:t>
            </w:r>
            <w:r w:rsidRPr="008345BA">
              <w:t>InformationOwnerType.id</w:t>
            </w:r>
            <w:r>
              <w:t>.extension</w:t>
            </w:r>
          </w:p>
        </w:tc>
        <w:tc>
          <w:tcPr>
            <w:tcW w:w="2506" w:type="dxa"/>
          </w:tcPr>
          <w:p w14:paraId="04AD97AB" w14:textId="77777777" w:rsidR="006701F1" w:rsidRPr="008345BA" w:rsidRDefault="006701F1" w:rsidP="001D6CA0">
            <w:r>
              <w:t>String</w:t>
            </w:r>
          </w:p>
        </w:tc>
        <w:tc>
          <w:tcPr>
            <w:tcW w:w="2925" w:type="dxa"/>
          </w:tcPr>
          <w:p w14:paraId="12A02070" w14:textId="77777777" w:rsidR="006701F1" w:rsidRPr="008345BA" w:rsidRDefault="006701F1" w:rsidP="001D6CA0">
            <w:pPr>
              <w:rPr>
                <w:rFonts w:cs="Arial"/>
              </w:rPr>
            </w:pPr>
            <w:r>
              <w:rPr>
                <w:rFonts w:cs="Arial"/>
              </w:rPr>
              <w:t>Extension sätts till den HSA-id för aktuell vårdgivare</w:t>
            </w:r>
          </w:p>
        </w:tc>
        <w:tc>
          <w:tcPr>
            <w:tcW w:w="1617" w:type="dxa"/>
          </w:tcPr>
          <w:p w14:paraId="24092DB3" w14:textId="77777777" w:rsidR="006701F1" w:rsidRPr="006701F1" w:rsidRDefault="006701F1" w:rsidP="001D6CA0"/>
        </w:tc>
      </w:tr>
      <w:tr w:rsidR="003E0D54" w:rsidRPr="008345BA" w14:paraId="06E01BEE" w14:textId="77777777" w:rsidTr="00C2464A">
        <w:tc>
          <w:tcPr>
            <w:tcW w:w="2474" w:type="dxa"/>
            <w:shd w:val="clear" w:color="auto" w:fill="D9D9D9" w:themeFill="background1" w:themeFillShade="D9"/>
          </w:tcPr>
          <w:p w14:paraId="41DC3A1C" w14:textId="77777777" w:rsidR="003E0D54" w:rsidRPr="008345BA" w:rsidRDefault="003E0D54" w:rsidP="00C2464A">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38AE2AAD" w14:textId="77777777" w:rsidR="003E0D54" w:rsidRPr="008345BA" w:rsidRDefault="003E0D54" w:rsidP="00C2464A">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CA7F4E9" w14:textId="77777777" w:rsidR="003E0D54" w:rsidRPr="008345BA" w:rsidRDefault="003E0D54" w:rsidP="00C2464A">
            <w:pPr>
              <w:rPr>
                <w:rFonts w:eastAsia="Batang"/>
                <w:szCs w:val="20"/>
                <w:lang w:val="en-US"/>
              </w:rPr>
            </w:pPr>
          </w:p>
        </w:tc>
        <w:tc>
          <w:tcPr>
            <w:tcW w:w="1617" w:type="dxa"/>
            <w:shd w:val="clear" w:color="auto" w:fill="D9D9D9" w:themeFill="background1" w:themeFillShade="D9"/>
          </w:tcPr>
          <w:p w14:paraId="226B3BC1"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31C04908" w14:textId="77777777" w:rsidTr="00C2464A">
        <w:tc>
          <w:tcPr>
            <w:tcW w:w="2474" w:type="dxa"/>
          </w:tcPr>
          <w:p w14:paraId="5E9C3181" w14:textId="77777777" w:rsidR="003E0D54" w:rsidRPr="008345BA" w:rsidRDefault="003E0D54" w:rsidP="00C2464A">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29241CF9" w14:textId="77777777" w:rsidR="003E0D54" w:rsidRPr="008345BA" w:rsidRDefault="003E0D54" w:rsidP="00C2464A">
            <w:pPr>
              <w:rPr>
                <w:rFonts w:eastAsia="Batang"/>
                <w:szCs w:val="20"/>
                <w:lang w:val="en-US"/>
              </w:rPr>
            </w:pPr>
            <w:r w:rsidRPr="008345BA">
              <w:rPr>
                <w:rFonts w:eastAsia="Batang"/>
                <w:szCs w:val="20"/>
                <w:lang w:val="en-US"/>
              </w:rPr>
              <w:t>IIType</w:t>
            </w:r>
          </w:p>
        </w:tc>
        <w:tc>
          <w:tcPr>
            <w:tcW w:w="2925" w:type="dxa"/>
          </w:tcPr>
          <w:p w14:paraId="697840A4" w14:textId="77777777" w:rsidR="003E0D54" w:rsidRDefault="003E0D54" w:rsidP="00C2464A">
            <w:pPr>
              <w:rPr>
                <w:szCs w:val="20"/>
              </w:rPr>
            </w:pPr>
            <w:r w:rsidRPr="008345BA">
              <w:rPr>
                <w:szCs w:val="20"/>
              </w:rPr>
              <w:t xml:space="preserve">Personens identitet av utförarrollen som är unik inom källsystemet. </w:t>
            </w:r>
          </w:p>
          <w:p w14:paraId="4554B8A8" w14:textId="77777777" w:rsidR="003E0D54" w:rsidRDefault="003E0D54" w:rsidP="00C2464A">
            <w:pPr>
              <w:rPr>
                <w:szCs w:val="20"/>
              </w:rPr>
            </w:pPr>
          </w:p>
          <w:p w14:paraId="5E3CE024" w14:textId="77777777" w:rsidR="003E0D54" w:rsidRDefault="003E0D54" w:rsidP="00C2464A">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sidRPr="008345BA">
              <w:rPr>
                <w:szCs w:val="20"/>
              </w:rPr>
              <w:lastRenderedPageBreak/>
              <w:t>pat</w:t>
            </w:r>
            <w:r>
              <w:rPr>
                <w:szCs w:val="20"/>
              </w:rPr>
              <w:t>ienten själv eller annan person</w:t>
            </w:r>
          </w:p>
          <w:p w14:paraId="606FC07C" w14:textId="77777777" w:rsidR="003E0D54" w:rsidRDefault="003E0D54" w:rsidP="00C2464A">
            <w:pPr>
              <w:rPr>
                <w:szCs w:val="20"/>
              </w:rPr>
            </w:pPr>
          </w:p>
          <w:p w14:paraId="3A38351B" w14:textId="77777777" w:rsidR="003E0D54" w:rsidRPr="00DE210C" w:rsidRDefault="003E0D54" w:rsidP="00C2464A">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195A2168" w14:textId="77777777" w:rsidR="003E0D54" w:rsidRPr="008345BA" w:rsidRDefault="003E0D54" w:rsidP="00C2464A">
            <w:pPr>
              <w:rPr>
                <w:rFonts w:eastAsia="Batang"/>
                <w:szCs w:val="20"/>
              </w:rPr>
            </w:pPr>
            <w:r w:rsidRPr="008345BA">
              <w:rPr>
                <w:rFonts w:eastAsia="Batang"/>
                <w:szCs w:val="20"/>
              </w:rPr>
              <w:lastRenderedPageBreak/>
              <w:t>0..1</w:t>
            </w:r>
          </w:p>
        </w:tc>
      </w:tr>
      <w:tr w:rsidR="003E0D54" w:rsidRPr="00612528" w14:paraId="113FC2B0" w14:textId="77777777" w:rsidTr="00C2464A">
        <w:tc>
          <w:tcPr>
            <w:tcW w:w="2474" w:type="dxa"/>
            <w:tcBorders>
              <w:top w:val="single" w:sz="4" w:space="0" w:color="auto"/>
              <w:left w:val="single" w:sz="4" w:space="0" w:color="auto"/>
              <w:bottom w:val="single" w:sz="4" w:space="0" w:color="auto"/>
              <w:right w:val="single" w:sz="4" w:space="0" w:color="auto"/>
            </w:tcBorders>
          </w:tcPr>
          <w:p w14:paraId="38BE7EDD" w14:textId="77777777" w:rsidR="003E0D54" w:rsidRPr="00612528" w:rsidRDefault="003E0D54" w:rsidP="00C2464A">
            <w:pPr>
              <w:rPr>
                <w:i/>
                <w:szCs w:val="20"/>
                <w:lang w:val="en-US" w:eastAsia="sv-SE"/>
              </w:rPr>
            </w:pPr>
            <w:r w:rsidRPr="00612528">
              <w:rPr>
                <w:i/>
                <w:szCs w:val="20"/>
                <w:lang w:val="en-US" w:eastAsia="sv-SE"/>
              </w:rPr>
              <w:lastRenderedPageBreak/>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7F15BEA5" w14:textId="77777777" w:rsidR="003E0D54" w:rsidRPr="00612528" w:rsidRDefault="003E0D54" w:rsidP="00C2464A">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911594F" w14:textId="474E7EBF" w:rsidR="003E0D54" w:rsidRPr="00612528" w:rsidRDefault="008168A9" w:rsidP="00C2464A">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99C0385" w14:textId="77777777" w:rsidR="003E0D54" w:rsidRPr="00612528" w:rsidRDefault="003E0D54" w:rsidP="00C2464A">
            <w:pPr>
              <w:rPr>
                <w:rFonts w:eastAsia="Batang"/>
                <w:i/>
                <w:szCs w:val="20"/>
              </w:rPr>
            </w:pPr>
            <w:r w:rsidRPr="00612528">
              <w:rPr>
                <w:rFonts w:eastAsia="Batang"/>
                <w:i/>
                <w:szCs w:val="20"/>
              </w:rPr>
              <w:t>1</w:t>
            </w:r>
          </w:p>
        </w:tc>
      </w:tr>
      <w:tr w:rsidR="003E0D54" w:rsidRPr="00612528" w14:paraId="1AC39CAA" w14:textId="77777777" w:rsidTr="00C2464A">
        <w:tc>
          <w:tcPr>
            <w:tcW w:w="2474" w:type="dxa"/>
            <w:tcBorders>
              <w:top w:val="single" w:sz="4" w:space="0" w:color="auto"/>
              <w:left w:val="single" w:sz="4" w:space="0" w:color="auto"/>
              <w:bottom w:val="single" w:sz="4" w:space="0" w:color="auto"/>
              <w:right w:val="single" w:sz="4" w:space="0" w:color="auto"/>
            </w:tcBorders>
          </w:tcPr>
          <w:p w14:paraId="561C8459" w14:textId="77777777" w:rsidR="003E0D54" w:rsidRPr="00612528" w:rsidRDefault="003E0D54" w:rsidP="00C2464A">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F0E1CD5" w14:textId="77777777" w:rsidR="003E0D54" w:rsidRPr="00612528" w:rsidRDefault="003E0D54" w:rsidP="00C2464A">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B74CA54" w14:textId="0D3AEDC5" w:rsidR="003E0D54" w:rsidRPr="00612528" w:rsidRDefault="008168A9" w:rsidP="00C2464A">
            <w:pPr>
              <w:rPr>
                <w:i/>
                <w:szCs w:val="20"/>
              </w:rPr>
            </w:pPr>
            <w:r>
              <w:rPr>
                <w:i/>
                <w:szCs w:val="20"/>
              </w:rPr>
              <w:t>Extension sätts till HSA-id</w:t>
            </w:r>
            <w:r w:rsidR="003E0D54"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4A82E623" w14:textId="77777777" w:rsidR="003E0D54" w:rsidRPr="00612528" w:rsidRDefault="003E0D54" w:rsidP="00C2464A">
            <w:pPr>
              <w:rPr>
                <w:rFonts w:eastAsia="Batang"/>
                <w:i/>
                <w:szCs w:val="20"/>
              </w:rPr>
            </w:pPr>
            <w:r w:rsidRPr="00612528">
              <w:rPr>
                <w:rFonts w:eastAsia="Batang"/>
                <w:i/>
                <w:szCs w:val="20"/>
              </w:rPr>
              <w:t>1</w:t>
            </w:r>
          </w:p>
        </w:tc>
      </w:tr>
      <w:tr w:rsidR="003E0D54" w:rsidRPr="008345BA" w14:paraId="4096EEE4" w14:textId="77777777" w:rsidTr="00C2464A">
        <w:tc>
          <w:tcPr>
            <w:tcW w:w="2474" w:type="dxa"/>
          </w:tcPr>
          <w:p w14:paraId="5D5DF854" w14:textId="77777777" w:rsidR="003E0D54" w:rsidRPr="008345BA" w:rsidRDefault="003E0D54" w:rsidP="00C2464A">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790C8ECC" w14:textId="77777777" w:rsidR="003E0D54" w:rsidRPr="008345BA" w:rsidRDefault="003E0D54" w:rsidP="00C2464A">
            <w:pPr>
              <w:rPr>
                <w:rFonts w:eastAsia="Batang"/>
                <w:szCs w:val="20"/>
              </w:rPr>
            </w:pPr>
            <w:r w:rsidRPr="008345BA">
              <w:rPr>
                <w:rFonts w:eastAsia="Batang"/>
                <w:szCs w:val="20"/>
              </w:rPr>
              <w:t>CVType</w:t>
            </w:r>
          </w:p>
        </w:tc>
        <w:tc>
          <w:tcPr>
            <w:tcW w:w="2925" w:type="dxa"/>
          </w:tcPr>
          <w:p w14:paraId="71CF119B" w14:textId="77777777" w:rsidR="003E0D54" w:rsidRPr="008345BA" w:rsidRDefault="003E0D54" w:rsidP="00C2464A">
            <w:pPr>
              <w:rPr>
                <w:szCs w:val="20"/>
              </w:rPr>
            </w:pPr>
            <w:r w:rsidRPr="008345BA">
              <w:rPr>
                <w:szCs w:val="20"/>
              </w:rPr>
              <w:t>Beskriver utförarens roll.</w:t>
            </w:r>
          </w:p>
        </w:tc>
        <w:tc>
          <w:tcPr>
            <w:tcW w:w="1617" w:type="dxa"/>
          </w:tcPr>
          <w:p w14:paraId="2FE35DEC" w14:textId="77777777" w:rsidR="003E0D54" w:rsidRPr="008345BA" w:rsidRDefault="003E0D54" w:rsidP="00C2464A">
            <w:pPr>
              <w:rPr>
                <w:rFonts w:eastAsia="Batang"/>
                <w:szCs w:val="20"/>
              </w:rPr>
            </w:pPr>
            <w:r w:rsidRPr="008345BA">
              <w:rPr>
                <w:rFonts w:eastAsia="Batang"/>
                <w:szCs w:val="20"/>
              </w:rPr>
              <w:t>1</w:t>
            </w:r>
          </w:p>
        </w:tc>
      </w:tr>
      <w:tr w:rsidR="003E0D54" w:rsidRPr="000B3601" w14:paraId="747E2D10" w14:textId="77777777" w:rsidTr="00C2464A">
        <w:tc>
          <w:tcPr>
            <w:tcW w:w="2474" w:type="dxa"/>
            <w:tcBorders>
              <w:top w:val="single" w:sz="4" w:space="0" w:color="auto"/>
              <w:left w:val="single" w:sz="4" w:space="0" w:color="auto"/>
              <w:bottom w:val="single" w:sz="4" w:space="0" w:color="auto"/>
              <w:right w:val="single" w:sz="4" w:space="0" w:color="auto"/>
            </w:tcBorders>
          </w:tcPr>
          <w:p w14:paraId="79577798" w14:textId="77777777" w:rsidR="003E0D54" w:rsidRPr="000B3601" w:rsidRDefault="003E0D54" w:rsidP="00C2464A">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2B93E919"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46226B1" w14:textId="77777777" w:rsidR="003E0D54" w:rsidRPr="000B3601" w:rsidRDefault="003E0D54" w:rsidP="00C2464A">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24734080" w14:textId="77777777" w:rsidR="003E0D54" w:rsidRPr="000B3601" w:rsidRDefault="003E0D54" w:rsidP="00C2464A">
            <w:pPr>
              <w:rPr>
                <w:rFonts w:eastAsia="Batang"/>
                <w:i/>
                <w:szCs w:val="20"/>
              </w:rPr>
            </w:pPr>
            <w:r w:rsidRPr="000B3601">
              <w:rPr>
                <w:rFonts w:eastAsia="Batang"/>
                <w:i/>
                <w:szCs w:val="20"/>
              </w:rPr>
              <w:t>1</w:t>
            </w:r>
          </w:p>
        </w:tc>
      </w:tr>
      <w:tr w:rsidR="003E0D54" w:rsidRPr="000B3601" w14:paraId="4AB85002" w14:textId="77777777" w:rsidTr="00C2464A">
        <w:tc>
          <w:tcPr>
            <w:tcW w:w="2474" w:type="dxa"/>
            <w:tcBorders>
              <w:top w:val="single" w:sz="4" w:space="0" w:color="auto"/>
              <w:left w:val="single" w:sz="4" w:space="0" w:color="auto"/>
              <w:bottom w:val="single" w:sz="4" w:space="0" w:color="auto"/>
              <w:right w:val="single" w:sz="4" w:space="0" w:color="auto"/>
            </w:tcBorders>
          </w:tcPr>
          <w:p w14:paraId="2793B25B" w14:textId="77777777" w:rsidR="003E0D54" w:rsidRPr="000B3601" w:rsidRDefault="003E0D54" w:rsidP="00C2464A">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682E0421"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61533C" w14:textId="77777777" w:rsidR="003E0D54" w:rsidRPr="00485475" w:rsidRDefault="003E0D54" w:rsidP="00C2464A">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58C2F831" w14:textId="77777777" w:rsidR="003E0D54" w:rsidRPr="000B3601" w:rsidRDefault="003E0D54" w:rsidP="00C2464A">
            <w:pPr>
              <w:rPr>
                <w:rFonts w:eastAsia="Batang"/>
                <w:i/>
                <w:szCs w:val="20"/>
              </w:rPr>
            </w:pPr>
            <w:r w:rsidRPr="000B3601">
              <w:rPr>
                <w:rFonts w:eastAsia="Batang"/>
                <w:i/>
                <w:szCs w:val="20"/>
              </w:rPr>
              <w:t>1</w:t>
            </w:r>
          </w:p>
        </w:tc>
      </w:tr>
      <w:tr w:rsidR="003E0D54" w:rsidRPr="000B3601" w14:paraId="1B78C8E2" w14:textId="77777777" w:rsidTr="00C2464A">
        <w:tc>
          <w:tcPr>
            <w:tcW w:w="2474" w:type="dxa"/>
            <w:tcBorders>
              <w:top w:val="single" w:sz="4" w:space="0" w:color="auto"/>
              <w:left w:val="single" w:sz="4" w:space="0" w:color="auto"/>
              <w:bottom w:val="single" w:sz="4" w:space="0" w:color="auto"/>
              <w:right w:val="single" w:sz="4" w:space="0" w:color="auto"/>
            </w:tcBorders>
          </w:tcPr>
          <w:p w14:paraId="1BE23F43" w14:textId="77777777" w:rsidR="003E0D54" w:rsidRPr="000B3601" w:rsidRDefault="003E0D54" w:rsidP="00C2464A">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51A19B58"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FD16D0A" w14:textId="77777777" w:rsidR="003E0D54" w:rsidRPr="000B3601" w:rsidRDefault="003E0D54" w:rsidP="00C2464A">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050EBF4" w14:textId="77777777" w:rsidR="003E0D54" w:rsidRPr="000B3601" w:rsidRDefault="003E0D54" w:rsidP="00C2464A">
            <w:pPr>
              <w:rPr>
                <w:rFonts w:eastAsia="Batang"/>
                <w:i/>
                <w:szCs w:val="20"/>
              </w:rPr>
            </w:pPr>
            <w:r w:rsidRPr="000B3601">
              <w:rPr>
                <w:rFonts w:eastAsia="Batang"/>
                <w:i/>
                <w:szCs w:val="20"/>
              </w:rPr>
              <w:t>0..1</w:t>
            </w:r>
          </w:p>
        </w:tc>
      </w:tr>
      <w:tr w:rsidR="003E0D54" w:rsidRPr="000B3601" w14:paraId="698CB8B2" w14:textId="77777777" w:rsidTr="00C2464A">
        <w:tc>
          <w:tcPr>
            <w:tcW w:w="2474" w:type="dxa"/>
            <w:tcBorders>
              <w:top w:val="single" w:sz="4" w:space="0" w:color="auto"/>
              <w:left w:val="single" w:sz="4" w:space="0" w:color="auto"/>
              <w:bottom w:val="single" w:sz="4" w:space="0" w:color="auto"/>
              <w:right w:val="single" w:sz="4" w:space="0" w:color="auto"/>
            </w:tcBorders>
          </w:tcPr>
          <w:p w14:paraId="03BF4665" w14:textId="77777777" w:rsidR="003E0D54" w:rsidRPr="000B3601" w:rsidRDefault="003E0D54" w:rsidP="00C2464A">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5BFC3E52"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6EFC161" w14:textId="77777777" w:rsidR="003E0D54" w:rsidRPr="000B3601" w:rsidRDefault="003E0D54" w:rsidP="00C2464A">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6DA8E29" w14:textId="77777777" w:rsidR="003E0D54" w:rsidRPr="000B3601" w:rsidRDefault="003E0D54" w:rsidP="00C2464A">
            <w:pPr>
              <w:rPr>
                <w:rFonts w:eastAsia="Batang"/>
                <w:i/>
                <w:szCs w:val="20"/>
              </w:rPr>
            </w:pPr>
            <w:r w:rsidRPr="000B3601">
              <w:rPr>
                <w:rFonts w:eastAsia="Batang"/>
                <w:i/>
                <w:szCs w:val="20"/>
              </w:rPr>
              <w:t>0..1</w:t>
            </w:r>
          </w:p>
        </w:tc>
      </w:tr>
      <w:tr w:rsidR="003E0D54" w:rsidRPr="000B3601" w14:paraId="65412A24" w14:textId="77777777" w:rsidTr="00C2464A">
        <w:tc>
          <w:tcPr>
            <w:tcW w:w="2474" w:type="dxa"/>
            <w:tcBorders>
              <w:top w:val="single" w:sz="4" w:space="0" w:color="auto"/>
              <w:left w:val="single" w:sz="4" w:space="0" w:color="auto"/>
              <w:bottom w:val="single" w:sz="4" w:space="0" w:color="auto"/>
              <w:right w:val="single" w:sz="4" w:space="0" w:color="auto"/>
            </w:tcBorders>
          </w:tcPr>
          <w:p w14:paraId="569683E4" w14:textId="77777777" w:rsidR="003E0D54" w:rsidRPr="000B3601" w:rsidRDefault="003E0D54" w:rsidP="00C2464A">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674EAC00"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0296499" w14:textId="4A4ECD67" w:rsidR="003E0D54" w:rsidRPr="000B3601" w:rsidRDefault="003E0D54" w:rsidP="009A0128">
            <w:pPr>
              <w:rPr>
                <w:i/>
                <w:szCs w:val="20"/>
              </w:rPr>
            </w:pPr>
            <w:r w:rsidRPr="000B3601">
              <w:rPr>
                <w:i/>
                <w:szCs w:val="20"/>
              </w:rPr>
              <w:t xml:space="preserve">Textuell beskrivning av </w:t>
            </w:r>
            <w:r w:rsidR="009A0128">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F05314C" w14:textId="77777777" w:rsidR="003E0D54" w:rsidRPr="000B3601" w:rsidRDefault="003E0D54" w:rsidP="00C2464A">
            <w:pPr>
              <w:rPr>
                <w:rFonts w:eastAsia="Batang"/>
                <w:i/>
                <w:szCs w:val="20"/>
              </w:rPr>
            </w:pPr>
            <w:r w:rsidRPr="000B3601">
              <w:rPr>
                <w:rFonts w:eastAsia="Batang"/>
                <w:i/>
                <w:szCs w:val="20"/>
              </w:rPr>
              <w:t>0..1</w:t>
            </w:r>
          </w:p>
        </w:tc>
      </w:tr>
      <w:tr w:rsidR="003E0D54" w:rsidRPr="008345BA" w14:paraId="4C61A2E5"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FA98BF" w14:textId="77777777" w:rsidR="003E0D54" w:rsidRPr="008345BA" w:rsidRDefault="003E0D54" w:rsidP="00C2464A">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C29FEB" w14:textId="77777777" w:rsidR="003E0D54" w:rsidRPr="008345BA" w:rsidRDefault="003E0D54" w:rsidP="00C2464A">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7DCD9F" w14:textId="77777777" w:rsidR="003E0D54" w:rsidRPr="008345BA" w:rsidRDefault="003E0D54" w:rsidP="00C2464A">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45F8AC" w14:textId="77777777" w:rsidR="003E0D54" w:rsidRPr="008345BA" w:rsidRDefault="003E0D54" w:rsidP="00C2464A">
            <w:pPr>
              <w:rPr>
                <w:rFonts w:eastAsia="Batang"/>
                <w:szCs w:val="20"/>
              </w:rPr>
            </w:pPr>
            <w:r w:rsidRPr="008345BA">
              <w:rPr>
                <w:rFonts w:eastAsia="Batang"/>
                <w:szCs w:val="20"/>
              </w:rPr>
              <w:t>0..1</w:t>
            </w:r>
          </w:p>
        </w:tc>
      </w:tr>
      <w:tr w:rsidR="003E0D54" w:rsidRPr="008345BA" w14:paraId="148EECFB" w14:textId="77777777" w:rsidTr="00C2464A">
        <w:tc>
          <w:tcPr>
            <w:tcW w:w="2474" w:type="dxa"/>
            <w:tcBorders>
              <w:top w:val="single" w:sz="4" w:space="0" w:color="auto"/>
              <w:left w:val="single" w:sz="4" w:space="0" w:color="auto"/>
              <w:bottom w:val="single" w:sz="4" w:space="0" w:color="auto"/>
              <w:right w:val="single" w:sz="4" w:space="0" w:color="auto"/>
            </w:tcBorders>
          </w:tcPr>
          <w:p w14:paraId="58B2FECF" w14:textId="77777777" w:rsidR="003E0D54" w:rsidRPr="008345BA" w:rsidRDefault="003E0D54" w:rsidP="00C2464A">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5E6404F" w14:textId="77777777" w:rsidR="003E0D54" w:rsidRPr="008345BA" w:rsidRDefault="003E0D54" w:rsidP="00C2464A">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4D3E133B" w14:textId="77777777" w:rsidR="003E0D54" w:rsidRDefault="003E0D54" w:rsidP="00C2464A">
            <w:pPr>
              <w:rPr>
                <w:szCs w:val="20"/>
              </w:rPr>
            </w:pPr>
            <w:r w:rsidRPr="008345BA">
              <w:rPr>
                <w:szCs w:val="20"/>
              </w:rPr>
              <w:t xml:space="preserve">Personens identitet av utförarrollen som är unik inom källsystemet. </w:t>
            </w:r>
          </w:p>
          <w:p w14:paraId="617493ED" w14:textId="77777777" w:rsidR="003E0D54" w:rsidRDefault="003E0D54" w:rsidP="00C2464A">
            <w:pPr>
              <w:rPr>
                <w:szCs w:val="20"/>
              </w:rPr>
            </w:pPr>
          </w:p>
          <w:p w14:paraId="505BCE9A" w14:textId="77777777" w:rsidR="003E0D54" w:rsidRDefault="003E0D54" w:rsidP="00C2464A">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6D11CC2D" w14:textId="77777777" w:rsidR="003E0D54" w:rsidRDefault="003E0D54" w:rsidP="00C2464A">
            <w:pPr>
              <w:rPr>
                <w:szCs w:val="20"/>
              </w:rPr>
            </w:pPr>
          </w:p>
          <w:p w14:paraId="5ED2B935" w14:textId="77777777" w:rsidR="003E0D54" w:rsidRPr="008345BA" w:rsidRDefault="003E0D54" w:rsidP="00C2464A">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5517FE98" w14:textId="77777777" w:rsidR="003E0D54" w:rsidRPr="008345BA" w:rsidRDefault="003E0D54" w:rsidP="00C2464A">
            <w:pPr>
              <w:rPr>
                <w:rFonts w:eastAsia="Batang"/>
                <w:szCs w:val="20"/>
              </w:rPr>
            </w:pPr>
            <w:r w:rsidRPr="008345BA">
              <w:rPr>
                <w:rFonts w:eastAsia="Batang"/>
                <w:szCs w:val="20"/>
              </w:rPr>
              <w:t>0..1</w:t>
            </w:r>
          </w:p>
        </w:tc>
      </w:tr>
      <w:tr w:rsidR="003E0D54" w:rsidRPr="0012437B" w14:paraId="6FA53D95" w14:textId="77777777" w:rsidTr="00C2464A">
        <w:tc>
          <w:tcPr>
            <w:tcW w:w="2474" w:type="dxa"/>
            <w:tcBorders>
              <w:top w:val="single" w:sz="4" w:space="0" w:color="auto"/>
              <w:left w:val="single" w:sz="4" w:space="0" w:color="auto"/>
              <w:bottom w:val="single" w:sz="4" w:space="0" w:color="auto"/>
              <w:right w:val="single" w:sz="4" w:space="0" w:color="auto"/>
            </w:tcBorders>
          </w:tcPr>
          <w:p w14:paraId="4A2611E7" w14:textId="77777777" w:rsidR="003E0D54" w:rsidRPr="0012437B" w:rsidRDefault="003E0D54" w:rsidP="00C2464A">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3189B804"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B6536EA" w14:textId="77777777" w:rsidR="003E0D54" w:rsidRPr="0012437B" w:rsidRDefault="003E0D54" w:rsidP="00C2464A">
            <w:pPr>
              <w:rPr>
                <w:i/>
                <w:szCs w:val="20"/>
              </w:rPr>
            </w:pPr>
            <w:r w:rsidRPr="0012437B">
              <w:rPr>
                <w:i/>
                <w:szCs w:val="20"/>
              </w:rPr>
              <w:t>KV OID för typ av identifierare:</w:t>
            </w:r>
          </w:p>
          <w:p w14:paraId="44F87118" w14:textId="77777777" w:rsidR="003E0D54" w:rsidRPr="0012437B" w:rsidRDefault="003E0D54" w:rsidP="00C2464A">
            <w:pPr>
              <w:rPr>
                <w:i/>
                <w:szCs w:val="20"/>
              </w:rPr>
            </w:pPr>
          </w:p>
          <w:p w14:paraId="0A178781" w14:textId="77777777" w:rsidR="003E0D54" w:rsidRPr="0012437B" w:rsidRDefault="003E0D54" w:rsidP="00C2464A">
            <w:pPr>
              <w:rPr>
                <w:i/>
                <w:szCs w:val="20"/>
              </w:rPr>
            </w:pPr>
            <w:r w:rsidRPr="0012437B">
              <w:rPr>
                <w:i/>
                <w:szCs w:val="20"/>
              </w:rPr>
              <w:t>För personnummer ska Skatteverkets personnummer (1.2.752.129.2.1.3.1).</w:t>
            </w:r>
            <w:r w:rsidRPr="0012437B">
              <w:rPr>
                <w:i/>
                <w:szCs w:val="20"/>
              </w:rPr>
              <w:br/>
            </w:r>
          </w:p>
          <w:p w14:paraId="43B614EA" w14:textId="77777777" w:rsidR="003E0D54" w:rsidRPr="0012437B" w:rsidRDefault="003E0D54" w:rsidP="00C2464A">
            <w:pPr>
              <w:rPr>
                <w:i/>
                <w:szCs w:val="20"/>
              </w:rPr>
            </w:pPr>
            <w:r w:rsidRPr="0012437B">
              <w:rPr>
                <w:i/>
                <w:szCs w:val="20"/>
              </w:rPr>
              <w:t>För samordningsnummer ska Skatteverkets samordningsnummer (1.2.752.129.2.1.3.3).</w:t>
            </w:r>
            <w:r w:rsidRPr="0012437B">
              <w:rPr>
                <w:i/>
                <w:szCs w:val="20"/>
              </w:rPr>
              <w:br/>
            </w:r>
          </w:p>
          <w:p w14:paraId="3B4D1F90" w14:textId="77777777" w:rsidR="003E0D54" w:rsidRPr="0012437B" w:rsidRDefault="003E0D54" w:rsidP="00C2464A">
            <w:pPr>
              <w:rPr>
                <w:i/>
                <w:szCs w:val="20"/>
              </w:rPr>
            </w:pPr>
            <w:r w:rsidRPr="0012437B">
              <w:rPr>
                <w:i/>
                <w:szCs w:val="20"/>
              </w:rPr>
              <w:t>För nationella reservnummer (1.2.752.129.2.1.3.2).</w:t>
            </w:r>
          </w:p>
          <w:p w14:paraId="18C0A6E4" w14:textId="77777777" w:rsidR="003E0D54" w:rsidRPr="0012437B" w:rsidRDefault="003E0D54" w:rsidP="00C2464A">
            <w:pPr>
              <w:rPr>
                <w:i/>
                <w:szCs w:val="20"/>
              </w:rPr>
            </w:pPr>
          </w:p>
          <w:p w14:paraId="31CF288F" w14:textId="4A64E65E" w:rsidR="003E0D54" w:rsidRPr="0012437B" w:rsidRDefault="003E0D54" w:rsidP="00C2464A">
            <w:pPr>
              <w:rPr>
                <w:i/>
                <w:szCs w:val="20"/>
              </w:rPr>
            </w:pPr>
            <w:r w:rsidRPr="0012437B">
              <w:rPr>
                <w:i/>
                <w:szCs w:val="20"/>
              </w:rPr>
              <w:t xml:space="preserve">För reservnummer används lokalt definierade </w:t>
            </w:r>
            <w:r w:rsidR="0003088B">
              <w:rPr>
                <w:i/>
                <w:szCs w:val="20"/>
              </w:rPr>
              <w:t>reservnumret</w:t>
            </w:r>
            <w:r w:rsidRPr="0012437B">
              <w:rPr>
                <w:i/>
                <w:szCs w:val="20"/>
              </w:rPr>
              <w:t xml:space="preserve"> (1.2.752.97.3.1.3).</w:t>
            </w:r>
          </w:p>
        </w:tc>
        <w:tc>
          <w:tcPr>
            <w:tcW w:w="1617" w:type="dxa"/>
            <w:tcBorders>
              <w:top w:val="single" w:sz="4" w:space="0" w:color="auto"/>
              <w:left w:val="single" w:sz="4" w:space="0" w:color="auto"/>
              <w:bottom w:val="single" w:sz="4" w:space="0" w:color="auto"/>
              <w:right w:val="single" w:sz="4" w:space="0" w:color="auto"/>
            </w:tcBorders>
          </w:tcPr>
          <w:p w14:paraId="7353C479" w14:textId="77777777" w:rsidR="003E0D54" w:rsidRPr="0012437B" w:rsidRDefault="003E0D54" w:rsidP="00C2464A">
            <w:pPr>
              <w:rPr>
                <w:rFonts w:eastAsia="Batang"/>
                <w:i/>
                <w:szCs w:val="20"/>
              </w:rPr>
            </w:pPr>
            <w:r w:rsidRPr="0012437B">
              <w:rPr>
                <w:rFonts w:eastAsia="Batang"/>
                <w:i/>
                <w:szCs w:val="20"/>
              </w:rPr>
              <w:lastRenderedPageBreak/>
              <w:t>1</w:t>
            </w:r>
          </w:p>
        </w:tc>
      </w:tr>
      <w:tr w:rsidR="003E0D54" w:rsidRPr="0012437B" w14:paraId="44FC5A0D" w14:textId="77777777" w:rsidTr="00C2464A">
        <w:tc>
          <w:tcPr>
            <w:tcW w:w="2474" w:type="dxa"/>
            <w:tcBorders>
              <w:top w:val="single" w:sz="4" w:space="0" w:color="auto"/>
              <w:left w:val="single" w:sz="4" w:space="0" w:color="auto"/>
              <w:bottom w:val="single" w:sz="4" w:space="0" w:color="auto"/>
              <w:right w:val="single" w:sz="4" w:space="0" w:color="auto"/>
            </w:tcBorders>
          </w:tcPr>
          <w:p w14:paraId="31385F10" w14:textId="77777777" w:rsidR="003E0D54" w:rsidRPr="0012437B" w:rsidRDefault="003E0D54" w:rsidP="00C2464A">
            <w:pPr>
              <w:rPr>
                <w:i/>
                <w:szCs w:val="20"/>
                <w:lang w:eastAsia="sv-SE"/>
              </w:rPr>
            </w:pPr>
            <w:r w:rsidRPr="0012437B">
              <w:rPr>
                <w:i/>
                <w:szCs w:val="20"/>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5AA3ABDF"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40579A7" w14:textId="77777777" w:rsidR="003E0D54" w:rsidRDefault="003E0D54" w:rsidP="00C2464A">
            <w:pPr>
              <w:rPr>
                <w:i/>
                <w:szCs w:val="20"/>
              </w:rPr>
            </w:pPr>
            <w:r>
              <w:rPr>
                <w:i/>
                <w:szCs w:val="20"/>
              </w:rPr>
              <w:t>Personnummer/globalt reservnummer/</w:t>
            </w:r>
            <w:r w:rsidRPr="00FE0141">
              <w:rPr>
                <w:i/>
                <w:szCs w:val="20"/>
              </w:rPr>
              <w:t>samordningsnummer</w:t>
            </w:r>
            <w:r>
              <w:rPr>
                <w:i/>
                <w:szCs w:val="20"/>
              </w:rPr>
              <w:t>.</w:t>
            </w:r>
          </w:p>
          <w:p w14:paraId="7118EE3B" w14:textId="77777777" w:rsidR="003E0D54" w:rsidRDefault="003E0D54" w:rsidP="00C2464A">
            <w:pPr>
              <w:rPr>
                <w:i/>
                <w:szCs w:val="20"/>
              </w:rPr>
            </w:pPr>
          </w:p>
          <w:p w14:paraId="64784338" w14:textId="77777777" w:rsidR="003E0D54" w:rsidRPr="00FE0141" w:rsidRDefault="003E0D54" w:rsidP="00C2464A">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4B7A9DC" w14:textId="77777777" w:rsidR="003E0D54" w:rsidRPr="0012437B" w:rsidRDefault="003E0D54" w:rsidP="00C2464A">
            <w:pPr>
              <w:rPr>
                <w:rFonts w:eastAsia="Batang"/>
                <w:i/>
                <w:szCs w:val="20"/>
              </w:rPr>
            </w:pPr>
            <w:r w:rsidRPr="0012437B">
              <w:rPr>
                <w:rFonts w:eastAsia="Batang"/>
                <w:i/>
                <w:szCs w:val="20"/>
              </w:rPr>
              <w:t>1</w:t>
            </w:r>
          </w:p>
        </w:tc>
      </w:tr>
      <w:tr w:rsidR="003E0D54" w:rsidRPr="008345BA" w14:paraId="04077FA5" w14:textId="77777777" w:rsidTr="00C2464A">
        <w:tc>
          <w:tcPr>
            <w:tcW w:w="2474" w:type="dxa"/>
            <w:tcBorders>
              <w:top w:val="single" w:sz="4" w:space="0" w:color="auto"/>
              <w:left w:val="single" w:sz="4" w:space="0" w:color="auto"/>
              <w:bottom w:val="single" w:sz="4" w:space="0" w:color="auto"/>
              <w:right w:val="single" w:sz="4" w:space="0" w:color="auto"/>
            </w:tcBorders>
          </w:tcPr>
          <w:p w14:paraId="20178BC0" w14:textId="77777777" w:rsidR="003E0D54" w:rsidRPr="008345BA" w:rsidRDefault="003E0D54" w:rsidP="00C2464A">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42591539" w14:textId="77777777" w:rsidR="003E0D54" w:rsidRPr="008345BA" w:rsidRDefault="003E0D54" w:rsidP="00C2464A">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6E9008B1" w14:textId="50AEA3FD" w:rsidR="009A0128" w:rsidRDefault="003E0D54" w:rsidP="009A0128">
            <w:pPr>
              <w:rPr>
                <w:rFonts w:cs="Arial"/>
                <w:b/>
                <w:szCs w:val="20"/>
              </w:rPr>
            </w:pPr>
            <w:r w:rsidRPr="002206AC">
              <w:rPr>
                <w:rFonts w:eastAsia="Times New Roman" w:cs="Arial"/>
                <w:szCs w:val="20"/>
              </w:rPr>
              <w:t>För- och efternamn i klartext för signerande person.</w:t>
            </w:r>
          </w:p>
          <w:p w14:paraId="7002A333" w14:textId="4C2ABBE3" w:rsidR="003E0D54" w:rsidRPr="008345BA" w:rsidRDefault="003E0D54" w:rsidP="00C2464A">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303BDFDA" w14:textId="77777777" w:rsidR="003E0D54" w:rsidRPr="008345BA" w:rsidRDefault="003E0D54" w:rsidP="00C2464A">
            <w:pPr>
              <w:rPr>
                <w:rFonts w:eastAsia="Batang"/>
                <w:szCs w:val="20"/>
              </w:rPr>
            </w:pPr>
            <w:r w:rsidRPr="008345BA">
              <w:rPr>
                <w:rFonts w:eastAsia="Batang"/>
                <w:szCs w:val="20"/>
              </w:rPr>
              <w:t>0..1</w:t>
            </w:r>
          </w:p>
        </w:tc>
      </w:tr>
      <w:tr w:rsidR="003E0D54" w:rsidRPr="008345BA" w14:paraId="329C3BD1"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B8A16D" w14:textId="77777777" w:rsidR="003E0D54" w:rsidRPr="008345BA" w:rsidRDefault="003E0D54" w:rsidP="00C2464A">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15AD2F" w14:textId="77777777" w:rsidR="003E0D54" w:rsidRPr="008345BA" w:rsidRDefault="003E0D54" w:rsidP="00C2464A">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A1D510" w14:textId="77777777" w:rsidR="003E0D54" w:rsidRPr="008345BA" w:rsidRDefault="003E0D54" w:rsidP="00C2464A">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77C3B7" w14:textId="77777777" w:rsidR="003E0D54" w:rsidRPr="008345BA" w:rsidRDefault="003E0D54" w:rsidP="00C2464A">
            <w:pPr>
              <w:rPr>
                <w:rFonts w:eastAsia="Batang"/>
                <w:szCs w:val="20"/>
              </w:rPr>
            </w:pPr>
            <w:r w:rsidRPr="008345BA">
              <w:rPr>
                <w:rFonts w:eastAsia="Batang"/>
                <w:szCs w:val="20"/>
              </w:rPr>
              <w:t>0..1</w:t>
            </w:r>
          </w:p>
        </w:tc>
      </w:tr>
      <w:tr w:rsidR="003E0D54" w:rsidRPr="008345BA" w14:paraId="4EB6CED6" w14:textId="77777777" w:rsidTr="00C2464A">
        <w:tc>
          <w:tcPr>
            <w:tcW w:w="2474" w:type="dxa"/>
          </w:tcPr>
          <w:p w14:paraId="2EAF8FD4" w14:textId="77777777" w:rsidR="003E0D54" w:rsidRPr="008345BA" w:rsidRDefault="003E0D54" w:rsidP="00C2464A">
            <w:pPr>
              <w:rPr>
                <w:rFonts w:eastAsia="Batang"/>
                <w:szCs w:val="20"/>
              </w:rPr>
            </w:pPr>
            <w:r w:rsidRPr="008345BA">
              <w:rPr>
                <w:szCs w:val="20"/>
                <w:lang w:eastAsia="sv-SE"/>
              </w:rPr>
              <w:t>../../CareUnitType.id</w:t>
            </w:r>
          </w:p>
        </w:tc>
        <w:tc>
          <w:tcPr>
            <w:tcW w:w="2506" w:type="dxa"/>
          </w:tcPr>
          <w:p w14:paraId="202D75C2" w14:textId="77777777" w:rsidR="003E0D54" w:rsidRPr="008345BA" w:rsidRDefault="003E0D54" w:rsidP="00C2464A">
            <w:pPr>
              <w:rPr>
                <w:rFonts w:eastAsia="Batang"/>
                <w:szCs w:val="20"/>
              </w:rPr>
            </w:pPr>
            <w:r w:rsidRPr="008345BA">
              <w:rPr>
                <w:rFonts w:eastAsia="Batang"/>
                <w:szCs w:val="20"/>
              </w:rPr>
              <w:t>IIType</w:t>
            </w:r>
          </w:p>
        </w:tc>
        <w:tc>
          <w:tcPr>
            <w:tcW w:w="2925" w:type="dxa"/>
          </w:tcPr>
          <w:p w14:paraId="37BBB0D7" w14:textId="003BD391" w:rsidR="003E0D54" w:rsidRPr="0028093A" w:rsidRDefault="003E0D54" w:rsidP="009A0128">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367C041E" w14:textId="77777777" w:rsidR="003E0D54" w:rsidRPr="008345BA" w:rsidRDefault="003E0D54" w:rsidP="00C2464A">
            <w:pPr>
              <w:rPr>
                <w:rFonts w:eastAsia="Batang"/>
                <w:szCs w:val="20"/>
              </w:rPr>
            </w:pPr>
            <w:r w:rsidRPr="008345BA">
              <w:rPr>
                <w:rFonts w:eastAsia="Batang"/>
                <w:szCs w:val="20"/>
              </w:rPr>
              <w:t>1</w:t>
            </w:r>
          </w:p>
        </w:tc>
      </w:tr>
      <w:tr w:rsidR="003E0D54" w:rsidRPr="0012437B" w14:paraId="527C9B07" w14:textId="77777777" w:rsidTr="00C2464A">
        <w:tc>
          <w:tcPr>
            <w:tcW w:w="2474" w:type="dxa"/>
            <w:tcBorders>
              <w:top w:val="single" w:sz="4" w:space="0" w:color="auto"/>
              <w:left w:val="single" w:sz="4" w:space="0" w:color="auto"/>
              <w:bottom w:val="single" w:sz="4" w:space="0" w:color="auto"/>
              <w:right w:val="single" w:sz="4" w:space="0" w:color="auto"/>
            </w:tcBorders>
          </w:tcPr>
          <w:p w14:paraId="5629BCB6" w14:textId="77777777" w:rsidR="003E0D54" w:rsidRPr="0012437B" w:rsidRDefault="003E0D54" w:rsidP="00C2464A">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1A396B36"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D2A8F9" w14:textId="77777777" w:rsidR="003E0D54" w:rsidRPr="0012437B" w:rsidRDefault="003E0D54" w:rsidP="00C2464A">
            <w:pPr>
              <w:rPr>
                <w:rFonts w:cs="Arial"/>
                <w:i/>
                <w:szCs w:val="20"/>
              </w:rPr>
            </w:pPr>
            <w:r w:rsidRPr="0012437B">
              <w:rPr>
                <w:rFonts w:cs="Arial"/>
                <w:i/>
                <w:szCs w:val="20"/>
              </w:rPr>
              <w:t>Root blir då</w:t>
            </w:r>
          </w:p>
          <w:p w14:paraId="57A90E54" w14:textId="691F7C32" w:rsidR="003E0D54" w:rsidRPr="0012437B" w:rsidRDefault="00DE5CA4" w:rsidP="00C2464A">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B979D5C" w14:textId="77777777" w:rsidR="003E0D54" w:rsidRPr="0012437B" w:rsidRDefault="003E0D54" w:rsidP="00C2464A">
            <w:pPr>
              <w:rPr>
                <w:rFonts w:eastAsia="Batang"/>
                <w:i/>
                <w:szCs w:val="20"/>
              </w:rPr>
            </w:pPr>
            <w:r w:rsidRPr="0012437B">
              <w:rPr>
                <w:rFonts w:eastAsia="Batang"/>
                <w:i/>
                <w:szCs w:val="20"/>
              </w:rPr>
              <w:t>1</w:t>
            </w:r>
          </w:p>
        </w:tc>
      </w:tr>
      <w:tr w:rsidR="003E0D54" w:rsidRPr="0012437B" w14:paraId="55F2868D" w14:textId="77777777" w:rsidTr="00C2464A">
        <w:tc>
          <w:tcPr>
            <w:tcW w:w="2474" w:type="dxa"/>
            <w:tcBorders>
              <w:top w:val="single" w:sz="4" w:space="0" w:color="auto"/>
              <w:left w:val="single" w:sz="4" w:space="0" w:color="auto"/>
              <w:bottom w:val="single" w:sz="4" w:space="0" w:color="auto"/>
              <w:right w:val="single" w:sz="4" w:space="0" w:color="auto"/>
            </w:tcBorders>
          </w:tcPr>
          <w:p w14:paraId="115435C3" w14:textId="77777777" w:rsidR="003E0D54" w:rsidRPr="0012437B" w:rsidRDefault="003E0D54" w:rsidP="00C2464A">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669F21A0"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D9E247" w14:textId="000B5AF9" w:rsidR="003E0D54" w:rsidRPr="0012437B" w:rsidRDefault="003E0D54" w:rsidP="006701F1">
            <w:pPr>
              <w:rPr>
                <w:rFonts w:cs="Arial"/>
                <w:i/>
                <w:szCs w:val="20"/>
              </w:rPr>
            </w:pPr>
            <w:r w:rsidRPr="0012437B">
              <w:rPr>
                <w:rFonts w:cs="Arial"/>
                <w:i/>
                <w:szCs w:val="20"/>
              </w:rPr>
              <w:t xml:space="preserve">Extension sätts till HSA-id för </w:t>
            </w:r>
            <w:r w:rsidR="006701F1">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1ECA6788" w14:textId="77777777" w:rsidR="003E0D54" w:rsidRPr="0012437B" w:rsidRDefault="003E0D54" w:rsidP="00C2464A">
            <w:pPr>
              <w:rPr>
                <w:rFonts w:eastAsia="Batang"/>
                <w:i/>
                <w:szCs w:val="20"/>
              </w:rPr>
            </w:pPr>
            <w:r w:rsidRPr="0012437B">
              <w:rPr>
                <w:rFonts w:eastAsia="Batang"/>
                <w:i/>
                <w:szCs w:val="20"/>
              </w:rPr>
              <w:t>1</w:t>
            </w:r>
          </w:p>
        </w:tc>
      </w:tr>
      <w:tr w:rsidR="003E0D54" w:rsidRPr="008345BA" w14:paraId="70D1DA2F" w14:textId="77777777" w:rsidTr="00C2464A">
        <w:tc>
          <w:tcPr>
            <w:tcW w:w="2474" w:type="dxa"/>
          </w:tcPr>
          <w:p w14:paraId="5420BE44" w14:textId="77777777" w:rsidR="003E0D54" w:rsidRPr="008345BA" w:rsidRDefault="003E0D54" w:rsidP="00C2464A">
            <w:pPr>
              <w:rPr>
                <w:rFonts w:eastAsia="Batang"/>
                <w:szCs w:val="20"/>
              </w:rPr>
            </w:pPr>
            <w:r w:rsidRPr="008345BA">
              <w:rPr>
                <w:szCs w:val="20"/>
                <w:lang w:eastAsia="sv-SE"/>
              </w:rPr>
              <w:t>../../CareUnitType.name</w:t>
            </w:r>
          </w:p>
        </w:tc>
        <w:tc>
          <w:tcPr>
            <w:tcW w:w="2506" w:type="dxa"/>
          </w:tcPr>
          <w:p w14:paraId="073017E4" w14:textId="77777777" w:rsidR="003E0D54" w:rsidRPr="008345BA" w:rsidRDefault="003E0D54" w:rsidP="00C2464A">
            <w:pPr>
              <w:rPr>
                <w:rFonts w:eastAsia="Batang"/>
                <w:szCs w:val="20"/>
              </w:rPr>
            </w:pPr>
            <w:r w:rsidRPr="008345BA">
              <w:rPr>
                <w:rFonts w:eastAsia="Batang"/>
                <w:szCs w:val="20"/>
              </w:rPr>
              <w:t>String</w:t>
            </w:r>
          </w:p>
        </w:tc>
        <w:tc>
          <w:tcPr>
            <w:tcW w:w="2925" w:type="dxa"/>
          </w:tcPr>
          <w:p w14:paraId="5B11297E" w14:textId="77777777" w:rsidR="003E0D54" w:rsidRPr="008345BA" w:rsidRDefault="003E0D54" w:rsidP="00C2464A">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3C71B24C" w14:textId="77777777" w:rsidR="003E0D54" w:rsidRPr="008345BA" w:rsidRDefault="003E0D54" w:rsidP="00C2464A">
            <w:pPr>
              <w:rPr>
                <w:rFonts w:eastAsia="Batang"/>
                <w:szCs w:val="20"/>
              </w:rPr>
            </w:pPr>
            <w:r w:rsidRPr="008345BA">
              <w:rPr>
                <w:rFonts w:eastAsia="Batang"/>
                <w:szCs w:val="20"/>
              </w:rPr>
              <w:t>0..1</w:t>
            </w:r>
          </w:p>
        </w:tc>
      </w:tr>
      <w:tr w:rsidR="003E0D54" w:rsidRPr="008345BA" w14:paraId="6D69BC3B"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C2F57" w14:textId="77777777" w:rsidR="003E0D54" w:rsidRPr="000D2F72" w:rsidRDefault="003E0D54" w:rsidP="00C2464A">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A0F699" w14:textId="77777777" w:rsidR="003E0D54" w:rsidRPr="000D2F72" w:rsidRDefault="003E0D54" w:rsidP="00C2464A">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2104D3" w14:textId="77777777" w:rsidR="003E0D54" w:rsidRPr="000D2F72" w:rsidRDefault="003E0D54" w:rsidP="00C2464A">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C30A29" w14:textId="77777777" w:rsidR="003E0D54" w:rsidRPr="00DE672F" w:rsidRDefault="003E0D54" w:rsidP="00C2464A">
            <w:pPr>
              <w:rPr>
                <w:rFonts w:eastAsia="Batang"/>
                <w:szCs w:val="20"/>
              </w:rPr>
            </w:pPr>
            <w:r w:rsidRPr="000D2F72">
              <w:rPr>
                <w:rFonts w:eastAsia="Batang"/>
                <w:szCs w:val="20"/>
              </w:rPr>
              <w:t>1</w:t>
            </w:r>
          </w:p>
        </w:tc>
      </w:tr>
      <w:tr w:rsidR="003E0D54" w:rsidRPr="008345BA" w14:paraId="111FBCA9" w14:textId="77777777" w:rsidTr="00C2464A">
        <w:tc>
          <w:tcPr>
            <w:tcW w:w="2474" w:type="dxa"/>
          </w:tcPr>
          <w:p w14:paraId="0C670EA9" w14:textId="77777777" w:rsidR="003E0D54" w:rsidRPr="00B75512" w:rsidRDefault="003E0D54" w:rsidP="00C2464A">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68AA1A2C" w14:textId="77777777" w:rsidR="003E0D54" w:rsidRPr="00B75512" w:rsidRDefault="003E0D54" w:rsidP="00C2464A">
            <w:pPr>
              <w:rPr>
                <w:rFonts w:eastAsia="Batang"/>
                <w:szCs w:val="20"/>
              </w:rPr>
            </w:pPr>
            <w:r w:rsidRPr="00B75512">
              <w:rPr>
                <w:rFonts w:eastAsia="Batang"/>
                <w:szCs w:val="20"/>
              </w:rPr>
              <w:t>IIType</w:t>
            </w:r>
          </w:p>
        </w:tc>
        <w:tc>
          <w:tcPr>
            <w:tcW w:w="2925" w:type="dxa"/>
          </w:tcPr>
          <w:p w14:paraId="60BAED56" w14:textId="77777777" w:rsidR="003E0D54" w:rsidRPr="00FD7E4D" w:rsidRDefault="003E0D54" w:rsidP="00C2464A">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7E2FF6E5" w14:textId="77777777" w:rsidR="003E0D54" w:rsidRPr="00B75512" w:rsidRDefault="003E0D54" w:rsidP="00C2464A">
            <w:pPr>
              <w:rPr>
                <w:rFonts w:eastAsia="Batang"/>
                <w:szCs w:val="20"/>
              </w:rPr>
            </w:pPr>
            <w:r w:rsidRPr="00B75512">
              <w:rPr>
                <w:rFonts w:eastAsia="Batang"/>
                <w:szCs w:val="20"/>
              </w:rPr>
              <w:t>1</w:t>
            </w:r>
          </w:p>
        </w:tc>
      </w:tr>
      <w:tr w:rsidR="003E0D54" w:rsidRPr="00715592" w14:paraId="4B3F1FF3" w14:textId="77777777" w:rsidTr="00C2464A">
        <w:tc>
          <w:tcPr>
            <w:tcW w:w="2474" w:type="dxa"/>
            <w:tcBorders>
              <w:top w:val="single" w:sz="4" w:space="0" w:color="auto"/>
              <w:left w:val="single" w:sz="4" w:space="0" w:color="auto"/>
              <w:bottom w:val="single" w:sz="4" w:space="0" w:color="auto"/>
              <w:right w:val="single" w:sz="4" w:space="0" w:color="auto"/>
            </w:tcBorders>
          </w:tcPr>
          <w:p w14:paraId="0995507A" w14:textId="77777777" w:rsidR="003E0D54" w:rsidRPr="00715592" w:rsidRDefault="003E0D54" w:rsidP="00C2464A">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3D0AD3" w14:textId="77777777" w:rsidR="003E0D54" w:rsidRPr="00715592" w:rsidRDefault="003E0D54" w:rsidP="00C2464A">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D50477" w14:textId="77777777" w:rsidR="003E0D54" w:rsidRPr="00715592" w:rsidRDefault="003E0D54" w:rsidP="00C2464A">
            <w:pPr>
              <w:rPr>
                <w:rFonts w:cs="Arial"/>
                <w:i/>
                <w:szCs w:val="20"/>
              </w:rPr>
            </w:pPr>
            <w:r w:rsidRPr="00715592">
              <w:rPr>
                <w:rFonts w:cs="Arial"/>
                <w:i/>
                <w:szCs w:val="20"/>
              </w:rPr>
              <w:t>Root blir då</w:t>
            </w:r>
          </w:p>
          <w:p w14:paraId="07190B79" w14:textId="44941737" w:rsidR="003E0D54" w:rsidRPr="00715592" w:rsidRDefault="00DE5CA4" w:rsidP="00C2464A">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6D9C3F3" w14:textId="77777777" w:rsidR="003E0D54" w:rsidRPr="00715592" w:rsidRDefault="003E0D54" w:rsidP="00C2464A">
            <w:pPr>
              <w:rPr>
                <w:rFonts w:eastAsia="Batang"/>
                <w:i/>
                <w:szCs w:val="20"/>
              </w:rPr>
            </w:pPr>
            <w:r w:rsidRPr="00715592">
              <w:rPr>
                <w:rFonts w:eastAsia="Batang"/>
                <w:i/>
                <w:szCs w:val="20"/>
              </w:rPr>
              <w:t>1</w:t>
            </w:r>
          </w:p>
        </w:tc>
      </w:tr>
      <w:tr w:rsidR="003E0D54" w:rsidRPr="00715592" w14:paraId="25898790" w14:textId="77777777" w:rsidTr="00C2464A">
        <w:tc>
          <w:tcPr>
            <w:tcW w:w="2474" w:type="dxa"/>
            <w:tcBorders>
              <w:top w:val="single" w:sz="4" w:space="0" w:color="auto"/>
              <w:left w:val="single" w:sz="4" w:space="0" w:color="auto"/>
              <w:bottom w:val="single" w:sz="4" w:space="0" w:color="auto"/>
              <w:right w:val="single" w:sz="4" w:space="0" w:color="auto"/>
            </w:tcBorders>
          </w:tcPr>
          <w:p w14:paraId="4FB98731" w14:textId="77777777" w:rsidR="003E0D54" w:rsidRPr="00715592" w:rsidRDefault="003E0D54" w:rsidP="00C2464A">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w:t>
            </w:r>
            <w:r w:rsidRPr="00715592">
              <w:rPr>
                <w:i/>
                <w:szCs w:val="20"/>
                <w:lang w:eastAsia="sv-SE"/>
              </w:rPr>
              <w:lastRenderedPageBreak/>
              <w:t>.extension</w:t>
            </w:r>
          </w:p>
        </w:tc>
        <w:tc>
          <w:tcPr>
            <w:tcW w:w="2506" w:type="dxa"/>
            <w:tcBorders>
              <w:top w:val="single" w:sz="4" w:space="0" w:color="auto"/>
              <w:left w:val="single" w:sz="4" w:space="0" w:color="auto"/>
              <w:bottom w:val="single" w:sz="4" w:space="0" w:color="auto"/>
              <w:right w:val="single" w:sz="4" w:space="0" w:color="auto"/>
            </w:tcBorders>
          </w:tcPr>
          <w:p w14:paraId="1B843B72" w14:textId="77777777" w:rsidR="003E0D54" w:rsidRPr="00715592" w:rsidRDefault="003E0D54" w:rsidP="00C2464A">
            <w:pPr>
              <w:rPr>
                <w:rFonts w:eastAsia="Batang"/>
                <w:i/>
                <w:szCs w:val="20"/>
              </w:rPr>
            </w:pPr>
            <w:r w:rsidRPr="00715592">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AE93352" w14:textId="7882AAFF" w:rsidR="003E0D54" w:rsidRPr="00715592" w:rsidRDefault="003E0D54" w:rsidP="006701F1">
            <w:pPr>
              <w:rPr>
                <w:rFonts w:cs="Arial"/>
                <w:i/>
                <w:szCs w:val="20"/>
              </w:rPr>
            </w:pPr>
            <w:r w:rsidRPr="00715592">
              <w:rPr>
                <w:rFonts w:cs="Arial"/>
                <w:i/>
                <w:szCs w:val="20"/>
              </w:rPr>
              <w:t xml:space="preserve">Extension sätts till HSA-id för </w:t>
            </w:r>
            <w:r w:rsidR="006701F1">
              <w:rPr>
                <w:rFonts w:cs="Arial"/>
                <w:i/>
                <w:szCs w:val="20"/>
              </w:rPr>
              <w:lastRenderedPageBreak/>
              <w:t>vårdgivaren</w:t>
            </w:r>
          </w:p>
        </w:tc>
        <w:tc>
          <w:tcPr>
            <w:tcW w:w="1617" w:type="dxa"/>
            <w:tcBorders>
              <w:top w:val="single" w:sz="4" w:space="0" w:color="auto"/>
              <w:left w:val="single" w:sz="4" w:space="0" w:color="auto"/>
              <w:bottom w:val="single" w:sz="4" w:space="0" w:color="auto"/>
              <w:right w:val="single" w:sz="4" w:space="0" w:color="auto"/>
            </w:tcBorders>
          </w:tcPr>
          <w:p w14:paraId="1F629F64" w14:textId="77777777" w:rsidR="003E0D54" w:rsidRPr="00715592" w:rsidRDefault="003E0D54" w:rsidP="00C2464A">
            <w:pPr>
              <w:rPr>
                <w:rFonts w:eastAsia="Batang"/>
                <w:i/>
                <w:szCs w:val="20"/>
              </w:rPr>
            </w:pPr>
            <w:r w:rsidRPr="00715592">
              <w:rPr>
                <w:rFonts w:eastAsia="Batang"/>
                <w:i/>
                <w:szCs w:val="20"/>
              </w:rPr>
              <w:lastRenderedPageBreak/>
              <w:t>1</w:t>
            </w:r>
          </w:p>
        </w:tc>
      </w:tr>
      <w:tr w:rsidR="003E0D54" w:rsidRPr="008345BA" w14:paraId="3A94EACD" w14:textId="77777777" w:rsidTr="00C2464A">
        <w:tc>
          <w:tcPr>
            <w:tcW w:w="2474" w:type="dxa"/>
          </w:tcPr>
          <w:p w14:paraId="282256B0" w14:textId="77777777" w:rsidR="003E0D54" w:rsidRPr="00B75512" w:rsidRDefault="003E0D54" w:rsidP="00C2464A">
            <w:pPr>
              <w:rPr>
                <w:rFonts w:eastAsia="Batang"/>
                <w:szCs w:val="20"/>
              </w:rPr>
            </w:pPr>
            <w:r>
              <w:rPr>
                <w:szCs w:val="20"/>
                <w:lang w:eastAsia="sv-SE"/>
              </w:rPr>
              <w:lastRenderedPageBreak/>
              <w:t>../../ ../</w:t>
            </w:r>
            <w:r>
              <w:rPr>
                <w:rFonts w:eastAsia="Batang"/>
                <w:szCs w:val="20"/>
              </w:rPr>
              <w:t>CareGiverType</w:t>
            </w:r>
            <w:r>
              <w:rPr>
                <w:szCs w:val="20"/>
                <w:lang w:eastAsia="sv-SE"/>
              </w:rPr>
              <w:t>.name</w:t>
            </w:r>
          </w:p>
        </w:tc>
        <w:tc>
          <w:tcPr>
            <w:tcW w:w="2506" w:type="dxa"/>
          </w:tcPr>
          <w:p w14:paraId="48645A54" w14:textId="77777777" w:rsidR="003E0D54" w:rsidRPr="00B75512" w:rsidRDefault="003E0D54" w:rsidP="00C2464A">
            <w:pPr>
              <w:rPr>
                <w:rFonts w:eastAsia="Batang"/>
                <w:szCs w:val="20"/>
              </w:rPr>
            </w:pPr>
            <w:r>
              <w:rPr>
                <w:rFonts w:eastAsia="Batang"/>
                <w:szCs w:val="20"/>
              </w:rPr>
              <w:t>String</w:t>
            </w:r>
          </w:p>
        </w:tc>
        <w:tc>
          <w:tcPr>
            <w:tcW w:w="2925" w:type="dxa"/>
          </w:tcPr>
          <w:p w14:paraId="4CEA31CA" w14:textId="77777777" w:rsidR="003E0D54" w:rsidRPr="00A4027B" w:rsidRDefault="003E0D54" w:rsidP="00C2464A">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4F84F417" w14:textId="77777777" w:rsidR="003E0D54" w:rsidRPr="00B75512" w:rsidRDefault="003E0D54" w:rsidP="00C2464A">
            <w:pPr>
              <w:rPr>
                <w:rFonts w:eastAsia="Batang"/>
                <w:szCs w:val="20"/>
              </w:rPr>
            </w:pPr>
            <w:r>
              <w:rPr>
                <w:rFonts w:eastAsia="Batang"/>
                <w:szCs w:val="20"/>
              </w:rPr>
              <w:t>0..</w:t>
            </w:r>
            <w:r w:rsidRPr="00B75512">
              <w:rPr>
                <w:rFonts w:eastAsia="Batang"/>
                <w:szCs w:val="20"/>
              </w:rPr>
              <w:t>1</w:t>
            </w:r>
          </w:p>
        </w:tc>
      </w:tr>
    </w:tbl>
    <w:p w14:paraId="7E008925" w14:textId="77777777" w:rsidR="003E0D54" w:rsidRPr="00ED19D0" w:rsidRDefault="003E0D54" w:rsidP="003E0D54">
      <w:pPr>
        <w:pStyle w:val="Brdtext"/>
      </w:pPr>
    </w:p>
    <w:p w14:paraId="759A4600" w14:textId="77777777" w:rsidR="003E0D54" w:rsidRDefault="003E0D54" w:rsidP="003E0D54">
      <w:pPr>
        <w:pStyle w:val="Rubrik3"/>
      </w:pPr>
      <w:bookmarkStart w:id="121" w:name="_Toc372034743"/>
      <w:bookmarkStart w:id="122" w:name="_Toc374962148"/>
      <w:r>
        <w:t>Övriga regler</w:t>
      </w:r>
      <w:bookmarkEnd w:id="121"/>
      <w:bookmarkEnd w:id="122"/>
    </w:p>
    <w:p w14:paraId="3A7C6E0E" w14:textId="77777777" w:rsidR="003E0D54" w:rsidRDefault="003E0D54" w:rsidP="003E0D54">
      <w:r>
        <w:t xml:space="preserve">Till denna informationsmängd finns regler som ej uttrycks i schemafilerna och tabellen ovan. Dessa återfinns nedan. </w:t>
      </w:r>
    </w:p>
    <w:p w14:paraId="7CCF7B9E" w14:textId="77777777" w:rsidR="00EE0287" w:rsidRDefault="00EE0287" w:rsidP="003E0D54"/>
    <w:p w14:paraId="7F2583CA" w14:textId="77777777" w:rsidR="003E0D54" w:rsidRDefault="003E0D54" w:rsidP="003E0D54">
      <w:pPr>
        <w:rPr>
          <w:sz w:val="22"/>
          <w:u w:val="single"/>
        </w:rPr>
      </w:pPr>
      <w:r>
        <w:rPr>
          <w:sz w:val="22"/>
          <w:u w:val="single"/>
        </w:rPr>
        <w:t>Fält 1 – Sökparametrar i begäran</w:t>
      </w:r>
    </w:p>
    <w:p w14:paraId="3DF99EAF" w14:textId="373AF793" w:rsidR="00EE0287" w:rsidRDefault="003E0D54" w:rsidP="00EE0287">
      <w:r>
        <w:t xml:space="preserve">Den enda sökparametern som explicit behöver anges är </w:t>
      </w:r>
      <w:r w:rsidR="00EE0287">
        <w:rPr>
          <w:i/>
        </w:rPr>
        <w:t xml:space="preserve">patientId. </w:t>
      </w:r>
      <w:r w:rsidR="00EE0287">
        <w:t xml:space="preserve">Det finns även möjlighet att kombinera </w:t>
      </w:r>
      <w:r w:rsidR="00EE0287">
        <w:rPr>
          <w:i/>
        </w:rPr>
        <w:t>patientId</w:t>
      </w:r>
      <w:r>
        <w:t xml:space="preserve"> </w:t>
      </w:r>
      <w:r w:rsidR="00EE0287">
        <w:t>med ett eller flera andra parametrar:</w:t>
      </w:r>
    </w:p>
    <w:p w14:paraId="3F04DE1C" w14:textId="77777777" w:rsidR="00EE0287" w:rsidRDefault="00EE0287" w:rsidP="00EE0287">
      <w:pPr>
        <w:pStyle w:val="Liststycke"/>
        <w:numPr>
          <w:ilvl w:val="0"/>
          <w:numId w:val="38"/>
        </w:numPr>
      </w:pPr>
      <w:r w:rsidRPr="00CB2E5C">
        <w:rPr>
          <w:i/>
        </w:rPr>
        <w:t>timePeriod</w:t>
      </w:r>
      <w:r>
        <w:rPr>
          <w:i/>
        </w:rPr>
        <w:t xml:space="preserve"> </w:t>
      </w:r>
    </w:p>
    <w:p w14:paraId="6C389173" w14:textId="6E527730" w:rsidR="00EE0287" w:rsidRDefault="00EE0287" w:rsidP="00EE0287">
      <w:pPr>
        <w:pStyle w:val="Liststycke"/>
        <w:numPr>
          <w:ilvl w:val="1"/>
          <w:numId w:val="38"/>
        </w:numPr>
      </w:pPr>
      <w:r>
        <w:t xml:space="preserve">För att begränsa till ett </w:t>
      </w:r>
      <w:r w:rsidRPr="00337EC0">
        <w:rPr>
          <w:b/>
        </w:rPr>
        <w:t>tidsintervall</w:t>
      </w:r>
    </w:p>
    <w:p w14:paraId="3AE59B1E" w14:textId="38EF3B86" w:rsidR="00337EC0" w:rsidRDefault="00337EC0" w:rsidP="00337EC0">
      <w:pPr>
        <w:pStyle w:val="Liststycke"/>
        <w:numPr>
          <w:ilvl w:val="0"/>
          <w:numId w:val="38"/>
        </w:numPr>
      </w:pPr>
      <w:r>
        <w:rPr>
          <w:i/>
        </w:rPr>
        <w:t>measurement</w:t>
      </w:r>
      <w:r w:rsidRPr="00442B89">
        <w:rPr>
          <w:i/>
        </w:rPr>
        <w:t>Type</w:t>
      </w:r>
      <w:r>
        <w:t xml:space="preserve"> </w:t>
      </w:r>
    </w:p>
    <w:p w14:paraId="157CA857" w14:textId="71FE7050" w:rsidR="00337EC0" w:rsidRDefault="00337EC0" w:rsidP="00337EC0">
      <w:pPr>
        <w:pStyle w:val="Liststycke"/>
        <w:numPr>
          <w:ilvl w:val="1"/>
          <w:numId w:val="38"/>
        </w:numPr>
      </w:pPr>
      <w:r>
        <w:t xml:space="preserve">För att begränsa till ett </w:t>
      </w:r>
      <w:r w:rsidRPr="00C0203D">
        <w:rPr>
          <w:b/>
        </w:rPr>
        <w:t>viss</w:t>
      </w:r>
      <w:r>
        <w:rPr>
          <w:b/>
        </w:rPr>
        <w:t>t</w:t>
      </w:r>
      <w:r w:rsidRPr="00C0203D">
        <w:rPr>
          <w:b/>
        </w:rPr>
        <w:t xml:space="preserve"> typ av </w:t>
      </w:r>
      <w:r>
        <w:rPr>
          <w:b/>
        </w:rPr>
        <w:t>mätvärde</w:t>
      </w:r>
    </w:p>
    <w:p w14:paraId="6A52CE4C" w14:textId="54ECF2BA" w:rsidR="00337EC0" w:rsidRDefault="00337EC0" w:rsidP="00337EC0">
      <w:pPr>
        <w:pStyle w:val="Liststycke"/>
        <w:numPr>
          <w:ilvl w:val="0"/>
          <w:numId w:val="38"/>
        </w:numPr>
      </w:pPr>
      <w:r>
        <w:rPr>
          <w:i/>
        </w:rPr>
        <w:t>measurementValue</w:t>
      </w:r>
      <w:r>
        <w:t xml:space="preserve"> </w:t>
      </w:r>
    </w:p>
    <w:p w14:paraId="05C11866" w14:textId="6B143B7B" w:rsidR="00337EC0" w:rsidRPr="00337EC0" w:rsidRDefault="00337EC0" w:rsidP="00337EC0">
      <w:pPr>
        <w:pStyle w:val="Liststycke"/>
        <w:numPr>
          <w:ilvl w:val="1"/>
          <w:numId w:val="38"/>
        </w:numPr>
      </w:pPr>
      <w:r>
        <w:t xml:space="preserve">För att begränsa till ett </w:t>
      </w:r>
      <w:r w:rsidRPr="00C0203D">
        <w:rPr>
          <w:b/>
        </w:rPr>
        <w:t>viss</w:t>
      </w:r>
      <w:r>
        <w:rPr>
          <w:b/>
        </w:rPr>
        <w:t>t</w:t>
      </w:r>
      <w:r w:rsidRPr="00C0203D">
        <w:rPr>
          <w:b/>
        </w:rPr>
        <w:t xml:space="preserve"> </w:t>
      </w:r>
      <w:r>
        <w:rPr>
          <w:b/>
        </w:rPr>
        <w:t>mätvärde</w:t>
      </w:r>
    </w:p>
    <w:p w14:paraId="52DAC452" w14:textId="074E1910" w:rsidR="00337EC0" w:rsidRDefault="00337EC0" w:rsidP="00337EC0">
      <w:pPr>
        <w:pStyle w:val="Liststycke"/>
        <w:numPr>
          <w:ilvl w:val="0"/>
          <w:numId w:val="38"/>
        </w:numPr>
      </w:pPr>
      <w:r>
        <w:t>measurementId</w:t>
      </w:r>
    </w:p>
    <w:p w14:paraId="2DAA554F" w14:textId="31B2B778" w:rsidR="00337EC0" w:rsidRDefault="00337EC0" w:rsidP="00337EC0">
      <w:pPr>
        <w:pStyle w:val="Liststycke"/>
        <w:numPr>
          <w:ilvl w:val="1"/>
          <w:numId w:val="38"/>
        </w:numPr>
      </w:pPr>
      <w:r>
        <w:t xml:space="preserve">För att begränsa till ett </w:t>
      </w:r>
      <w:r w:rsidRPr="00C0203D">
        <w:rPr>
          <w:b/>
        </w:rPr>
        <w:t>specifik</w:t>
      </w:r>
      <w:r>
        <w:rPr>
          <w:b/>
        </w:rPr>
        <w:t>t</w:t>
      </w:r>
      <w:r w:rsidRPr="00C0203D">
        <w:rPr>
          <w:b/>
        </w:rPr>
        <w:t xml:space="preserve"> </w:t>
      </w:r>
      <w:r>
        <w:rPr>
          <w:b/>
        </w:rPr>
        <w:t>mätvärde</w:t>
      </w:r>
    </w:p>
    <w:p w14:paraId="7A97712A" w14:textId="77777777" w:rsidR="00337EC0" w:rsidRDefault="00337EC0" w:rsidP="00337EC0">
      <w:pPr>
        <w:pStyle w:val="Liststycke"/>
        <w:numPr>
          <w:ilvl w:val="0"/>
          <w:numId w:val="38"/>
        </w:numPr>
      </w:pPr>
      <w:r>
        <w:t>careGiverId</w:t>
      </w:r>
    </w:p>
    <w:p w14:paraId="1EDD64AD" w14:textId="77777777" w:rsidR="00337EC0" w:rsidRDefault="00337EC0" w:rsidP="00337EC0">
      <w:pPr>
        <w:pStyle w:val="Liststycke"/>
        <w:numPr>
          <w:ilvl w:val="1"/>
          <w:numId w:val="38"/>
        </w:numPr>
      </w:pPr>
      <w:r>
        <w:t xml:space="preserve">För att begränsa till en </w:t>
      </w:r>
      <w:r w:rsidRPr="00C0203D">
        <w:rPr>
          <w:b/>
        </w:rPr>
        <w:t>specifik vårdgivare</w:t>
      </w:r>
    </w:p>
    <w:p w14:paraId="2E6C039C" w14:textId="77777777" w:rsidR="00337EC0" w:rsidRDefault="00337EC0" w:rsidP="00337EC0">
      <w:pPr>
        <w:pStyle w:val="Liststycke"/>
        <w:numPr>
          <w:ilvl w:val="0"/>
          <w:numId w:val="38"/>
        </w:numPr>
      </w:pPr>
      <w:r>
        <w:t>careUnitId</w:t>
      </w:r>
    </w:p>
    <w:p w14:paraId="00D34B72" w14:textId="77777777" w:rsidR="00337EC0" w:rsidRDefault="00337EC0" w:rsidP="00337EC0">
      <w:pPr>
        <w:pStyle w:val="Liststycke"/>
        <w:numPr>
          <w:ilvl w:val="1"/>
          <w:numId w:val="38"/>
        </w:numPr>
      </w:pPr>
      <w:r>
        <w:t xml:space="preserve">För att begränsa till en </w:t>
      </w:r>
      <w:r w:rsidRPr="00C0203D">
        <w:rPr>
          <w:b/>
        </w:rPr>
        <w:t>specifik vårdenhet</w:t>
      </w:r>
    </w:p>
    <w:p w14:paraId="45020ABD" w14:textId="77777777" w:rsidR="00337EC0" w:rsidRDefault="00337EC0" w:rsidP="00337EC0">
      <w:pPr>
        <w:pStyle w:val="Liststycke"/>
        <w:numPr>
          <w:ilvl w:val="0"/>
          <w:numId w:val="38"/>
        </w:numPr>
      </w:pPr>
      <w:r>
        <w:t>sourceSystemId</w:t>
      </w:r>
    </w:p>
    <w:p w14:paraId="7A62C295" w14:textId="77777777" w:rsidR="00337EC0" w:rsidRDefault="00337EC0" w:rsidP="00337EC0">
      <w:pPr>
        <w:pStyle w:val="Liststycke"/>
        <w:numPr>
          <w:ilvl w:val="1"/>
          <w:numId w:val="38"/>
        </w:numPr>
      </w:pPr>
      <w:r>
        <w:t xml:space="preserve">För att begränsa till ett </w:t>
      </w:r>
      <w:r w:rsidRPr="00C0203D">
        <w:rPr>
          <w:b/>
        </w:rPr>
        <w:t>specifikt system</w:t>
      </w:r>
    </w:p>
    <w:p w14:paraId="6CB3703C" w14:textId="77777777" w:rsidR="00337EC0" w:rsidRDefault="00337EC0" w:rsidP="00337EC0">
      <w:pPr>
        <w:pStyle w:val="Liststycke"/>
        <w:ind w:firstLine="0"/>
      </w:pPr>
    </w:p>
    <w:p w14:paraId="5A3C7DF6" w14:textId="77777777" w:rsidR="00EE0287" w:rsidRDefault="00EE0287" w:rsidP="00EE0287"/>
    <w:p w14:paraId="763C5B50" w14:textId="77777777" w:rsidR="003E0D54" w:rsidRDefault="003E0D54" w:rsidP="003E0D54">
      <w:pPr>
        <w:rPr>
          <w:color w:val="4F81BD" w:themeColor="accent1"/>
        </w:rPr>
      </w:pPr>
      <w:r>
        <w:t>En begäran utan något av parametrarna ska resultera i ett felmeddelande med förklarande åtgärd, t.ex. ”Använd minst en av parametrarna”.</w:t>
      </w:r>
    </w:p>
    <w:p w14:paraId="0487FEB5" w14:textId="77777777" w:rsidR="003E0D54" w:rsidRDefault="003E0D54" w:rsidP="003E0D54">
      <w:pPr>
        <w:rPr>
          <w:sz w:val="22"/>
          <w:u w:val="single"/>
        </w:rPr>
      </w:pPr>
    </w:p>
    <w:p w14:paraId="704315EE" w14:textId="77777777" w:rsidR="003E0D54" w:rsidRPr="00C67971" w:rsidRDefault="003E0D54" w:rsidP="003E0D54">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58AD43CB" w14:textId="77777777" w:rsidR="003E0D54" w:rsidRDefault="003E0D54" w:rsidP="003E0D54">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r w:rsidRPr="00C34B7F">
        <w:rPr>
          <w:i/>
        </w:rPr>
        <w:t>CareUnit</w:t>
      </w:r>
      <w:r>
        <w:t xml:space="preserve"> klassen ska användas och anges med minst</w:t>
      </w:r>
      <w:r w:rsidRPr="0042071F">
        <w:rPr>
          <w:szCs w:val="20"/>
          <w:lang w:eastAsia="sv-SE"/>
        </w:rPr>
        <w:t xml:space="preserve"> </w:t>
      </w:r>
      <w:r w:rsidRPr="00D95209">
        <w:rPr>
          <w:i/>
          <w:szCs w:val="20"/>
          <w:lang w:eastAsia="sv-SE"/>
        </w:rPr>
        <w:t>CareUnitType.id</w:t>
      </w:r>
      <w:r>
        <w:t>.</w:t>
      </w:r>
    </w:p>
    <w:p w14:paraId="0A0EB82A" w14:textId="77777777" w:rsidR="003E0D54" w:rsidRDefault="003E0D54" w:rsidP="003E0D54"/>
    <w:p w14:paraId="71BBC892" w14:textId="77777777" w:rsidR="003E0D54" w:rsidRPr="00C67971" w:rsidRDefault="003E0D54" w:rsidP="003E0D54">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4C0A7469" w14:textId="77777777" w:rsidR="003E0D54" w:rsidRDefault="003E0D54" w:rsidP="003E0D54">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4820C539" w14:textId="77777777" w:rsidR="003E0D54" w:rsidRDefault="003E0D54" w:rsidP="003E0D54"/>
    <w:p w14:paraId="2C3AF6D2" w14:textId="77777777" w:rsidR="003E0D54" w:rsidRPr="00C67971" w:rsidRDefault="003E0D54" w:rsidP="003E0D54">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6D1BAB55" w14:textId="77777777" w:rsidR="003E0D54" w:rsidRDefault="003E0D54" w:rsidP="003E0D54">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w:t>
      </w:r>
      <w:r>
        <w:lastRenderedPageBreak/>
        <w:t>vid samma plats som CareUnit tillhörigheten för den vårdpersonal som utfört insamlingen av mätvärdet.</w:t>
      </w:r>
    </w:p>
    <w:p w14:paraId="5988BBF0" w14:textId="77777777" w:rsidR="003E0D54" w:rsidRDefault="003E0D54" w:rsidP="003E0D54"/>
    <w:p w14:paraId="6D9EBAEE" w14:textId="77777777" w:rsidR="003E0D54" w:rsidRDefault="003E0D54" w:rsidP="003E0D54">
      <w:pPr>
        <w:pStyle w:val="Rubrik4"/>
      </w:pPr>
      <w:r w:rsidRPr="0048081F">
        <w:t>Icke funktionella krav</w:t>
      </w:r>
    </w:p>
    <w:p w14:paraId="191599E7" w14:textId="77777777" w:rsidR="0048081F" w:rsidRPr="00E146AE" w:rsidRDefault="0048081F" w:rsidP="0048081F">
      <w:r w:rsidRPr="00E146AE">
        <w:t>Inga övriga icke funktionella krav.</w:t>
      </w:r>
    </w:p>
    <w:p w14:paraId="66B717B6" w14:textId="77777777" w:rsidR="0048081F" w:rsidRPr="0048081F" w:rsidRDefault="0048081F" w:rsidP="0048081F"/>
    <w:p w14:paraId="38C35CF5" w14:textId="77777777" w:rsidR="003E0D54" w:rsidRPr="0048081F" w:rsidRDefault="003E0D54" w:rsidP="003E0D54">
      <w:pPr>
        <w:pStyle w:val="Rubrik5"/>
      </w:pPr>
      <w:r w:rsidRPr="0048081F">
        <w:t>SLA-krav</w:t>
      </w:r>
    </w:p>
    <w:p w14:paraId="0CBA4C68" w14:textId="77777777" w:rsidR="0048081F" w:rsidRPr="00E146AE" w:rsidRDefault="0048081F" w:rsidP="0048081F">
      <w:pPr>
        <w:rPr>
          <w:color w:val="4F81BD" w:themeColor="accent1"/>
        </w:rPr>
      </w:pPr>
      <w:r w:rsidRPr="00E146AE">
        <w:t>Inga avvikande SLA-krav</w:t>
      </w:r>
    </w:p>
    <w:p w14:paraId="73D02424" w14:textId="77777777" w:rsidR="003E0D54" w:rsidRPr="00445AF5" w:rsidRDefault="003E0D54" w:rsidP="003E0D54">
      <w:pPr>
        <w:rPr>
          <w:highlight w:val="lightGray"/>
        </w:rPr>
      </w:pPr>
    </w:p>
    <w:p w14:paraId="323929CA" w14:textId="77777777" w:rsidR="003E0D54" w:rsidRDefault="003E0D54" w:rsidP="003E0D54">
      <w:pPr>
        <w:spacing w:line="240" w:lineRule="auto"/>
        <w:rPr>
          <w:highlight w:val="lightGray"/>
        </w:rPr>
      </w:pPr>
      <w:r>
        <w:rPr>
          <w:highlight w:val="lightGray"/>
        </w:rPr>
        <w:br w:type="page"/>
      </w:r>
    </w:p>
    <w:p w14:paraId="560509C4" w14:textId="77777777" w:rsidR="003E0D54" w:rsidRPr="00122981" w:rsidRDefault="003E0D54" w:rsidP="003E0D54">
      <w:pPr>
        <w:pStyle w:val="Rubrik2"/>
      </w:pPr>
      <w:bookmarkStart w:id="123" w:name="_Toc371516500"/>
      <w:bookmarkStart w:id="124" w:name="_Toc372034745"/>
      <w:bookmarkStart w:id="125" w:name="_Toc374962149"/>
      <w:r w:rsidRPr="00122981">
        <w:lastRenderedPageBreak/>
        <w:t>Process</w:t>
      </w:r>
      <w:r>
        <w:t>Measurement</w:t>
      </w:r>
      <w:bookmarkEnd w:id="123"/>
      <w:bookmarkEnd w:id="124"/>
      <w:bookmarkEnd w:id="125"/>
    </w:p>
    <w:p w14:paraId="1A5486D0" w14:textId="67C81F8F" w:rsidR="003E0D54" w:rsidRPr="00122981" w:rsidRDefault="006432B5" w:rsidP="003E0D54">
      <w:r>
        <w:t xml:space="preserve">Detta tjänstekontrakt skriver mätvärdesdata. </w:t>
      </w:r>
      <w:r w:rsidR="003E0D54" w:rsidRPr="00122981">
        <w:t xml:space="preserve">Tjänsten registrerar ett eller flera nya </w:t>
      </w:r>
      <w:r w:rsidR="003E0D54">
        <w:t>mätvärden</w:t>
      </w:r>
      <w:r w:rsidR="003E0D54" w:rsidRPr="00122981">
        <w:t xml:space="preserve"> med information om patient, organisatorisk enhet och </w:t>
      </w:r>
      <w:r w:rsidR="003E0D54">
        <w:t xml:space="preserve">värden. Ett mätvärde </w:t>
      </w:r>
      <w:r w:rsidR="003E0D54" w:rsidRPr="00122981">
        <w:t xml:space="preserve">kan uppdateras genom att ett nytt meddelande med samma </w:t>
      </w:r>
      <w:r w:rsidR="003E0D54">
        <w:t>activityId</w:t>
      </w:r>
      <w:r w:rsidR="003E0D54" w:rsidRPr="00122981">
        <w:t xml:space="preserve"> skickas in. Tjänsten svarar antingen att det har gått b</w:t>
      </w:r>
      <w:r w:rsidR="003E0D54">
        <w:t xml:space="preserve">ra eller med ett felmeddelande. </w:t>
      </w:r>
      <w:r w:rsidR="003E0D54" w:rsidRPr="00122981">
        <w:t xml:space="preserve">Tjänsten kan användas för att registrera </w:t>
      </w:r>
      <w:r w:rsidR="003E0D54">
        <w:t>mätvärden</w:t>
      </w:r>
      <w:r w:rsidR="003E0D54" w:rsidRPr="00122981">
        <w:t xml:space="preserve"> m.fl.</w:t>
      </w:r>
    </w:p>
    <w:p w14:paraId="37C48E8A" w14:textId="77777777" w:rsidR="003E0D54" w:rsidRPr="00122981" w:rsidRDefault="003E0D54" w:rsidP="003E0D54"/>
    <w:p w14:paraId="0A9D07B9" w14:textId="77777777" w:rsidR="003E0D54" w:rsidRPr="00122981" w:rsidRDefault="003E0D54" w:rsidP="003E0D54">
      <w:pPr>
        <w:pStyle w:val="Rubrik3"/>
      </w:pPr>
      <w:bookmarkStart w:id="126" w:name="_Toc371516501"/>
      <w:bookmarkStart w:id="127" w:name="_Toc372034746"/>
      <w:bookmarkStart w:id="128" w:name="_Toc374962150"/>
      <w:r w:rsidRPr="00122981">
        <w:t>Version</w:t>
      </w:r>
      <w:bookmarkEnd w:id="126"/>
      <w:bookmarkEnd w:id="127"/>
      <w:bookmarkEnd w:id="128"/>
    </w:p>
    <w:p w14:paraId="453DF18A" w14:textId="77777777" w:rsidR="003E0D54" w:rsidRPr="00122981" w:rsidRDefault="003E0D54" w:rsidP="003E0D54">
      <w:r w:rsidRPr="00122981">
        <w:t>1.0</w:t>
      </w:r>
    </w:p>
    <w:p w14:paraId="746810D9" w14:textId="77777777" w:rsidR="003E0D54" w:rsidRPr="00122981" w:rsidRDefault="003E0D54" w:rsidP="003E0D54"/>
    <w:p w14:paraId="575B4D3E" w14:textId="77777777" w:rsidR="003E0D54" w:rsidRPr="00122981" w:rsidRDefault="003E0D54" w:rsidP="003E0D54">
      <w:pPr>
        <w:pStyle w:val="Rubrik3"/>
      </w:pPr>
      <w:bookmarkStart w:id="129" w:name="_Toc371516502"/>
      <w:bookmarkStart w:id="130" w:name="_Toc372034747"/>
      <w:bookmarkStart w:id="131" w:name="_Toc374962151"/>
      <w:r w:rsidRPr="00122981">
        <w:t>Fältregler</w:t>
      </w:r>
      <w:bookmarkEnd w:id="129"/>
      <w:bookmarkEnd w:id="130"/>
      <w:bookmarkEnd w:id="131"/>
    </w:p>
    <w:p w14:paraId="11A90995" w14:textId="3C5ACE15" w:rsidR="00F31B70" w:rsidRDefault="003E0D54" w:rsidP="003E0D54">
      <w:r w:rsidRPr="00122981">
        <w:t xml:space="preserve">Nedanstående tabell beskriver varje element i begäran och svar. Har namnet en * finns ytterligare regler för detta element och beskrivs mer i detalj i stycket Regler. </w:t>
      </w:r>
    </w:p>
    <w:p w14:paraId="1DBBC9F2" w14:textId="77777777" w:rsidR="00F31B70" w:rsidRDefault="00F31B70" w:rsidP="003E0D5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F31B70" w:rsidRPr="008345BA" w14:paraId="55B57239" w14:textId="77777777" w:rsidTr="000871FF">
        <w:tc>
          <w:tcPr>
            <w:tcW w:w="2474" w:type="dxa"/>
            <w:shd w:val="clear" w:color="auto" w:fill="D9D9D9" w:themeFill="background1" w:themeFillShade="D9"/>
          </w:tcPr>
          <w:p w14:paraId="0B80CCD2" w14:textId="77777777" w:rsidR="00F31B70" w:rsidRPr="00AE6A8E" w:rsidRDefault="00F31B70" w:rsidP="000871FF">
            <w:pPr>
              <w:rPr>
                <w:b/>
                <w:lang w:eastAsia="sv-SE"/>
              </w:rPr>
            </w:pPr>
            <w:r>
              <w:rPr>
                <w:b/>
                <w:lang w:eastAsia="sv-SE"/>
              </w:rPr>
              <w:t>Namn</w:t>
            </w:r>
          </w:p>
        </w:tc>
        <w:tc>
          <w:tcPr>
            <w:tcW w:w="2506" w:type="dxa"/>
            <w:shd w:val="clear" w:color="auto" w:fill="D9D9D9" w:themeFill="background1" w:themeFillShade="D9"/>
          </w:tcPr>
          <w:p w14:paraId="673E47B0" w14:textId="77777777" w:rsidR="00F31B70" w:rsidRPr="00AE6A8E" w:rsidRDefault="00F31B70" w:rsidP="000871FF">
            <w:pPr>
              <w:rPr>
                <w:b/>
              </w:rPr>
            </w:pPr>
            <w:r w:rsidRPr="00AE6A8E">
              <w:rPr>
                <w:b/>
              </w:rPr>
              <w:t>Typ</w:t>
            </w:r>
          </w:p>
        </w:tc>
        <w:tc>
          <w:tcPr>
            <w:tcW w:w="2925" w:type="dxa"/>
            <w:shd w:val="clear" w:color="auto" w:fill="D9D9D9" w:themeFill="background1" w:themeFillShade="D9"/>
          </w:tcPr>
          <w:p w14:paraId="5B511C01" w14:textId="77777777" w:rsidR="00F31B70" w:rsidRPr="00AE6A8E" w:rsidRDefault="00F31B70" w:rsidP="000871FF">
            <w:pPr>
              <w:rPr>
                <w:b/>
              </w:rPr>
            </w:pPr>
            <w:r w:rsidRPr="00AE6A8E">
              <w:rPr>
                <w:b/>
              </w:rPr>
              <w:t>Beskrivning</w:t>
            </w:r>
          </w:p>
        </w:tc>
        <w:tc>
          <w:tcPr>
            <w:tcW w:w="1617" w:type="dxa"/>
            <w:shd w:val="clear" w:color="auto" w:fill="D9D9D9" w:themeFill="background1" w:themeFillShade="D9"/>
          </w:tcPr>
          <w:p w14:paraId="51AC2FDF" w14:textId="77777777" w:rsidR="00F31B70" w:rsidRPr="00AE6A8E" w:rsidRDefault="00F31B70" w:rsidP="000871FF">
            <w:pPr>
              <w:rPr>
                <w:b/>
              </w:rPr>
            </w:pPr>
            <w:r w:rsidRPr="00AE6A8E">
              <w:rPr>
                <w:b/>
              </w:rPr>
              <w:t>Kardinalitet</w:t>
            </w:r>
          </w:p>
        </w:tc>
      </w:tr>
      <w:tr w:rsidR="00F31B70" w:rsidRPr="00C7011C" w14:paraId="75BD18F9" w14:textId="77777777" w:rsidTr="000871FF">
        <w:tc>
          <w:tcPr>
            <w:tcW w:w="2474" w:type="dxa"/>
          </w:tcPr>
          <w:p w14:paraId="346DCE1A" w14:textId="4D5E621F" w:rsidR="00F31B70" w:rsidRPr="00C7011C" w:rsidRDefault="00F31B70" w:rsidP="000871FF">
            <w:pPr>
              <w:spacing w:before="40" w:after="40"/>
              <w:rPr>
                <w:rFonts w:eastAsia="Batang"/>
                <w:b/>
                <w:szCs w:val="20"/>
              </w:rPr>
            </w:pPr>
            <w:r>
              <w:rPr>
                <w:rFonts w:eastAsia="Batang"/>
                <w:b/>
                <w:szCs w:val="20"/>
              </w:rPr>
              <w:t>Begäran</w:t>
            </w:r>
          </w:p>
        </w:tc>
        <w:tc>
          <w:tcPr>
            <w:tcW w:w="2506" w:type="dxa"/>
          </w:tcPr>
          <w:p w14:paraId="73889954" w14:textId="77777777" w:rsidR="00F31B70" w:rsidRPr="00C7011C" w:rsidRDefault="00F31B70" w:rsidP="000871FF">
            <w:pPr>
              <w:spacing w:before="40" w:after="40"/>
              <w:rPr>
                <w:rFonts w:eastAsia="Batang"/>
                <w:szCs w:val="20"/>
              </w:rPr>
            </w:pPr>
          </w:p>
        </w:tc>
        <w:tc>
          <w:tcPr>
            <w:tcW w:w="2925" w:type="dxa"/>
          </w:tcPr>
          <w:p w14:paraId="5A6F1C35" w14:textId="77777777" w:rsidR="00F31B70" w:rsidRPr="00A4027B" w:rsidRDefault="00F31B70" w:rsidP="000871FF">
            <w:pPr>
              <w:spacing w:before="40" w:after="40"/>
              <w:rPr>
                <w:rFonts w:eastAsia="Batang"/>
                <w:szCs w:val="20"/>
              </w:rPr>
            </w:pPr>
          </w:p>
        </w:tc>
        <w:tc>
          <w:tcPr>
            <w:tcW w:w="1617" w:type="dxa"/>
          </w:tcPr>
          <w:p w14:paraId="7399FE49" w14:textId="38E7128C" w:rsidR="00F31B70" w:rsidRPr="00757049" w:rsidRDefault="00F31B70" w:rsidP="000871FF">
            <w:pPr>
              <w:spacing w:before="40" w:after="40"/>
              <w:rPr>
                <w:rFonts w:eastAsia="Batang"/>
                <w:b/>
                <w:szCs w:val="20"/>
              </w:rPr>
            </w:pPr>
          </w:p>
        </w:tc>
      </w:tr>
      <w:tr w:rsidR="00F31B70" w:rsidRPr="008345BA" w14:paraId="34B42166" w14:textId="77777777" w:rsidTr="000871FF">
        <w:tc>
          <w:tcPr>
            <w:tcW w:w="2474" w:type="dxa"/>
            <w:shd w:val="clear" w:color="auto" w:fill="D9D9D9" w:themeFill="background1" w:themeFillShade="D9"/>
          </w:tcPr>
          <w:p w14:paraId="7273FC5E" w14:textId="77777777" w:rsidR="00F31B70" w:rsidRPr="00475CAA" w:rsidRDefault="00F31B70" w:rsidP="000871FF">
            <w:r>
              <w:rPr>
                <w:lang w:eastAsia="sv-SE"/>
              </w:rPr>
              <w:t>measurement</w:t>
            </w:r>
          </w:p>
        </w:tc>
        <w:tc>
          <w:tcPr>
            <w:tcW w:w="2506" w:type="dxa"/>
            <w:shd w:val="clear" w:color="auto" w:fill="D9D9D9" w:themeFill="background1" w:themeFillShade="D9"/>
          </w:tcPr>
          <w:p w14:paraId="66A5A259" w14:textId="77777777" w:rsidR="00F31B70" w:rsidRPr="00475CAA" w:rsidRDefault="00F31B70" w:rsidP="000871FF">
            <w:r>
              <w:t>MeasurementType</w:t>
            </w:r>
          </w:p>
        </w:tc>
        <w:tc>
          <w:tcPr>
            <w:tcW w:w="2925" w:type="dxa"/>
            <w:shd w:val="clear" w:color="auto" w:fill="D9D9D9" w:themeFill="background1" w:themeFillShade="D9"/>
          </w:tcPr>
          <w:p w14:paraId="7B522870" w14:textId="77777777" w:rsidR="00F31B70" w:rsidRPr="008345BA" w:rsidRDefault="00F31B70" w:rsidP="000871FF"/>
        </w:tc>
        <w:tc>
          <w:tcPr>
            <w:tcW w:w="1617" w:type="dxa"/>
            <w:shd w:val="clear" w:color="auto" w:fill="D9D9D9" w:themeFill="background1" w:themeFillShade="D9"/>
          </w:tcPr>
          <w:p w14:paraId="19E65769" w14:textId="77777777" w:rsidR="00F31B70" w:rsidRPr="008345BA" w:rsidRDefault="00F31B70" w:rsidP="000871FF">
            <w:r>
              <w:t>1</w:t>
            </w:r>
          </w:p>
        </w:tc>
      </w:tr>
      <w:tr w:rsidR="00F31B70" w:rsidRPr="00B75512" w14:paraId="5E9E6BA7" w14:textId="77777777" w:rsidTr="000871FF">
        <w:tc>
          <w:tcPr>
            <w:tcW w:w="2474" w:type="dxa"/>
          </w:tcPr>
          <w:p w14:paraId="7D72201D" w14:textId="77777777" w:rsidR="00F31B70" w:rsidRPr="001A7570" w:rsidRDefault="00F31B70" w:rsidP="000871FF">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1E47057A" w14:textId="77777777" w:rsidR="00F31B70" w:rsidRPr="001A7570" w:rsidRDefault="00F31B70" w:rsidP="000871FF">
            <w:pPr>
              <w:rPr>
                <w:rFonts w:eastAsia="Batang"/>
                <w:szCs w:val="20"/>
              </w:rPr>
            </w:pPr>
            <w:r w:rsidRPr="001A7570">
              <w:rPr>
                <w:rFonts w:eastAsia="Batang"/>
                <w:szCs w:val="20"/>
              </w:rPr>
              <w:t>IIType</w:t>
            </w:r>
          </w:p>
        </w:tc>
        <w:tc>
          <w:tcPr>
            <w:tcW w:w="2925" w:type="dxa"/>
          </w:tcPr>
          <w:p w14:paraId="25A9E66C" w14:textId="77777777" w:rsidR="00F31B70" w:rsidRPr="00DE5CA4" w:rsidRDefault="00F31B70" w:rsidP="000871FF">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01F9938E" w14:textId="77777777" w:rsidR="00F31B70" w:rsidRPr="00B75512" w:rsidRDefault="00F31B70" w:rsidP="000871FF">
            <w:pPr>
              <w:rPr>
                <w:rFonts w:eastAsia="Batang"/>
                <w:szCs w:val="20"/>
              </w:rPr>
            </w:pPr>
            <w:r>
              <w:rPr>
                <w:rFonts w:eastAsia="Batang"/>
                <w:szCs w:val="20"/>
              </w:rPr>
              <w:t>1</w:t>
            </w:r>
          </w:p>
        </w:tc>
      </w:tr>
      <w:tr w:rsidR="00F31B70" w:rsidRPr="00C038EC" w14:paraId="4889F5EF" w14:textId="77777777" w:rsidTr="000871FF">
        <w:tc>
          <w:tcPr>
            <w:tcW w:w="2474" w:type="dxa"/>
            <w:tcBorders>
              <w:top w:val="single" w:sz="4" w:space="0" w:color="auto"/>
              <w:left w:val="single" w:sz="4" w:space="0" w:color="auto"/>
              <w:bottom w:val="single" w:sz="4" w:space="0" w:color="auto"/>
              <w:right w:val="single" w:sz="4" w:space="0" w:color="auto"/>
            </w:tcBorders>
          </w:tcPr>
          <w:p w14:paraId="7E94C0EE"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BBA6472"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8AC382A" w14:textId="77777777" w:rsidR="00F31B70" w:rsidRPr="00C038EC" w:rsidRDefault="00F31B70" w:rsidP="000871FF">
            <w:pPr>
              <w:rPr>
                <w:rFonts w:cs="Arial"/>
                <w:i/>
                <w:szCs w:val="20"/>
              </w:rPr>
            </w:pPr>
            <w:r w:rsidRPr="00C038EC">
              <w:rPr>
                <w:rFonts w:cs="Arial"/>
                <w:i/>
                <w:szCs w:val="20"/>
              </w:rPr>
              <w:t>Root blir då</w:t>
            </w:r>
          </w:p>
          <w:p w14:paraId="71F3796C" w14:textId="77777777" w:rsidR="00F31B70" w:rsidRPr="00C038EC" w:rsidRDefault="00F31B70" w:rsidP="000871FF">
            <w:pPr>
              <w:rPr>
                <w:rFonts w:cs="Arial"/>
                <w:i/>
                <w:szCs w:val="20"/>
              </w:rPr>
            </w:pPr>
            <w:r w:rsidRPr="00C038EC">
              <w:rPr>
                <w:rFonts w:cs="Arial"/>
                <w:i/>
                <w:szCs w:val="20"/>
              </w:rPr>
              <w:t>nationell OID fö</w:t>
            </w:r>
            <w:r>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24862018" w14:textId="77777777" w:rsidR="00F31B70" w:rsidRPr="00C038EC" w:rsidRDefault="00F31B70" w:rsidP="000871FF">
            <w:pPr>
              <w:rPr>
                <w:rFonts w:eastAsia="Batang"/>
                <w:i/>
                <w:szCs w:val="20"/>
              </w:rPr>
            </w:pPr>
            <w:r w:rsidRPr="00C038EC">
              <w:rPr>
                <w:rFonts w:eastAsia="Batang"/>
                <w:i/>
                <w:szCs w:val="20"/>
              </w:rPr>
              <w:t>1</w:t>
            </w:r>
          </w:p>
        </w:tc>
      </w:tr>
      <w:tr w:rsidR="00F31B70" w:rsidRPr="00C038EC" w14:paraId="3CB0BB06" w14:textId="77777777" w:rsidTr="000871FF">
        <w:tc>
          <w:tcPr>
            <w:tcW w:w="2474" w:type="dxa"/>
            <w:tcBorders>
              <w:top w:val="single" w:sz="4" w:space="0" w:color="auto"/>
              <w:left w:val="single" w:sz="4" w:space="0" w:color="auto"/>
              <w:bottom w:val="single" w:sz="4" w:space="0" w:color="auto"/>
              <w:right w:val="single" w:sz="4" w:space="0" w:color="auto"/>
            </w:tcBorders>
          </w:tcPr>
          <w:p w14:paraId="6FACBB05"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508FAFEB"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5CA303" w14:textId="77777777" w:rsidR="00F31B70" w:rsidRPr="00C038EC" w:rsidRDefault="00F31B70" w:rsidP="000871FF">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03E67F5D" w14:textId="77777777" w:rsidR="00F31B70" w:rsidRPr="00C038EC" w:rsidRDefault="00F31B70" w:rsidP="000871FF">
            <w:pPr>
              <w:rPr>
                <w:rFonts w:eastAsia="Batang"/>
                <w:i/>
                <w:szCs w:val="20"/>
              </w:rPr>
            </w:pPr>
            <w:r w:rsidRPr="00C038EC">
              <w:rPr>
                <w:rFonts w:eastAsia="Batang"/>
                <w:i/>
                <w:szCs w:val="20"/>
              </w:rPr>
              <w:t>1</w:t>
            </w:r>
          </w:p>
        </w:tc>
      </w:tr>
      <w:tr w:rsidR="00F31B70" w:rsidRPr="00B75512" w14:paraId="373B8111" w14:textId="77777777" w:rsidTr="000871FF">
        <w:tc>
          <w:tcPr>
            <w:tcW w:w="2474" w:type="dxa"/>
          </w:tcPr>
          <w:p w14:paraId="63039D69" w14:textId="77777777" w:rsidR="00F31B70" w:rsidRPr="001A7570" w:rsidRDefault="00F31B70" w:rsidP="000871FF">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1CBAA2E2" w14:textId="77777777" w:rsidR="00F31B70" w:rsidRPr="001A7570" w:rsidRDefault="00F31B70" w:rsidP="000871FF">
            <w:pPr>
              <w:rPr>
                <w:rFonts w:eastAsia="Batang"/>
                <w:szCs w:val="20"/>
              </w:rPr>
            </w:pPr>
            <w:r w:rsidRPr="001A7570">
              <w:rPr>
                <w:rFonts w:eastAsia="Batang"/>
                <w:szCs w:val="20"/>
              </w:rPr>
              <w:t>CVType</w:t>
            </w:r>
          </w:p>
        </w:tc>
        <w:tc>
          <w:tcPr>
            <w:tcW w:w="2925" w:type="dxa"/>
          </w:tcPr>
          <w:p w14:paraId="3F07747F" w14:textId="77777777" w:rsidR="00F31B70" w:rsidRPr="00651B4B" w:rsidRDefault="00F31B70" w:rsidP="000871FF">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C0CEF0D" w14:textId="77777777" w:rsidR="00F31B70" w:rsidRPr="00B75512" w:rsidRDefault="00F31B70" w:rsidP="000871FF">
            <w:pPr>
              <w:rPr>
                <w:rFonts w:eastAsia="Batang"/>
                <w:szCs w:val="20"/>
              </w:rPr>
            </w:pPr>
            <w:r>
              <w:rPr>
                <w:rFonts w:eastAsia="Batang"/>
                <w:szCs w:val="20"/>
              </w:rPr>
              <w:t>1</w:t>
            </w:r>
          </w:p>
        </w:tc>
      </w:tr>
      <w:tr w:rsidR="00F31B70" w:rsidRPr="00C038EC" w14:paraId="33BFDA9C" w14:textId="77777777" w:rsidTr="000871FF">
        <w:tc>
          <w:tcPr>
            <w:tcW w:w="2474" w:type="dxa"/>
            <w:tcBorders>
              <w:top w:val="single" w:sz="4" w:space="0" w:color="auto"/>
              <w:left w:val="single" w:sz="4" w:space="0" w:color="auto"/>
              <w:bottom w:val="single" w:sz="4" w:space="0" w:color="auto"/>
              <w:right w:val="single" w:sz="4" w:space="0" w:color="auto"/>
            </w:tcBorders>
          </w:tcPr>
          <w:p w14:paraId="00D33DA0"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42EFCB70"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45C56E4" w14:textId="77777777" w:rsidR="00F31B70" w:rsidRPr="00C038EC" w:rsidRDefault="00F31B70" w:rsidP="000871FF">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657E278B" w14:textId="77777777" w:rsidR="00F31B70" w:rsidRPr="00C038EC" w:rsidRDefault="00F31B70" w:rsidP="000871FF">
            <w:pPr>
              <w:rPr>
                <w:rFonts w:eastAsia="Batang"/>
                <w:i/>
                <w:szCs w:val="20"/>
              </w:rPr>
            </w:pPr>
            <w:r w:rsidRPr="00C038EC">
              <w:rPr>
                <w:rFonts w:eastAsia="Batang"/>
                <w:i/>
                <w:szCs w:val="20"/>
              </w:rPr>
              <w:t>1</w:t>
            </w:r>
          </w:p>
        </w:tc>
      </w:tr>
      <w:tr w:rsidR="00F31B70" w:rsidRPr="00C038EC" w14:paraId="06D1C309" w14:textId="77777777" w:rsidTr="000871FF">
        <w:tc>
          <w:tcPr>
            <w:tcW w:w="2474" w:type="dxa"/>
            <w:tcBorders>
              <w:top w:val="single" w:sz="4" w:space="0" w:color="auto"/>
              <w:left w:val="single" w:sz="4" w:space="0" w:color="auto"/>
              <w:bottom w:val="single" w:sz="4" w:space="0" w:color="auto"/>
              <w:right w:val="single" w:sz="4" w:space="0" w:color="auto"/>
            </w:tcBorders>
          </w:tcPr>
          <w:p w14:paraId="623267B7"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2C1B78A"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CAAFDBB" w14:textId="77777777" w:rsidR="00F31B70" w:rsidRPr="00C038EC" w:rsidRDefault="00F31B70" w:rsidP="000871FF">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66D4A52E" w14:textId="77777777" w:rsidR="00F31B70" w:rsidRPr="00C038EC" w:rsidRDefault="00F31B70" w:rsidP="000871FF">
            <w:pPr>
              <w:rPr>
                <w:rFonts w:eastAsia="Batang"/>
                <w:i/>
                <w:szCs w:val="20"/>
              </w:rPr>
            </w:pPr>
            <w:r w:rsidRPr="00C038EC">
              <w:rPr>
                <w:rFonts w:eastAsia="Batang"/>
                <w:i/>
                <w:szCs w:val="20"/>
              </w:rPr>
              <w:t>1</w:t>
            </w:r>
          </w:p>
        </w:tc>
      </w:tr>
      <w:tr w:rsidR="00F31B70" w:rsidRPr="00C038EC" w14:paraId="5118FA4A" w14:textId="77777777" w:rsidTr="000871FF">
        <w:tc>
          <w:tcPr>
            <w:tcW w:w="2474" w:type="dxa"/>
            <w:tcBorders>
              <w:top w:val="single" w:sz="4" w:space="0" w:color="auto"/>
              <w:left w:val="single" w:sz="4" w:space="0" w:color="auto"/>
              <w:bottom w:val="single" w:sz="4" w:space="0" w:color="auto"/>
              <w:right w:val="single" w:sz="4" w:space="0" w:color="auto"/>
            </w:tcBorders>
          </w:tcPr>
          <w:p w14:paraId="3833E445"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39C90727"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0244612" w14:textId="77777777" w:rsidR="00F31B70" w:rsidRPr="00C038EC" w:rsidRDefault="00F31B70" w:rsidP="000871FF">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AA117C0" w14:textId="77777777" w:rsidR="00F31B70" w:rsidRPr="00C038EC" w:rsidRDefault="00F31B70" w:rsidP="000871FF">
            <w:pPr>
              <w:rPr>
                <w:rFonts w:eastAsia="Batang"/>
                <w:i/>
                <w:szCs w:val="20"/>
              </w:rPr>
            </w:pPr>
            <w:r w:rsidRPr="00C038EC">
              <w:rPr>
                <w:rFonts w:eastAsia="Batang"/>
                <w:i/>
                <w:szCs w:val="20"/>
              </w:rPr>
              <w:t>0..1</w:t>
            </w:r>
          </w:p>
        </w:tc>
      </w:tr>
      <w:tr w:rsidR="00F31B70" w:rsidRPr="00C038EC" w14:paraId="518BCB2C" w14:textId="77777777" w:rsidTr="000871FF">
        <w:tc>
          <w:tcPr>
            <w:tcW w:w="2474" w:type="dxa"/>
            <w:tcBorders>
              <w:top w:val="single" w:sz="4" w:space="0" w:color="auto"/>
              <w:left w:val="single" w:sz="4" w:space="0" w:color="auto"/>
              <w:bottom w:val="single" w:sz="4" w:space="0" w:color="auto"/>
              <w:right w:val="single" w:sz="4" w:space="0" w:color="auto"/>
            </w:tcBorders>
          </w:tcPr>
          <w:p w14:paraId="4646C50B"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240220DF"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B3D7BE" w14:textId="77777777" w:rsidR="00F31B70" w:rsidRPr="00C038EC" w:rsidRDefault="00F31B70" w:rsidP="000871FF">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E684781" w14:textId="77777777" w:rsidR="00F31B70" w:rsidRPr="00C038EC" w:rsidRDefault="00F31B70" w:rsidP="000871FF">
            <w:pPr>
              <w:rPr>
                <w:rFonts w:eastAsia="Batang"/>
                <w:i/>
                <w:szCs w:val="20"/>
              </w:rPr>
            </w:pPr>
            <w:r w:rsidRPr="00C038EC">
              <w:rPr>
                <w:rFonts w:eastAsia="Batang"/>
                <w:i/>
                <w:szCs w:val="20"/>
              </w:rPr>
              <w:t>0..1</w:t>
            </w:r>
          </w:p>
        </w:tc>
      </w:tr>
      <w:tr w:rsidR="00F31B70" w:rsidRPr="00C038EC" w14:paraId="2EB14EFD" w14:textId="77777777" w:rsidTr="000871FF">
        <w:tc>
          <w:tcPr>
            <w:tcW w:w="2474" w:type="dxa"/>
            <w:tcBorders>
              <w:top w:val="single" w:sz="4" w:space="0" w:color="auto"/>
              <w:left w:val="single" w:sz="4" w:space="0" w:color="auto"/>
              <w:bottom w:val="single" w:sz="4" w:space="0" w:color="auto"/>
              <w:right w:val="single" w:sz="4" w:space="0" w:color="auto"/>
            </w:tcBorders>
          </w:tcPr>
          <w:p w14:paraId="7AFE3BDF"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64BDD4A"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751C5A" w14:textId="77777777" w:rsidR="00F31B70" w:rsidRPr="00C038EC" w:rsidRDefault="00F31B70" w:rsidP="000871FF">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52CD7293" w14:textId="77777777" w:rsidR="00F31B70" w:rsidRPr="00C038EC" w:rsidRDefault="00F31B70" w:rsidP="000871FF">
            <w:pPr>
              <w:rPr>
                <w:rFonts w:eastAsia="Batang"/>
                <w:i/>
                <w:szCs w:val="20"/>
              </w:rPr>
            </w:pPr>
            <w:r w:rsidRPr="00C038EC">
              <w:rPr>
                <w:rFonts w:eastAsia="Batang"/>
                <w:i/>
                <w:szCs w:val="20"/>
              </w:rPr>
              <w:t>0..1</w:t>
            </w:r>
          </w:p>
        </w:tc>
      </w:tr>
      <w:tr w:rsidR="00F31B70" w:rsidRPr="00B75512" w14:paraId="51894906" w14:textId="77777777" w:rsidTr="000871FF">
        <w:tc>
          <w:tcPr>
            <w:tcW w:w="2474" w:type="dxa"/>
          </w:tcPr>
          <w:p w14:paraId="633014BA" w14:textId="77777777" w:rsidR="00F31B70" w:rsidRPr="001A7570" w:rsidRDefault="00F31B70" w:rsidP="000871FF">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46981516" w14:textId="77777777" w:rsidR="00F31B70" w:rsidRPr="001A7570" w:rsidRDefault="00F31B70" w:rsidP="000871FF">
            <w:pPr>
              <w:rPr>
                <w:rFonts w:eastAsia="Batang"/>
                <w:szCs w:val="20"/>
              </w:rPr>
            </w:pPr>
            <w:r w:rsidRPr="001A7570">
              <w:rPr>
                <w:rFonts w:eastAsia="Batang"/>
                <w:szCs w:val="20"/>
              </w:rPr>
              <w:t>IVL TimeStamp</w:t>
            </w:r>
          </w:p>
        </w:tc>
        <w:tc>
          <w:tcPr>
            <w:tcW w:w="2925" w:type="dxa"/>
          </w:tcPr>
          <w:p w14:paraId="536DCDF3" w14:textId="77777777" w:rsidR="00F31B70" w:rsidRPr="001A7570" w:rsidRDefault="00F31B70" w:rsidP="000871FF">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3682BEC4" w14:textId="77777777" w:rsidR="00F31B70" w:rsidRPr="001A7570" w:rsidRDefault="00F31B70" w:rsidP="000871FF">
            <w:pPr>
              <w:rPr>
                <w:rFonts w:eastAsia="Batang"/>
                <w:szCs w:val="20"/>
              </w:rPr>
            </w:pPr>
            <w:r w:rsidRPr="001A7570">
              <w:rPr>
                <w:rFonts w:cs="Arial"/>
                <w:szCs w:val="20"/>
              </w:rPr>
              <w:t xml:space="preserve">Består av TimeStampType intervallerna startTime respektive endTime. Vardera </w:t>
            </w:r>
            <w:r w:rsidRPr="001A7570">
              <w:rPr>
                <w:rFonts w:cs="Arial"/>
                <w:szCs w:val="20"/>
              </w:rPr>
              <w:lastRenderedPageBreak/>
              <w:t>uttrycks med formatet ”ÅÅÅÅMMDDttmmss”</w:t>
            </w:r>
          </w:p>
        </w:tc>
        <w:tc>
          <w:tcPr>
            <w:tcW w:w="1617" w:type="dxa"/>
          </w:tcPr>
          <w:p w14:paraId="50DD36B9" w14:textId="77777777" w:rsidR="00F31B70" w:rsidRPr="00B75512" w:rsidRDefault="00F31B70" w:rsidP="000871FF">
            <w:pPr>
              <w:rPr>
                <w:rFonts w:eastAsia="Batang"/>
                <w:szCs w:val="20"/>
              </w:rPr>
            </w:pPr>
            <w:r>
              <w:rPr>
                <w:rFonts w:eastAsia="Batang"/>
                <w:szCs w:val="20"/>
              </w:rPr>
              <w:lastRenderedPageBreak/>
              <w:t>1</w:t>
            </w:r>
          </w:p>
        </w:tc>
      </w:tr>
      <w:tr w:rsidR="00F31B70" w:rsidRPr="00C038EC" w14:paraId="7B5ECF2C" w14:textId="77777777" w:rsidTr="000871FF">
        <w:tc>
          <w:tcPr>
            <w:tcW w:w="2474" w:type="dxa"/>
            <w:tcBorders>
              <w:top w:val="single" w:sz="4" w:space="0" w:color="auto"/>
              <w:left w:val="single" w:sz="4" w:space="0" w:color="auto"/>
              <w:bottom w:val="single" w:sz="4" w:space="0" w:color="auto"/>
              <w:right w:val="single" w:sz="4" w:space="0" w:color="auto"/>
            </w:tcBorders>
          </w:tcPr>
          <w:p w14:paraId="1AC341A6" w14:textId="77777777" w:rsidR="00F31B70" w:rsidRPr="00C038EC" w:rsidRDefault="00F31B70" w:rsidP="000871FF">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4FBA484F" w14:textId="77777777" w:rsidR="00F31B70" w:rsidRPr="00C038EC" w:rsidRDefault="00F31B70" w:rsidP="000871FF">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3874D1B8" w14:textId="77777777" w:rsidR="00F31B70" w:rsidRPr="00C038EC" w:rsidRDefault="00F31B70" w:rsidP="000871FF">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49E6392" w14:textId="77777777" w:rsidR="00F31B70" w:rsidRPr="00C038EC" w:rsidRDefault="00F31B70" w:rsidP="000871FF">
            <w:pPr>
              <w:rPr>
                <w:rFonts w:eastAsia="Batang"/>
                <w:i/>
                <w:szCs w:val="20"/>
              </w:rPr>
            </w:pPr>
            <w:r w:rsidRPr="00C038EC">
              <w:rPr>
                <w:rFonts w:eastAsia="Batang"/>
                <w:i/>
                <w:szCs w:val="20"/>
              </w:rPr>
              <w:t>1</w:t>
            </w:r>
          </w:p>
        </w:tc>
      </w:tr>
      <w:tr w:rsidR="00F31B70" w:rsidRPr="00C038EC" w14:paraId="399A778E" w14:textId="77777777" w:rsidTr="000871FF">
        <w:tc>
          <w:tcPr>
            <w:tcW w:w="2474" w:type="dxa"/>
            <w:tcBorders>
              <w:top w:val="single" w:sz="4" w:space="0" w:color="auto"/>
              <w:left w:val="single" w:sz="4" w:space="0" w:color="auto"/>
              <w:bottom w:val="single" w:sz="4" w:space="0" w:color="auto"/>
              <w:right w:val="single" w:sz="4" w:space="0" w:color="auto"/>
            </w:tcBorders>
          </w:tcPr>
          <w:p w14:paraId="7F3EC3FD"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25F1CE9A" w14:textId="77777777" w:rsidR="00F31B70" w:rsidRPr="00C038EC" w:rsidRDefault="00F31B70" w:rsidP="000871FF">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488FB001" w14:textId="77777777" w:rsidR="00F31B70" w:rsidRPr="00C038EC" w:rsidRDefault="00F31B70" w:rsidP="000871FF">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4B5FE9D5" w14:textId="77777777" w:rsidR="00F31B70" w:rsidRPr="00C038EC" w:rsidRDefault="00F31B70" w:rsidP="000871FF">
            <w:pPr>
              <w:rPr>
                <w:rFonts w:eastAsia="Batang"/>
                <w:i/>
                <w:szCs w:val="20"/>
              </w:rPr>
            </w:pPr>
            <w:r w:rsidRPr="00C038EC">
              <w:rPr>
                <w:rFonts w:eastAsia="Batang"/>
                <w:i/>
                <w:szCs w:val="20"/>
              </w:rPr>
              <w:t>0..1</w:t>
            </w:r>
          </w:p>
        </w:tc>
      </w:tr>
      <w:tr w:rsidR="00F31B70" w:rsidRPr="00B75512" w14:paraId="46C25A16" w14:textId="77777777" w:rsidTr="000871FF">
        <w:tc>
          <w:tcPr>
            <w:tcW w:w="2474" w:type="dxa"/>
          </w:tcPr>
          <w:p w14:paraId="75E960FE" w14:textId="77777777" w:rsidR="00F31B70" w:rsidRPr="001A7570" w:rsidRDefault="00F31B70" w:rsidP="000871FF">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153AEB62" w14:textId="77777777" w:rsidR="00F31B70" w:rsidRPr="001A7570" w:rsidRDefault="00F31B70" w:rsidP="000871FF">
            <w:pPr>
              <w:rPr>
                <w:rFonts w:eastAsia="Batang"/>
                <w:szCs w:val="20"/>
                <w:lang w:val="en-GB"/>
              </w:rPr>
            </w:pPr>
            <w:r w:rsidRPr="001A7570">
              <w:rPr>
                <w:rFonts w:eastAsia="Batang"/>
                <w:szCs w:val="20"/>
                <w:lang w:val="en-GB"/>
              </w:rPr>
              <w:t>CVType</w:t>
            </w:r>
          </w:p>
        </w:tc>
        <w:tc>
          <w:tcPr>
            <w:tcW w:w="2925" w:type="dxa"/>
          </w:tcPr>
          <w:p w14:paraId="1064D2DD" w14:textId="77777777" w:rsidR="00F31B70" w:rsidRPr="0003088B" w:rsidRDefault="00F31B70" w:rsidP="000871FF">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06FA2DF9" w14:textId="77777777" w:rsidR="00F31B70" w:rsidRPr="00B75512" w:rsidRDefault="00F31B70" w:rsidP="000871FF">
            <w:pPr>
              <w:rPr>
                <w:rFonts w:eastAsia="Batang"/>
                <w:szCs w:val="20"/>
              </w:rPr>
            </w:pPr>
            <w:r>
              <w:rPr>
                <w:rFonts w:eastAsia="Batang"/>
                <w:szCs w:val="20"/>
              </w:rPr>
              <w:t>0..1</w:t>
            </w:r>
          </w:p>
        </w:tc>
      </w:tr>
      <w:tr w:rsidR="00F31B70" w:rsidRPr="00C038EC" w14:paraId="35CF93D3" w14:textId="77777777" w:rsidTr="000871FF">
        <w:tc>
          <w:tcPr>
            <w:tcW w:w="2474" w:type="dxa"/>
            <w:tcBorders>
              <w:top w:val="single" w:sz="4" w:space="0" w:color="auto"/>
              <w:left w:val="single" w:sz="4" w:space="0" w:color="auto"/>
              <w:bottom w:val="single" w:sz="4" w:space="0" w:color="auto"/>
              <w:right w:val="single" w:sz="4" w:space="0" w:color="auto"/>
            </w:tcBorders>
          </w:tcPr>
          <w:p w14:paraId="2906D36A"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05E93FAF"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3CDC90" w14:textId="77777777" w:rsidR="00F31B70" w:rsidRPr="00C038EC" w:rsidRDefault="00F31B70" w:rsidP="000871FF">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9E65ECD" w14:textId="77777777" w:rsidR="00F31B70" w:rsidRPr="00C038EC" w:rsidRDefault="00F31B70" w:rsidP="000871FF">
            <w:pPr>
              <w:rPr>
                <w:rFonts w:eastAsia="Batang"/>
                <w:i/>
                <w:szCs w:val="20"/>
              </w:rPr>
            </w:pPr>
            <w:r w:rsidRPr="00C038EC">
              <w:rPr>
                <w:rFonts w:eastAsia="Batang"/>
                <w:i/>
                <w:szCs w:val="20"/>
              </w:rPr>
              <w:t>1</w:t>
            </w:r>
          </w:p>
        </w:tc>
      </w:tr>
      <w:tr w:rsidR="00F31B70" w:rsidRPr="00C038EC" w14:paraId="168C1D3F" w14:textId="77777777" w:rsidTr="000871FF">
        <w:tc>
          <w:tcPr>
            <w:tcW w:w="2474" w:type="dxa"/>
            <w:tcBorders>
              <w:top w:val="single" w:sz="4" w:space="0" w:color="auto"/>
              <w:left w:val="single" w:sz="4" w:space="0" w:color="auto"/>
              <w:bottom w:val="single" w:sz="4" w:space="0" w:color="auto"/>
              <w:right w:val="single" w:sz="4" w:space="0" w:color="auto"/>
            </w:tcBorders>
          </w:tcPr>
          <w:p w14:paraId="7766C5B7"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3CBBE2EF"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EFDC292" w14:textId="77777777" w:rsidR="00F31B70" w:rsidRPr="00C038EC" w:rsidRDefault="00F31B70" w:rsidP="000871FF">
            <w:pPr>
              <w:rPr>
                <w:rFonts w:cs="Arial"/>
                <w:i/>
                <w:szCs w:val="20"/>
              </w:rPr>
            </w:pPr>
            <w:r w:rsidRPr="00C038EC">
              <w:rPr>
                <w:rFonts w:cs="Arial"/>
                <w:i/>
                <w:szCs w:val="20"/>
              </w:rPr>
              <w:t xml:space="preserve">Kodsystem för angiven kod för metodtyp. </w:t>
            </w:r>
          </w:p>
          <w:p w14:paraId="381E030D" w14:textId="77777777" w:rsidR="00F31B70" w:rsidRPr="00C038EC" w:rsidRDefault="00F31B70" w:rsidP="000871FF">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7267E369" w14:textId="77777777" w:rsidR="00F31B70" w:rsidRPr="00C038EC" w:rsidRDefault="00F31B70" w:rsidP="000871FF">
            <w:pPr>
              <w:rPr>
                <w:rFonts w:eastAsia="Batang"/>
                <w:i/>
                <w:szCs w:val="20"/>
              </w:rPr>
            </w:pPr>
            <w:r w:rsidRPr="00C038EC">
              <w:rPr>
                <w:rFonts w:eastAsia="Batang"/>
                <w:i/>
                <w:szCs w:val="20"/>
              </w:rPr>
              <w:t>1</w:t>
            </w:r>
          </w:p>
        </w:tc>
      </w:tr>
      <w:tr w:rsidR="00F31B70" w:rsidRPr="00C038EC" w14:paraId="4483C100" w14:textId="77777777" w:rsidTr="000871FF">
        <w:tc>
          <w:tcPr>
            <w:tcW w:w="2474" w:type="dxa"/>
            <w:tcBorders>
              <w:top w:val="single" w:sz="4" w:space="0" w:color="auto"/>
              <w:left w:val="single" w:sz="4" w:space="0" w:color="auto"/>
              <w:bottom w:val="single" w:sz="4" w:space="0" w:color="auto"/>
              <w:right w:val="single" w:sz="4" w:space="0" w:color="auto"/>
            </w:tcBorders>
          </w:tcPr>
          <w:p w14:paraId="184AB528"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5148D03"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725887" w14:textId="77777777" w:rsidR="00F31B70" w:rsidRPr="00C038EC" w:rsidRDefault="00F31B70" w:rsidP="000871FF">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DBADB81" w14:textId="77777777" w:rsidR="00F31B70" w:rsidRPr="00C038EC" w:rsidRDefault="00F31B70" w:rsidP="000871FF">
            <w:pPr>
              <w:rPr>
                <w:rFonts w:eastAsia="Batang"/>
                <w:i/>
                <w:szCs w:val="20"/>
              </w:rPr>
            </w:pPr>
            <w:r w:rsidRPr="00C038EC">
              <w:rPr>
                <w:rFonts w:eastAsia="Batang"/>
                <w:i/>
                <w:szCs w:val="20"/>
              </w:rPr>
              <w:t>0..1</w:t>
            </w:r>
          </w:p>
        </w:tc>
      </w:tr>
      <w:tr w:rsidR="00F31B70" w:rsidRPr="00C038EC" w14:paraId="16AEFBFD" w14:textId="77777777" w:rsidTr="000871FF">
        <w:tc>
          <w:tcPr>
            <w:tcW w:w="2474" w:type="dxa"/>
            <w:tcBorders>
              <w:top w:val="single" w:sz="4" w:space="0" w:color="auto"/>
              <w:left w:val="single" w:sz="4" w:space="0" w:color="auto"/>
              <w:bottom w:val="single" w:sz="4" w:space="0" w:color="auto"/>
              <w:right w:val="single" w:sz="4" w:space="0" w:color="auto"/>
            </w:tcBorders>
          </w:tcPr>
          <w:p w14:paraId="0D8FF9D7"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770629A"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D83A24F" w14:textId="77777777" w:rsidR="00F31B70" w:rsidRPr="00C038EC" w:rsidRDefault="00F31B70" w:rsidP="000871FF">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DF68DEA" w14:textId="77777777" w:rsidR="00F31B70" w:rsidRPr="00C038EC" w:rsidRDefault="00F31B70" w:rsidP="000871FF">
            <w:pPr>
              <w:rPr>
                <w:rFonts w:eastAsia="Batang"/>
                <w:i/>
                <w:szCs w:val="20"/>
              </w:rPr>
            </w:pPr>
            <w:r w:rsidRPr="00C038EC">
              <w:rPr>
                <w:rFonts w:eastAsia="Batang"/>
                <w:i/>
                <w:szCs w:val="20"/>
              </w:rPr>
              <w:t>0..1</w:t>
            </w:r>
          </w:p>
        </w:tc>
      </w:tr>
      <w:tr w:rsidR="00F31B70" w:rsidRPr="00C038EC" w14:paraId="7DCE76BF" w14:textId="77777777" w:rsidTr="000871FF">
        <w:tc>
          <w:tcPr>
            <w:tcW w:w="2474" w:type="dxa"/>
            <w:tcBorders>
              <w:top w:val="single" w:sz="4" w:space="0" w:color="auto"/>
              <w:left w:val="single" w:sz="4" w:space="0" w:color="auto"/>
              <w:bottom w:val="single" w:sz="4" w:space="0" w:color="auto"/>
              <w:right w:val="single" w:sz="4" w:space="0" w:color="auto"/>
            </w:tcBorders>
          </w:tcPr>
          <w:p w14:paraId="5205D24E"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4461D96C"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ECAF7" w14:textId="77777777" w:rsidR="00F31B70" w:rsidRPr="00C038EC" w:rsidRDefault="00F31B70" w:rsidP="000871FF">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61D518E" w14:textId="77777777" w:rsidR="00F31B70" w:rsidRPr="00C038EC" w:rsidRDefault="00F31B70" w:rsidP="000871FF">
            <w:pPr>
              <w:rPr>
                <w:rFonts w:eastAsia="Batang"/>
                <w:i/>
                <w:szCs w:val="20"/>
              </w:rPr>
            </w:pPr>
            <w:r w:rsidRPr="00C038EC">
              <w:rPr>
                <w:rFonts w:eastAsia="Batang"/>
                <w:i/>
                <w:szCs w:val="20"/>
              </w:rPr>
              <w:t>0..1</w:t>
            </w:r>
          </w:p>
        </w:tc>
      </w:tr>
      <w:tr w:rsidR="00F31B70" w:rsidRPr="00B75512" w14:paraId="056968D5" w14:textId="77777777" w:rsidTr="000871FF">
        <w:tc>
          <w:tcPr>
            <w:tcW w:w="2474" w:type="dxa"/>
          </w:tcPr>
          <w:p w14:paraId="74AE6622" w14:textId="77777777" w:rsidR="00F31B70" w:rsidRPr="001A7570" w:rsidRDefault="00F31B70" w:rsidP="000871FF">
            <w:pPr>
              <w:rPr>
                <w:rFonts w:eastAsia="Batang"/>
                <w:szCs w:val="20"/>
              </w:rPr>
            </w:pPr>
            <w:r w:rsidRPr="004B5FB6">
              <w:rPr>
                <w:szCs w:val="20"/>
                <w:highlight w:val="white"/>
                <w:lang w:eastAsia="sv-SE"/>
              </w:rPr>
              <w:t>measurementType.</w:t>
            </w:r>
            <w:r w:rsidRPr="001A7570">
              <w:rPr>
                <w:szCs w:val="20"/>
                <w:highlight w:val="white"/>
                <w:lang w:eastAsia="sv-SE"/>
              </w:rPr>
              <w:t>value</w:t>
            </w:r>
          </w:p>
        </w:tc>
        <w:tc>
          <w:tcPr>
            <w:tcW w:w="2506" w:type="dxa"/>
          </w:tcPr>
          <w:p w14:paraId="61912428" w14:textId="77777777" w:rsidR="00F31B70" w:rsidRPr="001A7570" w:rsidRDefault="00F31B70" w:rsidP="000871FF">
            <w:pPr>
              <w:rPr>
                <w:rFonts w:eastAsia="Batang"/>
                <w:szCs w:val="20"/>
              </w:rPr>
            </w:pPr>
            <w:r w:rsidRPr="001A7570">
              <w:rPr>
                <w:rFonts w:eastAsia="Batang"/>
                <w:szCs w:val="20"/>
              </w:rPr>
              <w:t>PQType</w:t>
            </w:r>
          </w:p>
        </w:tc>
        <w:tc>
          <w:tcPr>
            <w:tcW w:w="2925" w:type="dxa"/>
          </w:tcPr>
          <w:p w14:paraId="1824EB79" w14:textId="77777777" w:rsidR="00F31B70" w:rsidRDefault="00F31B70" w:rsidP="000871FF">
            <w:pPr>
              <w:rPr>
                <w:rFonts w:eastAsia="Batang"/>
                <w:szCs w:val="20"/>
              </w:rPr>
            </w:pPr>
            <w:r>
              <w:rPr>
                <w:rFonts w:eastAsia="Batang"/>
                <w:szCs w:val="20"/>
              </w:rPr>
              <w:t>Fysikaliskt värde.</w:t>
            </w:r>
          </w:p>
          <w:p w14:paraId="5B6A4BBC" w14:textId="77777777" w:rsidR="00F31B70" w:rsidRDefault="00F31B70" w:rsidP="000871FF">
            <w:pPr>
              <w:rPr>
                <w:rFonts w:eastAsia="Batang"/>
                <w:szCs w:val="20"/>
              </w:rPr>
            </w:pPr>
          </w:p>
          <w:p w14:paraId="17E84FC7" w14:textId="77777777" w:rsidR="00F31B70" w:rsidRPr="001A7570" w:rsidRDefault="00F31B70" w:rsidP="000871FF">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46494F06" w14:textId="77777777" w:rsidR="00F31B70" w:rsidRPr="00B75512" w:rsidRDefault="00F31B70" w:rsidP="000871FF">
            <w:pPr>
              <w:rPr>
                <w:rFonts w:eastAsia="Batang"/>
                <w:szCs w:val="20"/>
              </w:rPr>
            </w:pPr>
            <w:r>
              <w:rPr>
                <w:rFonts w:eastAsia="Batang"/>
                <w:szCs w:val="20"/>
              </w:rPr>
              <w:t>1</w:t>
            </w:r>
          </w:p>
        </w:tc>
      </w:tr>
      <w:tr w:rsidR="00F31B70" w:rsidRPr="00C038EC" w14:paraId="4C85915B" w14:textId="77777777" w:rsidTr="000871FF">
        <w:tc>
          <w:tcPr>
            <w:tcW w:w="2474" w:type="dxa"/>
            <w:tcBorders>
              <w:top w:val="single" w:sz="4" w:space="0" w:color="auto"/>
              <w:left w:val="single" w:sz="4" w:space="0" w:color="auto"/>
              <w:bottom w:val="single" w:sz="4" w:space="0" w:color="auto"/>
              <w:right w:val="single" w:sz="4" w:space="0" w:color="auto"/>
            </w:tcBorders>
          </w:tcPr>
          <w:p w14:paraId="37E76A14"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43DD4BAB" w14:textId="77777777" w:rsidR="00F31B70" w:rsidRPr="00C038EC" w:rsidRDefault="00F31B70" w:rsidP="000871FF">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1BACC720" w14:textId="77777777" w:rsidR="00F31B70" w:rsidRPr="00C038EC" w:rsidRDefault="00F31B70" w:rsidP="000871FF">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E5FCE99" w14:textId="77777777" w:rsidR="00F31B70" w:rsidRPr="00C038EC" w:rsidRDefault="00F31B70" w:rsidP="000871FF">
            <w:pPr>
              <w:rPr>
                <w:rFonts w:eastAsia="Batang"/>
                <w:i/>
                <w:szCs w:val="20"/>
              </w:rPr>
            </w:pPr>
            <w:r w:rsidRPr="00C038EC">
              <w:rPr>
                <w:rFonts w:eastAsia="Batang"/>
                <w:i/>
                <w:szCs w:val="20"/>
              </w:rPr>
              <w:t>1</w:t>
            </w:r>
          </w:p>
        </w:tc>
      </w:tr>
      <w:tr w:rsidR="00F31B70" w:rsidRPr="00C038EC" w14:paraId="37C1EE34" w14:textId="77777777" w:rsidTr="000871FF">
        <w:tc>
          <w:tcPr>
            <w:tcW w:w="2474" w:type="dxa"/>
            <w:tcBorders>
              <w:top w:val="single" w:sz="4" w:space="0" w:color="auto"/>
              <w:left w:val="single" w:sz="4" w:space="0" w:color="auto"/>
              <w:bottom w:val="single" w:sz="4" w:space="0" w:color="auto"/>
              <w:right w:val="single" w:sz="4" w:space="0" w:color="auto"/>
            </w:tcBorders>
          </w:tcPr>
          <w:p w14:paraId="3B263EBA"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45414A46" w14:textId="77777777" w:rsidR="00F31B70" w:rsidRPr="00C038EC" w:rsidRDefault="00F31B70" w:rsidP="000871FF">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CB3E10" w14:textId="77777777" w:rsidR="00F31B70" w:rsidRPr="00C038EC" w:rsidRDefault="00F31B70" w:rsidP="000871FF">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3418D576" w14:textId="77777777" w:rsidR="00F31B70" w:rsidRPr="00C038EC" w:rsidRDefault="00F31B70" w:rsidP="000871FF">
            <w:pPr>
              <w:rPr>
                <w:rFonts w:eastAsia="Batang"/>
                <w:i/>
                <w:szCs w:val="20"/>
              </w:rPr>
            </w:pPr>
            <w:r w:rsidRPr="00C038EC">
              <w:rPr>
                <w:rFonts w:eastAsia="Batang"/>
                <w:i/>
                <w:szCs w:val="20"/>
              </w:rPr>
              <w:t>1</w:t>
            </w:r>
          </w:p>
        </w:tc>
      </w:tr>
      <w:tr w:rsidR="00F31B70" w:rsidRPr="00B3537C" w14:paraId="297FEBF6" w14:textId="77777777" w:rsidTr="000871FF">
        <w:tc>
          <w:tcPr>
            <w:tcW w:w="2474" w:type="dxa"/>
            <w:tcBorders>
              <w:top w:val="single" w:sz="4" w:space="0" w:color="auto"/>
              <w:left w:val="single" w:sz="4" w:space="0" w:color="auto"/>
              <w:bottom w:val="single" w:sz="4" w:space="0" w:color="auto"/>
              <w:right w:val="single" w:sz="4" w:space="0" w:color="auto"/>
            </w:tcBorders>
          </w:tcPr>
          <w:p w14:paraId="25DC0EAB" w14:textId="77777777" w:rsidR="00F31B70" w:rsidRPr="00A025F9" w:rsidRDefault="00F31B70" w:rsidP="000871FF">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062B7E6E" w14:textId="77777777" w:rsidR="00F31B70" w:rsidRPr="00B3537C" w:rsidRDefault="00F31B70" w:rsidP="000871FF">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4D9E004D" w14:textId="77777777" w:rsidR="00F31B70" w:rsidRPr="00A025F9" w:rsidRDefault="00F31B70" w:rsidP="000871FF">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417E689B" w14:textId="77777777" w:rsidR="00F31B70" w:rsidRPr="00B3537C" w:rsidRDefault="00F31B70" w:rsidP="000871FF">
            <w:pPr>
              <w:rPr>
                <w:rFonts w:eastAsia="Batang"/>
                <w:szCs w:val="20"/>
              </w:rPr>
            </w:pPr>
            <w:r w:rsidRPr="00B3537C">
              <w:rPr>
                <w:rFonts w:eastAsia="Batang"/>
                <w:szCs w:val="20"/>
              </w:rPr>
              <w:t>0..*</w:t>
            </w:r>
          </w:p>
        </w:tc>
      </w:tr>
      <w:tr w:rsidR="00F31B70" w:rsidRPr="00A025F9" w14:paraId="2283D198" w14:textId="77777777" w:rsidTr="000871FF">
        <w:tc>
          <w:tcPr>
            <w:tcW w:w="2474" w:type="dxa"/>
            <w:tcBorders>
              <w:top w:val="single" w:sz="4" w:space="0" w:color="auto"/>
              <w:left w:val="single" w:sz="4" w:space="0" w:color="auto"/>
              <w:bottom w:val="single" w:sz="4" w:space="0" w:color="auto"/>
              <w:right w:val="single" w:sz="4" w:space="0" w:color="auto"/>
            </w:tcBorders>
          </w:tcPr>
          <w:p w14:paraId="2B8BF431" w14:textId="77777777" w:rsidR="00F31B70" w:rsidRPr="00A025F9" w:rsidRDefault="00F31B70" w:rsidP="000871FF">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3323BBA4" w14:textId="77777777" w:rsidR="00F31B70" w:rsidRPr="00A025F9" w:rsidRDefault="00F31B70" w:rsidP="000871FF">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E2531F" w14:textId="77777777" w:rsidR="00F31B70" w:rsidRPr="00A025F9" w:rsidRDefault="00F31B70" w:rsidP="000871FF">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119BD695" w14:textId="77777777" w:rsidR="00F31B70" w:rsidRPr="00A025F9" w:rsidRDefault="00F31B70" w:rsidP="000871FF">
            <w:pPr>
              <w:rPr>
                <w:rFonts w:eastAsia="Batang"/>
                <w:i/>
                <w:szCs w:val="20"/>
              </w:rPr>
            </w:pPr>
            <w:r w:rsidRPr="00A025F9">
              <w:rPr>
                <w:rFonts w:eastAsia="Batang"/>
                <w:i/>
                <w:szCs w:val="20"/>
              </w:rPr>
              <w:t>1</w:t>
            </w:r>
          </w:p>
        </w:tc>
      </w:tr>
      <w:tr w:rsidR="00F31B70" w:rsidRPr="00A025F9" w14:paraId="00BB8A89" w14:textId="77777777" w:rsidTr="000871FF">
        <w:tc>
          <w:tcPr>
            <w:tcW w:w="2474" w:type="dxa"/>
            <w:tcBorders>
              <w:top w:val="single" w:sz="4" w:space="0" w:color="auto"/>
              <w:left w:val="single" w:sz="4" w:space="0" w:color="auto"/>
              <w:bottom w:val="single" w:sz="4" w:space="0" w:color="auto"/>
              <w:right w:val="single" w:sz="4" w:space="0" w:color="auto"/>
            </w:tcBorders>
          </w:tcPr>
          <w:p w14:paraId="360C884A" w14:textId="77777777" w:rsidR="00F31B70" w:rsidRPr="00A025F9" w:rsidRDefault="00F31B70" w:rsidP="000871FF">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19D55115" w14:textId="77777777" w:rsidR="00F31B70" w:rsidRPr="00A025F9" w:rsidRDefault="00F31B70" w:rsidP="000871FF">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945012" w14:textId="77777777" w:rsidR="00F31B70" w:rsidRPr="00A025F9" w:rsidRDefault="00F31B70" w:rsidP="000871FF">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7FD09A47" w14:textId="77777777" w:rsidR="00F31B70" w:rsidRPr="00A025F9" w:rsidRDefault="00F31B70" w:rsidP="000871FF">
            <w:pPr>
              <w:rPr>
                <w:rFonts w:eastAsia="Batang"/>
                <w:i/>
                <w:szCs w:val="20"/>
              </w:rPr>
            </w:pPr>
            <w:r w:rsidRPr="00A025F9">
              <w:rPr>
                <w:rFonts w:eastAsia="Batang"/>
                <w:i/>
                <w:szCs w:val="20"/>
              </w:rPr>
              <w:t>1</w:t>
            </w:r>
          </w:p>
        </w:tc>
      </w:tr>
      <w:tr w:rsidR="00F31B70" w:rsidRPr="00A025F9" w14:paraId="2FB81167" w14:textId="77777777" w:rsidTr="000871FF">
        <w:tc>
          <w:tcPr>
            <w:tcW w:w="2474" w:type="dxa"/>
            <w:tcBorders>
              <w:top w:val="single" w:sz="4" w:space="0" w:color="auto"/>
              <w:left w:val="single" w:sz="4" w:space="0" w:color="auto"/>
              <w:bottom w:val="single" w:sz="4" w:space="0" w:color="auto"/>
              <w:right w:val="single" w:sz="4" w:space="0" w:color="auto"/>
            </w:tcBorders>
          </w:tcPr>
          <w:p w14:paraId="35BE5D3F" w14:textId="77777777" w:rsidR="00F31B70" w:rsidRPr="00A025F9" w:rsidRDefault="00F31B70" w:rsidP="000871FF">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630C0B8F" w14:textId="77777777" w:rsidR="00F31B70" w:rsidRPr="00A025F9" w:rsidRDefault="00F31B70" w:rsidP="000871FF">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02451CD" w14:textId="77777777" w:rsidR="00F31B70" w:rsidRPr="00A025F9" w:rsidRDefault="00F31B70" w:rsidP="000871FF">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C63120B" w14:textId="77777777" w:rsidR="00F31B70" w:rsidRPr="00A025F9" w:rsidRDefault="00F31B70" w:rsidP="000871FF">
            <w:pPr>
              <w:rPr>
                <w:rFonts w:eastAsia="Batang"/>
                <w:i/>
                <w:szCs w:val="20"/>
              </w:rPr>
            </w:pPr>
            <w:r w:rsidRPr="00A025F9">
              <w:rPr>
                <w:rFonts w:eastAsia="Batang"/>
                <w:i/>
                <w:szCs w:val="20"/>
              </w:rPr>
              <w:t>0..1</w:t>
            </w:r>
          </w:p>
        </w:tc>
      </w:tr>
      <w:tr w:rsidR="00F31B70" w:rsidRPr="00A025F9" w14:paraId="47C29DAC" w14:textId="77777777" w:rsidTr="000871FF">
        <w:tc>
          <w:tcPr>
            <w:tcW w:w="2474" w:type="dxa"/>
            <w:tcBorders>
              <w:top w:val="single" w:sz="4" w:space="0" w:color="auto"/>
              <w:left w:val="single" w:sz="4" w:space="0" w:color="auto"/>
              <w:bottom w:val="single" w:sz="4" w:space="0" w:color="auto"/>
              <w:right w:val="single" w:sz="4" w:space="0" w:color="auto"/>
            </w:tcBorders>
          </w:tcPr>
          <w:p w14:paraId="43807B5A" w14:textId="77777777" w:rsidR="00F31B70" w:rsidRPr="00A025F9" w:rsidRDefault="00F31B70" w:rsidP="000871FF">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3090ADB" w14:textId="77777777" w:rsidR="00F31B70" w:rsidRPr="00A025F9" w:rsidRDefault="00F31B70" w:rsidP="000871FF">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F24141" w14:textId="77777777" w:rsidR="00F31B70" w:rsidRPr="00A025F9" w:rsidRDefault="00F31B70" w:rsidP="000871FF">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4BE68AD" w14:textId="77777777" w:rsidR="00F31B70" w:rsidRPr="00A025F9" w:rsidRDefault="00F31B70" w:rsidP="000871FF">
            <w:pPr>
              <w:rPr>
                <w:rFonts w:eastAsia="Batang"/>
                <w:i/>
                <w:szCs w:val="20"/>
              </w:rPr>
            </w:pPr>
            <w:r w:rsidRPr="00A025F9">
              <w:rPr>
                <w:rFonts w:eastAsia="Batang"/>
                <w:i/>
                <w:szCs w:val="20"/>
              </w:rPr>
              <w:t>0..1</w:t>
            </w:r>
          </w:p>
        </w:tc>
      </w:tr>
      <w:tr w:rsidR="00F31B70" w:rsidRPr="00A025F9" w14:paraId="6F686A99" w14:textId="77777777" w:rsidTr="000871FF">
        <w:tc>
          <w:tcPr>
            <w:tcW w:w="2474" w:type="dxa"/>
            <w:tcBorders>
              <w:top w:val="single" w:sz="4" w:space="0" w:color="auto"/>
              <w:left w:val="single" w:sz="4" w:space="0" w:color="auto"/>
              <w:bottom w:val="single" w:sz="4" w:space="0" w:color="auto"/>
              <w:right w:val="single" w:sz="4" w:space="0" w:color="auto"/>
            </w:tcBorders>
          </w:tcPr>
          <w:p w14:paraId="1027ADD3" w14:textId="77777777" w:rsidR="00F31B70" w:rsidRPr="00A025F9" w:rsidRDefault="00F31B70" w:rsidP="000871FF">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5D441F10" w14:textId="77777777" w:rsidR="00F31B70" w:rsidRPr="00A025F9" w:rsidRDefault="00F31B70" w:rsidP="000871FF">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68977C" w14:textId="77777777" w:rsidR="00F31B70" w:rsidRPr="00A025F9" w:rsidRDefault="00F31B70" w:rsidP="000871FF">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C882E63" w14:textId="77777777" w:rsidR="00F31B70" w:rsidRPr="00A025F9" w:rsidRDefault="00F31B70" w:rsidP="000871FF">
            <w:pPr>
              <w:rPr>
                <w:rFonts w:eastAsia="Batang"/>
                <w:i/>
                <w:szCs w:val="20"/>
              </w:rPr>
            </w:pPr>
            <w:r w:rsidRPr="00A025F9">
              <w:rPr>
                <w:rFonts w:eastAsia="Batang"/>
                <w:i/>
                <w:szCs w:val="20"/>
              </w:rPr>
              <w:t>0..1</w:t>
            </w:r>
          </w:p>
        </w:tc>
      </w:tr>
      <w:tr w:rsidR="00F31B70" w:rsidRPr="008345BA" w14:paraId="4BF896F3" w14:textId="77777777" w:rsidTr="000871FF">
        <w:tc>
          <w:tcPr>
            <w:tcW w:w="2474" w:type="dxa"/>
          </w:tcPr>
          <w:p w14:paraId="13CE593C" w14:textId="77777777" w:rsidR="00F31B70" w:rsidRPr="00816C5C" w:rsidRDefault="00F31B70" w:rsidP="000871FF">
            <w:r w:rsidRPr="00816C5C">
              <w:lastRenderedPageBreak/>
              <w:t>measurementType.approvedForPatient</w:t>
            </w:r>
          </w:p>
        </w:tc>
        <w:tc>
          <w:tcPr>
            <w:tcW w:w="2506" w:type="dxa"/>
          </w:tcPr>
          <w:p w14:paraId="6E420AC4" w14:textId="77777777" w:rsidR="00F31B70" w:rsidRPr="008345BA" w:rsidRDefault="00F31B70" w:rsidP="000871FF">
            <w:r>
              <w:t>Boolean</w:t>
            </w:r>
          </w:p>
        </w:tc>
        <w:tc>
          <w:tcPr>
            <w:tcW w:w="2925" w:type="dxa"/>
          </w:tcPr>
          <w:p w14:paraId="76A3F557" w14:textId="77777777" w:rsidR="00F31B70" w:rsidRPr="008345BA" w:rsidRDefault="00F31B70" w:rsidP="000871FF">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0B07F96E" w14:textId="5A95ABB7" w:rsidR="00F31B70" w:rsidRPr="008345BA" w:rsidRDefault="00F31B70" w:rsidP="000871FF">
            <w:r>
              <w:t>1</w:t>
            </w:r>
          </w:p>
        </w:tc>
      </w:tr>
      <w:tr w:rsidR="00F31B70" w:rsidRPr="00864746" w14:paraId="17876589" w14:textId="77777777" w:rsidTr="000871FF">
        <w:tc>
          <w:tcPr>
            <w:tcW w:w="2474" w:type="dxa"/>
            <w:shd w:val="clear" w:color="auto" w:fill="D9D9D9" w:themeFill="background1" w:themeFillShade="D9"/>
          </w:tcPr>
          <w:p w14:paraId="1AC3C5A4" w14:textId="77777777" w:rsidR="00F31B70" w:rsidRPr="00C9666E" w:rsidRDefault="00F31B70" w:rsidP="000871FF">
            <w:pPr>
              <w:rPr>
                <w:rFonts w:eastAsia="Batang"/>
                <w:szCs w:val="20"/>
              </w:rPr>
            </w:pPr>
            <w:r>
              <w:rPr>
                <w:szCs w:val="20"/>
                <w:lang w:eastAsia="sv-SE"/>
              </w:rPr>
              <w:t>device</w:t>
            </w:r>
          </w:p>
        </w:tc>
        <w:tc>
          <w:tcPr>
            <w:tcW w:w="2506" w:type="dxa"/>
            <w:shd w:val="clear" w:color="auto" w:fill="D9D9D9" w:themeFill="background1" w:themeFillShade="D9"/>
          </w:tcPr>
          <w:p w14:paraId="6381E47D" w14:textId="77777777" w:rsidR="00F31B70" w:rsidRPr="00C9666E" w:rsidRDefault="00F31B70" w:rsidP="000871FF">
            <w:pPr>
              <w:rPr>
                <w:rFonts w:eastAsia="Batang"/>
                <w:szCs w:val="20"/>
              </w:rPr>
            </w:pPr>
            <w:r w:rsidRPr="00C9666E">
              <w:rPr>
                <w:rFonts w:eastAsia="Batang"/>
                <w:szCs w:val="20"/>
              </w:rPr>
              <w:t>DeviceType</w:t>
            </w:r>
          </w:p>
        </w:tc>
        <w:tc>
          <w:tcPr>
            <w:tcW w:w="2925" w:type="dxa"/>
            <w:shd w:val="clear" w:color="auto" w:fill="D9D9D9" w:themeFill="background1" w:themeFillShade="D9"/>
          </w:tcPr>
          <w:p w14:paraId="09278D4B" w14:textId="77777777" w:rsidR="00F31B70" w:rsidRPr="00864746" w:rsidRDefault="00F31B70" w:rsidP="000871FF">
            <w:pPr>
              <w:rPr>
                <w:rFonts w:eastAsia="Batang"/>
                <w:szCs w:val="20"/>
              </w:rPr>
            </w:pPr>
          </w:p>
        </w:tc>
        <w:tc>
          <w:tcPr>
            <w:tcW w:w="1617" w:type="dxa"/>
            <w:shd w:val="clear" w:color="auto" w:fill="D9D9D9" w:themeFill="background1" w:themeFillShade="D9"/>
          </w:tcPr>
          <w:p w14:paraId="4D642FB7" w14:textId="77777777" w:rsidR="00F31B70" w:rsidRPr="00864746" w:rsidRDefault="00F31B70" w:rsidP="000871FF">
            <w:pPr>
              <w:rPr>
                <w:rFonts w:eastAsia="Batang"/>
                <w:szCs w:val="20"/>
              </w:rPr>
            </w:pPr>
            <w:r w:rsidRPr="00864746">
              <w:rPr>
                <w:rFonts w:eastAsia="Batang"/>
                <w:szCs w:val="20"/>
              </w:rPr>
              <w:t>0..1</w:t>
            </w:r>
          </w:p>
        </w:tc>
      </w:tr>
      <w:tr w:rsidR="00F31B70" w:rsidRPr="00D96D4F" w14:paraId="2C1A77AC" w14:textId="77777777" w:rsidTr="000871FF">
        <w:tc>
          <w:tcPr>
            <w:tcW w:w="2474" w:type="dxa"/>
          </w:tcPr>
          <w:p w14:paraId="404EFB62" w14:textId="77777777" w:rsidR="00F31B70" w:rsidRPr="00C9666E" w:rsidRDefault="00F31B70" w:rsidP="000871FF">
            <w:pPr>
              <w:rPr>
                <w:rFonts w:eastAsia="Batang"/>
                <w:szCs w:val="20"/>
              </w:rPr>
            </w:pPr>
            <w:r w:rsidRPr="00C9666E">
              <w:rPr>
                <w:rFonts w:eastAsia="Batang"/>
                <w:szCs w:val="20"/>
              </w:rPr>
              <w:t>../DeviceType.id</w:t>
            </w:r>
          </w:p>
        </w:tc>
        <w:tc>
          <w:tcPr>
            <w:tcW w:w="2506" w:type="dxa"/>
          </w:tcPr>
          <w:p w14:paraId="310EA470" w14:textId="77777777" w:rsidR="00F31B70" w:rsidRPr="00C9666E" w:rsidRDefault="00F31B70" w:rsidP="000871FF">
            <w:pPr>
              <w:rPr>
                <w:rFonts w:eastAsia="Batang"/>
                <w:szCs w:val="20"/>
              </w:rPr>
            </w:pPr>
            <w:r w:rsidRPr="00C9666E">
              <w:rPr>
                <w:rFonts w:eastAsia="Batang"/>
                <w:szCs w:val="20"/>
              </w:rPr>
              <w:t>IIType</w:t>
            </w:r>
          </w:p>
        </w:tc>
        <w:tc>
          <w:tcPr>
            <w:tcW w:w="2925" w:type="dxa"/>
          </w:tcPr>
          <w:p w14:paraId="19C71B41" w14:textId="77777777" w:rsidR="00F31B70" w:rsidRPr="00C038EC" w:rsidRDefault="00F31B70" w:rsidP="000871FF">
            <w:pPr>
              <w:rPr>
                <w:rFonts w:cs="Arial"/>
                <w:szCs w:val="20"/>
              </w:rPr>
            </w:pPr>
            <w:r>
              <w:rPr>
                <w:rFonts w:cs="Arial"/>
                <w:szCs w:val="20"/>
              </w:rPr>
              <w:t>GSIN nummer följt av kodnummer.</w:t>
            </w:r>
          </w:p>
        </w:tc>
        <w:tc>
          <w:tcPr>
            <w:tcW w:w="1617" w:type="dxa"/>
          </w:tcPr>
          <w:p w14:paraId="066D59CB" w14:textId="77777777" w:rsidR="00F31B70" w:rsidRPr="00C9666E" w:rsidRDefault="00F31B70" w:rsidP="000871FF">
            <w:pPr>
              <w:rPr>
                <w:rFonts w:eastAsia="Batang"/>
                <w:szCs w:val="20"/>
              </w:rPr>
            </w:pPr>
            <w:r w:rsidRPr="00C9666E">
              <w:rPr>
                <w:rFonts w:eastAsia="Batang"/>
                <w:szCs w:val="20"/>
              </w:rPr>
              <w:t>0..1</w:t>
            </w:r>
          </w:p>
        </w:tc>
      </w:tr>
      <w:tr w:rsidR="00F31B70" w:rsidRPr="00C038EC" w14:paraId="19516F8C" w14:textId="77777777" w:rsidTr="000871FF">
        <w:tc>
          <w:tcPr>
            <w:tcW w:w="2474" w:type="dxa"/>
            <w:tcBorders>
              <w:top w:val="single" w:sz="4" w:space="0" w:color="auto"/>
              <w:left w:val="single" w:sz="4" w:space="0" w:color="auto"/>
              <w:bottom w:val="single" w:sz="4" w:space="0" w:color="auto"/>
              <w:right w:val="single" w:sz="4" w:space="0" w:color="auto"/>
            </w:tcBorders>
          </w:tcPr>
          <w:p w14:paraId="0E6DBA6F" w14:textId="77777777" w:rsidR="00F31B70" w:rsidRPr="00C038EC" w:rsidRDefault="00F31B70" w:rsidP="000871FF">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2295E99A"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C2F720A" w14:textId="77777777" w:rsidR="00F31B70" w:rsidRPr="00C038EC" w:rsidRDefault="00F31B70" w:rsidP="000871FF">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7336D334" w14:textId="77777777" w:rsidR="00F31B70" w:rsidRPr="00C038EC" w:rsidRDefault="00F31B70" w:rsidP="000871FF">
            <w:pPr>
              <w:rPr>
                <w:rFonts w:eastAsia="Batang"/>
                <w:i/>
                <w:szCs w:val="20"/>
              </w:rPr>
            </w:pPr>
            <w:r w:rsidRPr="00C038EC">
              <w:rPr>
                <w:rFonts w:eastAsia="Batang"/>
                <w:i/>
                <w:szCs w:val="20"/>
              </w:rPr>
              <w:t>1</w:t>
            </w:r>
          </w:p>
        </w:tc>
      </w:tr>
      <w:tr w:rsidR="00F31B70" w:rsidRPr="00C038EC" w14:paraId="2AE829C6" w14:textId="77777777" w:rsidTr="000871FF">
        <w:tc>
          <w:tcPr>
            <w:tcW w:w="2474" w:type="dxa"/>
            <w:tcBorders>
              <w:top w:val="single" w:sz="4" w:space="0" w:color="auto"/>
              <w:left w:val="single" w:sz="4" w:space="0" w:color="auto"/>
              <w:bottom w:val="single" w:sz="4" w:space="0" w:color="auto"/>
              <w:right w:val="single" w:sz="4" w:space="0" w:color="auto"/>
            </w:tcBorders>
          </w:tcPr>
          <w:p w14:paraId="643118DC" w14:textId="77777777" w:rsidR="00F31B70" w:rsidRPr="00C038EC" w:rsidRDefault="00F31B70" w:rsidP="000871FF">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4A93A94E"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D2F911" w14:textId="77777777" w:rsidR="00F31B70" w:rsidRPr="00C038EC" w:rsidRDefault="00F31B70" w:rsidP="000871FF">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41A9D1F3" w14:textId="77777777" w:rsidR="00F31B70" w:rsidRPr="00C038EC" w:rsidRDefault="00F31B70" w:rsidP="000871FF">
            <w:pPr>
              <w:rPr>
                <w:rFonts w:eastAsia="Batang"/>
                <w:i/>
                <w:szCs w:val="20"/>
              </w:rPr>
            </w:pPr>
            <w:r w:rsidRPr="00C038EC">
              <w:rPr>
                <w:rFonts w:eastAsia="Batang"/>
                <w:i/>
                <w:szCs w:val="20"/>
              </w:rPr>
              <w:t>1</w:t>
            </w:r>
          </w:p>
        </w:tc>
      </w:tr>
      <w:tr w:rsidR="00F31B70" w:rsidRPr="00D96D4F" w14:paraId="2F9978D2" w14:textId="77777777" w:rsidTr="000871FF">
        <w:tc>
          <w:tcPr>
            <w:tcW w:w="2474" w:type="dxa"/>
          </w:tcPr>
          <w:p w14:paraId="27976A3F" w14:textId="77777777" w:rsidR="00F31B70" w:rsidRPr="00B75512" w:rsidRDefault="00F31B70" w:rsidP="000871FF">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76D3BA24" w14:textId="77777777" w:rsidR="00F31B70" w:rsidRPr="00B75512" w:rsidRDefault="00F31B70" w:rsidP="000871FF">
            <w:pPr>
              <w:rPr>
                <w:rFonts w:eastAsia="Batang"/>
                <w:szCs w:val="20"/>
                <w:lang w:val="en-GB"/>
              </w:rPr>
            </w:pPr>
            <w:r>
              <w:rPr>
                <w:rFonts w:eastAsia="Batang"/>
                <w:szCs w:val="20"/>
                <w:lang w:val="en-GB"/>
              </w:rPr>
              <w:t>CVType</w:t>
            </w:r>
          </w:p>
        </w:tc>
        <w:tc>
          <w:tcPr>
            <w:tcW w:w="2925" w:type="dxa"/>
          </w:tcPr>
          <w:p w14:paraId="3398ED51" w14:textId="77777777" w:rsidR="00F31B70" w:rsidRPr="00091F1D" w:rsidRDefault="00F31B70" w:rsidP="000871FF">
            <w:pPr>
              <w:rPr>
                <w:rFonts w:cs="Arial"/>
              </w:rPr>
            </w:pPr>
            <w:r w:rsidRPr="00091F1D">
              <w:rPr>
                <w:rFonts w:cs="Arial"/>
                <w:szCs w:val="20"/>
              </w:rPr>
              <w:t>Det kodade värdet anger vilken typ av apparat det gäller.</w:t>
            </w:r>
          </w:p>
          <w:p w14:paraId="0CD5082F" w14:textId="77777777" w:rsidR="00F31B70" w:rsidRPr="00091F1D" w:rsidRDefault="00F31B70" w:rsidP="000871FF">
            <w:pPr>
              <w:rPr>
                <w:rFonts w:cs="Arial"/>
              </w:rPr>
            </w:pPr>
          </w:p>
        </w:tc>
        <w:tc>
          <w:tcPr>
            <w:tcW w:w="1617" w:type="dxa"/>
          </w:tcPr>
          <w:p w14:paraId="63A798B0" w14:textId="77777777" w:rsidR="00F31B70" w:rsidRPr="00D96D4F" w:rsidRDefault="00F31B70" w:rsidP="000871FF">
            <w:pPr>
              <w:rPr>
                <w:rFonts w:eastAsia="Batang"/>
                <w:szCs w:val="20"/>
                <w:lang w:val="en-US"/>
              </w:rPr>
            </w:pPr>
            <w:r>
              <w:rPr>
                <w:rFonts w:eastAsia="Batang"/>
                <w:szCs w:val="20"/>
                <w:lang w:val="en-US"/>
              </w:rPr>
              <w:t>0..1</w:t>
            </w:r>
          </w:p>
        </w:tc>
      </w:tr>
      <w:tr w:rsidR="00F31B70" w:rsidRPr="00C038EC" w14:paraId="0FC6FF85" w14:textId="77777777" w:rsidTr="000871FF">
        <w:tc>
          <w:tcPr>
            <w:tcW w:w="2474" w:type="dxa"/>
            <w:tcBorders>
              <w:top w:val="single" w:sz="4" w:space="0" w:color="auto"/>
              <w:left w:val="single" w:sz="4" w:space="0" w:color="auto"/>
              <w:bottom w:val="single" w:sz="4" w:space="0" w:color="auto"/>
              <w:right w:val="single" w:sz="4" w:space="0" w:color="auto"/>
            </w:tcBorders>
          </w:tcPr>
          <w:p w14:paraId="2DBCE4CF" w14:textId="77777777" w:rsidR="00F31B70" w:rsidRPr="00C038EC" w:rsidRDefault="00F31B70" w:rsidP="000871FF">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42A2AED8"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1A5F8B" w14:textId="77777777" w:rsidR="00F31B70" w:rsidRPr="00C038EC" w:rsidRDefault="00F31B70" w:rsidP="000871FF">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CD057D9" w14:textId="77777777" w:rsidR="00F31B70" w:rsidRPr="00C038EC" w:rsidRDefault="00F31B70" w:rsidP="000871FF">
            <w:pPr>
              <w:rPr>
                <w:rFonts w:eastAsia="Batang"/>
                <w:i/>
                <w:szCs w:val="20"/>
                <w:lang w:val="en-US"/>
              </w:rPr>
            </w:pPr>
            <w:r w:rsidRPr="00C038EC">
              <w:rPr>
                <w:rFonts w:eastAsia="Batang"/>
                <w:i/>
                <w:szCs w:val="20"/>
                <w:lang w:val="en-US"/>
              </w:rPr>
              <w:t>1</w:t>
            </w:r>
          </w:p>
        </w:tc>
      </w:tr>
      <w:tr w:rsidR="00F31B70" w:rsidRPr="00C038EC" w14:paraId="0C9CA350" w14:textId="77777777" w:rsidTr="000871FF">
        <w:tc>
          <w:tcPr>
            <w:tcW w:w="2474" w:type="dxa"/>
            <w:tcBorders>
              <w:top w:val="single" w:sz="4" w:space="0" w:color="auto"/>
              <w:left w:val="single" w:sz="4" w:space="0" w:color="auto"/>
              <w:bottom w:val="single" w:sz="4" w:space="0" w:color="auto"/>
              <w:right w:val="single" w:sz="4" w:space="0" w:color="auto"/>
            </w:tcBorders>
          </w:tcPr>
          <w:p w14:paraId="60454324" w14:textId="77777777" w:rsidR="00F31B70" w:rsidRPr="007C05D8" w:rsidRDefault="00F31B70" w:rsidP="000871FF">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5C2DB443" w14:textId="77777777" w:rsidR="00F31B70" w:rsidRPr="007C05D8" w:rsidRDefault="00F31B70" w:rsidP="000871FF">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6955AA" w14:textId="77777777" w:rsidR="00F31B70" w:rsidRPr="007C05D8" w:rsidRDefault="00F31B70" w:rsidP="000871FF">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4408471B" w14:textId="77777777" w:rsidR="00F31B70" w:rsidRPr="00C038EC" w:rsidRDefault="00F31B70" w:rsidP="000871FF">
            <w:pPr>
              <w:rPr>
                <w:rFonts w:eastAsia="Batang"/>
                <w:i/>
                <w:szCs w:val="20"/>
                <w:lang w:val="en-US"/>
              </w:rPr>
            </w:pPr>
            <w:r w:rsidRPr="007C05D8">
              <w:rPr>
                <w:rFonts w:eastAsia="Batang"/>
                <w:i/>
                <w:szCs w:val="20"/>
                <w:lang w:val="en-US"/>
              </w:rPr>
              <w:t>1</w:t>
            </w:r>
          </w:p>
        </w:tc>
      </w:tr>
      <w:tr w:rsidR="00F31B70" w:rsidRPr="00C038EC" w14:paraId="6A254B3A" w14:textId="77777777" w:rsidTr="000871FF">
        <w:tc>
          <w:tcPr>
            <w:tcW w:w="2474" w:type="dxa"/>
            <w:tcBorders>
              <w:top w:val="single" w:sz="4" w:space="0" w:color="auto"/>
              <w:left w:val="single" w:sz="4" w:space="0" w:color="auto"/>
              <w:bottom w:val="single" w:sz="4" w:space="0" w:color="auto"/>
              <w:right w:val="single" w:sz="4" w:space="0" w:color="auto"/>
            </w:tcBorders>
          </w:tcPr>
          <w:p w14:paraId="7031F8FE" w14:textId="77777777" w:rsidR="00F31B70" w:rsidRPr="00C038EC" w:rsidRDefault="00F31B70" w:rsidP="000871FF">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482A2CAC"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5009AD4" w14:textId="77777777" w:rsidR="00F31B70" w:rsidRPr="00C038EC" w:rsidRDefault="00F31B70" w:rsidP="000871FF">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3407069" w14:textId="77777777" w:rsidR="00F31B70" w:rsidRPr="00C038EC" w:rsidRDefault="00F31B70" w:rsidP="000871FF">
            <w:pPr>
              <w:rPr>
                <w:rFonts w:eastAsia="Batang"/>
                <w:i/>
                <w:szCs w:val="20"/>
                <w:lang w:val="en-US"/>
              </w:rPr>
            </w:pPr>
            <w:r w:rsidRPr="00C038EC">
              <w:rPr>
                <w:rFonts w:eastAsia="Batang"/>
                <w:i/>
                <w:szCs w:val="20"/>
                <w:lang w:val="en-US"/>
              </w:rPr>
              <w:t>0..1</w:t>
            </w:r>
          </w:p>
        </w:tc>
      </w:tr>
      <w:tr w:rsidR="00F31B70" w:rsidRPr="00C038EC" w14:paraId="5A86DA91" w14:textId="77777777" w:rsidTr="000871FF">
        <w:tc>
          <w:tcPr>
            <w:tcW w:w="2474" w:type="dxa"/>
            <w:tcBorders>
              <w:top w:val="single" w:sz="4" w:space="0" w:color="auto"/>
              <w:left w:val="single" w:sz="4" w:space="0" w:color="auto"/>
              <w:bottom w:val="single" w:sz="4" w:space="0" w:color="auto"/>
              <w:right w:val="single" w:sz="4" w:space="0" w:color="auto"/>
            </w:tcBorders>
          </w:tcPr>
          <w:p w14:paraId="33C3DD2B" w14:textId="77777777" w:rsidR="00F31B70" w:rsidRPr="00C038EC" w:rsidRDefault="00F31B70" w:rsidP="000871FF">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7C088014"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D2667B7" w14:textId="77777777" w:rsidR="00F31B70" w:rsidRPr="00C038EC" w:rsidRDefault="00F31B70" w:rsidP="000871FF">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565B969" w14:textId="77777777" w:rsidR="00F31B70" w:rsidRPr="00C038EC" w:rsidRDefault="00F31B70" w:rsidP="000871FF">
            <w:pPr>
              <w:rPr>
                <w:rFonts w:eastAsia="Batang"/>
                <w:i/>
                <w:szCs w:val="20"/>
                <w:lang w:val="en-US"/>
              </w:rPr>
            </w:pPr>
            <w:r w:rsidRPr="00C038EC">
              <w:rPr>
                <w:rFonts w:eastAsia="Batang"/>
                <w:i/>
                <w:szCs w:val="20"/>
                <w:lang w:val="en-US"/>
              </w:rPr>
              <w:t>0..1</w:t>
            </w:r>
          </w:p>
        </w:tc>
      </w:tr>
      <w:tr w:rsidR="00F31B70" w:rsidRPr="00C038EC" w14:paraId="79A89C81" w14:textId="77777777" w:rsidTr="000871FF">
        <w:tc>
          <w:tcPr>
            <w:tcW w:w="2474" w:type="dxa"/>
            <w:tcBorders>
              <w:top w:val="single" w:sz="4" w:space="0" w:color="auto"/>
              <w:left w:val="single" w:sz="4" w:space="0" w:color="auto"/>
              <w:bottom w:val="single" w:sz="4" w:space="0" w:color="auto"/>
              <w:right w:val="single" w:sz="4" w:space="0" w:color="auto"/>
            </w:tcBorders>
          </w:tcPr>
          <w:p w14:paraId="027BDC66" w14:textId="77777777" w:rsidR="00F31B70" w:rsidRPr="00C038EC" w:rsidRDefault="00F31B70" w:rsidP="000871FF">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4C2E1DC"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5FA698" w14:textId="77777777" w:rsidR="00F31B70" w:rsidRPr="00C038EC" w:rsidRDefault="00F31B70" w:rsidP="000871FF">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786CE64" w14:textId="77777777" w:rsidR="00F31B70" w:rsidRPr="009B5733" w:rsidRDefault="00F31B70" w:rsidP="000871FF">
            <w:pPr>
              <w:rPr>
                <w:rFonts w:eastAsia="Batang"/>
                <w:i/>
                <w:szCs w:val="20"/>
              </w:rPr>
            </w:pPr>
            <w:r w:rsidRPr="009B5733">
              <w:rPr>
                <w:rFonts w:eastAsia="Batang"/>
                <w:i/>
                <w:szCs w:val="20"/>
              </w:rPr>
              <w:t>0..1</w:t>
            </w:r>
          </w:p>
        </w:tc>
      </w:tr>
      <w:tr w:rsidR="00F31B70" w:rsidRPr="00D96D4F" w14:paraId="34FC9D92" w14:textId="77777777" w:rsidTr="000871FF">
        <w:tc>
          <w:tcPr>
            <w:tcW w:w="2474" w:type="dxa"/>
          </w:tcPr>
          <w:p w14:paraId="5488FA52" w14:textId="77777777" w:rsidR="00F31B70" w:rsidRPr="009B5733" w:rsidRDefault="00F31B70" w:rsidP="000871FF">
            <w:pPr>
              <w:rPr>
                <w:rFonts w:eastAsia="Batang"/>
                <w:szCs w:val="20"/>
              </w:rPr>
            </w:pPr>
            <w:r w:rsidRPr="009B5733">
              <w:rPr>
                <w:rFonts w:eastAsia="Batang"/>
                <w:szCs w:val="20"/>
              </w:rPr>
              <w:t>../DeviceType.manufacturereModelName</w:t>
            </w:r>
          </w:p>
        </w:tc>
        <w:tc>
          <w:tcPr>
            <w:tcW w:w="2506" w:type="dxa"/>
          </w:tcPr>
          <w:p w14:paraId="25F80690" w14:textId="77777777" w:rsidR="00F31B70" w:rsidRPr="009B5733" w:rsidRDefault="00F31B70" w:rsidP="000871FF">
            <w:pPr>
              <w:rPr>
                <w:rFonts w:eastAsia="Batang"/>
                <w:szCs w:val="20"/>
              </w:rPr>
            </w:pPr>
            <w:r w:rsidRPr="009B5733">
              <w:rPr>
                <w:rFonts w:eastAsia="Batang"/>
                <w:szCs w:val="20"/>
              </w:rPr>
              <w:t>String</w:t>
            </w:r>
          </w:p>
        </w:tc>
        <w:tc>
          <w:tcPr>
            <w:tcW w:w="2925" w:type="dxa"/>
          </w:tcPr>
          <w:p w14:paraId="372095EF" w14:textId="77777777" w:rsidR="00F31B70" w:rsidRPr="00091F1D" w:rsidRDefault="00F31B70" w:rsidP="000871FF">
            <w:pPr>
              <w:rPr>
                <w:rFonts w:eastAsia="Batang"/>
                <w:szCs w:val="20"/>
              </w:rPr>
            </w:pPr>
            <w:r w:rsidRPr="00091F1D">
              <w:rPr>
                <w:rFonts w:cs="Arial"/>
                <w:szCs w:val="20"/>
              </w:rPr>
              <w:t>Tillverkarens benämning på modellnamnet.</w:t>
            </w:r>
          </w:p>
        </w:tc>
        <w:tc>
          <w:tcPr>
            <w:tcW w:w="1617" w:type="dxa"/>
          </w:tcPr>
          <w:p w14:paraId="7824C092" w14:textId="77777777" w:rsidR="00F31B70" w:rsidRPr="009B5733" w:rsidRDefault="00F31B70" w:rsidP="000871FF">
            <w:pPr>
              <w:rPr>
                <w:rFonts w:eastAsia="Batang"/>
                <w:szCs w:val="20"/>
              </w:rPr>
            </w:pPr>
            <w:r w:rsidRPr="009B5733">
              <w:rPr>
                <w:rFonts w:eastAsia="Batang"/>
                <w:szCs w:val="20"/>
              </w:rPr>
              <w:t>0..1</w:t>
            </w:r>
          </w:p>
        </w:tc>
      </w:tr>
      <w:tr w:rsidR="00F31B70" w:rsidRPr="00864746" w14:paraId="7979A3B9" w14:textId="77777777" w:rsidTr="000871FF">
        <w:tc>
          <w:tcPr>
            <w:tcW w:w="2474" w:type="dxa"/>
            <w:shd w:val="clear" w:color="auto" w:fill="D9D9D9" w:themeFill="background1" w:themeFillShade="D9"/>
          </w:tcPr>
          <w:p w14:paraId="5A35BFAE" w14:textId="77777777" w:rsidR="00F31B70" w:rsidRPr="009B5733" w:rsidRDefault="00F31B70" w:rsidP="000871FF">
            <w:pPr>
              <w:rPr>
                <w:rFonts w:eastAsia="Batang"/>
                <w:szCs w:val="20"/>
              </w:rPr>
            </w:pPr>
            <w:r w:rsidRPr="00864746">
              <w:rPr>
                <w:szCs w:val="20"/>
                <w:lang w:eastAsia="sv-SE"/>
              </w:rPr>
              <w:t>location</w:t>
            </w:r>
          </w:p>
        </w:tc>
        <w:tc>
          <w:tcPr>
            <w:tcW w:w="2506" w:type="dxa"/>
            <w:shd w:val="clear" w:color="auto" w:fill="D9D9D9" w:themeFill="background1" w:themeFillShade="D9"/>
          </w:tcPr>
          <w:p w14:paraId="5B0767A7" w14:textId="77777777" w:rsidR="00F31B70" w:rsidRPr="00864746" w:rsidRDefault="00F31B70" w:rsidP="000871FF">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46204BA8" w14:textId="77777777" w:rsidR="00F31B70" w:rsidRPr="00864746" w:rsidRDefault="00F31B70" w:rsidP="000871FF">
            <w:pPr>
              <w:rPr>
                <w:rFonts w:eastAsia="Batang"/>
                <w:szCs w:val="20"/>
              </w:rPr>
            </w:pPr>
          </w:p>
        </w:tc>
        <w:tc>
          <w:tcPr>
            <w:tcW w:w="1617" w:type="dxa"/>
            <w:shd w:val="clear" w:color="auto" w:fill="D9D9D9" w:themeFill="background1" w:themeFillShade="D9"/>
          </w:tcPr>
          <w:p w14:paraId="60034BA3" w14:textId="77777777" w:rsidR="00F31B70" w:rsidRPr="00864746" w:rsidRDefault="00F31B70" w:rsidP="000871FF">
            <w:pPr>
              <w:rPr>
                <w:rFonts w:eastAsia="Batang"/>
                <w:szCs w:val="20"/>
              </w:rPr>
            </w:pPr>
            <w:r w:rsidRPr="00864746">
              <w:rPr>
                <w:rFonts w:eastAsia="Batang"/>
                <w:szCs w:val="20"/>
              </w:rPr>
              <w:t>0..1</w:t>
            </w:r>
          </w:p>
        </w:tc>
      </w:tr>
      <w:tr w:rsidR="00F31B70" w:rsidRPr="008345BA" w14:paraId="419B7752" w14:textId="77777777" w:rsidTr="000871FF">
        <w:tc>
          <w:tcPr>
            <w:tcW w:w="2474" w:type="dxa"/>
          </w:tcPr>
          <w:p w14:paraId="4A8AE58B" w14:textId="77777777" w:rsidR="00F31B70" w:rsidRPr="00894EEA" w:rsidRDefault="00F31B70" w:rsidP="000871FF">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4D94F0B8" w14:textId="77777777" w:rsidR="00F31B70" w:rsidRPr="00894EEA" w:rsidRDefault="00F31B70" w:rsidP="000871FF">
            <w:pPr>
              <w:rPr>
                <w:rFonts w:eastAsia="Batang"/>
                <w:szCs w:val="20"/>
              </w:rPr>
            </w:pPr>
            <w:r w:rsidRPr="00894EEA">
              <w:rPr>
                <w:rFonts w:eastAsia="Batang"/>
                <w:szCs w:val="20"/>
              </w:rPr>
              <w:t>IIType</w:t>
            </w:r>
          </w:p>
        </w:tc>
        <w:tc>
          <w:tcPr>
            <w:tcW w:w="2925" w:type="dxa"/>
          </w:tcPr>
          <w:p w14:paraId="65E399E9" w14:textId="77777777" w:rsidR="00F31B70" w:rsidRPr="008345BA" w:rsidRDefault="00F31B70" w:rsidP="000871FF">
            <w:pPr>
              <w:rPr>
                <w:rFonts w:eastAsia="Batang"/>
                <w:szCs w:val="20"/>
              </w:rPr>
            </w:pPr>
            <w:r>
              <w:rPr>
                <w:rFonts w:cs="Arial"/>
              </w:rPr>
              <w:t>Identifiering för platsen. Anges om platsen är en vårdenhet.</w:t>
            </w:r>
          </w:p>
        </w:tc>
        <w:tc>
          <w:tcPr>
            <w:tcW w:w="1617" w:type="dxa"/>
          </w:tcPr>
          <w:p w14:paraId="67945C07" w14:textId="77777777" w:rsidR="00F31B70" w:rsidRPr="00894EEA" w:rsidRDefault="00F31B70" w:rsidP="000871FF">
            <w:pPr>
              <w:rPr>
                <w:rFonts w:eastAsia="Batang"/>
                <w:szCs w:val="20"/>
              </w:rPr>
            </w:pPr>
            <w:r w:rsidRPr="00894EEA">
              <w:rPr>
                <w:rFonts w:eastAsia="Batang"/>
                <w:szCs w:val="20"/>
              </w:rPr>
              <w:t>0..1</w:t>
            </w:r>
          </w:p>
        </w:tc>
      </w:tr>
      <w:tr w:rsidR="00F31B70" w:rsidRPr="0087117C" w14:paraId="32CDBFF7" w14:textId="77777777" w:rsidTr="000871FF">
        <w:tc>
          <w:tcPr>
            <w:tcW w:w="2474" w:type="dxa"/>
            <w:tcBorders>
              <w:top w:val="single" w:sz="4" w:space="0" w:color="auto"/>
              <w:left w:val="single" w:sz="4" w:space="0" w:color="auto"/>
              <w:bottom w:val="single" w:sz="4" w:space="0" w:color="auto"/>
              <w:right w:val="single" w:sz="4" w:space="0" w:color="auto"/>
            </w:tcBorders>
          </w:tcPr>
          <w:p w14:paraId="043D6B85" w14:textId="77777777" w:rsidR="00F31B70" w:rsidRPr="0087117C" w:rsidRDefault="00F31B70" w:rsidP="000871FF">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435281EB" w14:textId="77777777" w:rsidR="00F31B70" w:rsidRPr="0087117C" w:rsidRDefault="00F31B70" w:rsidP="000871FF">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F4EDB7A" w14:textId="77777777" w:rsidR="00F31B70" w:rsidRPr="0087117C" w:rsidRDefault="00F31B70" w:rsidP="000871FF">
            <w:pPr>
              <w:rPr>
                <w:rFonts w:cs="Arial"/>
                <w:i/>
                <w:szCs w:val="20"/>
              </w:rPr>
            </w:pPr>
            <w:r w:rsidRPr="0087117C">
              <w:rPr>
                <w:rFonts w:cs="Arial"/>
                <w:i/>
                <w:szCs w:val="20"/>
              </w:rPr>
              <w:t>Root blir då</w:t>
            </w:r>
          </w:p>
          <w:p w14:paraId="1F46BF9F" w14:textId="77777777" w:rsidR="00F31B70" w:rsidRPr="0087117C" w:rsidRDefault="00F31B70" w:rsidP="000871FF">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78320A9A" w14:textId="77777777" w:rsidR="00F31B70" w:rsidRPr="0087117C" w:rsidRDefault="00F31B70" w:rsidP="000871FF">
            <w:pPr>
              <w:rPr>
                <w:rFonts w:eastAsia="Batang"/>
                <w:i/>
                <w:szCs w:val="20"/>
              </w:rPr>
            </w:pPr>
            <w:r w:rsidRPr="0087117C">
              <w:rPr>
                <w:rFonts w:eastAsia="Batang"/>
                <w:i/>
                <w:szCs w:val="20"/>
              </w:rPr>
              <w:t>1</w:t>
            </w:r>
          </w:p>
        </w:tc>
      </w:tr>
      <w:tr w:rsidR="00F31B70" w:rsidRPr="0087117C" w14:paraId="04FB69AC" w14:textId="77777777" w:rsidTr="000871FF">
        <w:tc>
          <w:tcPr>
            <w:tcW w:w="2474" w:type="dxa"/>
            <w:tcBorders>
              <w:top w:val="single" w:sz="4" w:space="0" w:color="auto"/>
              <w:left w:val="single" w:sz="4" w:space="0" w:color="auto"/>
              <w:bottom w:val="single" w:sz="4" w:space="0" w:color="auto"/>
              <w:right w:val="single" w:sz="4" w:space="0" w:color="auto"/>
            </w:tcBorders>
          </w:tcPr>
          <w:p w14:paraId="1A4A30B0" w14:textId="77777777" w:rsidR="00F31B70" w:rsidRPr="0087117C" w:rsidRDefault="00F31B70" w:rsidP="000871FF">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2B3A8E21" w14:textId="77777777" w:rsidR="00F31B70" w:rsidRPr="0087117C" w:rsidRDefault="00F31B70" w:rsidP="000871FF">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6B58B1" w14:textId="77777777" w:rsidR="00F31B70" w:rsidRPr="0087117C" w:rsidRDefault="00F31B70" w:rsidP="000871FF">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1362377" w14:textId="77777777" w:rsidR="00F31B70" w:rsidRPr="0087117C" w:rsidRDefault="00F31B70" w:rsidP="000871FF">
            <w:pPr>
              <w:rPr>
                <w:rFonts w:eastAsia="Batang"/>
                <w:i/>
                <w:szCs w:val="20"/>
              </w:rPr>
            </w:pPr>
            <w:r w:rsidRPr="0087117C">
              <w:rPr>
                <w:rFonts w:eastAsia="Batang"/>
                <w:i/>
                <w:szCs w:val="20"/>
              </w:rPr>
              <w:t>1</w:t>
            </w:r>
          </w:p>
        </w:tc>
      </w:tr>
      <w:tr w:rsidR="00F31B70" w:rsidRPr="00D96D4F" w14:paraId="0983EDA9" w14:textId="77777777" w:rsidTr="000871FF">
        <w:tc>
          <w:tcPr>
            <w:tcW w:w="2474" w:type="dxa"/>
          </w:tcPr>
          <w:p w14:paraId="3C119781" w14:textId="77777777" w:rsidR="00F31B70" w:rsidRPr="00B75512" w:rsidRDefault="00F31B70" w:rsidP="000871FF">
            <w:pPr>
              <w:rPr>
                <w:rFonts w:eastAsia="Batang"/>
                <w:szCs w:val="20"/>
                <w:lang w:val="en-GB"/>
              </w:rPr>
            </w:pPr>
            <w:r>
              <w:rPr>
                <w:rFonts w:eastAsia="Batang"/>
                <w:szCs w:val="20"/>
                <w:lang w:val="en-GB"/>
              </w:rPr>
              <w:t>../LocationType.name*</w:t>
            </w:r>
          </w:p>
        </w:tc>
        <w:tc>
          <w:tcPr>
            <w:tcW w:w="2506" w:type="dxa"/>
          </w:tcPr>
          <w:p w14:paraId="09EE11E9" w14:textId="77777777" w:rsidR="00F31B70" w:rsidRPr="00B75512" w:rsidRDefault="00F31B70" w:rsidP="000871FF">
            <w:pPr>
              <w:rPr>
                <w:rFonts w:eastAsia="Batang"/>
                <w:szCs w:val="20"/>
                <w:lang w:val="en-GB"/>
              </w:rPr>
            </w:pPr>
            <w:r>
              <w:rPr>
                <w:rFonts w:eastAsia="Batang"/>
                <w:szCs w:val="20"/>
                <w:lang w:val="en-GB"/>
              </w:rPr>
              <w:t>String</w:t>
            </w:r>
          </w:p>
        </w:tc>
        <w:tc>
          <w:tcPr>
            <w:tcW w:w="2925" w:type="dxa"/>
          </w:tcPr>
          <w:p w14:paraId="0D31D1F1" w14:textId="77777777" w:rsidR="00F31B70" w:rsidRPr="001A3002" w:rsidRDefault="00F31B70" w:rsidP="000871FF">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4B4FCA2A" w14:textId="77777777" w:rsidR="00F31B70" w:rsidRPr="001A3002" w:rsidRDefault="00F31B70" w:rsidP="000871FF">
            <w:pPr>
              <w:rPr>
                <w:rFonts w:eastAsia="Batang"/>
                <w:szCs w:val="20"/>
              </w:rPr>
            </w:pPr>
            <w:r>
              <w:rPr>
                <w:rFonts w:cs="Arial"/>
                <w:b/>
                <w:szCs w:val="20"/>
              </w:rPr>
              <w:t xml:space="preserve"> (Fält 2b)</w:t>
            </w:r>
          </w:p>
        </w:tc>
        <w:tc>
          <w:tcPr>
            <w:tcW w:w="1617" w:type="dxa"/>
          </w:tcPr>
          <w:p w14:paraId="4F0B8F43" w14:textId="77777777" w:rsidR="00F31B70" w:rsidRPr="00D96D4F" w:rsidRDefault="00F31B70" w:rsidP="000871FF">
            <w:pPr>
              <w:rPr>
                <w:rFonts w:eastAsia="Batang"/>
                <w:szCs w:val="20"/>
                <w:lang w:val="en-US"/>
              </w:rPr>
            </w:pPr>
            <w:r>
              <w:rPr>
                <w:rFonts w:eastAsia="Batang"/>
                <w:szCs w:val="20"/>
                <w:lang w:val="en-US"/>
              </w:rPr>
              <w:t>1</w:t>
            </w:r>
          </w:p>
        </w:tc>
      </w:tr>
      <w:tr w:rsidR="00F31B70" w:rsidRPr="008345BA" w14:paraId="458A5A86" w14:textId="77777777" w:rsidTr="000871FF">
        <w:tc>
          <w:tcPr>
            <w:tcW w:w="2474" w:type="dxa"/>
          </w:tcPr>
          <w:p w14:paraId="25412A96" w14:textId="77777777" w:rsidR="00F31B70" w:rsidRPr="008345BA" w:rsidRDefault="00F31B70" w:rsidP="000871FF">
            <w:pPr>
              <w:rPr>
                <w:rFonts w:eastAsia="Batang"/>
                <w:szCs w:val="20"/>
                <w:lang w:val="en-GB"/>
              </w:rPr>
            </w:pPr>
            <w:r w:rsidRPr="008345BA">
              <w:rPr>
                <w:rFonts w:eastAsia="Batang"/>
                <w:szCs w:val="20"/>
                <w:lang w:val="en-GB"/>
              </w:rPr>
              <w:t>../LocationType.address</w:t>
            </w:r>
          </w:p>
        </w:tc>
        <w:tc>
          <w:tcPr>
            <w:tcW w:w="2506" w:type="dxa"/>
          </w:tcPr>
          <w:p w14:paraId="500B8D30" w14:textId="77777777" w:rsidR="00F31B70" w:rsidRPr="008345BA" w:rsidRDefault="00F31B70" w:rsidP="000871FF">
            <w:pPr>
              <w:rPr>
                <w:rFonts w:eastAsia="Batang"/>
                <w:szCs w:val="20"/>
                <w:lang w:val="en-GB"/>
              </w:rPr>
            </w:pPr>
            <w:r>
              <w:rPr>
                <w:rFonts w:eastAsia="Batang"/>
                <w:szCs w:val="20"/>
                <w:lang w:val="en-GB"/>
              </w:rPr>
              <w:t>AddressType</w:t>
            </w:r>
          </w:p>
        </w:tc>
        <w:tc>
          <w:tcPr>
            <w:tcW w:w="2925" w:type="dxa"/>
          </w:tcPr>
          <w:p w14:paraId="66345C54" w14:textId="77777777" w:rsidR="00F31B70" w:rsidRPr="00964D8F" w:rsidRDefault="00F31B70" w:rsidP="000871FF">
            <w:pPr>
              <w:rPr>
                <w:rFonts w:cs="Arial"/>
                <w:szCs w:val="20"/>
              </w:rPr>
            </w:pPr>
            <w:r w:rsidRPr="008345BA">
              <w:rPr>
                <w:rFonts w:cs="Arial"/>
                <w:szCs w:val="20"/>
              </w:rPr>
              <w:t>Platsens adress vilke</w:t>
            </w:r>
            <w:r>
              <w:rPr>
                <w:rFonts w:cs="Arial"/>
                <w:szCs w:val="20"/>
              </w:rPr>
              <w:t>n mätvärdet är knuten till.</w:t>
            </w:r>
          </w:p>
        </w:tc>
        <w:tc>
          <w:tcPr>
            <w:tcW w:w="1617" w:type="dxa"/>
          </w:tcPr>
          <w:p w14:paraId="01C6DFF5" w14:textId="77777777" w:rsidR="00F31B70" w:rsidRPr="008345BA" w:rsidRDefault="00F31B70" w:rsidP="000871FF">
            <w:pPr>
              <w:rPr>
                <w:rFonts w:eastAsia="Batang"/>
                <w:szCs w:val="20"/>
                <w:lang w:val="en-US"/>
              </w:rPr>
            </w:pPr>
            <w:r w:rsidRPr="008345BA">
              <w:rPr>
                <w:rFonts w:eastAsia="Batang"/>
                <w:szCs w:val="20"/>
                <w:lang w:val="en-US"/>
              </w:rPr>
              <w:t>0..*</w:t>
            </w:r>
          </w:p>
        </w:tc>
      </w:tr>
      <w:tr w:rsidR="00F31B70" w:rsidRPr="00C74AA6" w14:paraId="72F7B2CB" w14:textId="77777777" w:rsidTr="000871FF">
        <w:tc>
          <w:tcPr>
            <w:tcW w:w="2474" w:type="dxa"/>
            <w:tcBorders>
              <w:top w:val="single" w:sz="4" w:space="0" w:color="auto"/>
              <w:left w:val="single" w:sz="4" w:space="0" w:color="auto"/>
              <w:bottom w:val="single" w:sz="4" w:space="0" w:color="auto"/>
              <w:right w:val="single" w:sz="4" w:space="0" w:color="auto"/>
            </w:tcBorders>
          </w:tcPr>
          <w:p w14:paraId="67BF9A13" w14:textId="77777777" w:rsidR="00F31B70" w:rsidRPr="00C74AA6" w:rsidRDefault="00F31B70" w:rsidP="000871FF">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C86C21D" w14:textId="77777777" w:rsidR="00F31B70" w:rsidRPr="00C74AA6" w:rsidRDefault="00F31B70" w:rsidP="000871FF">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18D1AC01" w14:textId="77777777" w:rsidR="00F31B70" w:rsidRPr="00C74AA6" w:rsidRDefault="00F31B70" w:rsidP="000871FF">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3EC05132" w14:textId="77777777" w:rsidR="00F31B70" w:rsidRPr="0058291B" w:rsidRDefault="00F31B70" w:rsidP="000871FF">
            <w:pPr>
              <w:rPr>
                <w:rFonts w:eastAsia="Batang"/>
                <w:i/>
                <w:szCs w:val="20"/>
              </w:rPr>
            </w:pPr>
            <w:r w:rsidRPr="0058291B">
              <w:rPr>
                <w:rFonts w:eastAsia="Batang"/>
                <w:i/>
                <w:szCs w:val="20"/>
              </w:rPr>
              <w:t>0..1</w:t>
            </w:r>
          </w:p>
        </w:tc>
      </w:tr>
      <w:tr w:rsidR="00F31B70" w:rsidRPr="00C74AA6" w14:paraId="3352E0F2" w14:textId="77777777" w:rsidTr="000871FF">
        <w:tc>
          <w:tcPr>
            <w:tcW w:w="2474" w:type="dxa"/>
            <w:tcBorders>
              <w:top w:val="single" w:sz="4" w:space="0" w:color="auto"/>
              <w:left w:val="single" w:sz="4" w:space="0" w:color="auto"/>
              <w:bottom w:val="single" w:sz="4" w:space="0" w:color="auto"/>
              <w:right w:val="single" w:sz="4" w:space="0" w:color="auto"/>
            </w:tcBorders>
          </w:tcPr>
          <w:p w14:paraId="23930877" w14:textId="77777777" w:rsidR="00F31B70" w:rsidRPr="0058291B" w:rsidRDefault="00F31B70" w:rsidP="000871FF">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5AB8744D" w14:textId="77777777" w:rsidR="00F31B70" w:rsidRPr="0058291B" w:rsidRDefault="00F31B70" w:rsidP="000871FF">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1529B37" w14:textId="77777777" w:rsidR="00F31B70" w:rsidRPr="00C74AA6" w:rsidRDefault="00F31B70" w:rsidP="000871FF">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91986BE" w14:textId="77777777" w:rsidR="00F31B70" w:rsidRPr="0058291B" w:rsidRDefault="00F31B70" w:rsidP="000871FF">
            <w:pPr>
              <w:rPr>
                <w:rFonts w:eastAsia="Batang"/>
                <w:i/>
                <w:szCs w:val="20"/>
              </w:rPr>
            </w:pPr>
            <w:r w:rsidRPr="0058291B">
              <w:rPr>
                <w:rFonts w:eastAsia="Batang"/>
                <w:i/>
                <w:szCs w:val="20"/>
              </w:rPr>
              <w:t>1</w:t>
            </w:r>
          </w:p>
        </w:tc>
      </w:tr>
      <w:tr w:rsidR="00F31B70" w:rsidRPr="00C74AA6" w14:paraId="4337618A" w14:textId="77777777" w:rsidTr="000871FF">
        <w:tc>
          <w:tcPr>
            <w:tcW w:w="2474" w:type="dxa"/>
            <w:tcBorders>
              <w:top w:val="single" w:sz="4" w:space="0" w:color="auto"/>
              <w:left w:val="single" w:sz="4" w:space="0" w:color="auto"/>
              <w:bottom w:val="single" w:sz="4" w:space="0" w:color="auto"/>
              <w:right w:val="single" w:sz="4" w:space="0" w:color="auto"/>
            </w:tcBorders>
          </w:tcPr>
          <w:p w14:paraId="0D8C670E" w14:textId="77777777" w:rsidR="00F31B70" w:rsidRPr="00C74AA6" w:rsidRDefault="00F31B70" w:rsidP="000871FF">
            <w:pPr>
              <w:rPr>
                <w:rFonts w:eastAsia="Batang"/>
                <w:i/>
                <w:szCs w:val="20"/>
                <w:lang w:val="en-GB"/>
              </w:rPr>
            </w:pPr>
            <w:r w:rsidRPr="0058291B">
              <w:rPr>
                <w:rFonts w:eastAsia="Batang"/>
                <w:i/>
                <w:szCs w:val="20"/>
              </w:rPr>
              <w:lastRenderedPageBreak/>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5E5A2DF8" w14:textId="77777777" w:rsidR="00F31B70" w:rsidRPr="00C74AA6" w:rsidRDefault="00F31B70" w:rsidP="000871FF">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4A2718A" w14:textId="77777777" w:rsidR="00F31B70" w:rsidRDefault="00F31B70" w:rsidP="000871FF">
            <w:pPr>
              <w:rPr>
                <w:rFonts w:cs="Arial"/>
                <w:i/>
                <w:szCs w:val="20"/>
              </w:rPr>
            </w:pPr>
            <w:r w:rsidRPr="00C74AA6">
              <w:rPr>
                <w:rFonts w:cs="Arial"/>
                <w:i/>
                <w:szCs w:val="20"/>
              </w:rPr>
              <w:t>Kodsystem för angiven kod fö</w:t>
            </w:r>
            <w:r>
              <w:rPr>
                <w:rFonts w:cs="Arial"/>
                <w:i/>
                <w:szCs w:val="20"/>
              </w:rPr>
              <w:t>r adresstyp. Ska vara följande:</w:t>
            </w:r>
          </w:p>
          <w:p w14:paraId="26EA8AEF" w14:textId="77777777" w:rsidR="00F31B70" w:rsidRDefault="00F31B70" w:rsidP="000871FF">
            <w:pPr>
              <w:rPr>
                <w:rFonts w:cs="Arial"/>
                <w:i/>
                <w:szCs w:val="20"/>
              </w:rPr>
            </w:pPr>
          </w:p>
          <w:p w14:paraId="0EE0B776" w14:textId="77777777" w:rsidR="00F31B70" w:rsidRPr="003A2BE3" w:rsidRDefault="00F31B70" w:rsidP="000871FF">
            <w:pPr>
              <w:rPr>
                <w:rFonts w:cs="Arial"/>
                <w:i/>
                <w:szCs w:val="20"/>
              </w:rPr>
            </w:pPr>
            <w:r w:rsidRPr="003A2BE3">
              <w:rPr>
                <w:rFonts w:cs="Arial"/>
                <w:i/>
                <w:szCs w:val="20"/>
              </w:rPr>
              <w:t>KV Healthcare Service Location (HL7) med OID</w:t>
            </w:r>
          </w:p>
          <w:p w14:paraId="5DEAEC07" w14:textId="77777777" w:rsidR="00F31B70" w:rsidRPr="00235F93" w:rsidRDefault="00F31B70" w:rsidP="000871FF">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186DB14C" w14:textId="77777777" w:rsidR="00F31B70" w:rsidRPr="00C74AA6" w:rsidRDefault="00F31B70" w:rsidP="000871FF">
            <w:pPr>
              <w:rPr>
                <w:rFonts w:eastAsia="Batang"/>
                <w:i/>
                <w:szCs w:val="20"/>
                <w:lang w:val="en-US"/>
              </w:rPr>
            </w:pPr>
            <w:r w:rsidRPr="00C74AA6">
              <w:rPr>
                <w:rFonts w:eastAsia="Batang"/>
                <w:i/>
                <w:szCs w:val="20"/>
                <w:lang w:val="en-US"/>
              </w:rPr>
              <w:t>1</w:t>
            </w:r>
          </w:p>
        </w:tc>
      </w:tr>
      <w:tr w:rsidR="00F31B70" w:rsidRPr="00C74AA6" w14:paraId="4488A24C" w14:textId="77777777" w:rsidTr="000871FF">
        <w:tc>
          <w:tcPr>
            <w:tcW w:w="2474" w:type="dxa"/>
            <w:tcBorders>
              <w:top w:val="single" w:sz="4" w:space="0" w:color="auto"/>
              <w:left w:val="single" w:sz="4" w:space="0" w:color="auto"/>
              <w:bottom w:val="single" w:sz="4" w:space="0" w:color="auto"/>
              <w:right w:val="single" w:sz="4" w:space="0" w:color="auto"/>
            </w:tcBorders>
          </w:tcPr>
          <w:p w14:paraId="3EA5B610" w14:textId="77777777" w:rsidR="00F31B70" w:rsidRPr="00C74AA6" w:rsidRDefault="00F31B70" w:rsidP="000871FF">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76464FDD" w14:textId="77777777" w:rsidR="00F31B70" w:rsidRPr="00C74AA6" w:rsidRDefault="00F31B70" w:rsidP="000871FF">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272B924" w14:textId="77777777" w:rsidR="00F31B70" w:rsidRPr="00C74AA6" w:rsidRDefault="00F31B70" w:rsidP="000871FF">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6354444" w14:textId="77777777" w:rsidR="00F31B70" w:rsidRPr="00C74AA6" w:rsidRDefault="00F31B70" w:rsidP="000871FF">
            <w:pPr>
              <w:rPr>
                <w:rFonts w:eastAsia="Batang"/>
                <w:i/>
                <w:szCs w:val="20"/>
                <w:lang w:val="en-US"/>
              </w:rPr>
            </w:pPr>
            <w:r w:rsidRPr="00C74AA6">
              <w:rPr>
                <w:rFonts w:eastAsia="Batang"/>
                <w:i/>
                <w:szCs w:val="20"/>
                <w:lang w:val="en-US"/>
              </w:rPr>
              <w:t>0..1</w:t>
            </w:r>
          </w:p>
        </w:tc>
      </w:tr>
      <w:tr w:rsidR="00F31B70" w:rsidRPr="00C74AA6" w14:paraId="0B957540" w14:textId="77777777" w:rsidTr="000871FF">
        <w:tc>
          <w:tcPr>
            <w:tcW w:w="2474" w:type="dxa"/>
            <w:tcBorders>
              <w:top w:val="single" w:sz="4" w:space="0" w:color="auto"/>
              <w:left w:val="single" w:sz="4" w:space="0" w:color="auto"/>
              <w:bottom w:val="single" w:sz="4" w:space="0" w:color="auto"/>
              <w:right w:val="single" w:sz="4" w:space="0" w:color="auto"/>
            </w:tcBorders>
          </w:tcPr>
          <w:p w14:paraId="48C713EB" w14:textId="77777777" w:rsidR="00F31B70" w:rsidRPr="00C74AA6" w:rsidRDefault="00F31B70" w:rsidP="000871FF">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1853F285" w14:textId="77777777" w:rsidR="00F31B70" w:rsidRPr="00C74AA6" w:rsidRDefault="00F31B70" w:rsidP="000871FF">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78B8B1E" w14:textId="77777777" w:rsidR="00F31B70" w:rsidRPr="00C74AA6" w:rsidRDefault="00F31B70" w:rsidP="000871FF">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F64DD94" w14:textId="77777777" w:rsidR="00F31B70" w:rsidRPr="00C74AA6" w:rsidRDefault="00F31B70" w:rsidP="000871FF">
            <w:pPr>
              <w:rPr>
                <w:rFonts w:eastAsia="Batang"/>
                <w:i/>
                <w:szCs w:val="20"/>
                <w:lang w:val="en-US"/>
              </w:rPr>
            </w:pPr>
            <w:r w:rsidRPr="00C74AA6">
              <w:rPr>
                <w:rFonts w:eastAsia="Batang"/>
                <w:i/>
                <w:szCs w:val="20"/>
                <w:lang w:val="en-US"/>
              </w:rPr>
              <w:t>0..1</w:t>
            </w:r>
          </w:p>
        </w:tc>
      </w:tr>
      <w:tr w:rsidR="00F31B70" w:rsidRPr="00C74AA6" w14:paraId="0A08E968" w14:textId="77777777" w:rsidTr="000871FF">
        <w:tc>
          <w:tcPr>
            <w:tcW w:w="2474" w:type="dxa"/>
            <w:tcBorders>
              <w:top w:val="single" w:sz="4" w:space="0" w:color="auto"/>
              <w:left w:val="single" w:sz="4" w:space="0" w:color="auto"/>
              <w:bottom w:val="single" w:sz="4" w:space="0" w:color="auto"/>
              <w:right w:val="single" w:sz="4" w:space="0" w:color="auto"/>
            </w:tcBorders>
          </w:tcPr>
          <w:p w14:paraId="7FBFBCBD" w14:textId="77777777" w:rsidR="00F31B70" w:rsidRPr="00C74AA6" w:rsidRDefault="00F31B70" w:rsidP="000871FF">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79B88A1B" w14:textId="77777777" w:rsidR="00F31B70" w:rsidRPr="00C74AA6" w:rsidRDefault="00F31B70" w:rsidP="000871FF">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79719EE" w14:textId="77777777" w:rsidR="00F31B70" w:rsidRPr="00C74AA6" w:rsidRDefault="00F31B70" w:rsidP="000871FF">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ACA9D7F" w14:textId="77777777" w:rsidR="00F31B70" w:rsidRPr="009B5733" w:rsidRDefault="00F31B70" w:rsidP="000871FF">
            <w:pPr>
              <w:rPr>
                <w:rFonts w:eastAsia="Batang"/>
                <w:i/>
                <w:szCs w:val="20"/>
              </w:rPr>
            </w:pPr>
            <w:r w:rsidRPr="009B5733">
              <w:rPr>
                <w:rFonts w:eastAsia="Batang"/>
                <w:i/>
                <w:szCs w:val="20"/>
              </w:rPr>
              <w:t>0..1</w:t>
            </w:r>
          </w:p>
        </w:tc>
      </w:tr>
      <w:tr w:rsidR="00F31B70" w:rsidRPr="00964D8F" w14:paraId="73B87948" w14:textId="77777777" w:rsidTr="000871FF">
        <w:tc>
          <w:tcPr>
            <w:tcW w:w="2474" w:type="dxa"/>
          </w:tcPr>
          <w:p w14:paraId="12EEED36" w14:textId="77777777" w:rsidR="00F31B70" w:rsidRPr="009B5733" w:rsidRDefault="00F31B70" w:rsidP="000871FF">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730EED75" w14:textId="77777777" w:rsidR="00F31B70" w:rsidRPr="009B5733" w:rsidRDefault="00F31B70" w:rsidP="000871FF">
            <w:pPr>
              <w:rPr>
                <w:rFonts w:eastAsia="Batang"/>
                <w:i/>
                <w:szCs w:val="20"/>
              </w:rPr>
            </w:pPr>
            <w:r w:rsidRPr="00C74AA6">
              <w:rPr>
                <w:rFonts w:cs="Arial"/>
                <w:i/>
                <w:color w:val="000000"/>
                <w:szCs w:val="20"/>
                <w:highlight w:val="white"/>
                <w:lang w:eastAsia="sv-SE"/>
              </w:rPr>
              <w:t>AddressPartType</w:t>
            </w:r>
          </w:p>
        </w:tc>
        <w:tc>
          <w:tcPr>
            <w:tcW w:w="2925" w:type="dxa"/>
          </w:tcPr>
          <w:p w14:paraId="1EB88E3A" w14:textId="77777777" w:rsidR="00F31B70" w:rsidRPr="00C74AA6" w:rsidRDefault="00F31B70" w:rsidP="000871FF">
            <w:pPr>
              <w:rPr>
                <w:rFonts w:cs="Arial"/>
                <w:i/>
                <w:szCs w:val="20"/>
              </w:rPr>
            </w:pPr>
            <w:r>
              <w:rPr>
                <w:rFonts w:cs="Arial"/>
                <w:i/>
              </w:rPr>
              <w:t>Själva adressen anges.</w:t>
            </w:r>
          </w:p>
        </w:tc>
        <w:tc>
          <w:tcPr>
            <w:tcW w:w="1617" w:type="dxa"/>
          </w:tcPr>
          <w:p w14:paraId="29351021" w14:textId="77777777" w:rsidR="00F31B70" w:rsidRPr="009B5733" w:rsidRDefault="00F31B70" w:rsidP="000871FF">
            <w:pPr>
              <w:rPr>
                <w:rFonts w:eastAsia="Batang"/>
                <w:i/>
                <w:szCs w:val="20"/>
              </w:rPr>
            </w:pPr>
            <w:r w:rsidRPr="009B5733">
              <w:rPr>
                <w:rFonts w:eastAsia="Batang"/>
                <w:i/>
                <w:szCs w:val="20"/>
              </w:rPr>
              <w:t>1..*</w:t>
            </w:r>
          </w:p>
        </w:tc>
      </w:tr>
      <w:tr w:rsidR="00F31B70" w:rsidRPr="00964D8F" w14:paraId="72F1BC9A" w14:textId="77777777" w:rsidTr="000871FF">
        <w:tc>
          <w:tcPr>
            <w:tcW w:w="2474" w:type="dxa"/>
          </w:tcPr>
          <w:p w14:paraId="0711C14F" w14:textId="77777777" w:rsidR="00F31B70" w:rsidRPr="00C74AA6" w:rsidRDefault="00F31B70" w:rsidP="000871FF">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4F31BACE" w14:textId="77777777" w:rsidR="00F31B70" w:rsidRPr="00C74AA6" w:rsidRDefault="00F31B70" w:rsidP="000871FF">
            <w:pPr>
              <w:rPr>
                <w:rFonts w:eastAsia="Batang"/>
                <w:i/>
                <w:szCs w:val="20"/>
                <w:lang w:val="en-GB"/>
              </w:rPr>
            </w:pPr>
            <w:r>
              <w:rPr>
                <w:rFonts w:cs="Arial"/>
                <w:i/>
                <w:color w:val="000000"/>
                <w:szCs w:val="20"/>
                <w:lang w:val="en-US" w:eastAsia="sv-SE"/>
              </w:rPr>
              <w:t>String</w:t>
            </w:r>
          </w:p>
        </w:tc>
        <w:tc>
          <w:tcPr>
            <w:tcW w:w="2925" w:type="dxa"/>
          </w:tcPr>
          <w:p w14:paraId="41D85923" w14:textId="77777777" w:rsidR="00F31B70" w:rsidRPr="00B81FE2" w:rsidRDefault="00F31B70" w:rsidP="000871FF">
            <w:pPr>
              <w:rPr>
                <w:rFonts w:cs="Arial"/>
                <w:i/>
                <w:szCs w:val="20"/>
              </w:rPr>
            </w:pPr>
            <w:r w:rsidRPr="00B81FE2">
              <w:rPr>
                <w:rFonts w:cs="Arial"/>
                <w:i/>
                <w:szCs w:val="20"/>
              </w:rPr>
              <w:t>Namn på adressdel som bygger upp addressrymden.</w:t>
            </w:r>
          </w:p>
        </w:tc>
        <w:tc>
          <w:tcPr>
            <w:tcW w:w="1617" w:type="dxa"/>
          </w:tcPr>
          <w:p w14:paraId="23E06790" w14:textId="77777777" w:rsidR="00F31B70" w:rsidRPr="00C74AA6" w:rsidRDefault="00F31B70" w:rsidP="000871FF">
            <w:pPr>
              <w:rPr>
                <w:rFonts w:eastAsia="Batang"/>
                <w:i/>
                <w:szCs w:val="20"/>
                <w:lang w:val="en-US"/>
              </w:rPr>
            </w:pPr>
            <w:r>
              <w:rPr>
                <w:rFonts w:eastAsia="Batang"/>
                <w:i/>
                <w:szCs w:val="20"/>
                <w:lang w:val="en-US"/>
              </w:rPr>
              <w:t>1</w:t>
            </w:r>
          </w:p>
        </w:tc>
      </w:tr>
      <w:tr w:rsidR="00F31B70" w:rsidRPr="00964D8F" w14:paraId="3E3D20DB" w14:textId="77777777" w:rsidTr="000871FF">
        <w:tc>
          <w:tcPr>
            <w:tcW w:w="2474" w:type="dxa"/>
          </w:tcPr>
          <w:p w14:paraId="3EDD501D" w14:textId="77777777" w:rsidR="00F31B70" w:rsidRPr="00964D8F" w:rsidRDefault="00F31B70" w:rsidP="000871FF">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4B573F3A" w14:textId="77777777" w:rsidR="00F31B70" w:rsidRDefault="00F31B70" w:rsidP="000871FF">
            <w:pPr>
              <w:rPr>
                <w:rFonts w:cs="Arial"/>
                <w:i/>
                <w:color w:val="000000"/>
                <w:szCs w:val="20"/>
                <w:lang w:eastAsia="sv-SE"/>
              </w:rPr>
            </w:pPr>
            <w:r w:rsidRPr="00964D8F">
              <w:rPr>
                <w:rFonts w:cs="Arial"/>
                <w:i/>
                <w:color w:val="000000"/>
                <w:szCs w:val="20"/>
                <w:highlight w:val="white"/>
                <w:lang w:eastAsia="sv-SE"/>
              </w:rPr>
              <w:t>AddressPartTypeEnum</w:t>
            </w:r>
          </w:p>
          <w:p w14:paraId="6D2173FA" w14:textId="77777777" w:rsidR="00F31B70" w:rsidRPr="00964D8F" w:rsidRDefault="00F31B70" w:rsidP="000871FF">
            <w:pPr>
              <w:rPr>
                <w:rFonts w:eastAsia="Batang"/>
                <w:i/>
                <w:szCs w:val="20"/>
                <w:lang w:val="en-GB"/>
              </w:rPr>
            </w:pPr>
          </w:p>
        </w:tc>
        <w:tc>
          <w:tcPr>
            <w:tcW w:w="2925" w:type="dxa"/>
          </w:tcPr>
          <w:p w14:paraId="376B2AD8" w14:textId="77777777" w:rsidR="00F31B70" w:rsidRDefault="00F31B70" w:rsidP="000871FF">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5575F09" w14:textId="77777777" w:rsidR="00F31B70" w:rsidRPr="00B81FE2" w:rsidRDefault="00F31B70" w:rsidP="000871FF">
            <w:pPr>
              <w:rPr>
                <w:rFonts w:cs="Arial"/>
                <w:i/>
                <w:color w:val="000000"/>
                <w:szCs w:val="20"/>
                <w:lang w:eastAsia="sv-SE"/>
              </w:rPr>
            </w:pPr>
          </w:p>
          <w:p w14:paraId="23E5A973" w14:textId="77777777" w:rsidR="00F31B70" w:rsidRPr="00DF0641" w:rsidRDefault="00F31B70" w:rsidP="000871FF">
            <w:pPr>
              <w:rPr>
                <w:rFonts w:cs="Arial"/>
                <w:i/>
                <w:szCs w:val="20"/>
              </w:rPr>
            </w:pPr>
            <w:r w:rsidRPr="00DF0641">
              <w:rPr>
                <w:rFonts w:cs="Arial"/>
                <w:i/>
                <w:szCs w:val="20"/>
              </w:rPr>
              <w:t>AL = Adressrad (används för leveransadress, tilläggsinfo eller en gatuadress men ej leveransadress och gatuadress tillsammans)</w:t>
            </w:r>
          </w:p>
          <w:p w14:paraId="3CA257B3" w14:textId="77777777" w:rsidR="00F31B70" w:rsidRPr="00DF0641" w:rsidRDefault="00F31B70" w:rsidP="000871FF">
            <w:pPr>
              <w:rPr>
                <w:rFonts w:cs="Arial"/>
                <w:i/>
                <w:szCs w:val="20"/>
              </w:rPr>
            </w:pPr>
            <w:r w:rsidRPr="00DF0641">
              <w:rPr>
                <w:rFonts w:cs="Arial"/>
                <w:i/>
                <w:szCs w:val="20"/>
              </w:rPr>
              <w:t>ADL = Tillägg lokalisationsinfo (t.ex. våningsnr "3", lägenhetsnr "122")</w:t>
            </w:r>
          </w:p>
          <w:p w14:paraId="3B0B4D56" w14:textId="77777777" w:rsidR="00F31B70" w:rsidRPr="00DF0641" w:rsidRDefault="00F31B70" w:rsidP="000871FF">
            <w:pPr>
              <w:rPr>
                <w:rFonts w:cs="Arial"/>
                <w:i/>
                <w:szCs w:val="20"/>
              </w:rPr>
            </w:pPr>
            <w:r w:rsidRPr="00DF0641">
              <w:rPr>
                <w:rFonts w:cs="Arial"/>
                <w:i/>
                <w:szCs w:val="20"/>
              </w:rPr>
              <w:t>UNIT = Definierar värdestypen för lokalisationsinfo (t.ex. "våning", "lägenhet")</w:t>
            </w:r>
          </w:p>
          <w:p w14:paraId="3BA2B7E1" w14:textId="77777777" w:rsidR="00F31B70" w:rsidRPr="00DF0641" w:rsidRDefault="00F31B70" w:rsidP="000871FF">
            <w:pPr>
              <w:rPr>
                <w:rFonts w:cs="Arial"/>
                <w:i/>
                <w:szCs w:val="20"/>
              </w:rPr>
            </w:pPr>
            <w:r w:rsidRPr="00DF0641">
              <w:rPr>
                <w:rFonts w:cs="Arial"/>
                <w:i/>
                <w:szCs w:val="20"/>
              </w:rPr>
              <w:t>UNID = Siffran eller namnet på värdestyp som kännetecknar byggnad eller fastighet (t.ex. "kvarteret Hälsan")</w:t>
            </w:r>
          </w:p>
          <w:p w14:paraId="6C751232" w14:textId="77777777" w:rsidR="00F31B70" w:rsidRPr="00DF0641" w:rsidRDefault="00F31B70" w:rsidP="000871FF">
            <w:pPr>
              <w:rPr>
                <w:rFonts w:cs="Arial"/>
                <w:i/>
                <w:szCs w:val="20"/>
              </w:rPr>
            </w:pPr>
            <w:r w:rsidRPr="00DF0641">
              <w:rPr>
                <w:rFonts w:cs="Arial"/>
                <w:i/>
                <w:szCs w:val="20"/>
              </w:rPr>
              <w:t xml:space="preserve">DAL = Leveransadressrad (tillåts inte stå i kombination med leveransadress och </w:t>
            </w:r>
            <w:r w:rsidRPr="00DF0641">
              <w:rPr>
                <w:rFonts w:cs="Arial"/>
                <w:i/>
                <w:szCs w:val="20"/>
              </w:rPr>
              <w:lastRenderedPageBreak/>
              <w:t>gatuadress)</w:t>
            </w:r>
          </w:p>
          <w:p w14:paraId="6247F1BC" w14:textId="77777777" w:rsidR="00F31B70" w:rsidRPr="00DF0641" w:rsidRDefault="00F31B70" w:rsidP="000871FF">
            <w:pPr>
              <w:rPr>
                <w:rFonts w:cs="Arial"/>
                <w:i/>
                <w:szCs w:val="20"/>
              </w:rPr>
            </w:pPr>
            <w:r w:rsidRPr="00DF0641">
              <w:rPr>
                <w:rFonts w:cs="Arial"/>
                <w:i/>
                <w:szCs w:val="20"/>
              </w:rPr>
              <w:t>DINSTA = Leveransområde (oftast en ort där leveransadressen skiljer sig från kommunorten)</w:t>
            </w:r>
          </w:p>
          <w:p w14:paraId="7D11B6F3" w14:textId="77777777" w:rsidR="00F31B70" w:rsidRPr="00DF0641" w:rsidRDefault="00F31B70" w:rsidP="000871FF">
            <w:pPr>
              <w:rPr>
                <w:rFonts w:cs="Arial"/>
                <w:i/>
                <w:szCs w:val="20"/>
              </w:rPr>
            </w:pPr>
            <w:r w:rsidRPr="00DF0641">
              <w:rPr>
                <w:rFonts w:cs="Arial"/>
                <w:i/>
                <w:szCs w:val="20"/>
              </w:rPr>
              <w:t>DINSTQ = Leveransadressbenämning (t.ex. hisshall "B", "östra" receptionen)</w:t>
            </w:r>
          </w:p>
          <w:p w14:paraId="2BA47992" w14:textId="77777777" w:rsidR="00F31B70" w:rsidRPr="00DF0641" w:rsidRDefault="00F31B70" w:rsidP="000871FF">
            <w:pPr>
              <w:rPr>
                <w:rFonts w:cs="Arial"/>
                <w:i/>
                <w:szCs w:val="20"/>
              </w:rPr>
            </w:pPr>
            <w:r w:rsidRPr="00DF0641">
              <w:rPr>
                <w:rFonts w:cs="Arial"/>
                <w:i/>
                <w:szCs w:val="20"/>
              </w:rPr>
              <w:t>DINST = Leveransadresstypen (t.ex. "hisshall", "receptionen")</w:t>
            </w:r>
          </w:p>
          <w:p w14:paraId="5FD8A217" w14:textId="77777777" w:rsidR="00F31B70" w:rsidRPr="00DF0641" w:rsidRDefault="00F31B70" w:rsidP="000871FF">
            <w:pPr>
              <w:rPr>
                <w:rFonts w:cs="Arial"/>
                <w:i/>
                <w:szCs w:val="20"/>
              </w:rPr>
            </w:pPr>
            <w:r w:rsidRPr="00DF0641">
              <w:rPr>
                <w:rFonts w:cs="Arial"/>
                <w:i/>
                <w:szCs w:val="20"/>
              </w:rPr>
              <w:t>DMOD = Leveranssätt (t.ex. "postutdelning", "postbox")</w:t>
            </w:r>
          </w:p>
          <w:p w14:paraId="14CF3436" w14:textId="77777777" w:rsidR="00F31B70" w:rsidRPr="00DF0641" w:rsidRDefault="00F31B70" w:rsidP="000871FF">
            <w:pPr>
              <w:rPr>
                <w:rFonts w:cs="Arial"/>
                <w:i/>
                <w:szCs w:val="20"/>
              </w:rPr>
            </w:pPr>
            <w:r w:rsidRPr="00DF0641">
              <w:rPr>
                <w:rFonts w:cs="Arial"/>
                <w:i/>
                <w:szCs w:val="20"/>
              </w:rPr>
              <w:t>DMODID = Leveranssättbenämning (t.ex. postbox "2683")</w:t>
            </w:r>
          </w:p>
          <w:p w14:paraId="6C12A5A6" w14:textId="77777777" w:rsidR="00F31B70" w:rsidRPr="00DF0641" w:rsidRDefault="00F31B70" w:rsidP="000871FF">
            <w:pPr>
              <w:rPr>
                <w:rFonts w:cs="Arial"/>
                <w:i/>
                <w:szCs w:val="20"/>
              </w:rPr>
            </w:pPr>
            <w:r w:rsidRPr="00DF0641">
              <w:rPr>
                <w:rFonts w:cs="Arial"/>
                <w:i/>
                <w:szCs w:val="20"/>
              </w:rPr>
              <w:t>SAL = Gatuadressrad (används frekvent då man inte vill bryta ned adressrymden i gatutyper, byggnadsnr etc.)</w:t>
            </w:r>
          </w:p>
          <w:p w14:paraId="2269CDB0" w14:textId="77777777" w:rsidR="00F31B70" w:rsidRPr="00DF0641" w:rsidRDefault="00F31B70" w:rsidP="000871FF">
            <w:pPr>
              <w:rPr>
                <w:rFonts w:cs="Arial"/>
                <w:i/>
                <w:szCs w:val="20"/>
              </w:rPr>
            </w:pPr>
            <w:r w:rsidRPr="00DF0641">
              <w:rPr>
                <w:rFonts w:cs="Arial"/>
                <w:i/>
                <w:szCs w:val="20"/>
              </w:rPr>
              <w:t>BNR = Byggnads- eller fastighetsnummer (används ej som gatunummer)</w:t>
            </w:r>
          </w:p>
          <w:p w14:paraId="5004A07E" w14:textId="77777777" w:rsidR="00F31B70" w:rsidRPr="00DF0641" w:rsidRDefault="00F31B70" w:rsidP="000871FF">
            <w:pPr>
              <w:rPr>
                <w:rFonts w:cs="Arial"/>
                <w:i/>
                <w:szCs w:val="20"/>
              </w:rPr>
            </w:pPr>
            <w:r w:rsidRPr="00DF0641">
              <w:rPr>
                <w:rFonts w:cs="Arial"/>
                <w:i/>
                <w:szCs w:val="20"/>
              </w:rPr>
              <w:t>BNN = Den numeriska delen av byggnads- eller fastighetsnumret</w:t>
            </w:r>
          </w:p>
          <w:p w14:paraId="5C8DED85" w14:textId="77777777" w:rsidR="00F31B70" w:rsidRPr="00DF0641" w:rsidRDefault="00F31B70" w:rsidP="000871FF">
            <w:pPr>
              <w:rPr>
                <w:rFonts w:cs="Arial"/>
                <w:i/>
                <w:szCs w:val="20"/>
              </w:rPr>
            </w:pPr>
            <w:r w:rsidRPr="00DF0641">
              <w:rPr>
                <w:rFonts w:cs="Arial"/>
                <w:i/>
                <w:szCs w:val="20"/>
              </w:rPr>
              <w:t>BNS = Byggnads- eller fastighetsnummer suffix (t.ex. 12"B")</w:t>
            </w:r>
          </w:p>
          <w:p w14:paraId="4BDDE8CC" w14:textId="77777777" w:rsidR="00F31B70" w:rsidRPr="00DF0641" w:rsidRDefault="00F31B70" w:rsidP="000871FF">
            <w:pPr>
              <w:rPr>
                <w:rFonts w:cs="Arial"/>
                <w:i/>
                <w:szCs w:val="20"/>
              </w:rPr>
            </w:pPr>
            <w:r w:rsidRPr="00DF0641">
              <w:rPr>
                <w:rFonts w:cs="Arial"/>
                <w:i/>
                <w:szCs w:val="20"/>
              </w:rPr>
              <w:t>STR = Gatunamn (namnet samt typen av gatan)</w:t>
            </w:r>
          </w:p>
          <w:p w14:paraId="1B38C004" w14:textId="77777777" w:rsidR="00F31B70" w:rsidRPr="00DF0641" w:rsidRDefault="00F31B70" w:rsidP="000871FF">
            <w:pPr>
              <w:rPr>
                <w:rFonts w:cs="Arial"/>
                <w:i/>
                <w:szCs w:val="20"/>
              </w:rPr>
            </w:pPr>
            <w:r w:rsidRPr="00DF0641">
              <w:rPr>
                <w:rFonts w:cs="Arial"/>
                <w:i/>
                <w:szCs w:val="20"/>
              </w:rPr>
              <w:t>STB = Gatunamnbasen (namnet på anknytande huvudgata utan riktning)</w:t>
            </w:r>
          </w:p>
          <w:p w14:paraId="6B2B0E20" w14:textId="77777777" w:rsidR="00F31B70" w:rsidRPr="00DF0641" w:rsidRDefault="00F31B70" w:rsidP="000871FF">
            <w:pPr>
              <w:rPr>
                <w:rFonts w:cs="Arial"/>
                <w:i/>
                <w:szCs w:val="20"/>
              </w:rPr>
            </w:pPr>
            <w:r w:rsidRPr="00DF0641">
              <w:rPr>
                <w:rFonts w:cs="Arial"/>
                <w:i/>
                <w:szCs w:val="20"/>
              </w:rPr>
              <w:t>STTYP = Gatutypen (typen på gatan som berörs, t.ex. "gågata")</w:t>
            </w:r>
          </w:p>
          <w:p w14:paraId="6DC9D610" w14:textId="77777777" w:rsidR="00F31B70" w:rsidRPr="00DF0641" w:rsidRDefault="00F31B70" w:rsidP="000871FF">
            <w:pPr>
              <w:rPr>
                <w:rFonts w:cs="Arial"/>
                <w:i/>
                <w:szCs w:val="20"/>
              </w:rPr>
            </w:pPr>
            <w:r w:rsidRPr="00DF0641">
              <w:rPr>
                <w:rFonts w:cs="Arial"/>
                <w:i/>
                <w:szCs w:val="20"/>
              </w:rPr>
              <w:t>DIR = Riktning (t.ex. N, S, W, E)</w:t>
            </w:r>
          </w:p>
          <w:p w14:paraId="73260824" w14:textId="77777777" w:rsidR="00F31B70" w:rsidRPr="00DF0641" w:rsidRDefault="00F31B70" w:rsidP="000871FF">
            <w:pPr>
              <w:rPr>
                <w:rFonts w:cs="Arial"/>
                <w:i/>
                <w:szCs w:val="20"/>
              </w:rPr>
            </w:pPr>
            <w:r w:rsidRPr="00DF0641">
              <w:rPr>
                <w:rFonts w:cs="Arial"/>
                <w:i/>
                <w:szCs w:val="20"/>
              </w:rPr>
              <w:t>INT = Korsning (anger att en korsning är anknuten berörd adress)</w:t>
            </w:r>
          </w:p>
          <w:p w14:paraId="15132F50" w14:textId="77777777" w:rsidR="00F31B70" w:rsidRPr="00DF0641" w:rsidRDefault="00F31B70" w:rsidP="000871FF">
            <w:pPr>
              <w:rPr>
                <w:rFonts w:cs="Arial"/>
                <w:i/>
                <w:szCs w:val="20"/>
                <w:lang w:val="en-US"/>
              </w:rPr>
            </w:pPr>
            <w:r w:rsidRPr="00DF0641">
              <w:rPr>
                <w:rFonts w:cs="Arial"/>
                <w:i/>
                <w:szCs w:val="20"/>
                <w:lang w:val="en-US"/>
              </w:rPr>
              <w:t>CAR = C/O (care of) adress</w:t>
            </w:r>
          </w:p>
          <w:p w14:paraId="1C0AC8A3" w14:textId="77777777" w:rsidR="00F31B70" w:rsidRPr="00DF0641" w:rsidRDefault="00F31B70" w:rsidP="000871FF">
            <w:pPr>
              <w:rPr>
                <w:rFonts w:cs="Arial"/>
                <w:i/>
                <w:szCs w:val="20"/>
              </w:rPr>
            </w:pPr>
            <w:r w:rsidRPr="00DF0641">
              <w:rPr>
                <w:rFonts w:cs="Arial"/>
                <w:i/>
                <w:szCs w:val="20"/>
              </w:rPr>
              <w:lastRenderedPageBreak/>
              <w:t>CEN = Områdes- kvartersbenämning (definierar område eller kvarter som berörd adress ligger i, t.ex. SoFo)</w:t>
            </w:r>
          </w:p>
          <w:p w14:paraId="64BFCE02" w14:textId="77777777" w:rsidR="00F31B70" w:rsidRPr="00DF0641" w:rsidRDefault="00F31B70" w:rsidP="000871FF">
            <w:pPr>
              <w:rPr>
                <w:rFonts w:cs="Arial"/>
                <w:i/>
                <w:szCs w:val="20"/>
              </w:rPr>
            </w:pPr>
            <w:r w:rsidRPr="00DF0641">
              <w:rPr>
                <w:rFonts w:cs="Arial"/>
                <w:i/>
                <w:szCs w:val="20"/>
              </w:rPr>
              <w:t>CNT = Land</w:t>
            </w:r>
          </w:p>
          <w:p w14:paraId="2D4F16CB" w14:textId="77777777" w:rsidR="00F31B70" w:rsidRPr="00DF0641" w:rsidRDefault="00F31B70" w:rsidP="000871FF">
            <w:pPr>
              <w:rPr>
                <w:rFonts w:cs="Arial"/>
                <w:i/>
                <w:szCs w:val="20"/>
              </w:rPr>
            </w:pPr>
            <w:r w:rsidRPr="00DF0641">
              <w:rPr>
                <w:rFonts w:cs="Arial"/>
                <w:i/>
                <w:szCs w:val="20"/>
              </w:rPr>
              <w:t>CPA = Län</w:t>
            </w:r>
          </w:p>
          <w:p w14:paraId="4E2A2B15" w14:textId="77777777" w:rsidR="00F31B70" w:rsidRPr="00DF0641" w:rsidRDefault="00F31B70" w:rsidP="000871FF">
            <w:pPr>
              <w:rPr>
                <w:rFonts w:cs="Arial"/>
                <w:i/>
                <w:szCs w:val="20"/>
              </w:rPr>
            </w:pPr>
            <w:r w:rsidRPr="00DF0641">
              <w:rPr>
                <w:rFonts w:cs="Arial"/>
                <w:i/>
                <w:szCs w:val="20"/>
              </w:rPr>
              <w:t>DEL = Skiljetecken (används för att särskilja text i adressrymden)</w:t>
            </w:r>
          </w:p>
          <w:p w14:paraId="42C3AD74" w14:textId="77777777" w:rsidR="00F31B70" w:rsidRPr="00DF0641" w:rsidRDefault="00F31B70" w:rsidP="000871FF">
            <w:pPr>
              <w:rPr>
                <w:rFonts w:cs="Arial"/>
                <w:i/>
                <w:szCs w:val="20"/>
              </w:rPr>
            </w:pPr>
            <w:r w:rsidRPr="00DF0641">
              <w:rPr>
                <w:rFonts w:cs="Arial"/>
                <w:i/>
                <w:szCs w:val="20"/>
              </w:rPr>
              <w:t>CTY = Postort</w:t>
            </w:r>
          </w:p>
          <w:p w14:paraId="67E21966" w14:textId="77777777" w:rsidR="00F31B70" w:rsidRPr="00DF0641" w:rsidRDefault="00F31B70" w:rsidP="000871FF">
            <w:pPr>
              <w:rPr>
                <w:rFonts w:cs="Arial"/>
                <w:i/>
                <w:szCs w:val="20"/>
              </w:rPr>
            </w:pPr>
            <w:r w:rsidRPr="00DF0641">
              <w:rPr>
                <w:rFonts w:cs="Arial"/>
                <w:i/>
                <w:szCs w:val="20"/>
              </w:rPr>
              <w:t>POB = Postbox</w:t>
            </w:r>
          </w:p>
          <w:p w14:paraId="67F54B39" w14:textId="77777777" w:rsidR="00F31B70" w:rsidRPr="00DF0641" w:rsidRDefault="00F31B70" w:rsidP="000871FF">
            <w:pPr>
              <w:rPr>
                <w:rFonts w:cs="Arial"/>
                <w:i/>
                <w:szCs w:val="20"/>
              </w:rPr>
            </w:pPr>
            <w:r w:rsidRPr="00DF0641">
              <w:rPr>
                <w:rFonts w:cs="Arial"/>
                <w:i/>
                <w:szCs w:val="20"/>
              </w:rPr>
              <w:t>ZIP = Postnummer</w:t>
            </w:r>
          </w:p>
          <w:p w14:paraId="4853BC7F" w14:textId="77777777" w:rsidR="00F31B70" w:rsidRPr="00DF0641" w:rsidRDefault="00F31B70" w:rsidP="000871FF">
            <w:pPr>
              <w:rPr>
                <w:rFonts w:cs="Arial"/>
                <w:i/>
                <w:szCs w:val="20"/>
              </w:rPr>
            </w:pPr>
            <w:r w:rsidRPr="00DF0641">
              <w:rPr>
                <w:rFonts w:cs="Arial"/>
                <w:i/>
                <w:szCs w:val="20"/>
              </w:rPr>
              <w:t>PRE = Distriktsområde</w:t>
            </w:r>
          </w:p>
          <w:p w14:paraId="4F733877" w14:textId="77777777" w:rsidR="00F31B70" w:rsidRPr="00964D8F" w:rsidRDefault="00F31B70" w:rsidP="000871FF">
            <w:pPr>
              <w:rPr>
                <w:rFonts w:cs="Arial"/>
                <w:i/>
                <w:szCs w:val="20"/>
                <w:lang w:val="en-US"/>
              </w:rPr>
            </w:pPr>
            <w:r w:rsidRPr="00DF0641">
              <w:rPr>
                <w:rFonts w:cs="Arial"/>
                <w:i/>
                <w:szCs w:val="20"/>
                <w:lang w:val="en-US"/>
              </w:rPr>
              <w:t>STA = Region eller provins</w:t>
            </w:r>
          </w:p>
        </w:tc>
        <w:tc>
          <w:tcPr>
            <w:tcW w:w="1617" w:type="dxa"/>
          </w:tcPr>
          <w:p w14:paraId="124A0F64" w14:textId="77777777" w:rsidR="00F31B70" w:rsidRPr="00964D8F" w:rsidRDefault="00F31B70" w:rsidP="000871FF">
            <w:pPr>
              <w:rPr>
                <w:rFonts w:eastAsia="Batang"/>
                <w:i/>
                <w:szCs w:val="20"/>
              </w:rPr>
            </w:pPr>
            <w:r w:rsidRPr="00964D8F">
              <w:rPr>
                <w:rFonts w:eastAsia="Batang"/>
                <w:i/>
                <w:szCs w:val="20"/>
              </w:rPr>
              <w:lastRenderedPageBreak/>
              <w:t>0..1</w:t>
            </w:r>
          </w:p>
        </w:tc>
      </w:tr>
      <w:tr w:rsidR="00F31B70" w:rsidRPr="008345BA" w14:paraId="181A0A62" w14:textId="77777777" w:rsidTr="000871FF">
        <w:tc>
          <w:tcPr>
            <w:tcW w:w="2474" w:type="dxa"/>
          </w:tcPr>
          <w:p w14:paraId="4A224DDF" w14:textId="77777777" w:rsidR="00F31B70" w:rsidRPr="00964D8F" w:rsidRDefault="00F31B70" w:rsidP="000871FF">
            <w:pPr>
              <w:rPr>
                <w:rFonts w:eastAsia="Batang"/>
                <w:szCs w:val="20"/>
              </w:rPr>
            </w:pPr>
            <w:r w:rsidRPr="00964D8F">
              <w:rPr>
                <w:rFonts w:eastAsia="Batang"/>
                <w:szCs w:val="20"/>
              </w:rPr>
              <w:lastRenderedPageBreak/>
              <w:t>../LocationType.telecom</w:t>
            </w:r>
          </w:p>
        </w:tc>
        <w:tc>
          <w:tcPr>
            <w:tcW w:w="2506" w:type="dxa"/>
          </w:tcPr>
          <w:p w14:paraId="21123576" w14:textId="77777777" w:rsidR="00F31B70" w:rsidRPr="00964D8F" w:rsidRDefault="00F31B70" w:rsidP="000871FF">
            <w:pPr>
              <w:rPr>
                <w:rFonts w:eastAsia="Batang"/>
                <w:szCs w:val="20"/>
              </w:rPr>
            </w:pPr>
            <w:r>
              <w:rPr>
                <w:rFonts w:eastAsia="Batang"/>
                <w:szCs w:val="20"/>
              </w:rPr>
              <w:t>TelType</w:t>
            </w:r>
          </w:p>
        </w:tc>
        <w:tc>
          <w:tcPr>
            <w:tcW w:w="2925" w:type="dxa"/>
          </w:tcPr>
          <w:p w14:paraId="5299B45A" w14:textId="77777777" w:rsidR="00F31B70" w:rsidRPr="008345BA" w:rsidRDefault="00F31B70" w:rsidP="000871FF">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6DA8BB48" w14:textId="77777777" w:rsidR="00F31B70" w:rsidRPr="008345BA" w:rsidRDefault="00F31B70" w:rsidP="000871FF">
            <w:pPr>
              <w:rPr>
                <w:rFonts w:cs="Arial"/>
                <w:szCs w:val="20"/>
              </w:rPr>
            </w:pPr>
          </w:p>
          <w:p w14:paraId="7D25AA25" w14:textId="77777777" w:rsidR="00F31B70" w:rsidRPr="008345BA" w:rsidRDefault="00F31B70" w:rsidP="000871FF">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28FD4A59" w14:textId="77777777" w:rsidR="00F31B70" w:rsidRPr="008345BA" w:rsidRDefault="00F31B70" w:rsidP="000871FF">
            <w:pPr>
              <w:rPr>
                <w:rFonts w:eastAsia="Batang"/>
                <w:szCs w:val="20"/>
                <w:lang w:val="en-US"/>
              </w:rPr>
            </w:pPr>
            <w:r w:rsidRPr="008345BA">
              <w:rPr>
                <w:rFonts w:eastAsia="Batang"/>
                <w:szCs w:val="20"/>
                <w:lang w:val="en-US"/>
              </w:rPr>
              <w:t>0..*</w:t>
            </w:r>
          </w:p>
        </w:tc>
      </w:tr>
      <w:tr w:rsidR="00F31B70" w:rsidRPr="00B81FE2" w14:paraId="5324C173" w14:textId="77777777" w:rsidTr="000871FF">
        <w:tc>
          <w:tcPr>
            <w:tcW w:w="2474" w:type="dxa"/>
          </w:tcPr>
          <w:p w14:paraId="3A0D011B" w14:textId="77777777" w:rsidR="00F31B70" w:rsidRPr="00B81FE2" w:rsidRDefault="00F31B70" w:rsidP="000871FF">
            <w:pPr>
              <w:rPr>
                <w:rFonts w:eastAsia="Batang"/>
                <w:i/>
                <w:szCs w:val="20"/>
              </w:rPr>
            </w:pPr>
            <w:r w:rsidRPr="00B81FE2">
              <w:rPr>
                <w:rFonts w:eastAsia="Batang"/>
                <w:i/>
                <w:szCs w:val="20"/>
              </w:rPr>
              <w:t>../</w:t>
            </w:r>
            <w:r>
              <w:rPr>
                <w:rFonts w:eastAsia="Batang"/>
                <w:i/>
                <w:szCs w:val="20"/>
              </w:rPr>
              <w:t>LocationType.telecom.use</w:t>
            </w:r>
          </w:p>
        </w:tc>
        <w:tc>
          <w:tcPr>
            <w:tcW w:w="2506" w:type="dxa"/>
          </w:tcPr>
          <w:p w14:paraId="1FF048CB" w14:textId="77777777" w:rsidR="00F31B70" w:rsidRPr="00B81FE2" w:rsidRDefault="00F31B70" w:rsidP="000871FF">
            <w:pPr>
              <w:rPr>
                <w:rFonts w:eastAsia="Batang"/>
                <w:i/>
                <w:szCs w:val="20"/>
              </w:rPr>
            </w:pPr>
            <w:r w:rsidRPr="00B81FE2">
              <w:rPr>
                <w:rFonts w:eastAsia="Batang"/>
                <w:i/>
                <w:szCs w:val="20"/>
              </w:rPr>
              <w:t>TelType</w:t>
            </w:r>
            <w:r>
              <w:rPr>
                <w:rFonts w:eastAsia="Batang"/>
                <w:i/>
                <w:szCs w:val="20"/>
              </w:rPr>
              <w:t>Enum</w:t>
            </w:r>
          </w:p>
        </w:tc>
        <w:tc>
          <w:tcPr>
            <w:tcW w:w="2925" w:type="dxa"/>
          </w:tcPr>
          <w:p w14:paraId="6025615F" w14:textId="77777777" w:rsidR="00F31B70" w:rsidRDefault="00F31B70" w:rsidP="000871FF">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15155A3F" w14:textId="77777777" w:rsidR="00F31B70" w:rsidRDefault="00F31B70" w:rsidP="000871FF">
            <w:pPr>
              <w:rPr>
                <w:rFonts w:cs="Arial"/>
                <w:i/>
                <w:szCs w:val="20"/>
              </w:rPr>
            </w:pPr>
          </w:p>
          <w:p w14:paraId="6F33E977" w14:textId="77777777" w:rsidR="00F31B70" w:rsidRPr="00B81FE2" w:rsidRDefault="00F31B70" w:rsidP="000871FF">
            <w:pPr>
              <w:rPr>
                <w:rFonts w:cs="Arial"/>
                <w:i/>
                <w:szCs w:val="20"/>
              </w:rPr>
            </w:pPr>
            <w:r w:rsidRPr="00B81FE2">
              <w:rPr>
                <w:rFonts w:cs="Arial"/>
                <w:i/>
                <w:szCs w:val="20"/>
              </w:rPr>
              <w:t>voice = Nummer för att föra ett röstsamtal</w:t>
            </w:r>
          </w:p>
          <w:p w14:paraId="35907E7B" w14:textId="77777777" w:rsidR="00F31B70" w:rsidRPr="00B81FE2" w:rsidRDefault="00F31B70" w:rsidP="000871FF">
            <w:pPr>
              <w:rPr>
                <w:rFonts w:cs="Arial"/>
                <w:i/>
                <w:szCs w:val="20"/>
                <w:lang w:val="en-US"/>
              </w:rPr>
            </w:pPr>
            <w:r w:rsidRPr="00B81FE2">
              <w:rPr>
                <w:rFonts w:cs="Arial"/>
                <w:i/>
                <w:szCs w:val="20"/>
                <w:lang w:val="en-US"/>
              </w:rPr>
              <w:t>fax = Faxnummer</w:t>
            </w:r>
          </w:p>
          <w:p w14:paraId="0350FF17" w14:textId="77777777" w:rsidR="00F31B70" w:rsidRPr="00B81FE2" w:rsidRDefault="00F31B70" w:rsidP="000871FF">
            <w:pPr>
              <w:rPr>
                <w:rFonts w:cs="Arial"/>
                <w:i/>
                <w:szCs w:val="20"/>
                <w:lang w:val="en-US"/>
              </w:rPr>
            </w:pPr>
            <w:r w:rsidRPr="00B81FE2">
              <w:rPr>
                <w:rFonts w:cs="Arial"/>
                <w:i/>
                <w:szCs w:val="20"/>
                <w:lang w:val="en-US"/>
              </w:rPr>
              <w:t>data = E-post adress</w:t>
            </w:r>
          </w:p>
          <w:p w14:paraId="5556D6FE" w14:textId="77777777" w:rsidR="00F31B70" w:rsidRPr="00B81FE2" w:rsidRDefault="00F31B70" w:rsidP="000871FF">
            <w:pPr>
              <w:rPr>
                <w:rFonts w:cs="Arial"/>
                <w:i/>
                <w:szCs w:val="20"/>
              </w:rPr>
            </w:pPr>
            <w:r w:rsidRPr="00B81FE2">
              <w:rPr>
                <w:rFonts w:cs="Arial"/>
                <w:i/>
                <w:szCs w:val="20"/>
              </w:rPr>
              <w:t>sms = Nummer för mobila textmeddelanden</w:t>
            </w:r>
          </w:p>
        </w:tc>
        <w:tc>
          <w:tcPr>
            <w:tcW w:w="1617" w:type="dxa"/>
          </w:tcPr>
          <w:p w14:paraId="7F82AC9B" w14:textId="77777777" w:rsidR="00F31B70" w:rsidRPr="00B81FE2" w:rsidRDefault="00F31B70" w:rsidP="000871FF">
            <w:pPr>
              <w:rPr>
                <w:rFonts w:eastAsia="Batang"/>
                <w:i/>
                <w:szCs w:val="20"/>
                <w:lang w:val="en-US"/>
              </w:rPr>
            </w:pPr>
            <w:r>
              <w:rPr>
                <w:rFonts w:eastAsia="Batang"/>
                <w:i/>
                <w:szCs w:val="20"/>
                <w:lang w:val="en-US"/>
              </w:rPr>
              <w:t>0..1</w:t>
            </w:r>
          </w:p>
        </w:tc>
      </w:tr>
      <w:tr w:rsidR="00F31B70" w:rsidRPr="00B81FE2" w14:paraId="6D5E1FFD" w14:textId="77777777" w:rsidTr="000871FF">
        <w:tc>
          <w:tcPr>
            <w:tcW w:w="2474" w:type="dxa"/>
          </w:tcPr>
          <w:p w14:paraId="441E3E75" w14:textId="77777777" w:rsidR="00F31B70" w:rsidRPr="00B81FE2" w:rsidRDefault="00F31B70" w:rsidP="000871FF">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574ED4A3" w14:textId="77777777" w:rsidR="00F31B70" w:rsidRPr="00B81FE2" w:rsidRDefault="00F31B70" w:rsidP="000871FF">
            <w:pPr>
              <w:rPr>
                <w:rFonts w:eastAsia="Batang"/>
                <w:i/>
                <w:szCs w:val="20"/>
              </w:rPr>
            </w:pPr>
            <w:r>
              <w:rPr>
                <w:rFonts w:eastAsia="Batang"/>
                <w:i/>
                <w:szCs w:val="20"/>
              </w:rPr>
              <w:t>String</w:t>
            </w:r>
          </w:p>
        </w:tc>
        <w:tc>
          <w:tcPr>
            <w:tcW w:w="2925" w:type="dxa"/>
          </w:tcPr>
          <w:p w14:paraId="06404BA8" w14:textId="77777777" w:rsidR="00F31B70" w:rsidRPr="00B81FE2" w:rsidRDefault="00F31B70" w:rsidP="000871FF">
            <w:pPr>
              <w:rPr>
                <w:rFonts w:cs="Arial"/>
                <w:i/>
                <w:szCs w:val="20"/>
              </w:rPr>
            </w:pPr>
            <w:r>
              <w:rPr>
                <w:rFonts w:cs="Arial"/>
                <w:i/>
                <w:color w:val="000000"/>
                <w:szCs w:val="20"/>
                <w:lang w:eastAsia="sv-SE"/>
              </w:rPr>
              <w:t>Namn på alternativ för telekom kommunikation.</w:t>
            </w:r>
          </w:p>
        </w:tc>
        <w:tc>
          <w:tcPr>
            <w:tcW w:w="1617" w:type="dxa"/>
          </w:tcPr>
          <w:p w14:paraId="6BA328B9" w14:textId="77777777" w:rsidR="00F31B70" w:rsidRPr="00B81FE2" w:rsidRDefault="00F31B70" w:rsidP="000871FF">
            <w:pPr>
              <w:rPr>
                <w:rFonts w:eastAsia="Batang"/>
                <w:i/>
                <w:szCs w:val="20"/>
                <w:lang w:val="en-US"/>
              </w:rPr>
            </w:pPr>
            <w:r>
              <w:rPr>
                <w:rFonts w:eastAsia="Batang"/>
                <w:i/>
                <w:szCs w:val="20"/>
                <w:lang w:val="en-US"/>
              </w:rPr>
              <w:t>0..1</w:t>
            </w:r>
          </w:p>
        </w:tc>
      </w:tr>
      <w:tr w:rsidR="00F31B70" w:rsidRPr="008345BA" w14:paraId="5BCA3682" w14:textId="77777777" w:rsidTr="000871FF">
        <w:tc>
          <w:tcPr>
            <w:tcW w:w="2474" w:type="dxa"/>
            <w:shd w:val="clear" w:color="auto" w:fill="D9D9D9" w:themeFill="background1" w:themeFillShade="D9"/>
          </w:tcPr>
          <w:p w14:paraId="4EFE2492" w14:textId="77777777" w:rsidR="00F31B70" w:rsidRPr="008345BA" w:rsidRDefault="00F31B70" w:rsidP="000871FF">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06CDD207" w14:textId="77777777" w:rsidR="00F31B70" w:rsidRPr="008345BA" w:rsidRDefault="00F31B70" w:rsidP="000871FF">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20FF19FB" w14:textId="77777777" w:rsidR="00F31B70" w:rsidRPr="008345BA" w:rsidRDefault="00F31B70" w:rsidP="000871FF">
            <w:pPr>
              <w:rPr>
                <w:rFonts w:eastAsia="Batang"/>
                <w:szCs w:val="20"/>
                <w:lang w:val="en-US"/>
              </w:rPr>
            </w:pPr>
          </w:p>
        </w:tc>
        <w:tc>
          <w:tcPr>
            <w:tcW w:w="1617" w:type="dxa"/>
            <w:shd w:val="clear" w:color="auto" w:fill="D9D9D9" w:themeFill="background1" w:themeFillShade="D9"/>
          </w:tcPr>
          <w:p w14:paraId="759477F0" w14:textId="77777777" w:rsidR="00F31B70" w:rsidRPr="008345BA" w:rsidRDefault="00F31B70" w:rsidP="000871FF">
            <w:pPr>
              <w:rPr>
                <w:rFonts w:eastAsia="Batang"/>
                <w:szCs w:val="20"/>
                <w:lang w:val="en-US"/>
              </w:rPr>
            </w:pPr>
            <w:r w:rsidRPr="008345BA">
              <w:rPr>
                <w:rFonts w:eastAsia="Batang"/>
                <w:szCs w:val="20"/>
                <w:lang w:val="en-US"/>
              </w:rPr>
              <w:t>1</w:t>
            </w:r>
          </w:p>
        </w:tc>
      </w:tr>
      <w:tr w:rsidR="00F31B70" w:rsidRPr="008345BA" w14:paraId="704FCDD3" w14:textId="77777777" w:rsidTr="000871FF">
        <w:tc>
          <w:tcPr>
            <w:tcW w:w="2474" w:type="dxa"/>
          </w:tcPr>
          <w:p w14:paraId="779A1109" w14:textId="77777777" w:rsidR="00F31B70" w:rsidRPr="00A21F75" w:rsidRDefault="00F31B70" w:rsidP="000871FF">
            <w:pPr>
              <w:rPr>
                <w:rFonts w:eastAsia="Batang"/>
                <w:szCs w:val="20"/>
                <w:lang w:val="en-GB"/>
              </w:rPr>
            </w:pPr>
            <w:r w:rsidRPr="008345BA">
              <w:rPr>
                <w:rFonts w:eastAsia="Batang"/>
                <w:szCs w:val="20"/>
                <w:lang w:val="en-GB"/>
              </w:rPr>
              <w:t>../PatientType.id</w:t>
            </w:r>
          </w:p>
        </w:tc>
        <w:tc>
          <w:tcPr>
            <w:tcW w:w="2506" w:type="dxa"/>
          </w:tcPr>
          <w:p w14:paraId="6C8C711D" w14:textId="77777777" w:rsidR="00F31B70" w:rsidRPr="00894EEA" w:rsidRDefault="00F31B70" w:rsidP="000871FF">
            <w:pPr>
              <w:rPr>
                <w:rFonts w:eastAsia="Batang"/>
                <w:szCs w:val="20"/>
              </w:rPr>
            </w:pPr>
            <w:r w:rsidRPr="00894EEA">
              <w:rPr>
                <w:rFonts w:eastAsia="Batang"/>
                <w:szCs w:val="20"/>
              </w:rPr>
              <w:t>IIType</w:t>
            </w:r>
          </w:p>
        </w:tc>
        <w:tc>
          <w:tcPr>
            <w:tcW w:w="2925" w:type="dxa"/>
          </w:tcPr>
          <w:p w14:paraId="62DC66A3" w14:textId="77777777" w:rsidR="00F31B70" w:rsidRPr="008F3E17" w:rsidRDefault="00F31B70" w:rsidP="000871FF">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3C5A53DB" w14:textId="77777777" w:rsidR="00F31B70" w:rsidRPr="008345BA" w:rsidRDefault="00F31B70" w:rsidP="000871FF">
            <w:pPr>
              <w:rPr>
                <w:rFonts w:eastAsia="Batang"/>
                <w:szCs w:val="20"/>
              </w:rPr>
            </w:pPr>
            <w:r w:rsidRPr="008345BA">
              <w:rPr>
                <w:rFonts w:eastAsia="Batang"/>
                <w:szCs w:val="20"/>
              </w:rPr>
              <w:t>1</w:t>
            </w:r>
          </w:p>
        </w:tc>
      </w:tr>
      <w:tr w:rsidR="00F31B70" w:rsidRPr="000D472E" w14:paraId="162C2510" w14:textId="77777777" w:rsidTr="000871FF">
        <w:tc>
          <w:tcPr>
            <w:tcW w:w="2474" w:type="dxa"/>
            <w:tcBorders>
              <w:top w:val="single" w:sz="4" w:space="0" w:color="auto"/>
              <w:left w:val="single" w:sz="4" w:space="0" w:color="auto"/>
              <w:bottom w:val="single" w:sz="4" w:space="0" w:color="auto"/>
              <w:right w:val="single" w:sz="4" w:space="0" w:color="auto"/>
            </w:tcBorders>
          </w:tcPr>
          <w:p w14:paraId="40980C9E" w14:textId="77777777" w:rsidR="00F31B70" w:rsidRPr="000D472E" w:rsidRDefault="00F31B70" w:rsidP="000871FF">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2428D1B5" w14:textId="77777777" w:rsidR="00F31B70" w:rsidRPr="000D472E" w:rsidRDefault="00F31B70" w:rsidP="000871FF">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D01CB18" w14:textId="77777777" w:rsidR="00F31B70" w:rsidRPr="00FE0141" w:rsidRDefault="00F31B70" w:rsidP="000871FF">
            <w:pPr>
              <w:rPr>
                <w:i/>
                <w:szCs w:val="20"/>
              </w:rPr>
            </w:pPr>
            <w:r w:rsidRPr="00FE0141">
              <w:rPr>
                <w:i/>
                <w:szCs w:val="20"/>
              </w:rPr>
              <w:t>KV OID för typ av identifierare:</w:t>
            </w:r>
          </w:p>
          <w:p w14:paraId="58D9365A" w14:textId="77777777" w:rsidR="00F31B70" w:rsidRPr="000D472E" w:rsidRDefault="00F31B70" w:rsidP="000871FF">
            <w:pPr>
              <w:rPr>
                <w:i/>
                <w:szCs w:val="20"/>
              </w:rPr>
            </w:pPr>
          </w:p>
          <w:p w14:paraId="20070459" w14:textId="77777777" w:rsidR="00F31B70" w:rsidRPr="000D472E" w:rsidRDefault="00F31B70" w:rsidP="000871FF">
            <w:pPr>
              <w:rPr>
                <w:i/>
                <w:szCs w:val="20"/>
              </w:rPr>
            </w:pPr>
            <w:r w:rsidRPr="000D472E">
              <w:rPr>
                <w:i/>
                <w:szCs w:val="20"/>
              </w:rPr>
              <w:t>För personnummer ska Skatteverkets personnummer (1.2.752.129.2.1.3.1).</w:t>
            </w:r>
            <w:r w:rsidRPr="000D472E">
              <w:rPr>
                <w:i/>
                <w:szCs w:val="20"/>
              </w:rPr>
              <w:br/>
              <w:t xml:space="preserve">För samordningsnummer ska Skatteverkets </w:t>
            </w:r>
            <w:r w:rsidRPr="000D472E">
              <w:rPr>
                <w:i/>
                <w:szCs w:val="20"/>
              </w:rPr>
              <w:lastRenderedPageBreak/>
              <w:t>samordningsnummer (1.2.752.129.2.1.3.3).</w:t>
            </w:r>
            <w:r w:rsidRPr="000D472E">
              <w:rPr>
                <w:i/>
                <w:szCs w:val="20"/>
              </w:rPr>
              <w:br/>
              <w:t xml:space="preserve">För reservnummer används lokalt definierade </w:t>
            </w:r>
            <w:r>
              <w:rPr>
                <w:i/>
                <w:szCs w:val="20"/>
              </w:rPr>
              <w:t>reservnumret</w:t>
            </w:r>
            <w:r w:rsidRPr="000D472E">
              <w:rPr>
                <w:i/>
                <w:szCs w:val="20"/>
              </w:rPr>
              <w:t xml:space="preserve"> (1.2.752.97.3.1.3).</w:t>
            </w:r>
          </w:p>
          <w:p w14:paraId="483E8227" w14:textId="77777777" w:rsidR="00F31B70" w:rsidRPr="008F26DD" w:rsidRDefault="00F31B70" w:rsidP="000871FF">
            <w:pPr>
              <w:rPr>
                <w:rFonts w:eastAsia="Times New Roman" w:cs="Arial"/>
                <w:i/>
                <w:szCs w:val="20"/>
              </w:rPr>
            </w:pPr>
            <w:r w:rsidRPr="000D472E">
              <w:rPr>
                <w:i/>
                <w:szCs w:val="20"/>
              </w:rPr>
              <w:t>Det finns en OID för nationella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2113F85F" w14:textId="77777777" w:rsidR="00F31B70" w:rsidRPr="000D472E" w:rsidRDefault="00F31B70" w:rsidP="000871FF">
            <w:pPr>
              <w:rPr>
                <w:rFonts w:eastAsia="Batang"/>
                <w:i/>
                <w:szCs w:val="20"/>
              </w:rPr>
            </w:pPr>
            <w:r w:rsidRPr="000D472E">
              <w:rPr>
                <w:rFonts w:eastAsia="Batang"/>
                <w:i/>
                <w:szCs w:val="20"/>
              </w:rPr>
              <w:lastRenderedPageBreak/>
              <w:t>1</w:t>
            </w:r>
          </w:p>
        </w:tc>
      </w:tr>
      <w:tr w:rsidR="00F31B70" w:rsidRPr="000D472E" w14:paraId="0945FE54" w14:textId="77777777" w:rsidTr="000871FF">
        <w:tc>
          <w:tcPr>
            <w:tcW w:w="2474" w:type="dxa"/>
            <w:tcBorders>
              <w:top w:val="single" w:sz="4" w:space="0" w:color="auto"/>
              <w:left w:val="single" w:sz="4" w:space="0" w:color="auto"/>
              <w:bottom w:val="single" w:sz="4" w:space="0" w:color="auto"/>
              <w:right w:val="single" w:sz="4" w:space="0" w:color="auto"/>
            </w:tcBorders>
          </w:tcPr>
          <w:p w14:paraId="36969468" w14:textId="77777777" w:rsidR="00F31B70" w:rsidRPr="000D472E" w:rsidRDefault="00F31B70" w:rsidP="000871FF">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49C81918" w14:textId="77777777" w:rsidR="00F31B70" w:rsidRPr="000D472E" w:rsidRDefault="00F31B70" w:rsidP="000871FF">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C779A38" w14:textId="77777777" w:rsidR="00F31B70" w:rsidRDefault="00F31B70" w:rsidP="000871FF">
            <w:pPr>
              <w:rPr>
                <w:i/>
                <w:szCs w:val="20"/>
              </w:rPr>
            </w:pPr>
            <w:r>
              <w:rPr>
                <w:i/>
                <w:szCs w:val="20"/>
              </w:rPr>
              <w:t>Personnummer/globalt reservnummer/</w:t>
            </w:r>
            <w:r w:rsidRPr="00FE0141">
              <w:rPr>
                <w:i/>
                <w:szCs w:val="20"/>
              </w:rPr>
              <w:t>samordningsnummer</w:t>
            </w:r>
            <w:r>
              <w:rPr>
                <w:i/>
                <w:szCs w:val="20"/>
              </w:rPr>
              <w:t>.</w:t>
            </w:r>
          </w:p>
          <w:p w14:paraId="33640A6C" w14:textId="77777777" w:rsidR="00F31B70" w:rsidRDefault="00F31B70" w:rsidP="000871FF">
            <w:pPr>
              <w:rPr>
                <w:i/>
                <w:szCs w:val="20"/>
              </w:rPr>
            </w:pPr>
          </w:p>
          <w:p w14:paraId="1FF08DEE" w14:textId="77777777" w:rsidR="00F31B70" w:rsidRPr="00FE0141" w:rsidRDefault="00F31B70" w:rsidP="000871FF">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6A819BE1" w14:textId="77777777" w:rsidR="00F31B70" w:rsidRPr="000D472E" w:rsidRDefault="00F31B70" w:rsidP="000871FF">
            <w:pPr>
              <w:rPr>
                <w:rFonts w:eastAsia="Batang"/>
                <w:i/>
                <w:szCs w:val="20"/>
              </w:rPr>
            </w:pPr>
            <w:r w:rsidRPr="000D472E">
              <w:rPr>
                <w:rFonts w:eastAsia="Batang"/>
                <w:i/>
                <w:szCs w:val="20"/>
              </w:rPr>
              <w:t>1</w:t>
            </w:r>
          </w:p>
        </w:tc>
      </w:tr>
      <w:tr w:rsidR="00F31B70" w:rsidRPr="008345BA" w14:paraId="12487006" w14:textId="77777777" w:rsidTr="000871FF">
        <w:tc>
          <w:tcPr>
            <w:tcW w:w="2474" w:type="dxa"/>
          </w:tcPr>
          <w:p w14:paraId="5D3A8C18" w14:textId="77777777" w:rsidR="00F31B70" w:rsidRPr="008345BA" w:rsidRDefault="00F31B70" w:rsidP="000871FF">
            <w:pPr>
              <w:rPr>
                <w:rFonts w:eastAsia="Batang"/>
                <w:szCs w:val="20"/>
                <w:lang w:val="en-GB"/>
              </w:rPr>
            </w:pPr>
            <w:r w:rsidRPr="008345BA">
              <w:rPr>
                <w:rFonts w:eastAsia="Batang"/>
                <w:szCs w:val="20"/>
                <w:lang w:val="en-GB"/>
              </w:rPr>
              <w:t>../PatientType.dateOfBirth</w:t>
            </w:r>
          </w:p>
        </w:tc>
        <w:tc>
          <w:tcPr>
            <w:tcW w:w="2506" w:type="dxa"/>
          </w:tcPr>
          <w:p w14:paraId="2A1D5BAC" w14:textId="77777777" w:rsidR="00F31B70" w:rsidRPr="008345BA" w:rsidRDefault="00F31B70" w:rsidP="000871FF">
            <w:pPr>
              <w:rPr>
                <w:rFonts w:eastAsia="Batang"/>
                <w:szCs w:val="20"/>
                <w:lang w:val="en-GB"/>
              </w:rPr>
            </w:pPr>
            <w:r w:rsidRPr="008345BA">
              <w:rPr>
                <w:rFonts w:eastAsia="Batang"/>
                <w:szCs w:val="20"/>
                <w:lang w:val="en-GB"/>
              </w:rPr>
              <w:t>DateTime</w:t>
            </w:r>
          </w:p>
        </w:tc>
        <w:tc>
          <w:tcPr>
            <w:tcW w:w="2925" w:type="dxa"/>
          </w:tcPr>
          <w:p w14:paraId="43529EFD" w14:textId="77777777" w:rsidR="00F31B70" w:rsidRDefault="00F31B70" w:rsidP="000871FF">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r w:rsidRPr="008345BA">
              <w:rPr>
                <w:rFonts w:cs="Arial"/>
                <w:szCs w:val="20"/>
              </w:rPr>
              <w:t>Ej personnummer!</w:t>
            </w:r>
          </w:p>
          <w:p w14:paraId="53AA3104" w14:textId="77777777" w:rsidR="00F31B70" w:rsidRPr="008F3E17" w:rsidRDefault="00F31B70" w:rsidP="000871FF">
            <w:pPr>
              <w:rPr>
                <w:rFonts w:cs="Arial"/>
                <w:szCs w:val="20"/>
              </w:rPr>
            </w:pPr>
          </w:p>
          <w:p w14:paraId="43274FE1" w14:textId="77777777" w:rsidR="00F31B70" w:rsidRPr="00DD495A" w:rsidRDefault="00F31B70" w:rsidP="000871FF">
            <w:pPr>
              <w:rPr>
                <w:rFonts w:eastAsia="Batang"/>
                <w:szCs w:val="20"/>
              </w:rPr>
            </w:pPr>
            <w:r w:rsidRPr="008F3E17">
              <w:rPr>
                <w:rFonts w:cs="Arial"/>
                <w:szCs w:val="20"/>
              </w:rPr>
              <w:t>Datum. Format ÅÅÅÅMMDD.</w:t>
            </w:r>
          </w:p>
        </w:tc>
        <w:tc>
          <w:tcPr>
            <w:tcW w:w="1617" w:type="dxa"/>
          </w:tcPr>
          <w:p w14:paraId="56303404" w14:textId="77777777" w:rsidR="00F31B70" w:rsidRPr="008345BA" w:rsidRDefault="00F31B70" w:rsidP="000871FF">
            <w:pPr>
              <w:rPr>
                <w:rFonts w:eastAsia="Batang"/>
                <w:szCs w:val="20"/>
                <w:lang w:val="en-US"/>
              </w:rPr>
            </w:pPr>
            <w:r w:rsidRPr="008345BA">
              <w:rPr>
                <w:rFonts w:eastAsia="Batang"/>
                <w:szCs w:val="20"/>
                <w:lang w:val="en-US"/>
              </w:rPr>
              <w:t>1</w:t>
            </w:r>
          </w:p>
        </w:tc>
      </w:tr>
      <w:tr w:rsidR="00F31B70" w:rsidRPr="008345BA" w14:paraId="0C82829C" w14:textId="77777777" w:rsidTr="000871FF">
        <w:tc>
          <w:tcPr>
            <w:tcW w:w="2474" w:type="dxa"/>
          </w:tcPr>
          <w:p w14:paraId="7FFE3F3D" w14:textId="77777777" w:rsidR="00F31B70" w:rsidRPr="008345BA" w:rsidRDefault="00F31B70" w:rsidP="000871FF">
            <w:pPr>
              <w:rPr>
                <w:rFonts w:eastAsia="Batang"/>
                <w:szCs w:val="20"/>
                <w:lang w:val="en-GB"/>
              </w:rPr>
            </w:pPr>
            <w:r w:rsidRPr="008345BA">
              <w:rPr>
                <w:rFonts w:eastAsia="Batang"/>
                <w:szCs w:val="20"/>
                <w:lang w:val="en-GB"/>
              </w:rPr>
              <w:t>../PatientType.gender</w:t>
            </w:r>
          </w:p>
        </w:tc>
        <w:tc>
          <w:tcPr>
            <w:tcW w:w="2506" w:type="dxa"/>
          </w:tcPr>
          <w:p w14:paraId="57CCF5AE" w14:textId="77777777" w:rsidR="00F31B70" w:rsidRPr="008345BA" w:rsidRDefault="00F31B70" w:rsidP="000871FF">
            <w:pPr>
              <w:rPr>
                <w:rFonts w:eastAsia="Batang"/>
                <w:szCs w:val="20"/>
                <w:lang w:val="en-GB"/>
              </w:rPr>
            </w:pPr>
            <w:r w:rsidRPr="008345BA">
              <w:rPr>
                <w:rFonts w:eastAsia="Batang"/>
                <w:szCs w:val="20"/>
                <w:lang w:val="en-GB"/>
              </w:rPr>
              <w:t>CVType</w:t>
            </w:r>
          </w:p>
        </w:tc>
        <w:tc>
          <w:tcPr>
            <w:tcW w:w="2925" w:type="dxa"/>
          </w:tcPr>
          <w:p w14:paraId="6CF9EB0D" w14:textId="77777777" w:rsidR="00F31B70" w:rsidRPr="00953E0D" w:rsidRDefault="00F31B70" w:rsidP="000871FF">
            <w:pPr>
              <w:rPr>
                <w:rFonts w:cs="Arial"/>
                <w:szCs w:val="20"/>
              </w:rPr>
            </w:pPr>
            <w:r w:rsidRPr="008345BA">
              <w:rPr>
                <w:rFonts w:cs="Arial"/>
                <w:szCs w:val="20"/>
              </w:rPr>
              <w:t>Anger patienten</w:t>
            </w:r>
            <w:r>
              <w:rPr>
                <w:rFonts w:cs="Arial"/>
                <w:szCs w:val="20"/>
              </w:rPr>
              <w:t>s kön.</w:t>
            </w:r>
          </w:p>
        </w:tc>
        <w:tc>
          <w:tcPr>
            <w:tcW w:w="1617" w:type="dxa"/>
          </w:tcPr>
          <w:p w14:paraId="4ABB3F91" w14:textId="77777777" w:rsidR="00F31B70" w:rsidRPr="008345BA" w:rsidRDefault="00F31B70" w:rsidP="000871FF">
            <w:pPr>
              <w:rPr>
                <w:rFonts w:eastAsia="Batang"/>
                <w:szCs w:val="20"/>
              </w:rPr>
            </w:pPr>
            <w:r w:rsidRPr="008345BA">
              <w:rPr>
                <w:rFonts w:eastAsia="Batang"/>
                <w:szCs w:val="20"/>
              </w:rPr>
              <w:t>0..1</w:t>
            </w:r>
          </w:p>
        </w:tc>
      </w:tr>
      <w:tr w:rsidR="00F31B70" w:rsidRPr="000D472E" w14:paraId="5CC0385C" w14:textId="77777777" w:rsidTr="000871FF">
        <w:tc>
          <w:tcPr>
            <w:tcW w:w="2474" w:type="dxa"/>
            <w:tcBorders>
              <w:top w:val="single" w:sz="4" w:space="0" w:color="auto"/>
              <w:left w:val="single" w:sz="4" w:space="0" w:color="auto"/>
              <w:bottom w:val="single" w:sz="4" w:space="0" w:color="auto"/>
              <w:right w:val="single" w:sz="4" w:space="0" w:color="auto"/>
            </w:tcBorders>
          </w:tcPr>
          <w:p w14:paraId="05D9417D" w14:textId="77777777" w:rsidR="00F31B70" w:rsidRPr="000D472E" w:rsidRDefault="00F31B70" w:rsidP="000871FF">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7AB20F54" w14:textId="77777777" w:rsidR="00F31B70" w:rsidRPr="000D472E" w:rsidRDefault="00F31B70" w:rsidP="000871FF">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030F31" w14:textId="77777777" w:rsidR="00F31B70" w:rsidRPr="000D472E" w:rsidRDefault="00F31B70" w:rsidP="000871FF">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3C6A8013" w14:textId="77777777" w:rsidR="00F31B70" w:rsidRPr="000D472E" w:rsidRDefault="00F31B70" w:rsidP="000871FF">
            <w:pPr>
              <w:rPr>
                <w:rFonts w:eastAsia="Batang"/>
                <w:i/>
                <w:szCs w:val="20"/>
              </w:rPr>
            </w:pPr>
            <w:r w:rsidRPr="000D472E">
              <w:rPr>
                <w:rFonts w:eastAsia="Batang"/>
                <w:i/>
                <w:szCs w:val="20"/>
              </w:rPr>
              <w:t>1</w:t>
            </w:r>
          </w:p>
        </w:tc>
      </w:tr>
      <w:tr w:rsidR="00F31B70" w:rsidRPr="000D472E" w14:paraId="01875C52" w14:textId="77777777" w:rsidTr="000871FF">
        <w:tc>
          <w:tcPr>
            <w:tcW w:w="2474" w:type="dxa"/>
            <w:tcBorders>
              <w:top w:val="single" w:sz="4" w:space="0" w:color="auto"/>
              <w:left w:val="single" w:sz="4" w:space="0" w:color="auto"/>
              <w:bottom w:val="single" w:sz="4" w:space="0" w:color="auto"/>
              <w:right w:val="single" w:sz="4" w:space="0" w:color="auto"/>
            </w:tcBorders>
          </w:tcPr>
          <w:p w14:paraId="553F0AFF" w14:textId="77777777" w:rsidR="00F31B70" w:rsidRPr="000D472E" w:rsidRDefault="00F31B70" w:rsidP="000871FF">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6E95AFDA" w14:textId="77777777" w:rsidR="00F31B70" w:rsidRPr="000D472E" w:rsidRDefault="00F31B70" w:rsidP="000871FF">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882884" w14:textId="77777777" w:rsidR="00F31B70" w:rsidRPr="000D472E" w:rsidRDefault="00F31B70" w:rsidP="000871FF">
            <w:pPr>
              <w:rPr>
                <w:rFonts w:cs="Arial"/>
                <w:i/>
                <w:szCs w:val="20"/>
              </w:rPr>
            </w:pPr>
            <w:r w:rsidRPr="000D472E">
              <w:rPr>
                <w:rFonts w:cs="Arial"/>
                <w:i/>
                <w:szCs w:val="20"/>
              </w:rPr>
              <w:t xml:space="preserve">Kodsystem för angiven kod för könstyp. </w:t>
            </w:r>
          </w:p>
          <w:p w14:paraId="25874691" w14:textId="77777777" w:rsidR="00F31B70" w:rsidRPr="000D472E" w:rsidRDefault="00F31B70" w:rsidP="000871FF">
            <w:pPr>
              <w:rPr>
                <w:rFonts w:cs="Arial"/>
                <w:i/>
                <w:szCs w:val="20"/>
              </w:rPr>
            </w:pPr>
          </w:p>
          <w:p w14:paraId="51AAF0D5" w14:textId="77777777" w:rsidR="00F31B70" w:rsidRPr="000D472E" w:rsidRDefault="00F31B70" w:rsidP="000871FF">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25E5F226" w14:textId="77777777" w:rsidR="00F31B70" w:rsidRPr="000D472E" w:rsidRDefault="00F31B70" w:rsidP="000871FF">
            <w:pPr>
              <w:rPr>
                <w:rFonts w:eastAsia="Batang"/>
                <w:i/>
                <w:szCs w:val="20"/>
              </w:rPr>
            </w:pPr>
            <w:r w:rsidRPr="000D472E">
              <w:rPr>
                <w:rFonts w:eastAsia="Batang"/>
                <w:i/>
                <w:szCs w:val="20"/>
              </w:rPr>
              <w:t>1</w:t>
            </w:r>
          </w:p>
        </w:tc>
      </w:tr>
      <w:tr w:rsidR="00F31B70" w:rsidRPr="000D472E" w14:paraId="6E62DD85" w14:textId="77777777" w:rsidTr="000871FF">
        <w:tc>
          <w:tcPr>
            <w:tcW w:w="2474" w:type="dxa"/>
            <w:tcBorders>
              <w:top w:val="single" w:sz="4" w:space="0" w:color="auto"/>
              <w:left w:val="single" w:sz="4" w:space="0" w:color="auto"/>
              <w:bottom w:val="single" w:sz="4" w:space="0" w:color="auto"/>
              <w:right w:val="single" w:sz="4" w:space="0" w:color="auto"/>
            </w:tcBorders>
          </w:tcPr>
          <w:p w14:paraId="40ED7853" w14:textId="77777777" w:rsidR="00F31B70" w:rsidRPr="000D472E" w:rsidRDefault="00F31B70" w:rsidP="000871FF">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712DED61" w14:textId="77777777" w:rsidR="00F31B70" w:rsidRPr="000D472E" w:rsidRDefault="00F31B70" w:rsidP="000871FF">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9F896C1" w14:textId="77777777" w:rsidR="00F31B70" w:rsidRPr="000D472E" w:rsidRDefault="00F31B70" w:rsidP="000871FF">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0BC2EFA" w14:textId="77777777" w:rsidR="00F31B70" w:rsidRPr="000D472E" w:rsidRDefault="00F31B70" w:rsidP="000871FF">
            <w:pPr>
              <w:rPr>
                <w:rFonts w:eastAsia="Batang"/>
                <w:i/>
                <w:szCs w:val="20"/>
              </w:rPr>
            </w:pPr>
            <w:r w:rsidRPr="000D472E">
              <w:rPr>
                <w:rFonts w:eastAsia="Batang"/>
                <w:i/>
                <w:szCs w:val="20"/>
              </w:rPr>
              <w:t>0..1</w:t>
            </w:r>
          </w:p>
        </w:tc>
      </w:tr>
      <w:tr w:rsidR="00F31B70" w:rsidRPr="000D472E" w14:paraId="77CA1006" w14:textId="77777777" w:rsidTr="000871FF">
        <w:tc>
          <w:tcPr>
            <w:tcW w:w="2474" w:type="dxa"/>
            <w:tcBorders>
              <w:top w:val="single" w:sz="4" w:space="0" w:color="auto"/>
              <w:left w:val="single" w:sz="4" w:space="0" w:color="auto"/>
              <w:bottom w:val="single" w:sz="4" w:space="0" w:color="auto"/>
              <w:right w:val="single" w:sz="4" w:space="0" w:color="auto"/>
            </w:tcBorders>
          </w:tcPr>
          <w:p w14:paraId="61D93A11" w14:textId="77777777" w:rsidR="00F31B70" w:rsidRPr="000D472E" w:rsidRDefault="00F31B70" w:rsidP="000871FF">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659576AA" w14:textId="77777777" w:rsidR="00F31B70" w:rsidRPr="000D472E" w:rsidRDefault="00F31B70" w:rsidP="000871FF">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F64574" w14:textId="77777777" w:rsidR="00F31B70" w:rsidRPr="000D472E" w:rsidRDefault="00F31B70" w:rsidP="000871FF">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FD349FB" w14:textId="77777777" w:rsidR="00F31B70" w:rsidRPr="000D472E" w:rsidRDefault="00F31B70" w:rsidP="000871FF">
            <w:pPr>
              <w:rPr>
                <w:rFonts w:eastAsia="Batang"/>
                <w:i/>
                <w:szCs w:val="20"/>
              </w:rPr>
            </w:pPr>
            <w:r w:rsidRPr="000D472E">
              <w:rPr>
                <w:rFonts w:eastAsia="Batang"/>
                <w:i/>
                <w:szCs w:val="20"/>
              </w:rPr>
              <w:t>0..1</w:t>
            </w:r>
          </w:p>
        </w:tc>
      </w:tr>
      <w:tr w:rsidR="00F31B70" w:rsidRPr="000D472E" w14:paraId="7076C6DB" w14:textId="77777777" w:rsidTr="000871FF">
        <w:tc>
          <w:tcPr>
            <w:tcW w:w="2474" w:type="dxa"/>
            <w:tcBorders>
              <w:top w:val="single" w:sz="4" w:space="0" w:color="auto"/>
              <w:left w:val="single" w:sz="4" w:space="0" w:color="auto"/>
              <w:bottom w:val="single" w:sz="4" w:space="0" w:color="auto"/>
              <w:right w:val="single" w:sz="4" w:space="0" w:color="auto"/>
            </w:tcBorders>
          </w:tcPr>
          <w:p w14:paraId="1DD5C153" w14:textId="77777777" w:rsidR="00F31B70" w:rsidRPr="000D472E" w:rsidRDefault="00F31B70" w:rsidP="000871FF">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2C664C78" w14:textId="77777777" w:rsidR="00F31B70" w:rsidRPr="000D472E" w:rsidRDefault="00F31B70" w:rsidP="000871FF">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B905DB9" w14:textId="77777777" w:rsidR="00F31B70" w:rsidRPr="000D472E" w:rsidRDefault="00F31B70" w:rsidP="000871FF">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C688303" w14:textId="77777777" w:rsidR="00F31B70" w:rsidRPr="000D472E" w:rsidRDefault="00F31B70" w:rsidP="000871FF">
            <w:pPr>
              <w:rPr>
                <w:rFonts w:eastAsia="Batang"/>
                <w:i/>
                <w:szCs w:val="20"/>
              </w:rPr>
            </w:pPr>
            <w:r w:rsidRPr="000D472E">
              <w:rPr>
                <w:rFonts w:eastAsia="Batang"/>
                <w:i/>
                <w:szCs w:val="20"/>
              </w:rPr>
              <w:t>0..1</w:t>
            </w:r>
          </w:p>
        </w:tc>
      </w:tr>
      <w:tr w:rsidR="00F31B70" w:rsidRPr="008345BA" w14:paraId="7034B8DC" w14:textId="77777777" w:rsidTr="000871FF">
        <w:tc>
          <w:tcPr>
            <w:tcW w:w="2474" w:type="dxa"/>
            <w:shd w:val="clear" w:color="auto" w:fill="D9D9D9" w:themeFill="background1" w:themeFillShade="D9"/>
          </w:tcPr>
          <w:p w14:paraId="17B7A550" w14:textId="77777777" w:rsidR="00F31B70" w:rsidRPr="008345BA" w:rsidRDefault="00F31B70" w:rsidP="000871FF">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7B4DBB4F" w14:textId="77777777" w:rsidR="00F31B70" w:rsidRPr="008345BA" w:rsidRDefault="00F31B70" w:rsidP="000871FF">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017D050" w14:textId="77777777" w:rsidR="00F31B70" w:rsidRPr="008345BA" w:rsidRDefault="00F31B70" w:rsidP="000871FF">
            <w:pPr>
              <w:rPr>
                <w:rFonts w:eastAsia="Batang"/>
                <w:szCs w:val="20"/>
              </w:rPr>
            </w:pPr>
          </w:p>
        </w:tc>
        <w:tc>
          <w:tcPr>
            <w:tcW w:w="1617" w:type="dxa"/>
            <w:shd w:val="clear" w:color="auto" w:fill="D9D9D9" w:themeFill="background1" w:themeFillShade="D9"/>
          </w:tcPr>
          <w:p w14:paraId="5C9F8EC3" w14:textId="77777777" w:rsidR="00F31B70" w:rsidRPr="008345BA" w:rsidRDefault="00F31B70" w:rsidP="000871FF">
            <w:pPr>
              <w:rPr>
                <w:rFonts w:eastAsia="Batang"/>
                <w:szCs w:val="20"/>
              </w:rPr>
            </w:pPr>
            <w:r w:rsidRPr="008345BA">
              <w:rPr>
                <w:rFonts w:eastAsia="Batang"/>
                <w:szCs w:val="20"/>
              </w:rPr>
              <w:t>0..1</w:t>
            </w:r>
          </w:p>
        </w:tc>
      </w:tr>
      <w:tr w:rsidR="00F31B70" w:rsidRPr="008345BA" w14:paraId="695622E1" w14:textId="77777777" w:rsidTr="000871FF">
        <w:tc>
          <w:tcPr>
            <w:tcW w:w="2474" w:type="dxa"/>
          </w:tcPr>
          <w:p w14:paraId="31A4D0F3" w14:textId="77777777" w:rsidR="00F31B70" w:rsidRPr="001107D1" w:rsidRDefault="00F31B70" w:rsidP="000871FF">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1AF0CC07" w14:textId="77777777" w:rsidR="00F31B70" w:rsidRPr="001107D1" w:rsidRDefault="00F31B70" w:rsidP="000871FF">
            <w:pPr>
              <w:rPr>
                <w:rFonts w:eastAsia="Batang"/>
                <w:szCs w:val="20"/>
              </w:rPr>
            </w:pPr>
          </w:p>
          <w:p w14:paraId="22CFE28A" w14:textId="77777777" w:rsidR="00F31B70" w:rsidRPr="001107D1" w:rsidRDefault="00F31B70" w:rsidP="000871FF">
            <w:pPr>
              <w:rPr>
                <w:rFonts w:eastAsia="Batang"/>
                <w:szCs w:val="20"/>
              </w:rPr>
            </w:pPr>
            <w:r w:rsidRPr="001107D1">
              <w:rPr>
                <w:rFonts w:eastAsia="Batang"/>
                <w:szCs w:val="20"/>
              </w:rPr>
              <w:t>IIType</w:t>
            </w:r>
          </w:p>
        </w:tc>
        <w:tc>
          <w:tcPr>
            <w:tcW w:w="2925" w:type="dxa"/>
          </w:tcPr>
          <w:p w14:paraId="1C32923D" w14:textId="77777777" w:rsidR="00F31B70" w:rsidRPr="008345BA" w:rsidRDefault="00F31B70" w:rsidP="000871FF">
            <w:pPr>
              <w:rPr>
                <w:rFonts w:eastAsia="Batang"/>
                <w:szCs w:val="20"/>
              </w:rPr>
            </w:pPr>
            <w:r w:rsidRPr="00CE0209">
              <w:rPr>
                <w:rFonts w:cs="Arial"/>
                <w:szCs w:val="20"/>
              </w:rPr>
              <w:t>HSA-id för person som signerat dokumentet</w:t>
            </w:r>
            <w:r w:rsidRPr="008345BA">
              <w:rPr>
                <w:rFonts w:cs="Arial"/>
                <w:szCs w:val="20"/>
              </w:rPr>
              <w:t>.</w:t>
            </w:r>
          </w:p>
          <w:p w14:paraId="5B20FA49" w14:textId="77777777" w:rsidR="00F31B70" w:rsidRPr="008345BA" w:rsidRDefault="00F31B70" w:rsidP="000871FF">
            <w:pPr>
              <w:rPr>
                <w:rFonts w:eastAsia="Batang"/>
                <w:szCs w:val="20"/>
              </w:rPr>
            </w:pPr>
          </w:p>
        </w:tc>
        <w:tc>
          <w:tcPr>
            <w:tcW w:w="1617" w:type="dxa"/>
          </w:tcPr>
          <w:p w14:paraId="1B2EB157" w14:textId="77777777" w:rsidR="00F31B70" w:rsidRPr="008345BA" w:rsidRDefault="00F31B70" w:rsidP="000871FF">
            <w:pPr>
              <w:rPr>
                <w:rFonts w:eastAsia="Batang"/>
                <w:szCs w:val="20"/>
              </w:rPr>
            </w:pPr>
            <w:r w:rsidRPr="008345BA">
              <w:rPr>
                <w:rFonts w:eastAsia="Batang"/>
                <w:szCs w:val="20"/>
              </w:rPr>
              <w:t>0..1</w:t>
            </w:r>
          </w:p>
        </w:tc>
      </w:tr>
      <w:tr w:rsidR="00F31B70" w:rsidRPr="005822C8" w14:paraId="5CE9387A" w14:textId="77777777" w:rsidTr="000871FF">
        <w:tc>
          <w:tcPr>
            <w:tcW w:w="2474" w:type="dxa"/>
            <w:tcBorders>
              <w:top w:val="single" w:sz="4" w:space="0" w:color="auto"/>
              <w:left w:val="single" w:sz="4" w:space="0" w:color="auto"/>
              <w:bottom w:val="single" w:sz="4" w:space="0" w:color="auto"/>
              <w:right w:val="single" w:sz="4" w:space="0" w:color="auto"/>
            </w:tcBorders>
          </w:tcPr>
          <w:p w14:paraId="28850E7F" w14:textId="77777777" w:rsidR="00F31B70" w:rsidRPr="005822C8" w:rsidRDefault="00F31B70" w:rsidP="000871FF">
            <w:pPr>
              <w:rPr>
                <w:i/>
                <w:szCs w:val="20"/>
                <w:lang w:eastAsia="sv-SE"/>
              </w:rPr>
            </w:pPr>
            <w:r w:rsidRPr="005822C8">
              <w:rPr>
                <w:i/>
                <w:szCs w:val="20"/>
                <w:lang w:eastAsia="sv-SE"/>
              </w:rPr>
              <w:lastRenderedPageBreak/>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389E22D" w14:textId="77777777" w:rsidR="00F31B70" w:rsidRPr="005822C8" w:rsidRDefault="00F31B70" w:rsidP="000871FF">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B68921" w14:textId="77777777" w:rsidR="00F31B70" w:rsidRPr="005822C8" w:rsidRDefault="00F31B70" w:rsidP="000871FF">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14B773FC" w14:textId="77777777" w:rsidR="00F31B70" w:rsidRPr="005822C8" w:rsidRDefault="00F31B70" w:rsidP="000871FF">
            <w:pPr>
              <w:rPr>
                <w:rFonts w:eastAsia="Batang"/>
                <w:i/>
                <w:szCs w:val="20"/>
              </w:rPr>
            </w:pPr>
            <w:r w:rsidRPr="005822C8">
              <w:rPr>
                <w:rFonts w:eastAsia="Batang"/>
                <w:i/>
                <w:szCs w:val="20"/>
              </w:rPr>
              <w:t>1</w:t>
            </w:r>
          </w:p>
        </w:tc>
      </w:tr>
      <w:tr w:rsidR="00F31B70" w:rsidRPr="005822C8" w14:paraId="59A4BB3E" w14:textId="77777777" w:rsidTr="000871FF">
        <w:tc>
          <w:tcPr>
            <w:tcW w:w="2474" w:type="dxa"/>
            <w:tcBorders>
              <w:top w:val="single" w:sz="4" w:space="0" w:color="auto"/>
              <w:left w:val="single" w:sz="4" w:space="0" w:color="auto"/>
              <w:bottom w:val="single" w:sz="4" w:space="0" w:color="auto"/>
              <w:right w:val="single" w:sz="4" w:space="0" w:color="auto"/>
            </w:tcBorders>
          </w:tcPr>
          <w:p w14:paraId="7A28876B" w14:textId="77777777" w:rsidR="00F31B70" w:rsidRPr="005822C8" w:rsidRDefault="00F31B70" w:rsidP="000871FF">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FE011AC" w14:textId="77777777" w:rsidR="00F31B70" w:rsidRPr="005822C8" w:rsidRDefault="00F31B70" w:rsidP="000871FF">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212F2C9" w14:textId="77777777" w:rsidR="00F31B70" w:rsidRPr="005822C8" w:rsidRDefault="00F31B70" w:rsidP="000871FF">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BF8FA3D" w14:textId="77777777" w:rsidR="00F31B70" w:rsidRPr="005822C8" w:rsidRDefault="00F31B70" w:rsidP="000871FF">
            <w:pPr>
              <w:rPr>
                <w:rFonts w:eastAsia="Batang"/>
                <w:i/>
                <w:szCs w:val="20"/>
              </w:rPr>
            </w:pPr>
            <w:r w:rsidRPr="005822C8">
              <w:rPr>
                <w:rFonts w:eastAsia="Batang"/>
                <w:i/>
                <w:szCs w:val="20"/>
              </w:rPr>
              <w:t>1</w:t>
            </w:r>
          </w:p>
        </w:tc>
      </w:tr>
      <w:tr w:rsidR="00F31B70" w:rsidRPr="008345BA" w14:paraId="38776D89" w14:textId="77777777" w:rsidTr="000871FF">
        <w:tc>
          <w:tcPr>
            <w:tcW w:w="2474" w:type="dxa"/>
          </w:tcPr>
          <w:p w14:paraId="1FB0257F" w14:textId="77777777" w:rsidR="00F31B70" w:rsidRPr="008345BA" w:rsidRDefault="00F31B70" w:rsidP="000871FF">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439B4929" w14:textId="77777777" w:rsidR="00F31B70" w:rsidRPr="008345BA" w:rsidRDefault="00F31B70" w:rsidP="000871FF">
            <w:pPr>
              <w:rPr>
                <w:rFonts w:eastAsia="Batang"/>
                <w:szCs w:val="20"/>
                <w:lang w:val="en-GB"/>
              </w:rPr>
            </w:pPr>
          </w:p>
          <w:p w14:paraId="3752836F" w14:textId="77777777" w:rsidR="00F31B70" w:rsidRPr="008345BA" w:rsidRDefault="00F31B70" w:rsidP="000871FF">
            <w:pPr>
              <w:rPr>
                <w:rFonts w:eastAsia="Batang"/>
                <w:szCs w:val="20"/>
                <w:lang w:val="en-GB"/>
              </w:rPr>
            </w:pPr>
            <w:r w:rsidRPr="008345BA">
              <w:rPr>
                <w:rFonts w:eastAsia="Batang"/>
                <w:szCs w:val="20"/>
                <w:lang w:val="en-GB"/>
              </w:rPr>
              <w:t>TimeStamp</w:t>
            </w:r>
          </w:p>
        </w:tc>
        <w:tc>
          <w:tcPr>
            <w:tcW w:w="2925" w:type="dxa"/>
          </w:tcPr>
          <w:p w14:paraId="7389157C" w14:textId="77777777" w:rsidR="00F31B70" w:rsidRPr="00CE0209" w:rsidRDefault="00F31B70" w:rsidP="000871FF">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6D0A1FEB" w14:textId="77777777" w:rsidR="00F31B70" w:rsidRPr="008345BA" w:rsidRDefault="00F31B70" w:rsidP="000871FF">
            <w:pPr>
              <w:rPr>
                <w:rFonts w:eastAsia="Batang"/>
                <w:szCs w:val="20"/>
                <w:lang w:val="en-US"/>
              </w:rPr>
            </w:pPr>
            <w:r w:rsidRPr="008345BA">
              <w:rPr>
                <w:rFonts w:eastAsia="Batang"/>
                <w:szCs w:val="20"/>
                <w:lang w:val="en-US"/>
              </w:rPr>
              <w:t>1</w:t>
            </w:r>
          </w:p>
        </w:tc>
      </w:tr>
      <w:tr w:rsidR="00F31B70" w:rsidRPr="008345BA" w14:paraId="35C018A2" w14:textId="77777777" w:rsidTr="000871FF">
        <w:tc>
          <w:tcPr>
            <w:tcW w:w="2474" w:type="dxa"/>
          </w:tcPr>
          <w:p w14:paraId="58B201A7" w14:textId="77777777" w:rsidR="00F31B70" w:rsidRPr="002206AC" w:rsidRDefault="00F31B70" w:rsidP="000871FF">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3FF63830" w14:textId="77777777" w:rsidR="00F31B70" w:rsidRPr="002206AC" w:rsidRDefault="00F31B70" w:rsidP="000871FF">
            <w:pPr>
              <w:rPr>
                <w:rFonts w:eastAsia="Batang"/>
                <w:szCs w:val="20"/>
                <w:lang w:val="en-GB"/>
              </w:rPr>
            </w:pPr>
          </w:p>
          <w:p w14:paraId="63D65F14" w14:textId="77777777" w:rsidR="00F31B70" w:rsidRPr="002206AC" w:rsidRDefault="00F31B70" w:rsidP="000871FF">
            <w:pPr>
              <w:rPr>
                <w:rFonts w:eastAsia="Batang"/>
                <w:szCs w:val="20"/>
                <w:lang w:val="en-GB"/>
              </w:rPr>
            </w:pPr>
            <w:r w:rsidRPr="002206AC">
              <w:rPr>
                <w:rFonts w:eastAsia="Batang"/>
                <w:szCs w:val="20"/>
                <w:lang w:val="en-GB"/>
              </w:rPr>
              <w:t>String</w:t>
            </w:r>
          </w:p>
        </w:tc>
        <w:tc>
          <w:tcPr>
            <w:tcW w:w="2925" w:type="dxa"/>
          </w:tcPr>
          <w:p w14:paraId="320A73B5" w14:textId="77777777" w:rsidR="00F31B70" w:rsidRPr="009A0128" w:rsidRDefault="00F31B70" w:rsidP="000871FF">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5605C0BE" w14:textId="77777777" w:rsidR="00F31B70" w:rsidRPr="008345BA" w:rsidRDefault="00F31B70" w:rsidP="000871FF">
            <w:pPr>
              <w:rPr>
                <w:rFonts w:eastAsia="Batang"/>
                <w:szCs w:val="20"/>
              </w:rPr>
            </w:pPr>
            <w:r w:rsidRPr="002206AC">
              <w:rPr>
                <w:rFonts w:eastAsia="Batang"/>
                <w:szCs w:val="20"/>
              </w:rPr>
              <w:t>0..1</w:t>
            </w:r>
          </w:p>
        </w:tc>
      </w:tr>
      <w:tr w:rsidR="00F31B70" w:rsidRPr="008345BA" w14:paraId="63FFD765" w14:textId="77777777" w:rsidTr="000871F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7DD000" w14:textId="77777777" w:rsidR="00F31B70" w:rsidRPr="001956C7" w:rsidRDefault="00F31B70" w:rsidP="000871FF">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A15EF9" w14:textId="77777777" w:rsidR="00F31B70" w:rsidRPr="001956C7" w:rsidRDefault="00F31B70" w:rsidP="000871FF">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C56187" w14:textId="77777777" w:rsidR="00F31B70" w:rsidRPr="001956C7" w:rsidRDefault="00F31B70" w:rsidP="000871FF">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3B6789" w14:textId="77777777" w:rsidR="00F31B70" w:rsidRPr="008345BA" w:rsidRDefault="00F31B70" w:rsidP="000871FF">
            <w:r w:rsidRPr="008345BA">
              <w:t>0..1</w:t>
            </w:r>
          </w:p>
        </w:tc>
      </w:tr>
      <w:tr w:rsidR="00F31B70" w:rsidRPr="008345BA" w14:paraId="6F2AA8E3" w14:textId="77777777" w:rsidTr="000871FF">
        <w:tc>
          <w:tcPr>
            <w:tcW w:w="2474" w:type="dxa"/>
            <w:tcBorders>
              <w:top w:val="single" w:sz="4" w:space="0" w:color="auto"/>
              <w:left w:val="single" w:sz="4" w:space="0" w:color="auto"/>
              <w:bottom w:val="single" w:sz="4" w:space="0" w:color="auto"/>
              <w:right w:val="single" w:sz="4" w:space="0" w:color="auto"/>
            </w:tcBorders>
          </w:tcPr>
          <w:p w14:paraId="68F73BB8" w14:textId="77777777" w:rsidR="00F31B70" w:rsidRPr="000676B3" w:rsidRDefault="00F31B70" w:rsidP="000871FF">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6FBAEF9C" w14:textId="77777777" w:rsidR="00F31B70" w:rsidRPr="000676B3" w:rsidRDefault="00F31B70" w:rsidP="000871FF"/>
          <w:p w14:paraId="718737D8" w14:textId="77777777" w:rsidR="00F31B70" w:rsidRPr="000676B3" w:rsidRDefault="00F31B70" w:rsidP="000871FF">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B764331" w14:textId="77777777" w:rsidR="00F31B70" w:rsidRPr="001956C7" w:rsidRDefault="00F31B70" w:rsidP="000871FF">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32FC9408" w14:textId="77777777" w:rsidR="00F31B70" w:rsidRPr="001956C7" w:rsidRDefault="00F31B70" w:rsidP="000871FF">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1EC7B9AB" w14:textId="77777777" w:rsidR="00F31B70" w:rsidRPr="008345BA" w:rsidRDefault="00F31B70" w:rsidP="000871FF">
            <w:r>
              <w:t>1</w:t>
            </w:r>
          </w:p>
        </w:tc>
      </w:tr>
      <w:tr w:rsidR="00F31B70" w:rsidRPr="00455CC0" w14:paraId="38040921" w14:textId="77777777" w:rsidTr="000871FF">
        <w:tc>
          <w:tcPr>
            <w:tcW w:w="2474" w:type="dxa"/>
            <w:tcBorders>
              <w:top w:val="single" w:sz="4" w:space="0" w:color="auto"/>
              <w:left w:val="single" w:sz="4" w:space="0" w:color="auto"/>
              <w:bottom w:val="single" w:sz="4" w:space="0" w:color="auto"/>
              <w:right w:val="single" w:sz="4" w:space="0" w:color="auto"/>
            </w:tcBorders>
          </w:tcPr>
          <w:p w14:paraId="529E0F83" w14:textId="77777777" w:rsidR="00F31B70" w:rsidRPr="00455CC0" w:rsidRDefault="00F31B70" w:rsidP="000871FF">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4C608F5" w14:textId="77777777" w:rsidR="00F31B70" w:rsidRPr="00455CC0" w:rsidRDefault="00F31B70" w:rsidP="000871FF">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0C5255DB" w14:textId="77777777" w:rsidR="00F31B70" w:rsidRPr="00455CC0" w:rsidRDefault="00F31B70" w:rsidP="000871FF">
            <w:pPr>
              <w:rPr>
                <w:rFonts w:eastAsia="Times New Roman" w:cs="Arial"/>
                <w:i/>
              </w:rPr>
            </w:pPr>
            <w:r w:rsidRPr="00455CC0">
              <w:rPr>
                <w:rFonts w:eastAsia="Times New Roman" w:cs="Arial"/>
                <w:i/>
              </w:rPr>
              <w:t>Root blir då</w:t>
            </w:r>
          </w:p>
          <w:p w14:paraId="4DB46489" w14:textId="77777777" w:rsidR="00F31B70" w:rsidRPr="00455CC0" w:rsidRDefault="00F31B70" w:rsidP="000871FF">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C81BB88" w14:textId="77777777" w:rsidR="00F31B70" w:rsidRPr="00455CC0" w:rsidRDefault="00F31B70" w:rsidP="000871FF">
            <w:pPr>
              <w:rPr>
                <w:i/>
              </w:rPr>
            </w:pPr>
            <w:r w:rsidRPr="00455CC0">
              <w:rPr>
                <w:i/>
              </w:rPr>
              <w:t>1</w:t>
            </w:r>
          </w:p>
        </w:tc>
      </w:tr>
      <w:tr w:rsidR="00F31B70" w:rsidRPr="00455CC0" w14:paraId="7D7FD0AE" w14:textId="77777777" w:rsidTr="000871FF">
        <w:tc>
          <w:tcPr>
            <w:tcW w:w="2474" w:type="dxa"/>
            <w:tcBorders>
              <w:top w:val="single" w:sz="4" w:space="0" w:color="auto"/>
              <w:left w:val="single" w:sz="4" w:space="0" w:color="auto"/>
              <w:bottom w:val="single" w:sz="4" w:space="0" w:color="auto"/>
              <w:right w:val="single" w:sz="4" w:space="0" w:color="auto"/>
            </w:tcBorders>
          </w:tcPr>
          <w:p w14:paraId="0DDEFDB9" w14:textId="77777777" w:rsidR="00F31B70" w:rsidRPr="00455CC0" w:rsidRDefault="00F31B70" w:rsidP="000871FF">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EB867AA" w14:textId="77777777" w:rsidR="00F31B70" w:rsidRPr="00455CC0" w:rsidRDefault="00F31B70" w:rsidP="000871FF">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36DCD35" w14:textId="77777777" w:rsidR="00F31B70" w:rsidRPr="00455CC0" w:rsidRDefault="00F31B70" w:rsidP="000871FF">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66664C09" w14:textId="77777777" w:rsidR="00F31B70" w:rsidRPr="00455CC0" w:rsidRDefault="00F31B70" w:rsidP="000871FF">
            <w:pPr>
              <w:rPr>
                <w:i/>
              </w:rPr>
            </w:pPr>
            <w:r w:rsidRPr="00455CC0">
              <w:rPr>
                <w:i/>
              </w:rPr>
              <w:t>1</w:t>
            </w:r>
          </w:p>
        </w:tc>
      </w:tr>
      <w:tr w:rsidR="00F31B70" w:rsidRPr="008345BA" w14:paraId="3D7F0F3D" w14:textId="77777777" w:rsidTr="000871FF">
        <w:tc>
          <w:tcPr>
            <w:tcW w:w="2474" w:type="dxa"/>
            <w:shd w:val="clear" w:color="auto" w:fill="D9D9D9" w:themeFill="background1" w:themeFillShade="D9"/>
          </w:tcPr>
          <w:p w14:paraId="2B759421" w14:textId="77777777" w:rsidR="00F31B70" w:rsidRPr="008345BA" w:rsidRDefault="00F31B70" w:rsidP="000871FF">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58C085A3" w14:textId="77777777" w:rsidR="00F31B70" w:rsidRPr="008345BA" w:rsidRDefault="00F31B70" w:rsidP="000871FF">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6CD39B46" w14:textId="77777777" w:rsidR="00F31B70" w:rsidRPr="008345BA" w:rsidRDefault="00F31B70" w:rsidP="000871FF">
            <w:pPr>
              <w:rPr>
                <w:rFonts w:eastAsia="Batang"/>
                <w:szCs w:val="20"/>
                <w:lang w:val="en-US"/>
              </w:rPr>
            </w:pPr>
          </w:p>
        </w:tc>
        <w:tc>
          <w:tcPr>
            <w:tcW w:w="1617" w:type="dxa"/>
            <w:shd w:val="clear" w:color="auto" w:fill="D9D9D9" w:themeFill="background1" w:themeFillShade="D9"/>
          </w:tcPr>
          <w:p w14:paraId="0CF8BD33" w14:textId="77777777" w:rsidR="00F31B70" w:rsidRPr="008345BA" w:rsidRDefault="00F31B70" w:rsidP="000871FF">
            <w:pPr>
              <w:rPr>
                <w:rFonts w:eastAsia="Batang"/>
                <w:szCs w:val="20"/>
              </w:rPr>
            </w:pPr>
            <w:r w:rsidRPr="008345BA">
              <w:rPr>
                <w:rFonts w:eastAsia="Batang"/>
                <w:szCs w:val="20"/>
              </w:rPr>
              <w:t>0..*</w:t>
            </w:r>
          </w:p>
        </w:tc>
      </w:tr>
      <w:tr w:rsidR="00F31B70" w:rsidRPr="008345BA" w14:paraId="3C4606E5" w14:textId="77777777" w:rsidTr="000871FF">
        <w:tc>
          <w:tcPr>
            <w:tcW w:w="2474" w:type="dxa"/>
          </w:tcPr>
          <w:p w14:paraId="4E787C76" w14:textId="77777777" w:rsidR="00F31B70" w:rsidRPr="008345BA" w:rsidRDefault="00F31B70" w:rsidP="000871FF">
            <w:pPr>
              <w:rPr>
                <w:rFonts w:eastAsia="Batang"/>
                <w:szCs w:val="20"/>
              </w:rPr>
            </w:pPr>
            <w:r w:rsidRPr="008345BA">
              <w:rPr>
                <w:szCs w:val="20"/>
                <w:lang w:eastAsia="sv-SE"/>
              </w:rPr>
              <w:t>../RelationType.code</w:t>
            </w:r>
          </w:p>
        </w:tc>
        <w:tc>
          <w:tcPr>
            <w:tcW w:w="2506" w:type="dxa"/>
          </w:tcPr>
          <w:p w14:paraId="7F4BAAE2" w14:textId="77777777" w:rsidR="00F31B70" w:rsidRPr="008345BA" w:rsidRDefault="00F31B70" w:rsidP="000871FF">
            <w:pPr>
              <w:rPr>
                <w:rFonts w:eastAsia="Batang"/>
                <w:szCs w:val="20"/>
              </w:rPr>
            </w:pPr>
            <w:r w:rsidRPr="008345BA">
              <w:rPr>
                <w:rFonts w:eastAsia="Batang"/>
                <w:szCs w:val="20"/>
              </w:rPr>
              <w:t>CVType</w:t>
            </w:r>
          </w:p>
        </w:tc>
        <w:tc>
          <w:tcPr>
            <w:tcW w:w="2925" w:type="dxa"/>
          </w:tcPr>
          <w:p w14:paraId="14E78F26" w14:textId="77777777" w:rsidR="00F31B70" w:rsidRPr="008345BA" w:rsidRDefault="00F31B70" w:rsidP="000871FF">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126B5FC7" w14:textId="77777777" w:rsidR="00F31B70" w:rsidRPr="008345BA" w:rsidRDefault="00F31B70" w:rsidP="000871FF">
            <w:pPr>
              <w:rPr>
                <w:rFonts w:eastAsia="Batang"/>
                <w:szCs w:val="20"/>
              </w:rPr>
            </w:pPr>
            <w:r w:rsidRPr="008345BA">
              <w:rPr>
                <w:rFonts w:eastAsia="Batang"/>
                <w:szCs w:val="20"/>
              </w:rPr>
              <w:t>1</w:t>
            </w:r>
          </w:p>
        </w:tc>
      </w:tr>
      <w:tr w:rsidR="00F31B70" w:rsidRPr="00D1172A" w14:paraId="4C63AC1A" w14:textId="77777777" w:rsidTr="000871FF">
        <w:tc>
          <w:tcPr>
            <w:tcW w:w="2474" w:type="dxa"/>
            <w:tcBorders>
              <w:top w:val="single" w:sz="4" w:space="0" w:color="auto"/>
              <w:left w:val="single" w:sz="4" w:space="0" w:color="auto"/>
              <w:bottom w:val="single" w:sz="4" w:space="0" w:color="auto"/>
              <w:right w:val="single" w:sz="4" w:space="0" w:color="auto"/>
            </w:tcBorders>
          </w:tcPr>
          <w:p w14:paraId="65836278" w14:textId="77777777" w:rsidR="00F31B70" w:rsidRPr="00D1172A" w:rsidRDefault="00F31B70" w:rsidP="000871FF">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7C658948" w14:textId="77777777" w:rsidR="00F31B70" w:rsidRPr="00D1172A" w:rsidRDefault="00F31B70" w:rsidP="000871FF">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E507A61" w14:textId="77777777" w:rsidR="00F31B70" w:rsidRDefault="00F31B70" w:rsidP="000871FF">
            <w:pPr>
              <w:rPr>
                <w:rFonts w:eastAsia="Batang"/>
                <w:i/>
                <w:szCs w:val="20"/>
              </w:rPr>
            </w:pPr>
            <w:r w:rsidRPr="00D1172A">
              <w:rPr>
                <w:rFonts w:eastAsia="Batang"/>
                <w:i/>
                <w:szCs w:val="20"/>
              </w:rPr>
              <w:t xml:space="preserve">Kod för </w:t>
            </w:r>
            <w:r>
              <w:rPr>
                <w:rFonts w:eastAsia="Batang"/>
                <w:i/>
                <w:szCs w:val="20"/>
              </w:rPr>
              <w:t>relationstyp.</w:t>
            </w:r>
          </w:p>
          <w:p w14:paraId="5073B261" w14:textId="77777777" w:rsidR="00F31B70" w:rsidRDefault="00F31B70" w:rsidP="000871FF">
            <w:pPr>
              <w:rPr>
                <w:rFonts w:eastAsia="Batang"/>
                <w:i/>
                <w:szCs w:val="20"/>
              </w:rPr>
            </w:pPr>
          </w:p>
          <w:p w14:paraId="018F1699" w14:textId="77777777" w:rsidR="00F31B70" w:rsidRDefault="00F31B70" w:rsidP="000871FF">
            <w:pPr>
              <w:rPr>
                <w:rFonts w:eastAsia="Batang"/>
                <w:i/>
                <w:szCs w:val="20"/>
              </w:rPr>
            </w:pPr>
            <w:r>
              <w:rPr>
                <w:rFonts w:eastAsia="Batang"/>
                <w:i/>
                <w:szCs w:val="20"/>
              </w:rPr>
              <w:t>T.ex. HL7 där refererad information ”har en förklaring” till det hämtade objektet. Code=EXPL</w:t>
            </w:r>
          </w:p>
          <w:p w14:paraId="69629983" w14:textId="77777777" w:rsidR="00F31B70" w:rsidRDefault="00F31B70" w:rsidP="000871FF">
            <w:pPr>
              <w:rPr>
                <w:rFonts w:eastAsia="Batang"/>
                <w:i/>
                <w:szCs w:val="20"/>
              </w:rPr>
            </w:pPr>
          </w:p>
          <w:p w14:paraId="06A81DB2" w14:textId="77777777" w:rsidR="00F31B70" w:rsidRPr="00D1172A" w:rsidRDefault="00F31B70" w:rsidP="000871FF">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7A87F234" w14:textId="77777777" w:rsidR="00F31B70" w:rsidRPr="00D1172A" w:rsidRDefault="00F31B70" w:rsidP="000871FF">
            <w:pPr>
              <w:rPr>
                <w:rFonts w:eastAsia="Batang"/>
                <w:i/>
                <w:szCs w:val="20"/>
              </w:rPr>
            </w:pPr>
            <w:r w:rsidRPr="00D1172A">
              <w:rPr>
                <w:rFonts w:eastAsia="Batang"/>
                <w:i/>
                <w:szCs w:val="20"/>
              </w:rPr>
              <w:t>1</w:t>
            </w:r>
          </w:p>
        </w:tc>
      </w:tr>
      <w:tr w:rsidR="00F31B70" w:rsidRPr="00D1172A" w14:paraId="2BA61892" w14:textId="77777777" w:rsidTr="000871FF">
        <w:tc>
          <w:tcPr>
            <w:tcW w:w="2474" w:type="dxa"/>
            <w:tcBorders>
              <w:top w:val="single" w:sz="4" w:space="0" w:color="auto"/>
              <w:left w:val="single" w:sz="4" w:space="0" w:color="auto"/>
              <w:bottom w:val="single" w:sz="4" w:space="0" w:color="auto"/>
              <w:right w:val="single" w:sz="4" w:space="0" w:color="auto"/>
            </w:tcBorders>
          </w:tcPr>
          <w:p w14:paraId="26CE3AFD" w14:textId="77777777" w:rsidR="00F31B70" w:rsidRPr="00D1172A" w:rsidRDefault="00F31B70" w:rsidP="000871FF">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50B9B1B5" w14:textId="77777777" w:rsidR="00F31B70" w:rsidRPr="00D1172A" w:rsidRDefault="00F31B70" w:rsidP="000871FF">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EE356A0" w14:textId="77777777" w:rsidR="00F31B70" w:rsidRPr="00D1172A" w:rsidRDefault="00F31B70" w:rsidP="000871FF">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727F2B36" w14:textId="77777777" w:rsidR="00F31B70" w:rsidRDefault="00F31B70" w:rsidP="000871FF">
            <w:pPr>
              <w:rPr>
                <w:rFonts w:eastAsia="Batang"/>
                <w:i/>
                <w:szCs w:val="20"/>
              </w:rPr>
            </w:pPr>
          </w:p>
          <w:p w14:paraId="13A9B6D3" w14:textId="77777777" w:rsidR="00F31B70" w:rsidRDefault="00F31B70" w:rsidP="000871FF">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2.16.840.1.113883.5.1002</w:t>
            </w:r>
          </w:p>
          <w:p w14:paraId="70D76808" w14:textId="77777777" w:rsidR="00F31B70" w:rsidRDefault="00F31B70" w:rsidP="000871FF">
            <w:pPr>
              <w:rPr>
                <w:rFonts w:eastAsia="Batang"/>
                <w:i/>
                <w:szCs w:val="20"/>
              </w:rPr>
            </w:pPr>
          </w:p>
          <w:p w14:paraId="12BF01A1" w14:textId="77777777" w:rsidR="00F31B70" w:rsidRDefault="00F31B70" w:rsidP="000871FF">
            <w:pPr>
              <w:rPr>
                <w:rFonts w:eastAsia="Batang"/>
                <w:i/>
                <w:szCs w:val="20"/>
              </w:rPr>
            </w:pPr>
            <w:r>
              <w:rPr>
                <w:rFonts w:eastAsia="Batang"/>
                <w:i/>
                <w:szCs w:val="20"/>
              </w:rPr>
              <w:t xml:space="preserve">Alternativ då HL7 inte räcker </w:t>
            </w:r>
            <w:r>
              <w:rPr>
                <w:rFonts w:eastAsia="Batang"/>
                <w:i/>
                <w:szCs w:val="20"/>
              </w:rPr>
              <w:lastRenderedPageBreak/>
              <w:t>till är</w:t>
            </w:r>
            <w:r w:rsidRPr="00D1172A">
              <w:rPr>
                <w:rFonts w:eastAsia="Batang"/>
                <w:i/>
                <w:szCs w:val="20"/>
              </w:rPr>
              <w:t>KV Snomed CT SE.</w:t>
            </w:r>
          </w:p>
          <w:p w14:paraId="44AE47BE" w14:textId="77777777" w:rsidR="00F31B70" w:rsidRPr="00D1172A" w:rsidRDefault="00F31B70" w:rsidP="000871FF">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6D031E16" w14:textId="77777777" w:rsidR="00F31B70" w:rsidRPr="00D1172A" w:rsidRDefault="00F31B70" w:rsidP="000871FF">
            <w:pPr>
              <w:rPr>
                <w:rFonts w:eastAsia="Batang"/>
                <w:i/>
                <w:szCs w:val="20"/>
              </w:rPr>
            </w:pPr>
            <w:r w:rsidRPr="00D1172A">
              <w:rPr>
                <w:rFonts w:eastAsia="Batang"/>
                <w:i/>
                <w:szCs w:val="20"/>
              </w:rPr>
              <w:lastRenderedPageBreak/>
              <w:t>1</w:t>
            </w:r>
          </w:p>
        </w:tc>
      </w:tr>
      <w:tr w:rsidR="00F31B70" w:rsidRPr="00D1172A" w14:paraId="71149AA8" w14:textId="77777777" w:rsidTr="000871FF">
        <w:tc>
          <w:tcPr>
            <w:tcW w:w="2474" w:type="dxa"/>
            <w:tcBorders>
              <w:top w:val="single" w:sz="4" w:space="0" w:color="auto"/>
              <w:left w:val="single" w:sz="4" w:space="0" w:color="auto"/>
              <w:bottom w:val="single" w:sz="4" w:space="0" w:color="auto"/>
              <w:right w:val="single" w:sz="4" w:space="0" w:color="auto"/>
            </w:tcBorders>
          </w:tcPr>
          <w:p w14:paraId="1E096625" w14:textId="77777777" w:rsidR="00F31B70" w:rsidRPr="00D1172A" w:rsidRDefault="00F31B70" w:rsidP="000871FF">
            <w:pPr>
              <w:rPr>
                <w:i/>
                <w:szCs w:val="20"/>
                <w:lang w:eastAsia="sv-SE"/>
              </w:rPr>
            </w:pPr>
            <w:r w:rsidRPr="00D1172A">
              <w:rPr>
                <w:i/>
                <w:szCs w:val="20"/>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69A04965" w14:textId="77777777" w:rsidR="00F31B70" w:rsidRPr="00D1172A" w:rsidRDefault="00F31B70" w:rsidP="000871FF">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2C8B1F" w14:textId="77777777" w:rsidR="00F31B70" w:rsidRPr="00D1172A" w:rsidRDefault="00F31B70" w:rsidP="000871FF">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8E1FF86" w14:textId="77777777" w:rsidR="00F31B70" w:rsidRPr="00D1172A" w:rsidRDefault="00F31B70" w:rsidP="000871FF">
            <w:pPr>
              <w:rPr>
                <w:rFonts w:eastAsia="Batang"/>
                <w:i/>
                <w:szCs w:val="20"/>
              </w:rPr>
            </w:pPr>
            <w:r w:rsidRPr="00D1172A">
              <w:rPr>
                <w:rFonts w:eastAsia="Batang"/>
                <w:i/>
                <w:szCs w:val="20"/>
              </w:rPr>
              <w:t>0..1</w:t>
            </w:r>
          </w:p>
        </w:tc>
      </w:tr>
      <w:tr w:rsidR="00F31B70" w:rsidRPr="00D1172A" w14:paraId="56663BB8" w14:textId="77777777" w:rsidTr="000871FF">
        <w:tc>
          <w:tcPr>
            <w:tcW w:w="2474" w:type="dxa"/>
            <w:tcBorders>
              <w:top w:val="single" w:sz="4" w:space="0" w:color="auto"/>
              <w:left w:val="single" w:sz="4" w:space="0" w:color="auto"/>
              <w:bottom w:val="single" w:sz="4" w:space="0" w:color="auto"/>
              <w:right w:val="single" w:sz="4" w:space="0" w:color="auto"/>
            </w:tcBorders>
          </w:tcPr>
          <w:p w14:paraId="3E7E1D36" w14:textId="77777777" w:rsidR="00F31B70" w:rsidRPr="00D1172A" w:rsidRDefault="00F31B70" w:rsidP="000871FF">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73375F7" w14:textId="77777777" w:rsidR="00F31B70" w:rsidRPr="00D1172A" w:rsidRDefault="00F31B70" w:rsidP="000871FF">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4133EF" w14:textId="77777777" w:rsidR="00F31B70" w:rsidRPr="00D1172A" w:rsidRDefault="00F31B70" w:rsidP="000871FF">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C72424C" w14:textId="77777777" w:rsidR="00F31B70" w:rsidRPr="00D1172A" w:rsidRDefault="00F31B70" w:rsidP="000871FF">
            <w:pPr>
              <w:rPr>
                <w:rFonts w:eastAsia="Batang"/>
                <w:i/>
                <w:szCs w:val="20"/>
              </w:rPr>
            </w:pPr>
            <w:r w:rsidRPr="00D1172A">
              <w:rPr>
                <w:rFonts w:eastAsia="Batang"/>
                <w:i/>
                <w:szCs w:val="20"/>
              </w:rPr>
              <w:t>0..1</w:t>
            </w:r>
          </w:p>
        </w:tc>
      </w:tr>
      <w:tr w:rsidR="00F31B70" w:rsidRPr="00D1172A" w14:paraId="6CA4A422" w14:textId="77777777" w:rsidTr="000871FF">
        <w:tc>
          <w:tcPr>
            <w:tcW w:w="2474" w:type="dxa"/>
            <w:tcBorders>
              <w:top w:val="single" w:sz="4" w:space="0" w:color="auto"/>
              <w:left w:val="single" w:sz="4" w:space="0" w:color="auto"/>
              <w:bottom w:val="single" w:sz="4" w:space="0" w:color="auto"/>
              <w:right w:val="single" w:sz="4" w:space="0" w:color="auto"/>
            </w:tcBorders>
          </w:tcPr>
          <w:p w14:paraId="2B0DE114" w14:textId="77777777" w:rsidR="00F31B70" w:rsidRPr="00D1172A" w:rsidRDefault="00F31B70" w:rsidP="000871FF">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4E8090EF" w14:textId="77777777" w:rsidR="00F31B70" w:rsidRPr="00D1172A" w:rsidRDefault="00F31B70" w:rsidP="000871FF">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450468" w14:textId="77777777" w:rsidR="00F31B70" w:rsidRPr="00D1172A" w:rsidRDefault="00F31B70" w:rsidP="000871FF">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3C6CC9E" w14:textId="77777777" w:rsidR="00F31B70" w:rsidRPr="00D1172A" w:rsidRDefault="00F31B70" w:rsidP="000871FF">
            <w:pPr>
              <w:rPr>
                <w:rFonts w:eastAsia="Batang"/>
                <w:i/>
                <w:szCs w:val="20"/>
              </w:rPr>
            </w:pPr>
            <w:r w:rsidRPr="00D1172A">
              <w:rPr>
                <w:rFonts w:eastAsia="Batang"/>
                <w:i/>
                <w:szCs w:val="20"/>
              </w:rPr>
              <w:t>0..1</w:t>
            </w:r>
          </w:p>
        </w:tc>
      </w:tr>
      <w:tr w:rsidR="00F31B70" w:rsidRPr="008345BA" w14:paraId="38F41C0F" w14:textId="77777777" w:rsidTr="000871FF">
        <w:tc>
          <w:tcPr>
            <w:tcW w:w="2474" w:type="dxa"/>
            <w:shd w:val="clear" w:color="auto" w:fill="D9D9D9" w:themeFill="background1" w:themeFillShade="D9"/>
          </w:tcPr>
          <w:p w14:paraId="0339AB49" w14:textId="77777777" w:rsidR="00F31B70" w:rsidRPr="008345BA" w:rsidRDefault="00F31B70" w:rsidP="000871FF">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566CB79B" w14:textId="77777777" w:rsidR="00F31B70" w:rsidRPr="008345BA" w:rsidRDefault="00F31B70" w:rsidP="000871FF">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23CC95F8" w14:textId="77777777" w:rsidR="00F31B70" w:rsidRPr="008345BA" w:rsidRDefault="00F31B70" w:rsidP="000871FF">
            <w:pPr>
              <w:rPr>
                <w:rFonts w:eastAsia="Batang"/>
                <w:szCs w:val="20"/>
              </w:rPr>
            </w:pPr>
          </w:p>
        </w:tc>
        <w:tc>
          <w:tcPr>
            <w:tcW w:w="1617" w:type="dxa"/>
            <w:shd w:val="clear" w:color="auto" w:fill="D9D9D9" w:themeFill="background1" w:themeFillShade="D9"/>
          </w:tcPr>
          <w:p w14:paraId="7AA221B5" w14:textId="77777777" w:rsidR="00F31B70" w:rsidRPr="008345BA" w:rsidRDefault="00F31B70" w:rsidP="000871FF">
            <w:pPr>
              <w:rPr>
                <w:rFonts w:eastAsia="Batang"/>
                <w:szCs w:val="20"/>
              </w:rPr>
            </w:pPr>
            <w:r w:rsidRPr="008345BA">
              <w:rPr>
                <w:rFonts w:eastAsia="Batang"/>
                <w:szCs w:val="20"/>
              </w:rPr>
              <w:t>1..*</w:t>
            </w:r>
          </w:p>
        </w:tc>
      </w:tr>
      <w:tr w:rsidR="00F31B70" w:rsidRPr="008345BA" w14:paraId="61FD442F" w14:textId="77777777" w:rsidTr="000871FF">
        <w:tc>
          <w:tcPr>
            <w:tcW w:w="2474" w:type="dxa"/>
          </w:tcPr>
          <w:p w14:paraId="07E5364E" w14:textId="77777777" w:rsidR="00F31B70" w:rsidRPr="008345BA" w:rsidRDefault="00F31B70" w:rsidP="000871FF">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7F61136B" w14:textId="77777777" w:rsidR="00F31B70" w:rsidRPr="008345BA" w:rsidRDefault="00F31B70" w:rsidP="000871FF">
            <w:pPr>
              <w:rPr>
                <w:rFonts w:eastAsia="Batang"/>
                <w:szCs w:val="20"/>
              </w:rPr>
            </w:pPr>
            <w:r w:rsidRPr="008345BA">
              <w:rPr>
                <w:rFonts w:eastAsia="Batang"/>
                <w:szCs w:val="20"/>
              </w:rPr>
              <w:t>IIType</w:t>
            </w:r>
          </w:p>
        </w:tc>
        <w:tc>
          <w:tcPr>
            <w:tcW w:w="2925" w:type="dxa"/>
          </w:tcPr>
          <w:p w14:paraId="4A32DBD8" w14:textId="77777777" w:rsidR="00F31B70" w:rsidRPr="00AC5622" w:rsidRDefault="00F31B70" w:rsidP="000871FF">
            <w:pPr>
              <w:rPr>
                <w:rFonts w:cs="Arial"/>
                <w:szCs w:val="20"/>
              </w:rPr>
            </w:pPr>
            <w:r w:rsidRPr="008345BA">
              <w:rPr>
                <w:rFonts w:cs="Arial"/>
                <w:szCs w:val="20"/>
              </w:rPr>
              <w:t xml:space="preserve">Den refererade externa informationens identitet som är unik inom källsystemet. </w:t>
            </w:r>
          </w:p>
        </w:tc>
        <w:tc>
          <w:tcPr>
            <w:tcW w:w="1617" w:type="dxa"/>
          </w:tcPr>
          <w:p w14:paraId="1C28BD92" w14:textId="77777777" w:rsidR="00F31B70" w:rsidRPr="008345BA" w:rsidRDefault="00F31B70" w:rsidP="000871FF">
            <w:pPr>
              <w:rPr>
                <w:rFonts w:eastAsia="Batang"/>
                <w:szCs w:val="20"/>
                <w:lang w:val="en-US"/>
              </w:rPr>
            </w:pPr>
            <w:r w:rsidRPr="008345BA">
              <w:rPr>
                <w:rFonts w:eastAsia="Batang"/>
                <w:szCs w:val="20"/>
                <w:lang w:val="en-US"/>
              </w:rPr>
              <w:t>1</w:t>
            </w:r>
          </w:p>
        </w:tc>
      </w:tr>
      <w:tr w:rsidR="00F31B70" w:rsidRPr="00AC5622" w14:paraId="6F5417E1" w14:textId="77777777" w:rsidTr="000871FF">
        <w:tc>
          <w:tcPr>
            <w:tcW w:w="2474" w:type="dxa"/>
            <w:tcBorders>
              <w:top w:val="single" w:sz="4" w:space="0" w:color="auto"/>
              <w:left w:val="single" w:sz="4" w:space="0" w:color="auto"/>
              <w:bottom w:val="single" w:sz="4" w:space="0" w:color="auto"/>
              <w:right w:val="single" w:sz="4" w:space="0" w:color="auto"/>
            </w:tcBorders>
          </w:tcPr>
          <w:p w14:paraId="4C2D971D" w14:textId="77777777" w:rsidR="00F31B70" w:rsidRPr="00AC5622" w:rsidRDefault="00F31B70" w:rsidP="000871FF">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C0B1DC9" w14:textId="77777777" w:rsidR="00F31B70" w:rsidRPr="00AC5622" w:rsidRDefault="00F31B70" w:rsidP="000871FF">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82713A" w14:textId="77777777" w:rsidR="00F31B70" w:rsidRPr="00AC5622" w:rsidRDefault="00F31B70" w:rsidP="000871FF">
            <w:pPr>
              <w:rPr>
                <w:rFonts w:cs="Arial"/>
                <w:i/>
                <w:szCs w:val="20"/>
              </w:rPr>
            </w:pPr>
            <w:r>
              <w:rPr>
                <w:rFonts w:cs="Arial"/>
                <w:i/>
                <w:szCs w:val="20"/>
              </w:rPr>
              <w:t>Root blir sätts</w:t>
            </w:r>
          </w:p>
          <w:p w14:paraId="243E834E" w14:textId="77777777" w:rsidR="00F31B70" w:rsidRPr="00AC5622" w:rsidRDefault="00F31B70" w:rsidP="000871FF">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0D401AE2" w14:textId="77777777" w:rsidR="00F31B70" w:rsidRPr="00AC5622" w:rsidRDefault="00F31B70" w:rsidP="000871FF">
            <w:pPr>
              <w:rPr>
                <w:rFonts w:eastAsia="Batang"/>
                <w:i/>
                <w:szCs w:val="20"/>
                <w:lang w:val="en-US"/>
              </w:rPr>
            </w:pPr>
            <w:r w:rsidRPr="00AC5622">
              <w:rPr>
                <w:rFonts w:eastAsia="Batang"/>
                <w:i/>
                <w:szCs w:val="20"/>
                <w:lang w:val="en-US"/>
              </w:rPr>
              <w:t>1</w:t>
            </w:r>
          </w:p>
        </w:tc>
      </w:tr>
      <w:tr w:rsidR="00F31B70" w:rsidRPr="00AC5622" w14:paraId="4AE918DE" w14:textId="77777777" w:rsidTr="000871FF">
        <w:tc>
          <w:tcPr>
            <w:tcW w:w="2474" w:type="dxa"/>
            <w:tcBorders>
              <w:top w:val="single" w:sz="4" w:space="0" w:color="auto"/>
              <w:left w:val="single" w:sz="4" w:space="0" w:color="auto"/>
              <w:bottom w:val="single" w:sz="4" w:space="0" w:color="auto"/>
              <w:right w:val="single" w:sz="4" w:space="0" w:color="auto"/>
            </w:tcBorders>
          </w:tcPr>
          <w:p w14:paraId="08251365" w14:textId="77777777" w:rsidR="00F31B70" w:rsidRPr="00AC5622" w:rsidRDefault="00F31B70" w:rsidP="000871FF">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165B886" w14:textId="77777777" w:rsidR="00F31B70" w:rsidRPr="00AC5622" w:rsidRDefault="00F31B70" w:rsidP="000871FF">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664B451" w14:textId="77777777" w:rsidR="00F31B70" w:rsidRPr="00AC5622" w:rsidRDefault="00F31B70" w:rsidP="000871FF">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0662D6A" w14:textId="77777777" w:rsidR="00F31B70" w:rsidRPr="00AC5622" w:rsidRDefault="00F31B70" w:rsidP="000871FF">
            <w:pPr>
              <w:rPr>
                <w:rFonts w:eastAsia="Batang"/>
                <w:i/>
                <w:szCs w:val="20"/>
                <w:lang w:val="en-US"/>
              </w:rPr>
            </w:pPr>
            <w:r w:rsidRPr="00AC5622">
              <w:rPr>
                <w:rFonts w:eastAsia="Batang"/>
                <w:i/>
                <w:szCs w:val="20"/>
                <w:lang w:val="en-US"/>
              </w:rPr>
              <w:t>1</w:t>
            </w:r>
          </w:p>
        </w:tc>
      </w:tr>
      <w:tr w:rsidR="00F31B70" w:rsidRPr="008345BA" w14:paraId="49165D00" w14:textId="77777777" w:rsidTr="000871FF">
        <w:trPr>
          <w:trHeight w:val="1266"/>
        </w:trPr>
        <w:tc>
          <w:tcPr>
            <w:tcW w:w="2474" w:type="dxa"/>
          </w:tcPr>
          <w:p w14:paraId="6B6BE2EC" w14:textId="77777777" w:rsidR="00F31B70" w:rsidRPr="008345BA" w:rsidRDefault="00F31B70" w:rsidP="000871FF">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24ED759E" w14:textId="77777777" w:rsidR="00F31B70" w:rsidRPr="008345BA" w:rsidRDefault="00F31B70" w:rsidP="000871FF">
            <w:pPr>
              <w:rPr>
                <w:rFonts w:eastAsia="Batang"/>
                <w:szCs w:val="20"/>
              </w:rPr>
            </w:pPr>
            <w:r w:rsidRPr="008345BA">
              <w:rPr>
                <w:rFonts w:eastAsia="Batang"/>
                <w:szCs w:val="20"/>
              </w:rPr>
              <w:t>TimeStamp</w:t>
            </w:r>
          </w:p>
        </w:tc>
        <w:tc>
          <w:tcPr>
            <w:tcW w:w="2925" w:type="dxa"/>
          </w:tcPr>
          <w:p w14:paraId="44C5E7DE" w14:textId="77777777" w:rsidR="00F31B70" w:rsidRPr="009A0128" w:rsidRDefault="00F31B70" w:rsidP="000871FF">
            <w:pPr>
              <w:rPr>
                <w:rFonts w:eastAsia="Batang"/>
                <w:szCs w:val="20"/>
              </w:rPr>
            </w:pPr>
            <w:r w:rsidRPr="008345BA">
              <w:rPr>
                <w:rFonts w:cs="Arial"/>
                <w:szCs w:val="20"/>
              </w:rPr>
              <w:t>Starttid av referera</w:t>
            </w:r>
            <w:r>
              <w:rPr>
                <w:rFonts w:cs="Arial"/>
                <w:szCs w:val="20"/>
              </w:rPr>
              <w:t>t</w:t>
            </w:r>
            <w:r w:rsidRPr="008345BA">
              <w:rPr>
                <w:rFonts w:cs="Arial"/>
                <w:szCs w:val="20"/>
              </w:rPr>
              <w:t xml:space="preserve"> </w:t>
            </w:r>
            <w:r>
              <w:rPr>
                <w:rFonts w:cs="Arial"/>
                <w:szCs w:val="20"/>
              </w:rPr>
              <w:t>mätvärde</w:t>
            </w:r>
            <w:r w:rsidRPr="008345BA">
              <w:rPr>
                <w:rFonts w:cs="Arial"/>
                <w:szCs w:val="20"/>
              </w:rPr>
              <w:t>. Uttrycks med formatet ÅÅÅÅMMDDttmmss.</w:t>
            </w:r>
            <w:r>
              <w:rPr>
                <w:rFonts w:cs="Arial"/>
                <w:szCs w:val="20"/>
              </w:rPr>
              <w:t xml:space="preserve"> </w:t>
            </w:r>
          </w:p>
        </w:tc>
        <w:tc>
          <w:tcPr>
            <w:tcW w:w="1617" w:type="dxa"/>
          </w:tcPr>
          <w:p w14:paraId="775D15B3" w14:textId="77777777" w:rsidR="00F31B70" w:rsidRPr="008345BA" w:rsidRDefault="00F31B70" w:rsidP="000871FF">
            <w:pPr>
              <w:rPr>
                <w:rFonts w:eastAsia="Batang"/>
                <w:szCs w:val="20"/>
              </w:rPr>
            </w:pPr>
            <w:r w:rsidRPr="008345BA">
              <w:rPr>
                <w:rFonts w:eastAsia="Batang"/>
                <w:szCs w:val="20"/>
              </w:rPr>
              <w:t>1</w:t>
            </w:r>
          </w:p>
        </w:tc>
      </w:tr>
      <w:tr w:rsidR="00F31B70" w:rsidRPr="008345BA" w14:paraId="3060B82F" w14:textId="77777777" w:rsidTr="000871FF">
        <w:tc>
          <w:tcPr>
            <w:tcW w:w="2474" w:type="dxa"/>
          </w:tcPr>
          <w:p w14:paraId="79FAB545" w14:textId="77777777" w:rsidR="00F31B70" w:rsidRPr="008345BA" w:rsidRDefault="00F31B70" w:rsidP="000871FF">
            <w:pPr>
              <w:rPr>
                <w:rFonts w:eastAsia="Batang"/>
                <w:szCs w:val="20"/>
              </w:rPr>
            </w:pPr>
            <w:r w:rsidRPr="008345BA">
              <w:rPr>
                <w:szCs w:val="20"/>
                <w:lang w:eastAsia="sv-SE"/>
              </w:rPr>
              <w:t>../../</w:t>
            </w:r>
            <w:r w:rsidRPr="008345BA">
              <w:rPr>
                <w:rFonts w:eastAsia="Batang"/>
                <w:szCs w:val="20"/>
              </w:rPr>
              <w:t>ReferredInformationType.urn</w:t>
            </w:r>
          </w:p>
        </w:tc>
        <w:tc>
          <w:tcPr>
            <w:tcW w:w="2506" w:type="dxa"/>
          </w:tcPr>
          <w:p w14:paraId="220903F7" w14:textId="77777777" w:rsidR="00F31B70" w:rsidRPr="008345BA" w:rsidRDefault="00F31B70" w:rsidP="000871FF">
            <w:pPr>
              <w:rPr>
                <w:rFonts w:eastAsia="Batang"/>
                <w:szCs w:val="20"/>
              </w:rPr>
            </w:pPr>
            <w:r w:rsidRPr="008345BA">
              <w:rPr>
                <w:rFonts w:eastAsia="Batang"/>
                <w:szCs w:val="20"/>
              </w:rPr>
              <w:t>URN</w:t>
            </w:r>
          </w:p>
        </w:tc>
        <w:tc>
          <w:tcPr>
            <w:tcW w:w="2925" w:type="dxa"/>
          </w:tcPr>
          <w:p w14:paraId="4EE9E3C9" w14:textId="77777777" w:rsidR="00F31B70" w:rsidRPr="008345BA" w:rsidRDefault="00F31B70" w:rsidP="000871FF">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7DD473AD" w14:textId="77777777" w:rsidR="00F31B70" w:rsidRPr="008345BA" w:rsidRDefault="00F31B70" w:rsidP="000871FF">
            <w:pPr>
              <w:rPr>
                <w:rFonts w:cs="Arial"/>
                <w:szCs w:val="20"/>
              </w:rPr>
            </w:pPr>
          </w:p>
          <w:p w14:paraId="5A66B5FF" w14:textId="77777777" w:rsidR="00F31B70" w:rsidRPr="008345BA" w:rsidRDefault="00F31B70" w:rsidP="000871FF">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3160E51C" w14:textId="77777777" w:rsidR="00F31B70" w:rsidRPr="008345BA" w:rsidRDefault="00F31B70" w:rsidP="000871FF">
            <w:pPr>
              <w:rPr>
                <w:rFonts w:eastAsia="Arial Unicode MS" w:cs="Arial"/>
                <w:color w:val="000000"/>
                <w:szCs w:val="20"/>
                <w:lang w:val="en-US"/>
              </w:rPr>
            </w:pPr>
          </w:p>
          <w:p w14:paraId="6D42251B" w14:textId="77777777" w:rsidR="00F31B70" w:rsidRPr="008345BA" w:rsidRDefault="00F31B70" w:rsidP="000871FF">
            <w:pPr>
              <w:rPr>
                <w:rFonts w:cs="Arial"/>
                <w:szCs w:val="20"/>
                <w:lang w:val="en-US"/>
              </w:rPr>
            </w:pPr>
            <w:r w:rsidRPr="008345BA">
              <w:rPr>
                <w:rFonts w:eastAsia="Arial Unicode MS" w:cs="Arial"/>
                <w:color w:val="000000"/>
                <w:szCs w:val="2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1D967705" w14:textId="77777777" w:rsidR="00F31B70" w:rsidRPr="008345BA" w:rsidRDefault="00F31B70" w:rsidP="000871FF">
            <w:pPr>
              <w:rPr>
                <w:rFonts w:eastAsia="Batang"/>
                <w:szCs w:val="20"/>
                <w:lang w:val="en-US"/>
              </w:rPr>
            </w:pPr>
            <w:r w:rsidRPr="008345BA">
              <w:rPr>
                <w:rFonts w:eastAsia="Batang"/>
                <w:szCs w:val="20"/>
                <w:lang w:val="en-US"/>
              </w:rPr>
              <w:t>1</w:t>
            </w:r>
          </w:p>
        </w:tc>
      </w:tr>
      <w:tr w:rsidR="00F31B70" w:rsidRPr="008345BA" w14:paraId="7D90E416" w14:textId="77777777" w:rsidTr="000871FF">
        <w:tc>
          <w:tcPr>
            <w:tcW w:w="2474" w:type="dxa"/>
            <w:shd w:val="clear" w:color="auto" w:fill="D9D9D9" w:themeFill="background1" w:themeFillShade="D9"/>
          </w:tcPr>
          <w:p w14:paraId="0986B3DA" w14:textId="77777777" w:rsidR="00F31B70" w:rsidRPr="008345BA" w:rsidRDefault="00F31B70" w:rsidP="000871FF">
            <w:pPr>
              <w:rPr>
                <w:rFonts w:eastAsia="Batang"/>
                <w:szCs w:val="20"/>
              </w:rPr>
            </w:pPr>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0FAE5E55" w14:textId="77777777" w:rsidR="00F31B70" w:rsidRPr="008345BA" w:rsidRDefault="00F31B70" w:rsidP="000871FF">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2F6595D5" w14:textId="77777777" w:rsidR="00F31B70" w:rsidRPr="008345BA" w:rsidRDefault="00F31B70" w:rsidP="000871FF">
            <w:pPr>
              <w:rPr>
                <w:rFonts w:eastAsia="Batang"/>
                <w:szCs w:val="20"/>
              </w:rPr>
            </w:pPr>
          </w:p>
        </w:tc>
        <w:tc>
          <w:tcPr>
            <w:tcW w:w="1617" w:type="dxa"/>
            <w:shd w:val="clear" w:color="auto" w:fill="D9D9D9" w:themeFill="background1" w:themeFillShade="D9"/>
          </w:tcPr>
          <w:p w14:paraId="6731D3A2" w14:textId="77777777" w:rsidR="00F31B70" w:rsidRPr="008345BA" w:rsidRDefault="00F31B70" w:rsidP="000871FF">
            <w:pPr>
              <w:rPr>
                <w:rFonts w:eastAsia="Batang"/>
                <w:szCs w:val="20"/>
              </w:rPr>
            </w:pPr>
            <w:r w:rsidRPr="008345BA">
              <w:rPr>
                <w:rFonts w:eastAsia="Batang"/>
                <w:szCs w:val="20"/>
              </w:rPr>
              <w:t>1</w:t>
            </w:r>
          </w:p>
        </w:tc>
      </w:tr>
      <w:tr w:rsidR="00F31B70" w:rsidRPr="008345BA" w14:paraId="4D0A2D9C" w14:textId="77777777" w:rsidTr="000871FF">
        <w:tc>
          <w:tcPr>
            <w:tcW w:w="2474" w:type="dxa"/>
          </w:tcPr>
          <w:p w14:paraId="3A8B11F5" w14:textId="77777777" w:rsidR="00F31B70" w:rsidRPr="008345BA" w:rsidRDefault="00F31B70" w:rsidP="000871FF">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043CC87D" w14:textId="77777777" w:rsidR="00F31B70" w:rsidRPr="008345BA" w:rsidRDefault="00F31B70" w:rsidP="000871FF">
            <w:pPr>
              <w:rPr>
                <w:rFonts w:eastAsia="Batang"/>
                <w:szCs w:val="20"/>
              </w:rPr>
            </w:pPr>
            <w:r w:rsidRPr="008345BA">
              <w:rPr>
                <w:rFonts w:eastAsia="Batang"/>
                <w:szCs w:val="20"/>
              </w:rPr>
              <w:t>IIType</w:t>
            </w:r>
          </w:p>
        </w:tc>
        <w:tc>
          <w:tcPr>
            <w:tcW w:w="2925" w:type="dxa"/>
          </w:tcPr>
          <w:p w14:paraId="2AE406C7" w14:textId="77777777" w:rsidR="00F31B70" w:rsidRPr="008345BA" w:rsidRDefault="00F31B70" w:rsidP="000871FF">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w:t>
            </w:r>
            <w:r>
              <w:rPr>
                <w:rFonts w:cs="Arial"/>
                <w:szCs w:val="20"/>
              </w:rPr>
              <w:lastRenderedPageBreak/>
              <w:t>anropet.</w:t>
            </w:r>
          </w:p>
        </w:tc>
        <w:tc>
          <w:tcPr>
            <w:tcW w:w="1617" w:type="dxa"/>
          </w:tcPr>
          <w:p w14:paraId="08E4CFF2" w14:textId="77777777" w:rsidR="00F31B70" w:rsidRPr="008345BA" w:rsidRDefault="00F31B70" w:rsidP="000871FF">
            <w:pPr>
              <w:rPr>
                <w:rFonts w:eastAsia="Batang"/>
                <w:szCs w:val="20"/>
                <w:lang w:val="en-US"/>
              </w:rPr>
            </w:pPr>
            <w:r w:rsidRPr="008345BA">
              <w:rPr>
                <w:rFonts w:eastAsia="Batang"/>
                <w:szCs w:val="20"/>
                <w:lang w:val="en-US"/>
              </w:rPr>
              <w:lastRenderedPageBreak/>
              <w:t>1</w:t>
            </w:r>
          </w:p>
        </w:tc>
      </w:tr>
      <w:tr w:rsidR="00F31B70" w:rsidRPr="008345BA" w14:paraId="040EC082" w14:textId="77777777" w:rsidTr="000871FF">
        <w:tc>
          <w:tcPr>
            <w:tcW w:w="2474" w:type="dxa"/>
          </w:tcPr>
          <w:p w14:paraId="1A84AA71" w14:textId="77777777" w:rsidR="00F31B70" w:rsidRPr="008345BA" w:rsidRDefault="00F31B70" w:rsidP="000871FF">
            <w:pPr>
              <w:rPr>
                <w:lang w:eastAsia="sv-SE"/>
              </w:rPr>
            </w:pPr>
            <w:r w:rsidRPr="008345BA">
              <w:rPr>
                <w:lang w:eastAsia="sv-SE"/>
              </w:rPr>
              <w:lastRenderedPageBreak/>
              <w:t>../../../</w:t>
            </w:r>
            <w:r w:rsidRPr="008345BA">
              <w:t>InformationOwnerType.id</w:t>
            </w:r>
            <w:r>
              <w:t>.root</w:t>
            </w:r>
          </w:p>
        </w:tc>
        <w:tc>
          <w:tcPr>
            <w:tcW w:w="2506" w:type="dxa"/>
          </w:tcPr>
          <w:p w14:paraId="6E8B72AF" w14:textId="77777777" w:rsidR="00F31B70" w:rsidRPr="008345BA" w:rsidRDefault="00F31B70" w:rsidP="000871FF">
            <w:r>
              <w:t>String</w:t>
            </w:r>
          </w:p>
        </w:tc>
        <w:tc>
          <w:tcPr>
            <w:tcW w:w="2925" w:type="dxa"/>
          </w:tcPr>
          <w:p w14:paraId="76BBA845" w14:textId="77777777" w:rsidR="00F31B70" w:rsidRPr="008345BA" w:rsidRDefault="00F31B70" w:rsidP="000871FF">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18335348" w14:textId="77777777" w:rsidR="00F31B70" w:rsidRPr="008345BA" w:rsidRDefault="00F31B70" w:rsidP="000871FF">
            <w:pPr>
              <w:rPr>
                <w:lang w:val="en-US"/>
              </w:rPr>
            </w:pPr>
          </w:p>
        </w:tc>
      </w:tr>
      <w:tr w:rsidR="00F31B70" w:rsidRPr="008345BA" w14:paraId="1C869041" w14:textId="77777777" w:rsidTr="000871FF">
        <w:tc>
          <w:tcPr>
            <w:tcW w:w="2474" w:type="dxa"/>
          </w:tcPr>
          <w:p w14:paraId="44FBFC6A" w14:textId="77777777" w:rsidR="00F31B70" w:rsidRPr="008345BA" w:rsidRDefault="00F31B70" w:rsidP="000871FF">
            <w:pPr>
              <w:rPr>
                <w:lang w:eastAsia="sv-SE"/>
              </w:rPr>
            </w:pPr>
            <w:r w:rsidRPr="008345BA">
              <w:rPr>
                <w:lang w:eastAsia="sv-SE"/>
              </w:rPr>
              <w:t>../../../</w:t>
            </w:r>
            <w:r w:rsidRPr="008345BA">
              <w:t>InformationOwnerType.id</w:t>
            </w:r>
            <w:r>
              <w:t>.extension</w:t>
            </w:r>
          </w:p>
        </w:tc>
        <w:tc>
          <w:tcPr>
            <w:tcW w:w="2506" w:type="dxa"/>
          </w:tcPr>
          <w:p w14:paraId="120F4966" w14:textId="77777777" w:rsidR="00F31B70" w:rsidRPr="008345BA" w:rsidRDefault="00F31B70" w:rsidP="000871FF">
            <w:r>
              <w:t>String</w:t>
            </w:r>
          </w:p>
        </w:tc>
        <w:tc>
          <w:tcPr>
            <w:tcW w:w="2925" w:type="dxa"/>
          </w:tcPr>
          <w:p w14:paraId="6F7F8E31" w14:textId="77777777" w:rsidR="00F31B70" w:rsidRPr="008345BA" w:rsidRDefault="00F31B70" w:rsidP="000871FF">
            <w:pPr>
              <w:rPr>
                <w:rFonts w:cs="Arial"/>
              </w:rPr>
            </w:pPr>
            <w:r>
              <w:rPr>
                <w:rFonts w:cs="Arial"/>
              </w:rPr>
              <w:t>Extension sätts till den HSA-id för aktuell vårdgivare</w:t>
            </w:r>
          </w:p>
        </w:tc>
        <w:tc>
          <w:tcPr>
            <w:tcW w:w="1617" w:type="dxa"/>
          </w:tcPr>
          <w:p w14:paraId="0B7EDA3A" w14:textId="77777777" w:rsidR="00F31B70" w:rsidRPr="006701F1" w:rsidRDefault="00F31B70" w:rsidP="000871FF"/>
        </w:tc>
      </w:tr>
      <w:tr w:rsidR="00F31B70" w:rsidRPr="008345BA" w14:paraId="28677A3C" w14:textId="77777777" w:rsidTr="000871FF">
        <w:tc>
          <w:tcPr>
            <w:tcW w:w="2474" w:type="dxa"/>
            <w:shd w:val="clear" w:color="auto" w:fill="D9D9D9" w:themeFill="background1" w:themeFillShade="D9"/>
          </w:tcPr>
          <w:p w14:paraId="7158D564" w14:textId="77777777" w:rsidR="00F31B70" w:rsidRPr="008345BA" w:rsidRDefault="00F31B70" w:rsidP="000871FF">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77FF5DFA" w14:textId="77777777" w:rsidR="00F31B70" w:rsidRPr="008345BA" w:rsidRDefault="00F31B70" w:rsidP="000871FF">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1AC53B61" w14:textId="77777777" w:rsidR="00F31B70" w:rsidRPr="008345BA" w:rsidRDefault="00F31B70" w:rsidP="000871FF">
            <w:pPr>
              <w:rPr>
                <w:rFonts w:eastAsia="Batang"/>
                <w:szCs w:val="20"/>
                <w:lang w:val="en-US"/>
              </w:rPr>
            </w:pPr>
          </w:p>
        </w:tc>
        <w:tc>
          <w:tcPr>
            <w:tcW w:w="1617" w:type="dxa"/>
            <w:shd w:val="clear" w:color="auto" w:fill="D9D9D9" w:themeFill="background1" w:themeFillShade="D9"/>
          </w:tcPr>
          <w:p w14:paraId="1B83BFF2" w14:textId="77777777" w:rsidR="00F31B70" w:rsidRPr="008345BA" w:rsidRDefault="00F31B70" w:rsidP="000871FF">
            <w:pPr>
              <w:rPr>
                <w:rFonts w:eastAsia="Batang"/>
                <w:szCs w:val="20"/>
                <w:lang w:val="en-US"/>
              </w:rPr>
            </w:pPr>
            <w:r w:rsidRPr="008345BA">
              <w:rPr>
                <w:rFonts w:eastAsia="Batang"/>
                <w:szCs w:val="20"/>
                <w:lang w:val="en-US"/>
              </w:rPr>
              <w:t>1</w:t>
            </w:r>
          </w:p>
        </w:tc>
      </w:tr>
      <w:tr w:rsidR="00F31B70" w:rsidRPr="008345BA" w14:paraId="3F734D8E" w14:textId="77777777" w:rsidTr="000871FF">
        <w:tc>
          <w:tcPr>
            <w:tcW w:w="2474" w:type="dxa"/>
          </w:tcPr>
          <w:p w14:paraId="24C9290A" w14:textId="77777777" w:rsidR="00F31B70" w:rsidRPr="008345BA" w:rsidRDefault="00F31B70" w:rsidP="000871FF">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543824EC" w14:textId="77777777" w:rsidR="00F31B70" w:rsidRPr="008345BA" w:rsidRDefault="00F31B70" w:rsidP="000871FF">
            <w:pPr>
              <w:rPr>
                <w:rFonts w:eastAsia="Batang"/>
                <w:szCs w:val="20"/>
                <w:lang w:val="en-US"/>
              </w:rPr>
            </w:pPr>
            <w:r w:rsidRPr="008345BA">
              <w:rPr>
                <w:rFonts w:eastAsia="Batang"/>
                <w:szCs w:val="20"/>
                <w:lang w:val="en-US"/>
              </w:rPr>
              <w:t>IIType</w:t>
            </w:r>
          </w:p>
        </w:tc>
        <w:tc>
          <w:tcPr>
            <w:tcW w:w="2925" w:type="dxa"/>
          </w:tcPr>
          <w:p w14:paraId="08ED45BC" w14:textId="77777777" w:rsidR="00F31B70" w:rsidRDefault="00F31B70" w:rsidP="000871FF">
            <w:pPr>
              <w:rPr>
                <w:szCs w:val="20"/>
              </w:rPr>
            </w:pPr>
            <w:r w:rsidRPr="008345BA">
              <w:rPr>
                <w:szCs w:val="20"/>
              </w:rPr>
              <w:t xml:space="preserve">Personens identitet av utförarrollen som är unik inom källsystemet. </w:t>
            </w:r>
          </w:p>
          <w:p w14:paraId="1198E22A" w14:textId="77777777" w:rsidR="00F31B70" w:rsidRDefault="00F31B70" w:rsidP="000871FF">
            <w:pPr>
              <w:rPr>
                <w:szCs w:val="20"/>
              </w:rPr>
            </w:pPr>
          </w:p>
          <w:p w14:paraId="312926D2" w14:textId="77777777" w:rsidR="00F31B70" w:rsidRDefault="00F31B70" w:rsidP="000871FF">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12C31DA9" w14:textId="77777777" w:rsidR="00F31B70" w:rsidRDefault="00F31B70" w:rsidP="000871FF">
            <w:pPr>
              <w:rPr>
                <w:szCs w:val="20"/>
              </w:rPr>
            </w:pPr>
          </w:p>
          <w:p w14:paraId="625587ED" w14:textId="77777777" w:rsidR="00F31B70" w:rsidRPr="00DE210C" w:rsidRDefault="00F31B70" w:rsidP="000871FF">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064C7D65" w14:textId="77777777" w:rsidR="00F31B70" w:rsidRPr="008345BA" w:rsidRDefault="00F31B70" w:rsidP="000871FF">
            <w:pPr>
              <w:rPr>
                <w:rFonts w:eastAsia="Batang"/>
                <w:szCs w:val="20"/>
              </w:rPr>
            </w:pPr>
            <w:r w:rsidRPr="008345BA">
              <w:rPr>
                <w:rFonts w:eastAsia="Batang"/>
                <w:szCs w:val="20"/>
              </w:rPr>
              <w:t>0..1</w:t>
            </w:r>
          </w:p>
        </w:tc>
      </w:tr>
      <w:tr w:rsidR="00F31B70" w:rsidRPr="00612528" w14:paraId="645D31D9" w14:textId="77777777" w:rsidTr="000871FF">
        <w:tc>
          <w:tcPr>
            <w:tcW w:w="2474" w:type="dxa"/>
            <w:tcBorders>
              <w:top w:val="single" w:sz="4" w:space="0" w:color="auto"/>
              <w:left w:val="single" w:sz="4" w:space="0" w:color="auto"/>
              <w:bottom w:val="single" w:sz="4" w:space="0" w:color="auto"/>
              <w:right w:val="single" w:sz="4" w:space="0" w:color="auto"/>
            </w:tcBorders>
          </w:tcPr>
          <w:p w14:paraId="45730D76" w14:textId="77777777" w:rsidR="00F31B70" w:rsidRPr="00612528" w:rsidRDefault="00F31B70" w:rsidP="000871FF">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69D84FA4" w14:textId="77777777" w:rsidR="00F31B70" w:rsidRPr="00612528" w:rsidRDefault="00F31B70" w:rsidP="000871FF">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A74365F" w14:textId="77777777" w:rsidR="00F31B70" w:rsidRPr="00612528" w:rsidRDefault="00F31B70" w:rsidP="000871FF">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756B4A6" w14:textId="77777777" w:rsidR="00F31B70" w:rsidRPr="00612528" w:rsidRDefault="00F31B70" w:rsidP="000871FF">
            <w:pPr>
              <w:rPr>
                <w:rFonts w:eastAsia="Batang"/>
                <w:i/>
                <w:szCs w:val="20"/>
              </w:rPr>
            </w:pPr>
            <w:r w:rsidRPr="00612528">
              <w:rPr>
                <w:rFonts w:eastAsia="Batang"/>
                <w:i/>
                <w:szCs w:val="20"/>
              </w:rPr>
              <w:t>1</w:t>
            </w:r>
          </w:p>
        </w:tc>
      </w:tr>
      <w:tr w:rsidR="00F31B70" w:rsidRPr="00612528" w14:paraId="6CE8C5A6" w14:textId="77777777" w:rsidTr="000871FF">
        <w:tc>
          <w:tcPr>
            <w:tcW w:w="2474" w:type="dxa"/>
            <w:tcBorders>
              <w:top w:val="single" w:sz="4" w:space="0" w:color="auto"/>
              <w:left w:val="single" w:sz="4" w:space="0" w:color="auto"/>
              <w:bottom w:val="single" w:sz="4" w:space="0" w:color="auto"/>
              <w:right w:val="single" w:sz="4" w:space="0" w:color="auto"/>
            </w:tcBorders>
          </w:tcPr>
          <w:p w14:paraId="664E4119" w14:textId="77777777" w:rsidR="00F31B70" w:rsidRPr="00612528" w:rsidRDefault="00F31B70" w:rsidP="000871FF">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6324522B" w14:textId="77777777" w:rsidR="00F31B70" w:rsidRPr="00612528" w:rsidRDefault="00F31B70" w:rsidP="000871FF">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3711FA8" w14:textId="77777777" w:rsidR="00F31B70" w:rsidRPr="00612528" w:rsidRDefault="00F31B70" w:rsidP="000871FF">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25D80FF4" w14:textId="77777777" w:rsidR="00F31B70" w:rsidRPr="00612528" w:rsidRDefault="00F31B70" w:rsidP="000871FF">
            <w:pPr>
              <w:rPr>
                <w:rFonts w:eastAsia="Batang"/>
                <w:i/>
                <w:szCs w:val="20"/>
              </w:rPr>
            </w:pPr>
            <w:r w:rsidRPr="00612528">
              <w:rPr>
                <w:rFonts w:eastAsia="Batang"/>
                <w:i/>
                <w:szCs w:val="20"/>
              </w:rPr>
              <w:t>1</w:t>
            </w:r>
          </w:p>
        </w:tc>
      </w:tr>
      <w:tr w:rsidR="00F31B70" w:rsidRPr="008345BA" w14:paraId="092FF75F" w14:textId="77777777" w:rsidTr="000871FF">
        <w:tc>
          <w:tcPr>
            <w:tcW w:w="2474" w:type="dxa"/>
          </w:tcPr>
          <w:p w14:paraId="38F3727B" w14:textId="77777777" w:rsidR="00F31B70" w:rsidRPr="008345BA" w:rsidRDefault="00F31B70" w:rsidP="000871FF">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6E7BB837" w14:textId="77777777" w:rsidR="00F31B70" w:rsidRPr="008345BA" w:rsidRDefault="00F31B70" w:rsidP="000871FF">
            <w:pPr>
              <w:rPr>
                <w:rFonts w:eastAsia="Batang"/>
                <w:szCs w:val="20"/>
              </w:rPr>
            </w:pPr>
            <w:r w:rsidRPr="008345BA">
              <w:rPr>
                <w:rFonts w:eastAsia="Batang"/>
                <w:szCs w:val="20"/>
              </w:rPr>
              <w:t>CVType</w:t>
            </w:r>
          </w:p>
        </w:tc>
        <w:tc>
          <w:tcPr>
            <w:tcW w:w="2925" w:type="dxa"/>
          </w:tcPr>
          <w:p w14:paraId="1B570686" w14:textId="77777777" w:rsidR="00F31B70" w:rsidRPr="008345BA" w:rsidRDefault="00F31B70" w:rsidP="000871FF">
            <w:pPr>
              <w:rPr>
                <w:szCs w:val="20"/>
              </w:rPr>
            </w:pPr>
            <w:r w:rsidRPr="008345BA">
              <w:rPr>
                <w:szCs w:val="20"/>
              </w:rPr>
              <w:t>Beskriver utförarens roll.</w:t>
            </w:r>
          </w:p>
        </w:tc>
        <w:tc>
          <w:tcPr>
            <w:tcW w:w="1617" w:type="dxa"/>
          </w:tcPr>
          <w:p w14:paraId="74A215EC" w14:textId="77777777" w:rsidR="00F31B70" w:rsidRPr="008345BA" w:rsidRDefault="00F31B70" w:rsidP="000871FF">
            <w:pPr>
              <w:rPr>
                <w:rFonts w:eastAsia="Batang"/>
                <w:szCs w:val="20"/>
              </w:rPr>
            </w:pPr>
            <w:r w:rsidRPr="008345BA">
              <w:rPr>
                <w:rFonts w:eastAsia="Batang"/>
                <w:szCs w:val="20"/>
              </w:rPr>
              <w:t>1</w:t>
            </w:r>
          </w:p>
        </w:tc>
      </w:tr>
      <w:tr w:rsidR="00F31B70" w:rsidRPr="000B3601" w14:paraId="520C8261" w14:textId="77777777" w:rsidTr="000871FF">
        <w:tc>
          <w:tcPr>
            <w:tcW w:w="2474" w:type="dxa"/>
            <w:tcBorders>
              <w:top w:val="single" w:sz="4" w:space="0" w:color="auto"/>
              <w:left w:val="single" w:sz="4" w:space="0" w:color="auto"/>
              <w:bottom w:val="single" w:sz="4" w:space="0" w:color="auto"/>
              <w:right w:val="single" w:sz="4" w:space="0" w:color="auto"/>
            </w:tcBorders>
          </w:tcPr>
          <w:p w14:paraId="1031BC13" w14:textId="77777777" w:rsidR="00F31B70" w:rsidRPr="000B3601" w:rsidRDefault="00F31B70" w:rsidP="000871FF">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5F08E018" w14:textId="77777777" w:rsidR="00F31B70" w:rsidRPr="000B3601" w:rsidRDefault="00F31B70" w:rsidP="000871F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89E596" w14:textId="77777777" w:rsidR="00F31B70" w:rsidRPr="000B3601" w:rsidRDefault="00F31B70" w:rsidP="000871FF">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2F39A8C6" w14:textId="77777777" w:rsidR="00F31B70" w:rsidRPr="000B3601" w:rsidRDefault="00F31B70" w:rsidP="000871FF">
            <w:pPr>
              <w:rPr>
                <w:rFonts w:eastAsia="Batang"/>
                <w:i/>
                <w:szCs w:val="20"/>
              </w:rPr>
            </w:pPr>
            <w:r w:rsidRPr="000B3601">
              <w:rPr>
                <w:rFonts w:eastAsia="Batang"/>
                <w:i/>
                <w:szCs w:val="20"/>
              </w:rPr>
              <w:t>1</w:t>
            </w:r>
          </w:p>
        </w:tc>
      </w:tr>
      <w:tr w:rsidR="00F31B70" w:rsidRPr="000B3601" w14:paraId="6F46269A" w14:textId="77777777" w:rsidTr="000871FF">
        <w:tc>
          <w:tcPr>
            <w:tcW w:w="2474" w:type="dxa"/>
            <w:tcBorders>
              <w:top w:val="single" w:sz="4" w:space="0" w:color="auto"/>
              <w:left w:val="single" w:sz="4" w:space="0" w:color="auto"/>
              <w:bottom w:val="single" w:sz="4" w:space="0" w:color="auto"/>
              <w:right w:val="single" w:sz="4" w:space="0" w:color="auto"/>
            </w:tcBorders>
          </w:tcPr>
          <w:p w14:paraId="44F2A3E5" w14:textId="77777777" w:rsidR="00F31B70" w:rsidRPr="000B3601" w:rsidRDefault="00F31B70" w:rsidP="000871FF">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2B866E2C" w14:textId="77777777" w:rsidR="00F31B70" w:rsidRPr="000B3601" w:rsidRDefault="00F31B70" w:rsidP="000871F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3D49A0" w14:textId="77777777" w:rsidR="00F31B70" w:rsidRPr="00485475" w:rsidRDefault="00F31B70" w:rsidP="000871FF">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4D3E6F71" w14:textId="77777777" w:rsidR="00F31B70" w:rsidRPr="000B3601" w:rsidRDefault="00F31B70" w:rsidP="000871FF">
            <w:pPr>
              <w:rPr>
                <w:rFonts w:eastAsia="Batang"/>
                <w:i/>
                <w:szCs w:val="20"/>
              </w:rPr>
            </w:pPr>
            <w:r w:rsidRPr="000B3601">
              <w:rPr>
                <w:rFonts w:eastAsia="Batang"/>
                <w:i/>
                <w:szCs w:val="20"/>
              </w:rPr>
              <w:t>1</w:t>
            </w:r>
          </w:p>
        </w:tc>
      </w:tr>
      <w:tr w:rsidR="00F31B70" w:rsidRPr="000B3601" w14:paraId="196950CD" w14:textId="77777777" w:rsidTr="000871FF">
        <w:tc>
          <w:tcPr>
            <w:tcW w:w="2474" w:type="dxa"/>
            <w:tcBorders>
              <w:top w:val="single" w:sz="4" w:space="0" w:color="auto"/>
              <w:left w:val="single" w:sz="4" w:space="0" w:color="auto"/>
              <w:bottom w:val="single" w:sz="4" w:space="0" w:color="auto"/>
              <w:right w:val="single" w:sz="4" w:space="0" w:color="auto"/>
            </w:tcBorders>
          </w:tcPr>
          <w:p w14:paraId="7143D901" w14:textId="77777777" w:rsidR="00F31B70" w:rsidRPr="000B3601" w:rsidRDefault="00F31B70" w:rsidP="000871FF">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52E8ED54" w14:textId="77777777" w:rsidR="00F31B70" w:rsidRPr="000B3601" w:rsidRDefault="00F31B70" w:rsidP="000871F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E593FE" w14:textId="77777777" w:rsidR="00F31B70" w:rsidRPr="000B3601" w:rsidRDefault="00F31B70" w:rsidP="000871FF">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E6B675E" w14:textId="77777777" w:rsidR="00F31B70" w:rsidRPr="000B3601" w:rsidRDefault="00F31B70" w:rsidP="000871FF">
            <w:pPr>
              <w:rPr>
                <w:rFonts w:eastAsia="Batang"/>
                <w:i/>
                <w:szCs w:val="20"/>
              </w:rPr>
            </w:pPr>
            <w:r w:rsidRPr="000B3601">
              <w:rPr>
                <w:rFonts w:eastAsia="Batang"/>
                <w:i/>
                <w:szCs w:val="20"/>
              </w:rPr>
              <w:t>0..1</w:t>
            </w:r>
          </w:p>
        </w:tc>
      </w:tr>
      <w:tr w:rsidR="00F31B70" w:rsidRPr="000B3601" w14:paraId="4F9FDBD7" w14:textId="77777777" w:rsidTr="000871FF">
        <w:tc>
          <w:tcPr>
            <w:tcW w:w="2474" w:type="dxa"/>
            <w:tcBorders>
              <w:top w:val="single" w:sz="4" w:space="0" w:color="auto"/>
              <w:left w:val="single" w:sz="4" w:space="0" w:color="auto"/>
              <w:bottom w:val="single" w:sz="4" w:space="0" w:color="auto"/>
              <w:right w:val="single" w:sz="4" w:space="0" w:color="auto"/>
            </w:tcBorders>
          </w:tcPr>
          <w:p w14:paraId="784D7F2B" w14:textId="77777777" w:rsidR="00F31B70" w:rsidRPr="000B3601" w:rsidRDefault="00F31B70" w:rsidP="000871FF">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50148563" w14:textId="77777777" w:rsidR="00F31B70" w:rsidRPr="000B3601" w:rsidRDefault="00F31B70" w:rsidP="000871F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E4E0F0A" w14:textId="77777777" w:rsidR="00F31B70" w:rsidRPr="000B3601" w:rsidRDefault="00F31B70" w:rsidP="000871FF">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3A3D7EF" w14:textId="77777777" w:rsidR="00F31B70" w:rsidRPr="000B3601" w:rsidRDefault="00F31B70" w:rsidP="000871FF">
            <w:pPr>
              <w:rPr>
                <w:rFonts w:eastAsia="Batang"/>
                <w:i/>
                <w:szCs w:val="20"/>
              </w:rPr>
            </w:pPr>
            <w:r w:rsidRPr="000B3601">
              <w:rPr>
                <w:rFonts w:eastAsia="Batang"/>
                <w:i/>
                <w:szCs w:val="20"/>
              </w:rPr>
              <w:t>0..1</w:t>
            </w:r>
          </w:p>
        </w:tc>
      </w:tr>
      <w:tr w:rsidR="00F31B70" w:rsidRPr="000B3601" w14:paraId="233827B2" w14:textId="77777777" w:rsidTr="000871FF">
        <w:tc>
          <w:tcPr>
            <w:tcW w:w="2474" w:type="dxa"/>
            <w:tcBorders>
              <w:top w:val="single" w:sz="4" w:space="0" w:color="auto"/>
              <w:left w:val="single" w:sz="4" w:space="0" w:color="auto"/>
              <w:bottom w:val="single" w:sz="4" w:space="0" w:color="auto"/>
              <w:right w:val="single" w:sz="4" w:space="0" w:color="auto"/>
            </w:tcBorders>
          </w:tcPr>
          <w:p w14:paraId="42C1B626" w14:textId="77777777" w:rsidR="00F31B70" w:rsidRPr="000B3601" w:rsidRDefault="00F31B70" w:rsidP="000871FF">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1C75B0FD" w14:textId="77777777" w:rsidR="00F31B70" w:rsidRPr="000B3601" w:rsidRDefault="00F31B70" w:rsidP="000871F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A13A3F0" w14:textId="77777777" w:rsidR="00F31B70" w:rsidRPr="000B3601" w:rsidRDefault="00F31B70" w:rsidP="000871FF">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E8519B7" w14:textId="77777777" w:rsidR="00F31B70" w:rsidRPr="000B3601" w:rsidRDefault="00F31B70" w:rsidP="000871FF">
            <w:pPr>
              <w:rPr>
                <w:rFonts w:eastAsia="Batang"/>
                <w:i/>
                <w:szCs w:val="20"/>
              </w:rPr>
            </w:pPr>
            <w:r w:rsidRPr="000B3601">
              <w:rPr>
                <w:rFonts w:eastAsia="Batang"/>
                <w:i/>
                <w:szCs w:val="20"/>
              </w:rPr>
              <w:t>0..1</w:t>
            </w:r>
          </w:p>
        </w:tc>
      </w:tr>
      <w:tr w:rsidR="00F31B70" w:rsidRPr="008345BA" w14:paraId="641AA561" w14:textId="77777777" w:rsidTr="000871F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57A391" w14:textId="77777777" w:rsidR="00F31B70" w:rsidRPr="008345BA" w:rsidRDefault="00F31B70" w:rsidP="000871FF">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2ACB98" w14:textId="77777777" w:rsidR="00F31B70" w:rsidRPr="008345BA" w:rsidRDefault="00F31B70" w:rsidP="000871FF">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D1387F" w14:textId="77777777" w:rsidR="00F31B70" w:rsidRPr="008345BA" w:rsidRDefault="00F31B70" w:rsidP="000871FF">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713567" w14:textId="77777777" w:rsidR="00F31B70" w:rsidRPr="008345BA" w:rsidRDefault="00F31B70" w:rsidP="000871FF">
            <w:pPr>
              <w:rPr>
                <w:rFonts w:eastAsia="Batang"/>
                <w:szCs w:val="20"/>
              </w:rPr>
            </w:pPr>
            <w:r w:rsidRPr="008345BA">
              <w:rPr>
                <w:rFonts w:eastAsia="Batang"/>
                <w:szCs w:val="20"/>
              </w:rPr>
              <w:t>0..1</w:t>
            </w:r>
          </w:p>
        </w:tc>
      </w:tr>
      <w:tr w:rsidR="00F31B70" w:rsidRPr="008345BA" w14:paraId="72AD10CC" w14:textId="77777777" w:rsidTr="000871FF">
        <w:tc>
          <w:tcPr>
            <w:tcW w:w="2474" w:type="dxa"/>
            <w:tcBorders>
              <w:top w:val="single" w:sz="4" w:space="0" w:color="auto"/>
              <w:left w:val="single" w:sz="4" w:space="0" w:color="auto"/>
              <w:bottom w:val="single" w:sz="4" w:space="0" w:color="auto"/>
              <w:right w:val="single" w:sz="4" w:space="0" w:color="auto"/>
            </w:tcBorders>
          </w:tcPr>
          <w:p w14:paraId="6D4768E8" w14:textId="77777777" w:rsidR="00F31B70" w:rsidRPr="008345BA" w:rsidRDefault="00F31B70" w:rsidP="000871FF">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79070FC" w14:textId="77777777" w:rsidR="00F31B70" w:rsidRPr="008345BA" w:rsidRDefault="00F31B70" w:rsidP="000871FF">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2B4B522F" w14:textId="77777777" w:rsidR="00F31B70" w:rsidRDefault="00F31B70" w:rsidP="000871FF">
            <w:pPr>
              <w:rPr>
                <w:szCs w:val="20"/>
              </w:rPr>
            </w:pPr>
            <w:r w:rsidRPr="008345BA">
              <w:rPr>
                <w:szCs w:val="20"/>
              </w:rPr>
              <w:t xml:space="preserve">Personens identitet av utförarrollen som är unik inom källsystemet. </w:t>
            </w:r>
          </w:p>
          <w:p w14:paraId="039C985D" w14:textId="77777777" w:rsidR="00F31B70" w:rsidRDefault="00F31B70" w:rsidP="000871FF">
            <w:pPr>
              <w:rPr>
                <w:szCs w:val="20"/>
              </w:rPr>
            </w:pPr>
          </w:p>
          <w:p w14:paraId="298DDF9C" w14:textId="77777777" w:rsidR="00F31B70" w:rsidRDefault="00F31B70" w:rsidP="000871FF">
            <w:pPr>
              <w:rPr>
                <w:szCs w:val="20"/>
              </w:rPr>
            </w:pPr>
            <w:r w:rsidRPr="008345BA">
              <w:rPr>
                <w:szCs w:val="20"/>
              </w:rPr>
              <w:t>Personnummer</w:t>
            </w:r>
            <w:r>
              <w:rPr>
                <w:szCs w:val="20"/>
              </w:rPr>
              <w:t>/reservnummer/samordningsnummer</w:t>
            </w:r>
            <w:r w:rsidRPr="008345BA">
              <w:rPr>
                <w:szCs w:val="20"/>
              </w:rPr>
              <w:t xml:space="preserve"> ifall </w:t>
            </w:r>
            <w:r>
              <w:rPr>
                <w:szCs w:val="20"/>
              </w:rPr>
              <w:lastRenderedPageBreak/>
              <w:t>mätvärdet</w:t>
            </w:r>
            <w:r w:rsidRPr="008345BA">
              <w:rPr>
                <w:szCs w:val="20"/>
              </w:rPr>
              <w:t xml:space="preserve"> utförs av patienten själv eller annan person</w:t>
            </w:r>
            <w:r>
              <w:rPr>
                <w:szCs w:val="20"/>
              </w:rPr>
              <w:t xml:space="preserve">. </w:t>
            </w:r>
          </w:p>
          <w:p w14:paraId="42C82383" w14:textId="77777777" w:rsidR="00F31B70" w:rsidRDefault="00F31B70" w:rsidP="000871FF">
            <w:pPr>
              <w:rPr>
                <w:szCs w:val="20"/>
              </w:rPr>
            </w:pPr>
          </w:p>
          <w:p w14:paraId="13072924" w14:textId="77777777" w:rsidR="00F31B70" w:rsidRPr="008345BA" w:rsidRDefault="00F31B70" w:rsidP="000871FF">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14C207AC" w14:textId="77777777" w:rsidR="00F31B70" w:rsidRPr="008345BA" w:rsidRDefault="00F31B70" w:rsidP="000871FF">
            <w:pPr>
              <w:rPr>
                <w:rFonts w:eastAsia="Batang"/>
                <w:szCs w:val="20"/>
              </w:rPr>
            </w:pPr>
            <w:r w:rsidRPr="008345BA">
              <w:rPr>
                <w:rFonts w:eastAsia="Batang"/>
                <w:szCs w:val="20"/>
              </w:rPr>
              <w:lastRenderedPageBreak/>
              <w:t>0..1</w:t>
            </w:r>
          </w:p>
        </w:tc>
      </w:tr>
      <w:tr w:rsidR="00F31B70" w:rsidRPr="0012437B" w14:paraId="79B402D4" w14:textId="77777777" w:rsidTr="000871FF">
        <w:tc>
          <w:tcPr>
            <w:tcW w:w="2474" w:type="dxa"/>
            <w:tcBorders>
              <w:top w:val="single" w:sz="4" w:space="0" w:color="auto"/>
              <w:left w:val="single" w:sz="4" w:space="0" w:color="auto"/>
              <w:bottom w:val="single" w:sz="4" w:space="0" w:color="auto"/>
              <w:right w:val="single" w:sz="4" w:space="0" w:color="auto"/>
            </w:tcBorders>
          </w:tcPr>
          <w:p w14:paraId="746A4E9A" w14:textId="77777777" w:rsidR="00F31B70" w:rsidRPr="0012437B" w:rsidRDefault="00F31B70" w:rsidP="000871FF">
            <w:pPr>
              <w:rPr>
                <w:i/>
                <w:szCs w:val="20"/>
                <w:lang w:eastAsia="sv-SE"/>
              </w:rPr>
            </w:pPr>
            <w:r w:rsidRPr="0012437B">
              <w:rPr>
                <w:i/>
                <w:szCs w:val="20"/>
                <w:lang w:eastAsia="sv-SE"/>
              </w:rPr>
              <w:lastRenderedPageBreak/>
              <w:t>../../PersonType.id.root</w:t>
            </w:r>
          </w:p>
        </w:tc>
        <w:tc>
          <w:tcPr>
            <w:tcW w:w="2506" w:type="dxa"/>
            <w:tcBorders>
              <w:top w:val="single" w:sz="4" w:space="0" w:color="auto"/>
              <w:left w:val="single" w:sz="4" w:space="0" w:color="auto"/>
              <w:bottom w:val="single" w:sz="4" w:space="0" w:color="auto"/>
              <w:right w:val="single" w:sz="4" w:space="0" w:color="auto"/>
            </w:tcBorders>
          </w:tcPr>
          <w:p w14:paraId="2D566AC0" w14:textId="77777777" w:rsidR="00F31B70" w:rsidRPr="0012437B" w:rsidRDefault="00F31B70" w:rsidP="000871FF">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74A0484" w14:textId="77777777" w:rsidR="00F31B70" w:rsidRPr="0012437B" w:rsidRDefault="00F31B70" w:rsidP="000871FF">
            <w:pPr>
              <w:rPr>
                <w:i/>
                <w:szCs w:val="20"/>
              </w:rPr>
            </w:pPr>
            <w:r w:rsidRPr="0012437B">
              <w:rPr>
                <w:i/>
                <w:szCs w:val="20"/>
              </w:rPr>
              <w:t>KV OID för typ av identifierare:</w:t>
            </w:r>
          </w:p>
          <w:p w14:paraId="1D9C21B5" w14:textId="77777777" w:rsidR="00F31B70" w:rsidRPr="0012437B" w:rsidRDefault="00F31B70" w:rsidP="000871FF">
            <w:pPr>
              <w:rPr>
                <w:i/>
                <w:szCs w:val="20"/>
              </w:rPr>
            </w:pPr>
          </w:p>
          <w:p w14:paraId="09C5E9DC" w14:textId="77777777" w:rsidR="00F31B70" w:rsidRPr="0012437B" w:rsidRDefault="00F31B70" w:rsidP="000871FF">
            <w:pPr>
              <w:rPr>
                <w:i/>
                <w:szCs w:val="20"/>
              </w:rPr>
            </w:pPr>
            <w:r w:rsidRPr="0012437B">
              <w:rPr>
                <w:i/>
                <w:szCs w:val="20"/>
              </w:rPr>
              <w:t>För personnummer ska Skatteverkets personnummer (1.2.752.129.2.1.3.1).</w:t>
            </w:r>
            <w:r w:rsidRPr="0012437B">
              <w:rPr>
                <w:i/>
                <w:szCs w:val="20"/>
              </w:rPr>
              <w:br/>
            </w:r>
          </w:p>
          <w:p w14:paraId="08A94CE1" w14:textId="77777777" w:rsidR="00F31B70" w:rsidRPr="0012437B" w:rsidRDefault="00F31B70" w:rsidP="000871FF">
            <w:pPr>
              <w:rPr>
                <w:i/>
                <w:szCs w:val="20"/>
              </w:rPr>
            </w:pPr>
            <w:r w:rsidRPr="0012437B">
              <w:rPr>
                <w:i/>
                <w:szCs w:val="20"/>
              </w:rPr>
              <w:t>För samordningsnummer ska Skatteverkets samordningsnummer (1.2.752.129.2.1.3.3).</w:t>
            </w:r>
            <w:r w:rsidRPr="0012437B">
              <w:rPr>
                <w:i/>
                <w:szCs w:val="20"/>
              </w:rPr>
              <w:br/>
            </w:r>
          </w:p>
          <w:p w14:paraId="61F710CE" w14:textId="77777777" w:rsidR="00F31B70" w:rsidRPr="0012437B" w:rsidRDefault="00F31B70" w:rsidP="000871FF">
            <w:pPr>
              <w:rPr>
                <w:i/>
                <w:szCs w:val="20"/>
              </w:rPr>
            </w:pPr>
            <w:r w:rsidRPr="0012437B">
              <w:rPr>
                <w:i/>
                <w:szCs w:val="20"/>
              </w:rPr>
              <w:t>För nationella reservnummer (1.2.752.129.2.1.3.2).</w:t>
            </w:r>
          </w:p>
          <w:p w14:paraId="5E4C8A19" w14:textId="77777777" w:rsidR="00F31B70" w:rsidRPr="0012437B" w:rsidRDefault="00F31B70" w:rsidP="000871FF">
            <w:pPr>
              <w:rPr>
                <w:i/>
                <w:szCs w:val="20"/>
              </w:rPr>
            </w:pPr>
          </w:p>
          <w:p w14:paraId="395AC410" w14:textId="77777777" w:rsidR="00F31B70" w:rsidRPr="0012437B" w:rsidRDefault="00F31B70" w:rsidP="000871FF">
            <w:pPr>
              <w:rPr>
                <w:i/>
                <w:szCs w:val="20"/>
              </w:rPr>
            </w:pPr>
            <w:r w:rsidRPr="0012437B">
              <w:rPr>
                <w:i/>
                <w:szCs w:val="20"/>
              </w:rPr>
              <w:t xml:space="preserve">För reservnummer används lokalt definierade </w:t>
            </w:r>
            <w:r>
              <w:rPr>
                <w:i/>
                <w:szCs w:val="20"/>
              </w:rPr>
              <w:t>reservnumret</w:t>
            </w:r>
            <w:r w:rsidRPr="0012437B">
              <w:rPr>
                <w:i/>
                <w:szCs w:val="20"/>
              </w:rPr>
              <w:t xml:space="preserve"> (1.2.752.97.3.1.3).</w:t>
            </w:r>
          </w:p>
        </w:tc>
        <w:tc>
          <w:tcPr>
            <w:tcW w:w="1617" w:type="dxa"/>
            <w:tcBorders>
              <w:top w:val="single" w:sz="4" w:space="0" w:color="auto"/>
              <w:left w:val="single" w:sz="4" w:space="0" w:color="auto"/>
              <w:bottom w:val="single" w:sz="4" w:space="0" w:color="auto"/>
              <w:right w:val="single" w:sz="4" w:space="0" w:color="auto"/>
            </w:tcBorders>
          </w:tcPr>
          <w:p w14:paraId="6A2071A0" w14:textId="77777777" w:rsidR="00F31B70" w:rsidRPr="0012437B" w:rsidRDefault="00F31B70" w:rsidP="000871FF">
            <w:pPr>
              <w:rPr>
                <w:rFonts w:eastAsia="Batang"/>
                <w:i/>
                <w:szCs w:val="20"/>
              </w:rPr>
            </w:pPr>
            <w:r w:rsidRPr="0012437B">
              <w:rPr>
                <w:rFonts w:eastAsia="Batang"/>
                <w:i/>
                <w:szCs w:val="20"/>
              </w:rPr>
              <w:t>1</w:t>
            </w:r>
          </w:p>
        </w:tc>
      </w:tr>
      <w:tr w:rsidR="00F31B70" w:rsidRPr="0012437B" w14:paraId="7B17B1B8" w14:textId="77777777" w:rsidTr="000871FF">
        <w:tc>
          <w:tcPr>
            <w:tcW w:w="2474" w:type="dxa"/>
            <w:tcBorders>
              <w:top w:val="single" w:sz="4" w:space="0" w:color="auto"/>
              <w:left w:val="single" w:sz="4" w:space="0" w:color="auto"/>
              <w:bottom w:val="single" w:sz="4" w:space="0" w:color="auto"/>
              <w:right w:val="single" w:sz="4" w:space="0" w:color="auto"/>
            </w:tcBorders>
          </w:tcPr>
          <w:p w14:paraId="09DD7AF3" w14:textId="77777777" w:rsidR="00F31B70" w:rsidRPr="0012437B" w:rsidRDefault="00F31B70" w:rsidP="000871FF">
            <w:pPr>
              <w:rPr>
                <w:i/>
                <w:szCs w:val="20"/>
                <w:lang w:eastAsia="sv-SE"/>
              </w:rPr>
            </w:pPr>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10C2808A" w14:textId="77777777" w:rsidR="00F31B70" w:rsidRPr="0012437B" w:rsidRDefault="00F31B70" w:rsidP="000871FF">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0C9F3D2" w14:textId="77777777" w:rsidR="00F31B70" w:rsidRDefault="00F31B70" w:rsidP="000871FF">
            <w:pPr>
              <w:rPr>
                <w:i/>
                <w:szCs w:val="20"/>
              </w:rPr>
            </w:pPr>
            <w:r>
              <w:rPr>
                <w:i/>
                <w:szCs w:val="20"/>
              </w:rPr>
              <w:t>Personnummer/globalt reservnummer/</w:t>
            </w:r>
            <w:r w:rsidRPr="00FE0141">
              <w:rPr>
                <w:i/>
                <w:szCs w:val="20"/>
              </w:rPr>
              <w:t>samordningsnummer</w:t>
            </w:r>
            <w:r>
              <w:rPr>
                <w:i/>
                <w:szCs w:val="20"/>
              </w:rPr>
              <w:t>.</w:t>
            </w:r>
          </w:p>
          <w:p w14:paraId="2E9B6FEB" w14:textId="77777777" w:rsidR="00F31B70" w:rsidRDefault="00F31B70" w:rsidP="000871FF">
            <w:pPr>
              <w:rPr>
                <w:i/>
                <w:szCs w:val="20"/>
              </w:rPr>
            </w:pPr>
          </w:p>
          <w:p w14:paraId="1C215FCB" w14:textId="77777777" w:rsidR="00F31B70" w:rsidRPr="00FE0141" w:rsidRDefault="00F31B70" w:rsidP="000871FF">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764A4EB" w14:textId="77777777" w:rsidR="00F31B70" w:rsidRPr="0012437B" w:rsidRDefault="00F31B70" w:rsidP="000871FF">
            <w:pPr>
              <w:rPr>
                <w:rFonts w:eastAsia="Batang"/>
                <w:i/>
                <w:szCs w:val="20"/>
              </w:rPr>
            </w:pPr>
            <w:r w:rsidRPr="0012437B">
              <w:rPr>
                <w:rFonts w:eastAsia="Batang"/>
                <w:i/>
                <w:szCs w:val="20"/>
              </w:rPr>
              <w:t>1</w:t>
            </w:r>
          </w:p>
        </w:tc>
      </w:tr>
      <w:tr w:rsidR="00F31B70" w:rsidRPr="008345BA" w14:paraId="15963BAF" w14:textId="77777777" w:rsidTr="000871FF">
        <w:tc>
          <w:tcPr>
            <w:tcW w:w="2474" w:type="dxa"/>
            <w:tcBorders>
              <w:top w:val="single" w:sz="4" w:space="0" w:color="auto"/>
              <w:left w:val="single" w:sz="4" w:space="0" w:color="auto"/>
              <w:bottom w:val="single" w:sz="4" w:space="0" w:color="auto"/>
              <w:right w:val="single" w:sz="4" w:space="0" w:color="auto"/>
            </w:tcBorders>
          </w:tcPr>
          <w:p w14:paraId="5709E4B1" w14:textId="77777777" w:rsidR="00F31B70" w:rsidRPr="008345BA" w:rsidRDefault="00F31B70" w:rsidP="000871FF">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31973617" w14:textId="77777777" w:rsidR="00F31B70" w:rsidRPr="008345BA" w:rsidRDefault="00F31B70" w:rsidP="000871FF">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1102D764" w14:textId="77777777" w:rsidR="00F31B70" w:rsidRDefault="00F31B70" w:rsidP="000871FF">
            <w:pPr>
              <w:rPr>
                <w:rFonts w:cs="Arial"/>
                <w:b/>
                <w:szCs w:val="20"/>
              </w:rPr>
            </w:pPr>
            <w:r w:rsidRPr="002206AC">
              <w:rPr>
                <w:rFonts w:eastAsia="Times New Roman" w:cs="Arial"/>
                <w:szCs w:val="20"/>
              </w:rPr>
              <w:t>För- och efternamn i klartext för signerande person.</w:t>
            </w:r>
          </w:p>
          <w:p w14:paraId="350DD24C" w14:textId="77777777" w:rsidR="00F31B70" w:rsidRPr="008345BA" w:rsidRDefault="00F31B70" w:rsidP="000871FF">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6E498593" w14:textId="77777777" w:rsidR="00F31B70" w:rsidRPr="008345BA" w:rsidRDefault="00F31B70" w:rsidP="000871FF">
            <w:pPr>
              <w:rPr>
                <w:rFonts w:eastAsia="Batang"/>
                <w:szCs w:val="20"/>
              </w:rPr>
            </w:pPr>
            <w:r w:rsidRPr="008345BA">
              <w:rPr>
                <w:rFonts w:eastAsia="Batang"/>
                <w:szCs w:val="20"/>
              </w:rPr>
              <w:t>0..1</w:t>
            </w:r>
          </w:p>
        </w:tc>
      </w:tr>
      <w:tr w:rsidR="00F31B70" w:rsidRPr="008345BA" w14:paraId="3367C622" w14:textId="77777777" w:rsidTr="000871F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7C75FA" w14:textId="77777777" w:rsidR="00F31B70" w:rsidRPr="008345BA" w:rsidRDefault="00F31B70" w:rsidP="000871FF">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C6C3A6" w14:textId="77777777" w:rsidR="00F31B70" w:rsidRPr="008345BA" w:rsidRDefault="00F31B70" w:rsidP="000871FF">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4C8A3F" w14:textId="77777777" w:rsidR="00F31B70" w:rsidRPr="008345BA" w:rsidRDefault="00F31B70" w:rsidP="000871FF">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609603" w14:textId="77777777" w:rsidR="00F31B70" w:rsidRPr="008345BA" w:rsidRDefault="00F31B70" w:rsidP="000871FF">
            <w:pPr>
              <w:rPr>
                <w:rFonts w:eastAsia="Batang"/>
                <w:szCs w:val="20"/>
              </w:rPr>
            </w:pPr>
            <w:r w:rsidRPr="008345BA">
              <w:rPr>
                <w:rFonts w:eastAsia="Batang"/>
                <w:szCs w:val="20"/>
              </w:rPr>
              <w:t>0..1</w:t>
            </w:r>
          </w:p>
        </w:tc>
      </w:tr>
      <w:tr w:rsidR="00F31B70" w:rsidRPr="008345BA" w14:paraId="6FACE153" w14:textId="77777777" w:rsidTr="000871FF">
        <w:tc>
          <w:tcPr>
            <w:tcW w:w="2474" w:type="dxa"/>
          </w:tcPr>
          <w:p w14:paraId="2F28E669" w14:textId="77777777" w:rsidR="00F31B70" w:rsidRPr="008345BA" w:rsidRDefault="00F31B70" w:rsidP="000871FF">
            <w:pPr>
              <w:rPr>
                <w:rFonts w:eastAsia="Batang"/>
                <w:szCs w:val="20"/>
              </w:rPr>
            </w:pPr>
            <w:r w:rsidRPr="008345BA">
              <w:rPr>
                <w:szCs w:val="20"/>
                <w:lang w:eastAsia="sv-SE"/>
              </w:rPr>
              <w:t>../../CareUnitType.id</w:t>
            </w:r>
          </w:p>
        </w:tc>
        <w:tc>
          <w:tcPr>
            <w:tcW w:w="2506" w:type="dxa"/>
          </w:tcPr>
          <w:p w14:paraId="4F1C1EBD" w14:textId="77777777" w:rsidR="00F31B70" w:rsidRPr="008345BA" w:rsidRDefault="00F31B70" w:rsidP="000871FF">
            <w:pPr>
              <w:rPr>
                <w:rFonts w:eastAsia="Batang"/>
                <w:szCs w:val="20"/>
              </w:rPr>
            </w:pPr>
            <w:r w:rsidRPr="008345BA">
              <w:rPr>
                <w:rFonts w:eastAsia="Batang"/>
                <w:szCs w:val="20"/>
              </w:rPr>
              <w:t>IIType</w:t>
            </w:r>
          </w:p>
        </w:tc>
        <w:tc>
          <w:tcPr>
            <w:tcW w:w="2925" w:type="dxa"/>
          </w:tcPr>
          <w:p w14:paraId="04D41547" w14:textId="77777777" w:rsidR="00F31B70" w:rsidRPr="0028093A" w:rsidRDefault="00F31B70" w:rsidP="000871FF">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5740E563" w14:textId="77777777" w:rsidR="00F31B70" w:rsidRPr="008345BA" w:rsidRDefault="00F31B70" w:rsidP="000871FF">
            <w:pPr>
              <w:rPr>
                <w:rFonts w:eastAsia="Batang"/>
                <w:szCs w:val="20"/>
              </w:rPr>
            </w:pPr>
            <w:r w:rsidRPr="008345BA">
              <w:rPr>
                <w:rFonts w:eastAsia="Batang"/>
                <w:szCs w:val="20"/>
              </w:rPr>
              <w:t>1</w:t>
            </w:r>
          </w:p>
        </w:tc>
      </w:tr>
      <w:tr w:rsidR="00F31B70" w:rsidRPr="0012437B" w14:paraId="619474D0" w14:textId="77777777" w:rsidTr="000871FF">
        <w:tc>
          <w:tcPr>
            <w:tcW w:w="2474" w:type="dxa"/>
            <w:tcBorders>
              <w:top w:val="single" w:sz="4" w:space="0" w:color="auto"/>
              <w:left w:val="single" w:sz="4" w:space="0" w:color="auto"/>
              <w:bottom w:val="single" w:sz="4" w:space="0" w:color="auto"/>
              <w:right w:val="single" w:sz="4" w:space="0" w:color="auto"/>
            </w:tcBorders>
          </w:tcPr>
          <w:p w14:paraId="564D2F9A" w14:textId="77777777" w:rsidR="00F31B70" w:rsidRPr="0012437B" w:rsidRDefault="00F31B70" w:rsidP="000871FF">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6A2809EC" w14:textId="77777777" w:rsidR="00F31B70" w:rsidRPr="0012437B" w:rsidRDefault="00F31B70" w:rsidP="000871FF">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11A0EB" w14:textId="77777777" w:rsidR="00F31B70" w:rsidRPr="0012437B" w:rsidRDefault="00F31B70" w:rsidP="000871FF">
            <w:pPr>
              <w:rPr>
                <w:rFonts w:cs="Arial"/>
                <w:i/>
                <w:szCs w:val="20"/>
              </w:rPr>
            </w:pPr>
            <w:r w:rsidRPr="0012437B">
              <w:rPr>
                <w:rFonts w:cs="Arial"/>
                <w:i/>
                <w:szCs w:val="20"/>
              </w:rPr>
              <w:t>Root blir då</w:t>
            </w:r>
          </w:p>
          <w:p w14:paraId="4857065A" w14:textId="77777777" w:rsidR="00F31B70" w:rsidRPr="0012437B" w:rsidRDefault="00F31B70" w:rsidP="000871FF">
            <w:pPr>
              <w:rPr>
                <w:rFonts w:cs="Arial"/>
                <w:i/>
                <w:szCs w:val="20"/>
              </w:rPr>
            </w:pPr>
            <w:r>
              <w:rPr>
                <w:rFonts w:cs="Arial"/>
                <w:i/>
                <w:szCs w:val="20"/>
              </w:rPr>
              <w:t xml:space="preserve">OID för HSA-id: </w:t>
            </w:r>
            <w:r>
              <w:rPr>
                <w:rFonts w:cs="Arial"/>
                <w:i/>
                <w:szCs w:val="20"/>
              </w:rPr>
              <w:lastRenderedPageBreak/>
              <w:t>1.2.752.129.2.1.4.1</w:t>
            </w:r>
          </w:p>
        </w:tc>
        <w:tc>
          <w:tcPr>
            <w:tcW w:w="1617" w:type="dxa"/>
            <w:tcBorders>
              <w:top w:val="single" w:sz="4" w:space="0" w:color="auto"/>
              <w:left w:val="single" w:sz="4" w:space="0" w:color="auto"/>
              <w:bottom w:val="single" w:sz="4" w:space="0" w:color="auto"/>
              <w:right w:val="single" w:sz="4" w:space="0" w:color="auto"/>
            </w:tcBorders>
          </w:tcPr>
          <w:p w14:paraId="4D9B8043" w14:textId="77777777" w:rsidR="00F31B70" w:rsidRPr="0012437B" w:rsidRDefault="00F31B70" w:rsidP="000871FF">
            <w:pPr>
              <w:rPr>
                <w:rFonts w:eastAsia="Batang"/>
                <w:i/>
                <w:szCs w:val="20"/>
              </w:rPr>
            </w:pPr>
            <w:r w:rsidRPr="0012437B">
              <w:rPr>
                <w:rFonts w:eastAsia="Batang"/>
                <w:i/>
                <w:szCs w:val="20"/>
              </w:rPr>
              <w:lastRenderedPageBreak/>
              <w:t>1</w:t>
            </w:r>
          </w:p>
        </w:tc>
      </w:tr>
      <w:tr w:rsidR="00F31B70" w:rsidRPr="0012437B" w14:paraId="3B4080D2" w14:textId="77777777" w:rsidTr="000871FF">
        <w:tc>
          <w:tcPr>
            <w:tcW w:w="2474" w:type="dxa"/>
            <w:tcBorders>
              <w:top w:val="single" w:sz="4" w:space="0" w:color="auto"/>
              <w:left w:val="single" w:sz="4" w:space="0" w:color="auto"/>
              <w:bottom w:val="single" w:sz="4" w:space="0" w:color="auto"/>
              <w:right w:val="single" w:sz="4" w:space="0" w:color="auto"/>
            </w:tcBorders>
          </w:tcPr>
          <w:p w14:paraId="17522DAD" w14:textId="77777777" w:rsidR="00F31B70" w:rsidRPr="0012437B" w:rsidRDefault="00F31B70" w:rsidP="000871FF">
            <w:pPr>
              <w:rPr>
                <w:i/>
                <w:szCs w:val="20"/>
                <w:lang w:eastAsia="sv-SE"/>
              </w:rPr>
            </w:pPr>
            <w:r w:rsidRPr="0012437B">
              <w:rPr>
                <w:i/>
                <w:szCs w:val="20"/>
                <w:lang w:eastAsia="sv-SE"/>
              </w:rPr>
              <w:lastRenderedPageBreak/>
              <w:t>../../CareUnitType.id.extension</w:t>
            </w:r>
          </w:p>
        </w:tc>
        <w:tc>
          <w:tcPr>
            <w:tcW w:w="2506" w:type="dxa"/>
            <w:tcBorders>
              <w:top w:val="single" w:sz="4" w:space="0" w:color="auto"/>
              <w:left w:val="single" w:sz="4" w:space="0" w:color="auto"/>
              <w:bottom w:val="single" w:sz="4" w:space="0" w:color="auto"/>
              <w:right w:val="single" w:sz="4" w:space="0" w:color="auto"/>
            </w:tcBorders>
          </w:tcPr>
          <w:p w14:paraId="46AEFEB8" w14:textId="77777777" w:rsidR="00F31B70" w:rsidRPr="0012437B" w:rsidRDefault="00F31B70" w:rsidP="000871FF">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26EAD83" w14:textId="77777777" w:rsidR="00F31B70" w:rsidRPr="0012437B" w:rsidRDefault="00F31B70" w:rsidP="000871FF">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2B035E2C" w14:textId="77777777" w:rsidR="00F31B70" w:rsidRPr="0012437B" w:rsidRDefault="00F31B70" w:rsidP="000871FF">
            <w:pPr>
              <w:rPr>
                <w:rFonts w:eastAsia="Batang"/>
                <w:i/>
                <w:szCs w:val="20"/>
              </w:rPr>
            </w:pPr>
            <w:r w:rsidRPr="0012437B">
              <w:rPr>
                <w:rFonts w:eastAsia="Batang"/>
                <w:i/>
                <w:szCs w:val="20"/>
              </w:rPr>
              <w:t>1</w:t>
            </w:r>
          </w:p>
        </w:tc>
      </w:tr>
      <w:tr w:rsidR="00F31B70" w:rsidRPr="008345BA" w14:paraId="196F3B12" w14:textId="77777777" w:rsidTr="000871FF">
        <w:tc>
          <w:tcPr>
            <w:tcW w:w="2474" w:type="dxa"/>
          </w:tcPr>
          <w:p w14:paraId="349AD307" w14:textId="77777777" w:rsidR="00F31B70" w:rsidRPr="008345BA" w:rsidRDefault="00F31B70" w:rsidP="000871FF">
            <w:pPr>
              <w:rPr>
                <w:rFonts w:eastAsia="Batang"/>
                <w:szCs w:val="20"/>
              </w:rPr>
            </w:pPr>
            <w:r w:rsidRPr="008345BA">
              <w:rPr>
                <w:szCs w:val="20"/>
                <w:lang w:eastAsia="sv-SE"/>
              </w:rPr>
              <w:t>../../CareUnitType.name</w:t>
            </w:r>
          </w:p>
        </w:tc>
        <w:tc>
          <w:tcPr>
            <w:tcW w:w="2506" w:type="dxa"/>
          </w:tcPr>
          <w:p w14:paraId="329E8C1C" w14:textId="77777777" w:rsidR="00F31B70" w:rsidRPr="008345BA" w:rsidRDefault="00F31B70" w:rsidP="000871FF">
            <w:pPr>
              <w:rPr>
                <w:rFonts w:eastAsia="Batang"/>
                <w:szCs w:val="20"/>
              </w:rPr>
            </w:pPr>
            <w:r w:rsidRPr="008345BA">
              <w:rPr>
                <w:rFonts w:eastAsia="Batang"/>
                <w:szCs w:val="20"/>
              </w:rPr>
              <w:t>String</w:t>
            </w:r>
          </w:p>
        </w:tc>
        <w:tc>
          <w:tcPr>
            <w:tcW w:w="2925" w:type="dxa"/>
          </w:tcPr>
          <w:p w14:paraId="0771DC7A" w14:textId="77777777" w:rsidR="00F31B70" w:rsidRPr="008345BA" w:rsidRDefault="00F31B70" w:rsidP="000871FF">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3623E0AE" w14:textId="77777777" w:rsidR="00F31B70" w:rsidRPr="008345BA" w:rsidRDefault="00F31B70" w:rsidP="000871FF">
            <w:pPr>
              <w:rPr>
                <w:rFonts w:eastAsia="Batang"/>
                <w:szCs w:val="20"/>
              </w:rPr>
            </w:pPr>
            <w:r w:rsidRPr="008345BA">
              <w:rPr>
                <w:rFonts w:eastAsia="Batang"/>
                <w:szCs w:val="20"/>
              </w:rPr>
              <w:t>0..1</w:t>
            </w:r>
          </w:p>
        </w:tc>
      </w:tr>
      <w:tr w:rsidR="00F31B70" w:rsidRPr="008345BA" w14:paraId="71F31C7E" w14:textId="77777777" w:rsidTr="000871F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39DC6E" w14:textId="77777777" w:rsidR="00F31B70" w:rsidRPr="000D2F72" w:rsidRDefault="00F31B70" w:rsidP="000871FF">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CA5F52" w14:textId="77777777" w:rsidR="00F31B70" w:rsidRPr="000D2F72" w:rsidRDefault="00F31B70" w:rsidP="000871FF">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B7B431" w14:textId="77777777" w:rsidR="00F31B70" w:rsidRPr="000D2F72" w:rsidRDefault="00F31B70" w:rsidP="000871FF">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8888C0" w14:textId="77777777" w:rsidR="00F31B70" w:rsidRPr="00DE672F" w:rsidRDefault="00F31B70" w:rsidP="000871FF">
            <w:pPr>
              <w:rPr>
                <w:rFonts w:eastAsia="Batang"/>
                <w:szCs w:val="20"/>
              </w:rPr>
            </w:pPr>
            <w:r w:rsidRPr="000D2F72">
              <w:rPr>
                <w:rFonts w:eastAsia="Batang"/>
                <w:szCs w:val="20"/>
              </w:rPr>
              <w:t>1</w:t>
            </w:r>
          </w:p>
        </w:tc>
      </w:tr>
      <w:tr w:rsidR="00F31B70" w:rsidRPr="008345BA" w14:paraId="3F4E1AE6" w14:textId="77777777" w:rsidTr="000871FF">
        <w:tc>
          <w:tcPr>
            <w:tcW w:w="2474" w:type="dxa"/>
          </w:tcPr>
          <w:p w14:paraId="1698F973" w14:textId="77777777" w:rsidR="00F31B70" w:rsidRPr="00B75512" w:rsidRDefault="00F31B70" w:rsidP="000871FF">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05A66502" w14:textId="77777777" w:rsidR="00F31B70" w:rsidRPr="00B75512" w:rsidRDefault="00F31B70" w:rsidP="000871FF">
            <w:pPr>
              <w:rPr>
                <w:rFonts w:eastAsia="Batang"/>
                <w:szCs w:val="20"/>
              </w:rPr>
            </w:pPr>
            <w:r w:rsidRPr="00B75512">
              <w:rPr>
                <w:rFonts w:eastAsia="Batang"/>
                <w:szCs w:val="20"/>
              </w:rPr>
              <w:t>IIType</w:t>
            </w:r>
          </w:p>
        </w:tc>
        <w:tc>
          <w:tcPr>
            <w:tcW w:w="2925" w:type="dxa"/>
          </w:tcPr>
          <w:p w14:paraId="5B7DA1FE" w14:textId="77777777" w:rsidR="00F31B70" w:rsidRPr="00FD7E4D" w:rsidRDefault="00F31B70" w:rsidP="000871FF">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7DBC63D0" w14:textId="77777777" w:rsidR="00F31B70" w:rsidRPr="00B75512" w:rsidRDefault="00F31B70" w:rsidP="000871FF">
            <w:pPr>
              <w:rPr>
                <w:rFonts w:eastAsia="Batang"/>
                <w:szCs w:val="20"/>
              </w:rPr>
            </w:pPr>
            <w:r w:rsidRPr="00B75512">
              <w:rPr>
                <w:rFonts w:eastAsia="Batang"/>
                <w:szCs w:val="20"/>
              </w:rPr>
              <w:t>1</w:t>
            </w:r>
          </w:p>
        </w:tc>
      </w:tr>
      <w:tr w:rsidR="00F31B70" w:rsidRPr="00715592" w14:paraId="2BD162FC" w14:textId="77777777" w:rsidTr="000871FF">
        <w:tc>
          <w:tcPr>
            <w:tcW w:w="2474" w:type="dxa"/>
            <w:tcBorders>
              <w:top w:val="single" w:sz="4" w:space="0" w:color="auto"/>
              <w:left w:val="single" w:sz="4" w:space="0" w:color="auto"/>
              <w:bottom w:val="single" w:sz="4" w:space="0" w:color="auto"/>
              <w:right w:val="single" w:sz="4" w:space="0" w:color="auto"/>
            </w:tcBorders>
          </w:tcPr>
          <w:p w14:paraId="326AB89B" w14:textId="77777777" w:rsidR="00F31B70" w:rsidRPr="00715592" w:rsidRDefault="00F31B70" w:rsidP="000871FF">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338DDFC" w14:textId="77777777" w:rsidR="00F31B70" w:rsidRPr="00715592" w:rsidRDefault="00F31B70" w:rsidP="000871FF">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7A8F7EB" w14:textId="77777777" w:rsidR="00F31B70" w:rsidRPr="00715592" w:rsidRDefault="00F31B70" w:rsidP="000871FF">
            <w:pPr>
              <w:rPr>
                <w:rFonts w:cs="Arial"/>
                <w:i/>
                <w:szCs w:val="20"/>
              </w:rPr>
            </w:pPr>
            <w:r w:rsidRPr="00715592">
              <w:rPr>
                <w:rFonts w:cs="Arial"/>
                <w:i/>
                <w:szCs w:val="20"/>
              </w:rPr>
              <w:t>Root blir då</w:t>
            </w:r>
          </w:p>
          <w:p w14:paraId="283BD760" w14:textId="77777777" w:rsidR="00F31B70" w:rsidRPr="00715592" w:rsidRDefault="00F31B70" w:rsidP="000871FF">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AC25206" w14:textId="77777777" w:rsidR="00F31B70" w:rsidRPr="00715592" w:rsidRDefault="00F31B70" w:rsidP="000871FF">
            <w:pPr>
              <w:rPr>
                <w:rFonts w:eastAsia="Batang"/>
                <w:i/>
                <w:szCs w:val="20"/>
              </w:rPr>
            </w:pPr>
            <w:r w:rsidRPr="00715592">
              <w:rPr>
                <w:rFonts w:eastAsia="Batang"/>
                <w:i/>
                <w:szCs w:val="20"/>
              </w:rPr>
              <w:t>1</w:t>
            </w:r>
          </w:p>
        </w:tc>
      </w:tr>
      <w:tr w:rsidR="00F31B70" w:rsidRPr="00715592" w14:paraId="0BFC3D62" w14:textId="77777777" w:rsidTr="000871FF">
        <w:tc>
          <w:tcPr>
            <w:tcW w:w="2474" w:type="dxa"/>
            <w:tcBorders>
              <w:top w:val="single" w:sz="4" w:space="0" w:color="auto"/>
              <w:left w:val="single" w:sz="4" w:space="0" w:color="auto"/>
              <w:bottom w:val="single" w:sz="4" w:space="0" w:color="auto"/>
              <w:right w:val="single" w:sz="4" w:space="0" w:color="auto"/>
            </w:tcBorders>
          </w:tcPr>
          <w:p w14:paraId="1ACF16DF" w14:textId="77777777" w:rsidR="00F31B70" w:rsidRPr="00715592" w:rsidRDefault="00F31B70" w:rsidP="000871FF">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5AD1AC4" w14:textId="77777777" w:rsidR="00F31B70" w:rsidRPr="00715592" w:rsidRDefault="00F31B70" w:rsidP="000871FF">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CE89C0F" w14:textId="77777777" w:rsidR="00F31B70" w:rsidRPr="00715592" w:rsidRDefault="00F31B70" w:rsidP="000871FF">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72B7B088" w14:textId="77777777" w:rsidR="00F31B70" w:rsidRPr="00715592" w:rsidRDefault="00F31B70" w:rsidP="000871FF">
            <w:pPr>
              <w:rPr>
                <w:rFonts w:eastAsia="Batang"/>
                <w:i/>
                <w:szCs w:val="20"/>
              </w:rPr>
            </w:pPr>
            <w:r w:rsidRPr="00715592">
              <w:rPr>
                <w:rFonts w:eastAsia="Batang"/>
                <w:i/>
                <w:szCs w:val="20"/>
              </w:rPr>
              <w:t>1</w:t>
            </w:r>
          </w:p>
        </w:tc>
      </w:tr>
      <w:tr w:rsidR="00F31B70" w:rsidRPr="008345BA" w14:paraId="2B474E84" w14:textId="77777777" w:rsidTr="000871FF">
        <w:tc>
          <w:tcPr>
            <w:tcW w:w="2474" w:type="dxa"/>
          </w:tcPr>
          <w:p w14:paraId="08B8A30A" w14:textId="77777777" w:rsidR="00F31B70" w:rsidRPr="00B75512" w:rsidRDefault="00F31B70" w:rsidP="000871FF">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2E535E6C" w14:textId="77777777" w:rsidR="00F31B70" w:rsidRPr="00B75512" w:rsidRDefault="00F31B70" w:rsidP="000871FF">
            <w:pPr>
              <w:rPr>
                <w:rFonts w:eastAsia="Batang"/>
                <w:szCs w:val="20"/>
              </w:rPr>
            </w:pPr>
            <w:r>
              <w:rPr>
                <w:rFonts w:eastAsia="Batang"/>
                <w:szCs w:val="20"/>
              </w:rPr>
              <w:t>String</w:t>
            </w:r>
          </w:p>
        </w:tc>
        <w:tc>
          <w:tcPr>
            <w:tcW w:w="2925" w:type="dxa"/>
          </w:tcPr>
          <w:p w14:paraId="4F5A1A05" w14:textId="77777777" w:rsidR="00F31B70" w:rsidRPr="00A4027B" w:rsidRDefault="00F31B70" w:rsidP="000871FF">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4EA501EA" w14:textId="77777777" w:rsidR="00F31B70" w:rsidRPr="00B75512" w:rsidRDefault="00F31B70" w:rsidP="000871FF">
            <w:pPr>
              <w:rPr>
                <w:rFonts w:eastAsia="Batang"/>
                <w:szCs w:val="20"/>
              </w:rPr>
            </w:pPr>
            <w:r>
              <w:rPr>
                <w:rFonts w:eastAsia="Batang"/>
                <w:szCs w:val="20"/>
              </w:rPr>
              <w:t>0..</w:t>
            </w:r>
            <w:r w:rsidRPr="00B75512">
              <w:rPr>
                <w:rFonts w:eastAsia="Batang"/>
                <w:szCs w:val="20"/>
              </w:rPr>
              <w:t>1</w:t>
            </w:r>
          </w:p>
        </w:tc>
      </w:tr>
      <w:tr w:rsidR="00F31B70" w:rsidRPr="00122981" w14:paraId="1E9E738E" w14:textId="77777777" w:rsidTr="000871FF">
        <w:tc>
          <w:tcPr>
            <w:tcW w:w="2474" w:type="dxa"/>
            <w:tcBorders>
              <w:top w:val="single" w:sz="4" w:space="0" w:color="auto"/>
              <w:left w:val="single" w:sz="4" w:space="0" w:color="auto"/>
              <w:bottom w:val="single" w:sz="4" w:space="0" w:color="auto"/>
              <w:right w:val="single" w:sz="4" w:space="0" w:color="auto"/>
            </w:tcBorders>
          </w:tcPr>
          <w:p w14:paraId="33DA7E91" w14:textId="77777777" w:rsidR="00F31B70" w:rsidRPr="003938A4" w:rsidRDefault="00F31B70" w:rsidP="000871FF">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6036441C" w14:textId="77777777" w:rsidR="00F31B70" w:rsidRPr="003938A4" w:rsidRDefault="00F31B70" w:rsidP="000871FF">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1CDFD24C" w14:textId="77777777" w:rsidR="00F31B70" w:rsidRPr="003938A4" w:rsidRDefault="00F31B70" w:rsidP="000871FF">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51936535" w14:textId="77777777" w:rsidR="00F31B70" w:rsidRPr="003938A4" w:rsidRDefault="00F31B70" w:rsidP="000871FF">
            <w:pPr>
              <w:rPr>
                <w:rFonts w:eastAsia="Batang"/>
                <w:szCs w:val="20"/>
              </w:rPr>
            </w:pPr>
          </w:p>
        </w:tc>
      </w:tr>
      <w:tr w:rsidR="00F31B70" w:rsidRPr="00122981" w14:paraId="3C40C224" w14:textId="77777777" w:rsidTr="000871FF">
        <w:tc>
          <w:tcPr>
            <w:tcW w:w="2474" w:type="dxa"/>
            <w:tcBorders>
              <w:top w:val="single" w:sz="4" w:space="0" w:color="auto"/>
              <w:left w:val="single" w:sz="4" w:space="0" w:color="auto"/>
              <w:bottom w:val="single" w:sz="4" w:space="0" w:color="auto"/>
              <w:right w:val="single" w:sz="4" w:space="0" w:color="auto"/>
            </w:tcBorders>
          </w:tcPr>
          <w:p w14:paraId="3FC3C522" w14:textId="77777777" w:rsidR="00F31B70" w:rsidRPr="003938A4" w:rsidRDefault="00F31B70" w:rsidP="000871FF">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46E8C2E" w14:textId="77777777" w:rsidR="00F31B70" w:rsidRPr="003938A4" w:rsidRDefault="00F31B70" w:rsidP="000871FF">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004B0F4" w14:textId="77777777" w:rsidR="00F31B70" w:rsidRPr="003938A4" w:rsidRDefault="00F31B70" w:rsidP="000871FF">
            <w:pPr>
              <w:rPr>
                <w:rFonts w:cs="Arial"/>
                <w:szCs w:val="20"/>
              </w:rPr>
            </w:pPr>
            <w:r w:rsidRPr="003938A4">
              <w:rPr>
                <w:rFonts w:cs="Arial"/>
                <w:szCs w:val="20"/>
              </w:rPr>
              <w:t>OK = operationen genomförd utan fel</w:t>
            </w:r>
          </w:p>
          <w:p w14:paraId="3F055E3A" w14:textId="77777777" w:rsidR="00F31B70" w:rsidRPr="003938A4" w:rsidRDefault="00F31B70" w:rsidP="000871FF">
            <w:pPr>
              <w:rPr>
                <w:rFonts w:cs="Arial"/>
                <w:szCs w:val="20"/>
              </w:rPr>
            </w:pPr>
            <w:r w:rsidRPr="003938A4">
              <w:rPr>
                <w:rFonts w:cs="Arial"/>
                <w:szCs w:val="20"/>
              </w:rPr>
              <w:t xml:space="preserve">ERROR = Fel vid operationen. Felet beskrivs i elementet comment </w:t>
            </w:r>
          </w:p>
          <w:p w14:paraId="4BFCABE4" w14:textId="77777777" w:rsidR="00F31B70" w:rsidRPr="003938A4" w:rsidRDefault="00F31B70" w:rsidP="000871FF">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375B14FB" w14:textId="77777777" w:rsidR="00F31B70" w:rsidRPr="003938A4" w:rsidRDefault="00F31B70" w:rsidP="000871FF">
            <w:pPr>
              <w:rPr>
                <w:rFonts w:eastAsia="Batang"/>
                <w:szCs w:val="20"/>
              </w:rPr>
            </w:pPr>
            <w:r w:rsidRPr="003938A4">
              <w:rPr>
                <w:rFonts w:eastAsia="Batang"/>
                <w:szCs w:val="20"/>
              </w:rPr>
              <w:t>1..1</w:t>
            </w:r>
          </w:p>
        </w:tc>
      </w:tr>
      <w:tr w:rsidR="00F31B70" w:rsidRPr="00122981" w14:paraId="30A86CAD" w14:textId="77777777" w:rsidTr="000871FF">
        <w:tc>
          <w:tcPr>
            <w:tcW w:w="2474" w:type="dxa"/>
            <w:tcBorders>
              <w:top w:val="single" w:sz="4" w:space="0" w:color="auto"/>
              <w:left w:val="single" w:sz="4" w:space="0" w:color="auto"/>
              <w:bottom w:val="single" w:sz="4" w:space="0" w:color="auto"/>
              <w:right w:val="single" w:sz="4" w:space="0" w:color="auto"/>
            </w:tcBorders>
          </w:tcPr>
          <w:p w14:paraId="1B64BA91" w14:textId="77777777" w:rsidR="00F31B70" w:rsidRPr="003938A4" w:rsidRDefault="00F31B70" w:rsidP="000871FF">
            <w:pPr>
              <w:rPr>
                <w:szCs w:val="20"/>
                <w:lang w:eastAsia="sv-SE"/>
              </w:rPr>
            </w:pPr>
            <w:r w:rsidRPr="003938A4">
              <w:rPr>
                <w:szCs w:val="20"/>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02561E34" w14:textId="77777777" w:rsidR="00F31B70" w:rsidRPr="003938A4" w:rsidRDefault="00F31B70" w:rsidP="000871FF">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CD155FB" w14:textId="77777777" w:rsidR="00F31B70" w:rsidRPr="003938A4" w:rsidRDefault="00F31B70" w:rsidP="000871FF">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45DC54A7" w14:textId="77777777" w:rsidR="00F31B70" w:rsidRPr="003938A4" w:rsidRDefault="00F31B70" w:rsidP="000871FF">
            <w:pPr>
              <w:rPr>
                <w:rFonts w:eastAsia="Batang"/>
                <w:szCs w:val="20"/>
              </w:rPr>
            </w:pPr>
            <w:r w:rsidRPr="003938A4">
              <w:rPr>
                <w:rFonts w:eastAsia="Batang"/>
                <w:szCs w:val="20"/>
              </w:rPr>
              <w:t>0..1</w:t>
            </w:r>
          </w:p>
        </w:tc>
      </w:tr>
    </w:tbl>
    <w:p w14:paraId="483F0348" w14:textId="77777777" w:rsidR="00F31B70" w:rsidRDefault="00F31B70" w:rsidP="003E0D54"/>
    <w:p w14:paraId="060B7CD3" w14:textId="77777777" w:rsidR="003E0D54" w:rsidRPr="00122981" w:rsidRDefault="003E0D54" w:rsidP="003E0D54"/>
    <w:p w14:paraId="01C04B53" w14:textId="77777777" w:rsidR="003E0D54" w:rsidRPr="00122981" w:rsidRDefault="003E0D54" w:rsidP="003E0D54">
      <w:pPr>
        <w:pStyle w:val="Rubrik3"/>
      </w:pPr>
      <w:bookmarkStart w:id="132" w:name="_Toc371516503"/>
      <w:bookmarkStart w:id="133" w:name="_Toc372034748"/>
      <w:bookmarkStart w:id="134" w:name="_Toc374962152"/>
      <w:r w:rsidRPr="00122981">
        <w:t>Övriga regler</w:t>
      </w:r>
      <w:bookmarkEnd w:id="132"/>
      <w:bookmarkEnd w:id="133"/>
      <w:bookmarkEnd w:id="134"/>
    </w:p>
    <w:p w14:paraId="708718C5" w14:textId="77777777" w:rsidR="00E27037" w:rsidRPr="00122981" w:rsidRDefault="00E27037" w:rsidP="00E27037">
      <w:r w:rsidRPr="00E27037">
        <w:t>Om en, enligt terminologiservern, ej giltig mätvärdeskod skickas till tjänstekontraktet så ignoreras denna och registreras därmed inte i uppföljningsdomänet. I de fall då ett meddelande omfattar endast ett mätvärde och denna anges med en ej giltig kod returneras ERROR i svaret. I de fall då ett meddelande omfattar fler mätvärden där någon av koderna är felaktig returneras INFO med en varning om att den ej giltiga koden inte har registrerats. Dock registreras övriga koder i meddelandet förutsatt att dessa är giltiga.</w:t>
      </w:r>
    </w:p>
    <w:p w14:paraId="7BF1FF3A" w14:textId="77777777" w:rsidR="003E0D54" w:rsidRPr="00122981" w:rsidRDefault="003E0D54" w:rsidP="003E0D54"/>
    <w:p w14:paraId="4194E0A3" w14:textId="77777777" w:rsidR="00E27037" w:rsidRPr="00E27037" w:rsidRDefault="00E27037" w:rsidP="00E27037">
      <w:pPr>
        <w:pStyle w:val="Rubrik4"/>
      </w:pPr>
      <w:bookmarkStart w:id="135" w:name="_Toc371516504"/>
      <w:bookmarkStart w:id="136" w:name="_Toc372034749"/>
      <w:r w:rsidRPr="00E27037">
        <w:t>Icke funktionella krav</w:t>
      </w:r>
      <w:bookmarkEnd w:id="135"/>
      <w:bookmarkEnd w:id="136"/>
    </w:p>
    <w:p w14:paraId="6CBE0543" w14:textId="77777777" w:rsidR="0048081F" w:rsidRPr="00E146AE" w:rsidRDefault="0048081F" w:rsidP="0048081F">
      <w:r w:rsidRPr="00E146AE">
        <w:t>Inga övriga icke funktionella krav.</w:t>
      </w:r>
    </w:p>
    <w:p w14:paraId="5F2EB879" w14:textId="77777777" w:rsidR="003E0D54" w:rsidRPr="00E27037" w:rsidRDefault="003E0D54" w:rsidP="003E0D54"/>
    <w:p w14:paraId="1E67D0F3" w14:textId="77777777" w:rsidR="003E0D54" w:rsidRPr="00E27037" w:rsidRDefault="003E0D54" w:rsidP="003E0D54">
      <w:pPr>
        <w:pStyle w:val="Rubrik5"/>
        <w:rPr>
          <w:color w:val="auto"/>
        </w:rPr>
      </w:pPr>
      <w:r w:rsidRPr="00E27037">
        <w:rPr>
          <w:color w:val="auto"/>
        </w:rPr>
        <w:t>SLA-krav</w:t>
      </w:r>
    </w:p>
    <w:p w14:paraId="49820B08" w14:textId="13FEC955" w:rsidR="003E0D54" w:rsidRDefault="003E0D54" w:rsidP="00E471DB">
      <w:pPr>
        <w:rPr>
          <w:rFonts w:eastAsia="Times New Roman"/>
          <w:bCs/>
          <w:sz w:val="24"/>
          <w:szCs w:val="26"/>
        </w:rPr>
      </w:pPr>
      <w:r w:rsidRPr="00E27037">
        <w:t>Detta tjänstekontrakt har inga avvikande SLA-krav.</w:t>
      </w:r>
      <w:bookmarkStart w:id="137" w:name="_Toc371516505"/>
      <w:r>
        <w:br w:type="page"/>
      </w:r>
    </w:p>
    <w:p w14:paraId="1CEE17BC" w14:textId="77777777" w:rsidR="003E0D54" w:rsidRPr="00122981" w:rsidRDefault="003E0D54" w:rsidP="003E0D54">
      <w:pPr>
        <w:pStyle w:val="Rubrik2"/>
      </w:pPr>
      <w:bookmarkStart w:id="138" w:name="_Toc372034750"/>
      <w:bookmarkStart w:id="139" w:name="_Toc374962153"/>
      <w:r w:rsidRPr="00122981">
        <w:lastRenderedPageBreak/>
        <w:t>Delete</w:t>
      </w:r>
      <w:r>
        <w:t>Measurement</w:t>
      </w:r>
      <w:bookmarkEnd w:id="137"/>
      <w:bookmarkEnd w:id="138"/>
      <w:bookmarkEnd w:id="139"/>
    </w:p>
    <w:p w14:paraId="75115B5D" w14:textId="77777777" w:rsidR="003E0D54" w:rsidRPr="00122981" w:rsidRDefault="003E0D54" w:rsidP="003E0D54">
      <w:r w:rsidRPr="00122981">
        <w:t>Delete</w:t>
      </w:r>
      <w:r>
        <w:t>Measurement</w:t>
      </w:r>
      <w:r w:rsidRPr="00122981">
        <w:t xml:space="preserve"> raderar information som tidigare har registrerats via tjänsten Process</w:t>
      </w:r>
      <w:r>
        <w:t>Measurement</w:t>
      </w:r>
      <w:r w:rsidRPr="00122981">
        <w:t xml:space="preserve">. Ett befintligt tillstånd (eg. diagnos) i engagemangsindex raderas genom att </w:t>
      </w:r>
      <w:r>
        <w:t>measurementId</w:t>
      </w:r>
      <w:r w:rsidRPr="00122981">
        <w:t xml:space="preserve"> skickas via tjänsten. All information som har registrerats tillsammans med det identifierade tillståndet via tjänsten Process</w:t>
      </w:r>
      <w:r>
        <w:t>Measurement</w:t>
      </w:r>
      <w:r w:rsidRPr="00122981">
        <w:t xml:space="preserve"> raderas helt. </w:t>
      </w:r>
    </w:p>
    <w:p w14:paraId="35EAF759" w14:textId="77777777" w:rsidR="003E0D54" w:rsidRPr="00122981" w:rsidRDefault="003E0D54" w:rsidP="003E0D54"/>
    <w:p w14:paraId="121FCEDA" w14:textId="77777777" w:rsidR="003E0D54" w:rsidRPr="00122981" w:rsidRDefault="003E0D54" w:rsidP="003E0D54">
      <w:pPr>
        <w:pStyle w:val="Rubrik3"/>
      </w:pPr>
      <w:bookmarkStart w:id="140" w:name="_Toc371516506"/>
      <w:bookmarkStart w:id="141" w:name="_Toc372034751"/>
      <w:bookmarkStart w:id="142" w:name="_Toc374962154"/>
      <w:r w:rsidRPr="00122981">
        <w:t>Version</w:t>
      </w:r>
      <w:bookmarkEnd w:id="140"/>
      <w:bookmarkEnd w:id="141"/>
      <w:bookmarkEnd w:id="142"/>
    </w:p>
    <w:p w14:paraId="694F398A" w14:textId="77777777" w:rsidR="003E0D54" w:rsidRPr="00122981" w:rsidRDefault="003E0D54" w:rsidP="003E0D54">
      <w:r w:rsidRPr="00122981">
        <w:t>1.0</w:t>
      </w:r>
    </w:p>
    <w:p w14:paraId="1F5F53C1" w14:textId="77777777" w:rsidR="003E0D54" w:rsidRPr="00122981" w:rsidRDefault="003E0D54" w:rsidP="003E0D54"/>
    <w:p w14:paraId="271CC6D1" w14:textId="77777777" w:rsidR="003E0D54" w:rsidRPr="00122981" w:rsidRDefault="003E0D54" w:rsidP="003E0D54">
      <w:pPr>
        <w:pStyle w:val="Rubrik3"/>
      </w:pPr>
      <w:bookmarkStart w:id="143" w:name="_Toc371516507"/>
      <w:bookmarkStart w:id="144" w:name="_Toc372034752"/>
      <w:bookmarkStart w:id="145" w:name="_Toc374962155"/>
      <w:r w:rsidRPr="00122981">
        <w:t>Fältregler</w:t>
      </w:r>
      <w:bookmarkEnd w:id="143"/>
      <w:bookmarkEnd w:id="144"/>
      <w:bookmarkEnd w:id="145"/>
    </w:p>
    <w:p w14:paraId="16040024" w14:textId="77777777" w:rsidR="003E0D54" w:rsidRPr="00122981" w:rsidRDefault="003E0D54" w:rsidP="003E0D54">
      <w:r w:rsidRPr="00122981">
        <w:t xml:space="preserve">Nedanstående tabell beskriver varje element i begäran och svar. Har namnet en * finns ytterligare regler för detta element och beskrivs mer i detalj i stycket Regler. </w:t>
      </w:r>
    </w:p>
    <w:p w14:paraId="3286321B" w14:textId="77777777" w:rsidR="003E0D54" w:rsidRPr="00122981" w:rsidRDefault="003E0D54" w:rsidP="003E0D54"/>
    <w:tbl>
      <w:tblPr>
        <w:tblStyle w:val="Tabellrutnt"/>
        <w:tblW w:w="9520" w:type="dxa"/>
        <w:tblLayout w:type="fixed"/>
        <w:tblLook w:val="04A0" w:firstRow="1" w:lastRow="0" w:firstColumn="1" w:lastColumn="0" w:noHBand="0" w:noVBand="1"/>
      </w:tblPr>
      <w:tblGrid>
        <w:gridCol w:w="2518"/>
        <w:gridCol w:w="2410"/>
        <w:gridCol w:w="2977"/>
        <w:gridCol w:w="1615"/>
      </w:tblGrid>
      <w:tr w:rsidR="003E0D54" w:rsidRPr="002206AC" w14:paraId="4C46F76F" w14:textId="77777777" w:rsidTr="00C2464A">
        <w:trPr>
          <w:trHeight w:val="384"/>
        </w:trPr>
        <w:tc>
          <w:tcPr>
            <w:tcW w:w="2518" w:type="dxa"/>
            <w:shd w:val="clear" w:color="auto" w:fill="D9D9D9" w:themeFill="background1" w:themeFillShade="D9"/>
            <w:vAlign w:val="bottom"/>
          </w:tcPr>
          <w:p w14:paraId="613D0528" w14:textId="77777777" w:rsidR="003E0D54" w:rsidRPr="002206AC" w:rsidRDefault="003E0D54" w:rsidP="00C2464A">
            <w:pPr>
              <w:rPr>
                <w:b/>
                <w:szCs w:val="20"/>
              </w:rPr>
            </w:pPr>
            <w:r w:rsidRPr="002206AC">
              <w:rPr>
                <w:b/>
                <w:szCs w:val="20"/>
              </w:rPr>
              <w:t>Namn</w:t>
            </w:r>
          </w:p>
        </w:tc>
        <w:tc>
          <w:tcPr>
            <w:tcW w:w="2410" w:type="dxa"/>
            <w:shd w:val="clear" w:color="auto" w:fill="D9D9D9" w:themeFill="background1" w:themeFillShade="D9"/>
            <w:vAlign w:val="bottom"/>
          </w:tcPr>
          <w:p w14:paraId="7CFBB714" w14:textId="77777777" w:rsidR="003E0D54" w:rsidRPr="002206AC" w:rsidRDefault="003E0D54" w:rsidP="00C2464A">
            <w:pPr>
              <w:rPr>
                <w:b/>
                <w:szCs w:val="20"/>
              </w:rPr>
            </w:pPr>
            <w:r w:rsidRPr="002206AC">
              <w:rPr>
                <w:b/>
                <w:szCs w:val="20"/>
              </w:rPr>
              <w:t>Typ</w:t>
            </w:r>
          </w:p>
        </w:tc>
        <w:tc>
          <w:tcPr>
            <w:tcW w:w="2977" w:type="dxa"/>
            <w:shd w:val="clear" w:color="auto" w:fill="D9D9D9" w:themeFill="background1" w:themeFillShade="D9"/>
            <w:vAlign w:val="bottom"/>
          </w:tcPr>
          <w:p w14:paraId="5FAB7B84" w14:textId="77777777" w:rsidR="003E0D54" w:rsidRPr="002206AC" w:rsidRDefault="003E0D54" w:rsidP="00C2464A">
            <w:pPr>
              <w:rPr>
                <w:b/>
                <w:szCs w:val="20"/>
              </w:rPr>
            </w:pPr>
            <w:r w:rsidRPr="002206AC">
              <w:rPr>
                <w:b/>
                <w:szCs w:val="20"/>
              </w:rPr>
              <w:t>Beskrivning</w:t>
            </w:r>
          </w:p>
        </w:tc>
        <w:tc>
          <w:tcPr>
            <w:tcW w:w="1615" w:type="dxa"/>
            <w:shd w:val="clear" w:color="auto" w:fill="D9D9D9" w:themeFill="background1" w:themeFillShade="D9"/>
            <w:vAlign w:val="bottom"/>
          </w:tcPr>
          <w:p w14:paraId="50AE5D87" w14:textId="77777777" w:rsidR="003E0D54" w:rsidRPr="002206AC" w:rsidRDefault="003E0D54" w:rsidP="00C2464A">
            <w:pPr>
              <w:rPr>
                <w:b/>
                <w:szCs w:val="20"/>
              </w:rPr>
            </w:pPr>
            <w:r w:rsidRPr="002206AC">
              <w:rPr>
                <w:b/>
                <w:szCs w:val="20"/>
              </w:rPr>
              <w:t>Kardinalitet</w:t>
            </w:r>
          </w:p>
        </w:tc>
      </w:tr>
      <w:tr w:rsidR="003E0D54" w:rsidRPr="002206AC" w14:paraId="64B1AA09" w14:textId="77777777" w:rsidTr="00C2464A">
        <w:tc>
          <w:tcPr>
            <w:tcW w:w="9520" w:type="dxa"/>
            <w:gridSpan w:val="4"/>
          </w:tcPr>
          <w:p w14:paraId="598F2CAC" w14:textId="77777777" w:rsidR="003E0D54" w:rsidRPr="002206AC" w:rsidRDefault="003E0D54" w:rsidP="00C2464A">
            <w:pPr>
              <w:rPr>
                <w:szCs w:val="20"/>
              </w:rPr>
            </w:pPr>
            <w:r w:rsidRPr="002206AC">
              <w:rPr>
                <w:b/>
                <w:szCs w:val="20"/>
              </w:rPr>
              <w:t>Begäran</w:t>
            </w:r>
          </w:p>
        </w:tc>
      </w:tr>
      <w:tr w:rsidR="003E0D54" w:rsidRPr="00122981" w14:paraId="6DE761A0" w14:textId="77777777" w:rsidTr="00C2464A">
        <w:tc>
          <w:tcPr>
            <w:tcW w:w="2518" w:type="dxa"/>
          </w:tcPr>
          <w:p w14:paraId="0ED4F629" w14:textId="77777777" w:rsidR="003E0D54" w:rsidRPr="00122981" w:rsidRDefault="003E0D54" w:rsidP="00C2464A">
            <w:pPr>
              <w:rPr>
                <w:rFonts w:eastAsia="Batang"/>
                <w:lang w:val="en-GB"/>
              </w:rPr>
            </w:pPr>
            <w:r>
              <w:rPr>
                <w:rFonts w:eastAsia="Batang"/>
                <w:lang w:val="en-GB"/>
              </w:rPr>
              <w:t>measurementId</w:t>
            </w:r>
          </w:p>
        </w:tc>
        <w:tc>
          <w:tcPr>
            <w:tcW w:w="2410" w:type="dxa"/>
          </w:tcPr>
          <w:p w14:paraId="1AF44309" w14:textId="77777777" w:rsidR="003E0D54" w:rsidRPr="00122981" w:rsidRDefault="003E0D54" w:rsidP="00C2464A">
            <w:pPr>
              <w:rPr>
                <w:rFonts w:eastAsia="Batang"/>
                <w:lang w:val="en-GB"/>
              </w:rPr>
            </w:pPr>
            <w:r w:rsidRPr="00122981">
              <w:rPr>
                <w:rFonts w:eastAsia="Batang"/>
                <w:lang w:val="en-GB"/>
              </w:rPr>
              <w:t>IIType</w:t>
            </w:r>
          </w:p>
        </w:tc>
        <w:tc>
          <w:tcPr>
            <w:tcW w:w="2977" w:type="dxa"/>
          </w:tcPr>
          <w:p w14:paraId="27BC7654" w14:textId="77777777" w:rsidR="003E0D54" w:rsidRPr="00122981" w:rsidRDefault="003E0D54" w:rsidP="00C2464A">
            <w:pPr>
              <w:rPr>
                <w:rFonts w:eastAsia="Batang"/>
              </w:rPr>
            </w:pPr>
            <w:r>
              <w:rPr>
                <w:rFonts w:eastAsia="Batang"/>
              </w:rPr>
              <w:t xml:space="preserve">measurementId för det mätvärde </w:t>
            </w:r>
            <w:r w:rsidRPr="00122981">
              <w:rPr>
                <w:rFonts w:eastAsia="Batang"/>
              </w:rPr>
              <w:t>med tillhörande information som ska raderas.</w:t>
            </w:r>
          </w:p>
          <w:p w14:paraId="041447FD" w14:textId="77777777" w:rsidR="003E0D54" w:rsidRPr="00122981" w:rsidRDefault="003E0D54" w:rsidP="00C2464A">
            <w:pPr>
              <w:rPr>
                <w:rFonts w:eastAsia="Batang"/>
              </w:rPr>
            </w:pPr>
          </w:p>
          <w:p w14:paraId="191A75BA" w14:textId="77777777" w:rsidR="003E0D54" w:rsidRPr="00122981" w:rsidRDefault="003E0D54" w:rsidP="00C2464A">
            <w:pPr>
              <w:rPr>
                <w:rFonts w:eastAsia="Batang"/>
                <w:szCs w:val="20"/>
              </w:rPr>
            </w:pPr>
            <w:r w:rsidRPr="00122981">
              <w:rPr>
                <w:rFonts w:eastAsia="Batang"/>
                <w:szCs w:val="20"/>
              </w:rPr>
              <w:t>Root := Nationell OID för lokala id:n.</w:t>
            </w:r>
          </w:p>
          <w:p w14:paraId="2723189E" w14:textId="77777777" w:rsidR="003E0D54" w:rsidRPr="00122981" w:rsidRDefault="003E0D54" w:rsidP="00C2464A">
            <w:pPr>
              <w:rPr>
                <w:rFonts w:eastAsia="Batang"/>
              </w:rPr>
            </w:pPr>
            <w:r w:rsidRPr="00122981">
              <w:rPr>
                <w:rFonts w:eastAsia="Batang"/>
                <w:szCs w:val="20"/>
              </w:rPr>
              <w:t>Ext:= HSA-id för det system inom vilket tillstånds-id är unikt+”:”+tillstånds- id.</w:t>
            </w:r>
          </w:p>
        </w:tc>
        <w:tc>
          <w:tcPr>
            <w:tcW w:w="1615" w:type="dxa"/>
          </w:tcPr>
          <w:p w14:paraId="08743A25" w14:textId="77777777" w:rsidR="003E0D54" w:rsidRPr="00122981" w:rsidRDefault="003E0D54" w:rsidP="00C2464A">
            <w:pPr>
              <w:rPr>
                <w:rFonts w:eastAsia="Batang"/>
                <w:lang w:val="en-GB"/>
              </w:rPr>
            </w:pPr>
            <w:r w:rsidRPr="00122981">
              <w:rPr>
                <w:rFonts w:eastAsia="Batang"/>
                <w:lang w:val="en-GB"/>
              </w:rPr>
              <w:t>1..1</w:t>
            </w:r>
          </w:p>
        </w:tc>
      </w:tr>
      <w:tr w:rsidR="003E0D54" w:rsidRPr="004451D8" w14:paraId="64F41901" w14:textId="77777777" w:rsidTr="00C2464A">
        <w:tc>
          <w:tcPr>
            <w:tcW w:w="2518" w:type="dxa"/>
          </w:tcPr>
          <w:p w14:paraId="60991C34" w14:textId="77777777" w:rsidR="003E0D54" w:rsidRPr="004451D8" w:rsidRDefault="003E0D54" w:rsidP="00C2464A">
            <w:pPr>
              <w:rPr>
                <w:i/>
                <w:szCs w:val="20"/>
                <w:highlight w:val="white"/>
                <w:lang w:eastAsia="sv-SE"/>
              </w:rPr>
            </w:pPr>
            <w:r w:rsidRPr="004451D8">
              <w:rPr>
                <w:rFonts w:eastAsia="Batang"/>
                <w:i/>
                <w:lang w:val="en-GB"/>
              </w:rPr>
              <w:t>measurementId</w:t>
            </w:r>
            <w:r w:rsidRPr="004451D8">
              <w:rPr>
                <w:i/>
                <w:szCs w:val="20"/>
                <w:highlight w:val="white"/>
                <w:lang w:eastAsia="sv-SE"/>
              </w:rPr>
              <w:t>.root</w:t>
            </w:r>
          </w:p>
        </w:tc>
        <w:tc>
          <w:tcPr>
            <w:tcW w:w="2410" w:type="dxa"/>
          </w:tcPr>
          <w:p w14:paraId="6CDBD213" w14:textId="77777777" w:rsidR="003E0D54" w:rsidRPr="004451D8" w:rsidRDefault="003E0D54" w:rsidP="00C2464A">
            <w:pPr>
              <w:rPr>
                <w:rFonts w:eastAsia="Batang"/>
                <w:i/>
                <w:szCs w:val="20"/>
              </w:rPr>
            </w:pPr>
            <w:r w:rsidRPr="004451D8">
              <w:rPr>
                <w:rFonts w:eastAsia="Batang"/>
                <w:i/>
                <w:szCs w:val="20"/>
              </w:rPr>
              <w:t>String</w:t>
            </w:r>
          </w:p>
        </w:tc>
        <w:tc>
          <w:tcPr>
            <w:tcW w:w="2977" w:type="dxa"/>
          </w:tcPr>
          <w:p w14:paraId="48172547" w14:textId="77777777" w:rsidR="003E0D54" w:rsidRPr="004451D8" w:rsidRDefault="003E0D54" w:rsidP="00C2464A">
            <w:pPr>
              <w:rPr>
                <w:rFonts w:cs="Arial"/>
                <w:i/>
                <w:szCs w:val="20"/>
              </w:rPr>
            </w:pPr>
            <w:r w:rsidRPr="004451D8">
              <w:rPr>
                <w:rFonts w:cs="Arial"/>
                <w:i/>
                <w:szCs w:val="20"/>
              </w:rPr>
              <w:t>Root blir då</w:t>
            </w:r>
          </w:p>
          <w:p w14:paraId="3AFDF0BB" w14:textId="0F854CFA" w:rsidR="003E0D54" w:rsidRPr="004451D8" w:rsidRDefault="003E0D54" w:rsidP="00DE5CA4">
            <w:pPr>
              <w:rPr>
                <w:rFonts w:cs="Arial"/>
                <w:i/>
                <w:szCs w:val="20"/>
              </w:rPr>
            </w:pPr>
            <w:r w:rsidRPr="004451D8">
              <w:rPr>
                <w:rFonts w:cs="Arial"/>
                <w:i/>
                <w:szCs w:val="20"/>
              </w:rPr>
              <w:t>nationell OID för lokala id:n: 1.2.752.129.2.1.</w:t>
            </w:r>
            <w:r w:rsidR="00DE5CA4">
              <w:rPr>
                <w:rFonts w:cs="Arial"/>
                <w:i/>
                <w:szCs w:val="20"/>
              </w:rPr>
              <w:t>2</w:t>
            </w:r>
            <w:r w:rsidRPr="004451D8">
              <w:rPr>
                <w:rFonts w:cs="Arial"/>
                <w:i/>
                <w:szCs w:val="20"/>
              </w:rPr>
              <w:t>.1</w:t>
            </w:r>
          </w:p>
        </w:tc>
        <w:tc>
          <w:tcPr>
            <w:tcW w:w="1615" w:type="dxa"/>
          </w:tcPr>
          <w:p w14:paraId="3B090AE7" w14:textId="77777777" w:rsidR="003E0D54" w:rsidRPr="004451D8" w:rsidRDefault="003E0D54" w:rsidP="00C2464A">
            <w:pPr>
              <w:rPr>
                <w:rFonts w:eastAsia="Batang"/>
                <w:i/>
                <w:szCs w:val="20"/>
              </w:rPr>
            </w:pPr>
            <w:r w:rsidRPr="004451D8">
              <w:rPr>
                <w:rFonts w:eastAsia="Batang"/>
                <w:i/>
                <w:szCs w:val="20"/>
              </w:rPr>
              <w:t>1</w:t>
            </w:r>
          </w:p>
        </w:tc>
      </w:tr>
      <w:tr w:rsidR="003E0D54" w:rsidRPr="004451D8" w14:paraId="061FA88C" w14:textId="77777777" w:rsidTr="00C2464A">
        <w:tc>
          <w:tcPr>
            <w:tcW w:w="2518" w:type="dxa"/>
          </w:tcPr>
          <w:p w14:paraId="03703A72" w14:textId="77777777" w:rsidR="003E0D54" w:rsidRPr="004451D8" w:rsidRDefault="003E0D54" w:rsidP="00C2464A">
            <w:pPr>
              <w:rPr>
                <w:i/>
                <w:szCs w:val="20"/>
                <w:highlight w:val="white"/>
                <w:lang w:eastAsia="sv-SE"/>
              </w:rPr>
            </w:pPr>
            <w:r w:rsidRPr="004451D8">
              <w:rPr>
                <w:rFonts w:eastAsia="Batang"/>
                <w:i/>
                <w:lang w:val="en-GB"/>
              </w:rPr>
              <w:t>measurementId</w:t>
            </w:r>
            <w:r w:rsidRPr="004451D8">
              <w:rPr>
                <w:i/>
                <w:szCs w:val="20"/>
                <w:highlight w:val="white"/>
                <w:lang w:eastAsia="sv-SE"/>
              </w:rPr>
              <w:t>.extension</w:t>
            </w:r>
          </w:p>
        </w:tc>
        <w:tc>
          <w:tcPr>
            <w:tcW w:w="2410" w:type="dxa"/>
          </w:tcPr>
          <w:p w14:paraId="037EDD4B" w14:textId="77777777" w:rsidR="003E0D54" w:rsidRPr="004451D8" w:rsidRDefault="003E0D54" w:rsidP="00C2464A">
            <w:pPr>
              <w:rPr>
                <w:rFonts w:eastAsia="Batang"/>
                <w:i/>
                <w:szCs w:val="20"/>
              </w:rPr>
            </w:pPr>
            <w:r w:rsidRPr="004451D8">
              <w:rPr>
                <w:rFonts w:eastAsia="Batang"/>
                <w:i/>
                <w:szCs w:val="20"/>
              </w:rPr>
              <w:t>String</w:t>
            </w:r>
          </w:p>
        </w:tc>
        <w:tc>
          <w:tcPr>
            <w:tcW w:w="2977" w:type="dxa"/>
          </w:tcPr>
          <w:p w14:paraId="34FC2A5D" w14:textId="77777777" w:rsidR="003E0D54" w:rsidRPr="004451D8" w:rsidRDefault="003E0D54" w:rsidP="00C2464A">
            <w:pPr>
              <w:rPr>
                <w:rFonts w:cs="Arial"/>
                <w:i/>
                <w:szCs w:val="20"/>
              </w:rPr>
            </w:pPr>
            <w:r w:rsidRPr="004451D8">
              <w:rPr>
                <w:rFonts w:cs="Arial"/>
                <w:i/>
                <w:szCs w:val="20"/>
              </w:rPr>
              <w:t xml:space="preserve">Extension sätts till HSA-id för det system inom vilket </w:t>
            </w:r>
            <w:r>
              <w:rPr>
                <w:rFonts w:cs="Arial"/>
                <w:i/>
                <w:szCs w:val="20"/>
              </w:rPr>
              <w:t>measurementId</w:t>
            </w:r>
            <w:r w:rsidRPr="004451D8">
              <w:rPr>
                <w:rFonts w:cs="Arial"/>
                <w:i/>
                <w:szCs w:val="20"/>
              </w:rPr>
              <w:t xml:space="preserve"> är unikt + ”:” + själva ID.</w:t>
            </w:r>
          </w:p>
        </w:tc>
        <w:tc>
          <w:tcPr>
            <w:tcW w:w="1615" w:type="dxa"/>
          </w:tcPr>
          <w:p w14:paraId="48F1FA64" w14:textId="77777777" w:rsidR="003E0D54" w:rsidRPr="004451D8" w:rsidRDefault="003E0D54" w:rsidP="00C2464A">
            <w:pPr>
              <w:rPr>
                <w:rFonts w:eastAsia="Batang"/>
                <w:i/>
                <w:szCs w:val="20"/>
              </w:rPr>
            </w:pPr>
            <w:r w:rsidRPr="004451D8">
              <w:rPr>
                <w:rFonts w:eastAsia="Batang"/>
                <w:i/>
                <w:szCs w:val="20"/>
              </w:rPr>
              <w:t>1</w:t>
            </w:r>
          </w:p>
        </w:tc>
      </w:tr>
      <w:tr w:rsidR="003E0D54" w:rsidRPr="00122981" w14:paraId="6A666737" w14:textId="77777777" w:rsidTr="00C2464A">
        <w:tc>
          <w:tcPr>
            <w:tcW w:w="2518" w:type="dxa"/>
          </w:tcPr>
          <w:p w14:paraId="0791AAA6" w14:textId="77777777" w:rsidR="003E0D54" w:rsidRPr="00122981" w:rsidRDefault="003E0D54" w:rsidP="00C2464A">
            <w:pPr>
              <w:rPr>
                <w:b/>
              </w:rPr>
            </w:pPr>
            <w:r w:rsidRPr="00122981">
              <w:rPr>
                <w:b/>
              </w:rPr>
              <w:t>Svar</w:t>
            </w:r>
          </w:p>
        </w:tc>
        <w:tc>
          <w:tcPr>
            <w:tcW w:w="2410" w:type="dxa"/>
          </w:tcPr>
          <w:p w14:paraId="7A4C6716" w14:textId="77777777" w:rsidR="003E0D54" w:rsidRPr="00122981" w:rsidRDefault="003E0D54" w:rsidP="00C2464A"/>
        </w:tc>
        <w:tc>
          <w:tcPr>
            <w:tcW w:w="2977" w:type="dxa"/>
          </w:tcPr>
          <w:p w14:paraId="601BAD74" w14:textId="77777777" w:rsidR="003E0D54" w:rsidRPr="00122981" w:rsidRDefault="003E0D54" w:rsidP="00C2464A"/>
        </w:tc>
        <w:tc>
          <w:tcPr>
            <w:tcW w:w="1615" w:type="dxa"/>
          </w:tcPr>
          <w:p w14:paraId="20DA1BBA" w14:textId="77777777" w:rsidR="003E0D54" w:rsidRPr="00122981" w:rsidRDefault="003E0D54" w:rsidP="00C2464A"/>
        </w:tc>
      </w:tr>
      <w:tr w:rsidR="003E0D54" w:rsidRPr="00122981" w14:paraId="671336D2" w14:textId="77777777" w:rsidTr="00C2464A">
        <w:tc>
          <w:tcPr>
            <w:tcW w:w="2518" w:type="dxa"/>
          </w:tcPr>
          <w:p w14:paraId="75928F1B" w14:textId="77777777" w:rsidR="003E0D54" w:rsidRPr="00122981" w:rsidRDefault="003E0D54" w:rsidP="00C2464A">
            <w:pPr>
              <w:rPr>
                <w:rFonts w:eastAsia="Batang"/>
                <w:lang w:val="en-GB"/>
              </w:rPr>
            </w:pPr>
            <w:r w:rsidRPr="00122981">
              <w:rPr>
                <w:rFonts w:eastAsia="Batang"/>
                <w:lang w:val="en-GB"/>
              </w:rPr>
              <w:t>code</w:t>
            </w:r>
          </w:p>
        </w:tc>
        <w:tc>
          <w:tcPr>
            <w:tcW w:w="2410" w:type="dxa"/>
          </w:tcPr>
          <w:p w14:paraId="1288EEC1" w14:textId="77777777" w:rsidR="003E0D54" w:rsidRPr="00122981" w:rsidRDefault="003E0D54" w:rsidP="00C2464A">
            <w:pPr>
              <w:rPr>
                <w:rFonts w:eastAsia="Batang"/>
                <w:lang w:val="en-GB"/>
              </w:rPr>
            </w:pPr>
            <w:r w:rsidRPr="00122981">
              <w:rPr>
                <w:rFonts w:eastAsia="Batang"/>
                <w:lang w:val="en-GB"/>
              </w:rPr>
              <w:t>String</w:t>
            </w:r>
          </w:p>
        </w:tc>
        <w:tc>
          <w:tcPr>
            <w:tcW w:w="2977" w:type="dxa"/>
          </w:tcPr>
          <w:p w14:paraId="2A3C23FA" w14:textId="77777777" w:rsidR="003E0D54" w:rsidRPr="00122981" w:rsidRDefault="003E0D54" w:rsidP="00C2464A">
            <w:pPr>
              <w:rPr>
                <w:rFonts w:eastAsia="Batang"/>
              </w:rPr>
            </w:pPr>
            <w:r w:rsidRPr="00122981">
              <w:rPr>
                <w:rFonts w:eastAsia="Batang"/>
              </w:rPr>
              <w:t>OK = operationen genomförd utan fel</w:t>
            </w:r>
          </w:p>
          <w:p w14:paraId="603CFAB2" w14:textId="77777777" w:rsidR="003E0D54" w:rsidRPr="00122981" w:rsidRDefault="003E0D54" w:rsidP="00C2464A">
            <w:pPr>
              <w:rPr>
                <w:rFonts w:eastAsia="Batang"/>
              </w:rPr>
            </w:pPr>
            <w:r w:rsidRPr="00122981">
              <w:rPr>
                <w:rFonts w:eastAsia="Batang"/>
              </w:rPr>
              <w:t xml:space="preserve">ERROR = Fel vid operationen. Felet beskrivs i elementet comment </w:t>
            </w:r>
          </w:p>
          <w:p w14:paraId="1E6A6671" w14:textId="77777777" w:rsidR="003E0D54" w:rsidRPr="00122981" w:rsidRDefault="003E0D54" w:rsidP="00C2464A">
            <w:pPr>
              <w:rPr>
                <w:rFonts w:eastAsia="Batang"/>
              </w:rPr>
            </w:pPr>
            <w:r w:rsidRPr="00122981">
              <w:rPr>
                <w:rFonts w:eastAsia="Batang"/>
              </w:rPr>
              <w:t>INFO = Information finns om operationen. Informationen beskrivs i elementet comment</w:t>
            </w:r>
          </w:p>
        </w:tc>
        <w:tc>
          <w:tcPr>
            <w:tcW w:w="1615" w:type="dxa"/>
          </w:tcPr>
          <w:p w14:paraId="72E8C67A" w14:textId="77777777" w:rsidR="003E0D54" w:rsidRPr="00122981" w:rsidRDefault="003E0D54" w:rsidP="00C2464A">
            <w:pPr>
              <w:rPr>
                <w:rFonts w:eastAsia="Batang"/>
              </w:rPr>
            </w:pPr>
            <w:r w:rsidRPr="00122981">
              <w:rPr>
                <w:rFonts w:eastAsia="Batang"/>
              </w:rPr>
              <w:t>1..1</w:t>
            </w:r>
          </w:p>
        </w:tc>
      </w:tr>
      <w:tr w:rsidR="003E0D54" w:rsidRPr="00122981" w14:paraId="238099ED" w14:textId="77777777" w:rsidTr="00C2464A">
        <w:tc>
          <w:tcPr>
            <w:tcW w:w="2518" w:type="dxa"/>
          </w:tcPr>
          <w:p w14:paraId="672B03E8" w14:textId="77777777" w:rsidR="003E0D54" w:rsidRPr="00122981" w:rsidRDefault="003E0D54" w:rsidP="00C2464A">
            <w:pPr>
              <w:rPr>
                <w:rFonts w:eastAsia="Batang"/>
              </w:rPr>
            </w:pPr>
            <w:r w:rsidRPr="00122981">
              <w:rPr>
                <w:rFonts w:eastAsia="Batang"/>
              </w:rPr>
              <w:t>comment</w:t>
            </w:r>
          </w:p>
        </w:tc>
        <w:tc>
          <w:tcPr>
            <w:tcW w:w="2410" w:type="dxa"/>
          </w:tcPr>
          <w:p w14:paraId="7841D184" w14:textId="77777777" w:rsidR="003E0D54" w:rsidRPr="00122981" w:rsidRDefault="003E0D54" w:rsidP="00C2464A">
            <w:pPr>
              <w:rPr>
                <w:rFonts w:eastAsia="Batang"/>
              </w:rPr>
            </w:pPr>
            <w:r w:rsidRPr="00122981">
              <w:rPr>
                <w:rFonts w:eastAsia="Batang"/>
              </w:rPr>
              <w:t>String</w:t>
            </w:r>
          </w:p>
        </w:tc>
        <w:tc>
          <w:tcPr>
            <w:tcW w:w="2977" w:type="dxa"/>
          </w:tcPr>
          <w:p w14:paraId="100FA6EC" w14:textId="77777777" w:rsidR="003E0D54" w:rsidRPr="00122981" w:rsidRDefault="003E0D54" w:rsidP="00C2464A">
            <w:pPr>
              <w:rPr>
                <w:rFonts w:eastAsia="Batang"/>
              </w:rPr>
            </w:pPr>
            <w:r w:rsidRPr="00122981">
              <w:rPr>
                <w:rFonts w:eastAsia="Batang"/>
              </w:rPr>
              <w:t xml:space="preserve">Beskrivning av fel som uppstått alternativt information om genomförd </w:t>
            </w:r>
            <w:r w:rsidRPr="00122981">
              <w:rPr>
                <w:rFonts w:eastAsia="Batang"/>
              </w:rPr>
              <w:lastRenderedPageBreak/>
              <w:t>operation.</w:t>
            </w:r>
          </w:p>
        </w:tc>
        <w:tc>
          <w:tcPr>
            <w:tcW w:w="1615" w:type="dxa"/>
          </w:tcPr>
          <w:p w14:paraId="438369DA" w14:textId="77777777" w:rsidR="003E0D54" w:rsidRPr="00122981" w:rsidRDefault="003E0D54" w:rsidP="00C2464A">
            <w:pPr>
              <w:rPr>
                <w:rFonts w:eastAsia="Batang"/>
              </w:rPr>
            </w:pPr>
            <w:r w:rsidRPr="00122981">
              <w:rPr>
                <w:rFonts w:eastAsia="Batang"/>
              </w:rPr>
              <w:lastRenderedPageBreak/>
              <w:t>0..1</w:t>
            </w:r>
          </w:p>
        </w:tc>
      </w:tr>
    </w:tbl>
    <w:p w14:paraId="179DE8C0" w14:textId="77777777" w:rsidR="003E0D54" w:rsidRPr="00122981" w:rsidRDefault="003E0D54" w:rsidP="003E0D54"/>
    <w:p w14:paraId="1FF6C473" w14:textId="77777777" w:rsidR="003E0D54" w:rsidRPr="00122981" w:rsidRDefault="003E0D54" w:rsidP="003E0D54">
      <w:pPr>
        <w:pStyle w:val="Rubrik3"/>
      </w:pPr>
      <w:bookmarkStart w:id="146" w:name="_Toc371516508"/>
      <w:bookmarkStart w:id="147" w:name="_Toc372034753"/>
      <w:bookmarkStart w:id="148" w:name="_Toc374962156"/>
      <w:r w:rsidRPr="00122981">
        <w:t>Övriga regler</w:t>
      </w:r>
      <w:bookmarkEnd w:id="146"/>
      <w:bookmarkEnd w:id="147"/>
      <w:bookmarkEnd w:id="148"/>
    </w:p>
    <w:p w14:paraId="58DB3A2E" w14:textId="77777777" w:rsidR="003E0D54" w:rsidRPr="00122981" w:rsidRDefault="003E0D54" w:rsidP="003E0D54">
      <w:r w:rsidRPr="00122981">
        <w:t>Inga.</w:t>
      </w:r>
    </w:p>
    <w:p w14:paraId="24747CBD" w14:textId="77777777" w:rsidR="00FD6172" w:rsidRPr="002379B8" w:rsidRDefault="00FD6172" w:rsidP="00FD6172">
      <w:pPr>
        <w:rPr>
          <w:highlight w:val="yellow"/>
        </w:rPr>
      </w:pPr>
    </w:p>
    <w:p w14:paraId="23E2191B" w14:textId="77777777" w:rsidR="00FD6172" w:rsidRPr="002D751B" w:rsidRDefault="00FD6172" w:rsidP="00FD6172">
      <w:pPr>
        <w:pStyle w:val="Rubrik4"/>
      </w:pPr>
      <w:r w:rsidRPr="002D751B">
        <w:t>Icke funktionella krav</w:t>
      </w:r>
    </w:p>
    <w:p w14:paraId="50DCCD15" w14:textId="77777777" w:rsidR="0048081F" w:rsidRPr="00E146AE" w:rsidRDefault="0048081F" w:rsidP="0048081F">
      <w:r w:rsidRPr="00E146AE">
        <w:t>Inga övriga icke funktionella krav.</w:t>
      </w:r>
    </w:p>
    <w:p w14:paraId="6D53DEB5" w14:textId="77777777" w:rsidR="003E0D54" w:rsidRPr="002D751B" w:rsidRDefault="003E0D54" w:rsidP="003E0D54">
      <w:pPr>
        <w:spacing w:line="240" w:lineRule="auto"/>
      </w:pPr>
    </w:p>
    <w:p w14:paraId="634F8C8C" w14:textId="77777777" w:rsidR="003E0D54" w:rsidRPr="002D751B" w:rsidRDefault="003E0D54" w:rsidP="003E0D54">
      <w:pPr>
        <w:pStyle w:val="Rubrik5"/>
        <w:rPr>
          <w:color w:val="auto"/>
        </w:rPr>
      </w:pPr>
      <w:r w:rsidRPr="002D751B">
        <w:rPr>
          <w:color w:val="auto"/>
        </w:rPr>
        <w:t>SLA-krav</w:t>
      </w:r>
    </w:p>
    <w:p w14:paraId="7DCFB770" w14:textId="77777777" w:rsidR="003E0D54" w:rsidRPr="002D751B" w:rsidRDefault="003E0D54" w:rsidP="003E0D54">
      <w:r w:rsidRPr="002D751B">
        <w:t>Detta tjänstekontrakt har inga avvikande SLA-krav.</w:t>
      </w:r>
    </w:p>
    <w:p w14:paraId="73674D0B" w14:textId="77777777" w:rsidR="003E0D54" w:rsidRPr="002379B8" w:rsidRDefault="003E0D54" w:rsidP="003E0D54">
      <w:pPr>
        <w:rPr>
          <w:highlight w:val="yellow"/>
        </w:rPr>
      </w:pPr>
    </w:p>
    <w:p w14:paraId="5CE44993" w14:textId="77777777" w:rsidR="003E0D54" w:rsidRDefault="003E0D54" w:rsidP="008D2D07">
      <w:pPr>
        <w:rPr>
          <w:rFonts w:eastAsia="Times New Roman"/>
          <w:bCs/>
          <w:sz w:val="30"/>
          <w:szCs w:val="28"/>
        </w:rPr>
      </w:pPr>
    </w:p>
    <w:sectPr w:rsidR="003E0D54" w:rsidSect="007B025E">
      <w:headerReference w:type="default" r:id="rId25"/>
      <w:headerReference w:type="first" r:id="rId26"/>
      <w:footerReference w:type="first" r:id="rId27"/>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9431E2" w14:textId="77777777" w:rsidR="008900AF" w:rsidRDefault="008900AF" w:rsidP="00C72B17">
      <w:pPr>
        <w:spacing w:line="240" w:lineRule="auto"/>
      </w:pPr>
      <w:r>
        <w:separator/>
      </w:r>
    </w:p>
  </w:endnote>
  <w:endnote w:type="continuationSeparator" w:id="0">
    <w:p w14:paraId="157BDBFC" w14:textId="77777777" w:rsidR="008900AF" w:rsidRDefault="008900AF"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ヒラギノ角ゴ Pro W3">
    <w:altName w:val="Arial Unicode MS"/>
    <w:charset w:val="80"/>
    <w:family w:val="auto"/>
    <w:pitch w:val="variable"/>
    <w:sig w:usb0="E00002FF" w:usb1="7AC7FFFF" w:usb2="00000012" w:usb3="00000000" w:csb0="0002000D"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6B5A55" w14:textId="77777777" w:rsidR="001D6CA0" w:rsidRDefault="001D6CA0">
    <w:pPr>
      <w:pStyle w:val="Sidfot"/>
    </w:pPr>
  </w:p>
  <w:p w14:paraId="267556A8" w14:textId="77777777" w:rsidR="001D6CA0" w:rsidRDefault="001D6CA0">
    <w:pPr>
      <w:pStyle w:val="Sidfot"/>
    </w:pPr>
  </w:p>
  <w:p w14:paraId="7E8A3488" w14:textId="77777777" w:rsidR="001D6CA0" w:rsidRDefault="001D6CA0">
    <w:pPr>
      <w:pStyle w:val="Sidfot"/>
    </w:pPr>
  </w:p>
  <w:p w14:paraId="170E4CE1" w14:textId="77777777" w:rsidR="001D6CA0" w:rsidRDefault="001D6CA0">
    <w:pPr>
      <w:pStyle w:val="Sidfot"/>
    </w:pPr>
  </w:p>
  <w:p w14:paraId="1AA816CD" w14:textId="77777777" w:rsidR="001D6CA0" w:rsidRDefault="001D6CA0">
    <w:pPr>
      <w:pStyle w:val="Sidfot"/>
    </w:pPr>
  </w:p>
  <w:p w14:paraId="3D7F7FC1" w14:textId="77777777" w:rsidR="001D6CA0" w:rsidRDefault="001D6CA0">
    <w:pPr>
      <w:pStyle w:val="Sidfot"/>
    </w:pPr>
  </w:p>
  <w:p w14:paraId="5F54DB50" w14:textId="77777777" w:rsidR="001D6CA0" w:rsidRDefault="001D6CA0" w:rsidP="00956547">
    <w:pPr>
      <w:pStyle w:val="Sidfot"/>
    </w:pPr>
    <w:bookmarkStart w:id="161"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61"/>
    <w:r>
      <w:rPr>
        <w:rFonts w:cs="Georgia"/>
        <w:noProof/>
        <w:color w:val="001610"/>
        <w:szCs w:val="12"/>
        <w:lang w:eastAsia="sv-SE"/>
      </w:rPr>
      <w:drawing>
        <wp:anchor distT="0" distB="0" distL="114300" distR="114300" simplePos="0" relativeHeight="251656704" behindDoc="0" locked="1" layoutInCell="0" allowOverlap="1" wp14:anchorId="6455ACD1" wp14:editId="45D3A8AA">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57728" behindDoc="0" locked="1" layoutInCell="0" allowOverlap="1" wp14:anchorId="63FA5A52" wp14:editId="1667F075">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04ED7D" w14:textId="77777777" w:rsidR="008900AF" w:rsidRDefault="008900AF" w:rsidP="00C72B17">
      <w:pPr>
        <w:spacing w:line="240" w:lineRule="auto"/>
      </w:pPr>
      <w:r>
        <w:separator/>
      </w:r>
    </w:p>
  </w:footnote>
  <w:footnote w:type="continuationSeparator" w:id="0">
    <w:p w14:paraId="59F46E65" w14:textId="77777777" w:rsidR="008900AF" w:rsidRDefault="008900AF"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50B5DB" w14:textId="373ACBA2" w:rsidR="001D6CA0" w:rsidRDefault="001D6CA0" w:rsidP="008303EF">
    <w:pPr>
      <w:tabs>
        <w:tab w:val="left" w:pos="6237"/>
      </w:tabs>
    </w:pPr>
    <w:r>
      <w:rPr>
        <w:rFonts w:cs="Georgia"/>
        <w:noProof/>
        <w:sz w:val="14"/>
        <w:szCs w:val="14"/>
        <w:lang w:eastAsia="sv-SE"/>
      </w:rPr>
      <w:drawing>
        <wp:anchor distT="0" distB="0" distL="114300" distR="114300" simplePos="0" relativeHeight="251655680" behindDoc="0" locked="1" layoutInCell="0" allowOverlap="1" wp14:anchorId="60878CBE" wp14:editId="4B2F3DEC">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r w:rsidR="00D2469F">
      <w:t>16</w:t>
    </w:r>
    <w:r>
      <w:t xml:space="preserve"> december 2013</w:t>
    </w:r>
  </w:p>
  <w:p w14:paraId="1D5D7804" w14:textId="77777777" w:rsidR="001D6CA0" w:rsidRDefault="001D6CA0" w:rsidP="008303EF">
    <w:pPr>
      <w:tabs>
        <w:tab w:val="left" w:pos="6237"/>
      </w:tabs>
    </w:pPr>
    <w:r>
      <w:tab/>
    </w:r>
    <w:bookmarkStart w:id="149" w:name="LDnr1"/>
    <w:bookmarkEnd w:id="149"/>
    <w:r>
      <w:t xml:space="preserve"> </w:t>
    </w:r>
    <w:bookmarkStart w:id="150" w:name="Dnr1"/>
    <w:bookmarkEnd w:id="150"/>
    <w:r>
      <w:rPr>
        <w:rFonts w:cs="Georgia"/>
        <w:noProof/>
        <w:sz w:val="14"/>
        <w:szCs w:val="14"/>
        <w:lang w:eastAsia="sv-SE"/>
      </w:rPr>
      <mc:AlternateContent>
        <mc:Choice Requires="wps">
          <w:drawing>
            <wp:anchor distT="0" distB="0" distL="114300" distR="114300" simplePos="0" relativeHeight="251659776" behindDoc="0" locked="0" layoutInCell="1" allowOverlap="1" wp14:anchorId="6E676BF6" wp14:editId="10A5A56B">
              <wp:simplePos x="0" y="0"/>
              <wp:positionH relativeFrom="page">
                <wp:posOffset>6430645</wp:posOffset>
              </wp:positionH>
              <wp:positionV relativeFrom="page">
                <wp:posOffset>291465</wp:posOffset>
              </wp:positionV>
              <wp:extent cx="536575" cy="40449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E1BB3F" w14:textId="77777777" w:rsidR="001D6CA0" w:rsidRPr="00C05223" w:rsidRDefault="001D6CA0"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384F8B">
                            <w:rPr>
                              <w:noProof/>
                              <w:sz w:val="16"/>
                              <w:szCs w:val="16"/>
                            </w:rPr>
                            <w:t>6</w:t>
                          </w:r>
                          <w:r w:rsidRPr="00E12C4A">
                            <w:rPr>
                              <w:sz w:val="16"/>
                              <w:szCs w:val="16"/>
                            </w:rPr>
                            <w:fldChar w:fldCharType="end"/>
                          </w:r>
                          <w:r w:rsidRPr="00E12C4A">
                            <w:rPr>
                              <w:sz w:val="16"/>
                              <w:szCs w:val="16"/>
                            </w:rPr>
                            <w:t xml:space="preserve"> (</w:t>
                          </w:r>
                          <w:fldSimple w:instr=" SECTIONPAGES   \* MERGEFORMAT ">
                            <w:r w:rsidR="00384F8B" w:rsidRPr="00384F8B">
                              <w:rPr>
                                <w:noProof/>
                                <w:sz w:val="16"/>
                                <w:szCs w:val="16"/>
                              </w:rPr>
                              <w:t>88</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506.35pt;margin-top:22.95pt;width:42.25pt;height:31.8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" fillcolor="white [3212]" stroked="f">
              <v:textbox>
                <w:txbxContent>
                  <w:p w14:paraId="20E1BB3F" w14:textId="77777777" w:rsidR="001D6CA0" w:rsidRPr="00C05223" w:rsidRDefault="001D6CA0"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384F8B">
                      <w:rPr>
                        <w:noProof/>
                        <w:sz w:val="16"/>
                        <w:szCs w:val="16"/>
                      </w:rPr>
                      <w:t>6</w:t>
                    </w:r>
                    <w:r w:rsidRPr="00E12C4A">
                      <w:rPr>
                        <w:sz w:val="16"/>
                        <w:szCs w:val="16"/>
                      </w:rPr>
                      <w:fldChar w:fldCharType="end"/>
                    </w:r>
                    <w:r w:rsidRPr="00E12C4A">
                      <w:rPr>
                        <w:sz w:val="16"/>
                        <w:szCs w:val="16"/>
                      </w:rPr>
                      <w:t xml:space="preserve"> (</w:t>
                    </w:r>
                    <w:fldSimple w:instr=" SECTIONPAGES   \* MERGEFORMAT ">
                      <w:r w:rsidR="00384F8B" w:rsidRPr="00384F8B">
                        <w:rPr>
                          <w:noProof/>
                          <w:sz w:val="16"/>
                          <w:szCs w:val="16"/>
                        </w:rPr>
                        <w:t>88</w:t>
                      </w:r>
                    </w:fldSimple>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F7D3C0" w14:textId="1A262E0D" w:rsidR="001D6CA0" w:rsidRDefault="001D6CA0" w:rsidP="00D774BC">
    <w:pPr>
      <w:tabs>
        <w:tab w:val="left" w:pos="6237"/>
      </w:tabs>
    </w:pPr>
    <w:r>
      <w:rPr>
        <w:rFonts w:cs="Georgia"/>
        <w:noProof/>
        <w:sz w:val="14"/>
        <w:szCs w:val="14"/>
        <w:lang w:eastAsia="sv-SE"/>
      </w:rPr>
      <w:drawing>
        <wp:anchor distT="0" distB="0" distL="114300" distR="114300" simplePos="0" relativeHeight="251654656" behindDoc="0" locked="1" layoutInCell="0" allowOverlap="1" wp14:anchorId="3DC7C6D3" wp14:editId="34235509">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51" w:name="Date"/>
    <w:r>
      <w:t>1</w:t>
    </w:r>
    <w:r w:rsidR="00AD1DA5">
      <w:t>6</w:t>
    </w:r>
    <w:r>
      <w:t xml:space="preserve"> november 2013</w:t>
    </w:r>
    <w:bookmarkEnd w:id="151"/>
  </w:p>
  <w:p w14:paraId="61836CCD" w14:textId="77777777" w:rsidR="001D6CA0" w:rsidRDefault="001D6CA0" w:rsidP="00D774BC">
    <w:pPr>
      <w:tabs>
        <w:tab w:val="left" w:pos="6237"/>
      </w:tabs>
    </w:pPr>
    <w:r>
      <w:tab/>
    </w:r>
    <w:bookmarkStart w:id="152" w:name="LDnr"/>
    <w:bookmarkEnd w:id="152"/>
    <w:r>
      <w:t xml:space="preserve"> </w:t>
    </w:r>
    <w:bookmarkStart w:id="153" w:name="Dnr"/>
    <w:bookmarkEnd w:id="153"/>
  </w:p>
  <w:p w14:paraId="09F1DEA6" w14:textId="77777777" w:rsidR="001D6CA0" w:rsidRDefault="001D6CA0"/>
  <w:tbl>
    <w:tblPr>
      <w:tblW w:w="9180" w:type="dxa"/>
      <w:tblLayout w:type="fixed"/>
      <w:tblLook w:val="04A0" w:firstRow="1" w:lastRow="0" w:firstColumn="1" w:lastColumn="0" w:noHBand="0" w:noVBand="1"/>
    </w:tblPr>
    <w:tblGrid>
      <w:gridCol w:w="956"/>
      <w:gridCol w:w="1199"/>
      <w:gridCol w:w="4049"/>
      <w:gridCol w:w="2976"/>
    </w:tblGrid>
    <w:tr w:rsidR="001D6CA0" w:rsidRPr="0024387D" w14:paraId="0E4BB162" w14:textId="77777777" w:rsidTr="00364AE6">
      <w:tc>
        <w:tcPr>
          <w:tcW w:w="2155" w:type="dxa"/>
          <w:gridSpan w:val="2"/>
        </w:tcPr>
        <w:p w14:paraId="1EF7488B" w14:textId="77777777" w:rsidR="001D6CA0" w:rsidRPr="0024387D" w:rsidRDefault="001D6CA0" w:rsidP="00514BAB">
          <w:pPr>
            <w:pStyle w:val="Sidhuvud"/>
            <w:rPr>
              <w:rFonts w:cs="Georgia"/>
              <w:sz w:val="14"/>
              <w:szCs w:val="14"/>
            </w:rPr>
          </w:pPr>
          <w:r w:rsidRPr="0024387D">
            <w:rPr>
              <w:rFonts w:cs="Georgia"/>
              <w:sz w:val="14"/>
              <w:szCs w:val="14"/>
            </w:rPr>
            <w:t>Center för eHälsa i samverkan</w:t>
          </w:r>
        </w:p>
        <w:p w14:paraId="0FA6C5DB" w14:textId="77777777" w:rsidR="001D6CA0" w:rsidRPr="0024387D" w:rsidRDefault="001D6CA0" w:rsidP="00514BAB">
          <w:pPr>
            <w:pStyle w:val="Sidhuvud"/>
            <w:rPr>
              <w:rFonts w:cs="Georgia"/>
              <w:sz w:val="12"/>
              <w:szCs w:val="12"/>
            </w:rPr>
          </w:pPr>
          <w:r w:rsidRPr="0024387D">
            <w:rPr>
              <w:rFonts w:cs="Georgia"/>
              <w:sz w:val="12"/>
              <w:szCs w:val="12"/>
            </w:rPr>
            <w:t>Hornsgatan 20, 118 82 Stockholm</w:t>
          </w:r>
        </w:p>
        <w:p w14:paraId="0C010F5F" w14:textId="77777777" w:rsidR="001D6CA0" w:rsidRPr="0024387D" w:rsidRDefault="001D6CA0" w:rsidP="00514BAB">
          <w:pPr>
            <w:pStyle w:val="Sidhuvud"/>
            <w:rPr>
              <w:rFonts w:cs="Georgia"/>
              <w:sz w:val="12"/>
              <w:szCs w:val="12"/>
            </w:rPr>
          </w:pPr>
          <w:r>
            <w:rPr>
              <w:rFonts w:cs="Georgia"/>
              <w:sz w:val="12"/>
              <w:szCs w:val="12"/>
            </w:rPr>
            <w:t>Vxl: 08-452 70 00</w:t>
          </w:r>
          <w:bookmarkStart w:id="154" w:name="PhoneDirect"/>
          <w:bookmarkStart w:id="155" w:name="LMobile"/>
          <w:bookmarkEnd w:id="154"/>
          <w:bookmarkEnd w:id="155"/>
          <w:r w:rsidRPr="0024387D">
            <w:rPr>
              <w:rFonts w:cs="Georgia"/>
              <w:sz w:val="12"/>
              <w:szCs w:val="12"/>
            </w:rPr>
            <w:t xml:space="preserve"> </w:t>
          </w:r>
          <w:bookmarkStart w:id="156" w:name="Mobile"/>
          <w:bookmarkEnd w:id="156"/>
        </w:p>
        <w:p w14:paraId="1FB75474" w14:textId="77777777" w:rsidR="001D6CA0" w:rsidRDefault="001D6CA0" w:rsidP="00514BAB">
          <w:pPr>
            <w:pStyle w:val="Sidhuvud"/>
            <w:rPr>
              <w:rFonts w:cs="Georgia"/>
              <w:sz w:val="12"/>
              <w:szCs w:val="12"/>
            </w:rPr>
          </w:pPr>
        </w:p>
        <w:bookmarkStart w:id="157" w:name="Email"/>
        <w:bookmarkEnd w:id="157"/>
        <w:p w14:paraId="572FAEAC" w14:textId="77777777" w:rsidR="001D6CA0" w:rsidRDefault="001D6CA0" w:rsidP="00514BAB">
          <w:pPr>
            <w:pStyle w:val="Sidhuvud"/>
            <w:rPr>
              <w:rFonts w:cs="Georgia"/>
              <w:sz w:val="12"/>
              <w:szCs w:val="12"/>
            </w:rPr>
          </w:pPr>
          <w:r>
            <w:rPr>
              <w:rFonts w:cs="Georgia"/>
              <w:sz w:val="12"/>
              <w:szCs w:val="12"/>
            </w:rPr>
            <w:fldChar w:fldCharType="begin"/>
          </w:r>
          <w:r>
            <w:rPr>
              <w:rFonts w:cs="Georgia"/>
              <w:sz w:val="12"/>
              <w:szCs w:val="12"/>
            </w:rPr>
            <w:instrText xml:space="preserve"> AUTHOR   \* MERGEFORMAT </w:instrText>
          </w:r>
          <w:r>
            <w:rPr>
              <w:rFonts w:cs="Georgia"/>
              <w:sz w:val="12"/>
              <w:szCs w:val="12"/>
            </w:rPr>
            <w:fldChar w:fldCharType="separate"/>
          </w:r>
          <w:r>
            <w:rPr>
              <w:rFonts w:cs="Georgia"/>
              <w:noProof/>
              <w:sz w:val="12"/>
              <w:szCs w:val="12"/>
            </w:rPr>
            <w:t>CeHis AR</w:t>
          </w:r>
          <w:r>
            <w:rPr>
              <w:rFonts w:cs="Georgia"/>
              <w:sz w:val="12"/>
              <w:szCs w:val="12"/>
            </w:rPr>
            <w:fldChar w:fldCharType="end"/>
          </w:r>
        </w:p>
        <w:p w14:paraId="5B4CCFBA" w14:textId="77777777" w:rsidR="001D6CA0" w:rsidRPr="0024387D" w:rsidRDefault="001D6CA0" w:rsidP="00514BAB">
          <w:pPr>
            <w:pStyle w:val="Sidhuvud"/>
            <w:rPr>
              <w:rFonts w:cs="Georgia"/>
              <w:sz w:val="12"/>
              <w:szCs w:val="12"/>
            </w:rPr>
          </w:pPr>
        </w:p>
      </w:tc>
      <w:tc>
        <w:tcPr>
          <w:tcW w:w="4049" w:type="dxa"/>
        </w:tcPr>
        <w:p w14:paraId="2CCA0B35" w14:textId="77777777" w:rsidR="001D6CA0" w:rsidRPr="0024387D" w:rsidRDefault="001D6CA0" w:rsidP="00514BAB">
          <w:pPr>
            <w:pStyle w:val="Sidhuvud"/>
            <w:rPr>
              <w:rFonts w:cs="Georgia"/>
              <w:sz w:val="14"/>
              <w:szCs w:val="14"/>
            </w:rPr>
          </w:pPr>
        </w:p>
      </w:tc>
      <w:tc>
        <w:tcPr>
          <w:tcW w:w="2976" w:type="dxa"/>
        </w:tcPr>
        <w:p w14:paraId="5E1CB4A9" w14:textId="77777777" w:rsidR="001D6CA0" w:rsidRDefault="001D6CA0" w:rsidP="00514BAB">
          <w:r>
            <w:t xml:space="preserve"> </w:t>
          </w:r>
          <w:bookmarkStart w:id="158" w:name="slask"/>
          <w:bookmarkStart w:id="159" w:name="Addressee"/>
          <w:bookmarkEnd w:id="158"/>
          <w:bookmarkEnd w:id="159"/>
        </w:p>
      </w:tc>
    </w:tr>
    <w:tr w:rsidR="001D6CA0" w:rsidRPr="00F456CC" w14:paraId="5E1F986A" w14:textId="77777777" w:rsidTr="00364AE6">
      <w:tc>
        <w:tcPr>
          <w:tcW w:w="956" w:type="dxa"/>
          <w:tcBorders>
            <w:right w:val="single" w:sz="4" w:space="0" w:color="auto"/>
          </w:tcBorders>
        </w:tcPr>
        <w:p w14:paraId="08E0A4FE" w14:textId="77777777" w:rsidR="001D6CA0" w:rsidRPr="00F456CC" w:rsidRDefault="001D6CA0" w:rsidP="00514BA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14:paraId="2D265414" w14:textId="77777777" w:rsidR="001D6CA0" w:rsidRPr="00F456CC" w:rsidRDefault="001D6CA0" w:rsidP="00514BAB">
          <w:pPr>
            <w:pStyle w:val="Sidhuvud"/>
            <w:rPr>
              <w:rFonts w:cs="Georgia"/>
              <w:sz w:val="12"/>
              <w:szCs w:val="12"/>
            </w:rPr>
          </w:pPr>
          <w:r w:rsidRPr="002C11AF">
            <w:rPr>
              <w:rFonts w:cs="Georgia"/>
              <w:sz w:val="12"/>
              <w:szCs w:val="12"/>
            </w:rPr>
            <w:t>info@cehis.se</w:t>
          </w:r>
        </w:p>
      </w:tc>
      <w:tc>
        <w:tcPr>
          <w:tcW w:w="4049" w:type="dxa"/>
        </w:tcPr>
        <w:p w14:paraId="327458C3" w14:textId="77777777" w:rsidR="001D6CA0" w:rsidRPr="002C11AF" w:rsidRDefault="001D6CA0" w:rsidP="00514BAB">
          <w:pPr>
            <w:pStyle w:val="Sidhuvud"/>
            <w:rPr>
              <w:rFonts w:cs="Georgia"/>
              <w:sz w:val="12"/>
              <w:szCs w:val="12"/>
            </w:rPr>
          </w:pPr>
        </w:p>
      </w:tc>
      <w:tc>
        <w:tcPr>
          <w:tcW w:w="2976" w:type="dxa"/>
        </w:tcPr>
        <w:p w14:paraId="347DEDFB" w14:textId="77777777" w:rsidR="001D6CA0" w:rsidRPr="002C11AF" w:rsidRDefault="001D6CA0" w:rsidP="00514BAB">
          <w:pPr>
            <w:pStyle w:val="Sidhuvud"/>
            <w:rPr>
              <w:rFonts w:cs="Georgia"/>
              <w:sz w:val="12"/>
              <w:szCs w:val="12"/>
            </w:rPr>
          </w:pPr>
        </w:p>
      </w:tc>
    </w:tr>
  </w:tbl>
  <w:p w14:paraId="7D26F95D" w14:textId="77777777" w:rsidR="001D6CA0" w:rsidRDefault="001D6CA0" w:rsidP="003755FD">
    <w:pPr>
      <w:pStyle w:val="Sidhuvud"/>
    </w:pPr>
    <w:bookmarkStart w:id="160" w:name="Radera2"/>
    <w:bookmarkEnd w:id="160"/>
  </w:p>
  <w:p w14:paraId="5B396356" w14:textId="77777777" w:rsidR="001D6CA0" w:rsidRDefault="001D6CA0" w:rsidP="003755FD">
    <w:pPr>
      <w:pStyle w:val="Sidhuvud"/>
    </w:pPr>
  </w:p>
  <w:p w14:paraId="43A4D281" w14:textId="77777777" w:rsidR="001D6CA0" w:rsidRDefault="001D6CA0" w:rsidP="003755FD">
    <w:pPr>
      <w:pStyle w:val="Sidhuvud"/>
    </w:pPr>
  </w:p>
  <w:p w14:paraId="252C66CC" w14:textId="77777777" w:rsidR="001D6CA0" w:rsidRPr="003755FD" w:rsidRDefault="001D6CA0" w:rsidP="007306AD">
    <w:r>
      <w:rPr>
        <w:noProof/>
        <w:lang w:eastAsia="sv-SE"/>
      </w:rPr>
      <mc:AlternateContent>
        <mc:Choice Requires="wps">
          <w:drawing>
            <wp:anchor distT="0" distB="0" distL="114300" distR="114300" simplePos="0" relativeHeight="251658752" behindDoc="0" locked="0" layoutInCell="1" allowOverlap="1" wp14:anchorId="4A81FF94" wp14:editId="7836AB47">
              <wp:simplePos x="0" y="0"/>
              <wp:positionH relativeFrom="page">
                <wp:posOffset>6430645</wp:posOffset>
              </wp:positionH>
              <wp:positionV relativeFrom="page">
                <wp:posOffset>291465</wp:posOffset>
              </wp:positionV>
              <wp:extent cx="536575" cy="40449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1B56AB" w14:textId="77777777" w:rsidR="001D6CA0" w:rsidRPr="00C05223" w:rsidRDefault="001D6CA0"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125E6B">
                            <w:rPr>
                              <w:noProof/>
                              <w:sz w:val="16"/>
                              <w:szCs w:val="16"/>
                            </w:rPr>
                            <w:t>1</w:t>
                          </w:r>
                          <w:r w:rsidRPr="00E12C4A">
                            <w:rPr>
                              <w:sz w:val="16"/>
                              <w:szCs w:val="16"/>
                            </w:rPr>
                            <w:fldChar w:fldCharType="end"/>
                          </w:r>
                          <w:r w:rsidRPr="00E12C4A">
                            <w:rPr>
                              <w:sz w:val="16"/>
                              <w:szCs w:val="16"/>
                            </w:rPr>
                            <w:t xml:space="preserve"> (</w:t>
                          </w:r>
                          <w:fldSimple w:instr=" SECTIONPAGES   \* MERGEFORMAT ">
                            <w:r w:rsidR="00125E6B" w:rsidRPr="00125E6B">
                              <w:rPr>
                                <w:noProof/>
                                <w:sz w:val="16"/>
                                <w:szCs w:val="16"/>
                              </w:rPr>
                              <w:t>88</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506.35pt;margin-top:22.95pt;width:42.25pt;height:31.8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" fillcolor="white [3212]" stroked="f">
              <v:textbox>
                <w:txbxContent>
                  <w:p w14:paraId="3D1B56AB" w14:textId="77777777" w:rsidR="001D6CA0" w:rsidRPr="00C05223" w:rsidRDefault="001D6CA0"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125E6B">
                      <w:rPr>
                        <w:noProof/>
                        <w:sz w:val="16"/>
                        <w:szCs w:val="16"/>
                      </w:rPr>
                      <w:t>1</w:t>
                    </w:r>
                    <w:r w:rsidRPr="00E12C4A">
                      <w:rPr>
                        <w:sz w:val="16"/>
                        <w:szCs w:val="16"/>
                      </w:rPr>
                      <w:fldChar w:fldCharType="end"/>
                    </w:r>
                    <w:r w:rsidRPr="00E12C4A">
                      <w:rPr>
                        <w:sz w:val="16"/>
                        <w:szCs w:val="16"/>
                      </w:rPr>
                      <w:t xml:space="preserve"> (</w:t>
                    </w:r>
                    <w:fldSimple w:instr=" SECTIONPAGES   \* MERGEFORMAT ">
                      <w:r w:rsidR="00125E6B" w:rsidRPr="00125E6B">
                        <w:rPr>
                          <w:noProof/>
                          <w:sz w:val="16"/>
                          <w:szCs w:val="16"/>
                        </w:rPr>
                        <w:t>88</w:t>
                      </w:r>
                    </w:fldSimple>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0590CE8A"/>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862"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6">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2">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28"/>
  </w:num>
  <w:num w:numId="6">
    <w:abstractNumId w:val="20"/>
  </w:num>
  <w:num w:numId="7">
    <w:abstractNumId w:val="30"/>
  </w:num>
  <w:num w:numId="8">
    <w:abstractNumId w:val="31"/>
  </w:num>
  <w:num w:numId="9">
    <w:abstractNumId w:val="23"/>
  </w:num>
  <w:num w:numId="10">
    <w:abstractNumId w:val="21"/>
  </w:num>
  <w:num w:numId="11">
    <w:abstractNumId w:val="16"/>
  </w:num>
  <w:num w:numId="12">
    <w:abstractNumId w:val="32"/>
  </w:num>
  <w:num w:numId="13">
    <w:abstractNumId w:val="19"/>
  </w:num>
  <w:num w:numId="14">
    <w:abstractNumId w:val="3"/>
  </w:num>
  <w:num w:numId="15">
    <w:abstractNumId w:val="26"/>
  </w:num>
  <w:num w:numId="16">
    <w:abstractNumId w:val="29"/>
  </w:num>
  <w:num w:numId="17">
    <w:abstractNumId w:val="36"/>
  </w:num>
  <w:num w:numId="18">
    <w:abstractNumId w:val="27"/>
  </w:num>
  <w:num w:numId="19">
    <w:abstractNumId w:val="4"/>
  </w:num>
  <w:num w:numId="20">
    <w:abstractNumId w:val="9"/>
  </w:num>
  <w:num w:numId="21">
    <w:abstractNumId w:val="8"/>
  </w:num>
  <w:num w:numId="22">
    <w:abstractNumId w:val="2"/>
  </w:num>
  <w:num w:numId="23">
    <w:abstractNumId w:val="25"/>
  </w:num>
  <w:num w:numId="24">
    <w:abstractNumId w:val="11"/>
  </w:num>
  <w:num w:numId="25">
    <w:abstractNumId w:val="13"/>
  </w:num>
  <w:num w:numId="26">
    <w:abstractNumId w:val="34"/>
  </w:num>
  <w:num w:numId="27">
    <w:abstractNumId w:val="35"/>
  </w:num>
  <w:num w:numId="28">
    <w:abstractNumId w:val="10"/>
  </w:num>
  <w:num w:numId="29">
    <w:abstractNumId w:val="5"/>
  </w:num>
  <w:num w:numId="30">
    <w:abstractNumId w:val="17"/>
  </w:num>
  <w:num w:numId="31">
    <w:abstractNumId w:val="33"/>
  </w:num>
  <w:num w:numId="32">
    <w:abstractNumId w:val="14"/>
  </w:num>
  <w:num w:numId="33">
    <w:abstractNumId w:val="12"/>
  </w:num>
  <w:num w:numId="34">
    <w:abstractNumId w:val="6"/>
  </w:num>
  <w:num w:numId="35">
    <w:abstractNumId w:val="37"/>
  </w:num>
  <w:num w:numId="36">
    <w:abstractNumId w:val="22"/>
  </w:num>
  <w:num w:numId="37">
    <w:abstractNumId w:val="24"/>
  </w:num>
  <w:num w:numId="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43C"/>
    <w:rsid w:val="0000159B"/>
    <w:rsid w:val="000016AE"/>
    <w:rsid w:val="0000187C"/>
    <w:rsid w:val="00003FF5"/>
    <w:rsid w:val="000065DE"/>
    <w:rsid w:val="000065E3"/>
    <w:rsid w:val="00013301"/>
    <w:rsid w:val="000159DB"/>
    <w:rsid w:val="000201FB"/>
    <w:rsid w:val="00022218"/>
    <w:rsid w:val="000239CF"/>
    <w:rsid w:val="000248C6"/>
    <w:rsid w:val="0003088B"/>
    <w:rsid w:val="00036AED"/>
    <w:rsid w:val="00036FF1"/>
    <w:rsid w:val="00037095"/>
    <w:rsid w:val="00037F03"/>
    <w:rsid w:val="0004779B"/>
    <w:rsid w:val="00047E25"/>
    <w:rsid w:val="00047FF2"/>
    <w:rsid w:val="00051E31"/>
    <w:rsid w:val="00053977"/>
    <w:rsid w:val="00061AC1"/>
    <w:rsid w:val="00062400"/>
    <w:rsid w:val="000627CC"/>
    <w:rsid w:val="000664C6"/>
    <w:rsid w:val="000676B3"/>
    <w:rsid w:val="000715EB"/>
    <w:rsid w:val="0007501F"/>
    <w:rsid w:val="0007769B"/>
    <w:rsid w:val="0008100A"/>
    <w:rsid w:val="000813FA"/>
    <w:rsid w:val="00081D92"/>
    <w:rsid w:val="000844ED"/>
    <w:rsid w:val="00084887"/>
    <w:rsid w:val="00090FA5"/>
    <w:rsid w:val="0009293E"/>
    <w:rsid w:val="000954B2"/>
    <w:rsid w:val="000A05E5"/>
    <w:rsid w:val="000A2C3E"/>
    <w:rsid w:val="000A34C8"/>
    <w:rsid w:val="000A44E1"/>
    <w:rsid w:val="000A69BD"/>
    <w:rsid w:val="000A7386"/>
    <w:rsid w:val="000B032E"/>
    <w:rsid w:val="000B3601"/>
    <w:rsid w:val="000C1ACF"/>
    <w:rsid w:val="000C1BDC"/>
    <w:rsid w:val="000C5FE0"/>
    <w:rsid w:val="000C776C"/>
    <w:rsid w:val="000D2F72"/>
    <w:rsid w:val="000D4323"/>
    <w:rsid w:val="000D472E"/>
    <w:rsid w:val="000D6706"/>
    <w:rsid w:val="000D78F2"/>
    <w:rsid w:val="000E020A"/>
    <w:rsid w:val="000E0438"/>
    <w:rsid w:val="000E0F29"/>
    <w:rsid w:val="000E190F"/>
    <w:rsid w:val="000E7ABC"/>
    <w:rsid w:val="000F0D7E"/>
    <w:rsid w:val="00100B52"/>
    <w:rsid w:val="00102B27"/>
    <w:rsid w:val="001038A8"/>
    <w:rsid w:val="001107D1"/>
    <w:rsid w:val="0011180E"/>
    <w:rsid w:val="001121C8"/>
    <w:rsid w:val="00112322"/>
    <w:rsid w:val="0011232A"/>
    <w:rsid w:val="00114944"/>
    <w:rsid w:val="00114B13"/>
    <w:rsid w:val="00116504"/>
    <w:rsid w:val="00122981"/>
    <w:rsid w:val="001233FB"/>
    <w:rsid w:val="0012437B"/>
    <w:rsid w:val="00125E6B"/>
    <w:rsid w:val="00125EDC"/>
    <w:rsid w:val="00130E90"/>
    <w:rsid w:val="001314AE"/>
    <w:rsid w:val="00134E50"/>
    <w:rsid w:val="0013706E"/>
    <w:rsid w:val="0013766C"/>
    <w:rsid w:val="00140785"/>
    <w:rsid w:val="001502F9"/>
    <w:rsid w:val="00150815"/>
    <w:rsid w:val="0015091F"/>
    <w:rsid w:val="001548D1"/>
    <w:rsid w:val="00160052"/>
    <w:rsid w:val="0016094A"/>
    <w:rsid w:val="001611A2"/>
    <w:rsid w:val="001625D3"/>
    <w:rsid w:val="00162662"/>
    <w:rsid w:val="00163CF8"/>
    <w:rsid w:val="00164281"/>
    <w:rsid w:val="001642E4"/>
    <w:rsid w:val="00164A0E"/>
    <w:rsid w:val="00166C19"/>
    <w:rsid w:val="001714C5"/>
    <w:rsid w:val="00172B98"/>
    <w:rsid w:val="001752B9"/>
    <w:rsid w:val="00175F21"/>
    <w:rsid w:val="00182658"/>
    <w:rsid w:val="00183401"/>
    <w:rsid w:val="00184750"/>
    <w:rsid w:val="00185E46"/>
    <w:rsid w:val="00191B2C"/>
    <w:rsid w:val="00192C9A"/>
    <w:rsid w:val="00194B9F"/>
    <w:rsid w:val="001956C7"/>
    <w:rsid w:val="00196ED3"/>
    <w:rsid w:val="00197D0A"/>
    <w:rsid w:val="001A3002"/>
    <w:rsid w:val="001B13CA"/>
    <w:rsid w:val="001B2C00"/>
    <w:rsid w:val="001B2DFD"/>
    <w:rsid w:val="001B7A16"/>
    <w:rsid w:val="001C0362"/>
    <w:rsid w:val="001C046C"/>
    <w:rsid w:val="001C1E6E"/>
    <w:rsid w:val="001C3892"/>
    <w:rsid w:val="001C5243"/>
    <w:rsid w:val="001D6CA0"/>
    <w:rsid w:val="001E7BC9"/>
    <w:rsid w:val="001F4A49"/>
    <w:rsid w:val="002003A7"/>
    <w:rsid w:val="00200831"/>
    <w:rsid w:val="002047F2"/>
    <w:rsid w:val="0020649E"/>
    <w:rsid w:val="00211EF1"/>
    <w:rsid w:val="00212825"/>
    <w:rsid w:val="0021282E"/>
    <w:rsid w:val="00216A29"/>
    <w:rsid w:val="002170E7"/>
    <w:rsid w:val="00217F65"/>
    <w:rsid w:val="002206AC"/>
    <w:rsid w:val="0022109C"/>
    <w:rsid w:val="00222029"/>
    <w:rsid w:val="00224476"/>
    <w:rsid w:val="00226F03"/>
    <w:rsid w:val="00233E81"/>
    <w:rsid w:val="00235F93"/>
    <w:rsid w:val="0023673D"/>
    <w:rsid w:val="00236EA0"/>
    <w:rsid w:val="00242D0B"/>
    <w:rsid w:val="0024387D"/>
    <w:rsid w:val="00246426"/>
    <w:rsid w:val="00265F33"/>
    <w:rsid w:val="00267208"/>
    <w:rsid w:val="00275D3B"/>
    <w:rsid w:val="00277ADB"/>
    <w:rsid w:val="0028093A"/>
    <w:rsid w:val="00284B57"/>
    <w:rsid w:val="0029087A"/>
    <w:rsid w:val="002919E0"/>
    <w:rsid w:val="00291C0D"/>
    <w:rsid w:val="00294A8F"/>
    <w:rsid w:val="0029749F"/>
    <w:rsid w:val="002A03AD"/>
    <w:rsid w:val="002A0CB0"/>
    <w:rsid w:val="002A46D7"/>
    <w:rsid w:val="002A59E4"/>
    <w:rsid w:val="002A77D2"/>
    <w:rsid w:val="002A7A63"/>
    <w:rsid w:val="002B2334"/>
    <w:rsid w:val="002B561F"/>
    <w:rsid w:val="002C11AF"/>
    <w:rsid w:val="002C3FEF"/>
    <w:rsid w:val="002D34EA"/>
    <w:rsid w:val="002D5B10"/>
    <w:rsid w:val="002D631E"/>
    <w:rsid w:val="002D751B"/>
    <w:rsid w:val="002E1BA7"/>
    <w:rsid w:val="002E31ED"/>
    <w:rsid w:val="002E5FFF"/>
    <w:rsid w:val="002E6348"/>
    <w:rsid w:val="002E6B0D"/>
    <w:rsid w:val="002E7572"/>
    <w:rsid w:val="002F3D27"/>
    <w:rsid w:val="002F47E3"/>
    <w:rsid w:val="002F7E28"/>
    <w:rsid w:val="003007DF"/>
    <w:rsid w:val="003008C9"/>
    <w:rsid w:val="00302280"/>
    <w:rsid w:val="0030536D"/>
    <w:rsid w:val="0030710D"/>
    <w:rsid w:val="00314E08"/>
    <w:rsid w:val="00320500"/>
    <w:rsid w:val="00321023"/>
    <w:rsid w:val="00321974"/>
    <w:rsid w:val="00322A41"/>
    <w:rsid w:val="00325EBF"/>
    <w:rsid w:val="00336875"/>
    <w:rsid w:val="00337EC0"/>
    <w:rsid w:val="00345CCC"/>
    <w:rsid w:val="0034664C"/>
    <w:rsid w:val="003517B8"/>
    <w:rsid w:val="0035209A"/>
    <w:rsid w:val="00354595"/>
    <w:rsid w:val="00355315"/>
    <w:rsid w:val="0035642A"/>
    <w:rsid w:val="00364AE6"/>
    <w:rsid w:val="00364D31"/>
    <w:rsid w:val="00372BA3"/>
    <w:rsid w:val="00372E8A"/>
    <w:rsid w:val="003755FD"/>
    <w:rsid w:val="00384F8B"/>
    <w:rsid w:val="00390030"/>
    <w:rsid w:val="00390F94"/>
    <w:rsid w:val="0039149B"/>
    <w:rsid w:val="00392A78"/>
    <w:rsid w:val="003936F7"/>
    <w:rsid w:val="003938A4"/>
    <w:rsid w:val="00394F76"/>
    <w:rsid w:val="00397562"/>
    <w:rsid w:val="003A1F89"/>
    <w:rsid w:val="003A24E9"/>
    <w:rsid w:val="003A2BE3"/>
    <w:rsid w:val="003A3C60"/>
    <w:rsid w:val="003B1965"/>
    <w:rsid w:val="003B1F90"/>
    <w:rsid w:val="003B3827"/>
    <w:rsid w:val="003B402D"/>
    <w:rsid w:val="003C0FC2"/>
    <w:rsid w:val="003C2D14"/>
    <w:rsid w:val="003D027A"/>
    <w:rsid w:val="003D1055"/>
    <w:rsid w:val="003D21E1"/>
    <w:rsid w:val="003D6588"/>
    <w:rsid w:val="003D76DF"/>
    <w:rsid w:val="003E0D54"/>
    <w:rsid w:val="003E70E9"/>
    <w:rsid w:val="003F1CC7"/>
    <w:rsid w:val="003F318A"/>
    <w:rsid w:val="003F4A7C"/>
    <w:rsid w:val="00401A78"/>
    <w:rsid w:val="00401DC5"/>
    <w:rsid w:val="00405057"/>
    <w:rsid w:val="00405864"/>
    <w:rsid w:val="00410CFC"/>
    <w:rsid w:val="00412989"/>
    <w:rsid w:val="00415214"/>
    <w:rsid w:val="00415791"/>
    <w:rsid w:val="00416503"/>
    <w:rsid w:val="00420221"/>
    <w:rsid w:val="0042071F"/>
    <w:rsid w:val="004229C5"/>
    <w:rsid w:val="004255A2"/>
    <w:rsid w:val="00426B56"/>
    <w:rsid w:val="00430C5C"/>
    <w:rsid w:val="0043103F"/>
    <w:rsid w:val="0043598A"/>
    <w:rsid w:val="004375C9"/>
    <w:rsid w:val="00440D26"/>
    <w:rsid w:val="00442B89"/>
    <w:rsid w:val="004433BE"/>
    <w:rsid w:val="00444421"/>
    <w:rsid w:val="00444C74"/>
    <w:rsid w:val="00445AF5"/>
    <w:rsid w:val="004463BB"/>
    <w:rsid w:val="004471EE"/>
    <w:rsid w:val="00455CC0"/>
    <w:rsid w:val="00460BEE"/>
    <w:rsid w:val="0046378B"/>
    <w:rsid w:val="00464801"/>
    <w:rsid w:val="00464E34"/>
    <w:rsid w:val="004652F2"/>
    <w:rsid w:val="004667C0"/>
    <w:rsid w:val="004709E5"/>
    <w:rsid w:val="00470E2B"/>
    <w:rsid w:val="0047345C"/>
    <w:rsid w:val="00475CAA"/>
    <w:rsid w:val="00476A59"/>
    <w:rsid w:val="0048081F"/>
    <w:rsid w:val="0048239A"/>
    <w:rsid w:val="00482B99"/>
    <w:rsid w:val="00485475"/>
    <w:rsid w:val="00490E82"/>
    <w:rsid w:val="00491FA2"/>
    <w:rsid w:val="00492A7B"/>
    <w:rsid w:val="004931D3"/>
    <w:rsid w:val="0049416E"/>
    <w:rsid w:val="00496EF7"/>
    <w:rsid w:val="004A0743"/>
    <w:rsid w:val="004A0B00"/>
    <w:rsid w:val="004A49E7"/>
    <w:rsid w:val="004A6665"/>
    <w:rsid w:val="004A6F8C"/>
    <w:rsid w:val="004B0B17"/>
    <w:rsid w:val="004B1E21"/>
    <w:rsid w:val="004B2B95"/>
    <w:rsid w:val="004B347C"/>
    <w:rsid w:val="004B4CEB"/>
    <w:rsid w:val="004B5FB6"/>
    <w:rsid w:val="004B6953"/>
    <w:rsid w:val="004C03FB"/>
    <w:rsid w:val="004C349F"/>
    <w:rsid w:val="004C58B9"/>
    <w:rsid w:val="004C660C"/>
    <w:rsid w:val="004C67C3"/>
    <w:rsid w:val="004C7CB9"/>
    <w:rsid w:val="004D4510"/>
    <w:rsid w:val="004D6740"/>
    <w:rsid w:val="004D7257"/>
    <w:rsid w:val="004E015B"/>
    <w:rsid w:val="004E12F1"/>
    <w:rsid w:val="004E21B4"/>
    <w:rsid w:val="004E4410"/>
    <w:rsid w:val="004E4BB7"/>
    <w:rsid w:val="004E5483"/>
    <w:rsid w:val="004E5513"/>
    <w:rsid w:val="004F0614"/>
    <w:rsid w:val="004F2686"/>
    <w:rsid w:val="004F39E1"/>
    <w:rsid w:val="004F4C85"/>
    <w:rsid w:val="004F7304"/>
    <w:rsid w:val="004F7727"/>
    <w:rsid w:val="005014E5"/>
    <w:rsid w:val="0050180D"/>
    <w:rsid w:val="00506AE5"/>
    <w:rsid w:val="00514BAB"/>
    <w:rsid w:val="005230F1"/>
    <w:rsid w:val="00523DF4"/>
    <w:rsid w:val="00525CF4"/>
    <w:rsid w:val="005264B2"/>
    <w:rsid w:val="00531C72"/>
    <w:rsid w:val="0053480B"/>
    <w:rsid w:val="005408F3"/>
    <w:rsid w:val="00544DB9"/>
    <w:rsid w:val="005477ED"/>
    <w:rsid w:val="0055159D"/>
    <w:rsid w:val="005521B0"/>
    <w:rsid w:val="00552A02"/>
    <w:rsid w:val="00554AAE"/>
    <w:rsid w:val="005575B4"/>
    <w:rsid w:val="005645ED"/>
    <w:rsid w:val="0056497A"/>
    <w:rsid w:val="00564D37"/>
    <w:rsid w:val="00565652"/>
    <w:rsid w:val="0057032F"/>
    <w:rsid w:val="005729FE"/>
    <w:rsid w:val="00574979"/>
    <w:rsid w:val="00575F5C"/>
    <w:rsid w:val="00580B8A"/>
    <w:rsid w:val="005822C8"/>
    <w:rsid w:val="0058291B"/>
    <w:rsid w:val="00592608"/>
    <w:rsid w:val="00593B4D"/>
    <w:rsid w:val="0059544B"/>
    <w:rsid w:val="005957FC"/>
    <w:rsid w:val="005A0069"/>
    <w:rsid w:val="005A11F9"/>
    <w:rsid w:val="005A2DFC"/>
    <w:rsid w:val="005A58DA"/>
    <w:rsid w:val="005A5D04"/>
    <w:rsid w:val="005A6077"/>
    <w:rsid w:val="005A6380"/>
    <w:rsid w:val="005A6FF7"/>
    <w:rsid w:val="005B0B47"/>
    <w:rsid w:val="005B23F5"/>
    <w:rsid w:val="005B6762"/>
    <w:rsid w:val="005C49AB"/>
    <w:rsid w:val="005C5369"/>
    <w:rsid w:val="005C5EBB"/>
    <w:rsid w:val="005C72DB"/>
    <w:rsid w:val="005D2FF7"/>
    <w:rsid w:val="005D3606"/>
    <w:rsid w:val="005D46E9"/>
    <w:rsid w:val="005D655F"/>
    <w:rsid w:val="005D6C3E"/>
    <w:rsid w:val="005D6D5A"/>
    <w:rsid w:val="005E1C8A"/>
    <w:rsid w:val="005E28DA"/>
    <w:rsid w:val="005E6138"/>
    <w:rsid w:val="005E710A"/>
    <w:rsid w:val="005F59E9"/>
    <w:rsid w:val="005F5D7C"/>
    <w:rsid w:val="005F6E73"/>
    <w:rsid w:val="005F7492"/>
    <w:rsid w:val="00602874"/>
    <w:rsid w:val="0060517A"/>
    <w:rsid w:val="00612528"/>
    <w:rsid w:val="00613CF5"/>
    <w:rsid w:val="00614462"/>
    <w:rsid w:val="00615AC0"/>
    <w:rsid w:val="006217E0"/>
    <w:rsid w:val="00625EF4"/>
    <w:rsid w:val="00631985"/>
    <w:rsid w:val="00633AF5"/>
    <w:rsid w:val="00633EAD"/>
    <w:rsid w:val="006366CC"/>
    <w:rsid w:val="006374EE"/>
    <w:rsid w:val="006378F8"/>
    <w:rsid w:val="0064228A"/>
    <w:rsid w:val="006432B5"/>
    <w:rsid w:val="006458E2"/>
    <w:rsid w:val="00645DED"/>
    <w:rsid w:val="006468A4"/>
    <w:rsid w:val="00650709"/>
    <w:rsid w:val="00651FC5"/>
    <w:rsid w:val="0065250C"/>
    <w:rsid w:val="00653081"/>
    <w:rsid w:val="00655098"/>
    <w:rsid w:val="0066144A"/>
    <w:rsid w:val="00661F2C"/>
    <w:rsid w:val="006648CB"/>
    <w:rsid w:val="00664FE8"/>
    <w:rsid w:val="00667116"/>
    <w:rsid w:val="006701F1"/>
    <w:rsid w:val="00671245"/>
    <w:rsid w:val="00674765"/>
    <w:rsid w:val="006751FB"/>
    <w:rsid w:val="00676A0B"/>
    <w:rsid w:val="006778F0"/>
    <w:rsid w:val="0068076A"/>
    <w:rsid w:val="0068169A"/>
    <w:rsid w:val="00683995"/>
    <w:rsid w:val="00684126"/>
    <w:rsid w:val="00686189"/>
    <w:rsid w:val="0068660C"/>
    <w:rsid w:val="00691BF2"/>
    <w:rsid w:val="00692514"/>
    <w:rsid w:val="0069359C"/>
    <w:rsid w:val="006A4A7F"/>
    <w:rsid w:val="006A4E14"/>
    <w:rsid w:val="006A5395"/>
    <w:rsid w:val="006B1634"/>
    <w:rsid w:val="006B2F8D"/>
    <w:rsid w:val="006B3921"/>
    <w:rsid w:val="006B54F3"/>
    <w:rsid w:val="006B67EA"/>
    <w:rsid w:val="006B6D62"/>
    <w:rsid w:val="006C062F"/>
    <w:rsid w:val="006C4B94"/>
    <w:rsid w:val="006C69B6"/>
    <w:rsid w:val="006C6D81"/>
    <w:rsid w:val="006D48AC"/>
    <w:rsid w:val="006E12D9"/>
    <w:rsid w:val="006E551C"/>
    <w:rsid w:val="006E7C71"/>
    <w:rsid w:val="006F1801"/>
    <w:rsid w:val="006F4BA0"/>
    <w:rsid w:val="006F5864"/>
    <w:rsid w:val="006F6333"/>
    <w:rsid w:val="00702AFD"/>
    <w:rsid w:val="00705A2B"/>
    <w:rsid w:val="00705A36"/>
    <w:rsid w:val="00707704"/>
    <w:rsid w:val="007118B6"/>
    <w:rsid w:val="00714301"/>
    <w:rsid w:val="00715414"/>
    <w:rsid w:val="00715592"/>
    <w:rsid w:val="0072035C"/>
    <w:rsid w:val="00722FE2"/>
    <w:rsid w:val="007231DB"/>
    <w:rsid w:val="00723342"/>
    <w:rsid w:val="00725F88"/>
    <w:rsid w:val="00727057"/>
    <w:rsid w:val="007306AD"/>
    <w:rsid w:val="00730923"/>
    <w:rsid w:val="00730E0A"/>
    <w:rsid w:val="00733CEA"/>
    <w:rsid w:val="00736377"/>
    <w:rsid w:val="00741FD3"/>
    <w:rsid w:val="007477E2"/>
    <w:rsid w:val="007551B6"/>
    <w:rsid w:val="00756FDF"/>
    <w:rsid w:val="00757049"/>
    <w:rsid w:val="00761644"/>
    <w:rsid w:val="00766906"/>
    <w:rsid w:val="00776D68"/>
    <w:rsid w:val="007804CB"/>
    <w:rsid w:val="007823FF"/>
    <w:rsid w:val="007837ED"/>
    <w:rsid w:val="007871FB"/>
    <w:rsid w:val="00792A15"/>
    <w:rsid w:val="00793064"/>
    <w:rsid w:val="007A0162"/>
    <w:rsid w:val="007A2939"/>
    <w:rsid w:val="007A41EF"/>
    <w:rsid w:val="007A6662"/>
    <w:rsid w:val="007A6F59"/>
    <w:rsid w:val="007B025E"/>
    <w:rsid w:val="007B04DC"/>
    <w:rsid w:val="007B2DED"/>
    <w:rsid w:val="007B53B4"/>
    <w:rsid w:val="007C05D8"/>
    <w:rsid w:val="007C2A05"/>
    <w:rsid w:val="007C2E37"/>
    <w:rsid w:val="007C34B3"/>
    <w:rsid w:val="007C3FA1"/>
    <w:rsid w:val="007C4AEE"/>
    <w:rsid w:val="007C7D7A"/>
    <w:rsid w:val="007D07B3"/>
    <w:rsid w:val="007D10C5"/>
    <w:rsid w:val="007D6E3A"/>
    <w:rsid w:val="007E47C0"/>
    <w:rsid w:val="007E481B"/>
    <w:rsid w:val="007F0F3A"/>
    <w:rsid w:val="007F50C3"/>
    <w:rsid w:val="007F6596"/>
    <w:rsid w:val="007F753C"/>
    <w:rsid w:val="0080121A"/>
    <w:rsid w:val="008023D3"/>
    <w:rsid w:val="008046A0"/>
    <w:rsid w:val="00805333"/>
    <w:rsid w:val="008072F6"/>
    <w:rsid w:val="00810118"/>
    <w:rsid w:val="00810E77"/>
    <w:rsid w:val="008168A9"/>
    <w:rsid w:val="00816C5C"/>
    <w:rsid w:val="00817886"/>
    <w:rsid w:val="00817B99"/>
    <w:rsid w:val="008204A4"/>
    <w:rsid w:val="00821A20"/>
    <w:rsid w:val="00824611"/>
    <w:rsid w:val="008303EF"/>
    <w:rsid w:val="00832F02"/>
    <w:rsid w:val="008345BA"/>
    <w:rsid w:val="00837332"/>
    <w:rsid w:val="008400E4"/>
    <w:rsid w:val="00843B9E"/>
    <w:rsid w:val="00845E37"/>
    <w:rsid w:val="008465AF"/>
    <w:rsid w:val="008527AB"/>
    <w:rsid w:val="00854CB5"/>
    <w:rsid w:val="008561AF"/>
    <w:rsid w:val="008573D0"/>
    <w:rsid w:val="00864746"/>
    <w:rsid w:val="00865615"/>
    <w:rsid w:val="00870C48"/>
    <w:rsid w:val="00870D76"/>
    <w:rsid w:val="0087117C"/>
    <w:rsid w:val="00871BCE"/>
    <w:rsid w:val="0087359E"/>
    <w:rsid w:val="00874700"/>
    <w:rsid w:val="008758D3"/>
    <w:rsid w:val="008779E7"/>
    <w:rsid w:val="00877F82"/>
    <w:rsid w:val="0088035A"/>
    <w:rsid w:val="00886C3F"/>
    <w:rsid w:val="00887331"/>
    <w:rsid w:val="008900AF"/>
    <w:rsid w:val="00891180"/>
    <w:rsid w:val="008922B4"/>
    <w:rsid w:val="00892362"/>
    <w:rsid w:val="0089345C"/>
    <w:rsid w:val="00894EEA"/>
    <w:rsid w:val="0089568B"/>
    <w:rsid w:val="008962E0"/>
    <w:rsid w:val="00896310"/>
    <w:rsid w:val="008967B8"/>
    <w:rsid w:val="008977F7"/>
    <w:rsid w:val="008A2F4D"/>
    <w:rsid w:val="008A6814"/>
    <w:rsid w:val="008B23F2"/>
    <w:rsid w:val="008B34A4"/>
    <w:rsid w:val="008B55DE"/>
    <w:rsid w:val="008C15F2"/>
    <w:rsid w:val="008C400C"/>
    <w:rsid w:val="008C7B8A"/>
    <w:rsid w:val="008C7C3E"/>
    <w:rsid w:val="008D0897"/>
    <w:rsid w:val="008D2D07"/>
    <w:rsid w:val="008D6D62"/>
    <w:rsid w:val="008D7540"/>
    <w:rsid w:val="008D797D"/>
    <w:rsid w:val="008E5382"/>
    <w:rsid w:val="008E73EF"/>
    <w:rsid w:val="008F26DD"/>
    <w:rsid w:val="008F38AA"/>
    <w:rsid w:val="008F3E17"/>
    <w:rsid w:val="008F6ADA"/>
    <w:rsid w:val="00901567"/>
    <w:rsid w:val="00901D39"/>
    <w:rsid w:val="009036DE"/>
    <w:rsid w:val="0090569E"/>
    <w:rsid w:val="00906868"/>
    <w:rsid w:val="00911DBE"/>
    <w:rsid w:val="009141B6"/>
    <w:rsid w:val="00917AF8"/>
    <w:rsid w:val="00920728"/>
    <w:rsid w:val="009210AB"/>
    <w:rsid w:val="0092365A"/>
    <w:rsid w:val="0092583C"/>
    <w:rsid w:val="00930A7B"/>
    <w:rsid w:val="00934079"/>
    <w:rsid w:val="00934DF5"/>
    <w:rsid w:val="009363FB"/>
    <w:rsid w:val="009416BF"/>
    <w:rsid w:val="00945A6E"/>
    <w:rsid w:val="0095000A"/>
    <w:rsid w:val="00951B90"/>
    <w:rsid w:val="00953E0D"/>
    <w:rsid w:val="00955EE2"/>
    <w:rsid w:val="00956547"/>
    <w:rsid w:val="0095681A"/>
    <w:rsid w:val="00964D8F"/>
    <w:rsid w:val="00980368"/>
    <w:rsid w:val="00984A65"/>
    <w:rsid w:val="00987592"/>
    <w:rsid w:val="009902AA"/>
    <w:rsid w:val="009908E8"/>
    <w:rsid w:val="00996968"/>
    <w:rsid w:val="009A0128"/>
    <w:rsid w:val="009A056B"/>
    <w:rsid w:val="009A24FD"/>
    <w:rsid w:val="009A2E87"/>
    <w:rsid w:val="009A36D9"/>
    <w:rsid w:val="009A70FF"/>
    <w:rsid w:val="009A7229"/>
    <w:rsid w:val="009A7412"/>
    <w:rsid w:val="009B1690"/>
    <w:rsid w:val="009B473C"/>
    <w:rsid w:val="009B5733"/>
    <w:rsid w:val="009B5AA8"/>
    <w:rsid w:val="009C01AD"/>
    <w:rsid w:val="009C27A6"/>
    <w:rsid w:val="009C3D19"/>
    <w:rsid w:val="009C5E05"/>
    <w:rsid w:val="009C6546"/>
    <w:rsid w:val="009C6892"/>
    <w:rsid w:val="009D07E0"/>
    <w:rsid w:val="009D5269"/>
    <w:rsid w:val="009E0297"/>
    <w:rsid w:val="009E057D"/>
    <w:rsid w:val="009E2F3A"/>
    <w:rsid w:val="009E4E9C"/>
    <w:rsid w:val="009E508B"/>
    <w:rsid w:val="009E5A70"/>
    <w:rsid w:val="009E7427"/>
    <w:rsid w:val="009F0D18"/>
    <w:rsid w:val="009F1D5A"/>
    <w:rsid w:val="009F3594"/>
    <w:rsid w:val="009F4254"/>
    <w:rsid w:val="009F6537"/>
    <w:rsid w:val="00A03D94"/>
    <w:rsid w:val="00A051CD"/>
    <w:rsid w:val="00A070F7"/>
    <w:rsid w:val="00A07667"/>
    <w:rsid w:val="00A11060"/>
    <w:rsid w:val="00A123B9"/>
    <w:rsid w:val="00A15E02"/>
    <w:rsid w:val="00A1735B"/>
    <w:rsid w:val="00A214CD"/>
    <w:rsid w:val="00A21F75"/>
    <w:rsid w:val="00A2297C"/>
    <w:rsid w:val="00A248A5"/>
    <w:rsid w:val="00A25555"/>
    <w:rsid w:val="00A30727"/>
    <w:rsid w:val="00A35D2A"/>
    <w:rsid w:val="00A37128"/>
    <w:rsid w:val="00A37C98"/>
    <w:rsid w:val="00A4027B"/>
    <w:rsid w:val="00A40C87"/>
    <w:rsid w:val="00A43E95"/>
    <w:rsid w:val="00A4689F"/>
    <w:rsid w:val="00A50504"/>
    <w:rsid w:val="00A50E40"/>
    <w:rsid w:val="00A50EE7"/>
    <w:rsid w:val="00A51E7F"/>
    <w:rsid w:val="00A55D30"/>
    <w:rsid w:val="00A56900"/>
    <w:rsid w:val="00A605FC"/>
    <w:rsid w:val="00A63B9D"/>
    <w:rsid w:val="00A66875"/>
    <w:rsid w:val="00A7260B"/>
    <w:rsid w:val="00A73289"/>
    <w:rsid w:val="00A7347F"/>
    <w:rsid w:val="00A80E12"/>
    <w:rsid w:val="00A81BE1"/>
    <w:rsid w:val="00A82557"/>
    <w:rsid w:val="00A8461F"/>
    <w:rsid w:val="00A8749F"/>
    <w:rsid w:val="00A879EE"/>
    <w:rsid w:val="00A91F57"/>
    <w:rsid w:val="00A943AD"/>
    <w:rsid w:val="00A95B68"/>
    <w:rsid w:val="00A962EA"/>
    <w:rsid w:val="00AA0622"/>
    <w:rsid w:val="00AA3E23"/>
    <w:rsid w:val="00AA5677"/>
    <w:rsid w:val="00AA6C3B"/>
    <w:rsid w:val="00AB0675"/>
    <w:rsid w:val="00AB0FDF"/>
    <w:rsid w:val="00AB15E4"/>
    <w:rsid w:val="00AB45E3"/>
    <w:rsid w:val="00AB63BF"/>
    <w:rsid w:val="00AC5622"/>
    <w:rsid w:val="00AD1DA5"/>
    <w:rsid w:val="00AD3724"/>
    <w:rsid w:val="00AD557D"/>
    <w:rsid w:val="00AD6D79"/>
    <w:rsid w:val="00AE04F5"/>
    <w:rsid w:val="00AE13C0"/>
    <w:rsid w:val="00AE6A8E"/>
    <w:rsid w:val="00AF1559"/>
    <w:rsid w:val="00AF3B49"/>
    <w:rsid w:val="00AF53BB"/>
    <w:rsid w:val="00AF62F3"/>
    <w:rsid w:val="00AF6F32"/>
    <w:rsid w:val="00AF7B2A"/>
    <w:rsid w:val="00B071F0"/>
    <w:rsid w:val="00B073DD"/>
    <w:rsid w:val="00B10EEB"/>
    <w:rsid w:val="00B1310A"/>
    <w:rsid w:val="00B14DBA"/>
    <w:rsid w:val="00B176F3"/>
    <w:rsid w:val="00B20480"/>
    <w:rsid w:val="00B21F38"/>
    <w:rsid w:val="00B26D98"/>
    <w:rsid w:val="00B27208"/>
    <w:rsid w:val="00B337A9"/>
    <w:rsid w:val="00B3537C"/>
    <w:rsid w:val="00B400A7"/>
    <w:rsid w:val="00B406F2"/>
    <w:rsid w:val="00B45604"/>
    <w:rsid w:val="00B47202"/>
    <w:rsid w:val="00B565EF"/>
    <w:rsid w:val="00B56724"/>
    <w:rsid w:val="00B57BC4"/>
    <w:rsid w:val="00B6227B"/>
    <w:rsid w:val="00B678F4"/>
    <w:rsid w:val="00B72189"/>
    <w:rsid w:val="00B73D23"/>
    <w:rsid w:val="00B75E7E"/>
    <w:rsid w:val="00B767DA"/>
    <w:rsid w:val="00B77D5E"/>
    <w:rsid w:val="00B81FE2"/>
    <w:rsid w:val="00B83E0E"/>
    <w:rsid w:val="00B86215"/>
    <w:rsid w:val="00B8780E"/>
    <w:rsid w:val="00B87B18"/>
    <w:rsid w:val="00B87BA3"/>
    <w:rsid w:val="00B90A42"/>
    <w:rsid w:val="00B9538F"/>
    <w:rsid w:val="00BA0D62"/>
    <w:rsid w:val="00BA236D"/>
    <w:rsid w:val="00BA5890"/>
    <w:rsid w:val="00BA6CF5"/>
    <w:rsid w:val="00BA7134"/>
    <w:rsid w:val="00BA72E4"/>
    <w:rsid w:val="00BB02BA"/>
    <w:rsid w:val="00BB0493"/>
    <w:rsid w:val="00BB1A50"/>
    <w:rsid w:val="00BC15DC"/>
    <w:rsid w:val="00BD1210"/>
    <w:rsid w:val="00BD3476"/>
    <w:rsid w:val="00BD4C4B"/>
    <w:rsid w:val="00BD60A7"/>
    <w:rsid w:val="00BD68EB"/>
    <w:rsid w:val="00BD75B2"/>
    <w:rsid w:val="00BE0850"/>
    <w:rsid w:val="00BE0E91"/>
    <w:rsid w:val="00BE3AEB"/>
    <w:rsid w:val="00BF1E0D"/>
    <w:rsid w:val="00BF3322"/>
    <w:rsid w:val="00C00D40"/>
    <w:rsid w:val="00C01EE8"/>
    <w:rsid w:val="00C01FC1"/>
    <w:rsid w:val="00C0203D"/>
    <w:rsid w:val="00C04B41"/>
    <w:rsid w:val="00C060C0"/>
    <w:rsid w:val="00C10848"/>
    <w:rsid w:val="00C10CA0"/>
    <w:rsid w:val="00C10D6D"/>
    <w:rsid w:val="00C11F25"/>
    <w:rsid w:val="00C14894"/>
    <w:rsid w:val="00C14D25"/>
    <w:rsid w:val="00C17D64"/>
    <w:rsid w:val="00C20DBF"/>
    <w:rsid w:val="00C2464A"/>
    <w:rsid w:val="00C26EAC"/>
    <w:rsid w:val="00C3159D"/>
    <w:rsid w:val="00C33B4E"/>
    <w:rsid w:val="00C34B7F"/>
    <w:rsid w:val="00C374EC"/>
    <w:rsid w:val="00C375AB"/>
    <w:rsid w:val="00C40620"/>
    <w:rsid w:val="00C427B8"/>
    <w:rsid w:val="00C42B15"/>
    <w:rsid w:val="00C432EF"/>
    <w:rsid w:val="00C43665"/>
    <w:rsid w:val="00C47298"/>
    <w:rsid w:val="00C503CF"/>
    <w:rsid w:val="00C52D77"/>
    <w:rsid w:val="00C5331E"/>
    <w:rsid w:val="00C53517"/>
    <w:rsid w:val="00C54788"/>
    <w:rsid w:val="00C54F68"/>
    <w:rsid w:val="00C55C14"/>
    <w:rsid w:val="00C57496"/>
    <w:rsid w:val="00C61A18"/>
    <w:rsid w:val="00C66377"/>
    <w:rsid w:val="00C706C5"/>
    <w:rsid w:val="00C71635"/>
    <w:rsid w:val="00C7180D"/>
    <w:rsid w:val="00C72B17"/>
    <w:rsid w:val="00C72C2A"/>
    <w:rsid w:val="00C72FDC"/>
    <w:rsid w:val="00C74AA6"/>
    <w:rsid w:val="00C875DE"/>
    <w:rsid w:val="00C93BD6"/>
    <w:rsid w:val="00CA1E93"/>
    <w:rsid w:val="00CA23CC"/>
    <w:rsid w:val="00CA287A"/>
    <w:rsid w:val="00CA3FED"/>
    <w:rsid w:val="00CA59EB"/>
    <w:rsid w:val="00CA5F92"/>
    <w:rsid w:val="00CA7375"/>
    <w:rsid w:val="00CB0DD9"/>
    <w:rsid w:val="00CB210E"/>
    <w:rsid w:val="00CB2D42"/>
    <w:rsid w:val="00CB2E5C"/>
    <w:rsid w:val="00CB7E78"/>
    <w:rsid w:val="00CC1C6F"/>
    <w:rsid w:val="00CC270E"/>
    <w:rsid w:val="00CC7016"/>
    <w:rsid w:val="00CC70DA"/>
    <w:rsid w:val="00CD0ED3"/>
    <w:rsid w:val="00CD3E44"/>
    <w:rsid w:val="00CE0209"/>
    <w:rsid w:val="00CE0FA6"/>
    <w:rsid w:val="00CE1031"/>
    <w:rsid w:val="00CE4289"/>
    <w:rsid w:val="00CE7DFC"/>
    <w:rsid w:val="00CF2C6D"/>
    <w:rsid w:val="00CF32C8"/>
    <w:rsid w:val="00CF3E19"/>
    <w:rsid w:val="00CF4460"/>
    <w:rsid w:val="00CF47A0"/>
    <w:rsid w:val="00CF6BE5"/>
    <w:rsid w:val="00D00C28"/>
    <w:rsid w:val="00D037DF"/>
    <w:rsid w:val="00D0659B"/>
    <w:rsid w:val="00D06D5D"/>
    <w:rsid w:val="00D1172A"/>
    <w:rsid w:val="00D12F79"/>
    <w:rsid w:val="00D14461"/>
    <w:rsid w:val="00D212B8"/>
    <w:rsid w:val="00D2158D"/>
    <w:rsid w:val="00D21C11"/>
    <w:rsid w:val="00D2469C"/>
    <w:rsid w:val="00D2469F"/>
    <w:rsid w:val="00D30278"/>
    <w:rsid w:val="00D30A29"/>
    <w:rsid w:val="00D347BF"/>
    <w:rsid w:val="00D34FF2"/>
    <w:rsid w:val="00D3526E"/>
    <w:rsid w:val="00D37FE4"/>
    <w:rsid w:val="00D42244"/>
    <w:rsid w:val="00D42AEE"/>
    <w:rsid w:val="00D43587"/>
    <w:rsid w:val="00D44737"/>
    <w:rsid w:val="00D456D7"/>
    <w:rsid w:val="00D45A64"/>
    <w:rsid w:val="00D500D9"/>
    <w:rsid w:val="00D53A9A"/>
    <w:rsid w:val="00D55D82"/>
    <w:rsid w:val="00D55F7B"/>
    <w:rsid w:val="00D60F40"/>
    <w:rsid w:val="00D6528C"/>
    <w:rsid w:val="00D774BC"/>
    <w:rsid w:val="00D821ED"/>
    <w:rsid w:val="00D83F22"/>
    <w:rsid w:val="00D87703"/>
    <w:rsid w:val="00D91240"/>
    <w:rsid w:val="00D917D5"/>
    <w:rsid w:val="00D92BA1"/>
    <w:rsid w:val="00D92C16"/>
    <w:rsid w:val="00D93512"/>
    <w:rsid w:val="00D95209"/>
    <w:rsid w:val="00D9616B"/>
    <w:rsid w:val="00DA1759"/>
    <w:rsid w:val="00DA2E35"/>
    <w:rsid w:val="00DA5D2D"/>
    <w:rsid w:val="00DB56E2"/>
    <w:rsid w:val="00DC3968"/>
    <w:rsid w:val="00DD1325"/>
    <w:rsid w:val="00DD1505"/>
    <w:rsid w:val="00DD1787"/>
    <w:rsid w:val="00DD353F"/>
    <w:rsid w:val="00DD495A"/>
    <w:rsid w:val="00DD56B7"/>
    <w:rsid w:val="00DD59ED"/>
    <w:rsid w:val="00DE210C"/>
    <w:rsid w:val="00DE49B8"/>
    <w:rsid w:val="00DE5CA4"/>
    <w:rsid w:val="00DF0641"/>
    <w:rsid w:val="00DF1998"/>
    <w:rsid w:val="00DF25C4"/>
    <w:rsid w:val="00DF4942"/>
    <w:rsid w:val="00E023EE"/>
    <w:rsid w:val="00E1012B"/>
    <w:rsid w:val="00E127E3"/>
    <w:rsid w:val="00E12C4A"/>
    <w:rsid w:val="00E131FD"/>
    <w:rsid w:val="00E146AE"/>
    <w:rsid w:val="00E20242"/>
    <w:rsid w:val="00E228E5"/>
    <w:rsid w:val="00E2294E"/>
    <w:rsid w:val="00E26135"/>
    <w:rsid w:val="00E27037"/>
    <w:rsid w:val="00E27562"/>
    <w:rsid w:val="00E278EE"/>
    <w:rsid w:val="00E31D80"/>
    <w:rsid w:val="00E414AB"/>
    <w:rsid w:val="00E41913"/>
    <w:rsid w:val="00E45CD0"/>
    <w:rsid w:val="00E46C51"/>
    <w:rsid w:val="00E471DB"/>
    <w:rsid w:val="00E55F44"/>
    <w:rsid w:val="00E5693D"/>
    <w:rsid w:val="00E6053A"/>
    <w:rsid w:val="00E738E4"/>
    <w:rsid w:val="00E74F09"/>
    <w:rsid w:val="00E75689"/>
    <w:rsid w:val="00E765EA"/>
    <w:rsid w:val="00E809F3"/>
    <w:rsid w:val="00E811CC"/>
    <w:rsid w:val="00E83007"/>
    <w:rsid w:val="00E862F0"/>
    <w:rsid w:val="00E8650F"/>
    <w:rsid w:val="00E9789B"/>
    <w:rsid w:val="00EA076A"/>
    <w:rsid w:val="00EA4D41"/>
    <w:rsid w:val="00EB1451"/>
    <w:rsid w:val="00EB1E88"/>
    <w:rsid w:val="00EB63D6"/>
    <w:rsid w:val="00EB78B0"/>
    <w:rsid w:val="00EC1AD6"/>
    <w:rsid w:val="00EC22C1"/>
    <w:rsid w:val="00EC3FBC"/>
    <w:rsid w:val="00EC5E28"/>
    <w:rsid w:val="00ED1902"/>
    <w:rsid w:val="00ED3446"/>
    <w:rsid w:val="00ED5E3C"/>
    <w:rsid w:val="00ED621C"/>
    <w:rsid w:val="00EE0287"/>
    <w:rsid w:val="00EE04DB"/>
    <w:rsid w:val="00EE0737"/>
    <w:rsid w:val="00EE3AA3"/>
    <w:rsid w:val="00EE64E3"/>
    <w:rsid w:val="00EE720C"/>
    <w:rsid w:val="00EE7B5E"/>
    <w:rsid w:val="00EE7FE7"/>
    <w:rsid w:val="00EF5302"/>
    <w:rsid w:val="00EF6400"/>
    <w:rsid w:val="00F07598"/>
    <w:rsid w:val="00F133FC"/>
    <w:rsid w:val="00F13867"/>
    <w:rsid w:val="00F152A8"/>
    <w:rsid w:val="00F20591"/>
    <w:rsid w:val="00F25238"/>
    <w:rsid w:val="00F25F5B"/>
    <w:rsid w:val="00F31B70"/>
    <w:rsid w:val="00F330F3"/>
    <w:rsid w:val="00F33F6B"/>
    <w:rsid w:val="00F34875"/>
    <w:rsid w:val="00F34EBF"/>
    <w:rsid w:val="00F438B9"/>
    <w:rsid w:val="00F43AB4"/>
    <w:rsid w:val="00F456CC"/>
    <w:rsid w:val="00F46893"/>
    <w:rsid w:val="00F51AA2"/>
    <w:rsid w:val="00F5242D"/>
    <w:rsid w:val="00F55428"/>
    <w:rsid w:val="00F60A74"/>
    <w:rsid w:val="00F63688"/>
    <w:rsid w:val="00F64580"/>
    <w:rsid w:val="00F71DFD"/>
    <w:rsid w:val="00F73839"/>
    <w:rsid w:val="00F74D98"/>
    <w:rsid w:val="00F800BC"/>
    <w:rsid w:val="00F80C49"/>
    <w:rsid w:val="00F81B84"/>
    <w:rsid w:val="00F83C47"/>
    <w:rsid w:val="00F84A0F"/>
    <w:rsid w:val="00F84C26"/>
    <w:rsid w:val="00F851E2"/>
    <w:rsid w:val="00F85F1F"/>
    <w:rsid w:val="00F971CC"/>
    <w:rsid w:val="00FA26FF"/>
    <w:rsid w:val="00FA275C"/>
    <w:rsid w:val="00FA39CF"/>
    <w:rsid w:val="00FA7B46"/>
    <w:rsid w:val="00FB06D1"/>
    <w:rsid w:val="00FB1144"/>
    <w:rsid w:val="00FB20B9"/>
    <w:rsid w:val="00FB3539"/>
    <w:rsid w:val="00FB5A39"/>
    <w:rsid w:val="00FB5B40"/>
    <w:rsid w:val="00FC0019"/>
    <w:rsid w:val="00FC4D03"/>
    <w:rsid w:val="00FC50B6"/>
    <w:rsid w:val="00FC672A"/>
    <w:rsid w:val="00FC79CD"/>
    <w:rsid w:val="00FD1154"/>
    <w:rsid w:val="00FD2E7E"/>
    <w:rsid w:val="00FD332F"/>
    <w:rsid w:val="00FD4E8C"/>
    <w:rsid w:val="00FD6172"/>
    <w:rsid w:val="00FD7E4D"/>
    <w:rsid w:val="00FE0141"/>
    <w:rsid w:val="00FE29F5"/>
    <w:rsid w:val="00FE7051"/>
    <w:rsid w:val="00FE7C5B"/>
    <w:rsid w:val="00FF4325"/>
    <w:rsid w:val="00FF50A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8BC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ind w:left="720"/>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4C03FB"/>
    <w:pPr>
      <w:widowControl w:val="0"/>
      <w:numPr>
        <w:ilvl w:val="5"/>
        <w:numId w:val="25"/>
      </w:numPr>
      <w:adjustRightInd w:val="0"/>
      <w:spacing w:before="240" w:after="60" w:line="240" w:lineRule="atLeast"/>
      <w:textAlignment w:val="baseline"/>
      <w:outlineLvl w:val="5"/>
    </w:pPr>
    <w:rPr>
      <w:rFonts w:asciiTheme="majorHAnsi" w:eastAsia="Times New Roman" w:hAnsiTheme="majorHAnsi"/>
      <w:bCs/>
      <w:sz w:val="24"/>
      <w:szCs w:val="24"/>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E146AE"/>
    <w:pPr>
      <w:tabs>
        <w:tab w:val="left" w:pos="1304"/>
        <w:tab w:val="left" w:pos="2608"/>
        <w:tab w:val="left" w:pos="3912"/>
        <w:tab w:val="left" w:pos="5216"/>
        <w:tab w:val="left" w:pos="6520"/>
        <w:tab w:val="left" w:pos="7824"/>
        <w:tab w:val="left" w:pos="9128"/>
      </w:tabs>
      <w:spacing w:after="120"/>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E146AE"/>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8400E4"/>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8400E4"/>
    <w:rPr>
      <w:rFonts w:ascii="Georgia" w:eastAsia="ヒラギノ角ゴ Pro W3" w:hAnsi="Georgia"/>
      <w:b/>
      <w:bCs/>
      <w:i w:val="0"/>
      <w:color w:val="000000"/>
      <w:sz w:val="24"/>
      <w:lang w:val="en-GB" w:eastAsia="en-US"/>
    </w:rPr>
  </w:style>
  <w:style w:type="paragraph" w:styleId="Fotnotstext">
    <w:name w:val="footnote text"/>
    <w:basedOn w:val="Normal"/>
    <w:link w:val="FotnotstextChar"/>
    <w:uiPriority w:val="99"/>
    <w:semiHidden/>
    <w:unhideWhenUsed/>
    <w:rsid w:val="00336875"/>
    <w:pPr>
      <w:spacing w:line="240" w:lineRule="auto"/>
    </w:pPr>
    <w:rPr>
      <w:szCs w:val="20"/>
    </w:rPr>
  </w:style>
  <w:style w:type="character" w:customStyle="1" w:styleId="FotnotstextChar">
    <w:name w:val="Fotnotstext Char"/>
    <w:basedOn w:val="Standardstycketeckensnitt"/>
    <w:link w:val="Fotnotstext"/>
    <w:uiPriority w:val="99"/>
    <w:semiHidden/>
    <w:rsid w:val="00336875"/>
    <w:rPr>
      <w:rFonts w:ascii="Georgia" w:hAnsi="Georgia"/>
      <w:lang w:eastAsia="en-US"/>
    </w:rPr>
  </w:style>
  <w:style w:type="character" w:styleId="Fotnotsreferens">
    <w:name w:val="footnote reference"/>
    <w:basedOn w:val="Standardstycketeckensnitt"/>
    <w:uiPriority w:val="99"/>
    <w:semiHidden/>
    <w:unhideWhenUsed/>
    <w:rsid w:val="00336875"/>
    <w:rPr>
      <w:vertAlign w:val="superscript"/>
    </w:rPr>
  </w:style>
  <w:style w:type="paragraph" w:customStyle="1" w:styleId="Rubrik3b">
    <w:name w:val="Rubrik 3b"/>
    <w:basedOn w:val="Normal"/>
    <w:next w:val="Brdtext"/>
    <w:uiPriority w:val="1"/>
    <w:qFormat/>
    <w:rsid w:val="00B73D23"/>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paragraph" w:styleId="Beskrivning">
    <w:name w:val="caption"/>
    <w:basedOn w:val="Normal"/>
    <w:next w:val="Normal"/>
    <w:uiPriority w:val="35"/>
    <w:unhideWhenUsed/>
    <w:qFormat/>
    <w:rsid w:val="00E146AE"/>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ind w:left="720"/>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4C03FB"/>
    <w:pPr>
      <w:widowControl w:val="0"/>
      <w:numPr>
        <w:ilvl w:val="5"/>
        <w:numId w:val="25"/>
      </w:numPr>
      <w:adjustRightInd w:val="0"/>
      <w:spacing w:before="240" w:after="60" w:line="240" w:lineRule="atLeast"/>
      <w:textAlignment w:val="baseline"/>
      <w:outlineLvl w:val="5"/>
    </w:pPr>
    <w:rPr>
      <w:rFonts w:asciiTheme="majorHAnsi" w:eastAsia="Times New Roman" w:hAnsiTheme="majorHAnsi"/>
      <w:bCs/>
      <w:sz w:val="24"/>
      <w:szCs w:val="24"/>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E146AE"/>
    <w:pPr>
      <w:tabs>
        <w:tab w:val="left" w:pos="1304"/>
        <w:tab w:val="left" w:pos="2608"/>
        <w:tab w:val="left" w:pos="3912"/>
        <w:tab w:val="left" w:pos="5216"/>
        <w:tab w:val="left" w:pos="6520"/>
        <w:tab w:val="left" w:pos="7824"/>
        <w:tab w:val="left" w:pos="9128"/>
      </w:tabs>
      <w:spacing w:after="120"/>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E146AE"/>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8400E4"/>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8400E4"/>
    <w:rPr>
      <w:rFonts w:ascii="Georgia" w:eastAsia="ヒラギノ角ゴ Pro W3" w:hAnsi="Georgia"/>
      <w:b/>
      <w:bCs/>
      <w:i w:val="0"/>
      <w:color w:val="000000"/>
      <w:sz w:val="24"/>
      <w:lang w:val="en-GB" w:eastAsia="en-US"/>
    </w:rPr>
  </w:style>
  <w:style w:type="paragraph" w:styleId="Fotnotstext">
    <w:name w:val="footnote text"/>
    <w:basedOn w:val="Normal"/>
    <w:link w:val="FotnotstextChar"/>
    <w:uiPriority w:val="99"/>
    <w:semiHidden/>
    <w:unhideWhenUsed/>
    <w:rsid w:val="00336875"/>
    <w:pPr>
      <w:spacing w:line="240" w:lineRule="auto"/>
    </w:pPr>
    <w:rPr>
      <w:szCs w:val="20"/>
    </w:rPr>
  </w:style>
  <w:style w:type="character" w:customStyle="1" w:styleId="FotnotstextChar">
    <w:name w:val="Fotnotstext Char"/>
    <w:basedOn w:val="Standardstycketeckensnitt"/>
    <w:link w:val="Fotnotstext"/>
    <w:uiPriority w:val="99"/>
    <w:semiHidden/>
    <w:rsid w:val="00336875"/>
    <w:rPr>
      <w:rFonts w:ascii="Georgia" w:hAnsi="Georgia"/>
      <w:lang w:eastAsia="en-US"/>
    </w:rPr>
  </w:style>
  <w:style w:type="character" w:styleId="Fotnotsreferens">
    <w:name w:val="footnote reference"/>
    <w:basedOn w:val="Standardstycketeckensnitt"/>
    <w:uiPriority w:val="99"/>
    <w:semiHidden/>
    <w:unhideWhenUsed/>
    <w:rsid w:val="00336875"/>
    <w:rPr>
      <w:vertAlign w:val="superscript"/>
    </w:rPr>
  </w:style>
  <w:style w:type="paragraph" w:customStyle="1" w:styleId="Rubrik3b">
    <w:name w:val="Rubrik 3b"/>
    <w:basedOn w:val="Normal"/>
    <w:next w:val="Brdtext"/>
    <w:uiPriority w:val="1"/>
    <w:qFormat/>
    <w:rsid w:val="00B73D23"/>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paragraph" w:styleId="Beskrivning">
    <w:name w:val="caption"/>
    <w:basedOn w:val="Normal"/>
    <w:next w:val="Normal"/>
    <w:uiPriority w:val="35"/>
    <w:unhideWhenUsed/>
    <w:qFormat/>
    <w:rsid w:val="00E146AE"/>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156336">
      <w:bodyDiv w:val="1"/>
      <w:marLeft w:val="0"/>
      <w:marRight w:val="0"/>
      <w:marTop w:val="0"/>
      <w:marBottom w:val="0"/>
      <w:divBdr>
        <w:top w:val="none" w:sz="0" w:space="0" w:color="auto"/>
        <w:left w:val="none" w:sz="0" w:space="0" w:color="auto"/>
        <w:bottom w:val="none" w:sz="0" w:space="0" w:color="auto"/>
        <w:right w:val="none" w:sz="0" w:space="0" w:color="auto"/>
      </w:divBdr>
    </w:div>
    <w:div w:id="522477107">
      <w:bodyDiv w:val="1"/>
      <w:marLeft w:val="0"/>
      <w:marRight w:val="0"/>
      <w:marTop w:val="0"/>
      <w:marBottom w:val="0"/>
      <w:divBdr>
        <w:top w:val="none" w:sz="0" w:space="0" w:color="auto"/>
        <w:left w:val="none" w:sz="0" w:space="0" w:color="auto"/>
        <w:bottom w:val="none" w:sz="0" w:space="0" w:color="auto"/>
        <w:right w:val="none" w:sz="0" w:space="0" w:color="auto"/>
      </w:divBdr>
    </w:div>
    <w:div w:id="1238859683">
      <w:bodyDiv w:val="1"/>
      <w:marLeft w:val="0"/>
      <w:marRight w:val="0"/>
      <w:marTop w:val="0"/>
      <w:marBottom w:val="0"/>
      <w:divBdr>
        <w:top w:val="none" w:sz="0" w:space="0" w:color="auto"/>
        <w:left w:val="none" w:sz="0" w:space="0" w:color="auto"/>
        <w:bottom w:val="none" w:sz="0" w:space="0" w:color="auto"/>
        <w:right w:val="none" w:sz="0" w:space="0" w:color="auto"/>
      </w:divBdr>
    </w:div>
    <w:div w:id="1455248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6.bin"/><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0.emf"/><Relationship Id="rId28"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5.bin"/><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55507E4-7438-42F7-88FC-80FD74C80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590</TotalTime>
  <Pages>88</Pages>
  <Words>18131</Words>
  <Characters>96098</Characters>
  <Application>Microsoft Office Word</Application>
  <DocSecurity>0</DocSecurity>
  <Lines>800</Lines>
  <Paragraphs>228</Paragraphs>
  <ScaleCrop>false</ScaleCrop>
  <HeadingPairs>
    <vt:vector size="2" baseType="variant">
      <vt:variant>
        <vt:lpstr>Rubrik</vt:lpstr>
      </vt:variant>
      <vt:variant>
        <vt:i4>1</vt:i4>
      </vt:variant>
    </vt:vector>
  </HeadingPairs>
  <TitlesOfParts>
    <vt:vector size="1" baseType="lpstr">
      <vt:lpstr>Tjänstekontraktsbeskrivning - Observation</vt:lpstr>
    </vt:vector>
  </TitlesOfParts>
  <Company>Center för eHälsa i samverkan</Company>
  <LinksUpToDate>false</LinksUpToDate>
  <CharactersWithSpaces>114001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Observation</dc:title>
  <dc:subject>Arkitektur</dc:subject>
  <dc:creator>CeHis AR</dc:creator>
  <cp:keywords>Tjänstekontrakt, Domän, Arkitektur</cp:keywords>
  <cp:lastModifiedBy>Nadeem Hossain</cp:lastModifiedBy>
  <cp:revision>239</cp:revision>
  <cp:lastPrinted>2013-12-13T15:46:00Z</cp:lastPrinted>
  <dcterms:created xsi:type="dcterms:W3CDTF">2013-12-06T08:49:00Z</dcterms:created>
  <dcterms:modified xsi:type="dcterms:W3CDTF">2013-12-16T12:03:00Z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1</vt:lpwstr>
  </property>
  <property fmtid="{D5CDD505-2E9C-101B-9397-08002B2CF9AE}" pid="3" name="Version_2">
    <vt:lpwstr>0</vt:lpwstr>
  </property>
  <property fmtid="{D5CDD505-2E9C-101B-9397-08002B2CF9AE}" pid="4" name="Version_3">
    <vt:lpwstr>0</vt:lpwstr>
  </property>
</Properties>
</file>