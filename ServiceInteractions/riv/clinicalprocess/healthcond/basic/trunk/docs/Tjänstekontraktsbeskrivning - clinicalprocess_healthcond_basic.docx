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F0BC40" w14:textId="77777777" w:rsidR="00F25F5B" w:rsidRDefault="00F25F5B" w:rsidP="00F25F5B">
      <w:pPr>
        <w:tabs>
          <w:tab w:val="left" w:pos="2552"/>
        </w:tabs>
        <w:spacing w:line="240" w:lineRule="auto"/>
        <w:jc w:val="center"/>
      </w:pPr>
      <w:bookmarkStart w:id="0" w:name="Subject"/>
    </w:p>
    <w:p w14:paraId="3D72B7FF" w14:textId="77777777" w:rsidR="00F25F5B" w:rsidRDefault="00F25F5B" w:rsidP="00F25F5B">
      <w:pPr>
        <w:tabs>
          <w:tab w:val="left" w:pos="2552"/>
        </w:tabs>
        <w:spacing w:line="240" w:lineRule="auto"/>
        <w:jc w:val="center"/>
      </w:pPr>
    </w:p>
    <w:p w14:paraId="750975D2" w14:textId="77777777" w:rsidR="00F25F5B" w:rsidRDefault="00F25F5B" w:rsidP="00F25F5B">
      <w:pPr>
        <w:tabs>
          <w:tab w:val="left" w:pos="2552"/>
        </w:tabs>
        <w:spacing w:line="240" w:lineRule="auto"/>
        <w:jc w:val="center"/>
      </w:pPr>
    </w:p>
    <w:p w14:paraId="06F9DE5F" w14:textId="77777777" w:rsidR="00F25F5B" w:rsidRDefault="00F25F5B" w:rsidP="00F25F5B">
      <w:pPr>
        <w:tabs>
          <w:tab w:val="left" w:pos="2552"/>
        </w:tabs>
        <w:spacing w:line="240" w:lineRule="auto"/>
        <w:jc w:val="center"/>
      </w:pPr>
    </w:p>
    <w:p w14:paraId="3AD49756" w14:textId="77777777" w:rsidR="00F25F5B" w:rsidRDefault="00F25F5B" w:rsidP="00F25F5B">
      <w:pPr>
        <w:tabs>
          <w:tab w:val="left" w:pos="2552"/>
        </w:tabs>
        <w:spacing w:line="240" w:lineRule="auto"/>
        <w:jc w:val="center"/>
      </w:pPr>
    </w:p>
    <w:p w14:paraId="08BE9A42" w14:textId="77777777" w:rsidR="00F25F5B" w:rsidRDefault="00F25F5B" w:rsidP="00F25F5B">
      <w:pPr>
        <w:tabs>
          <w:tab w:val="left" w:pos="2552"/>
        </w:tabs>
        <w:spacing w:line="240" w:lineRule="auto"/>
        <w:jc w:val="center"/>
      </w:pPr>
    </w:p>
    <w:p w14:paraId="13308B8E" w14:textId="77777777" w:rsidR="00F25F5B" w:rsidRDefault="00F25F5B" w:rsidP="00F25F5B">
      <w:pPr>
        <w:tabs>
          <w:tab w:val="left" w:pos="2552"/>
        </w:tabs>
        <w:spacing w:line="240" w:lineRule="auto"/>
        <w:jc w:val="center"/>
      </w:pPr>
    </w:p>
    <w:p w14:paraId="48667531" w14:textId="77777777" w:rsidR="00F25F5B" w:rsidRDefault="00F25F5B" w:rsidP="00F25F5B">
      <w:pPr>
        <w:tabs>
          <w:tab w:val="left" w:pos="2552"/>
        </w:tabs>
        <w:spacing w:line="240" w:lineRule="auto"/>
        <w:jc w:val="center"/>
      </w:pPr>
    </w:p>
    <w:p w14:paraId="1DAAB1E5" w14:textId="77777777" w:rsidR="00F25F5B" w:rsidRPr="002D631E" w:rsidRDefault="00F25F5B" w:rsidP="00F25F5B">
      <w:pPr>
        <w:tabs>
          <w:tab w:val="left" w:pos="2552"/>
        </w:tabs>
        <w:spacing w:line="240" w:lineRule="auto"/>
        <w:jc w:val="center"/>
        <w:rPr>
          <w:color w:val="76923C" w:themeColor="accent3" w:themeShade="BF"/>
        </w:rPr>
      </w:pPr>
    </w:p>
    <w:p w14:paraId="1FF13051" w14:textId="77777777" w:rsidR="00D30278" w:rsidRDefault="002919E0" w:rsidP="00F25F5B">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9E7427" w:rsidRPr="009E7427">
        <w:rPr>
          <w:color w:val="76923C" w:themeColor="accent3" w:themeShade="BF"/>
          <w:sz w:val="48"/>
          <w:szCs w:val="48"/>
        </w:rPr>
        <w:t xml:space="preserve">Tjänstekontraktsbeskrivning - </w:t>
      </w:r>
    </w:p>
    <w:p w14:paraId="3877508B" w14:textId="3015C45D" w:rsidR="00F25F5B" w:rsidRDefault="00D30278" w:rsidP="00F25F5B">
      <w:pPr>
        <w:tabs>
          <w:tab w:val="left" w:pos="2552"/>
        </w:tabs>
        <w:spacing w:line="240" w:lineRule="auto"/>
        <w:jc w:val="center"/>
        <w:rPr>
          <w:sz w:val="48"/>
          <w:szCs w:val="48"/>
        </w:rPr>
      </w:pPr>
      <w:r>
        <w:rPr>
          <w:color w:val="76923C" w:themeColor="accent3" w:themeShade="BF"/>
          <w:sz w:val="48"/>
          <w:szCs w:val="48"/>
        </w:rPr>
        <w:t>H</w:t>
      </w:r>
      <w:r w:rsidRPr="00D30278">
        <w:rPr>
          <w:color w:val="76923C" w:themeColor="accent3" w:themeShade="BF"/>
          <w:sz w:val="48"/>
          <w:szCs w:val="48"/>
        </w:rPr>
        <w:t>antera hälsorelaterade tillstånd, basuppgifter</w:t>
      </w:r>
      <w:r w:rsidR="002919E0">
        <w:rPr>
          <w:color w:val="76923C" w:themeColor="accent3" w:themeShade="BF"/>
          <w:sz w:val="48"/>
          <w:szCs w:val="48"/>
        </w:rPr>
        <w:fldChar w:fldCharType="end"/>
      </w:r>
    </w:p>
    <w:p w14:paraId="5459C0BB" w14:textId="77777777" w:rsidR="00F25F5B" w:rsidRDefault="00F25F5B" w:rsidP="00F25F5B">
      <w:pPr>
        <w:tabs>
          <w:tab w:val="left" w:pos="2552"/>
        </w:tabs>
        <w:spacing w:line="240" w:lineRule="auto"/>
        <w:jc w:val="center"/>
        <w:rPr>
          <w:sz w:val="48"/>
          <w:szCs w:val="48"/>
        </w:rPr>
      </w:pPr>
    </w:p>
    <w:p w14:paraId="1243B6C7"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4AC7B8E6" w14:textId="77777777" w:rsidR="002D631E" w:rsidRDefault="002D631E" w:rsidP="00F25F5B">
      <w:pPr>
        <w:tabs>
          <w:tab w:val="left" w:pos="2552"/>
        </w:tabs>
        <w:spacing w:line="240" w:lineRule="auto"/>
        <w:jc w:val="center"/>
        <w:rPr>
          <w:sz w:val="32"/>
          <w:szCs w:val="32"/>
        </w:rPr>
      </w:pPr>
    </w:p>
    <w:p w14:paraId="6B0D29C4" w14:textId="76AD95F1" w:rsidR="002D631E" w:rsidRPr="00F971CC" w:rsidRDefault="002D631E" w:rsidP="00F25F5B">
      <w:pPr>
        <w:tabs>
          <w:tab w:val="left" w:pos="2552"/>
        </w:tabs>
        <w:spacing w:line="240" w:lineRule="auto"/>
        <w:jc w:val="center"/>
        <w:rPr>
          <w:sz w:val="32"/>
          <w:szCs w:val="32"/>
        </w:rPr>
      </w:pPr>
      <w:r w:rsidRPr="00F971CC">
        <w:rPr>
          <w:sz w:val="32"/>
          <w:szCs w:val="32"/>
        </w:rPr>
        <w:t xml:space="preserve">Version </w:t>
      </w:r>
      <w:r w:rsidR="00D2469F">
        <w:rPr>
          <w:sz w:val="32"/>
          <w:szCs w:val="32"/>
        </w:rPr>
        <w:t>1.0</w:t>
      </w:r>
    </w:p>
    <w:p w14:paraId="730838B7" w14:textId="77777777" w:rsidR="002D631E" w:rsidRDefault="002D631E" w:rsidP="00F25F5B">
      <w:pPr>
        <w:tabs>
          <w:tab w:val="left" w:pos="2552"/>
        </w:tabs>
        <w:spacing w:line="240" w:lineRule="auto"/>
        <w:jc w:val="center"/>
        <w:rPr>
          <w:sz w:val="32"/>
          <w:szCs w:val="32"/>
        </w:rPr>
      </w:pPr>
    </w:p>
    <w:p w14:paraId="1D74AFB5" w14:textId="4491FB58" w:rsidR="00F25F5B" w:rsidRDefault="00DD1505" w:rsidP="00F25F5B">
      <w:pPr>
        <w:tabs>
          <w:tab w:val="left" w:pos="2552"/>
        </w:tabs>
        <w:spacing w:line="240" w:lineRule="auto"/>
        <w:jc w:val="center"/>
        <w:rPr>
          <w:sz w:val="32"/>
          <w:szCs w:val="32"/>
        </w:rPr>
      </w:pPr>
      <w:r>
        <w:rPr>
          <w:sz w:val="32"/>
          <w:szCs w:val="32"/>
        </w:rPr>
        <w:t>2013-</w:t>
      </w:r>
      <w:r w:rsidR="006C6D81">
        <w:rPr>
          <w:sz w:val="32"/>
          <w:szCs w:val="32"/>
        </w:rPr>
        <w:t>12</w:t>
      </w:r>
      <w:r>
        <w:rPr>
          <w:sz w:val="32"/>
          <w:szCs w:val="32"/>
        </w:rPr>
        <w:t>-</w:t>
      </w:r>
      <w:r w:rsidR="00D2469F">
        <w:rPr>
          <w:sz w:val="32"/>
          <w:szCs w:val="32"/>
        </w:rPr>
        <w:t>16</w:t>
      </w:r>
    </w:p>
    <w:p w14:paraId="20856389" w14:textId="77777777" w:rsidR="00F25F5B" w:rsidRDefault="00F25F5B" w:rsidP="00F25F5B">
      <w:pPr>
        <w:tabs>
          <w:tab w:val="left" w:pos="2552"/>
        </w:tabs>
        <w:spacing w:line="240" w:lineRule="auto"/>
        <w:jc w:val="center"/>
        <w:rPr>
          <w:sz w:val="32"/>
          <w:szCs w:val="32"/>
        </w:rPr>
      </w:pPr>
    </w:p>
    <w:p w14:paraId="38483BC3" w14:textId="77777777" w:rsidR="00F25F5B" w:rsidRPr="00F25F5B" w:rsidRDefault="00F25F5B" w:rsidP="00F25F5B">
      <w:pPr>
        <w:tabs>
          <w:tab w:val="left" w:pos="2552"/>
        </w:tabs>
        <w:spacing w:line="240" w:lineRule="auto"/>
        <w:jc w:val="center"/>
        <w:rPr>
          <w:sz w:val="32"/>
          <w:szCs w:val="32"/>
        </w:rPr>
      </w:pPr>
    </w:p>
    <w:p w14:paraId="46297C22"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408C0B74" w14:textId="77777777" w:rsidR="00C54F68" w:rsidRDefault="00C54F68">
          <w:pPr>
            <w:pStyle w:val="Innehllsfrteckningsrubrik"/>
          </w:pPr>
          <w:r>
            <w:t>Innehållsförteckning</w:t>
          </w:r>
        </w:p>
        <w:p w14:paraId="769DB21F" w14:textId="77777777" w:rsidR="00124971"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74962608" w:history="1">
            <w:r w:rsidR="00124971" w:rsidRPr="00E50181">
              <w:rPr>
                <w:rStyle w:val="Hyperlnk"/>
                <w:noProof/>
              </w:rPr>
              <w:t>1</w:t>
            </w:r>
            <w:r w:rsidR="00124971">
              <w:rPr>
                <w:rFonts w:asciiTheme="minorHAnsi" w:eastAsiaTheme="minorEastAsia" w:hAnsiTheme="minorHAnsi" w:cstheme="minorBidi"/>
                <w:noProof/>
                <w:sz w:val="22"/>
                <w:lang w:eastAsia="sv-SE"/>
              </w:rPr>
              <w:tab/>
            </w:r>
            <w:r w:rsidR="00124971" w:rsidRPr="00E50181">
              <w:rPr>
                <w:rStyle w:val="Hyperlnk"/>
                <w:noProof/>
              </w:rPr>
              <w:t>Inledning</w:t>
            </w:r>
            <w:r w:rsidR="00124971">
              <w:rPr>
                <w:noProof/>
                <w:webHidden/>
              </w:rPr>
              <w:tab/>
            </w:r>
            <w:r w:rsidR="00124971">
              <w:rPr>
                <w:noProof/>
                <w:webHidden/>
              </w:rPr>
              <w:fldChar w:fldCharType="begin"/>
            </w:r>
            <w:r w:rsidR="00124971">
              <w:rPr>
                <w:noProof/>
                <w:webHidden/>
              </w:rPr>
              <w:instrText xml:space="preserve"> PAGEREF _Toc374962608 \h </w:instrText>
            </w:r>
            <w:r w:rsidR="00124971">
              <w:rPr>
                <w:noProof/>
                <w:webHidden/>
              </w:rPr>
            </w:r>
            <w:r w:rsidR="00124971">
              <w:rPr>
                <w:noProof/>
                <w:webHidden/>
              </w:rPr>
              <w:fldChar w:fldCharType="separate"/>
            </w:r>
            <w:r w:rsidR="00124971">
              <w:rPr>
                <w:noProof/>
                <w:webHidden/>
              </w:rPr>
              <w:t>5</w:t>
            </w:r>
            <w:r w:rsidR="00124971">
              <w:rPr>
                <w:noProof/>
                <w:webHidden/>
              </w:rPr>
              <w:fldChar w:fldCharType="end"/>
            </w:r>
          </w:hyperlink>
        </w:p>
        <w:p w14:paraId="1AC75217" w14:textId="77777777" w:rsidR="00124971" w:rsidRDefault="008D4E49">
          <w:pPr>
            <w:pStyle w:val="Innehll1"/>
            <w:tabs>
              <w:tab w:val="left" w:pos="400"/>
              <w:tab w:val="right" w:leader="dot" w:pos="8664"/>
            </w:tabs>
            <w:rPr>
              <w:rFonts w:asciiTheme="minorHAnsi" w:eastAsiaTheme="minorEastAsia" w:hAnsiTheme="minorHAnsi" w:cstheme="minorBidi"/>
              <w:noProof/>
              <w:sz w:val="22"/>
              <w:lang w:eastAsia="sv-SE"/>
            </w:rPr>
          </w:pPr>
          <w:hyperlink w:anchor="_Toc374962609" w:history="1">
            <w:r w:rsidR="00124971" w:rsidRPr="00E50181">
              <w:rPr>
                <w:rStyle w:val="Hyperlnk"/>
                <w:noProof/>
              </w:rPr>
              <w:t>2</w:t>
            </w:r>
            <w:r w:rsidR="00124971">
              <w:rPr>
                <w:rFonts w:asciiTheme="minorHAnsi" w:eastAsiaTheme="minorEastAsia" w:hAnsiTheme="minorHAnsi" w:cstheme="minorBidi"/>
                <w:noProof/>
                <w:sz w:val="22"/>
                <w:lang w:eastAsia="sv-SE"/>
              </w:rPr>
              <w:tab/>
            </w:r>
            <w:r w:rsidR="00124971" w:rsidRPr="00E50181">
              <w:rPr>
                <w:rStyle w:val="Hyperlnk"/>
                <w:noProof/>
              </w:rPr>
              <w:t>Versionsinformation</w:t>
            </w:r>
            <w:r w:rsidR="00124971">
              <w:rPr>
                <w:noProof/>
                <w:webHidden/>
              </w:rPr>
              <w:tab/>
            </w:r>
            <w:r w:rsidR="00124971">
              <w:rPr>
                <w:noProof/>
                <w:webHidden/>
              </w:rPr>
              <w:fldChar w:fldCharType="begin"/>
            </w:r>
            <w:r w:rsidR="00124971">
              <w:rPr>
                <w:noProof/>
                <w:webHidden/>
              </w:rPr>
              <w:instrText xml:space="preserve"> PAGEREF _Toc374962609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BA4F586"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0" w:history="1">
            <w:r w:rsidR="00124971" w:rsidRPr="00E50181">
              <w:rPr>
                <w:rStyle w:val="Hyperlnk"/>
                <w:noProof/>
              </w:rPr>
              <w:t>2.1</w:t>
            </w:r>
            <w:r w:rsidR="00124971">
              <w:rPr>
                <w:rFonts w:asciiTheme="minorHAnsi" w:eastAsiaTheme="minorEastAsia" w:hAnsiTheme="minorHAnsi" w:cstheme="minorBidi"/>
                <w:noProof/>
                <w:sz w:val="22"/>
                <w:lang w:eastAsia="sv-SE"/>
              </w:rPr>
              <w:tab/>
            </w:r>
            <w:r w:rsidR="00124971" w:rsidRPr="00E50181">
              <w:rPr>
                <w:rStyle w:val="Hyperlnk"/>
                <w:noProof/>
              </w:rPr>
              <w:t>Version 1.0</w:t>
            </w:r>
            <w:r w:rsidR="00124971">
              <w:rPr>
                <w:noProof/>
                <w:webHidden/>
              </w:rPr>
              <w:tab/>
            </w:r>
            <w:r w:rsidR="00124971">
              <w:rPr>
                <w:noProof/>
                <w:webHidden/>
              </w:rPr>
              <w:fldChar w:fldCharType="begin"/>
            </w:r>
            <w:r w:rsidR="00124971">
              <w:rPr>
                <w:noProof/>
                <w:webHidden/>
              </w:rPr>
              <w:instrText xml:space="preserve"> PAGEREF _Toc374962610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326C0639"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1" w:history="1">
            <w:r w:rsidR="00124971" w:rsidRPr="00E50181">
              <w:rPr>
                <w:rStyle w:val="Hyperlnk"/>
                <w:noProof/>
              </w:rPr>
              <w:t>2.1.1</w:t>
            </w:r>
            <w:r w:rsidR="00124971">
              <w:rPr>
                <w:rFonts w:asciiTheme="minorHAnsi" w:eastAsiaTheme="minorEastAsia" w:hAnsiTheme="minorHAnsi" w:cstheme="minorBidi"/>
                <w:noProof/>
                <w:sz w:val="22"/>
                <w:lang w:eastAsia="sv-SE"/>
              </w:rPr>
              <w:tab/>
            </w:r>
            <w:r w:rsidR="00124971" w:rsidRPr="00E50181">
              <w:rPr>
                <w:rStyle w:val="Hyperlnk"/>
                <w:noProof/>
              </w:rPr>
              <w:t>Oförändrade tjänstekontrakt</w:t>
            </w:r>
            <w:r w:rsidR="00124971">
              <w:rPr>
                <w:noProof/>
                <w:webHidden/>
              </w:rPr>
              <w:tab/>
            </w:r>
            <w:r w:rsidR="00124971">
              <w:rPr>
                <w:noProof/>
                <w:webHidden/>
              </w:rPr>
              <w:fldChar w:fldCharType="begin"/>
            </w:r>
            <w:r w:rsidR="00124971">
              <w:rPr>
                <w:noProof/>
                <w:webHidden/>
              </w:rPr>
              <w:instrText xml:space="preserve"> PAGEREF _Toc374962611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5378BF3"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2" w:history="1">
            <w:r w:rsidR="00124971" w:rsidRPr="00E50181">
              <w:rPr>
                <w:rStyle w:val="Hyperlnk"/>
                <w:noProof/>
              </w:rPr>
              <w:t>2.1.2</w:t>
            </w:r>
            <w:r w:rsidR="00124971">
              <w:rPr>
                <w:rFonts w:asciiTheme="minorHAnsi" w:eastAsiaTheme="minorEastAsia" w:hAnsiTheme="minorHAnsi" w:cstheme="minorBidi"/>
                <w:noProof/>
                <w:sz w:val="22"/>
                <w:lang w:eastAsia="sv-SE"/>
              </w:rPr>
              <w:tab/>
            </w:r>
            <w:r w:rsidR="00124971" w:rsidRPr="00E50181">
              <w:rPr>
                <w:rStyle w:val="Hyperlnk"/>
                <w:noProof/>
              </w:rPr>
              <w:t>Nya tjänstekontrakt</w:t>
            </w:r>
            <w:r w:rsidR="00124971">
              <w:rPr>
                <w:noProof/>
                <w:webHidden/>
              </w:rPr>
              <w:tab/>
            </w:r>
            <w:r w:rsidR="00124971">
              <w:rPr>
                <w:noProof/>
                <w:webHidden/>
              </w:rPr>
              <w:fldChar w:fldCharType="begin"/>
            </w:r>
            <w:r w:rsidR="00124971">
              <w:rPr>
                <w:noProof/>
                <w:webHidden/>
              </w:rPr>
              <w:instrText xml:space="preserve"> PAGEREF _Toc374962612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6F00E1E9"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3" w:history="1">
            <w:r w:rsidR="00124971" w:rsidRPr="00E50181">
              <w:rPr>
                <w:rStyle w:val="Hyperlnk"/>
                <w:noProof/>
              </w:rPr>
              <w:t>2.1.3</w:t>
            </w:r>
            <w:r w:rsidR="00124971">
              <w:rPr>
                <w:rFonts w:asciiTheme="minorHAnsi" w:eastAsiaTheme="minorEastAsia" w:hAnsiTheme="minorHAnsi" w:cstheme="minorBidi"/>
                <w:noProof/>
                <w:sz w:val="22"/>
                <w:lang w:eastAsia="sv-SE"/>
              </w:rPr>
              <w:tab/>
            </w:r>
            <w:r w:rsidR="00124971" w:rsidRPr="00E50181">
              <w:rPr>
                <w:rStyle w:val="Hyperlnk"/>
                <w:noProof/>
              </w:rPr>
              <w:t>Förändrade tjänstekontrakt</w:t>
            </w:r>
            <w:r w:rsidR="00124971">
              <w:rPr>
                <w:noProof/>
                <w:webHidden/>
              </w:rPr>
              <w:tab/>
            </w:r>
            <w:r w:rsidR="00124971">
              <w:rPr>
                <w:noProof/>
                <w:webHidden/>
              </w:rPr>
              <w:fldChar w:fldCharType="begin"/>
            </w:r>
            <w:r w:rsidR="00124971">
              <w:rPr>
                <w:noProof/>
                <w:webHidden/>
              </w:rPr>
              <w:instrText xml:space="preserve"> PAGEREF _Toc374962613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0FE79292"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4" w:history="1">
            <w:r w:rsidR="00124971" w:rsidRPr="00E50181">
              <w:rPr>
                <w:rStyle w:val="Hyperlnk"/>
                <w:noProof/>
              </w:rPr>
              <w:t>2.1.4</w:t>
            </w:r>
            <w:r w:rsidR="00124971">
              <w:rPr>
                <w:rFonts w:asciiTheme="minorHAnsi" w:eastAsiaTheme="minorEastAsia" w:hAnsiTheme="minorHAnsi" w:cstheme="minorBidi"/>
                <w:noProof/>
                <w:sz w:val="22"/>
                <w:lang w:eastAsia="sv-SE"/>
              </w:rPr>
              <w:tab/>
            </w:r>
            <w:r w:rsidR="00124971" w:rsidRPr="00E50181">
              <w:rPr>
                <w:rStyle w:val="Hyperlnk"/>
                <w:noProof/>
              </w:rPr>
              <w:t>Utgångna tjänstekontrakt</w:t>
            </w:r>
            <w:r w:rsidR="00124971">
              <w:rPr>
                <w:noProof/>
                <w:webHidden/>
              </w:rPr>
              <w:tab/>
            </w:r>
            <w:r w:rsidR="00124971">
              <w:rPr>
                <w:noProof/>
                <w:webHidden/>
              </w:rPr>
              <w:fldChar w:fldCharType="begin"/>
            </w:r>
            <w:r w:rsidR="00124971">
              <w:rPr>
                <w:noProof/>
                <w:webHidden/>
              </w:rPr>
              <w:instrText xml:space="preserve"> PAGEREF _Toc374962614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41EEA64F"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5" w:history="1">
            <w:r w:rsidR="00124971" w:rsidRPr="00E50181">
              <w:rPr>
                <w:rStyle w:val="Hyperlnk"/>
                <w:noProof/>
              </w:rPr>
              <w:t>2.2</w:t>
            </w:r>
            <w:r w:rsidR="00124971">
              <w:rPr>
                <w:rFonts w:asciiTheme="minorHAnsi" w:eastAsiaTheme="minorEastAsia" w:hAnsiTheme="minorHAnsi" w:cstheme="minorBidi"/>
                <w:noProof/>
                <w:sz w:val="22"/>
                <w:lang w:eastAsia="sv-SE"/>
              </w:rPr>
              <w:tab/>
            </w:r>
            <w:r w:rsidR="00124971" w:rsidRPr="00E50181">
              <w:rPr>
                <w:rStyle w:val="Hyperlnk"/>
                <w:noProof/>
              </w:rPr>
              <w:t>Version tidigare</w:t>
            </w:r>
            <w:r w:rsidR="00124971">
              <w:rPr>
                <w:noProof/>
                <w:webHidden/>
              </w:rPr>
              <w:tab/>
            </w:r>
            <w:r w:rsidR="00124971">
              <w:rPr>
                <w:noProof/>
                <w:webHidden/>
              </w:rPr>
              <w:fldChar w:fldCharType="begin"/>
            </w:r>
            <w:r w:rsidR="00124971">
              <w:rPr>
                <w:noProof/>
                <w:webHidden/>
              </w:rPr>
              <w:instrText xml:space="preserve"> PAGEREF _Toc374962615 \h </w:instrText>
            </w:r>
            <w:r w:rsidR="00124971">
              <w:rPr>
                <w:noProof/>
                <w:webHidden/>
              </w:rPr>
            </w:r>
            <w:r w:rsidR="00124971">
              <w:rPr>
                <w:noProof/>
                <w:webHidden/>
              </w:rPr>
              <w:fldChar w:fldCharType="separate"/>
            </w:r>
            <w:r w:rsidR="00124971">
              <w:rPr>
                <w:noProof/>
                <w:webHidden/>
              </w:rPr>
              <w:t>6</w:t>
            </w:r>
            <w:r w:rsidR="00124971">
              <w:rPr>
                <w:noProof/>
                <w:webHidden/>
              </w:rPr>
              <w:fldChar w:fldCharType="end"/>
            </w:r>
          </w:hyperlink>
        </w:p>
        <w:p w14:paraId="7B6EF22C" w14:textId="77777777" w:rsidR="00124971" w:rsidRDefault="008D4E49">
          <w:pPr>
            <w:pStyle w:val="Innehll1"/>
            <w:tabs>
              <w:tab w:val="left" w:pos="400"/>
              <w:tab w:val="right" w:leader="dot" w:pos="8664"/>
            </w:tabs>
            <w:rPr>
              <w:rFonts w:asciiTheme="minorHAnsi" w:eastAsiaTheme="minorEastAsia" w:hAnsiTheme="minorHAnsi" w:cstheme="minorBidi"/>
              <w:noProof/>
              <w:sz w:val="22"/>
              <w:lang w:eastAsia="sv-SE"/>
            </w:rPr>
          </w:pPr>
          <w:hyperlink w:anchor="_Toc374962616" w:history="1">
            <w:r w:rsidR="00124971" w:rsidRPr="00E50181">
              <w:rPr>
                <w:rStyle w:val="Hyperlnk"/>
                <w:noProof/>
              </w:rPr>
              <w:t>3</w:t>
            </w:r>
            <w:r w:rsidR="00124971">
              <w:rPr>
                <w:rFonts w:asciiTheme="minorHAnsi" w:eastAsiaTheme="minorEastAsia" w:hAnsiTheme="minorHAnsi" w:cstheme="minorBidi"/>
                <w:noProof/>
                <w:sz w:val="22"/>
                <w:lang w:eastAsia="sv-SE"/>
              </w:rPr>
              <w:tab/>
            </w:r>
            <w:r w:rsidR="00124971" w:rsidRPr="00E50181">
              <w:rPr>
                <w:rStyle w:val="Hyperlnk"/>
                <w:noProof/>
              </w:rPr>
              <w:t>Tjänstedomänens arkitektur</w:t>
            </w:r>
            <w:r w:rsidR="00124971">
              <w:rPr>
                <w:noProof/>
                <w:webHidden/>
              </w:rPr>
              <w:tab/>
            </w:r>
            <w:r w:rsidR="00124971">
              <w:rPr>
                <w:noProof/>
                <w:webHidden/>
              </w:rPr>
              <w:fldChar w:fldCharType="begin"/>
            </w:r>
            <w:r w:rsidR="00124971">
              <w:rPr>
                <w:noProof/>
                <w:webHidden/>
              </w:rPr>
              <w:instrText xml:space="preserve"> PAGEREF _Toc374962616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6A4D7B24"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17" w:history="1">
            <w:r w:rsidR="00124971" w:rsidRPr="00E50181">
              <w:rPr>
                <w:rStyle w:val="Hyperlnk"/>
                <w:noProof/>
              </w:rPr>
              <w:t>3.1</w:t>
            </w:r>
            <w:r w:rsidR="00124971">
              <w:rPr>
                <w:rFonts w:asciiTheme="minorHAnsi" w:eastAsiaTheme="minorEastAsia" w:hAnsiTheme="minorHAnsi" w:cstheme="minorBidi"/>
                <w:noProof/>
                <w:sz w:val="22"/>
                <w:lang w:eastAsia="sv-SE"/>
              </w:rPr>
              <w:tab/>
            </w:r>
            <w:r w:rsidR="00124971" w:rsidRPr="00E50181">
              <w:rPr>
                <w:rStyle w:val="Hyperlnk"/>
                <w:noProof/>
              </w:rPr>
              <w:t>Flöden</w:t>
            </w:r>
            <w:r w:rsidR="00124971">
              <w:rPr>
                <w:noProof/>
                <w:webHidden/>
              </w:rPr>
              <w:tab/>
            </w:r>
            <w:r w:rsidR="00124971">
              <w:rPr>
                <w:noProof/>
                <w:webHidden/>
              </w:rPr>
              <w:fldChar w:fldCharType="begin"/>
            </w:r>
            <w:r w:rsidR="00124971">
              <w:rPr>
                <w:noProof/>
                <w:webHidden/>
              </w:rPr>
              <w:instrText xml:space="preserve"> PAGEREF _Toc374962617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397A0957"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8" w:history="1">
            <w:r w:rsidR="00124971" w:rsidRPr="00E50181">
              <w:rPr>
                <w:rStyle w:val="Hyperlnk"/>
                <w:noProof/>
              </w:rPr>
              <w:t>3.1.1</w:t>
            </w:r>
            <w:r w:rsidR="00124971">
              <w:rPr>
                <w:rFonts w:asciiTheme="minorHAnsi" w:eastAsiaTheme="minorEastAsia" w:hAnsiTheme="minorHAnsi" w:cstheme="minorBidi"/>
                <w:noProof/>
                <w:sz w:val="22"/>
                <w:lang w:eastAsia="sv-SE"/>
              </w:rPr>
              <w:tab/>
            </w:r>
            <w:r w:rsidR="00124971" w:rsidRPr="00E50181">
              <w:rPr>
                <w:rStyle w:val="Hyperlnk"/>
                <w:noProof/>
              </w:rPr>
              <w:t>Observationer</w:t>
            </w:r>
            <w:r w:rsidR="00124971">
              <w:rPr>
                <w:noProof/>
                <w:webHidden/>
              </w:rPr>
              <w:tab/>
            </w:r>
            <w:r w:rsidR="00124971">
              <w:rPr>
                <w:noProof/>
                <w:webHidden/>
              </w:rPr>
              <w:fldChar w:fldCharType="begin"/>
            </w:r>
            <w:r w:rsidR="00124971">
              <w:rPr>
                <w:noProof/>
                <w:webHidden/>
              </w:rPr>
              <w:instrText xml:space="preserve"> PAGEREF _Toc374962618 \h </w:instrText>
            </w:r>
            <w:r w:rsidR="00124971">
              <w:rPr>
                <w:noProof/>
                <w:webHidden/>
              </w:rPr>
            </w:r>
            <w:r w:rsidR="00124971">
              <w:rPr>
                <w:noProof/>
                <w:webHidden/>
              </w:rPr>
              <w:fldChar w:fldCharType="separate"/>
            </w:r>
            <w:r w:rsidR="00124971">
              <w:rPr>
                <w:noProof/>
                <w:webHidden/>
              </w:rPr>
              <w:t>7</w:t>
            </w:r>
            <w:r w:rsidR="00124971">
              <w:rPr>
                <w:noProof/>
                <w:webHidden/>
              </w:rPr>
              <w:fldChar w:fldCharType="end"/>
            </w:r>
          </w:hyperlink>
        </w:p>
        <w:p w14:paraId="19C532B6"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19" w:history="1">
            <w:r w:rsidR="00124971" w:rsidRPr="00E50181">
              <w:rPr>
                <w:rStyle w:val="Hyperlnk"/>
                <w:noProof/>
              </w:rPr>
              <w:t>3.1.2</w:t>
            </w:r>
            <w:r w:rsidR="00124971">
              <w:rPr>
                <w:rFonts w:asciiTheme="minorHAnsi" w:eastAsiaTheme="minorEastAsia" w:hAnsiTheme="minorHAnsi" w:cstheme="minorBidi"/>
                <w:noProof/>
                <w:sz w:val="22"/>
                <w:lang w:eastAsia="sv-SE"/>
              </w:rPr>
              <w:tab/>
            </w:r>
            <w:r w:rsidR="00124971" w:rsidRPr="00E50181">
              <w:rPr>
                <w:rStyle w:val="Hyperlnk"/>
                <w:noProof/>
              </w:rPr>
              <w:t>Mätvärden</w:t>
            </w:r>
            <w:r w:rsidR="00124971">
              <w:rPr>
                <w:noProof/>
                <w:webHidden/>
              </w:rPr>
              <w:tab/>
            </w:r>
            <w:r w:rsidR="00124971">
              <w:rPr>
                <w:noProof/>
                <w:webHidden/>
              </w:rPr>
              <w:fldChar w:fldCharType="begin"/>
            </w:r>
            <w:r w:rsidR="00124971">
              <w:rPr>
                <w:noProof/>
                <w:webHidden/>
              </w:rPr>
              <w:instrText xml:space="preserve"> PAGEREF _Toc374962619 \h </w:instrText>
            </w:r>
            <w:r w:rsidR="00124971">
              <w:rPr>
                <w:noProof/>
                <w:webHidden/>
              </w:rPr>
            </w:r>
            <w:r w:rsidR="00124971">
              <w:rPr>
                <w:noProof/>
                <w:webHidden/>
              </w:rPr>
              <w:fldChar w:fldCharType="separate"/>
            </w:r>
            <w:r w:rsidR="00124971">
              <w:rPr>
                <w:noProof/>
                <w:webHidden/>
              </w:rPr>
              <w:t>11</w:t>
            </w:r>
            <w:r w:rsidR="00124971">
              <w:rPr>
                <w:noProof/>
                <w:webHidden/>
              </w:rPr>
              <w:fldChar w:fldCharType="end"/>
            </w:r>
          </w:hyperlink>
        </w:p>
        <w:p w14:paraId="3D373D5E"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0" w:history="1">
            <w:r w:rsidR="00124971" w:rsidRPr="00E50181">
              <w:rPr>
                <w:rStyle w:val="Hyperlnk"/>
                <w:noProof/>
              </w:rPr>
              <w:t>3.1.3</w:t>
            </w:r>
            <w:r w:rsidR="00124971">
              <w:rPr>
                <w:rFonts w:asciiTheme="minorHAnsi" w:eastAsiaTheme="minorEastAsia" w:hAnsiTheme="minorHAnsi" w:cstheme="minorBidi"/>
                <w:noProof/>
                <w:sz w:val="22"/>
                <w:lang w:eastAsia="sv-SE"/>
              </w:rPr>
              <w:tab/>
            </w:r>
            <w:r w:rsidR="00124971" w:rsidRPr="00E50181">
              <w:rPr>
                <w:rStyle w:val="Hyperlnk"/>
                <w:noProof/>
              </w:rPr>
              <w:t>Obligatoriska kontrakt</w:t>
            </w:r>
            <w:r w:rsidR="00124971">
              <w:rPr>
                <w:noProof/>
                <w:webHidden/>
              </w:rPr>
              <w:tab/>
            </w:r>
            <w:r w:rsidR="00124971">
              <w:rPr>
                <w:noProof/>
                <w:webHidden/>
              </w:rPr>
              <w:fldChar w:fldCharType="begin"/>
            </w:r>
            <w:r w:rsidR="00124971">
              <w:rPr>
                <w:noProof/>
                <w:webHidden/>
              </w:rPr>
              <w:instrText xml:space="preserve"> PAGEREF _Toc374962620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0B3A2368"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1" w:history="1">
            <w:r w:rsidR="00124971" w:rsidRPr="00E50181">
              <w:rPr>
                <w:rStyle w:val="Hyperlnk"/>
                <w:noProof/>
              </w:rPr>
              <w:t>3.2</w:t>
            </w:r>
            <w:r w:rsidR="00124971">
              <w:rPr>
                <w:rFonts w:asciiTheme="minorHAnsi" w:eastAsiaTheme="minorEastAsia" w:hAnsiTheme="minorHAnsi" w:cstheme="minorBidi"/>
                <w:noProof/>
                <w:sz w:val="22"/>
                <w:lang w:eastAsia="sv-SE"/>
              </w:rPr>
              <w:tab/>
            </w:r>
            <w:r w:rsidR="00124971" w:rsidRPr="00E50181">
              <w:rPr>
                <w:rStyle w:val="Hyperlnk"/>
                <w:noProof/>
              </w:rPr>
              <w:t>Adressering</w:t>
            </w:r>
            <w:r w:rsidR="00124971">
              <w:rPr>
                <w:noProof/>
                <w:webHidden/>
              </w:rPr>
              <w:tab/>
            </w:r>
            <w:r w:rsidR="00124971">
              <w:rPr>
                <w:noProof/>
                <w:webHidden/>
              </w:rPr>
              <w:fldChar w:fldCharType="begin"/>
            </w:r>
            <w:r w:rsidR="00124971">
              <w:rPr>
                <w:noProof/>
                <w:webHidden/>
              </w:rPr>
              <w:instrText xml:space="preserve"> PAGEREF _Toc374962621 \h </w:instrText>
            </w:r>
            <w:r w:rsidR="00124971">
              <w:rPr>
                <w:noProof/>
                <w:webHidden/>
              </w:rPr>
            </w:r>
            <w:r w:rsidR="00124971">
              <w:rPr>
                <w:noProof/>
                <w:webHidden/>
              </w:rPr>
              <w:fldChar w:fldCharType="separate"/>
            </w:r>
            <w:r w:rsidR="00124971">
              <w:rPr>
                <w:noProof/>
                <w:webHidden/>
              </w:rPr>
              <w:t>15</w:t>
            </w:r>
            <w:r w:rsidR="00124971">
              <w:rPr>
                <w:noProof/>
                <w:webHidden/>
              </w:rPr>
              <w:fldChar w:fldCharType="end"/>
            </w:r>
          </w:hyperlink>
        </w:p>
        <w:p w14:paraId="506D019B"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2" w:history="1">
            <w:r w:rsidR="00124971" w:rsidRPr="00E50181">
              <w:rPr>
                <w:rStyle w:val="Hyperlnk"/>
                <w:noProof/>
              </w:rPr>
              <w:t>3.2.1</w:t>
            </w:r>
            <w:r w:rsidR="00124971">
              <w:rPr>
                <w:rFonts w:asciiTheme="minorHAnsi" w:eastAsiaTheme="minorEastAsia" w:hAnsiTheme="minorHAnsi" w:cstheme="minorBidi"/>
                <w:noProof/>
                <w:sz w:val="22"/>
                <w:lang w:eastAsia="sv-SE"/>
              </w:rPr>
              <w:tab/>
            </w:r>
            <w:r w:rsidR="00124971" w:rsidRPr="00E50181">
              <w:rPr>
                <w:rStyle w:val="Hyperlnk"/>
                <w:noProof/>
              </w:rPr>
              <w:t>Adressering vid nationell användning</w:t>
            </w:r>
            <w:r w:rsidR="00124971">
              <w:rPr>
                <w:noProof/>
                <w:webHidden/>
              </w:rPr>
              <w:tab/>
            </w:r>
            <w:r w:rsidR="00124971">
              <w:rPr>
                <w:noProof/>
                <w:webHidden/>
              </w:rPr>
              <w:fldChar w:fldCharType="begin"/>
            </w:r>
            <w:r w:rsidR="00124971">
              <w:rPr>
                <w:noProof/>
                <w:webHidden/>
              </w:rPr>
              <w:instrText xml:space="preserve"> PAGEREF _Toc374962622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00E37353"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3" w:history="1">
            <w:r w:rsidR="00124971" w:rsidRPr="00E50181">
              <w:rPr>
                <w:rStyle w:val="Hyperlnk"/>
                <w:noProof/>
              </w:rPr>
              <w:t>3.2.2</w:t>
            </w:r>
            <w:r w:rsidR="00124971">
              <w:rPr>
                <w:rFonts w:asciiTheme="minorHAnsi" w:eastAsiaTheme="minorEastAsia" w:hAnsiTheme="minorHAnsi" w:cstheme="minorBidi"/>
                <w:noProof/>
                <w:sz w:val="22"/>
                <w:lang w:eastAsia="sv-SE"/>
              </w:rPr>
              <w:tab/>
            </w:r>
            <w:r w:rsidR="00124971" w:rsidRPr="00E50181">
              <w:rPr>
                <w:rStyle w:val="Hyperlnk"/>
                <w:noProof/>
              </w:rPr>
              <w:t>Adressering vid regional användning</w:t>
            </w:r>
            <w:r w:rsidR="00124971">
              <w:rPr>
                <w:noProof/>
                <w:webHidden/>
              </w:rPr>
              <w:tab/>
            </w:r>
            <w:r w:rsidR="00124971">
              <w:rPr>
                <w:noProof/>
                <w:webHidden/>
              </w:rPr>
              <w:fldChar w:fldCharType="begin"/>
            </w:r>
            <w:r w:rsidR="00124971">
              <w:rPr>
                <w:noProof/>
                <w:webHidden/>
              </w:rPr>
              <w:instrText xml:space="preserve"> PAGEREF _Toc374962623 \h </w:instrText>
            </w:r>
            <w:r w:rsidR="00124971">
              <w:rPr>
                <w:noProof/>
                <w:webHidden/>
              </w:rPr>
            </w:r>
            <w:r w:rsidR="00124971">
              <w:rPr>
                <w:noProof/>
                <w:webHidden/>
              </w:rPr>
              <w:fldChar w:fldCharType="separate"/>
            </w:r>
            <w:r w:rsidR="00124971">
              <w:rPr>
                <w:noProof/>
                <w:webHidden/>
              </w:rPr>
              <w:t>16</w:t>
            </w:r>
            <w:r w:rsidR="00124971">
              <w:rPr>
                <w:noProof/>
                <w:webHidden/>
              </w:rPr>
              <w:fldChar w:fldCharType="end"/>
            </w:r>
          </w:hyperlink>
        </w:p>
        <w:p w14:paraId="30CBECBA"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4" w:history="1">
            <w:r w:rsidR="00124971" w:rsidRPr="00E50181">
              <w:rPr>
                <w:rStyle w:val="Hyperlnk"/>
                <w:noProof/>
              </w:rPr>
              <w:t>3.2.3</w:t>
            </w:r>
            <w:r w:rsidR="00124971">
              <w:rPr>
                <w:rFonts w:asciiTheme="minorHAnsi" w:eastAsiaTheme="minorEastAsia" w:hAnsiTheme="minorHAnsi" w:cstheme="minorBidi"/>
                <w:noProof/>
                <w:sz w:val="22"/>
                <w:lang w:eastAsia="sv-SE"/>
              </w:rPr>
              <w:tab/>
            </w:r>
            <w:r w:rsidR="00124971" w:rsidRPr="00E50181">
              <w:rPr>
                <w:rStyle w:val="Hyperlnk"/>
                <w:noProof/>
              </w:rPr>
              <w:t>Adressering direkt till ett källsystem</w:t>
            </w:r>
            <w:r w:rsidR="00124971">
              <w:rPr>
                <w:noProof/>
                <w:webHidden/>
              </w:rPr>
              <w:tab/>
            </w:r>
            <w:r w:rsidR="00124971">
              <w:rPr>
                <w:noProof/>
                <w:webHidden/>
              </w:rPr>
              <w:fldChar w:fldCharType="begin"/>
            </w:r>
            <w:r w:rsidR="00124971">
              <w:rPr>
                <w:noProof/>
                <w:webHidden/>
              </w:rPr>
              <w:instrText xml:space="preserve"> PAGEREF _Toc374962624 \h </w:instrText>
            </w:r>
            <w:r w:rsidR="00124971">
              <w:rPr>
                <w:noProof/>
                <w:webHidden/>
              </w:rPr>
            </w:r>
            <w:r w:rsidR="00124971">
              <w:rPr>
                <w:noProof/>
                <w:webHidden/>
              </w:rPr>
              <w:fldChar w:fldCharType="separate"/>
            </w:r>
            <w:r w:rsidR="00124971">
              <w:rPr>
                <w:noProof/>
                <w:webHidden/>
              </w:rPr>
              <w:t>17</w:t>
            </w:r>
            <w:r w:rsidR="00124971">
              <w:rPr>
                <w:noProof/>
                <w:webHidden/>
              </w:rPr>
              <w:fldChar w:fldCharType="end"/>
            </w:r>
          </w:hyperlink>
        </w:p>
        <w:p w14:paraId="1A45708B"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25" w:history="1">
            <w:r w:rsidR="00124971" w:rsidRPr="00E50181">
              <w:rPr>
                <w:rStyle w:val="Hyperlnk"/>
                <w:noProof/>
              </w:rPr>
              <w:t>3.2.4</w:t>
            </w:r>
            <w:r w:rsidR="00124971">
              <w:rPr>
                <w:rFonts w:asciiTheme="minorHAnsi" w:eastAsiaTheme="minorEastAsia" w:hAnsiTheme="minorHAnsi" w:cstheme="minorBidi"/>
                <w:noProof/>
                <w:sz w:val="22"/>
                <w:lang w:eastAsia="sv-SE"/>
              </w:rPr>
              <w:tab/>
            </w:r>
            <w:r w:rsidR="00124971" w:rsidRPr="00E50181">
              <w:rPr>
                <w:rStyle w:val="Hyperlnk"/>
                <w:noProof/>
              </w:rPr>
              <w:t>Sammanfattning av adresseringsmodell</w:t>
            </w:r>
            <w:r w:rsidR="00124971">
              <w:rPr>
                <w:noProof/>
                <w:webHidden/>
              </w:rPr>
              <w:tab/>
            </w:r>
            <w:r w:rsidR="00124971">
              <w:rPr>
                <w:noProof/>
                <w:webHidden/>
              </w:rPr>
              <w:fldChar w:fldCharType="begin"/>
            </w:r>
            <w:r w:rsidR="00124971">
              <w:rPr>
                <w:noProof/>
                <w:webHidden/>
              </w:rPr>
              <w:instrText xml:space="preserve"> PAGEREF _Toc374962625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74FB42B9"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6" w:history="1">
            <w:r w:rsidR="00124971" w:rsidRPr="00E50181">
              <w:rPr>
                <w:rStyle w:val="Hyperlnk"/>
                <w:noProof/>
              </w:rPr>
              <w:t>3.3</w:t>
            </w:r>
            <w:r w:rsidR="00124971">
              <w:rPr>
                <w:rFonts w:asciiTheme="minorHAnsi" w:eastAsiaTheme="minorEastAsia" w:hAnsiTheme="minorHAnsi" w:cstheme="minorBidi"/>
                <w:noProof/>
                <w:sz w:val="22"/>
                <w:lang w:eastAsia="sv-SE"/>
              </w:rPr>
              <w:tab/>
            </w:r>
            <w:r w:rsidR="00124971" w:rsidRPr="00E50181">
              <w:rPr>
                <w:rStyle w:val="Hyperlnk"/>
                <w:noProof/>
              </w:rPr>
              <w:t>Aggregering och engagemangsindex</w:t>
            </w:r>
            <w:r w:rsidR="00124971">
              <w:rPr>
                <w:noProof/>
                <w:webHidden/>
              </w:rPr>
              <w:tab/>
            </w:r>
            <w:r w:rsidR="00124971">
              <w:rPr>
                <w:noProof/>
                <w:webHidden/>
              </w:rPr>
              <w:fldChar w:fldCharType="begin"/>
            </w:r>
            <w:r w:rsidR="00124971">
              <w:rPr>
                <w:noProof/>
                <w:webHidden/>
              </w:rPr>
              <w:instrText xml:space="preserve"> PAGEREF _Toc374962626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663B9A92" w14:textId="77777777" w:rsidR="00124971" w:rsidRDefault="008D4E49">
          <w:pPr>
            <w:pStyle w:val="Innehll1"/>
            <w:tabs>
              <w:tab w:val="left" w:pos="400"/>
              <w:tab w:val="right" w:leader="dot" w:pos="8664"/>
            </w:tabs>
            <w:rPr>
              <w:rFonts w:asciiTheme="minorHAnsi" w:eastAsiaTheme="minorEastAsia" w:hAnsiTheme="minorHAnsi" w:cstheme="minorBidi"/>
              <w:noProof/>
              <w:sz w:val="22"/>
              <w:lang w:eastAsia="sv-SE"/>
            </w:rPr>
          </w:pPr>
          <w:hyperlink w:anchor="_Toc374962627" w:history="1">
            <w:r w:rsidR="00124971" w:rsidRPr="00E50181">
              <w:rPr>
                <w:rStyle w:val="Hyperlnk"/>
                <w:noProof/>
              </w:rPr>
              <w:t>4</w:t>
            </w:r>
            <w:r w:rsidR="00124971">
              <w:rPr>
                <w:rFonts w:asciiTheme="minorHAnsi" w:eastAsiaTheme="minorEastAsia" w:hAnsiTheme="minorHAnsi" w:cstheme="minorBidi"/>
                <w:noProof/>
                <w:sz w:val="22"/>
                <w:lang w:eastAsia="sv-SE"/>
              </w:rPr>
              <w:tab/>
            </w:r>
            <w:r w:rsidR="00124971" w:rsidRPr="00E50181">
              <w:rPr>
                <w:rStyle w:val="Hyperlnk"/>
                <w:noProof/>
              </w:rPr>
              <w:t>Tjänstedomänens krav och regler</w:t>
            </w:r>
            <w:r w:rsidR="00124971">
              <w:rPr>
                <w:noProof/>
                <w:webHidden/>
              </w:rPr>
              <w:tab/>
            </w:r>
            <w:r w:rsidR="00124971">
              <w:rPr>
                <w:noProof/>
                <w:webHidden/>
              </w:rPr>
              <w:fldChar w:fldCharType="begin"/>
            </w:r>
            <w:r w:rsidR="00124971">
              <w:rPr>
                <w:noProof/>
                <w:webHidden/>
              </w:rPr>
              <w:instrText xml:space="preserve"> PAGEREF _Toc374962627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17A5AFBA"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8" w:history="1">
            <w:r w:rsidR="00124971" w:rsidRPr="00E50181">
              <w:rPr>
                <w:rStyle w:val="Hyperlnk"/>
                <w:noProof/>
              </w:rPr>
              <w:t>4.1</w:t>
            </w:r>
            <w:r w:rsidR="00124971">
              <w:rPr>
                <w:rFonts w:asciiTheme="minorHAnsi" w:eastAsiaTheme="minorEastAsia" w:hAnsiTheme="minorHAnsi" w:cstheme="minorBidi"/>
                <w:noProof/>
                <w:sz w:val="22"/>
                <w:lang w:eastAsia="sv-SE"/>
              </w:rPr>
              <w:tab/>
            </w:r>
            <w:r w:rsidR="00124971" w:rsidRPr="00E50181">
              <w:rPr>
                <w:rStyle w:val="Hyperlnk"/>
                <w:noProof/>
              </w:rPr>
              <w:t>Uppdatering av engagemangsindex</w:t>
            </w:r>
            <w:r w:rsidR="00124971">
              <w:rPr>
                <w:noProof/>
                <w:webHidden/>
              </w:rPr>
              <w:tab/>
            </w:r>
            <w:r w:rsidR="00124971">
              <w:rPr>
                <w:noProof/>
                <w:webHidden/>
              </w:rPr>
              <w:fldChar w:fldCharType="begin"/>
            </w:r>
            <w:r w:rsidR="00124971">
              <w:rPr>
                <w:noProof/>
                <w:webHidden/>
              </w:rPr>
              <w:instrText xml:space="preserve"> PAGEREF _Toc374962628 \h </w:instrText>
            </w:r>
            <w:r w:rsidR="00124971">
              <w:rPr>
                <w:noProof/>
                <w:webHidden/>
              </w:rPr>
            </w:r>
            <w:r w:rsidR="00124971">
              <w:rPr>
                <w:noProof/>
                <w:webHidden/>
              </w:rPr>
              <w:fldChar w:fldCharType="separate"/>
            </w:r>
            <w:r w:rsidR="00124971">
              <w:rPr>
                <w:noProof/>
                <w:webHidden/>
              </w:rPr>
              <w:t>18</w:t>
            </w:r>
            <w:r w:rsidR="00124971">
              <w:rPr>
                <w:noProof/>
                <w:webHidden/>
              </w:rPr>
              <w:fldChar w:fldCharType="end"/>
            </w:r>
          </w:hyperlink>
        </w:p>
        <w:p w14:paraId="4A53407F"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29" w:history="1">
            <w:r w:rsidR="00124971" w:rsidRPr="00E50181">
              <w:rPr>
                <w:rStyle w:val="Hyperlnk"/>
                <w:noProof/>
              </w:rPr>
              <w:t>4.2</w:t>
            </w:r>
            <w:r w:rsidR="00124971">
              <w:rPr>
                <w:rFonts w:asciiTheme="minorHAnsi" w:eastAsiaTheme="minorEastAsia" w:hAnsiTheme="minorHAnsi" w:cstheme="minorBidi"/>
                <w:noProof/>
                <w:sz w:val="22"/>
                <w:lang w:eastAsia="sv-SE"/>
              </w:rPr>
              <w:tab/>
            </w:r>
            <w:r w:rsidR="00124971" w:rsidRPr="00E50181">
              <w:rPr>
                <w:rStyle w:val="Hyperlnk"/>
                <w:noProof/>
              </w:rPr>
              <w:t>Informationssäkerhet och juridik</w:t>
            </w:r>
            <w:r w:rsidR="00124971">
              <w:rPr>
                <w:noProof/>
                <w:webHidden/>
              </w:rPr>
              <w:tab/>
            </w:r>
            <w:r w:rsidR="00124971">
              <w:rPr>
                <w:noProof/>
                <w:webHidden/>
              </w:rPr>
              <w:fldChar w:fldCharType="begin"/>
            </w:r>
            <w:r w:rsidR="00124971">
              <w:rPr>
                <w:noProof/>
                <w:webHidden/>
              </w:rPr>
              <w:instrText xml:space="preserve"> PAGEREF _Toc374962629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76DE1E60"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0" w:history="1">
            <w:r w:rsidR="00124971" w:rsidRPr="00E50181">
              <w:rPr>
                <w:rStyle w:val="Hyperlnk"/>
                <w:noProof/>
              </w:rPr>
              <w:t>4.2.1</w:t>
            </w:r>
            <w:r w:rsidR="00124971">
              <w:rPr>
                <w:rFonts w:asciiTheme="minorHAnsi" w:eastAsiaTheme="minorEastAsia" w:hAnsiTheme="minorHAnsi" w:cstheme="minorBidi"/>
                <w:noProof/>
                <w:sz w:val="22"/>
                <w:lang w:eastAsia="sv-SE"/>
              </w:rPr>
              <w:tab/>
            </w:r>
            <w:r w:rsidR="00124971" w:rsidRPr="00E50181">
              <w:rPr>
                <w:rStyle w:val="Hyperlnk"/>
                <w:noProof/>
              </w:rPr>
              <w:t>Medarbetarens direktåtkomst</w:t>
            </w:r>
            <w:r w:rsidR="00124971">
              <w:rPr>
                <w:noProof/>
                <w:webHidden/>
              </w:rPr>
              <w:tab/>
            </w:r>
            <w:r w:rsidR="00124971">
              <w:rPr>
                <w:noProof/>
                <w:webHidden/>
              </w:rPr>
              <w:fldChar w:fldCharType="begin"/>
            </w:r>
            <w:r w:rsidR="00124971">
              <w:rPr>
                <w:noProof/>
                <w:webHidden/>
              </w:rPr>
              <w:instrText xml:space="preserve"> PAGEREF _Toc374962630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2404BB3"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1" w:history="1">
            <w:r w:rsidR="00124971" w:rsidRPr="00E50181">
              <w:rPr>
                <w:rStyle w:val="Hyperlnk"/>
                <w:noProof/>
              </w:rPr>
              <w:t>4.2.2</w:t>
            </w:r>
            <w:r w:rsidR="00124971">
              <w:rPr>
                <w:rFonts w:asciiTheme="minorHAnsi" w:eastAsiaTheme="minorEastAsia" w:hAnsiTheme="minorHAnsi" w:cstheme="minorBidi"/>
                <w:noProof/>
                <w:sz w:val="22"/>
                <w:lang w:eastAsia="sv-SE"/>
              </w:rPr>
              <w:tab/>
            </w:r>
            <w:r w:rsidR="00124971" w:rsidRPr="00E50181">
              <w:rPr>
                <w:rStyle w:val="Hyperlnk"/>
                <w:noProof/>
              </w:rPr>
              <w:t>Patientens direktåtkomst</w:t>
            </w:r>
            <w:r w:rsidR="00124971">
              <w:rPr>
                <w:noProof/>
                <w:webHidden/>
              </w:rPr>
              <w:tab/>
            </w:r>
            <w:r w:rsidR="00124971">
              <w:rPr>
                <w:noProof/>
                <w:webHidden/>
              </w:rPr>
              <w:fldChar w:fldCharType="begin"/>
            </w:r>
            <w:r w:rsidR="00124971">
              <w:rPr>
                <w:noProof/>
                <w:webHidden/>
              </w:rPr>
              <w:instrText xml:space="preserve"> PAGEREF _Toc374962631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37A4F190"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2" w:history="1">
            <w:r w:rsidR="00124971" w:rsidRPr="00E50181">
              <w:rPr>
                <w:rStyle w:val="Hyperlnk"/>
                <w:noProof/>
              </w:rPr>
              <w:t>4.2.3</w:t>
            </w:r>
            <w:r w:rsidR="00124971">
              <w:rPr>
                <w:rFonts w:asciiTheme="minorHAnsi" w:eastAsiaTheme="minorEastAsia" w:hAnsiTheme="minorHAnsi" w:cstheme="minorBidi"/>
                <w:noProof/>
                <w:sz w:val="22"/>
                <w:lang w:eastAsia="sv-SE"/>
              </w:rPr>
              <w:tab/>
            </w:r>
            <w:r w:rsidR="00124971" w:rsidRPr="00E50181">
              <w:rPr>
                <w:rStyle w:val="Hyperlnk"/>
                <w:noProof/>
              </w:rPr>
              <w:t>Generellt</w:t>
            </w:r>
            <w:r w:rsidR="00124971">
              <w:rPr>
                <w:noProof/>
                <w:webHidden/>
              </w:rPr>
              <w:tab/>
            </w:r>
            <w:r w:rsidR="00124971">
              <w:rPr>
                <w:noProof/>
                <w:webHidden/>
              </w:rPr>
              <w:fldChar w:fldCharType="begin"/>
            </w:r>
            <w:r w:rsidR="00124971">
              <w:rPr>
                <w:noProof/>
                <w:webHidden/>
              </w:rPr>
              <w:instrText xml:space="preserve"> PAGEREF _Toc374962632 \h </w:instrText>
            </w:r>
            <w:r w:rsidR="00124971">
              <w:rPr>
                <w:noProof/>
                <w:webHidden/>
              </w:rPr>
            </w:r>
            <w:r w:rsidR="00124971">
              <w:rPr>
                <w:noProof/>
                <w:webHidden/>
              </w:rPr>
              <w:fldChar w:fldCharType="separate"/>
            </w:r>
            <w:r w:rsidR="00124971">
              <w:rPr>
                <w:noProof/>
                <w:webHidden/>
              </w:rPr>
              <w:t>21</w:t>
            </w:r>
            <w:r w:rsidR="00124971">
              <w:rPr>
                <w:noProof/>
                <w:webHidden/>
              </w:rPr>
              <w:fldChar w:fldCharType="end"/>
            </w:r>
          </w:hyperlink>
        </w:p>
        <w:p w14:paraId="4DD3EB7E"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3" w:history="1">
            <w:r w:rsidR="00124971" w:rsidRPr="00E50181">
              <w:rPr>
                <w:rStyle w:val="Hyperlnk"/>
                <w:noProof/>
              </w:rPr>
              <w:t>4.3</w:t>
            </w:r>
            <w:r w:rsidR="00124971">
              <w:rPr>
                <w:rFonts w:asciiTheme="minorHAnsi" w:eastAsiaTheme="minorEastAsia" w:hAnsiTheme="minorHAnsi" w:cstheme="minorBidi"/>
                <w:noProof/>
                <w:sz w:val="22"/>
                <w:lang w:eastAsia="sv-SE"/>
              </w:rPr>
              <w:tab/>
            </w:r>
            <w:r w:rsidR="00124971" w:rsidRPr="00E50181">
              <w:rPr>
                <w:rStyle w:val="Hyperlnk"/>
                <w:noProof/>
              </w:rPr>
              <w:t>Felhantering</w:t>
            </w:r>
            <w:r w:rsidR="00124971">
              <w:rPr>
                <w:noProof/>
                <w:webHidden/>
              </w:rPr>
              <w:tab/>
            </w:r>
            <w:r w:rsidR="00124971">
              <w:rPr>
                <w:noProof/>
                <w:webHidden/>
              </w:rPr>
              <w:fldChar w:fldCharType="begin"/>
            </w:r>
            <w:r w:rsidR="00124971">
              <w:rPr>
                <w:noProof/>
                <w:webHidden/>
              </w:rPr>
              <w:instrText xml:space="preserve"> PAGEREF _Toc374962633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55FE13DE"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4" w:history="1">
            <w:r w:rsidR="00124971" w:rsidRPr="00E50181">
              <w:rPr>
                <w:rStyle w:val="Hyperlnk"/>
                <w:noProof/>
              </w:rPr>
              <w:t>4.3.1</w:t>
            </w:r>
            <w:r w:rsidR="00124971">
              <w:rPr>
                <w:rFonts w:asciiTheme="minorHAnsi" w:eastAsiaTheme="minorEastAsia" w:hAnsiTheme="minorHAnsi" w:cstheme="minorBidi"/>
                <w:noProof/>
                <w:sz w:val="22"/>
                <w:lang w:eastAsia="sv-SE"/>
              </w:rPr>
              <w:tab/>
            </w:r>
            <w:r w:rsidR="00124971" w:rsidRPr="00E50181">
              <w:rPr>
                <w:rStyle w:val="Hyperlnk"/>
                <w:noProof/>
              </w:rPr>
              <w:t>Krav på en tjänsteproducent</w:t>
            </w:r>
            <w:r w:rsidR="00124971">
              <w:rPr>
                <w:noProof/>
                <w:webHidden/>
              </w:rPr>
              <w:tab/>
            </w:r>
            <w:r w:rsidR="00124971">
              <w:rPr>
                <w:noProof/>
                <w:webHidden/>
              </w:rPr>
              <w:fldChar w:fldCharType="begin"/>
            </w:r>
            <w:r w:rsidR="00124971">
              <w:rPr>
                <w:noProof/>
                <w:webHidden/>
              </w:rPr>
              <w:instrText xml:space="preserve"> PAGEREF _Toc374962634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0F4D165A"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5" w:history="1">
            <w:r w:rsidR="00124971" w:rsidRPr="00E50181">
              <w:rPr>
                <w:rStyle w:val="Hyperlnk"/>
                <w:noProof/>
              </w:rPr>
              <w:t>4.3.2</w:t>
            </w:r>
            <w:r w:rsidR="00124971">
              <w:rPr>
                <w:rFonts w:asciiTheme="minorHAnsi" w:eastAsiaTheme="minorEastAsia" w:hAnsiTheme="minorHAnsi" w:cstheme="minorBidi"/>
                <w:noProof/>
                <w:sz w:val="22"/>
                <w:lang w:eastAsia="sv-SE"/>
              </w:rPr>
              <w:tab/>
            </w:r>
            <w:r w:rsidR="00124971" w:rsidRPr="00E50181">
              <w:rPr>
                <w:rStyle w:val="Hyperlnk"/>
                <w:noProof/>
              </w:rPr>
              <w:t>Krav på en tjänstekonsument</w:t>
            </w:r>
            <w:r w:rsidR="00124971">
              <w:rPr>
                <w:noProof/>
                <w:webHidden/>
              </w:rPr>
              <w:tab/>
            </w:r>
            <w:r w:rsidR="00124971">
              <w:rPr>
                <w:noProof/>
                <w:webHidden/>
              </w:rPr>
              <w:fldChar w:fldCharType="begin"/>
            </w:r>
            <w:r w:rsidR="00124971">
              <w:rPr>
                <w:noProof/>
                <w:webHidden/>
              </w:rPr>
              <w:instrText xml:space="preserve"> PAGEREF _Toc374962635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1B5F20FC"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6" w:history="1">
            <w:r w:rsidR="00124971" w:rsidRPr="00E50181">
              <w:rPr>
                <w:rStyle w:val="Hyperlnk"/>
                <w:noProof/>
              </w:rPr>
              <w:t>4.4</w:t>
            </w:r>
            <w:r w:rsidR="00124971">
              <w:rPr>
                <w:rFonts w:asciiTheme="minorHAnsi" w:eastAsiaTheme="minorEastAsia" w:hAnsiTheme="minorHAnsi" w:cstheme="minorBidi"/>
                <w:noProof/>
                <w:sz w:val="22"/>
                <w:lang w:eastAsia="sv-SE"/>
              </w:rPr>
              <w:tab/>
            </w:r>
            <w:r w:rsidR="00124971" w:rsidRPr="00E50181">
              <w:rPr>
                <w:rStyle w:val="Hyperlnk"/>
                <w:noProof/>
              </w:rPr>
              <w:t>Icke funktionella krav</w:t>
            </w:r>
            <w:r w:rsidR="00124971">
              <w:rPr>
                <w:noProof/>
                <w:webHidden/>
              </w:rPr>
              <w:tab/>
            </w:r>
            <w:r w:rsidR="00124971">
              <w:rPr>
                <w:noProof/>
                <w:webHidden/>
              </w:rPr>
              <w:fldChar w:fldCharType="begin"/>
            </w:r>
            <w:r w:rsidR="00124971">
              <w:rPr>
                <w:noProof/>
                <w:webHidden/>
              </w:rPr>
              <w:instrText xml:space="preserve"> PAGEREF _Toc374962636 \h </w:instrText>
            </w:r>
            <w:r w:rsidR="00124971">
              <w:rPr>
                <w:noProof/>
                <w:webHidden/>
              </w:rPr>
            </w:r>
            <w:r w:rsidR="00124971">
              <w:rPr>
                <w:noProof/>
                <w:webHidden/>
              </w:rPr>
              <w:fldChar w:fldCharType="separate"/>
            </w:r>
            <w:r w:rsidR="00124971">
              <w:rPr>
                <w:noProof/>
                <w:webHidden/>
              </w:rPr>
              <w:t>22</w:t>
            </w:r>
            <w:r w:rsidR="00124971">
              <w:rPr>
                <w:noProof/>
                <w:webHidden/>
              </w:rPr>
              <w:fldChar w:fldCharType="end"/>
            </w:r>
          </w:hyperlink>
        </w:p>
        <w:p w14:paraId="2B81366B"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37" w:history="1">
            <w:r w:rsidR="00124971" w:rsidRPr="00E50181">
              <w:rPr>
                <w:rStyle w:val="Hyperlnk"/>
                <w:noProof/>
              </w:rPr>
              <w:t>4.4.1</w:t>
            </w:r>
            <w:r w:rsidR="00124971">
              <w:rPr>
                <w:rFonts w:asciiTheme="minorHAnsi" w:eastAsiaTheme="minorEastAsia" w:hAnsiTheme="minorHAnsi" w:cstheme="minorBidi"/>
                <w:noProof/>
                <w:sz w:val="22"/>
                <w:lang w:eastAsia="sv-SE"/>
              </w:rPr>
              <w:tab/>
            </w:r>
            <w:r w:rsidR="00124971" w:rsidRPr="00E50181">
              <w:rPr>
                <w:rStyle w:val="Hyperlnk"/>
                <w:noProof/>
              </w:rPr>
              <w:t>SLA krav</w:t>
            </w:r>
            <w:r w:rsidR="00124971">
              <w:rPr>
                <w:noProof/>
                <w:webHidden/>
              </w:rPr>
              <w:tab/>
            </w:r>
            <w:r w:rsidR="00124971">
              <w:rPr>
                <w:noProof/>
                <w:webHidden/>
              </w:rPr>
              <w:fldChar w:fldCharType="begin"/>
            </w:r>
            <w:r w:rsidR="00124971">
              <w:rPr>
                <w:noProof/>
                <w:webHidden/>
              </w:rPr>
              <w:instrText xml:space="preserve"> PAGEREF _Toc374962637 \h </w:instrText>
            </w:r>
            <w:r w:rsidR="00124971">
              <w:rPr>
                <w:noProof/>
                <w:webHidden/>
              </w:rPr>
            </w:r>
            <w:r w:rsidR="00124971">
              <w:rPr>
                <w:noProof/>
                <w:webHidden/>
              </w:rPr>
              <w:fldChar w:fldCharType="separate"/>
            </w:r>
            <w:r w:rsidR="00124971">
              <w:rPr>
                <w:noProof/>
                <w:webHidden/>
              </w:rPr>
              <w:t>23</w:t>
            </w:r>
            <w:r w:rsidR="00124971">
              <w:rPr>
                <w:noProof/>
                <w:webHidden/>
              </w:rPr>
              <w:fldChar w:fldCharType="end"/>
            </w:r>
          </w:hyperlink>
        </w:p>
        <w:p w14:paraId="17117CAB" w14:textId="77777777" w:rsidR="00124971" w:rsidRDefault="008D4E49">
          <w:pPr>
            <w:pStyle w:val="Innehll1"/>
            <w:tabs>
              <w:tab w:val="left" w:pos="400"/>
              <w:tab w:val="right" w:leader="dot" w:pos="8664"/>
            </w:tabs>
            <w:rPr>
              <w:rFonts w:asciiTheme="minorHAnsi" w:eastAsiaTheme="minorEastAsia" w:hAnsiTheme="minorHAnsi" w:cstheme="minorBidi"/>
              <w:noProof/>
              <w:sz w:val="22"/>
              <w:lang w:eastAsia="sv-SE"/>
            </w:rPr>
          </w:pPr>
          <w:hyperlink w:anchor="_Toc374962638" w:history="1">
            <w:r w:rsidR="00124971" w:rsidRPr="00E50181">
              <w:rPr>
                <w:rStyle w:val="Hyperlnk"/>
                <w:noProof/>
              </w:rPr>
              <w:t>5</w:t>
            </w:r>
            <w:r w:rsidR="00124971">
              <w:rPr>
                <w:rFonts w:asciiTheme="minorHAnsi" w:eastAsiaTheme="minorEastAsia" w:hAnsiTheme="minorHAnsi" w:cstheme="minorBidi"/>
                <w:noProof/>
                <w:sz w:val="22"/>
                <w:lang w:eastAsia="sv-SE"/>
              </w:rPr>
              <w:tab/>
            </w:r>
            <w:r w:rsidR="00124971" w:rsidRPr="00E50181">
              <w:rPr>
                <w:rStyle w:val="Hyperlnk"/>
                <w:noProof/>
              </w:rPr>
              <w:t>Tjänstedomänens meddelandemodeller</w:t>
            </w:r>
            <w:r w:rsidR="00124971">
              <w:rPr>
                <w:noProof/>
                <w:webHidden/>
              </w:rPr>
              <w:tab/>
            </w:r>
            <w:r w:rsidR="00124971">
              <w:rPr>
                <w:noProof/>
                <w:webHidden/>
              </w:rPr>
              <w:fldChar w:fldCharType="begin"/>
            </w:r>
            <w:r w:rsidR="00124971">
              <w:rPr>
                <w:noProof/>
                <w:webHidden/>
              </w:rPr>
              <w:instrText xml:space="preserve"> PAGEREF _Toc374962638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14E85EC7"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39" w:history="1">
            <w:r w:rsidR="00124971" w:rsidRPr="00E50181">
              <w:rPr>
                <w:rStyle w:val="Hyperlnk"/>
                <w:noProof/>
              </w:rPr>
              <w:t>5.1</w:t>
            </w:r>
            <w:r w:rsidR="00124971">
              <w:rPr>
                <w:rFonts w:asciiTheme="minorHAnsi" w:eastAsiaTheme="minorEastAsia" w:hAnsiTheme="minorHAnsi" w:cstheme="minorBidi"/>
                <w:noProof/>
                <w:sz w:val="22"/>
                <w:lang w:eastAsia="sv-SE"/>
              </w:rPr>
              <w:tab/>
            </w:r>
            <w:r w:rsidR="00124971" w:rsidRPr="00E50181">
              <w:rPr>
                <w:rStyle w:val="Hyperlnk"/>
                <w:noProof/>
              </w:rPr>
              <w:t>V-MIM - Observationer</w:t>
            </w:r>
            <w:r w:rsidR="00124971">
              <w:rPr>
                <w:noProof/>
                <w:webHidden/>
              </w:rPr>
              <w:tab/>
            </w:r>
            <w:r w:rsidR="00124971">
              <w:rPr>
                <w:noProof/>
                <w:webHidden/>
              </w:rPr>
              <w:fldChar w:fldCharType="begin"/>
            </w:r>
            <w:r w:rsidR="00124971">
              <w:rPr>
                <w:noProof/>
                <w:webHidden/>
              </w:rPr>
              <w:instrText xml:space="preserve"> PAGEREF _Toc374962639 \h </w:instrText>
            </w:r>
            <w:r w:rsidR="00124971">
              <w:rPr>
                <w:noProof/>
                <w:webHidden/>
              </w:rPr>
            </w:r>
            <w:r w:rsidR="00124971">
              <w:rPr>
                <w:noProof/>
                <w:webHidden/>
              </w:rPr>
              <w:fldChar w:fldCharType="separate"/>
            </w:r>
            <w:r w:rsidR="00124971">
              <w:rPr>
                <w:noProof/>
                <w:webHidden/>
              </w:rPr>
              <w:t>24</w:t>
            </w:r>
            <w:r w:rsidR="00124971">
              <w:rPr>
                <w:noProof/>
                <w:webHidden/>
              </w:rPr>
              <w:fldChar w:fldCharType="end"/>
            </w:r>
          </w:hyperlink>
        </w:p>
        <w:p w14:paraId="3188A3AD"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0" w:history="1">
            <w:r w:rsidR="00124971" w:rsidRPr="00E50181">
              <w:rPr>
                <w:rStyle w:val="Hyperlnk"/>
                <w:noProof/>
              </w:rPr>
              <w:t>5.2</w:t>
            </w:r>
            <w:r w:rsidR="00124971">
              <w:rPr>
                <w:rFonts w:asciiTheme="minorHAnsi" w:eastAsiaTheme="minorEastAsia" w:hAnsiTheme="minorHAnsi" w:cstheme="minorBidi"/>
                <w:noProof/>
                <w:sz w:val="22"/>
                <w:lang w:eastAsia="sv-SE"/>
              </w:rPr>
              <w:tab/>
            </w:r>
            <w:r w:rsidR="00124971" w:rsidRPr="00E50181">
              <w:rPr>
                <w:rStyle w:val="Hyperlnk"/>
                <w:noProof/>
              </w:rPr>
              <w:t>V-MIM - Mätvärden</w:t>
            </w:r>
            <w:r w:rsidR="00124971">
              <w:rPr>
                <w:noProof/>
                <w:webHidden/>
              </w:rPr>
              <w:tab/>
            </w:r>
            <w:r w:rsidR="00124971">
              <w:rPr>
                <w:noProof/>
                <w:webHidden/>
              </w:rPr>
              <w:fldChar w:fldCharType="begin"/>
            </w:r>
            <w:r w:rsidR="00124971">
              <w:rPr>
                <w:noProof/>
                <w:webHidden/>
              </w:rPr>
              <w:instrText xml:space="preserve"> PAGEREF _Toc374962640 \h </w:instrText>
            </w:r>
            <w:r w:rsidR="00124971">
              <w:rPr>
                <w:noProof/>
                <w:webHidden/>
              </w:rPr>
            </w:r>
            <w:r w:rsidR="00124971">
              <w:rPr>
                <w:noProof/>
                <w:webHidden/>
              </w:rPr>
              <w:fldChar w:fldCharType="separate"/>
            </w:r>
            <w:r w:rsidR="00124971">
              <w:rPr>
                <w:noProof/>
                <w:webHidden/>
              </w:rPr>
              <w:t>27</w:t>
            </w:r>
            <w:r w:rsidR="00124971">
              <w:rPr>
                <w:noProof/>
                <w:webHidden/>
              </w:rPr>
              <w:fldChar w:fldCharType="end"/>
            </w:r>
          </w:hyperlink>
        </w:p>
        <w:p w14:paraId="61FC0434"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1" w:history="1">
            <w:r w:rsidR="00124971" w:rsidRPr="00E50181">
              <w:rPr>
                <w:rStyle w:val="Hyperlnk"/>
                <w:noProof/>
              </w:rPr>
              <w:t>5.3</w:t>
            </w:r>
            <w:r w:rsidR="00124971">
              <w:rPr>
                <w:rFonts w:asciiTheme="minorHAnsi" w:eastAsiaTheme="minorEastAsia" w:hAnsiTheme="minorHAnsi" w:cstheme="minorBidi"/>
                <w:noProof/>
                <w:sz w:val="22"/>
                <w:lang w:eastAsia="sv-SE"/>
              </w:rPr>
              <w:tab/>
            </w:r>
            <w:r w:rsidR="00124971" w:rsidRPr="00E50181">
              <w:rPr>
                <w:rStyle w:val="Hyperlnk"/>
                <w:noProof/>
              </w:rPr>
              <w:t>Formatregler</w:t>
            </w:r>
            <w:r w:rsidR="00124971">
              <w:rPr>
                <w:noProof/>
                <w:webHidden/>
              </w:rPr>
              <w:tab/>
            </w:r>
            <w:r w:rsidR="00124971">
              <w:rPr>
                <w:noProof/>
                <w:webHidden/>
              </w:rPr>
              <w:fldChar w:fldCharType="begin"/>
            </w:r>
            <w:r w:rsidR="00124971">
              <w:rPr>
                <w:noProof/>
                <w:webHidden/>
              </w:rPr>
              <w:instrText xml:space="preserve"> PAGEREF _Toc374962641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1C3A2F5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2" w:history="1">
            <w:r w:rsidR="00124971" w:rsidRPr="00E50181">
              <w:rPr>
                <w:rStyle w:val="Hyperlnk"/>
                <w:noProof/>
              </w:rPr>
              <w:t>5.3.1</w:t>
            </w:r>
            <w:r w:rsidR="00124971">
              <w:rPr>
                <w:rFonts w:asciiTheme="minorHAnsi" w:eastAsiaTheme="minorEastAsia" w:hAnsiTheme="minorHAnsi" w:cstheme="minorBidi"/>
                <w:noProof/>
                <w:sz w:val="22"/>
                <w:lang w:eastAsia="sv-SE"/>
              </w:rPr>
              <w:tab/>
            </w:r>
            <w:r w:rsidR="00124971" w:rsidRPr="00E50181">
              <w:rPr>
                <w:rStyle w:val="Hyperlnk"/>
                <w:noProof/>
              </w:rPr>
              <w:t>Regel 1 – ReferredInformation.time</w:t>
            </w:r>
            <w:r w:rsidR="00124971">
              <w:rPr>
                <w:noProof/>
                <w:webHidden/>
              </w:rPr>
              <w:tab/>
            </w:r>
            <w:r w:rsidR="00124971">
              <w:rPr>
                <w:noProof/>
                <w:webHidden/>
              </w:rPr>
              <w:fldChar w:fldCharType="begin"/>
            </w:r>
            <w:r w:rsidR="00124971">
              <w:rPr>
                <w:noProof/>
                <w:webHidden/>
              </w:rPr>
              <w:instrText xml:space="preserve"> PAGEREF _Toc374962642 \h </w:instrText>
            </w:r>
            <w:r w:rsidR="00124971">
              <w:rPr>
                <w:noProof/>
                <w:webHidden/>
              </w:rPr>
            </w:r>
            <w:r w:rsidR="00124971">
              <w:rPr>
                <w:noProof/>
                <w:webHidden/>
              </w:rPr>
              <w:fldChar w:fldCharType="separate"/>
            </w:r>
            <w:r w:rsidR="00124971">
              <w:rPr>
                <w:noProof/>
                <w:webHidden/>
              </w:rPr>
              <w:t>29</w:t>
            </w:r>
            <w:r w:rsidR="00124971">
              <w:rPr>
                <w:noProof/>
                <w:webHidden/>
              </w:rPr>
              <w:fldChar w:fldCharType="end"/>
            </w:r>
          </w:hyperlink>
        </w:p>
        <w:p w14:paraId="7F37A88C" w14:textId="77777777" w:rsidR="00124971" w:rsidRDefault="008D4E49">
          <w:pPr>
            <w:pStyle w:val="Innehll1"/>
            <w:tabs>
              <w:tab w:val="left" w:pos="400"/>
              <w:tab w:val="right" w:leader="dot" w:pos="8664"/>
            </w:tabs>
            <w:rPr>
              <w:rFonts w:asciiTheme="minorHAnsi" w:eastAsiaTheme="minorEastAsia" w:hAnsiTheme="minorHAnsi" w:cstheme="minorBidi"/>
              <w:noProof/>
              <w:sz w:val="22"/>
              <w:lang w:eastAsia="sv-SE"/>
            </w:rPr>
          </w:pPr>
          <w:hyperlink w:anchor="_Toc374962643" w:history="1">
            <w:r w:rsidR="00124971" w:rsidRPr="00E50181">
              <w:rPr>
                <w:rStyle w:val="Hyperlnk"/>
                <w:noProof/>
              </w:rPr>
              <w:t>6</w:t>
            </w:r>
            <w:r w:rsidR="00124971">
              <w:rPr>
                <w:rFonts w:asciiTheme="minorHAnsi" w:eastAsiaTheme="minorEastAsia" w:hAnsiTheme="minorHAnsi" w:cstheme="minorBidi"/>
                <w:noProof/>
                <w:sz w:val="22"/>
                <w:lang w:eastAsia="sv-SE"/>
              </w:rPr>
              <w:tab/>
            </w:r>
            <w:r w:rsidR="00124971" w:rsidRPr="00E50181">
              <w:rPr>
                <w:rStyle w:val="Hyperlnk"/>
                <w:noProof/>
              </w:rPr>
              <w:t>Tjänstekontrakt</w:t>
            </w:r>
            <w:r w:rsidR="00124971">
              <w:rPr>
                <w:noProof/>
                <w:webHidden/>
              </w:rPr>
              <w:tab/>
            </w:r>
            <w:r w:rsidR="00124971">
              <w:rPr>
                <w:noProof/>
                <w:webHidden/>
              </w:rPr>
              <w:fldChar w:fldCharType="begin"/>
            </w:r>
            <w:r w:rsidR="00124971">
              <w:rPr>
                <w:noProof/>
                <w:webHidden/>
              </w:rPr>
              <w:instrText xml:space="preserve"> PAGEREF _Toc374962643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1549F1AE"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4" w:history="1">
            <w:r w:rsidR="00124971" w:rsidRPr="00E50181">
              <w:rPr>
                <w:rStyle w:val="Hyperlnk"/>
                <w:noProof/>
              </w:rPr>
              <w:t>6.1</w:t>
            </w:r>
            <w:r w:rsidR="00124971">
              <w:rPr>
                <w:rFonts w:asciiTheme="minorHAnsi" w:eastAsiaTheme="minorEastAsia" w:hAnsiTheme="minorHAnsi" w:cstheme="minorBidi"/>
                <w:noProof/>
                <w:sz w:val="22"/>
                <w:lang w:eastAsia="sv-SE"/>
              </w:rPr>
              <w:tab/>
            </w:r>
            <w:r w:rsidR="00124971" w:rsidRPr="00E50181">
              <w:rPr>
                <w:rStyle w:val="Hyperlnk"/>
                <w:noProof/>
              </w:rPr>
              <w:t>GetObservation</w:t>
            </w:r>
            <w:r w:rsidR="00124971">
              <w:rPr>
                <w:noProof/>
                <w:webHidden/>
              </w:rPr>
              <w:tab/>
            </w:r>
            <w:r w:rsidR="00124971">
              <w:rPr>
                <w:noProof/>
                <w:webHidden/>
              </w:rPr>
              <w:fldChar w:fldCharType="begin"/>
            </w:r>
            <w:r w:rsidR="00124971">
              <w:rPr>
                <w:noProof/>
                <w:webHidden/>
              </w:rPr>
              <w:instrText xml:space="preserve"> PAGEREF _Toc374962644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0C96C90"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5" w:history="1">
            <w:r w:rsidR="00124971" w:rsidRPr="00E50181">
              <w:rPr>
                <w:rStyle w:val="Hyperlnk"/>
                <w:noProof/>
              </w:rPr>
              <w:t>6.1.1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_Toc374962645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5A56ADA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6" w:history="1">
            <w:r w:rsidR="00124971" w:rsidRPr="00E50181">
              <w:rPr>
                <w:rStyle w:val="Hyperlnk"/>
                <w:noProof/>
              </w:rPr>
              <w:t>6.1.2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_Toc374962646 \h </w:instrText>
            </w:r>
            <w:r w:rsidR="00124971">
              <w:rPr>
                <w:noProof/>
                <w:webHidden/>
              </w:rPr>
            </w:r>
            <w:r w:rsidR="00124971">
              <w:rPr>
                <w:noProof/>
                <w:webHidden/>
              </w:rPr>
              <w:fldChar w:fldCharType="separate"/>
            </w:r>
            <w:r w:rsidR="00124971">
              <w:rPr>
                <w:noProof/>
                <w:webHidden/>
              </w:rPr>
              <w:t>30</w:t>
            </w:r>
            <w:r w:rsidR="00124971">
              <w:rPr>
                <w:noProof/>
                <w:webHidden/>
              </w:rPr>
              <w:fldChar w:fldCharType="end"/>
            </w:r>
          </w:hyperlink>
        </w:p>
        <w:p w14:paraId="4A5185C3"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7" w:history="1">
            <w:r w:rsidR="00124971" w:rsidRPr="00E50181">
              <w:rPr>
                <w:rStyle w:val="Hyperlnk"/>
                <w:noProof/>
              </w:rPr>
              <w:t>6.1.3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_Toc374962647 \h </w:instrText>
            </w:r>
            <w:r w:rsidR="00124971">
              <w:rPr>
                <w:noProof/>
                <w:webHidden/>
              </w:rPr>
            </w:r>
            <w:r w:rsidR="00124971">
              <w:rPr>
                <w:noProof/>
                <w:webHidden/>
              </w:rPr>
              <w:fldChar w:fldCharType="separate"/>
            </w:r>
            <w:r w:rsidR="00124971">
              <w:rPr>
                <w:noProof/>
                <w:webHidden/>
              </w:rPr>
              <w:t>44</w:t>
            </w:r>
            <w:r w:rsidR="00124971">
              <w:rPr>
                <w:noProof/>
                <w:webHidden/>
              </w:rPr>
              <w:fldChar w:fldCharType="end"/>
            </w:r>
          </w:hyperlink>
        </w:p>
        <w:p w14:paraId="3485615B"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48" w:history="1">
            <w:r w:rsidR="00124971" w:rsidRPr="00E50181">
              <w:rPr>
                <w:rStyle w:val="Hyperlnk"/>
                <w:noProof/>
              </w:rPr>
              <w:t>6.2</w:t>
            </w:r>
            <w:r w:rsidR="00124971">
              <w:rPr>
                <w:rFonts w:asciiTheme="minorHAnsi" w:eastAsiaTheme="minorEastAsia" w:hAnsiTheme="minorHAnsi" w:cstheme="minorBidi"/>
                <w:noProof/>
                <w:sz w:val="22"/>
                <w:lang w:eastAsia="sv-SE"/>
              </w:rPr>
              <w:tab/>
            </w:r>
            <w:r w:rsidR="00124971" w:rsidRPr="00E50181">
              <w:rPr>
                <w:rStyle w:val="Hyperlnk"/>
                <w:noProof/>
              </w:rPr>
              <w:t>ProcessObservation</w:t>
            </w:r>
            <w:r w:rsidR="00124971">
              <w:rPr>
                <w:noProof/>
                <w:webHidden/>
              </w:rPr>
              <w:tab/>
            </w:r>
            <w:r w:rsidR="00124971">
              <w:rPr>
                <w:noProof/>
                <w:webHidden/>
              </w:rPr>
              <w:fldChar w:fldCharType="begin"/>
            </w:r>
            <w:r w:rsidR="00124971">
              <w:rPr>
                <w:noProof/>
                <w:webHidden/>
              </w:rPr>
              <w:instrText xml:space="preserve"> PAGEREF _Toc374962648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BF4BFE3"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49" w:history="1">
            <w:r w:rsidR="00124971" w:rsidRPr="00E50181">
              <w:rPr>
                <w:rStyle w:val="Hyperlnk"/>
                <w:noProof/>
              </w:rPr>
              <w:t>6.2.1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_Toc374962649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77273E1"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0" w:history="1">
            <w:r w:rsidR="00124971" w:rsidRPr="00E50181">
              <w:rPr>
                <w:rStyle w:val="Hyperlnk"/>
                <w:noProof/>
              </w:rPr>
              <w:t>6.2.2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_Toc374962650 \h </w:instrText>
            </w:r>
            <w:r w:rsidR="00124971">
              <w:rPr>
                <w:noProof/>
                <w:webHidden/>
              </w:rPr>
            </w:r>
            <w:r w:rsidR="00124971">
              <w:rPr>
                <w:noProof/>
                <w:webHidden/>
              </w:rPr>
              <w:fldChar w:fldCharType="separate"/>
            </w:r>
            <w:r w:rsidR="00124971">
              <w:rPr>
                <w:noProof/>
                <w:webHidden/>
              </w:rPr>
              <w:t>45</w:t>
            </w:r>
            <w:r w:rsidR="00124971">
              <w:rPr>
                <w:noProof/>
                <w:webHidden/>
              </w:rPr>
              <w:fldChar w:fldCharType="end"/>
            </w:r>
          </w:hyperlink>
        </w:p>
        <w:p w14:paraId="7CD467D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1" w:history="1">
            <w:r w:rsidR="00124971" w:rsidRPr="00E50181">
              <w:rPr>
                <w:rStyle w:val="Hyperlnk"/>
                <w:noProof/>
              </w:rPr>
              <w:t>6.2.3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_Toc374962651 \h </w:instrText>
            </w:r>
            <w:r w:rsidR="00124971">
              <w:rPr>
                <w:noProof/>
                <w:webHidden/>
              </w:rPr>
            </w:r>
            <w:r w:rsidR="00124971">
              <w:rPr>
                <w:noProof/>
                <w:webHidden/>
              </w:rPr>
              <w:fldChar w:fldCharType="separate"/>
            </w:r>
            <w:r w:rsidR="00124971">
              <w:rPr>
                <w:noProof/>
                <w:webHidden/>
              </w:rPr>
              <w:t>56</w:t>
            </w:r>
            <w:r w:rsidR="00124971">
              <w:rPr>
                <w:noProof/>
                <w:webHidden/>
              </w:rPr>
              <w:fldChar w:fldCharType="end"/>
            </w:r>
          </w:hyperlink>
        </w:p>
        <w:p w14:paraId="7BA15D20"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52" w:history="1">
            <w:r w:rsidR="00124971" w:rsidRPr="00E50181">
              <w:rPr>
                <w:rStyle w:val="Hyperlnk"/>
                <w:noProof/>
              </w:rPr>
              <w:t>6.3</w:t>
            </w:r>
            <w:r w:rsidR="00124971">
              <w:rPr>
                <w:rFonts w:asciiTheme="minorHAnsi" w:eastAsiaTheme="minorEastAsia" w:hAnsiTheme="minorHAnsi" w:cstheme="minorBidi"/>
                <w:noProof/>
                <w:sz w:val="22"/>
                <w:lang w:eastAsia="sv-SE"/>
              </w:rPr>
              <w:tab/>
            </w:r>
            <w:r w:rsidR="00124971" w:rsidRPr="00E50181">
              <w:rPr>
                <w:rStyle w:val="Hyperlnk"/>
                <w:noProof/>
              </w:rPr>
              <w:t>DeleteObservation</w:t>
            </w:r>
            <w:r w:rsidR="00124971">
              <w:rPr>
                <w:noProof/>
                <w:webHidden/>
              </w:rPr>
              <w:tab/>
            </w:r>
            <w:r w:rsidR="00124971">
              <w:rPr>
                <w:noProof/>
                <w:webHidden/>
              </w:rPr>
              <w:fldChar w:fldCharType="begin"/>
            </w:r>
            <w:r w:rsidR="00124971">
              <w:rPr>
                <w:noProof/>
                <w:webHidden/>
              </w:rPr>
              <w:instrText xml:space="preserve"> PAGEREF _Toc374962652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787E9EB7"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3" w:history="1">
            <w:r w:rsidR="00124971" w:rsidRPr="00E50181">
              <w:rPr>
                <w:rStyle w:val="Hyperlnk"/>
                <w:noProof/>
              </w:rPr>
              <w:t>6.3.1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_Toc374962653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2C9BC9B1"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4" w:history="1">
            <w:r w:rsidR="00124971" w:rsidRPr="00E50181">
              <w:rPr>
                <w:rStyle w:val="Hyperlnk"/>
                <w:noProof/>
              </w:rPr>
              <w:t>6.3.2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_Toc374962654 \h </w:instrText>
            </w:r>
            <w:r w:rsidR="00124971">
              <w:rPr>
                <w:noProof/>
                <w:webHidden/>
              </w:rPr>
            </w:r>
            <w:r w:rsidR="00124971">
              <w:rPr>
                <w:noProof/>
                <w:webHidden/>
              </w:rPr>
              <w:fldChar w:fldCharType="separate"/>
            </w:r>
            <w:r w:rsidR="00124971">
              <w:rPr>
                <w:noProof/>
                <w:webHidden/>
              </w:rPr>
              <w:t>57</w:t>
            </w:r>
            <w:r w:rsidR="00124971">
              <w:rPr>
                <w:noProof/>
                <w:webHidden/>
              </w:rPr>
              <w:fldChar w:fldCharType="end"/>
            </w:r>
          </w:hyperlink>
        </w:p>
        <w:p w14:paraId="6F9564D6"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5" w:history="1">
            <w:r w:rsidR="00124971" w:rsidRPr="00E50181">
              <w:rPr>
                <w:rStyle w:val="Hyperlnk"/>
                <w:noProof/>
              </w:rPr>
              <w:t>6.3.3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_Toc374962655 \h </w:instrText>
            </w:r>
            <w:r w:rsidR="00124971">
              <w:rPr>
                <w:noProof/>
                <w:webHidden/>
              </w:rPr>
            </w:r>
            <w:r w:rsidR="00124971">
              <w:rPr>
                <w:noProof/>
                <w:webHidden/>
              </w:rPr>
              <w:fldChar w:fldCharType="separate"/>
            </w:r>
            <w:r w:rsidR="00124971">
              <w:rPr>
                <w:noProof/>
                <w:webHidden/>
              </w:rPr>
              <w:t>58</w:t>
            </w:r>
            <w:r w:rsidR="00124971">
              <w:rPr>
                <w:noProof/>
                <w:webHidden/>
              </w:rPr>
              <w:fldChar w:fldCharType="end"/>
            </w:r>
          </w:hyperlink>
        </w:p>
        <w:p w14:paraId="514A6844"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56" w:history="1">
            <w:r w:rsidR="00124971" w:rsidRPr="00E50181">
              <w:rPr>
                <w:rStyle w:val="Hyperlnk"/>
                <w:noProof/>
              </w:rPr>
              <w:t>6.4</w:t>
            </w:r>
            <w:r w:rsidR="00124971">
              <w:rPr>
                <w:rFonts w:asciiTheme="minorHAnsi" w:eastAsiaTheme="minorEastAsia" w:hAnsiTheme="minorHAnsi" w:cstheme="minorBidi"/>
                <w:noProof/>
                <w:sz w:val="22"/>
                <w:lang w:eastAsia="sv-SE"/>
              </w:rPr>
              <w:tab/>
            </w:r>
            <w:r w:rsidR="00124971" w:rsidRPr="00E50181">
              <w:rPr>
                <w:rStyle w:val="Hyperlnk"/>
                <w:noProof/>
              </w:rPr>
              <w:t>GetMeasurement</w:t>
            </w:r>
            <w:r w:rsidR="00124971">
              <w:rPr>
                <w:noProof/>
                <w:webHidden/>
              </w:rPr>
              <w:tab/>
            </w:r>
            <w:r w:rsidR="00124971">
              <w:rPr>
                <w:noProof/>
                <w:webHidden/>
              </w:rPr>
              <w:fldChar w:fldCharType="begin"/>
            </w:r>
            <w:r w:rsidR="00124971">
              <w:rPr>
                <w:noProof/>
                <w:webHidden/>
              </w:rPr>
              <w:instrText xml:space="preserve"> PAGEREF _Toc374962656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E8EE2BA"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7" w:history="1">
            <w:r w:rsidR="00124971" w:rsidRPr="00E50181">
              <w:rPr>
                <w:rStyle w:val="Hyperlnk"/>
                <w:noProof/>
              </w:rPr>
              <w:t>6.4.1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_Toc374962657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3A9CD43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8" w:history="1">
            <w:r w:rsidR="00124971" w:rsidRPr="00E50181">
              <w:rPr>
                <w:rStyle w:val="Hyperlnk"/>
                <w:noProof/>
              </w:rPr>
              <w:t>6.4.2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_Toc374962658 \h </w:instrText>
            </w:r>
            <w:r w:rsidR="00124971">
              <w:rPr>
                <w:noProof/>
                <w:webHidden/>
              </w:rPr>
            </w:r>
            <w:r w:rsidR="00124971">
              <w:rPr>
                <w:noProof/>
                <w:webHidden/>
              </w:rPr>
              <w:fldChar w:fldCharType="separate"/>
            </w:r>
            <w:r w:rsidR="00124971">
              <w:rPr>
                <w:noProof/>
                <w:webHidden/>
              </w:rPr>
              <w:t>59</w:t>
            </w:r>
            <w:r w:rsidR="00124971">
              <w:rPr>
                <w:noProof/>
                <w:webHidden/>
              </w:rPr>
              <w:fldChar w:fldCharType="end"/>
            </w:r>
          </w:hyperlink>
        </w:p>
        <w:p w14:paraId="2D86D365"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59" w:history="1">
            <w:r w:rsidR="00124971" w:rsidRPr="00E50181">
              <w:rPr>
                <w:rStyle w:val="Hyperlnk"/>
                <w:noProof/>
              </w:rPr>
              <w:t>6.4.3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_Toc374962659 \h </w:instrText>
            </w:r>
            <w:r w:rsidR="00124971">
              <w:rPr>
                <w:noProof/>
                <w:webHidden/>
              </w:rPr>
            </w:r>
            <w:r w:rsidR="00124971">
              <w:rPr>
                <w:noProof/>
                <w:webHidden/>
              </w:rPr>
              <w:fldChar w:fldCharType="separate"/>
            </w:r>
            <w:r w:rsidR="00124971">
              <w:rPr>
                <w:noProof/>
                <w:webHidden/>
              </w:rPr>
              <w:t>73</w:t>
            </w:r>
            <w:r w:rsidR="00124971">
              <w:rPr>
                <w:noProof/>
                <w:webHidden/>
              </w:rPr>
              <w:fldChar w:fldCharType="end"/>
            </w:r>
          </w:hyperlink>
        </w:p>
        <w:p w14:paraId="28689C1D"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60" w:history="1">
            <w:r w:rsidR="00124971" w:rsidRPr="00E50181">
              <w:rPr>
                <w:rStyle w:val="Hyperlnk"/>
                <w:noProof/>
              </w:rPr>
              <w:t>6.5</w:t>
            </w:r>
            <w:r w:rsidR="00124971">
              <w:rPr>
                <w:rFonts w:asciiTheme="minorHAnsi" w:eastAsiaTheme="minorEastAsia" w:hAnsiTheme="minorHAnsi" w:cstheme="minorBidi"/>
                <w:noProof/>
                <w:sz w:val="22"/>
                <w:lang w:eastAsia="sv-SE"/>
              </w:rPr>
              <w:tab/>
            </w:r>
            <w:r w:rsidR="00124971" w:rsidRPr="00E50181">
              <w:rPr>
                <w:rStyle w:val="Hyperlnk"/>
                <w:noProof/>
              </w:rPr>
              <w:t>ProcessMeasurement</w:t>
            </w:r>
            <w:r w:rsidR="00124971">
              <w:rPr>
                <w:noProof/>
                <w:webHidden/>
              </w:rPr>
              <w:tab/>
            </w:r>
            <w:r w:rsidR="00124971">
              <w:rPr>
                <w:noProof/>
                <w:webHidden/>
              </w:rPr>
              <w:fldChar w:fldCharType="begin"/>
            </w:r>
            <w:r w:rsidR="00124971">
              <w:rPr>
                <w:noProof/>
                <w:webHidden/>
              </w:rPr>
              <w:instrText xml:space="preserve"> PAGEREF _Toc374962660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039D6E1"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1" w:history="1">
            <w:r w:rsidR="00124971" w:rsidRPr="00E50181">
              <w:rPr>
                <w:rStyle w:val="Hyperlnk"/>
                <w:noProof/>
              </w:rPr>
              <w:t>6.5.1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_Toc374962661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55F5677A"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2" w:history="1">
            <w:r w:rsidR="00124971" w:rsidRPr="00E50181">
              <w:rPr>
                <w:rStyle w:val="Hyperlnk"/>
                <w:noProof/>
              </w:rPr>
              <w:t>6.5.2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_Toc374962662 \h </w:instrText>
            </w:r>
            <w:r w:rsidR="00124971">
              <w:rPr>
                <w:noProof/>
                <w:webHidden/>
              </w:rPr>
            </w:r>
            <w:r w:rsidR="00124971">
              <w:rPr>
                <w:noProof/>
                <w:webHidden/>
              </w:rPr>
              <w:fldChar w:fldCharType="separate"/>
            </w:r>
            <w:r w:rsidR="00124971">
              <w:rPr>
                <w:noProof/>
                <w:webHidden/>
              </w:rPr>
              <w:t>75</w:t>
            </w:r>
            <w:r w:rsidR="00124971">
              <w:rPr>
                <w:noProof/>
                <w:webHidden/>
              </w:rPr>
              <w:fldChar w:fldCharType="end"/>
            </w:r>
          </w:hyperlink>
        </w:p>
        <w:p w14:paraId="428FA92F"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3" w:history="1">
            <w:r w:rsidR="00124971" w:rsidRPr="00E50181">
              <w:rPr>
                <w:rStyle w:val="Hyperlnk"/>
                <w:noProof/>
              </w:rPr>
              <w:t>6.5.3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_Toc374962663 \h </w:instrText>
            </w:r>
            <w:r w:rsidR="00124971">
              <w:rPr>
                <w:noProof/>
                <w:webHidden/>
              </w:rPr>
            </w:r>
            <w:r w:rsidR="00124971">
              <w:rPr>
                <w:noProof/>
                <w:webHidden/>
              </w:rPr>
              <w:fldChar w:fldCharType="separate"/>
            </w:r>
            <w:r w:rsidR="00124971">
              <w:rPr>
                <w:noProof/>
                <w:webHidden/>
              </w:rPr>
              <w:t>86</w:t>
            </w:r>
            <w:r w:rsidR="00124971">
              <w:rPr>
                <w:noProof/>
                <w:webHidden/>
              </w:rPr>
              <w:fldChar w:fldCharType="end"/>
            </w:r>
          </w:hyperlink>
        </w:p>
        <w:p w14:paraId="1C5A3F33" w14:textId="77777777" w:rsidR="00124971" w:rsidRDefault="008D4E49">
          <w:pPr>
            <w:pStyle w:val="Innehll2"/>
            <w:tabs>
              <w:tab w:val="left" w:pos="880"/>
              <w:tab w:val="right" w:leader="dot" w:pos="8664"/>
            </w:tabs>
            <w:rPr>
              <w:rFonts w:asciiTheme="minorHAnsi" w:eastAsiaTheme="minorEastAsia" w:hAnsiTheme="minorHAnsi" w:cstheme="minorBidi"/>
              <w:noProof/>
              <w:sz w:val="22"/>
              <w:lang w:eastAsia="sv-SE"/>
            </w:rPr>
          </w:pPr>
          <w:hyperlink w:anchor="_Toc374962664" w:history="1">
            <w:r w:rsidR="00124971" w:rsidRPr="00E50181">
              <w:rPr>
                <w:rStyle w:val="Hyperlnk"/>
                <w:noProof/>
              </w:rPr>
              <w:t>6.6</w:t>
            </w:r>
            <w:r w:rsidR="00124971">
              <w:rPr>
                <w:rFonts w:asciiTheme="minorHAnsi" w:eastAsiaTheme="minorEastAsia" w:hAnsiTheme="minorHAnsi" w:cstheme="minorBidi"/>
                <w:noProof/>
                <w:sz w:val="22"/>
                <w:lang w:eastAsia="sv-SE"/>
              </w:rPr>
              <w:tab/>
            </w:r>
            <w:r w:rsidR="00124971" w:rsidRPr="00E50181">
              <w:rPr>
                <w:rStyle w:val="Hyperlnk"/>
                <w:noProof/>
              </w:rPr>
              <w:t>DeleteMeasurement</w:t>
            </w:r>
            <w:r w:rsidR="00124971">
              <w:rPr>
                <w:noProof/>
                <w:webHidden/>
              </w:rPr>
              <w:tab/>
            </w:r>
            <w:r w:rsidR="00124971">
              <w:rPr>
                <w:noProof/>
                <w:webHidden/>
              </w:rPr>
              <w:fldChar w:fldCharType="begin"/>
            </w:r>
            <w:r w:rsidR="00124971">
              <w:rPr>
                <w:noProof/>
                <w:webHidden/>
              </w:rPr>
              <w:instrText xml:space="preserve"> PAGEREF _Toc374962664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4D375A2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5" w:history="1">
            <w:r w:rsidR="00124971" w:rsidRPr="00E50181">
              <w:rPr>
                <w:rStyle w:val="Hyperlnk"/>
                <w:noProof/>
              </w:rPr>
              <w:t>6.6.1</w:t>
            </w:r>
            <w:r w:rsidR="00124971">
              <w:rPr>
                <w:rFonts w:asciiTheme="minorHAnsi" w:eastAsiaTheme="minorEastAsia" w:hAnsiTheme="minorHAnsi" w:cstheme="minorBidi"/>
                <w:noProof/>
                <w:sz w:val="22"/>
                <w:lang w:eastAsia="sv-SE"/>
              </w:rPr>
              <w:tab/>
            </w:r>
            <w:r w:rsidR="00124971" w:rsidRPr="00E50181">
              <w:rPr>
                <w:rStyle w:val="Hyperlnk"/>
                <w:noProof/>
              </w:rPr>
              <w:t>Version</w:t>
            </w:r>
            <w:r w:rsidR="00124971">
              <w:rPr>
                <w:noProof/>
                <w:webHidden/>
              </w:rPr>
              <w:tab/>
            </w:r>
            <w:r w:rsidR="00124971">
              <w:rPr>
                <w:noProof/>
                <w:webHidden/>
              </w:rPr>
              <w:fldChar w:fldCharType="begin"/>
            </w:r>
            <w:r w:rsidR="00124971">
              <w:rPr>
                <w:noProof/>
                <w:webHidden/>
              </w:rPr>
              <w:instrText xml:space="preserve"> PAGEREF _Toc374962665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5F8B313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6" w:history="1">
            <w:r w:rsidR="00124971" w:rsidRPr="00E50181">
              <w:rPr>
                <w:rStyle w:val="Hyperlnk"/>
                <w:noProof/>
              </w:rPr>
              <w:t>6.6.2</w:t>
            </w:r>
            <w:r w:rsidR="00124971">
              <w:rPr>
                <w:rFonts w:asciiTheme="minorHAnsi" w:eastAsiaTheme="minorEastAsia" w:hAnsiTheme="minorHAnsi" w:cstheme="minorBidi"/>
                <w:noProof/>
                <w:sz w:val="22"/>
                <w:lang w:eastAsia="sv-SE"/>
              </w:rPr>
              <w:tab/>
            </w:r>
            <w:r w:rsidR="00124971" w:rsidRPr="00E50181">
              <w:rPr>
                <w:rStyle w:val="Hyperlnk"/>
                <w:noProof/>
              </w:rPr>
              <w:t>Fältregler</w:t>
            </w:r>
            <w:r w:rsidR="00124971">
              <w:rPr>
                <w:noProof/>
                <w:webHidden/>
              </w:rPr>
              <w:tab/>
            </w:r>
            <w:r w:rsidR="00124971">
              <w:rPr>
                <w:noProof/>
                <w:webHidden/>
              </w:rPr>
              <w:fldChar w:fldCharType="begin"/>
            </w:r>
            <w:r w:rsidR="00124971">
              <w:rPr>
                <w:noProof/>
                <w:webHidden/>
              </w:rPr>
              <w:instrText xml:space="preserve"> PAGEREF _Toc374962666 \h </w:instrText>
            </w:r>
            <w:r w:rsidR="00124971">
              <w:rPr>
                <w:noProof/>
                <w:webHidden/>
              </w:rPr>
            </w:r>
            <w:r w:rsidR="00124971">
              <w:rPr>
                <w:noProof/>
                <w:webHidden/>
              </w:rPr>
              <w:fldChar w:fldCharType="separate"/>
            </w:r>
            <w:r w:rsidR="00124971">
              <w:rPr>
                <w:noProof/>
                <w:webHidden/>
              </w:rPr>
              <w:t>87</w:t>
            </w:r>
            <w:r w:rsidR="00124971">
              <w:rPr>
                <w:noProof/>
                <w:webHidden/>
              </w:rPr>
              <w:fldChar w:fldCharType="end"/>
            </w:r>
          </w:hyperlink>
        </w:p>
        <w:p w14:paraId="79ECB02C" w14:textId="77777777" w:rsidR="00124971" w:rsidRDefault="008D4E49">
          <w:pPr>
            <w:pStyle w:val="Innehll3"/>
            <w:tabs>
              <w:tab w:val="left" w:pos="1100"/>
              <w:tab w:val="right" w:leader="dot" w:pos="8664"/>
            </w:tabs>
            <w:rPr>
              <w:rFonts w:asciiTheme="minorHAnsi" w:eastAsiaTheme="minorEastAsia" w:hAnsiTheme="minorHAnsi" w:cstheme="minorBidi"/>
              <w:noProof/>
              <w:sz w:val="22"/>
              <w:lang w:eastAsia="sv-SE"/>
            </w:rPr>
          </w:pPr>
          <w:hyperlink w:anchor="_Toc374962667" w:history="1">
            <w:r w:rsidR="00124971" w:rsidRPr="00E50181">
              <w:rPr>
                <w:rStyle w:val="Hyperlnk"/>
                <w:noProof/>
              </w:rPr>
              <w:t>6.6.3</w:t>
            </w:r>
            <w:r w:rsidR="00124971">
              <w:rPr>
                <w:rFonts w:asciiTheme="minorHAnsi" w:eastAsiaTheme="minorEastAsia" w:hAnsiTheme="minorHAnsi" w:cstheme="minorBidi"/>
                <w:noProof/>
                <w:sz w:val="22"/>
                <w:lang w:eastAsia="sv-SE"/>
              </w:rPr>
              <w:tab/>
            </w:r>
            <w:r w:rsidR="00124971" w:rsidRPr="00E50181">
              <w:rPr>
                <w:rStyle w:val="Hyperlnk"/>
                <w:noProof/>
              </w:rPr>
              <w:t>Övriga regler</w:t>
            </w:r>
            <w:r w:rsidR="00124971">
              <w:rPr>
                <w:noProof/>
                <w:webHidden/>
              </w:rPr>
              <w:tab/>
            </w:r>
            <w:r w:rsidR="00124971">
              <w:rPr>
                <w:noProof/>
                <w:webHidden/>
              </w:rPr>
              <w:fldChar w:fldCharType="begin"/>
            </w:r>
            <w:r w:rsidR="00124971">
              <w:rPr>
                <w:noProof/>
                <w:webHidden/>
              </w:rPr>
              <w:instrText xml:space="preserve"> PAGEREF _Toc374962667 \h </w:instrText>
            </w:r>
            <w:r w:rsidR="00124971">
              <w:rPr>
                <w:noProof/>
                <w:webHidden/>
              </w:rPr>
            </w:r>
            <w:r w:rsidR="00124971">
              <w:rPr>
                <w:noProof/>
                <w:webHidden/>
              </w:rPr>
              <w:fldChar w:fldCharType="separate"/>
            </w:r>
            <w:r w:rsidR="00124971">
              <w:rPr>
                <w:noProof/>
                <w:webHidden/>
              </w:rPr>
              <w:t>88</w:t>
            </w:r>
            <w:r w:rsidR="00124971">
              <w:rPr>
                <w:noProof/>
                <w:webHidden/>
              </w:rPr>
              <w:fldChar w:fldCharType="end"/>
            </w:r>
          </w:hyperlink>
        </w:p>
        <w:p w14:paraId="14C83CAC" w14:textId="77777777" w:rsidR="00C54F68" w:rsidRDefault="00C54F68">
          <w:r>
            <w:fldChar w:fldCharType="end"/>
          </w:r>
        </w:p>
      </w:sdtContent>
    </w:sdt>
    <w:p w14:paraId="16C48A21" w14:textId="0599007C"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p>
    <w:p w14:paraId="09E4969B" w14:textId="77777777" w:rsidR="004255A2" w:rsidRDefault="004255A2" w:rsidP="004255A2">
      <w:pPr>
        <w:rPr>
          <w:b/>
        </w:rPr>
      </w:pPr>
    </w:p>
    <w:p w14:paraId="7BF2BFA5" w14:textId="77777777" w:rsidR="00A879EE" w:rsidRDefault="00A879EE">
      <w:pPr>
        <w:spacing w:line="240" w:lineRule="auto"/>
        <w:rPr>
          <w:b/>
        </w:rPr>
      </w:pPr>
      <w:r>
        <w:rPr>
          <w:b/>
        </w:rPr>
        <w:br w:type="page"/>
      </w:r>
    </w:p>
    <w:p w14:paraId="2172674A" w14:textId="6E52DCEF" w:rsidR="004255A2" w:rsidRPr="00210991" w:rsidRDefault="004255A2" w:rsidP="004255A2">
      <w:pPr>
        <w:rPr>
          <w:rStyle w:val="BodyTextChar"/>
          <w:rFonts w:ascii="Times New Roman" w:hAnsi="Times New Roman"/>
          <w:szCs w:val="20"/>
        </w:rPr>
      </w:pPr>
      <w:r w:rsidRPr="00D23023">
        <w:rPr>
          <w:b/>
        </w:rPr>
        <w:lastRenderedPageBreak/>
        <w:t>Revisionshistorik</w:t>
      </w:r>
    </w:p>
    <w:p w14:paraId="3CF15774"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21"/>
        <w:gridCol w:w="1167"/>
        <w:gridCol w:w="4140"/>
        <w:gridCol w:w="1980"/>
        <w:gridCol w:w="1440"/>
      </w:tblGrid>
      <w:tr w:rsidR="00B57BC4" w:rsidRPr="00EE68DF" w14:paraId="65698482" w14:textId="77777777" w:rsidTr="00F83C47">
        <w:tc>
          <w:tcPr>
            <w:tcW w:w="1021" w:type="dxa"/>
            <w:shd w:val="clear" w:color="auto" w:fill="D9D9D9" w:themeFill="background1" w:themeFillShade="D9"/>
          </w:tcPr>
          <w:p w14:paraId="11B4C141" w14:textId="77777777" w:rsidR="00B57BC4" w:rsidRPr="00EE68DF" w:rsidRDefault="00B57BC4" w:rsidP="00E146AE">
            <w:pPr>
              <w:pStyle w:val="TableText"/>
            </w:pPr>
            <w:r w:rsidRPr="00EE68DF">
              <w:t>Revision Nr</w:t>
            </w:r>
          </w:p>
        </w:tc>
        <w:tc>
          <w:tcPr>
            <w:tcW w:w="1167" w:type="dxa"/>
            <w:shd w:val="clear" w:color="auto" w:fill="D9D9D9" w:themeFill="background1" w:themeFillShade="D9"/>
          </w:tcPr>
          <w:p w14:paraId="5E66925C" w14:textId="77777777" w:rsidR="00B57BC4" w:rsidRPr="00EE68DF" w:rsidRDefault="00B57BC4" w:rsidP="00E146AE">
            <w:pPr>
              <w:pStyle w:val="TableText"/>
            </w:pPr>
            <w:r w:rsidRPr="00EE68DF">
              <w:t>Revision Datum</w:t>
            </w:r>
          </w:p>
        </w:tc>
        <w:tc>
          <w:tcPr>
            <w:tcW w:w="4140" w:type="dxa"/>
            <w:shd w:val="clear" w:color="auto" w:fill="D9D9D9" w:themeFill="background1" w:themeFillShade="D9"/>
          </w:tcPr>
          <w:p w14:paraId="2009B2A8" w14:textId="77777777" w:rsidR="00B57BC4" w:rsidRPr="00EE68DF" w:rsidRDefault="00B57BC4" w:rsidP="00E146AE">
            <w:pPr>
              <w:pStyle w:val="TableText"/>
            </w:pPr>
            <w:r w:rsidRPr="00EE68DF">
              <w:t>Beskrivning av ändringar</w:t>
            </w:r>
          </w:p>
        </w:tc>
        <w:tc>
          <w:tcPr>
            <w:tcW w:w="1980" w:type="dxa"/>
            <w:shd w:val="clear" w:color="auto" w:fill="D9D9D9" w:themeFill="background1" w:themeFillShade="D9"/>
          </w:tcPr>
          <w:p w14:paraId="2F17ABB4" w14:textId="77777777" w:rsidR="00B57BC4" w:rsidRPr="00EE68DF" w:rsidRDefault="00B57BC4" w:rsidP="00E146AE">
            <w:pPr>
              <w:pStyle w:val="TableText"/>
            </w:pPr>
            <w:r w:rsidRPr="00EE68DF">
              <w:t>Ändringar gjorda av</w:t>
            </w:r>
          </w:p>
        </w:tc>
        <w:tc>
          <w:tcPr>
            <w:tcW w:w="1440" w:type="dxa"/>
            <w:shd w:val="clear" w:color="auto" w:fill="D9D9D9" w:themeFill="background1" w:themeFillShade="D9"/>
          </w:tcPr>
          <w:p w14:paraId="3A22D59C" w14:textId="77777777" w:rsidR="00B57BC4" w:rsidRPr="00EE68DF" w:rsidRDefault="00B57BC4" w:rsidP="00E146AE">
            <w:pPr>
              <w:pStyle w:val="TableText"/>
            </w:pPr>
            <w:r w:rsidRPr="00EE68DF">
              <w:t>Granskad av</w:t>
            </w:r>
          </w:p>
        </w:tc>
      </w:tr>
      <w:tr w:rsidR="00B57BC4" w:rsidRPr="00EE68DF" w14:paraId="7B4DDCB4" w14:textId="77777777" w:rsidTr="000627CC">
        <w:tc>
          <w:tcPr>
            <w:tcW w:w="1021" w:type="dxa"/>
          </w:tcPr>
          <w:p w14:paraId="1C0D49F8" w14:textId="77777777" w:rsidR="00B57BC4" w:rsidRPr="00EE68DF" w:rsidRDefault="00B57BC4" w:rsidP="00E146AE">
            <w:pPr>
              <w:pStyle w:val="TableText"/>
            </w:pPr>
            <w:r w:rsidRPr="00EE68DF">
              <w:t>PA1</w:t>
            </w:r>
          </w:p>
        </w:tc>
        <w:tc>
          <w:tcPr>
            <w:tcW w:w="1167" w:type="dxa"/>
          </w:tcPr>
          <w:p w14:paraId="44DB614C" w14:textId="77777777" w:rsidR="00B57BC4" w:rsidRPr="00EE68DF" w:rsidRDefault="00B57BC4" w:rsidP="00E146AE">
            <w:pPr>
              <w:pStyle w:val="TableText"/>
            </w:pPr>
            <w:r w:rsidRPr="00EE68DF">
              <w:t>2013-05</w:t>
            </w:r>
          </w:p>
        </w:tc>
        <w:tc>
          <w:tcPr>
            <w:tcW w:w="4140" w:type="dxa"/>
          </w:tcPr>
          <w:p w14:paraId="2F306EE9" w14:textId="77777777" w:rsidR="00B57BC4" w:rsidRPr="00EE68DF" w:rsidRDefault="00B57BC4" w:rsidP="00E146AE">
            <w:pPr>
              <w:pStyle w:val="TableText"/>
            </w:pPr>
            <w:r w:rsidRPr="00EE68DF">
              <w:t>Första version</w:t>
            </w:r>
          </w:p>
        </w:tc>
        <w:tc>
          <w:tcPr>
            <w:tcW w:w="1980" w:type="dxa"/>
          </w:tcPr>
          <w:p w14:paraId="701BB35D" w14:textId="77777777" w:rsidR="00B57BC4" w:rsidRPr="00EE68DF" w:rsidRDefault="00B57BC4" w:rsidP="00E146AE">
            <w:pPr>
              <w:pStyle w:val="TableText"/>
            </w:pPr>
            <w:r w:rsidRPr="00EE68DF">
              <w:t>Sofia Sjölén</w:t>
            </w:r>
          </w:p>
          <w:p w14:paraId="71BCE501" w14:textId="77777777" w:rsidR="00B57BC4" w:rsidRPr="00EE68DF" w:rsidRDefault="00B57BC4" w:rsidP="00E146AE">
            <w:pPr>
              <w:pStyle w:val="TableText"/>
            </w:pPr>
            <w:r w:rsidRPr="00EE68DF">
              <w:t>Nadeem Hossain</w:t>
            </w:r>
          </w:p>
        </w:tc>
        <w:tc>
          <w:tcPr>
            <w:tcW w:w="1440" w:type="dxa"/>
          </w:tcPr>
          <w:p w14:paraId="76AA38B1" w14:textId="77777777" w:rsidR="00B57BC4" w:rsidRPr="00EE68DF" w:rsidRDefault="00B57BC4" w:rsidP="00E146AE">
            <w:pPr>
              <w:pStyle w:val="TableText"/>
            </w:pPr>
          </w:p>
        </w:tc>
      </w:tr>
      <w:tr w:rsidR="00B57BC4" w:rsidRPr="00EE68DF" w14:paraId="289CF99E" w14:textId="77777777" w:rsidTr="000627CC">
        <w:tc>
          <w:tcPr>
            <w:tcW w:w="1021" w:type="dxa"/>
          </w:tcPr>
          <w:p w14:paraId="7518CFB6" w14:textId="77777777" w:rsidR="00B57BC4" w:rsidRPr="00EE68DF" w:rsidRDefault="00B57BC4" w:rsidP="00E146AE">
            <w:pPr>
              <w:pStyle w:val="TableText"/>
            </w:pPr>
            <w:r w:rsidRPr="00EE68DF">
              <w:t>PA2</w:t>
            </w:r>
          </w:p>
        </w:tc>
        <w:tc>
          <w:tcPr>
            <w:tcW w:w="1167" w:type="dxa"/>
          </w:tcPr>
          <w:p w14:paraId="53E56FBA" w14:textId="77777777" w:rsidR="00B57BC4" w:rsidRPr="00EE68DF" w:rsidRDefault="00B57BC4" w:rsidP="00E146AE">
            <w:pPr>
              <w:pStyle w:val="TableText"/>
            </w:pPr>
            <w:r w:rsidRPr="00EE68DF">
              <w:t>2013-06</w:t>
            </w:r>
          </w:p>
        </w:tc>
        <w:tc>
          <w:tcPr>
            <w:tcW w:w="4140" w:type="dxa"/>
          </w:tcPr>
          <w:p w14:paraId="23FC2117" w14:textId="77777777" w:rsidR="00B57BC4" w:rsidRPr="00EE68DF" w:rsidRDefault="00B57BC4" w:rsidP="00E146AE">
            <w:pPr>
              <w:pStyle w:val="TableText"/>
            </w:pPr>
            <w:r w:rsidRPr="00EE68DF">
              <w:t>Andra version</w:t>
            </w:r>
          </w:p>
        </w:tc>
        <w:tc>
          <w:tcPr>
            <w:tcW w:w="1980" w:type="dxa"/>
          </w:tcPr>
          <w:p w14:paraId="1A8E4620" w14:textId="77777777" w:rsidR="00B57BC4" w:rsidRPr="00EE68DF" w:rsidRDefault="00B57BC4" w:rsidP="00E146AE">
            <w:pPr>
              <w:pStyle w:val="TableText"/>
            </w:pPr>
            <w:r w:rsidRPr="00EE68DF">
              <w:t>Nadeem Hossain</w:t>
            </w:r>
          </w:p>
        </w:tc>
        <w:tc>
          <w:tcPr>
            <w:tcW w:w="1440" w:type="dxa"/>
          </w:tcPr>
          <w:p w14:paraId="5F24FA23" w14:textId="77777777" w:rsidR="00B57BC4" w:rsidRPr="00EE68DF" w:rsidRDefault="00B57BC4" w:rsidP="00E146AE">
            <w:pPr>
              <w:pStyle w:val="TableText"/>
            </w:pPr>
          </w:p>
        </w:tc>
      </w:tr>
      <w:tr w:rsidR="00B57BC4" w:rsidRPr="00EE68DF" w14:paraId="3710990D" w14:textId="77777777" w:rsidTr="000627CC">
        <w:tc>
          <w:tcPr>
            <w:tcW w:w="1021" w:type="dxa"/>
          </w:tcPr>
          <w:p w14:paraId="2920E144" w14:textId="77777777" w:rsidR="00B57BC4" w:rsidRPr="00EE68DF" w:rsidRDefault="00B57BC4" w:rsidP="00E146AE">
            <w:pPr>
              <w:pStyle w:val="TableText"/>
            </w:pPr>
            <w:r w:rsidRPr="00EE68DF">
              <w:t>PA3</w:t>
            </w:r>
          </w:p>
        </w:tc>
        <w:tc>
          <w:tcPr>
            <w:tcW w:w="1167" w:type="dxa"/>
          </w:tcPr>
          <w:p w14:paraId="6D6EB063" w14:textId="77777777" w:rsidR="00B57BC4" w:rsidRPr="00EE68DF" w:rsidRDefault="00B57BC4" w:rsidP="00E146AE">
            <w:pPr>
              <w:pStyle w:val="TableText"/>
            </w:pPr>
            <w:r w:rsidRPr="00EE68DF">
              <w:t>2013-08</w:t>
            </w:r>
          </w:p>
        </w:tc>
        <w:tc>
          <w:tcPr>
            <w:tcW w:w="4140" w:type="dxa"/>
          </w:tcPr>
          <w:p w14:paraId="4A71B921" w14:textId="77777777" w:rsidR="00B57BC4" w:rsidRPr="00EE68DF" w:rsidRDefault="00B57BC4" w:rsidP="00E146AE">
            <w:pPr>
              <w:pStyle w:val="TableText"/>
            </w:pPr>
            <w:r w:rsidRPr="00EE68DF">
              <w:t>Nya diagram och beskrivningar</w:t>
            </w:r>
          </w:p>
        </w:tc>
        <w:tc>
          <w:tcPr>
            <w:tcW w:w="1980" w:type="dxa"/>
          </w:tcPr>
          <w:p w14:paraId="07D807E0" w14:textId="77777777" w:rsidR="00B57BC4" w:rsidRPr="00EE68DF" w:rsidRDefault="00B57BC4" w:rsidP="00E146AE">
            <w:pPr>
              <w:pStyle w:val="TableText"/>
            </w:pPr>
            <w:r w:rsidRPr="00EE68DF">
              <w:t>Nadeem Hossain</w:t>
            </w:r>
          </w:p>
        </w:tc>
        <w:tc>
          <w:tcPr>
            <w:tcW w:w="1440" w:type="dxa"/>
          </w:tcPr>
          <w:p w14:paraId="05B2CA89" w14:textId="77777777" w:rsidR="00B57BC4" w:rsidRPr="00EE68DF" w:rsidRDefault="00B57BC4" w:rsidP="00E146AE">
            <w:pPr>
              <w:pStyle w:val="TableText"/>
            </w:pPr>
          </w:p>
        </w:tc>
      </w:tr>
      <w:tr w:rsidR="00B57BC4" w:rsidRPr="00EE68DF" w14:paraId="05668AC1" w14:textId="77777777" w:rsidTr="000627CC">
        <w:tc>
          <w:tcPr>
            <w:tcW w:w="1021" w:type="dxa"/>
          </w:tcPr>
          <w:p w14:paraId="12CC52CE" w14:textId="77777777" w:rsidR="00B57BC4" w:rsidRPr="00EE68DF" w:rsidRDefault="00B57BC4" w:rsidP="00E146AE">
            <w:pPr>
              <w:pStyle w:val="TableText"/>
            </w:pPr>
            <w:r w:rsidRPr="00EE68DF">
              <w:t>PA4</w:t>
            </w:r>
          </w:p>
        </w:tc>
        <w:tc>
          <w:tcPr>
            <w:tcW w:w="1167" w:type="dxa"/>
          </w:tcPr>
          <w:p w14:paraId="43915C76" w14:textId="77777777" w:rsidR="00B57BC4" w:rsidRPr="00EE68DF" w:rsidRDefault="00B57BC4" w:rsidP="00E146AE">
            <w:pPr>
              <w:pStyle w:val="TableText"/>
            </w:pPr>
            <w:r w:rsidRPr="00EE68DF">
              <w:t>2013-08-28</w:t>
            </w:r>
          </w:p>
        </w:tc>
        <w:tc>
          <w:tcPr>
            <w:tcW w:w="4140" w:type="dxa"/>
          </w:tcPr>
          <w:p w14:paraId="3A94FA7A" w14:textId="77777777" w:rsidR="00B57BC4" w:rsidRPr="00EE68DF" w:rsidRDefault="00B57BC4" w:rsidP="00E146AE">
            <w:pPr>
              <w:pStyle w:val="TableText"/>
            </w:pPr>
            <w:r w:rsidRPr="00EE68DF">
              <w:t>Anpassning till den nya mallen, uppdatering av tabeller, diagram samt tillhörande beskrivningar.</w:t>
            </w:r>
          </w:p>
        </w:tc>
        <w:tc>
          <w:tcPr>
            <w:tcW w:w="1980" w:type="dxa"/>
          </w:tcPr>
          <w:p w14:paraId="0059EB79" w14:textId="77777777" w:rsidR="00B57BC4" w:rsidRPr="00EE68DF" w:rsidRDefault="00B57BC4" w:rsidP="00E146AE">
            <w:pPr>
              <w:pStyle w:val="TableText"/>
            </w:pPr>
            <w:r w:rsidRPr="00EE68DF">
              <w:t>Nadeem Hossain</w:t>
            </w:r>
          </w:p>
        </w:tc>
        <w:tc>
          <w:tcPr>
            <w:tcW w:w="1440" w:type="dxa"/>
          </w:tcPr>
          <w:p w14:paraId="14AB2992" w14:textId="77777777" w:rsidR="00B57BC4" w:rsidRPr="00EE68DF" w:rsidRDefault="00B57BC4" w:rsidP="00E146AE">
            <w:pPr>
              <w:pStyle w:val="TableText"/>
            </w:pPr>
          </w:p>
        </w:tc>
      </w:tr>
      <w:tr w:rsidR="00B57BC4" w:rsidRPr="00EE68DF" w14:paraId="77347B05" w14:textId="77777777" w:rsidTr="000627CC">
        <w:tc>
          <w:tcPr>
            <w:tcW w:w="1021" w:type="dxa"/>
          </w:tcPr>
          <w:p w14:paraId="49E5BF3F" w14:textId="77777777" w:rsidR="00B57BC4" w:rsidRPr="00EE68DF" w:rsidRDefault="00B57BC4" w:rsidP="00E146AE">
            <w:pPr>
              <w:pStyle w:val="TableText"/>
            </w:pPr>
            <w:r>
              <w:t>PA4</w:t>
            </w:r>
          </w:p>
        </w:tc>
        <w:tc>
          <w:tcPr>
            <w:tcW w:w="1167" w:type="dxa"/>
          </w:tcPr>
          <w:p w14:paraId="0DE6BB92" w14:textId="77777777" w:rsidR="00B57BC4" w:rsidRPr="00EE68DF" w:rsidRDefault="00B57BC4" w:rsidP="00E146AE">
            <w:pPr>
              <w:pStyle w:val="TableText"/>
            </w:pPr>
            <w:r>
              <w:t>2013-08-30</w:t>
            </w:r>
          </w:p>
        </w:tc>
        <w:tc>
          <w:tcPr>
            <w:tcW w:w="4140" w:type="dxa"/>
          </w:tcPr>
          <w:p w14:paraId="67B69A5E" w14:textId="77777777" w:rsidR="00B57BC4" w:rsidRPr="00EE68DF" w:rsidRDefault="00B57BC4" w:rsidP="00E146AE">
            <w:pPr>
              <w:pStyle w:val="TableText"/>
            </w:pPr>
            <w:r>
              <w:t>Diverse uppdateringar</w:t>
            </w:r>
          </w:p>
        </w:tc>
        <w:tc>
          <w:tcPr>
            <w:tcW w:w="1980" w:type="dxa"/>
          </w:tcPr>
          <w:p w14:paraId="634CE92E" w14:textId="77777777" w:rsidR="00B57BC4" w:rsidRPr="00EE68DF" w:rsidRDefault="00B57BC4" w:rsidP="00E146AE">
            <w:pPr>
              <w:pStyle w:val="TableText"/>
            </w:pPr>
            <w:r>
              <w:t>Nadeem Hossain</w:t>
            </w:r>
          </w:p>
        </w:tc>
        <w:tc>
          <w:tcPr>
            <w:tcW w:w="1440" w:type="dxa"/>
          </w:tcPr>
          <w:p w14:paraId="189A6C2B" w14:textId="77777777" w:rsidR="00B57BC4" w:rsidRPr="00EE68DF" w:rsidRDefault="00B57BC4" w:rsidP="00E146AE">
            <w:pPr>
              <w:pStyle w:val="TableText"/>
            </w:pPr>
          </w:p>
        </w:tc>
      </w:tr>
      <w:tr w:rsidR="00B57BC4" w:rsidRPr="00EE68DF" w14:paraId="16DD8922" w14:textId="77777777" w:rsidTr="000627CC">
        <w:tc>
          <w:tcPr>
            <w:tcW w:w="1021" w:type="dxa"/>
          </w:tcPr>
          <w:p w14:paraId="33606102" w14:textId="77777777" w:rsidR="00B57BC4" w:rsidRDefault="0048239A" w:rsidP="00E146AE">
            <w:pPr>
              <w:pStyle w:val="TableText"/>
            </w:pPr>
            <w:r>
              <w:t>PA</w:t>
            </w:r>
            <w:r w:rsidR="00B57BC4">
              <w:t>5</w:t>
            </w:r>
          </w:p>
        </w:tc>
        <w:tc>
          <w:tcPr>
            <w:tcW w:w="1167" w:type="dxa"/>
          </w:tcPr>
          <w:p w14:paraId="13765CAD" w14:textId="77777777" w:rsidR="00B57BC4" w:rsidRDefault="00B57BC4" w:rsidP="00E146AE">
            <w:pPr>
              <w:pStyle w:val="TableText"/>
            </w:pPr>
            <w:r>
              <w:t>2013-09-02</w:t>
            </w:r>
          </w:p>
        </w:tc>
        <w:tc>
          <w:tcPr>
            <w:tcW w:w="4140" w:type="dxa"/>
          </w:tcPr>
          <w:p w14:paraId="3ECE0F3F" w14:textId="77777777" w:rsidR="00B57BC4" w:rsidRDefault="00B57BC4" w:rsidP="00E146AE">
            <w:pPr>
              <w:pStyle w:val="TableText"/>
            </w:pPr>
            <w:r>
              <w:t>Diverse uppdateringar</w:t>
            </w:r>
          </w:p>
        </w:tc>
        <w:tc>
          <w:tcPr>
            <w:tcW w:w="1980" w:type="dxa"/>
          </w:tcPr>
          <w:p w14:paraId="022BB8C9" w14:textId="77777777" w:rsidR="00B57BC4" w:rsidRDefault="00B57BC4" w:rsidP="00E146AE">
            <w:pPr>
              <w:pStyle w:val="TableText"/>
            </w:pPr>
            <w:r w:rsidRPr="00D34A87">
              <w:t>Nadeem Hossain</w:t>
            </w:r>
          </w:p>
        </w:tc>
        <w:tc>
          <w:tcPr>
            <w:tcW w:w="1440" w:type="dxa"/>
          </w:tcPr>
          <w:p w14:paraId="625CA2C7" w14:textId="77777777" w:rsidR="00B57BC4" w:rsidRPr="00EE68DF" w:rsidRDefault="00B57BC4" w:rsidP="00E146AE">
            <w:pPr>
              <w:pStyle w:val="TableText"/>
            </w:pPr>
          </w:p>
        </w:tc>
      </w:tr>
      <w:tr w:rsidR="00B57BC4" w:rsidRPr="00EE68DF" w14:paraId="39FB0419" w14:textId="77777777" w:rsidTr="000627CC">
        <w:tc>
          <w:tcPr>
            <w:tcW w:w="1021" w:type="dxa"/>
          </w:tcPr>
          <w:p w14:paraId="4BE2A9DA" w14:textId="77777777" w:rsidR="00B57BC4" w:rsidRDefault="0048239A" w:rsidP="00E146AE">
            <w:pPr>
              <w:pStyle w:val="TableText"/>
            </w:pPr>
            <w:r>
              <w:t>PA</w:t>
            </w:r>
            <w:r w:rsidR="00B57BC4">
              <w:t>6</w:t>
            </w:r>
          </w:p>
        </w:tc>
        <w:tc>
          <w:tcPr>
            <w:tcW w:w="1167" w:type="dxa"/>
          </w:tcPr>
          <w:p w14:paraId="519AFB7E" w14:textId="77777777" w:rsidR="00B57BC4" w:rsidRDefault="00B57BC4" w:rsidP="00E146AE">
            <w:pPr>
              <w:pStyle w:val="TableText"/>
            </w:pPr>
            <w:r>
              <w:t>2013-10-02</w:t>
            </w:r>
          </w:p>
        </w:tc>
        <w:tc>
          <w:tcPr>
            <w:tcW w:w="4140" w:type="dxa"/>
          </w:tcPr>
          <w:p w14:paraId="41AEEECF" w14:textId="77777777" w:rsidR="00B57BC4" w:rsidRDefault="00B57BC4" w:rsidP="00E146AE">
            <w:pPr>
              <w:pStyle w:val="TableText"/>
            </w:pPr>
            <w:r>
              <w:t>Nyinlagd MIM och attributslista samt referens till DIM bilaga.</w:t>
            </w:r>
          </w:p>
        </w:tc>
        <w:tc>
          <w:tcPr>
            <w:tcW w:w="1980" w:type="dxa"/>
          </w:tcPr>
          <w:p w14:paraId="6F0C5376" w14:textId="77777777" w:rsidR="00B57BC4" w:rsidRPr="00D34A87" w:rsidRDefault="00B57BC4" w:rsidP="00E146AE">
            <w:pPr>
              <w:pStyle w:val="TableText"/>
            </w:pPr>
            <w:r>
              <w:t>Stefan Asanin</w:t>
            </w:r>
          </w:p>
        </w:tc>
        <w:tc>
          <w:tcPr>
            <w:tcW w:w="1440" w:type="dxa"/>
          </w:tcPr>
          <w:p w14:paraId="46EAD505" w14:textId="77777777" w:rsidR="00B57BC4" w:rsidRPr="00EE68DF" w:rsidRDefault="00B57BC4" w:rsidP="00E146AE">
            <w:pPr>
              <w:pStyle w:val="TableText"/>
            </w:pPr>
          </w:p>
        </w:tc>
      </w:tr>
      <w:tr w:rsidR="000016AE" w:rsidRPr="00EE68DF" w14:paraId="71C8E650" w14:textId="77777777" w:rsidTr="000627CC">
        <w:tc>
          <w:tcPr>
            <w:tcW w:w="1021" w:type="dxa"/>
          </w:tcPr>
          <w:p w14:paraId="6DD90068" w14:textId="77777777" w:rsidR="000016AE" w:rsidRDefault="0048239A" w:rsidP="00E146AE">
            <w:pPr>
              <w:pStyle w:val="TableText"/>
            </w:pPr>
            <w:r>
              <w:t>PA</w:t>
            </w:r>
            <w:r w:rsidR="000016AE">
              <w:t>7</w:t>
            </w:r>
          </w:p>
        </w:tc>
        <w:tc>
          <w:tcPr>
            <w:tcW w:w="1167" w:type="dxa"/>
          </w:tcPr>
          <w:p w14:paraId="38F18101" w14:textId="77777777" w:rsidR="000016AE" w:rsidRDefault="000016AE" w:rsidP="00E146AE">
            <w:pPr>
              <w:pStyle w:val="TableText"/>
            </w:pPr>
            <w:r>
              <w:t>2013-10-04</w:t>
            </w:r>
          </w:p>
        </w:tc>
        <w:tc>
          <w:tcPr>
            <w:tcW w:w="4140" w:type="dxa"/>
          </w:tcPr>
          <w:p w14:paraId="23EEDA82" w14:textId="77777777" w:rsidR="000016AE" w:rsidRDefault="000016AE" w:rsidP="00E146AE">
            <w:pPr>
              <w:pStyle w:val="TableText"/>
            </w:pPr>
            <w:r>
              <w:t>Svar och begäran GetObservation</w:t>
            </w:r>
          </w:p>
        </w:tc>
        <w:tc>
          <w:tcPr>
            <w:tcW w:w="1980" w:type="dxa"/>
          </w:tcPr>
          <w:p w14:paraId="1D416A38" w14:textId="77777777" w:rsidR="000016AE" w:rsidRPr="00D34A87" w:rsidRDefault="000016AE" w:rsidP="00E146AE">
            <w:pPr>
              <w:pStyle w:val="TableText"/>
            </w:pPr>
            <w:r>
              <w:t>Stefan Asanin</w:t>
            </w:r>
          </w:p>
        </w:tc>
        <w:tc>
          <w:tcPr>
            <w:tcW w:w="1440" w:type="dxa"/>
          </w:tcPr>
          <w:p w14:paraId="7194BAA3" w14:textId="77777777" w:rsidR="000016AE" w:rsidRPr="00EE68DF" w:rsidRDefault="000016AE" w:rsidP="00E146AE">
            <w:pPr>
              <w:pStyle w:val="TableText"/>
            </w:pPr>
          </w:p>
        </w:tc>
      </w:tr>
      <w:tr w:rsidR="00FA275C" w:rsidRPr="00EE68DF" w14:paraId="6198211A" w14:textId="77777777" w:rsidTr="009C6892">
        <w:tc>
          <w:tcPr>
            <w:tcW w:w="1021" w:type="dxa"/>
          </w:tcPr>
          <w:p w14:paraId="433888DE" w14:textId="77777777" w:rsidR="00FA275C" w:rsidRDefault="0048239A" w:rsidP="00E146AE">
            <w:pPr>
              <w:pStyle w:val="TableText"/>
            </w:pPr>
            <w:r>
              <w:t>PA</w:t>
            </w:r>
            <w:r w:rsidR="00FA275C">
              <w:t>8</w:t>
            </w:r>
          </w:p>
        </w:tc>
        <w:tc>
          <w:tcPr>
            <w:tcW w:w="1167" w:type="dxa"/>
          </w:tcPr>
          <w:p w14:paraId="6AE78596" w14:textId="77777777" w:rsidR="00FA275C" w:rsidRDefault="00FA275C" w:rsidP="00E146AE">
            <w:pPr>
              <w:pStyle w:val="TableText"/>
            </w:pPr>
            <w:r>
              <w:t>2013-10-15</w:t>
            </w:r>
          </w:p>
        </w:tc>
        <w:tc>
          <w:tcPr>
            <w:tcW w:w="4140" w:type="dxa"/>
          </w:tcPr>
          <w:p w14:paraId="4EFCBCA2" w14:textId="77777777" w:rsidR="00FA275C" w:rsidRDefault="00FA275C" w:rsidP="00E146AE">
            <w:pPr>
              <w:pStyle w:val="TableText"/>
            </w:pPr>
            <w:r>
              <w:t>Omstrukturering dokument v.1 BETA 0.1</w:t>
            </w:r>
          </w:p>
        </w:tc>
        <w:tc>
          <w:tcPr>
            <w:tcW w:w="1980" w:type="dxa"/>
          </w:tcPr>
          <w:p w14:paraId="50DD777B" w14:textId="77777777" w:rsidR="00FA275C" w:rsidRPr="00D34A87" w:rsidRDefault="00FA275C" w:rsidP="00E146AE">
            <w:pPr>
              <w:pStyle w:val="TableText"/>
            </w:pPr>
            <w:r>
              <w:t>Stefan Asanin</w:t>
            </w:r>
          </w:p>
        </w:tc>
        <w:tc>
          <w:tcPr>
            <w:tcW w:w="1440" w:type="dxa"/>
          </w:tcPr>
          <w:p w14:paraId="5B3D8159" w14:textId="77777777" w:rsidR="00FA275C" w:rsidRPr="00EE68DF" w:rsidRDefault="00FA275C" w:rsidP="00E146AE">
            <w:pPr>
              <w:pStyle w:val="TableText"/>
            </w:pPr>
          </w:p>
        </w:tc>
      </w:tr>
      <w:tr w:rsidR="00B57BC4" w:rsidRPr="00EE68DF" w14:paraId="66588E68" w14:textId="77777777" w:rsidTr="000627CC">
        <w:tc>
          <w:tcPr>
            <w:tcW w:w="1021" w:type="dxa"/>
          </w:tcPr>
          <w:p w14:paraId="243AC042" w14:textId="77777777" w:rsidR="00B57BC4" w:rsidRDefault="0048239A" w:rsidP="00E146AE">
            <w:pPr>
              <w:pStyle w:val="TableText"/>
            </w:pPr>
            <w:r>
              <w:t>PA</w:t>
            </w:r>
            <w:r w:rsidR="00FA275C">
              <w:t>9</w:t>
            </w:r>
          </w:p>
        </w:tc>
        <w:tc>
          <w:tcPr>
            <w:tcW w:w="1167" w:type="dxa"/>
          </w:tcPr>
          <w:p w14:paraId="7CEE6755" w14:textId="77777777" w:rsidR="00B57BC4" w:rsidRDefault="00FA275C" w:rsidP="00E146AE">
            <w:pPr>
              <w:pStyle w:val="TableText"/>
            </w:pPr>
            <w:r>
              <w:t>2013-10-22</w:t>
            </w:r>
          </w:p>
        </w:tc>
        <w:tc>
          <w:tcPr>
            <w:tcW w:w="4140" w:type="dxa"/>
          </w:tcPr>
          <w:p w14:paraId="60FF3365" w14:textId="77777777" w:rsidR="00B57BC4" w:rsidRDefault="00FA275C" w:rsidP="00E146AE">
            <w:pPr>
              <w:pStyle w:val="TableText"/>
            </w:pPr>
            <w:r>
              <w:t xml:space="preserve">Lagt till </w:t>
            </w:r>
            <w:proofErr w:type="gramStart"/>
            <w:r>
              <w:t>CareGiver</w:t>
            </w:r>
            <w:proofErr w:type="gramEnd"/>
            <w:r>
              <w:t xml:space="preserve"> och tillämpningsanvisning för </w:t>
            </w:r>
            <w:r w:rsidR="004471EE">
              <w:t>hämta diagnos</w:t>
            </w:r>
            <w:r w:rsidR="00A50504">
              <w:t xml:space="preserve"> i</w:t>
            </w:r>
            <w:r w:rsidR="000016AE">
              <w:t xml:space="preserve"> dokument</w:t>
            </w:r>
            <w:r w:rsidR="005F5D7C">
              <w:t xml:space="preserve"> v.1 </w:t>
            </w:r>
            <w:r w:rsidR="00200831">
              <w:t>BETA 0.1</w:t>
            </w:r>
            <w:r>
              <w:t>9</w:t>
            </w:r>
          </w:p>
        </w:tc>
        <w:tc>
          <w:tcPr>
            <w:tcW w:w="1980" w:type="dxa"/>
          </w:tcPr>
          <w:p w14:paraId="39638BEC" w14:textId="77777777" w:rsidR="00B57BC4" w:rsidRPr="00D34A87" w:rsidRDefault="00B57BC4" w:rsidP="00E146AE">
            <w:pPr>
              <w:pStyle w:val="TableText"/>
            </w:pPr>
            <w:r>
              <w:t>Stefan Asanin</w:t>
            </w:r>
            <w:r w:rsidR="00FA275C">
              <w:t xml:space="preserve"> &amp; Nadeem Hossain</w:t>
            </w:r>
          </w:p>
        </w:tc>
        <w:tc>
          <w:tcPr>
            <w:tcW w:w="1440" w:type="dxa"/>
          </w:tcPr>
          <w:p w14:paraId="3AFBBB98" w14:textId="77777777" w:rsidR="00B57BC4" w:rsidRPr="00EE68DF" w:rsidRDefault="00B57BC4" w:rsidP="00E146AE">
            <w:pPr>
              <w:pStyle w:val="TableText"/>
            </w:pPr>
          </w:p>
        </w:tc>
      </w:tr>
      <w:tr w:rsidR="0048239A" w:rsidRPr="00EE68DF" w14:paraId="5AD41684" w14:textId="77777777" w:rsidTr="000627CC">
        <w:tc>
          <w:tcPr>
            <w:tcW w:w="1021" w:type="dxa"/>
          </w:tcPr>
          <w:p w14:paraId="6E5C23F7" w14:textId="77777777" w:rsidR="0048239A" w:rsidRDefault="0048239A" w:rsidP="00E146AE">
            <w:pPr>
              <w:pStyle w:val="TableText"/>
            </w:pPr>
            <w:r>
              <w:t>PA10</w:t>
            </w:r>
          </w:p>
        </w:tc>
        <w:tc>
          <w:tcPr>
            <w:tcW w:w="1167" w:type="dxa"/>
          </w:tcPr>
          <w:p w14:paraId="5FDCA20E" w14:textId="77777777" w:rsidR="0048239A" w:rsidRDefault="0048239A" w:rsidP="00E146AE">
            <w:pPr>
              <w:pStyle w:val="TableText"/>
            </w:pPr>
            <w:r>
              <w:t>2013-10-25</w:t>
            </w:r>
          </w:p>
        </w:tc>
        <w:tc>
          <w:tcPr>
            <w:tcW w:w="4140" w:type="dxa"/>
          </w:tcPr>
          <w:p w14:paraId="2E41DF82" w14:textId="77777777" w:rsidR="0048239A" w:rsidRDefault="0048239A" w:rsidP="00E146AE">
            <w:pPr>
              <w:pStyle w:val="TableText"/>
            </w:pPr>
            <w:r>
              <w:t xml:space="preserve">Nya flöden, beskrivningar, samt strukturella ändringar i dokumentet. </w:t>
            </w:r>
          </w:p>
        </w:tc>
        <w:tc>
          <w:tcPr>
            <w:tcW w:w="1980" w:type="dxa"/>
          </w:tcPr>
          <w:p w14:paraId="302851B3" w14:textId="77777777" w:rsidR="0048239A" w:rsidRDefault="0048239A" w:rsidP="00E146AE">
            <w:pPr>
              <w:pStyle w:val="TableText"/>
            </w:pPr>
            <w:r>
              <w:t>Nadeem Hossain</w:t>
            </w:r>
          </w:p>
        </w:tc>
        <w:tc>
          <w:tcPr>
            <w:tcW w:w="1440" w:type="dxa"/>
          </w:tcPr>
          <w:p w14:paraId="15D300D8" w14:textId="77777777" w:rsidR="0048239A" w:rsidRPr="00EE68DF" w:rsidRDefault="00725F88" w:rsidP="00E146AE">
            <w:pPr>
              <w:pStyle w:val="TableText"/>
            </w:pPr>
            <w:r>
              <w:t>Göran Oettinger</w:t>
            </w:r>
          </w:p>
        </w:tc>
      </w:tr>
      <w:tr w:rsidR="00725F88" w:rsidRPr="00EE68DF" w14:paraId="57C9324D" w14:textId="77777777" w:rsidTr="000627CC">
        <w:tc>
          <w:tcPr>
            <w:tcW w:w="1021" w:type="dxa"/>
          </w:tcPr>
          <w:p w14:paraId="15709AB3" w14:textId="77777777" w:rsidR="00725F88" w:rsidRDefault="00725F88" w:rsidP="00E146AE">
            <w:pPr>
              <w:pStyle w:val="TableText"/>
            </w:pPr>
            <w:r>
              <w:t>PA11</w:t>
            </w:r>
          </w:p>
        </w:tc>
        <w:tc>
          <w:tcPr>
            <w:tcW w:w="1167" w:type="dxa"/>
          </w:tcPr>
          <w:p w14:paraId="1BEB8937" w14:textId="77777777" w:rsidR="00725F88" w:rsidRDefault="00725F88" w:rsidP="00E146AE">
            <w:pPr>
              <w:pStyle w:val="TableText"/>
            </w:pPr>
            <w:r>
              <w:t>2013-10-30</w:t>
            </w:r>
          </w:p>
        </w:tc>
        <w:tc>
          <w:tcPr>
            <w:tcW w:w="4140" w:type="dxa"/>
          </w:tcPr>
          <w:p w14:paraId="35FBC1B2" w14:textId="77777777" w:rsidR="00725F88" w:rsidRDefault="00725F88" w:rsidP="00E146AE">
            <w:pPr>
              <w:pStyle w:val="TableText"/>
            </w:pPr>
            <w:r>
              <w:t>Diverse ändringar</w:t>
            </w:r>
          </w:p>
        </w:tc>
        <w:tc>
          <w:tcPr>
            <w:tcW w:w="1980" w:type="dxa"/>
          </w:tcPr>
          <w:p w14:paraId="1642A4C8" w14:textId="77777777" w:rsidR="00725F88" w:rsidRDefault="00725F88" w:rsidP="00E146AE">
            <w:pPr>
              <w:pStyle w:val="TableText"/>
            </w:pPr>
            <w:r>
              <w:t>Nadeem Hossain</w:t>
            </w:r>
          </w:p>
        </w:tc>
        <w:tc>
          <w:tcPr>
            <w:tcW w:w="1440" w:type="dxa"/>
          </w:tcPr>
          <w:p w14:paraId="15B83B57" w14:textId="77777777" w:rsidR="00725F88" w:rsidRDefault="00EF6400" w:rsidP="00E146AE">
            <w:pPr>
              <w:pStyle w:val="TableText"/>
            </w:pPr>
            <w:r>
              <w:t>Torbjörn Dahlin</w:t>
            </w:r>
          </w:p>
        </w:tc>
      </w:tr>
      <w:tr w:rsidR="0068169A" w:rsidRPr="00EE68DF" w14:paraId="3CECB31E" w14:textId="77777777" w:rsidTr="000627CC">
        <w:tc>
          <w:tcPr>
            <w:tcW w:w="1021" w:type="dxa"/>
          </w:tcPr>
          <w:p w14:paraId="5C9B8891" w14:textId="77777777" w:rsidR="0068169A" w:rsidRDefault="0068169A" w:rsidP="00E146AE">
            <w:pPr>
              <w:pStyle w:val="TableText"/>
            </w:pPr>
            <w:r>
              <w:t>PA12</w:t>
            </w:r>
          </w:p>
        </w:tc>
        <w:tc>
          <w:tcPr>
            <w:tcW w:w="1167" w:type="dxa"/>
          </w:tcPr>
          <w:p w14:paraId="55D2FF49" w14:textId="77777777" w:rsidR="0068169A" w:rsidRDefault="0068169A" w:rsidP="00E146AE">
            <w:pPr>
              <w:pStyle w:val="TableText"/>
            </w:pPr>
            <w:r>
              <w:t>2013-11-04</w:t>
            </w:r>
          </w:p>
        </w:tc>
        <w:tc>
          <w:tcPr>
            <w:tcW w:w="4140" w:type="dxa"/>
          </w:tcPr>
          <w:p w14:paraId="1A9880D8" w14:textId="77777777" w:rsidR="0068169A" w:rsidRDefault="0068169A" w:rsidP="00E146AE">
            <w:pPr>
              <w:pStyle w:val="TableText"/>
            </w:pPr>
            <w:r>
              <w:t>Process &amp; delete funktioner</w:t>
            </w:r>
          </w:p>
        </w:tc>
        <w:tc>
          <w:tcPr>
            <w:tcW w:w="1980" w:type="dxa"/>
          </w:tcPr>
          <w:p w14:paraId="67939278" w14:textId="77777777" w:rsidR="0068169A" w:rsidRDefault="0068169A" w:rsidP="00E146AE">
            <w:pPr>
              <w:pStyle w:val="TableText"/>
            </w:pPr>
            <w:r>
              <w:t>Stefan Asanin</w:t>
            </w:r>
          </w:p>
        </w:tc>
        <w:tc>
          <w:tcPr>
            <w:tcW w:w="1440" w:type="dxa"/>
          </w:tcPr>
          <w:p w14:paraId="2366E1AF" w14:textId="77777777" w:rsidR="0068169A" w:rsidRDefault="0068169A" w:rsidP="00E146AE">
            <w:pPr>
              <w:pStyle w:val="TableText"/>
            </w:pPr>
          </w:p>
        </w:tc>
      </w:tr>
      <w:tr w:rsidR="00A070F7" w:rsidRPr="00EE68DF" w14:paraId="4AAA0634" w14:textId="77777777" w:rsidTr="0058291B">
        <w:tc>
          <w:tcPr>
            <w:tcW w:w="1021" w:type="dxa"/>
          </w:tcPr>
          <w:p w14:paraId="5FA056BF" w14:textId="77777777" w:rsidR="00A070F7" w:rsidRDefault="00A070F7" w:rsidP="00E146AE">
            <w:pPr>
              <w:pStyle w:val="TableText"/>
            </w:pPr>
            <w:r>
              <w:t>PA13</w:t>
            </w:r>
          </w:p>
        </w:tc>
        <w:tc>
          <w:tcPr>
            <w:tcW w:w="1167" w:type="dxa"/>
          </w:tcPr>
          <w:p w14:paraId="252CB6DA" w14:textId="77777777" w:rsidR="00A070F7" w:rsidRDefault="00A070F7" w:rsidP="00E146AE">
            <w:pPr>
              <w:pStyle w:val="TableText"/>
            </w:pPr>
            <w:r>
              <w:t>2013-11-04</w:t>
            </w:r>
          </w:p>
        </w:tc>
        <w:tc>
          <w:tcPr>
            <w:tcW w:w="4140" w:type="dxa"/>
          </w:tcPr>
          <w:p w14:paraId="3F6F9E64" w14:textId="77777777" w:rsidR="00A070F7" w:rsidRDefault="00A070F7" w:rsidP="00E146AE">
            <w:pPr>
              <w:pStyle w:val="TableText"/>
            </w:pPr>
            <w:r>
              <w:t>Uppdateringar samt ändringar i modellen</w:t>
            </w:r>
          </w:p>
        </w:tc>
        <w:tc>
          <w:tcPr>
            <w:tcW w:w="1980" w:type="dxa"/>
          </w:tcPr>
          <w:p w14:paraId="381C29F6" w14:textId="77777777" w:rsidR="00A070F7" w:rsidRDefault="00A070F7" w:rsidP="00E146AE">
            <w:pPr>
              <w:pStyle w:val="TableText"/>
            </w:pPr>
            <w:r>
              <w:t>Nadeem Hossain</w:t>
            </w:r>
          </w:p>
        </w:tc>
        <w:tc>
          <w:tcPr>
            <w:tcW w:w="1440" w:type="dxa"/>
          </w:tcPr>
          <w:p w14:paraId="2B828EB8" w14:textId="77777777" w:rsidR="00A070F7" w:rsidRDefault="00A070F7" w:rsidP="00E146AE">
            <w:pPr>
              <w:pStyle w:val="TableText"/>
            </w:pPr>
          </w:p>
        </w:tc>
      </w:tr>
      <w:tr w:rsidR="00EF6400" w:rsidRPr="00EE68DF" w14:paraId="0A55C299" w14:textId="77777777" w:rsidTr="000627CC">
        <w:tc>
          <w:tcPr>
            <w:tcW w:w="1021" w:type="dxa"/>
          </w:tcPr>
          <w:p w14:paraId="77BCDF2A" w14:textId="77777777" w:rsidR="00EF6400" w:rsidRDefault="00A070F7" w:rsidP="00E146AE">
            <w:pPr>
              <w:pStyle w:val="TableText"/>
            </w:pPr>
            <w:r>
              <w:t>PA1</w:t>
            </w:r>
            <w:r w:rsidR="003F4A7C">
              <w:t>4</w:t>
            </w:r>
          </w:p>
        </w:tc>
        <w:tc>
          <w:tcPr>
            <w:tcW w:w="1167" w:type="dxa"/>
          </w:tcPr>
          <w:p w14:paraId="23CA4C24" w14:textId="77777777" w:rsidR="00EF6400" w:rsidRDefault="00A070F7" w:rsidP="00E146AE">
            <w:pPr>
              <w:pStyle w:val="TableText"/>
            </w:pPr>
            <w:r>
              <w:t>2013-11-05</w:t>
            </w:r>
          </w:p>
        </w:tc>
        <w:tc>
          <w:tcPr>
            <w:tcW w:w="4140" w:type="dxa"/>
          </w:tcPr>
          <w:p w14:paraId="22D7BA8D" w14:textId="77777777" w:rsidR="00EF6400" w:rsidRDefault="00A070F7" w:rsidP="00E146AE">
            <w:pPr>
              <w:pStyle w:val="TableText"/>
            </w:pPr>
            <w:r>
              <w:t>Tillägg av attributsdefinitioner i svar/begäran</w:t>
            </w:r>
          </w:p>
        </w:tc>
        <w:tc>
          <w:tcPr>
            <w:tcW w:w="1980" w:type="dxa"/>
          </w:tcPr>
          <w:p w14:paraId="491C72E9" w14:textId="77777777" w:rsidR="00EF6400" w:rsidRDefault="00A070F7" w:rsidP="00E146AE">
            <w:pPr>
              <w:pStyle w:val="TableText"/>
            </w:pPr>
            <w:r>
              <w:t>Stefan Asanin</w:t>
            </w:r>
          </w:p>
        </w:tc>
        <w:tc>
          <w:tcPr>
            <w:tcW w:w="1440" w:type="dxa"/>
          </w:tcPr>
          <w:p w14:paraId="63713D9E" w14:textId="77777777" w:rsidR="00EF6400" w:rsidRDefault="00EF6400" w:rsidP="00E146AE">
            <w:pPr>
              <w:pStyle w:val="TableText"/>
            </w:pPr>
          </w:p>
        </w:tc>
      </w:tr>
      <w:tr w:rsidR="006F5864" w:rsidRPr="00EE68DF" w14:paraId="32361DF0" w14:textId="77777777" w:rsidTr="000627CC">
        <w:tc>
          <w:tcPr>
            <w:tcW w:w="1021" w:type="dxa"/>
          </w:tcPr>
          <w:p w14:paraId="17172626" w14:textId="77777777" w:rsidR="006F5864" w:rsidRDefault="006F5864" w:rsidP="00E146AE">
            <w:pPr>
              <w:pStyle w:val="TableText"/>
            </w:pPr>
            <w:r>
              <w:t>PA15</w:t>
            </w:r>
          </w:p>
        </w:tc>
        <w:tc>
          <w:tcPr>
            <w:tcW w:w="1167" w:type="dxa"/>
          </w:tcPr>
          <w:p w14:paraId="6E1F4CFA" w14:textId="77777777" w:rsidR="006F5864" w:rsidRDefault="006F5864" w:rsidP="00E146AE">
            <w:pPr>
              <w:pStyle w:val="TableText"/>
            </w:pPr>
            <w:r>
              <w:t>2013-11-12</w:t>
            </w:r>
          </w:p>
        </w:tc>
        <w:tc>
          <w:tcPr>
            <w:tcW w:w="4140" w:type="dxa"/>
          </w:tcPr>
          <w:p w14:paraId="41D91678" w14:textId="77777777" w:rsidR="006F5864" w:rsidRDefault="006F5864" w:rsidP="00E146AE">
            <w:pPr>
              <w:pStyle w:val="TableText"/>
            </w:pPr>
            <w:r>
              <w:t>Diverse uppdateringar</w:t>
            </w:r>
          </w:p>
        </w:tc>
        <w:tc>
          <w:tcPr>
            <w:tcW w:w="1980" w:type="dxa"/>
          </w:tcPr>
          <w:p w14:paraId="403FD8FA" w14:textId="77777777" w:rsidR="006F5864" w:rsidRDefault="006F5864" w:rsidP="00E146AE">
            <w:pPr>
              <w:pStyle w:val="TableText"/>
            </w:pPr>
            <w:r>
              <w:t>Nadeem Hossain</w:t>
            </w:r>
          </w:p>
        </w:tc>
        <w:tc>
          <w:tcPr>
            <w:tcW w:w="1440" w:type="dxa"/>
          </w:tcPr>
          <w:p w14:paraId="6C73D16C" w14:textId="77777777" w:rsidR="006F5864" w:rsidRDefault="006F5864" w:rsidP="00E146AE">
            <w:pPr>
              <w:pStyle w:val="TableText"/>
            </w:pPr>
          </w:p>
        </w:tc>
      </w:tr>
      <w:tr w:rsidR="00455CC0" w:rsidRPr="00EE68DF" w14:paraId="766C152D" w14:textId="77777777" w:rsidTr="004E5513">
        <w:tc>
          <w:tcPr>
            <w:tcW w:w="1021" w:type="dxa"/>
          </w:tcPr>
          <w:p w14:paraId="612743D9" w14:textId="77777777" w:rsidR="00455CC0" w:rsidRDefault="00455CC0" w:rsidP="004E5513">
            <w:pPr>
              <w:pStyle w:val="TableText"/>
            </w:pPr>
            <w:r>
              <w:t>PA16</w:t>
            </w:r>
          </w:p>
        </w:tc>
        <w:tc>
          <w:tcPr>
            <w:tcW w:w="1167" w:type="dxa"/>
          </w:tcPr>
          <w:p w14:paraId="3A62B67F" w14:textId="77777777" w:rsidR="00455CC0" w:rsidRDefault="00455CC0" w:rsidP="004E5513">
            <w:pPr>
              <w:pStyle w:val="TableText"/>
            </w:pPr>
            <w:r>
              <w:t>2013-11-14</w:t>
            </w:r>
          </w:p>
        </w:tc>
        <w:tc>
          <w:tcPr>
            <w:tcW w:w="4140" w:type="dxa"/>
          </w:tcPr>
          <w:p w14:paraId="77FFF7BB" w14:textId="77777777" w:rsidR="00455CC0" w:rsidRDefault="00455CC0" w:rsidP="004E5513">
            <w:pPr>
              <w:pStyle w:val="TableText"/>
            </w:pPr>
            <w:r>
              <w:t>La till sektioner om adressering, aggregering, engagemangsindex, felhantering, SLA-krav, icke-funktionella krav och informationssäkerhet</w:t>
            </w:r>
          </w:p>
        </w:tc>
        <w:tc>
          <w:tcPr>
            <w:tcW w:w="1980" w:type="dxa"/>
          </w:tcPr>
          <w:p w14:paraId="31CFB9B8" w14:textId="77777777" w:rsidR="00455CC0" w:rsidRDefault="00455CC0" w:rsidP="004E5513">
            <w:pPr>
              <w:pStyle w:val="TableText"/>
            </w:pPr>
            <w:r>
              <w:t>Göran Oettinger</w:t>
            </w:r>
          </w:p>
        </w:tc>
        <w:tc>
          <w:tcPr>
            <w:tcW w:w="1440" w:type="dxa"/>
          </w:tcPr>
          <w:p w14:paraId="09149A32" w14:textId="77777777" w:rsidR="00455CC0" w:rsidRDefault="00455CC0" w:rsidP="004E5513">
            <w:pPr>
              <w:pStyle w:val="TableText"/>
            </w:pPr>
          </w:p>
        </w:tc>
      </w:tr>
      <w:tr w:rsidR="00C93BD6" w:rsidRPr="00EE68DF" w14:paraId="0987BCD3" w14:textId="77777777" w:rsidTr="000627CC">
        <w:tc>
          <w:tcPr>
            <w:tcW w:w="1021" w:type="dxa"/>
          </w:tcPr>
          <w:p w14:paraId="2B755536" w14:textId="77777777" w:rsidR="00C93BD6" w:rsidRDefault="00455CC0" w:rsidP="00E146AE">
            <w:pPr>
              <w:pStyle w:val="TableText"/>
            </w:pPr>
            <w:r>
              <w:t>PA17</w:t>
            </w:r>
          </w:p>
        </w:tc>
        <w:tc>
          <w:tcPr>
            <w:tcW w:w="1167" w:type="dxa"/>
          </w:tcPr>
          <w:p w14:paraId="4F52C7D1" w14:textId="77777777" w:rsidR="00C93BD6" w:rsidRDefault="00455CC0" w:rsidP="00E146AE">
            <w:pPr>
              <w:pStyle w:val="TableText"/>
            </w:pPr>
            <w:r>
              <w:t>2013-11-15</w:t>
            </w:r>
          </w:p>
        </w:tc>
        <w:tc>
          <w:tcPr>
            <w:tcW w:w="4140" w:type="dxa"/>
          </w:tcPr>
          <w:p w14:paraId="35C8768A" w14:textId="77777777" w:rsidR="00C93BD6" w:rsidRDefault="00455CC0" w:rsidP="00E146AE">
            <w:pPr>
              <w:pStyle w:val="TableText"/>
            </w:pPr>
            <w:r>
              <w:t>Lagt till SourceSystem, gjort layout ändringar för PA16 och lagt till figurbeskrivningar</w:t>
            </w:r>
          </w:p>
        </w:tc>
        <w:tc>
          <w:tcPr>
            <w:tcW w:w="1980" w:type="dxa"/>
          </w:tcPr>
          <w:p w14:paraId="66786F43" w14:textId="77777777" w:rsidR="00C93BD6" w:rsidRDefault="00455CC0" w:rsidP="00E146AE">
            <w:pPr>
              <w:pStyle w:val="TableText"/>
            </w:pPr>
            <w:r>
              <w:t>Stefan Asanin</w:t>
            </w:r>
          </w:p>
        </w:tc>
        <w:tc>
          <w:tcPr>
            <w:tcW w:w="1440" w:type="dxa"/>
          </w:tcPr>
          <w:p w14:paraId="35514318" w14:textId="77777777" w:rsidR="00C93BD6" w:rsidRDefault="00C93BD6" w:rsidP="00E146AE">
            <w:pPr>
              <w:pStyle w:val="TableText"/>
            </w:pPr>
          </w:p>
        </w:tc>
      </w:tr>
      <w:tr w:rsidR="003E0D54" w:rsidRPr="00EE68DF" w14:paraId="03745445" w14:textId="77777777" w:rsidTr="000627CC">
        <w:tc>
          <w:tcPr>
            <w:tcW w:w="1021" w:type="dxa"/>
          </w:tcPr>
          <w:p w14:paraId="6637FA6F" w14:textId="20D17B5D" w:rsidR="003E0D54" w:rsidRDefault="003E0D54" w:rsidP="00E146AE">
            <w:pPr>
              <w:pStyle w:val="TableText"/>
            </w:pPr>
            <w:r>
              <w:t>PA18</w:t>
            </w:r>
          </w:p>
        </w:tc>
        <w:tc>
          <w:tcPr>
            <w:tcW w:w="1167" w:type="dxa"/>
          </w:tcPr>
          <w:p w14:paraId="0C8F6E89" w14:textId="0CAB4DF7" w:rsidR="003E0D54" w:rsidRDefault="00A214CD" w:rsidP="00A214CD">
            <w:pPr>
              <w:pStyle w:val="TableText"/>
            </w:pPr>
            <w:r>
              <w:t>2013-12</w:t>
            </w:r>
          </w:p>
        </w:tc>
        <w:tc>
          <w:tcPr>
            <w:tcW w:w="4140" w:type="dxa"/>
          </w:tcPr>
          <w:p w14:paraId="75903B0F" w14:textId="6F622BB5" w:rsidR="003E0D54" w:rsidRDefault="003E0D54" w:rsidP="00E146AE">
            <w:pPr>
              <w:pStyle w:val="TableText"/>
            </w:pPr>
            <w:r>
              <w:t xml:space="preserve">Större ändringar </w:t>
            </w:r>
            <w:r w:rsidR="009908E8">
              <w:t xml:space="preserve">och tillägg </w:t>
            </w:r>
            <w:r>
              <w:t>i flöden, fältlistor och beskrivningar</w:t>
            </w:r>
          </w:p>
        </w:tc>
        <w:tc>
          <w:tcPr>
            <w:tcW w:w="1980" w:type="dxa"/>
          </w:tcPr>
          <w:p w14:paraId="39369E9E" w14:textId="688AC577" w:rsidR="003E0D54" w:rsidRDefault="003E0D54" w:rsidP="00E146AE">
            <w:pPr>
              <w:pStyle w:val="TableText"/>
            </w:pPr>
            <w:r>
              <w:t>Nadeem Hossain</w:t>
            </w:r>
          </w:p>
        </w:tc>
        <w:tc>
          <w:tcPr>
            <w:tcW w:w="1440" w:type="dxa"/>
          </w:tcPr>
          <w:p w14:paraId="7F6FEA16" w14:textId="77777777" w:rsidR="003E0D54" w:rsidRDefault="003E0D54" w:rsidP="00E146AE">
            <w:pPr>
              <w:pStyle w:val="TableText"/>
            </w:pPr>
          </w:p>
        </w:tc>
      </w:tr>
      <w:tr w:rsidR="0062753D" w:rsidRPr="00EE68DF" w14:paraId="6C689029" w14:textId="77777777" w:rsidTr="000627CC">
        <w:tc>
          <w:tcPr>
            <w:tcW w:w="1021" w:type="dxa"/>
          </w:tcPr>
          <w:p w14:paraId="7A7C9C1A" w14:textId="026F6DC2" w:rsidR="0062753D" w:rsidRDefault="0062753D" w:rsidP="00E146AE">
            <w:pPr>
              <w:pStyle w:val="TableText"/>
            </w:pPr>
            <w:r>
              <w:t>PA19</w:t>
            </w:r>
          </w:p>
        </w:tc>
        <w:tc>
          <w:tcPr>
            <w:tcW w:w="1167" w:type="dxa"/>
          </w:tcPr>
          <w:p w14:paraId="197D8A02" w14:textId="68AB7ED4" w:rsidR="0062753D" w:rsidRDefault="0062753D" w:rsidP="00A214CD">
            <w:pPr>
              <w:pStyle w:val="TableText"/>
            </w:pPr>
            <w:r>
              <w:t>2013-12-19</w:t>
            </w:r>
          </w:p>
        </w:tc>
        <w:tc>
          <w:tcPr>
            <w:tcW w:w="4140" w:type="dxa"/>
          </w:tcPr>
          <w:p w14:paraId="37B7689D" w14:textId="77777777" w:rsidR="0062753D" w:rsidRDefault="009A2543" w:rsidP="0062753D">
            <w:pPr>
              <w:pStyle w:val="TableText"/>
            </w:pPr>
            <w:r>
              <w:t>Tillägg av vilka fält som ingår i regler för GetObservation och GetMeasurement.</w:t>
            </w:r>
          </w:p>
          <w:p w14:paraId="00242C3F" w14:textId="4438F328" w:rsidR="009A2543" w:rsidRDefault="009A2543" w:rsidP="0062753D">
            <w:pPr>
              <w:pStyle w:val="TableText"/>
            </w:pPr>
            <w:r>
              <w:t>Ändring av fältnamn från TimePeriod till Time i dokumentatio</w:t>
            </w:r>
            <w:r w:rsidR="002A4254">
              <w:t xml:space="preserve">n och xsd (för mer enhetlighet). </w:t>
            </w:r>
          </w:p>
        </w:tc>
        <w:tc>
          <w:tcPr>
            <w:tcW w:w="1980" w:type="dxa"/>
          </w:tcPr>
          <w:p w14:paraId="529174FF" w14:textId="77777777" w:rsidR="009A2543" w:rsidRDefault="009A2543" w:rsidP="009A2543">
            <w:pPr>
              <w:pStyle w:val="TableText"/>
            </w:pPr>
            <w:r>
              <w:t>Nadeem Hossain</w:t>
            </w:r>
          </w:p>
          <w:p w14:paraId="06C2253D" w14:textId="25CD5DBA" w:rsidR="009A2543" w:rsidRDefault="009A2543" w:rsidP="009A2543">
            <w:pPr>
              <w:pStyle w:val="TableText"/>
              <w:ind w:left="0"/>
            </w:pPr>
          </w:p>
        </w:tc>
        <w:tc>
          <w:tcPr>
            <w:tcW w:w="1440" w:type="dxa"/>
          </w:tcPr>
          <w:p w14:paraId="611B390D" w14:textId="77777777" w:rsidR="0062753D" w:rsidRDefault="0062753D" w:rsidP="00E146AE">
            <w:pPr>
              <w:pStyle w:val="TableText"/>
            </w:pPr>
          </w:p>
        </w:tc>
      </w:tr>
    </w:tbl>
    <w:p w14:paraId="37639A9B" w14:textId="31423EF8" w:rsidR="004255A2" w:rsidRDefault="004255A2" w:rsidP="004255A2">
      <w:pPr>
        <w:rPr>
          <w:sz w:val="36"/>
        </w:rPr>
      </w:pPr>
    </w:p>
    <w:p w14:paraId="3F7BA0EC" w14:textId="77777777" w:rsidR="004255A2" w:rsidRDefault="004255A2" w:rsidP="004255A2">
      <w:pPr>
        <w:rPr>
          <w:b/>
        </w:rPr>
      </w:pPr>
    </w:p>
    <w:p w14:paraId="6B3F5FD4" w14:textId="77777777" w:rsidR="004255A2" w:rsidRPr="00340B65" w:rsidRDefault="004255A2" w:rsidP="004255A2">
      <w:pPr>
        <w:rPr>
          <w:b/>
        </w:rPr>
      </w:pPr>
    </w:p>
    <w:p w14:paraId="794C3230" w14:textId="77777777" w:rsidR="004255A2" w:rsidRDefault="004255A2">
      <w:pPr>
        <w:spacing w:line="240" w:lineRule="auto"/>
        <w:rPr>
          <w:rFonts w:eastAsia="Times New Roman"/>
          <w:bCs/>
          <w:sz w:val="30"/>
          <w:szCs w:val="28"/>
        </w:rPr>
      </w:pPr>
      <w:r>
        <w:br w:type="page"/>
      </w:r>
    </w:p>
    <w:p w14:paraId="7B2E441C" w14:textId="77777777" w:rsidR="007E47C0" w:rsidRDefault="007E47C0" w:rsidP="007E47C0">
      <w:pPr>
        <w:pStyle w:val="Rubrik1"/>
      </w:pPr>
      <w:bookmarkStart w:id="7" w:name="_Toc357754843"/>
      <w:bookmarkStart w:id="8" w:name="_Toc374962608"/>
      <w:r>
        <w:lastRenderedPageBreak/>
        <w:t>Inledning</w:t>
      </w:r>
      <w:bookmarkEnd w:id="1"/>
      <w:bookmarkEnd w:id="2"/>
      <w:bookmarkEnd w:id="3"/>
      <w:bookmarkEnd w:id="4"/>
      <w:bookmarkEnd w:id="5"/>
      <w:bookmarkEnd w:id="6"/>
      <w:bookmarkEnd w:id="7"/>
      <w:bookmarkEnd w:id="8"/>
    </w:p>
    <w:p w14:paraId="38F7DCEF" w14:textId="77777777" w:rsidR="00BA236D" w:rsidRDefault="00B57BC4" w:rsidP="00B57BC4">
      <w:bookmarkStart w:id="9" w:name="_Toc198086678"/>
      <w:bookmarkStart w:id="10" w:name="_Toc224960918"/>
      <w:bookmarkStart w:id="11" w:name="_Toc357754844"/>
      <w:bookmarkStart w:id="12" w:name="_Toc163300578"/>
      <w:bookmarkStart w:id="13" w:name="_Toc163300880"/>
      <w:bookmarkStart w:id="14" w:name="_Toc198366954"/>
      <w:r>
        <w:t>Detta är beskrivningen av tjä</w:t>
      </w:r>
      <w:r w:rsidR="002F3D27">
        <w:t>nstekontrakten i tjänstedomänen:</w:t>
      </w:r>
    </w:p>
    <w:p w14:paraId="17E392EB" w14:textId="77777777" w:rsidR="00BA236D" w:rsidRDefault="00BA236D" w:rsidP="00BA236D">
      <w:pPr>
        <w:pStyle w:val="Liststycke"/>
        <w:numPr>
          <w:ilvl w:val="0"/>
          <w:numId w:val="36"/>
        </w:numPr>
      </w:pPr>
      <w:proofErr w:type="gramStart"/>
      <w:r w:rsidRPr="00BA236D">
        <w:t>clinicalprocess:healthcond</w:t>
      </w:r>
      <w:proofErr w:type="gramEnd"/>
      <w:r w:rsidRPr="00BA236D">
        <w:t>:basic</w:t>
      </w:r>
    </w:p>
    <w:p w14:paraId="10880FE6" w14:textId="77777777" w:rsidR="00BA236D" w:rsidRDefault="00BA236D" w:rsidP="00B57BC4"/>
    <w:p w14:paraId="4ED6ABD1" w14:textId="77777777" w:rsidR="00BA236D" w:rsidRDefault="00B57BC4" w:rsidP="00B57BC4">
      <w:r>
        <w:t xml:space="preserve">Den svenska benämningen är </w:t>
      </w:r>
      <w:r w:rsidR="00BA236D">
        <w:t xml:space="preserve">för tjänstedomänen är: </w:t>
      </w:r>
    </w:p>
    <w:p w14:paraId="1C8A52C9" w14:textId="77777777" w:rsidR="00B57BC4" w:rsidRDefault="00BA236D" w:rsidP="00BA236D">
      <w:pPr>
        <w:pStyle w:val="Liststycke"/>
        <w:numPr>
          <w:ilvl w:val="0"/>
          <w:numId w:val="36"/>
        </w:numPr>
      </w:pPr>
      <w:r>
        <w:t>Ha</w:t>
      </w:r>
      <w:r w:rsidRPr="00BA236D">
        <w:t>ntera hälsorelaterade tillstånd, basuppgifter</w:t>
      </w:r>
    </w:p>
    <w:p w14:paraId="0196A50B" w14:textId="77777777" w:rsidR="00BA236D" w:rsidRDefault="00BA236D" w:rsidP="00BA236D"/>
    <w:p w14:paraId="0B463712" w14:textId="77777777" w:rsidR="00BA236D" w:rsidRDefault="00BA236D" w:rsidP="00B57BC4"/>
    <w:p w14:paraId="1FBB5721" w14:textId="77777777" w:rsidR="00615AC0" w:rsidRDefault="00615AC0" w:rsidP="00B57BC4">
      <w:r>
        <w:t xml:space="preserve">Syftet med denna domän är att kommunicera information på ett strukturerat sätt. Den hanterade informationen i de olika kontrakten är fördelad i atomära delar och med hjälp av kontextbaserade klasser ska kontrakten kunna koppla ihop information och på så vis bygga ihop en kontext. </w:t>
      </w:r>
      <w:r w:rsidR="00405864">
        <w:t xml:space="preserve">Ett exempel på detta kan vara i form av att har informationen om att patienten har en diagnos och detta är grundat på ett antal mätvärden. Då har man koppling mellan diagnosen och de mätvärdena. Ett krav som kontrakten har är att informationen är strukturerad och detta representeras genom att använda olika standardiserade kodverk. </w:t>
      </w:r>
    </w:p>
    <w:p w14:paraId="710A44B2" w14:textId="77777777" w:rsidR="00615AC0" w:rsidRDefault="00615AC0" w:rsidP="00B57BC4"/>
    <w:p w14:paraId="31FA4F99" w14:textId="77777777" w:rsidR="00B57BC4" w:rsidRDefault="00B57BC4" w:rsidP="00B57BC4">
      <w:r>
        <w:t xml:space="preserve">Tjänstekontraktsbeskrivningen är ett teknisk-oberoende,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6ACC643D" w14:textId="77777777" w:rsidR="00B57BC4" w:rsidRDefault="00B57BC4" w:rsidP="00B57BC4">
      <w:r>
        <w:t>Detta dokument kompletterar reglerna i de tekniska kontrakten. Tjänsteproducenter och tjänstekonsumenter ska m.a.o. följa såväl de maskintolkbara reglerna i de tekniska kontrakten, så väl som de regler som uttrycks verbalt i detta dokument.</w:t>
      </w:r>
    </w:p>
    <w:p w14:paraId="3E2E7930" w14:textId="77777777" w:rsidR="00B57BC4" w:rsidRDefault="00B57BC4" w:rsidP="00B57BC4"/>
    <w:p w14:paraId="17EBF830" w14:textId="77777777" w:rsidR="00B57BC4" w:rsidRPr="00C1259D" w:rsidRDefault="00B57BC4" w:rsidP="00B57BC4">
      <w:pPr>
        <w:tabs>
          <w:tab w:val="left" w:pos="7110"/>
        </w:tabs>
      </w:pPr>
      <w:r>
        <w:rPr>
          <w:noProof/>
          <w:lang w:eastAsia="sv-SE"/>
        </w:rPr>
        <mc:AlternateContent>
          <mc:Choice Requires="wps">
            <w:drawing>
              <wp:inline distT="0" distB="0" distL="0" distR="0" wp14:anchorId="71EA77C2" wp14:editId="379EFBFE">
                <wp:extent cx="5753100" cy="2197100"/>
                <wp:effectExtent l="0" t="0" r="19050" b="127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2C8064DD" w14:textId="77777777" w:rsidR="009A2543" w:rsidRPr="004255A2" w:rsidRDefault="009A2543" w:rsidP="00B57BC4">
                            <w:r w:rsidRPr="004255A2">
                              <w:t>I arbetet har följande personer deltagit:</w:t>
                            </w:r>
                          </w:p>
                          <w:p w14:paraId="54AA3A24" w14:textId="77777777" w:rsidR="009A2543" w:rsidRDefault="009A2543" w:rsidP="00B57BC4"/>
                          <w:p w14:paraId="21855856" w14:textId="77777777" w:rsidR="009A2543" w:rsidRDefault="009A2543" w:rsidP="00B57BC4">
                            <w:r w:rsidRPr="004255A2">
                              <w:rPr>
                                <w:szCs w:val="20"/>
                              </w:rPr>
                              <w:t>Tjänstedomänansvarig</w:t>
                            </w:r>
                            <w:r w:rsidRPr="00FE3AAD">
                              <w:t>:</w:t>
                            </w:r>
                          </w:p>
                          <w:p w14:paraId="3CD4F97A" w14:textId="576CF4BE" w:rsidR="009A2543" w:rsidRDefault="009A2543" w:rsidP="00B57BC4">
                            <w:r>
                              <w:t>Staffan Winther</w:t>
                            </w:r>
                          </w:p>
                          <w:p w14:paraId="517382C7" w14:textId="77777777" w:rsidR="009A2543" w:rsidRPr="00FE3AAD" w:rsidRDefault="009A2543" w:rsidP="00B57BC4">
                            <w:pPr>
                              <w:rPr>
                                <w:i/>
                              </w:rPr>
                            </w:pPr>
                          </w:p>
                          <w:p w14:paraId="4CCD3515" w14:textId="77777777" w:rsidR="009A2543" w:rsidRDefault="009A2543" w:rsidP="00B57BC4">
                            <w:r w:rsidRPr="009B4414">
                              <w:t>Projektgrupp</w:t>
                            </w:r>
                            <w:r>
                              <w:t xml:space="preserve"> 2013-09-01 - </w:t>
                            </w:r>
                          </w:p>
                          <w:p w14:paraId="2AB42E7D" w14:textId="77777777" w:rsidR="009A2543" w:rsidRDefault="009A2543" w:rsidP="00B57BC4">
                            <w:r w:rsidRPr="008C3713">
                              <w:t>Torbjörn Dahlin, Mawell</w:t>
                            </w:r>
                            <w:r>
                              <w:t>. arkitekt/</w:t>
                            </w:r>
                            <w:r w:rsidRPr="002F3D27">
                              <w:t xml:space="preserve"> </w:t>
                            </w:r>
                            <w:r>
                              <w:t>informationsarkitekt</w:t>
                            </w:r>
                          </w:p>
                          <w:p w14:paraId="5D683512" w14:textId="77777777" w:rsidR="009A2543" w:rsidRDefault="009A2543" w:rsidP="00B57BC4">
                            <w:r w:rsidRPr="008C3713">
                              <w:t xml:space="preserve">Nadeem Hossain, Mawell, </w:t>
                            </w:r>
                            <w:r>
                              <w:t>informationsarkitekt</w:t>
                            </w:r>
                          </w:p>
                          <w:p w14:paraId="0F9B727E" w14:textId="5D1627A6" w:rsidR="009A2543" w:rsidRPr="00861A25" w:rsidRDefault="009A2543" w:rsidP="00B57BC4">
                            <w:pPr>
                              <w:rPr>
                                <w:i/>
                              </w:rPr>
                            </w:pPr>
                            <w:r>
                              <w:t>Stefan Asanin, Mawell, informationsarkitekt</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" fillcolor="#ddd">
                <v:textbox>
                  <w:txbxContent>
                    <w:p w14:paraId="2C8064DD" w14:textId="77777777" w:rsidR="009A2543" w:rsidRPr="004255A2" w:rsidRDefault="009A2543" w:rsidP="00B57BC4">
                      <w:r w:rsidRPr="004255A2">
                        <w:t>I arbetet har följande personer deltagit:</w:t>
                      </w:r>
                    </w:p>
                    <w:p w14:paraId="54AA3A24" w14:textId="77777777" w:rsidR="009A2543" w:rsidRDefault="009A2543" w:rsidP="00B57BC4"/>
                    <w:p w14:paraId="21855856" w14:textId="77777777" w:rsidR="009A2543" w:rsidRDefault="009A2543" w:rsidP="00B57BC4">
                      <w:r w:rsidRPr="004255A2">
                        <w:rPr>
                          <w:szCs w:val="20"/>
                        </w:rPr>
                        <w:t>Tjänstedomänansvarig</w:t>
                      </w:r>
                      <w:r w:rsidRPr="00FE3AAD">
                        <w:t>:</w:t>
                      </w:r>
                    </w:p>
                    <w:p w14:paraId="3CD4F97A" w14:textId="576CF4BE" w:rsidR="009A2543" w:rsidRDefault="009A2543" w:rsidP="00B57BC4">
                      <w:r>
                        <w:t>Staffan Winther</w:t>
                      </w:r>
                    </w:p>
                    <w:p w14:paraId="517382C7" w14:textId="77777777" w:rsidR="009A2543" w:rsidRPr="00FE3AAD" w:rsidRDefault="009A2543" w:rsidP="00B57BC4">
                      <w:pPr>
                        <w:rPr>
                          <w:i/>
                        </w:rPr>
                      </w:pPr>
                    </w:p>
                    <w:p w14:paraId="4CCD3515" w14:textId="77777777" w:rsidR="009A2543" w:rsidRDefault="009A2543" w:rsidP="00B57BC4">
                      <w:r w:rsidRPr="009B4414">
                        <w:t>Projektgrupp</w:t>
                      </w:r>
                      <w:r>
                        <w:t xml:space="preserve"> 2013-09-01 - </w:t>
                      </w:r>
                    </w:p>
                    <w:p w14:paraId="2AB42E7D" w14:textId="77777777" w:rsidR="009A2543" w:rsidRDefault="009A2543" w:rsidP="00B57BC4">
                      <w:r w:rsidRPr="008C3713">
                        <w:t>Torbjörn Dahlin, Mawell</w:t>
                      </w:r>
                      <w:r>
                        <w:t>. arkitekt/</w:t>
                      </w:r>
                      <w:r w:rsidRPr="002F3D27">
                        <w:t xml:space="preserve"> </w:t>
                      </w:r>
                      <w:r>
                        <w:t>informationsarkitekt</w:t>
                      </w:r>
                    </w:p>
                    <w:p w14:paraId="5D683512" w14:textId="77777777" w:rsidR="009A2543" w:rsidRDefault="009A2543" w:rsidP="00B57BC4">
                      <w:r w:rsidRPr="008C3713">
                        <w:t xml:space="preserve">Nadeem Hossain, Mawell, </w:t>
                      </w:r>
                      <w:r>
                        <w:t>informationsarkitekt</w:t>
                      </w:r>
                    </w:p>
                    <w:p w14:paraId="0F9B727E" w14:textId="5D1627A6" w:rsidR="009A2543" w:rsidRPr="00861A25" w:rsidRDefault="009A2543" w:rsidP="00B57BC4">
                      <w:pPr>
                        <w:rPr>
                          <w:i/>
                        </w:rPr>
                      </w:pPr>
                      <w:r>
                        <w:t>Stefan Asanin, Mawell, informationsarkitekt</w:t>
                      </w:r>
                    </w:p>
                  </w:txbxContent>
                </v:textbox>
                <w10:anchorlock/>
              </v:shape>
            </w:pict>
          </mc:Fallback>
        </mc:AlternateContent>
      </w:r>
    </w:p>
    <w:p w14:paraId="2828891D" w14:textId="77777777" w:rsidR="00AD1DA5" w:rsidRDefault="00AD1DA5">
      <w:pPr>
        <w:spacing w:line="240" w:lineRule="auto"/>
        <w:rPr>
          <w:rFonts w:eastAsia="Times New Roman"/>
          <w:bCs/>
          <w:sz w:val="30"/>
          <w:szCs w:val="28"/>
        </w:rPr>
      </w:pPr>
      <w:r>
        <w:br w:type="page"/>
      </w:r>
    </w:p>
    <w:p w14:paraId="529D036E" w14:textId="45C16ABC" w:rsidR="007E47C0" w:rsidRDefault="007E47C0" w:rsidP="007E47C0">
      <w:pPr>
        <w:pStyle w:val="Rubrik1"/>
      </w:pPr>
      <w:bookmarkStart w:id="15" w:name="_Toc374962609"/>
      <w:r>
        <w:lastRenderedPageBreak/>
        <w:t>Versionsinformation</w:t>
      </w:r>
      <w:bookmarkEnd w:id="9"/>
      <w:bookmarkEnd w:id="10"/>
      <w:bookmarkEnd w:id="11"/>
      <w:bookmarkEnd w:id="15"/>
    </w:p>
    <w:p w14:paraId="6C99836D" w14:textId="122BE6A6" w:rsidR="007E47C0" w:rsidRDefault="007E47C0" w:rsidP="007E47C0">
      <w:r>
        <w:t>Denna revision av tjänstekontraktsbeskrivningen handlar om version</w:t>
      </w:r>
      <w:r w:rsidR="00F34875">
        <w:t xml:space="preserve"> </w:t>
      </w:r>
      <w:r w:rsidR="00022218">
        <w:t>1.0</w:t>
      </w:r>
      <w:r>
        <w:t>. Detta är den version som är den senast publicerade på RIVTA</w:t>
      </w:r>
      <w:r w:rsidR="00384F8B">
        <w:t>:</w:t>
      </w:r>
      <w:r>
        <w:t>s hemsida.</w:t>
      </w:r>
    </w:p>
    <w:p w14:paraId="7A637B6B" w14:textId="77777777" w:rsidR="00125E6B" w:rsidRDefault="00125E6B" w:rsidP="007E47C0"/>
    <w:p w14:paraId="5853DF16" w14:textId="237FA6D1" w:rsidR="007E47C0" w:rsidRDefault="007E47C0" w:rsidP="007E47C0">
      <w:pPr>
        <w:pStyle w:val="Rubrik2"/>
      </w:pPr>
      <w:bookmarkStart w:id="16" w:name="_Toc357754845"/>
      <w:bookmarkStart w:id="17" w:name="_Toc374962610"/>
      <w:bookmarkStart w:id="18" w:name="_Toc163300882"/>
      <w:r>
        <w:t>Version</w:t>
      </w:r>
      <w:bookmarkEnd w:id="16"/>
      <w:r w:rsidR="007B53B4">
        <w:t xml:space="preserve"> 1.0</w:t>
      </w:r>
      <w:bookmarkEnd w:id="17"/>
    </w:p>
    <w:p w14:paraId="24A23DD0" w14:textId="77777777" w:rsidR="007E47C0" w:rsidRPr="0007501F" w:rsidRDefault="007E47C0" w:rsidP="007E47C0">
      <w:pPr>
        <w:pStyle w:val="Rubrik3"/>
      </w:pPr>
      <w:bookmarkStart w:id="19" w:name="_Toc374962611"/>
      <w:r w:rsidRPr="0007501F">
        <w:t>Oförändrade tjänstekontrakt</w:t>
      </w:r>
      <w:bookmarkEnd w:id="19"/>
    </w:p>
    <w:p w14:paraId="7F2A20D6" w14:textId="77777777" w:rsidR="007E47C0" w:rsidRPr="0007501F" w:rsidRDefault="007E47C0" w:rsidP="0007501F">
      <w:pPr>
        <w:ind w:left="720"/>
      </w:pPr>
    </w:p>
    <w:p w14:paraId="0E3AAE80" w14:textId="77777777" w:rsidR="007E47C0" w:rsidRPr="0007501F" w:rsidRDefault="007E47C0" w:rsidP="007E47C0">
      <w:pPr>
        <w:pStyle w:val="Rubrik3"/>
      </w:pPr>
      <w:bookmarkStart w:id="20" w:name="_Toc374962612"/>
      <w:r w:rsidRPr="0007501F">
        <w:t>Nya tjänstekontrakt</w:t>
      </w:r>
      <w:bookmarkEnd w:id="20"/>
    </w:p>
    <w:p w14:paraId="7C45289B" w14:textId="77777777" w:rsidR="007E47C0" w:rsidRPr="0007501F" w:rsidRDefault="007E47C0" w:rsidP="007E47C0">
      <w:r w:rsidRPr="0007501F">
        <w:t>Följande nya tjänstekontrakt finns från och med denna version:</w:t>
      </w:r>
    </w:p>
    <w:p w14:paraId="0433C6C9" w14:textId="77777777" w:rsidR="00217F65" w:rsidRDefault="00217F65" w:rsidP="00217F65">
      <w:pPr>
        <w:numPr>
          <w:ilvl w:val="0"/>
          <w:numId w:val="27"/>
        </w:numPr>
      </w:pPr>
      <w:r w:rsidRPr="0007501F">
        <w:t>GetObservation, version 1.0</w:t>
      </w:r>
    </w:p>
    <w:p w14:paraId="515DC5E4" w14:textId="77777777" w:rsidR="005A58DA" w:rsidRDefault="005A58DA" w:rsidP="00217F65">
      <w:pPr>
        <w:numPr>
          <w:ilvl w:val="0"/>
          <w:numId w:val="27"/>
        </w:numPr>
      </w:pPr>
      <w:r>
        <w:t>ProcessObservation, version 1.0</w:t>
      </w:r>
    </w:p>
    <w:p w14:paraId="157D9080" w14:textId="77777777" w:rsidR="005A58DA" w:rsidRPr="0007501F" w:rsidRDefault="005A58DA" w:rsidP="00217F65">
      <w:pPr>
        <w:numPr>
          <w:ilvl w:val="0"/>
          <w:numId w:val="27"/>
        </w:numPr>
      </w:pPr>
      <w:r>
        <w:t>DeleteObservation, version 1.0</w:t>
      </w:r>
    </w:p>
    <w:p w14:paraId="792EF13C" w14:textId="6651A3FB" w:rsidR="00715414" w:rsidRDefault="00715414" w:rsidP="00715414">
      <w:pPr>
        <w:numPr>
          <w:ilvl w:val="0"/>
          <w:numId w:val="27"/>
        </w:numPr>
      </w:pPr>
      <w:r>
        <w:t>GetMeasurement,</w:t>
      </w:r>
      <w:r w:rsidRPr="0007501F">
        <w:t xml:space="preserve"> version 1.0</w:t>
      </w:r>
    </w:p>
    <w:p w14:paraId="18E97FB0" w14:textId="35570D01" w:rsidR="00715414" w:rsidRDefault="00715414" w:rsidP="00715414">
      <w:pPr>
        <w:numPr>
          <w:ilvl w:val="0"/>
          <w:numId w:val="27"/>
        </w:numPr>
      </w:pPr>
      <w:r>
        <w:t>ProcessMeasurement, version 1.0</w:t>
      </w:r>
    </w:p>
    <w:p w14:paraId="50D44433" w14:textId="340AE539" w:rsidR="00715414" w:rsidRPr="0007501F" w:rsidRDefault="00715414" w:rsidP="00715414">
      <w:pPr>
        <w:numPr>
          <w:ilvl w:val="0"/>
          <w:numId w:val="27"/>
        </w:numPr>
      </w:pPr>
      <w:r>
        <w:t>DeleteMeasurement, version 1.0</w:t>
      </w:r>
    </w:p>
    <w:p w14:paraId="0D1D3BB8" w14:textId="77777777" w:rsidR="007E47C0" w:rsidRPr="0007501F" w:rsidRDefault="007E47C0" w:rsidP="00217F65">
      <w:pPr>
        <w:ind w:left="720"/>
      </w:pPr>
    </w:p>
    <w:p w14:paraId="3588C4AE" w14:textId="77777777" w:rsidR="00E131FD" w:rsidRPr="00DC5529" w:rsidRDefault="00E131FD" w:rsidP="00E131FD">
      <w:pPr>
        <w:rPr>
          <w:highlight w:val="yellow"/>
        </w:rPr>
      </w:pPr>
    </w:p>
    <w:p w14:paraId="5AEE21F3" w14:textId="77777777" w:rsidR="007E47C0" w:rsidRDefault="007E47C0" w:rsidP="007E47C0">
      <w:pPr>
        <w:pStyle w:val="Rubrik3"/>
      </w:pPr>
      <w:bookmarkStart w:id="21" w:name="_Toc374962613"/>
      <w:r>
        <w:t>Förändrade tjänstekontrakt</w:t>
      </w:r>
      <w:bookmarkEnd w:id="21"/>
    </w:p>
    <w:p w14:paraId="7C993FD7" w14:textId="77777777" w:rsidR="007E47C0" w:rsidRPr="0038515C" w:rsidRDefault="007E47C0" w:rsidP="007E47C0"/>
    <w:p w14:paraId="1E330FC5" w14:textId="77777777" w:rsidR="007E47C0" w:rsidRPr="00F438B9" w:rsidRDefault="007E47C0" w:rsidP="007E47C0">
      <w:pPr>
        <w:pStyle w:val="Rubrik3"/>
      </w:pPr>
      <w:bookmarkStart w:id="22" w:name="_Toc374962614"/>
      <w:r w:rsidRPr="00F438B9">
        <w:t>Utgångna tjänstekontrakt</w:t>
      </w:r>
      <w:bookmarkEnd w:id="22"/>
    </w:p>
    <w:p w14:paraId="5BB67D9C" w14:textId="77777777" w:rsidR="007E47C0" w:rsidRPr="00F438B9" w:rsidRDefault="007E47C0" w:rsidP="007E47C0"/>
    <w:p w14:paraId="02FDA6D0" w14:textId="77777777" w:rsidR="007E47C0" w:rsidRPr="00F438B9" w:rsidRDefault="007E47C0" w:rsidP="007E47C0">
      <w:pPr>
        <w:pStyle w:val="Rubrik2"/>
      </w:pPr>
      <w:bookmarkStart w:id="23" w:name="_Toc357754846"/>
      <w:bookmarkStart w:id="24" w:name="_Toc374962615"/>
      <w:r w:rsidRPr="00F438B9">
        <w:t>Version tidigare</w:t>
      </w:r>
      <w:bookmarkEnd w:id="23"/>
      <w:bookmarkEnd w:id="24"/>
    </w:p>
    <w:p w14:paraId="57F52492" w14:textId="77777777" w:rsidR="007E47C0" w:rsidRPr="00C63695" w:rsidRDefault="007E47C0" w:rsidP="00E146AE">
      <w:pPr>
        <w:pStyle w:val="Brdtext"/>
      </w:pPr>
    </w:p>
    <w:p w14:paraId="7288D8EB" w14:textId="77777777" w:rsidR="00FC79CD" w:rsidRDefault="00FC79CD">
      <w:pPr>
        <w:spacing w:line="240" w:lineRule="auto"/>
        <w:rPr>
          <w:rFonts w:eastAsia="Times New Roman"/>
          <w:bCs/>
          <w:sz w:val="30"/>
          <w:szCs w:val="28"/>
        </w:rPr>
      </w:pPr>
      <w:bookmarkStart w:id="25" w:name="_Toc357754847"/>
      <w:bookmarkEnd w:id="18"/>
      <w:r>
        <w:br w:type="page"/>
      </w:r>
    </w:p>
    <w:p w14:paraId="06F6A516" w14:textId="77777777" w:rsidR="007E47C0" w:rsidRPr="00D55F7B" w:rsidRDefault="007E47C0" w:rsidP="007E47C0">
      <w:pPr>
        <w:pStyle w:val="Rubrik1"/>
      </w:pPr>
      <w:bookmarkStart w:id="26" w:name="_Toc374962616"/>
      <w:r w:rsidRPr="00D55F7B">
        <w:lastRenderedPageBreak/>
        <w:t>Tjänstedomänens arkitektur</w:t>
      </w:r>
      <w:bookmarkEnd w:id="25"/>
      <w:bookmarkEnd w:id="26"/>
    </w:p>
    <w:p w14:paraId="3F27FE41" w14:textId="77777777" w:rsidR="00730E0A" w:rsidRPr="00D55F7B" w:rsidRDefault="00B57BC4" w:rsidP="00CB0DD9">
      <w:r w:rsidRPr="00D55F7B">
        <w:t xml:space="preserve">Detta kapitel beskriver de flöden som är relevanta för tjänstedomänen. Beskrivningarna är i form av modeller och beskrivningar till dessa.  </w:t>
      </w:r>
      <w:r w:rsidR="00877F82" w:rsidRPr="00D55F7B">
        <w:t xml:space="preserve">För varje flöde finns dels ett arbetsflöde som beskriver vilka steg som ingår i flödet och dels ett sekvensdiagram som tar hänsyn till vilka tjänstekontrakt som </w:t>
      </w:r>
      <w:proofErr w:type="gramStart"/>
      <w:r w:rsidR="00877F82" w:rsidRPr="00D55F7B">
        <w:t>nyttjas</w:t>
      </w:r>
      <w:proofErr w:type="gramEnd"/>
      <w:r w:rsidR="00877F82" w:rsidRPr="00D55F7B">
        <w:t xml:space="preserve"> i de olika stegen.</w:t>
      </w:r>
    </w:p>
    <w:p w14:paraId="7C51E577" w14:textId="77777777" w:rsidR="00CB0DD9" w:rsidRPr="00D55F7B" w:rsidRDefault="00CB0DD9" w:rsidP="00CB0DD9"/>
    <w:p w14:paraId="6CDD0EF9" w14:textId="77777777" w:rsidR="00877F82" w:rsidRPr="00D55F7B" w:rsidRDefault="00877F82" w:rsidP="00877F82">
      <w:pPr>
        <w:pStyle w:val="Rubrik2"/>
      </w:pPr>
      <w:bookmarkStart w:id="27" w:name="_Toc374962617"/>
      <w:r w:rsidRPr="00D55F7B">
        <w:t>Flöden</w:t>
      </w:r>
      <w:bookmarkEnd w:id="27"/>
    </w:p>
    <w:p w14:paraId="77945353" w14:textId="34BACB30" w:rsidR="00877F82" w:rsidRPr="00D55F7B" w:rsidRDefault="00730923" w:rsidP="00877F82">
      <w:pPr>
        <w:pStyle w:val="Rubrik3"/>
      </w:pPr>
      <w:bookmarkStart w:id="28" w:name="_Toc374962618"/>
      <w:r>
        <w:t>Observationer</w:t>
      </w:r>
      <w:bookmarkEnd w:id="28"/>
    </w:p>
    <w:p w14:paraId="104D9483" w14:textId="247E555D" w:rsidR="00877F82" w:rsidRPr="00D55F7B" w:rsidRDefault="00877F82" w:rsidP="00877F82">
      <w:r w:rsidRPr="00D55F7B">
        <w:t xml:space="preserve">Nedanstående diagram visar hur </w:t>
      </w:r>
      <w:r w:rsidR="00C374EC">
        <w:t xml:space="preserve">flödet ser ut när information om observationer </w:t>
      </w:r>
      <w:r w:rsidR="00730923">
        <w:t>hanteras</w:t>
      </w:r>
      <w:r w:rsidRPr="00D55F7B">
        <w:t>.</w:t>
      </w:r>
      <w:r w:rsidR="00730923">
        <w:t xml:space="preserve"> </w:t>
      </w:r>
    </w:p>
    <w:p w14:paraId="0B4714B9" w14:textId="77777777" w:rsidR="00877F82" w:rsidRPr="00D55F7B" w:rsidRDefault="00877F82" w:rsidP="00877F82"/>
    <w:p w14:paraId="40F2BA59" w14:textId="77777777" w:rsidR="00E31D80" w:rsidRDefault="00D55F7B" w:rsidP="00D55F7B">
      <w:pPr>
        <w:pStyle w:val="Rubrik4"/>
      </w:pPr>
      <w:r w:rsidRPr="00D55F7B">
        <w:t>Arbetsflöde</w:t>
      </w:r>
      <w:r w:rsidR="005575B4">
        <w:t>sdiagram</w:t>
      </w:r>
    </w:p>
    <w:p w14:paraId="6B1DEF40" w14:textId="77777777" w:rsidR="00565652" w:rsidRPr="00565652" w:rsidRDefault="00565652" w:rsidP="00565652"/>
    <w:p w14:paraId="3AE3CA90" w14:textId="1143A502" w:rsidR="00D55F7B" w:rsidRPr="00D55F7B" w:rsidRDefault="00565652" w:rsidP="00D55F7B">
      <w:pPr>
        <w:rPr>
          <w:highlight w:val="yellow"/>
        </w:rPr>
      </w:pPr>
      <w:r>
        <w:object w:dxaOrig="11564" w:dyaOrig="5366" w14:anchorId="717D12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201pt" o:ole="">
            <v:imagedata r:id="rId9" o:title=""/>
          </v:shape>
          <o:OLEObject Type="Embed" ProgID="Visio.Drawing.11" ShapeID="_x0000_i1025" DrawAspect="Content" ObjectID="_1448966058" r:id="rId10"/>
        </w:object>
      </w:r>
    </w:p>
    <w:p w14:paraId="4FDED52C" w14:textId="5D6C16F3" w:rsidR="00B87B18" w:rsidRDefault="00B87B18" w:rsidP="007837ED">
      <w:pPr>
        <w:tabs>
          <w:tab w:val="left" w:pos="567"/>
        </w:tabs>
        <w:jc w:val="center"/>
      </w:pPr>
    </w:p>
    <w:p w14:paraId="32A4D12D" w14:textId="77777777" w:rsidR="00D55F7B" w:rsidRPr="00A51E7F" w:rsidRDefault="00D55F7B" w:rsidP="00B87B18">
      <w:pPr>
        <w:tabs>
          <w:tab w:val="left" w:pos="567"/>
        </w:tabs>
        <w:rPr>
          <w:highlight w:val="yellow"/>
        </w:rPr>
      </w:pPr>
    </w:p>
    <w:p w14:paraId="77F97D2B" w14:textId="77777777" w:rsidR="00B87B18" w:rsidRPr="00A55D30" w:rsidRDefault="00B87B18" w:rsidP="004C03FB">
      <w:pPr>
        <w:pStyle w:val="Rubrik5"/>
      </w:pPr>
      <w:bookmarkStart w:id="29" w:name="_Toc368996808"/>
      <w:r w:rsidRPr="00A55D30">
        <w:t>Roller (Aktörer) i arbetsflödet</w:t>
      </w:r>
      <w:bookmarkEnd w:id="29"/>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3C7AFB6" w14:textId="77777777" w:rsidTr="00F83C47">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43C1F3" w14:textId="77777777" w:rsidR="00B87B18" w:rsidRPr="00F71DFD" w:rsidRDefault="00B87B18" w:rsidP="000627CC">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744D55"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02D9648F" w14:textId="77777777" w:rsidTr="00F83C47">
        <w:trPr>
          <w:trHeight w:val="709"/>
        </w:trPr>
        <w:tc>
          <w:tcPr>
            <w:tcW w:w="1027" w:type="pct"/>
            <w:tcBorders>
              <w:top w:val="single" w:sz="6" w:space="0" w:color="auto"/>
            </w:tcBorders>
          </w:tcPr>
          <w:p w14:paraId="5EACC071" w14:textId="77777777" w:rsidR="00B87B18" w:rsidRPr="00A55D30" w:rsidRDefault="00B87B18" w:rsidP="000627CC">
            <w:pPr>
              <w:spacing w:before="40" w:after="40"/>
            </w:pPr>
            <w:r w:rsidRPr="00A55D30">
              <w:t>Användare/System</w:t>
            </w:r>
          </w:p>
        </w:tc>
        <w:tc>
          <w:tcPr>
            <w:tcW w:w="3973" w:type="pct"/>
            <w:tcBorders>
              <w:top w:val="single" w:sz="6" w:space="0" w:color="auto"/>
            </w:tcBorders>
          </w:tcPr>
          <w:p w14:paraId="245F9B66" w14:textId="397AD539" w:rsidR="00B87B18" w:rsidRPr="00A55D30" w:rsidRDefault="00B87B18" w:rsidP="000627CC">
            <w:pPr>
              <w:spacing w:before="40" w:after="40"/>
            </w:pPr>
            <w:r w:rsidRPr="00A55D30">
              <w:t>I detta fall kan användaren vara en person som använder systemet för att hämta observationer</w:t>
            </w:r>
            <w:r w:rsidR="00D42AEE">
              <w:t>,</w:t>
            </w:r>
            <w:r w:rsidRPr="00A55D30">
              <w:t xml:space="preserve"> men det kan också vara ett system som gör samma anrop. Det kan vara en vårdpersonal eller en patient. </w:t>
            </w:r>
          </w:p>
        </w:tc>
      </w:tr>
    </w:tbl>
    <w:p w14:paraId="68F386E2" w14:textId="77777777" w:rsidR="00B87B18" w:rsidRPr="00A55D30" w:rsidRDefault="00B87B18" w:rsidP="00B87B18">
      <w:pPr>
        <w:tabs>
          <w:tab w:val="left" w:pos="567"/>
        </w:tabs>
        <w:rPr>
          <w:b/>
          <w:szCs w:val="24"/>
        </w:rPr>
      </w:pPr>
    </w:p>
    <w:p w14:paraId="618A6A23" w14:textId="77777777" w:rsidR="00B87B18" w:rsidRPr="00A55D30" w:rsidRDefault="00B87B18" w:rsidP="004C03FB">
      <w:pPr>
        <w:pStyle w:val="Rubrik5"/>
      </w:pPr>
      <w:bookmarkStart w:id="30" w:name="_Toc368996809"/>
      <w:r w:rsidRPr="00A55D30">
        <w:t>Arbetssteg</w:t>
      </w:r>
      <w:bookmarkEnd w:id="30"/>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B87B18" w:rsidRPr="00F71DFD" w14:paraId="264B0919"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16AFFC"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F6A2644" w14:textId="77777777" w:rsidR="00B87B18" w:rsidRPr="00F71DFD" w:rsidRDefault="00B87B18" w:rsidP="000627CC">
            <w:pPr>
              <w:tabs>
                <w:tab w:val="left" w:pos="567"/>
              </w:tabs>
              <w:rPr>
                <w:b/>
                <w:szCs w:val="24"/>
              </w:rPr>
            </w:pPr>
            <w:r w:rsidRPr="00F71DFD">
              <w:rPr>
                <w:b/>
                <w:szCs w:val="24"/>
              </w:rPr>
              <w:t>Beskrivning alt. referens</w:t>
            </w:r>
          </w:p>
        </w:tc>
      </w:tr>
      <w:tr w:rsidR="00B87B18" w:rsidRPr="00A55D30" w14:paraId="54D27B99" w14:textId="77777777" w:rsidTr="00F83C47">
        <w:trPr>
          <w:trHeight w:val="709"/>
        </w:trPr>
        <w:tc>
          <w:tcPr>
            <w:tcW w:w="1028" w:type="pct"/>
            <w:tcBorders>
              <w:top w:val="single" w:sz="6" w:space="0" w:color="auto"/>
            </w:tcBorders>
          </w:tcPr>
          <w:p w14:paraId="27A8CA71" w14:textId="67D13C46" w:rsidR="00B87B18" w:rsidRPr="00A55D30" w:rsidRDefault="007D07B3" w:rsidP="004F7727">
            <w:pPr>
              <w:spacing w:before="40" w:after="40"/>
            </w:pPr>
            <w:r>
              <w:t>Registrerar/Uppdaterar observationsdata</w:t>
            </w:r>
          </w:p>
        </w:tc>
        <w:tc>
          <w:tcPr>
            <w:tcW w:w="3972" w:type="pct"/>
            <w:tcBorders>
              <w:top w:val="single" w:sz="6" w:space="0" w:color="auto"/>
            </w:tcBorders>
          </w:tcPr>
          <w:p w14:paraId="116B1A09" w14:textId="42D4FB6C" w:rsidR="00B87B18" w:rsidRPr="00A55D30" w:rsidRDefault="004C03FB" w:rsidP="007D07B3">
            <w:pPr>
              <w:spacing w:before="40" w:after="40"/>
            </w:pPr>
            <w:r w:rsidRPr="00A55D30">
              <w:t xml:space="preserve">Information som </w:t>
            </w:r>
            <w:r w:rsidR="00A55D30" w:rsidRPr="00A55D30">
              <w:t>innefattar</w:t>
            </w:r>
            <w:r w:rsidR="007D07B3">
              <w:t xml:space="preserve"> observationsdata dokumenteras</w:t>
            </w:r>
            <w:r w:rsidR="00A55D30" w:rsidRPr="00A55D30">
              <w:t xml:space="preserve">. </w:t>
            </w:r>
            <w:r w:rsidRPr="00A55D30">
              <w:t xml:space="preserve"> </w:t>
            </w:r>
            <w:r w:rsidR="007D07B3">
              <w:t>Detta kan vara i form av nyregistrering eller uppdatering av befintlig observationsdata</w:t>
            </w:r>
            <w:r w:rsidR="007C4AEE">
              <w:t>.</w:t>
            </w:r>
          </w:p>
        </w:tc>
      </w:tr>
      <w:tr w:rsidR="00B87B18" w:rsidRPr="00A55D30" w14:paraId="5236C4D0" w14:textId="77777777" w:rsidTr="000627CC">
        <w:trPr>
          <w:trHeight w:val="709"/>
        </w:trPr>
        <w:tc>
          <w:tcPr>
            <w:tcW w:w="1028" w:type="pct"/>
          </w:tcPr>
          <w:p w14:paraId="29DC7C7E" w14:textId="61023B9E" w:rsidR="00B87B18" w:rsidRPr="00A55D30" w:rsidRDefault="00B87B18" w:rsidP="000627CC">
            <w:pPr>
              <w:spacing w:before="40" w:after="40"/>
            </w:pPr>
            <w:r w:rsidRPr="00A55D30">
              <w:lastRenderedPageBreak/>
              <w:t>Slår upp relevant person</w:t>
            </w:r>
            <w:r w:rsidR="00A55D30" w:rsidRPr="00A55D30">
              <w:t xml:space="preserve"> tillsammans med eventuell övrig information</w:t>
            </w:r>
          </w:p>
        </w:tc>
        <w:tc>
          <w:tcPr>
            <w:tcW w:w="3972" w:type="pct"/>
          </w:tcPr>
          <w:p w14:paraId="0AA0B46F" w14:textId="1297C957" w:rsidR="00B87B18" w:rsidRPr="00A55D30" w:rsidRDefault="00B87B18" w:rsidP="007D07B3">
            <w:pPr>
              <w:spacing w:before="40" w:after="40"/>
            </w:pPr>
            <w:r w:rsidRPr="00A55D30">
              <w:t xml:space="preserve">Användaren/Systemet matar in uppgifter i konsumentsystem för den person som </w:t>
            </w:r>
            <w:r w:rsidR="00A55D30" w:rsidRPr="00A55D30">
              <w:t>användaren/systemet</w:t>
            </w:r>
            <w:r w:rsidRPr="00A55D30">
              <w:t xml:space="preserve"> vill </w:t>
            </w:r>
            <w:r w:rsidR="00A55D30" w:rsidRPr="00A55D30">
              <w:t>slå upp</w:t>
            </w:r>
            <w:r w:rsidRPr="00A55D30">
              <w:t>.</w:t>
            </w:r>
            <w:r w:rsidR="00A55D30" w:rsidRPr="00A55D30">
              <w:t xml:space="preserve"> Detta kan göras tills</w:t>
            </w:r>
            <w:r w:rsidR="007D07B3">
              <w:t xml:space="preserve">ammans med övriga sökkriterier. </w:t>
            </w:r>
          </w:p>
        </w:tc>
      </w:tr>
      <w:tr w:rsidR="00B87B18" w:rsidRPr="00A55D30" w14:paraId="57301269" w14:textId="77777777" w:rsidTr="000627CC">
        <w:trPr>
          <w:trHeight w:val="709"/>
        </w:trPr>
        <w:tc>
          <w:tcPr>
            <w:tcW w:w="1028" w:type="pct"/>
          </w:tcPr>
          <w:p w14:paraId="1A294C23" w14:textId="2DB615B5" w:rsidR="00B87B18" w:rsidRPr="00A55D30" w:rsidRDefault="00B87B18" w:rsidP="000627CC">
            <w:pPr>
              <w:spacing w:before="40" w:after="40"/>
            </w:pPr>
            <w:r w:rsidRPr="00A55D30">
              <w:t>Tar emot observation</w:t>
            </w:r>
            <w:r w:rsidR="00A55D30" w:rsidRPr="00A55D30">
              <w:t>(er)</w:t>
            </w:r>
          </w:p>
        </w:tc>
        <w:tc>
          <w:tcPr>
            <w:tcW w:w="3972" w:type="pct"/>
          </w:tcPr>
          <w:p w14:paraId="3D5A95C2" w14:textId="77777777" w:rsidR="00B87B18" w:rsidRPr="00A55D30" w:rsidRDefault="00B87B18" w:rsidP="00A55D30">
            <w:pPr>
              <w:spacing w:before="40" w:after="40"/>
            </w:pPr>
            <w:r w:rsidRPr="00A55D30">
              <w:t>Användaren/Systemet tar emot den begärda informationen i konsumentsystemet.</w:t>
            </w:r>
          </w:p>
        </w:tc>
      </w:tr>
      <w:tr w:rsidR="007D07B3" w:rsidRPr="00A55D30" w14:paraId="3300D33F" w14:textId="77777777" w:rsidTr="000627CC">
        <w:trPr>
          <w:trHeight w:val="709"/>
        </w:trPr>
        <w:tc>
          <w:tcPr>
            <w:tcW w:w="1028" w:type="pct"/>
          </w:tcPr>
          <w:p w14:paraId="36F21073" w14:textId="3D6B9D84" w:rsidR="007D07B3" w:rsidRDefault="007D07B3" w:rsidP="000627CC">
            <w:pPr>
              <w:spacing w:before="40" w:after="40"/>
            </w:pPr>
            <w:r>
              <w:t>Raderar observationsdata</w:t>
            </w:r>
          </w:p>
        </w:tc>
        <w:tc>
          <w:tcPr>
            <w:tcW w:w="3972" w:type="pct"/>
          </w:tcPr>
          <w:p w14:paraId="7F6DD13B" w14:textId="626A5966" w:rsidR="007D07B3" w:rsidRPr="00A55D30" w:rsidRDefault="007D07B3" w:rsidP="00A55D30">
            <w:pPr>
              <w:spacing w:before="40" w:after="40"/>
            </w:pPr>
            <w:r>
              <w:t xml:space="preserve">Information som innefattar redan registrerad observationsdata raderas. </w:t>
            </w:r>
          </w:p>
        </w:tc>
      </w:tr>
    </w:tbl>
    <w:p w14:paraId="6A3F254D" w14:textId="77777777" w:rsidR="00B87B18" w:rsidRPr="00A55D30" w:rsidRDefault="00B87B18" w:rsidP="00B87B18"/>
    <w:p w14:paraId="1386EF0A" w14:textId="77777777" w:rsidR="00B87B18" w:rsidRPr="00A55D30" w:rsidRDefault="00B87B18" w:rsidP="00211EF1">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37D78AA2" w14:textId="77777777" w:rsidTr="00F83C47">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8D13F9" w14:textId="77777777" w:rsidR="00B87B18" w:rsidRPr="00F71DFD" w:rsidRDefault="00B87B18" w:rsidP="000627CC">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143F9EB" w14:textId="77777777" w:rsidR="00B87B18" w:rsidRPr="00F71DFD" w:rsidRDefault="00B87B18" w:rsidP="000627CC">
            <w:pPr>
              <w:tabs>
                <w:tab w:val="left" w:pos="567"/>
              </w:tabs>
              <w:rPr>
                <w:b/>
                <w:szCs w:val="24"/>
              </w:rPr>
            </w:pPr>
            <w:r w:rsidRPr="00F71DFD">
              <w:rPr>
                <w:b/>
                <w:szCs w:val="24"/>
              </w:rPr>
              <w:t>Beskrivning alt. referens</w:t>
            </w:r>
          </w:p>
        </w:tc>
      </w:tr>
      <w:tr w:rsidR="00B87B18" w:rsidRPr="00A51E7F" w14:paraId="3755869E" w14:textId="77777777" w:rsidTr="00F83C47">
        <w:trPr>
          <w:trHeight w:val="709"/>
        </w:trPr>
        <w:tc>
          <w:tcPr>
            <w:tcW w:w="1028" w:type="pct"/>
            <w:tcBorders>
              <w:top w:val="single" w:sz="6" w:space="0" w:color="auto"/>
            </w:tcBorders>
          </w:tcPr>
          <w:p w14:paraId="62EE2FA8" w14:textId="6486A5D8" w:rsidR="00B87B18" w:rsidRPr="00A55D30" w:rsidRDefault="004F7727" w:rsidP="004F7727">
            <w:pPr>
              <w:spacing w:before="40" w:after="40"/>
            </w:pPr>
            <w:r>
              <w:t>Observationsdata</w:t>
            </w:r>
          </w:p>
        </w:tc>
        <w:tc>
          <w:tcPr>
            <w:tcW w:w="3972" w:type="pct"/>
            <w:tcBorders>
              <w:top w:val="single" w:sz="6" w:space="0" w:color="auto"/>
            </w:tcBorders>
          </w:tcPr>
          <w:p w14:paraId="66A732D2" w14:textId="06B41F6C" w:rsidR="00B87B18" w:rsidRPr="00A55D30" w:rsidRDefault="00A55D30" w:rsidP="004F7727">
            <w:pPr>
              <w:spacing w:before="40" w:after="40"/>
            </w:pPr>
            <w:r>
              <w:t xml:space="preserve">Den information som </w:t>
            </w:r>
            <w:r w:rsidR="004F7727">
              <w:t>registreras/uppdateras i ett system som kan utgöra det observationsdata som kan begäras från konsumentsystem</w:t>
            </w:r>
            <w:r>
              <w:t xml:space="preserve"> </w:t>
            </w:r>
          </w:p>
        </w:tc>
      </w:tr>
      <w:tr w:rsidR="00B87B18" w:rsidRPr="00412989" w14:paraId="5CC14CA1" w14:textId="77777777" w:rsidTr="000627CC">
        <w:trPr>
          <w:trHeight w:val="709"/>
        </w:trPr>
        <w:tc>
          <w:tcPr>
            <w:tcW w:w="1028" w:type="pct"/>
          </w:tcPr>
          <w:p w14:paraId="671A3D8D" w14:textId="77777777" w:rsidR="00B87B18" w:rsidRPr="00412989" w:rsidRDefault="00412989" w:rsidP="000627CC">
            <w:pPr>
              <w:spacing w:before="40" w:after="40"/>
            </w:pPr>
            <w:r w:rsidRPr="00412989">
              <w:t>Sökkriterier</w:t>
            </w:r>
          </w:p>
        </w:tc>
        <w:tc>
          <w:tcPr>
            <w:tcW w:w="3972" w:type="pct"/>
          </w:tcPr>
          <w:p w14:paraId="74B84879" w14:textId="77777777" w:rsidR="00B87B18" w:rsidRPr="00412989" w:rsidRDefault="00A55D30" w:rsidP="000627CC">
            <w:r w:rsidRPr="00412989">
              <w:t>Önskade kriterier för efterfrågad information</w:t>
            </w:r>
          </w:p>
        </w:tc>
      </w:tr>
      <w:tr w:rsidR="004F7727" w:rsidRPr="00412989" w14:paraId="4A11E730" w14:textId="77777777" w:rsidTr="000627CC">
        <w:trPr>
          <w:trHeight w:val="709"/>
        </w:trPr>
        <w:tc>
          <w:tcPr>
            <w:tcW w:w="1028" w:type="pct"/>
          </w:tcPr>
          <w:p w14:paraId="71E17C2E" w14:textId="2BDEFBD3" w:rsidR="004F7727" w:rsidRPr="00412989" w:rsidRDefault="004F7727" w:rsidP="000627CC">
            <w:pPr>
              <w:spacing w:before="40" w:after="40"/>
            </w:pPr>
            <w:r>
              <w:t>Begäran på observationsdata</w:t>
            </w:r>
          </w:p>
        </w:tc>
        <w:tc>
          <w:tcPr>
            <w:tcW w:w="3972" w:type="pct"/>
          </w:tcPr>
          <w:p w14:paraId="7265E512" w14:textId="6609F187" w:rsidR="004F7727" w:rsidRPr="00412989" w:rsidRDefault="004F7727" w:rsidP="000627CC">
            <w:r>
              <w:t>En begäran som skickas ut baserat på tidigare sökkriterier på efterfrågad observationsdata</w:t>
            </w:r>
          </w:p>
        </w:tc>
      </w:tr>
      <w:tr w:rsidR="00B87B18" w:rsidRPr="00A51E7F" w14:paraId="20850D3F" w14:textId="77777777" w:rsidTr="000627CC">
        <w:trPr>
          <w:trHeight w:val="709"/>
        </w:trPr>
        <w:tc>
          <w:tcPr>
            <w:tcW w:w="1028" w:type="pct"/>
          </w:tcPr>
          <w:p w14:paraId="7EA5B44C" w14:textId="7A4D23DB" w:rsidR="00B87B18" w:rsidRPr="00412989" w:rsidRDefault="001B7A16" w:rsidP="000627CC">
            <w:pPr>
              <w:spacing w:before="40" w:after="40"/>
            </w:pPr>
            <w:r>
              <w:t>Radering</w:t>
            </w:r>
          </w:p>
        </w:tc>
        <w:tc>
          <w:tcPr>
            <w:tcW w:w="3972" w:type="pct"/>
          </w:tcPr>
          <w:p w14:paraId="3602B275" w14:textId="0A0C19A7" w:rsidR="00B87B18" w:rsidRPr="00412989" w:rsidRDefault="001B7A16" w:rsidP="006374EE">
            <w:pPr>
              <w:spacing w:before="40" w:after="40"/>
            </w:pPr>
            <w:r>
              <w:t>R</w:t>
            </w:r>
            <w:r w:rsidR="004F7727">
              <w:t>adera</w:t>
            </w:r>
            <w:r w:rsidR="0095681A">
              <w:t>r</w:t>
            </w:r>
            <w:r w:rsidR="004F7727">
              <w:t xml:space="preserve"> registrerad observationsdata</w:t>
            </w:r>
            <w:r>
              <w:t xml:space="preserve">. </w:t>
            </w:r>
          </w:p>
        </w:tc>
      </w:tr>
    </w:tbl>
    <w:p w14:paraId="2B59DC17" w14:textId="77777777" w:rsidR="00B87B18" w:rsidRPr="00A51E7F" w:rsidRDefault="00B87B18" w:rsidP="00B87B18">
      <w:pPr>
        <w:rPr>
          <w:highlight w:val="yellow"/>
        </w:rPr>
      </w:pPr>
    </w:p>
    <w:p w14:paraId="315D2CA8" w14:textId="77777777" w:rsidR="00B87B18" w:rsidRPr="00211EF1" w:rsidRDefault="00B87B18" w:rsidP="00211EF1">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B87B18" w:rsidRPr="00F71DFD" w14:paraId="4E34255A" w14:textId="77777777" w:rsidTr="00F83C47">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E86FBC0" w14:textId="77777777" w:rsidR="00B87B18" w:rsidRPr="00F71DFD" w:rsidRDefault="00B87B18" w:rsidP="000627CC">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B74E2F7" w14:textId="77777777" w:rsidR="00B87B18" w:rsidRPr="00F71DFD" w:rsidRDefault="00B87B18" w:rsidP="000627CC">
            <w:pPr>
              <w:tabs>
                <w:tab w:val="left" w:pos="567"/>
              </w:tabs>
              <w:rPr>
                <w:b/>
                <w:szCs w:val="24"/>
              </w:rPr>
            </w:pPr>
            <w:r w:rsidRPr="00F71DFD">
              <w:rPr>
                <w:b/>
                <w:szCs w:val="24"/>
              </w:rPr>
              <w:t>Beskrivning alt. referens</w:t>
            </w:r>
          </w:p>
        </w:tc>
      </w:tr>
      <w:tr w:rsidR="0068660C" w:rsidRPr="00211EF1" w14:paraId="17A16120" w14:textId="77777777" w:rsidTr="00592608">
        <w:trPr>
          <w:trHeight w:val="709"/>
        </w:trPr>
        <w:tc>
          <w:tcPr>
            <w:tcW w:w="1043" w:type="pct"/>
            <w:tcBorders>
              <w:top w:val="single" w:sz="6" w:space="0" w:color="auto"/>
              <w:bottom w:val="single" w:sz="6" w:space="0" w:color="auto"/>
            </w:tcBorders>
          </w:tcPr>
          <w:p w14:paraId="4189BED8" w14:textId="77777777" w:rsidR="0068660C" w:rsidRPr="00211EF1" w:rsidRDefault="0068660C" w:rsidP="00D44737">
            <w:pPr>
              <w:spacing w:before="40" w:after="40"/>
            </w:pPr>
            <w:r w:rsidRPr="00211EF1">
              <w:t>Konsumentsystem</w:t>
            </w:r>
          </w:p>
        </w:tc>
        <w:tc>
          <w:tcPr>
            <w:tcW w:w="3957" w:type="pct"/>
            <w:tcBorders>
              <w:top w:val="single" w:sz="6" w:space="0" w:color="auto"/>
              <w:bottom w:val="single" w:sz="6" w:space="0" w:color="auto"/>
            </w:tcBorders>
          </w:tcPr>
          <w:p w14:paraId="5C6B3371" w14:textId="4BD8CD06" w:rsidR="0068660C" w:rsidRPr="00211EF1" w:rsidRDefault="0068660C" w:rsidP="00592608">
            <w:pPr>
              <w:spacing w:before="40" w:after="40"/>
            </w:pPr>
            <w:r w:rsidRPr="00211EF1">
              <w:t xml:space="preserve">Det system som </w:t>
            </w:r>
            <w:r w:rsidR="00592608">
              <w:t xml:space="preserve">används för att konsumera information. </w:t>
            </w:r>
            <w:proofErr w:type="gramStart"/>
            <w:r w:rsidR="00592608">
              <w:t>Dvs</w:t>
            </w:r>
            <w:proofErr w:type="gramEnd"/>
            <w:r w:rsidR="00592608">
              <w:t xml:space="preserve"> det system som hämtar information som finns registrerad i andra system</w:t>
            </w:r>
            <w:r w:rsidR="00211EF1" w:rsidRPr="00211EF1">
              <w:t xml:space="preserve"> </w:t>
            </w:r>
          </w:p>
        </w:tc>
      </w:tr>
      <w:tr w:rsidR="00592608" w:rsidRPr="00211EF1" w14:paraId="2D2D6160" w14:textId="77777777" w:rsidTr="00592608">
        <w:trPr>
          <w:trHeight w:val="709"/>
        </w:trPr>
        <w:tc>
          <w:tcPr>
            <w:tcW w:w="1043" w:type="pct"/>
            <w:tcBorders>
              <w:top w:val="single" w:sz="6" w:space="0" w:color="auto"/>
              <w:bottom w:val="single" w:sz="6" w:space="0" w:color="auto"/>
            </w:tcBorders>
          </w:tcPr>
          <w:p w14:paraId="5BC56E40" w14:textId="44C80D18" w:rsidR="00592608" w:rsidRPr="00211EF1" w:rsidRDefault="00592608" w:rsidP="00D44737">
            <w:pPr>
              <w:spacing w:before="40" w:after="40"/>
            </w:pPr>
            <w:r>
              <w:t>Producentsystem</w:t>
            </w:r>
          </w:p>
        </w:tc>
        <w:tc>
          <w:tcPr>
            <w:tcW w:w="3957" w:type="pct"/>
            <w:tcBorders>
              <w:top w:val="single" w:sz="6" w:space="0" w:color="auto"/>
              <w:bottom w:val="single" w:sz="6" w:space="0" w:color="auto"/>
            </w:tcBorders>
          </w:tcPr>
          <w:p w14:paraId="3427AE8A" w14:textId="77777777" w:rsidR="00592608" w:rsidRDefault="00592608" w:rsidP="005E1C8A">
            <w:pPr>
              <w:spacing w:before="40" w:after="40"/>
            </w:pPr>
            <w:r>
              <w:t xml:space="preserve">Det system som </w:t>
            </w:r>
            <w:r w:rsidR="005E1C8A">
              <w:t xml:space="preserve">kommunicerar och producerar information åt ett konsumentssystem. </w:t>
            </w:r>
          </w:p>
          <w:p w14:paraId="715FABB0" w14:textId="77777777" w:rsidR="005E1C8A" w:rsidRDefault="005E1C8A" w:rsidP="005E1C8A">
            <w:pPr>
              <w:spacing w:before="40" w:after="40"/>
            </w:pPr>
          </w:p>
          <w:p w14:paraId="4023818A" w14:textId="70BAE9D6" w:rsidR="005E1C8A" w:rsidRPr="00211EF1" w:rsidRDefault="005E1C8A" w:rsidP="005E1C8A">
            <w:pPr>
              <w:spacing w:before="40" w:after="40"/>
            </w:pPr>
            <w:r>
              <w:t>Producentsystem och lokal producent kan i vissa fall vara ett och samma system</w:t>
            </w:r>
            <w:r w:rsidR="00F25238">
              <w:t xml:space="preserve">. </w:t>
            </w:r>
          </w:p>
        </w:tc>
      </w:tr>
      <w:tr w:rsidR="00592608" w:rsidRPr="00211EF1" w14:paraId="4D9AC017" w14:textId="77777777" w:rsidTr="00F83C47">
        <w:trPr>
          <w:trHeight w:val="709"/>
        </w:trPr>
        <w:tc>
          <w:tcPr>
            <w:tcW w:w="1043" w:type="pct"/>
            <w:tcBorders>
              <w:top w:val="single" w:sz="6" w:space="0" w:color="auto"/>
            </w:tcBorders>
          </w:tcPr>
          <w:p w14:paraId="75DEB2BA" w14:textId="2A0D7AD8" w:rsidR="00592608" w:rsidRPr="00211EF1" w:rsidRDefault="005E1C8A" w:rsidP="00D44737">
            <w:pPr>
              <w:spacing w:before="40" w:after="40"/>
            </w:pPr>
            <w:r>
              <w:t>Lokal p</w:t>
            </w:r>
            <w:r w:rsidR="00592608">
              <w:t>roducent</w:t>
            </w:r>
          </w:p>
        </w:tc>
        <w:tc>
          <w:tcPr>
            <w:tcW w:w="3957" w:type="pct"/>
            <w:tcBorders>
              <w:top w:val="single" w:sz="6" w:space="0" w:color="auto"/>
            </w:tcBorders>
          </w:tcPr>
          <w:p w14:paraId="7B7B8B45" w14:textId="3F5719F2" w:rsidR="00592608" w:rsidRPr="00211EF1" w:rsidRDefault="005E1C8A" w:rsidP="005E1C8A">
            <w:pPr>
              <w:spacing w:before="40" w:after="40"/>
            </w:pPr>
            <w:r>
              <w:t xml:space="preserve">Det system som i detta fall utgör källsystemet som användare direkt registrerar/uppdaterar/raderar information i. </w:t>
            </w:r>
          </w:p>
        </w:tc>
      </w:tr>
    </w:tbl>
    <w:p w14:paraId="2517D1C2" w14:textId="77777777" w:rsidR="00B87B18" w:rsidRPr="00211EF1" w:rsidRDefault="00B87B18" w:rsidP="00B87B18">
      <w:pPr>
        <w:rPr>
          <w:color w:val="4F81BD" w:themeColor="accent1"/>
        </w:rPr>
      </w:pPr>
    </w:p>
    <w:p w14:paraId="1DD6BDBF" w14:textId="77777777" w:rsidR="005575B4" w:rsidRDefault="005575B4">
      <w:pPr>
        <w:spacing w:line="240" w:lineRule="auto"/>
        <w:rPr>
          <w:rFonts w:eastAsia="Times New Roman"/>
          <w:bCs/>
          <w:iCs/>
          <w:sz w:val="24"/>
        </w:rPr>
      </w:pPr>
      <w:r>
        <w:br w:type="page"/>
      </w:r>
    </w:p>
    <w:p w14:paraId="5239F9B0" w14:textId="77777777" w:rsidR="00B406F2" w:rsidRPr="008A6814" w:rsidRDefault="00B406F2" w:rsidP="00B406F2">
      <w:pPr>
        <w:pStyle w:val="Rubrik4"/>
      </w:pPr>
      <w:r w:rsidRPr="008A6814">
        <w:lastRenderedPageBreak/>
        <w:t>Sekvensdiagram</w:t>
      </w:r>
    </w:p>
    <w:p w14:paraId="152CC2B6" w14:textId="77777777" w:rsidR="00CA59EB" w:rsidRDefault="00CA59EB" w:rsidP="00CA59EB">
      <w:pPr>
        <w:rPr>
          <w:highlight w:val="yellow"/>
        </w:rPr>
      </w:pPr>
    </w:p>
    <w:p w14:paraId="71367790" w14:textId="09D3807D" w:rsidR="00CA59EB" w:rsidRPr="00CA59EB" w:rsidRDefault="00F851E2" w:rsidP="00CA59EB">
      <w:pPr>
        <w:rPr>
          <w:highlight w:val="yellow"/>
        </w:rPr>
      </w:pPr>
      <w:r>
        <w:object w:dxaOrig="10871" w:dyaOrig="9088" w14:anchorId="724ED5CB">
          <v:shape id="_x0000_i1026" type="#_x0000_t75" style="width:6in;height:363pt" o:ole="">
            <v:imagedata r:id="rId11" o:title=""/>
          </v:shape>
          <o:OLEObject Type="Embed" ProgID="Visio.Drawing.11" ShapeID="_x0000_i1026" DrawAspect="Content" ObjectID="_1448966059" r:id="rId12"/>
        </w:object>
      </w:r>
    </w:p>
    <w:p w14:paraId="77E8737F" w14:textId="77777777" w:rsidR="0047345C" w:rsidRPr="008A6814" w:rsidRDefault="0047345C" w:rsidP="0047345C">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47345C" w:rsidRPr="00F71DFD" w14:paraId="537682B5" w14:textId="77777777" w:rsidTr="00F83C47">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A3B830" w14:textId="77777777" w:rsidR="0047345C" w:rsidRPr="00F71DFD" w:rsidRDefault="0047345C" w:rsidP="000627CC">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2DDD664" w14:textId="77777777" w:rsidR="0047345C" w:rsidRPr="00F71DFD" w:rsidRDefault="0047345C" w:rsidP="000627CC">
            <w:pPr>
              <w:spacing w:before="40" w:after="40"/>
              <w:rPr>
                <w:b/>
              </w:rPr>
            </w:pPr>
            <w:r w:rsidRPr="00F71DFD">
              <w:rPr>
                <w:b/>
              </w:rPr>
              <w:t>Beskrivning</w:t>
            </w:r>
          </w:p>
        </w:tc>
      </w:tr>
      <w:tr w:rsidR="008A6814" w:rsidRPr="008A6814" w14:paraId="3E3BB932" w14:textId="77777777" w:rsidTr="00F83C47">
        <w:tc>
          <w:tcPr>
            <w:tcW w:w="1951" w:type="dxa"/>
            <w:tcBorders>
              <w:top w:val="single" w:sz="6" w:space="0" w:color="auto"/>
            </w:tcBorders>
          </w:tcPr>
          <w:p w14:paraId="0481456E" w14:textId="77777777" w:rsidR="008A6814" w:rsidRPr="008A6814" w:rsidRDefault="008A6814" w:rsidP="000627CC">
            <w:pPr>
              <w:spacing w:before="40" w:after="40"/>
            </w:pPr>
            <w:r w:rsidRPr="008A6814">
              <w:t>Användare/system</w:t>
            </w:r>
          </w:p>
        </w:tc>
        <w:tc>
          <w:tcPr>
            <w:tcW w:w="6863" w:type="dxa"/>
            <w:tcBorders>
              <w:top w:val="single" w:sz="6" w:space="0" w:color="auto"/>
            </w:tcBorders>
          </w:tcPr>
          <w:p w14:paraId="6E51411C" w14:textId="77777777" w:rsidR="008A6814" w:rsidRPr="008A6814" w:rsidRDefault="00445AF5" w:rsidP="00445AF5">
            <w:pPr>
              <w:spacing w:before="40" w:after="40"/>
            </w:pPr>
            <w:r>
              <w:t xml:space="preserve">Den/det som utför själva handlingen. </w:t>
            </w:r>
          </w:p>
        </w:tc>
      </w:tr>
      <w:tr w:rsidR="0047345C" w:rsidRPr="008A6814" w14:paraId="5184F659" w14:textId="77777777" w:rsidTr="000627CC">
        <w:tc>
          <w:tcPr>
            <w:tcW w:w="1951" w:type="dxa"/>
          </w:tcPr>
          <w:p w14:paraId="143C8DE8" w14:textId="3EB683A4" w:rsidR="0047345C" w:rsidRPr="008A6814" w:rsidRDefault="0047345C" w:rsidP="000627CC">
            <w:pPr>
              <w:spacing w:before="40" w:after="40"/>
            </w:pPr>
            <w:r w:rsidRPr="008A6814">
              <w:t>Konsument</w:t>
            </w:r>
            <w:r w:rsidR="004E015B">
              <w:t>system</w:t>
            </w:r>
          </w:p>
        </w:tc>
        <w:tc>
          <w:tcPr>
            <w:tcW w:w="6863" w:type="dxa"/>
          </w:tcPr>
          <w:p w14:paraId="721CAF7B" w14:textId="24DC3446" w:rsidR="0047345C" w:rsidRPr="008A6814" w:rsidRDefault="00C33B4E" w:rsidP="000627CC">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47345C" w:rsidRPr="008A6814" w14:paraId="7BB6C7B2" w14:textId="77777777" w:rsidTr="000627CC">
        <w:tc>
          <w:tcPr>
            <w:tcW w:w="1951" w:type="dxa"/>
          </w:tcPr>
          <w:p w14:paraId="74EB8720" w14:textId="77777777" w:rsidR="0047345C" w:rsidRPr="008A6814" w:rsidRDefault="0047345C" w:rsidP="000627CC">
            <w:pPr>
              <w:spacing w:before="40" w:after="40"/>
            </w:pPr>
            <w:r w:rsidRPr="008A6814">
              <w:t>Tjänsteplattform</w:t>
            </w:r>
          </w:p>
        </w:tc>
        <w:tc>
          <w:tcPr>
            <w:tcW w:w="6863" w:type="dxa"/>
          </w:tcPr>
          <w:p w14:paraId="0AABCBD1" w14:textId="7DCFAEFF" w:rsidR="0047345C" w:rsidRPr="008A6814" w:rsidRDefault="0047345C" w:rsidP="004E015B">
            <w:r w:rsidRPr="008A6814">
              <w:t xml:space="preserve">Tjänsteplattformen är ett lager som slussar information vidare </w:t>
            </w:r>
            <w:r w:rsidR="008A6814" w:rsidRPr="008A6814">
              <w:t>(som har sin egna interna process)</w:t>
            </w:r>
          </w:p>
        </w:tc>
      </w:tr>
      <w:tr w:rsidR="0047345C" w:rsidRPr="00A51E7F" w14:paraId="50381246" w14:textId="77777777" w:rsidTr="000627CC">
        <w:tc>
          <w:tcPr>
            <w:tcW w:w="1951" w:type="dxa"/>
          </w:tcPr>
          <w:p w14:paraId="2E17EF67" w14:textId="057398B8" w:rsidR="0047345C" w:rsidRPr="008A6814" w:rsidRDefault="0047345C" w:rsidP="000627CC">
            <w:pPr>
              <w:spacing w:before="40" w:after="40"/>
            </w:pPr>
            <w:r w:rsidRPr="008A6814">
              <w:t>Producent</w:t>
            </w:r>
            <w:r w:rsidR="004E015B">
              <w:t>system</w:t>
            </w:r>
          </w:p>
        </w:tc>
        <w:tc>
          <w:tcPr>
            <w:tcW w:w="6863" w:type="dxa"/>
          </w:tcPr>
          <w:p w14:paraId="4B6A4D52" w14:textId="77777777" w:rsidR="00C33B4E" w:rsidRDefault="00C33B4E" w:rsidP="00C33B4E">
            <w:pPr>
              <w:spacing w:before="40" w:after="40"/>
            </w:pPr>
            <w:r>
              <w:t xml:space="preserve">Det system som kommunicerar och producerar information åt ett konsumentssystem. </w:t>
            </w:r>
          </w:p>
          <w:p w14:paraId="48251369" w14:textId="77777777" w:rsidR="00C33B4E" w:rsidRDefault="00C33B4E" w:rsidP="00C33B4E">
            <w:pPr>
              <w:spacing w:before="40" w:after="40"/>
            </w:pPr>
          </w:p>
          <w:p w14:paraId="67480015" w14:textId="51668E11" w:rsidR="0047345C" w:rsidRPr="008A6814" w:rsidRDefault="00C33B4E" w:rsidP="00C33B4E">
            <w:pPr>
              <w:spacing w:before="40" w:after="40"/>
            </w:pPr>
            <w:r>
              <w:t>Producentsystem och lokal producent kan i vissa fall vara ett och samma system.</w:t>
            </w:r>
          </w:p>
        </w:tc>
      </w:tr>
      <w:tr w:rsidR="00C33B4E" w:rsidRPr="00A51E7F" w14:paraId="676250F8" w14:textId="77777777" w:rsidTr="000627CC">
        <w:tc>
          <w:tcPr>
            <w:tcW w:w="1951" w:type="dxa"/>
          </w:tcPr>
          <w:p w14:paraId="427DFAC1" w14:textId="41C92039" w:rsidR="00C33B4E" w:rsidRPr="008A6814" w:rsidRDefault="00C33B4E" w:rsidP="000627CC">
            <w:pPr>
              <w:spacing w:before="40" w:after="40"/>
            </w:pPr>
            <w:r>
              <w:t>Lokal producent</w:t>
            </w:r>
          </w:p>
        </w:tc>
        <w:tc>
          <w:tcPr>
            <w:tcW w:w="6863" w:type="dxa"/>
          </w:tcPr>
          <w:p w14:paraId="76098C8F" w14:textId="758DB885" w:rsidR="00C33B4E" w:rsidRDefault="00C33B4E" w:rsidP="00C33B4E">
            <w:pPr>
              <w:spacing w:before="40" w:after="40"/>
            </w:pPr>
            <w:r>
              <w:t>Det system som i detta fall utgör källsystemet som användare direkt registrerar/uppdaterar/raderar information i.</w:t>
            </w:r>
          </w:p>
        </w:tc>
      </w:tr>
    </w:tbl>
    <w:p w14:paraId="1221EFCF" w14:textId="77777777" w:rsidR="0047345C" w:rsidRPr="00A51E7F" w:rsidRDefault="0047345C" w:rsidP="0047345C">
      <w:pPr>
        <w:rPr>
          <w:highlight w:val="yellow"/>
        </w:rPr>
      </w:pPr>
    </w:p>
    <w:p w14:paraId="3AF98CA6" w14:textId="77777777" w:rsidR="0047345C" w:rsidRPr="00445AF5" w:rsidRDefault="0047345C" w:rsidP="0047345C">
      <w:pPr>
        <w:pStyle w:val="Rubrik5"/>
      </w:pPr>
      <w:r w:rsidRPr="00445AF5">
        <w:t>Steg</w:t>
      </w:r>
    </w:p>
    <w:tbl>
      <w:tblPr>
        <w:tblStyle w:val="Tabellrutnt"/>
        <w:tblW w:w="0" w:type="auto"/>
        <w:tblLook w:val="04A0" w:firstRow="1" w:lastRow="0" w:firstColumn="1" w:lastColumn="0" w:noHBand="0" w:noVBand="1"/>
      </w:tblPr>
      <w:tblGrid>
        <w:gridCol w:w="2965"/>
        <w:gridCol w:w="5925"/>
      </w:tblGrid>
      <w:tr w:rsidR="0047345C" w:rsidRPr="00F71DFD" w14:paraId="58A3309D" w14:textId="77777777" w:rsidTr="00F83C47">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959BD7" w14:textId="77777777" w:rsidR="0047345C" w:rsidRPr="00F71DFD" w:rsidRDefault="0047345C" w:rsidP="000627CC">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88514A" w14:textId="77777777" w:rsidR="0047345C" w:rsidRPr="00F71DFD" w:rsidRDefault="0047345C" w:rsidP="000627CC">
            <w:pPr>
              <w:spacing w:before="40" w:after="40"/>
              <w:rPr>
                <w:b/>
              </w:rPr>
            </w:pPr>
            <w:r w:rsidRPr="00F71DFD">
              <w:rPr>
                <w:b/>
              </w:rPr>
              <w:t>Beskrivning</w:t>
            </w:r>
          </w:p>
        </w:tc>
      </w:tr>
      <w:tr w:rsidR="00F13867" w:rsidRPr="00445AF5" w14:paraId="5B22D3A1" w14:textId="77777777" w:rsidTr="00F83C47">
        <w:tc>
          <w:tcPr>
            <w:tcW w:w="2943" w:type="dxa"/>
            <w:tcBorders>
              <w:top w:val="single" w:sz="6" w:space="0" w:color="auto"/>
            </w:tcBorders>
          </w:tcPr>
          <w:p w14:paraId="527CED08" w14:textId="38989E0F" w:rsidR="00F13867" w:rsidRDefault="00F13867" w:rsidP="000627CC">
            <w:pPr>
              <w:spacing w:before="40" w:after="40"/>
            </w:pPr>
            <w:r>
              <w:t>1.0 Uppdatering/registrering av observationsdata</w:t>
            </w:r>
          </w:p>
        </w:tc>
        <w:tc>
          <w:tcPr>
            <w:tcW w:w="5947" w:type="dxa"/>
            <w:tcBorders>
              <w:top w:val="single" w:sz="6" w:space="0" w:color="auto"/>
            </w:tcBorders>
          </w:tcPr>
          <w:p w14:paraId="1D9E40A6" w14:textId="7F5F1C20" w:rsidR="00F13867" w:rsidRPr="00A55D30" w:rsidRDefault="004E015B" w:rsidP="00445AF5">
            <w:pPr>
              <w:spacing w:before="40" w:after="40"/>
            </w:pPr>
            <w:r w:rsidRPr="00A55D30">
              <w:t>Information som innefattar</w:t>
            </w:r>
            <w:r>
              <w:t xml:space="preserve"> observationsdata dokumenteras</w:t>
            </w:r>
            <w:r w:rsidRPr="00A55D30">
              <w:t xml:space="preserve">.  </w:t>
            </w:r>
            <w:r>
              <w:t>Detta kan vara i form av nyregistrering eller uppdatering av befintlig observationsdata.</w:t>
            </w:r>
          </w:p>
        </w:tc>
      </w:tr>
      <w:tr w:rsidR="00F13867" w:rsidRPr="00445AF5" w14:paraId="3A8EFE1A" w14:textId="77777777" w:rsidTr="00F83C47">
        <w:tc>
          <w:tcPr>
            <w:tcW w:w="2943" w:type="dxa"/>
            <w:tcBorders>
              <w:top w:val="single" w:sz="6" w:space="0" w:color="auto"/>
            </w:tcBorders>
          </w:tcPr>
          <w:p w14:paraId="621DB196" w14:textId="51F47BFE" w:rsidR="00F13867" w:rsidRDefault="00F13867" w:rsidP="000627CC">
            <w:pPr>
              <w:spacing w:before="40" w:after="40"/>
            </w:pPr>
            <w:r>
              <w:t>1.1 ProcessObservation(Request)</w:t>
            </w:r>
          </w:p>
        </w:tc>
        <w:tc>
          <w:tcPr>
            <w:tcW w:w="5947" w:type="dxa"/>
            <w:tcBorders>
              <w:top w:val="single" w:sz="6" w:space="0" w:color="auto"/>
            </w:tcBorders>
          </w:tcPr>
          <w:p w14:paraId="2832A920" w14:textId="15E4341C" w:rsidR="00F13867" w:rsidRPr="00A55D30" w:rsidRDefault="004E015B" w:rsidP="004E015B">
            <w:pPr>
              <w:spacing w:before="40" w:after="40"/>
            </w:pPr>
            <w:r>
              <w:t xml:space="preserve">Lokal producent skriver observationsdata i producentsystemet i form av en registrering av ny data eller uppdateringa av befintlig data. </w:t>
            </w:r>
            <w:r w:rsidR="00440D26">
              <w:t>Kontraktet ProcessObservation används.</w:t>
            </w:r>
          </w:p>
        </w:tc>
      </w:tr>
      <w:tr w:rsidR="00F13867" w:rsidRPr="00445AF5" w14:paraId="4F0AB678" w14:textId="77777777" w:rsidTr="00F83C47">
        <w:tc>
          <w:tcPr>
            <w:tcW w:w="2943" w:type="dxa"/>
            <w:tcBorders>
              <w:top w:val="single" w:sz="6" w:space="0" w:color="auto"/>
            </w:tcBorders>
          </w:tcPr>
          <w:p w14:paraId="1AB6FE3E" w14:textId="2B45913F" w:rsidR="00F13867" w:rsidRDefault="00F13867" w:rsidP="000627CC">
            <w:pPr>
              <w:spacing w:before="40" w:after="40"/>
            </w:pPr>
            <w:r>
              <w:t>1.2 ProcessObservation(Response)</w:t>
            </w:r>
          </w:p>
        </w:tc>
        <w:tc>
          <w:tcPr>
            <w:tcW w:w="5947" w:type="dxa"/>
            <w:tcBorders>
              <w:top w:val="single" w:sz="6" w:space="0" w:color="auto"/>
            </w:tcBorders>
          </w:tcPr>
          <w:p w14:paraId="79445F58" w14:textId="6A89C372" w:rsidR="00F13867" w:rsidRPr="00A55D30" w:rsidRDefault="004E015B" w:rsidP="00445AF5">
            <w:pPr>
              <w:spacing w:before="40" w:after="40"/>
            </w:pPr>
            <w:r>
              <w:t xml:space="preserve">Producentsystem bekräftar ifall skrivningen lyckades eller inte lyckades. </w:t>
            </w:r>
            <w:r w:rsidR="00440D26">
              <w:t>Kontraktet ProcessObservation används.</w:t>
            </w:r>
          </w:p>
        </w:tc>
      </w:tr>
      <w:tr w:rsidR="00651FC5" w:rsidRPr="00445AF5" w14:paraId="5C9CFE26" w14:textId="77777777" w:rsidTr="00F83C47">
        <w:tc>
          <w:tcPr>
            <w:tcW w:w="2943" w:type="dxa"/>
            <w:tcBorders>
              <w:top w:val="single" w:sz="6" w:space="0" w:color="auto"/>
            </w:tcBorders>
          </w:tcPr>
          <w:p w14:paraId="078CE1BD" w14:textId="20AA6514" w:rsidR="00651FC5" w:rsidRDefault="004C660C" w:rsidP="000627CC">
            <w:pPr>
              <w:spacing w:before="40" w:after="40"/>
            </w:pPr>
            <w:r>
              <w:t>2</w:t>
            </w:r>
            <w:r w:rsidR="00651FC5">
              <w:t>.</w:t>
            </w:r>
            <w:r>
              <w:t>0</w:t>
            </w:r>
            <w:r w:rsidR="00651FC5">
              <w:t xml:space="preserve"> Sökkriterier</w:t>
            </w:r>
          </w:p>
        </w:tc>
        <w:tc>
          <w:tcPr>
            <w:tcW w:w="5947" w:type="dxa"/>
            <w:tcBorders>
              <w:top w:val="single" w:sz="6" w:space="0" w:color="auto"/>
            </w:tcBorders>
          </w:tcPr>
          <w:p w14:paraId="42BCB5F3" w14:textId="77777777" w:rsidR="00651FC5" w:rsidRDefault="007A6F59" w:rsidP="00445AF5">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47345C" w:rsidRPr="00445AF5" w14:paraId="3E3EA254" w14:textId="77777777" w:rsidTr="000627CC">
        <w:tc>
          <w:tcPr>
            <w:tcW w:w="2943" w:type="dxa"/>
          </w:tcPr>
          <w:p w14:paraId="0DCECD9A" w14:textId="43F48037" w:rsidR="0047345C" w:rsidRPr="00445AF5" w:rsidRDefault="00D60F40" w:rsidP="000627CC">
            <w:pPr>
              <w:spacing w:before="40" w:after="40"/>
            </w:pPr>
            <w:r>
              <w:t>2</w:t>
            </w:r>
            <w:r w:rsidR="0047345C" w:rsidRPr="00445AF5">
              <w:t>.</w:t>
            </w:r>
            <w:r w:rsidR="004C660C">
              <w:t>1</w:t>
            </w:r>
            <w:r w:rsidR="0047345C" w:rsidRPr="00445AF5">
              <w:t xml:space="preserve"> GetObservation</w:t>
            </w:r>
            <w:r w:rsidR="00945A6E">
              <w:t>(</w:t>
            </w:r>
            <w:r w:rsidR="0047345C" w:rsidRPr="00445AF5">
              <w:t>Request</w:t>
            </w:r>
            <w:r w:rsidR="00945A6E">
              <w:t>)</w:t>
            </w:r>
          </w:p>
        </w:tc>
        <w:tc>
          <w:tcPr>
            <w:tcW w:w="5947" w:type="dxa"/>
          </w:tcPr>
          <w:p w14:paraId="51B23F99" w14:textId="40B37C1A" w:rsidR="0047345C" w:rsidRPr="00445AF5" w:rsidRDefault="00440D26" w:rsidP="00440D26">
            <w:pPr>
              <w:spacing w:before="40" w:after="40"/>
            </w:pPr>
            <w:r>
              <w:t>Konsumentsystemet</w:t>
            </w:r>
            <w:r w:rsidR="0047345C" w:rsidRPr="00445AF5">
              <w:t xml:space="preserve"> begär information och skickar det till tjänsteplattformen. Ärendet tas emot av tjänsteplattformen. </w:t>
            </w:r>
            <w:r>
              <w:t>Kontraktet GetObservation används.</w:t>
            </w:r>
          </w:p>
        </w:tc>
      </w:tr>
      <w:tr w:rsidR="0047345C" w:rsidRPr="00445AF5" w14:paraId="255D19D0" w14:textId="77777777" w:rsidTr="000627CC">
        <w:tc>
          <w:tcPr>
            <w:tcW w:w="2943" w:type="dxa"/>
          </w:tcPr>
          <w:p w14:paraId="03E650E1" w14:textId="1AC0AB5D" w:rsidR="0047345C" w:rsidRPr="00445AF5" w:rsidRDefault="004C660C" w:rsidP="000627CC">
            <w:pPr>
              <w:spacing w:before="40" w:after="40"/>
            </w:pPr>
            <w:r>
              <w:t>2</w:t>
            </w:r>
            <w:r w:rsidR="0047345C" w:rsidRPr="00445AF5">
              <w:t>.</w:t>
            </w:r>
            <w:r>
              <w:t>2</w:t>
            </w:r>
            <w:r w:rsidR="0047345C" w:rsidRPr="00445AF5">
              <w:t xml:space="preserve"> GetObservation</w:t>
            </w:r>
            <w:r w:rsidR="00945A6E">
              <w:t>(</w:t>
            </w:r>
            <w:r w:rsidR="0047345C" w:rsidRPr="00445AF5">
              <w:t>Request</w:t>
            </w:r>
            <w:r w:rsidR="00945A6E">
              <w:t>)</w:t>
            </w:r>
          </w:p>
        </w:tc>
        <w:tc>
          <w:tcPr>
            <w:tcW w:w="5947" w:type="dxa"/>
          </w:tcPr>
          <w:p w14:paraId="35B96B7B" w14:textId="1D0A17FD" w:rsidR="0047345C" w:rsidRPr="00445AF5" w:rsidRDefault="0047345C" w:rsidP="00445AF5">
            <w:pPr>
              <w:spacing w:before="40" w:after="40"/>
            </w:pPr>
            <w:r w:rsidRPr="00445AF5">
              <w:t xml:space="preserve">Efter en inre process skickas begäran vidare till rätt </w:t>
            </w:r>
            <w:r w:rsidR="00445AF5">
              <w:t xml:space="preserve">producent(er). </w:t>
            </w:r>
            <w:r w:rsidRPr="00445AF5">
              <w:t>Producenten tar emot begäran.</w:t>
            </w:r>
            <w:r w:rsidR="00440D26">
              <w:t xml:space="preserve"> Kontraktet GetObservation används.</w:t>
            </w:r>
          </w:p>
        </w:tc>
      </w:tr>
      <w:tr w:rsidR="0047345C" w:rsidRPr="00445AF5" w14:paraId="57C45C43" w14:textId="77777777" w:rsidTr="000627CC">
        <w:tc>
          <w:tcPr>
            <w:tcW w:w="2943" w:type="dxa"/>
          </w:tcPr>
          <w:p w14:paraId="7FB40904" w14:textId="4C3E60A5" w:rsidR="0047345C" w:rsidRPr="00445AF5" w:rsidRDefault="004C660C" w:rsidP="000627CC">
            <w:pPr>
              <w:spacing w:before="40" w:after="40"/>
            </w:pPr>
            <w:r>
              <w:t>2</w:t>
            </w:r>
            <w:r w:rsidR="0047345C" w:rsidRPr="00445AF5">
              <w:t>.</w:t>
            </w:r>
            <w:r>
              <w:t>3</w:t>
            </w:r>
            <w:r w:rsidR="0047345C" w:rsidRPr="00445AF5">
              <w:t xml:space="preserve"> GetObservation</w:t>
            </w:r>
            <w:r w:rsidR="00945A6E">
              <w:t>(</w:t>
            </w:r>
            <w:r w:rsidR="0047345C" w:rsidRPr="00445AF5">
              <w:t>Response</w:t>
            </w:r>
            <w:r w:rsidR="00945A6E">
              <w:t>)</w:t>
            </w:r>
          </w:p>
        </w:tc>
        <w:tc>
          <w:tcPr>
            <w:tcW w:w="5947" w:type="dxa"/>
          </w:tcPr>
          <w:p w14:paraId="38CAD118" w14:textId="395503CE" w:rsidR="0047345C" w:rsidRPr="00445AF5" w:rsidRDefault="00440D26" w:rsidP="00445AF5">
            <w:pPr>
              <w:spacing w:before="40" w:after="40"/>
            </w:pPr>
            <w:r>
              <w:t xml:space="preserve">Producenten skickar </w:t>
            </w:r>
            <w:r w:rsidRPr="00445AF5">
              <w:t>ett svar baserat på det som efterfrågas till tjänsteplattformen.</w:t>
            </w:r>
            <w:r>
              <w:t xml:space="preserve"> Kontraktet GetObservation används.</w:t>
            </w:r>
          </w:p>
        </w:tc>
      </w:tr>
      <w:tr w:rsidR="00445AF5" w:rsidRPr="00445AF5" w14:paraId="5D6A0878" w14:textId="77777777" w:rsidTr="000627CC">
        <w:tc>
          <w:tcPr>
            <w:tcW w:w="2943" w:type="dxa"/>
          </w:tcPr>
          <w:p w14:paraId="23144850" w14:textId="26C4B230" w:rsidR="00445AF5" w:rsidRDefault="004C660C" w:rsidP="000627CC">
            <w:pPr>
              <w:spacing w:before="40" w:after="40"/>
            </w:pPr>
            <w:r>
              <w:t>2</w:t>
            </w:r>
            <w:r w:rsidR="00445AF5">
              <w:t>.</w:t>
            </w:r>
            <w:r>
              <w:t>4</w:t>
            </w:r>
            <w:r w:rsidR="001F4A49" w:rsidRPr="00445AF5">
              <w:t xml:space="preserve"> GetObservation</w:t>
            </w:r>
            <w:r w:rsidR="00945A6E">
              <w:t>(</w:t>
            </w:r>
            <w:r w:rsidR="001F4A49" w:rsidRPr="00445AF5">
              <w:t>Response</w:t>
            </w:r>
            <w:r w:rsidR="00945A6E">
              <w:t>)</w:t>
            </w:r>
            <w:r w:rsidR="00445AF5">
              <w:t xml:space="preserve"> </w:t>
            </w:r>
          </w:p>
        </w:tc>
        <w:tc>
          <w:tcPr>
            <w:tcW w:w="5947" w:type="dxa"/>
          </w:tcPr>
          <w:p w14:paraId="5C26F3F6" w14:textId="52B812C9" w:rsidR="00445AF5" w:rsidRPr="00445AF5" w:rsidRDefault="00440D26" w:rsidP="00440D26">
            <w:pPr>
              <w:spacing w:before="40" w:after="40"/>
            </w:pPr>
            <w:r>
              <w:t>Tjänsteplattformen skickar svaret vidare till konsumentsystemet.</w:t>
            </w:r>
            <w:r w:rsidR="00F60A74">
              <w:t xml:space="preserve"> Kontraktet GetObservation används.</w:t>
            </w:r>
          </w:p>
        </w:tc>
      </w:tr>
      <w:tr w:rsidR="0047345C" w:rsidRPr="00A51E7F" w14:paraId="3D5E866A" w14:textId="77777777" w:rsidTr="000627CC">
        <w:tc>
          <w:tcPr>
            <w:tcW w:w="2943" w:type="dxa"/>
          </w:tcPr>
          <w:p w14:paraId="47D3D735" w14:textId="38DADCA3" w:rsidR="0047345C" w:rsidRPr="00445AF5" w:rsidRDefault="004C660C" w:rsidP="00440D26">
            <w:pPr>
              <w:spacing w:before="40" w:after="40"/>
            </w:pPr>
            <w:r>
              <w:t>2</w:t>
            </w:r>
            <w:r w:rsidR="0047345C" w:rsidRPr="00445AF5">
              <w:t>.</w:t>
            </w:r>
            <w:r>
              <w:t>5</w:t>
            </w:r>
            <w:r w:rsidR="0047345C" w:rsidRPr="00445AF5">
              <w:t xml:space="preserve"> </w:t>
            </w:r>
            <w:r w:rsidR="00440D26">
              <w:t>Information på begärd data</w:t>
            </w:r>
          </w:p>
        </w:tc>
        <w:tc>
          <w:tcPr>
            <w:tcW w:w="5947" w:type="dxa"/>
          </w:tcPr>
          <w:p w14:paraId="24F3F083" w14:textId="20EF9C00" w:rsidR="0047345C" w:rsidRPr="00445AF5" w:rsidRDefault="00B45604" w:rsidP="000627CC">
            <w:pPr>
              <w:spacing w:before="40" w:after="40"/>
            </w:pPr>
            <w:r>
              <w:t xml:space="preserve">Användaren/systemet får svar på det som efterfrågades. </w:t>
            </w:r>
          </w:p>
        </w:tc>
      </w:tr>
      <w:tr w:rsidR="00F13867" w:rsidRPr="00A51E7F" w14:paraId="46008FAD" w14:textId="77777777" w:rsidTr="000627CC">
        <w:tc>
          <w:tcPr>
            <w:tcW w:w="2943" w:type="dxa"/>
          </w:tcPr>
          <w:p w14:paraId="42C1FBE0" w14:textId="4A374FC3" w:rsidR="00F13867" w:rsidRDefault="00F13867" w:rsidP="000627CC">
            <w:pPr>
              <w:spacing w:before="40" w:after="40"/>
            </w:pPr>
            <w:r>
              <w:t>3.0 Radering av befintlig observationsdata</w:t>
            </w:r>
          </w:p>
        </w:tc>
        <w:tc>
          <w:tcPr>
            <w:tcW w:w="5947" w:type="dxa"/>
          </w:tcPr>
          <w:p w14:paraId="26E8A4A2" w14:textId="704F2D25" w:rsidR="00F13867" w:rsidRPr="00445AF5" w:rsidRDefault="00C01FC1" w:rsidP="000627CC">
            <w:pPr>
              <w:spacing w:before="40" w:after="40"/>
            </w:pPr>
            <w:r>
              <w:t>Användares/systemet raderar befintlig observationsdata</w:t>
            </w:r>
            <w:r w:rsidR="0035642A">
              <w:t>.</w:t>
            </w:r>
          </w:p>
        </w:tc>
      </w:tr>
      <w:tr w:rsidR="00F13867" w:rsidRPr="00A51E7F" w14:paraId="1DFB46E5" w14:textId="77777777" w:rsidTr="000627CC">
        <w:tc>
          <w:tcPr>
            <w:tcW w:w="2943" w:type="dxa"/>
          </w:tcPr>
          <w:p w14:paraId="1E94BBDD" w14:textId="46FBD3FD" w:rsidR="00F13867" w:rsidRDefault="00F13867" w:rsidP="000627CC">
            <w:pPr>
              <w:spacing w:before="40" w:after="40"/>
            </w:pPr>
            <w:r>
              <w:t>3.1 DeleteObservation(Request)</w:t>
            </w:r>
          </w:p>
        </w:tc>
        <w:tc>
          <w:tcPr>
            <w:tcW w:w="5947" w:type="dxa"/>
          </w:tcPr>
          <w:p w14:paraId="4AF7C2DC" w14:textId="427C69CF" w:rsidR="00F13867" w:rsidRPr="00445AF5" w:rsidRDefault="00C01FC1" w:rsidP="00F60A74">
            <w:pPr>
              <w:spacing w:before="40" w:after="40"/>
            </w:pPr>
            <w:r>
              <w:t>Lokal producent begär att befintlig observationsdata i producentsystemet raderas.</w:t>
            </w:r>
            <w:r w:rsidR="00F60A74">
              <w:t xml:space="preserve"> Kontraktet DeleteObservation används.</w:t>
            </w:r>
          </w:p>
        </w:tc>
      </w:tr>
      <w:tr w:rsidR="00F13867" w:rsidRPr="00A51E7F" w14:paraId="7E9EB13A" w14:textId="77777777" w:rsidTr="000627CC">
        <w:tc>
          <w:tcPr>
            <w:tcW w:w="2943" w:type="dxa"/>
          </w:tcPr>
          <w:p w14:paraId="4BDB71EB" w14:textId="46007D2E" w:rsidR="00F13867" w:rsidRDefault="00F13867" w:rsidP="000627CC">
            <w:pPr>
              <w:spacing w:before="40" w:after="40"/>
            </w:pPr>
            <w:r>
              <w:t>3.2 DeleteObservation(Response)</w:t>
            </w:r>
          </w:p>
        </w:tc>
        <w:tc>
          <w:tcPr>
            <w:tcW w:w="5947" w:type="dxa"/>
          </w:tcPr>
          <w:p w14:paraId="3CAE1D16" w14:textId="091DB266" w:rsidR="00F13867" w:rsidRPr="00445AF5" w:rsidRDefault="00C01FC1" w:rsidP="00C01FC1">
            <w:pPr>
              <w:spacing w:before="40" w:after="40"/>
            </w:pPr>
            <w:r>
              <w:t>Producentsystem bekräftar ifall raderingen lyckades eller inte lyckades.</w:t>
            </w:r>
            <w:r w:rsidR="00F60A74">
              <w:t xml:space="preserve"> Kontraktet DeleteObservation används.</w:t>
            </w:r>
          </w:p>
        </w:tc>
      </w:tr>
    </w:tbl>
    <w:p w14:paraId="024E0AFB" w14:textId="77777777" w:rsidR="00C374EC" w:rsidRDefault="00C374EC" w:rsidP="00E023EE">
      <w:pPr>
        <w:jc w:val="center"/>
        <w:rPr>
          <w:highlight w:val="yellow"/>
        </w:rPr>
      </w:pPr>
    </w:p>
    <w:p w14:paraId="0707F609" w14:textId="77777777" w:rsidR="00C374EC" w:rsidRDefault="00C374EC" w:rsidP="00E023EE">
      <w:pPr>
        <w:jc w:val="center"/>
        <w:rPr>
          <w:highlight w:val="yellow"/>
        </w:rPr>
      </w:pPr>
    </w:p>
    <w:p w14:paraId="148A1EBF" w14:textId="77777777" w:rsidR="00C374EC" w:rsidRDefault="00C374EC" w:rsidP="00C374EC"/>
    <w:p w14:paraId="11CA46A7" w14:textId="77777777" w:rsidR="00C374EC" w:rsidRPr="00C374EC" w:rsidRDefault="00C374EC" w:rsidP="00C374EC"/>
    <w:p w14:paraId="69DAD899" w14:textId="22AEC1D3" w:rsidR="003B3827" w:rsidRDefault="003B3827" w:rsidP="007E47C0">
      <w:pPr>
        <w:pStyle w:val="Rubrik3"/>
      </w:pPr>
      <w:bookmarkStart w:id="31" w:name="_Toc374962619"/>
      <w:r>
        <w:lastRenderedPageBreak/>
        <w:t>Mätvärden</w:t>
      </w:r>
      <w:bookmarkEnd w:id="31"/>
    </w:p>
    <w:p w14:paraId="207AE4E9" w14:textId="667D0015" w:rsidR="0064228A" w:rsidRPr="00D55F7B" w:rsidRDefault="0064228A" w:rsidP="0064228A">
      <w:r w:rsidRPr="00D55F7B">
        <w:t xml:space="preserve">Nedanstående diagram visar hur </w:t>
      </w:r>
      <w:r>
        <w:t>flödet ser ut när information om mätvärden hanteras</w:t>
      </w:r>
      <w:r w:rsidRPr="00D55F7B">
        <w:t>.</w:t>
      </w:r>
      <w:r>
        <w:t xml:space="preserve"> </w:t>
      </w:r>
    </w:p>
    <w:p w14:paraId="4B47E722" w14:textId="77777777" w:rsidR="0064228A" w:rsidRPr="0064228A" w:rsidRDefault="0064228A" w:rsidP="0064228A"/>
    <w:p w14:paraId="1D55892F" w14:textId="137A1ECC" w:rsidR="003B3827" w:rsidRDefault="003B3827" w:rsidP="003B3827">
      <w:pPr>
        <w:pStyle w:val="Rubrik4"/>
      </w:pPr>
      <w:r>
        <w:t>Arbetsflödesdiagram</w:t>
      </w:r>
    </w:p>
    <w:p w14:paraId="2ECC5B7B" w14:textId="77777777" w:rsidR="0064228A" w:rsidRDefault="0064228A" w:rsidP="0064228A"/>
    <w:p w14:paraId="70DE3CB2" w14:textId="5CA368B8" w:rsidR="0064228A" w:rsidRPr="0064228A" w:rsidRDefault="000813FA" w:rsidP="0064228A">
      <w:r>
        <w:object w:dxaOrig="11564" w:dyaOrig="5366" w14:anchorId="4C781884">
          <v:shape id="_x0000_i1027" type="#_x0000_t75" style="width:433.5pt;height:201pt" o:ole="">
            <v:imagedata r:id="rId13" o:title=""/>
          </v:shape>
          <o:OLEObject Type="Embed" ProgID="Visio.Drawing.11" ShapeID="_x0000_i1027" DrawAspect="Content" ObjectID="_1448966060" r:id="rId14"/>
        </w:object>
      </w:r>
    </w:p>
    <w:p w14:paraId="03F54CAA" w14:textId="77777777" w:rsidR="000813FA" w:rsidRDefault="000813FA" w:rsidP="000813FA">
      <w:pPr>
        <w:pStyle w:val="Rubrik5"/>
        <w:numPr>
          <w:ilvl w:val="0"/>
          <w:numId w:val="0"/>
        </w:numPr>
        <w:ind w:left="1008"/>
      </w:pPr>
    </w:p>
    <w:p w14:paraId="10291793" w14:textId="7D80A994" w:rsidR="003B3827" w:rsidRDefault="003B3827" w:rsidP="003B3827">
      <w:pPr>
        <w:pStyle w:val="Rubrik5"/>
      </w:pPr>
      <w:r>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5A36" w:rsidRPr="00F71DFD" w14:paraId="3C042715" w14:textId="77777777" w:rsidTr="002919E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17354" w14:textId="77777777" w:rsidR="00705A36" w:rsidRPr="00F71DFD" w:rsidRDefault="00705A36" w:rsidP="002919E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C2174A" w14:textId="77777777" w:rsidR="00705A36" w:rsidRPr="00F71DFD" w:rsidRDefault="00705A36" w:rsidP="002919E0">
            <w:pPr>
              <w:tabs>
                <w:tab w:val="left" w:pos="567"/>
              </w:tabs>
              <w:rPr>
                <w:b/>
                <w:szCs w:val="24"/>
              </w:rPr>
            </w:pPr>
            <w:r w:rsidRPr="00F71DFD">
              <w:rPr>
                <w:b/>
                <w:szCs w:val="24"/>
              </w:rPr>
              <w:t>Beskrivning alt. referens</w:t>
            </w:r>
          </w:p>
        </w:tc>
      </w:tr>
      <w:tr w:rsidR="00705A36" w:rsidRPr="00A55D30" w14:paraId="26210B10" w14:textId="77777777" w:rsidTr="002919E0">
        <w:trPr>
          <w:trHeight w:val="709"/>
        </w:trPr>
        <w:tc>
          <w:tcPr>
            <w:tcW w:w="1027" w:type="pct"/>
            <w:tcBorders>
              <w:top w:val="single" w:sz="6" w:space="0" w:color="auto"/>
            </w:tcBorders>
          </w:tcPr>
          <w:p w14:paraId="065C2920" w14:textId="77777777" w:rsidR="00705A36" w:rsidRPr="00A55D30" w:rsidRDefault="00705A36" w:rsidP="002919E0">
            <w:pPr>
              <w:spacing w:before="40" w:after="40"/>
            </w:pPr>
            <w:r w:rsidRPr="00A55D30">
              <w:t>Användare/System</w:t>
            </w:r>
          </w:p>
        </w:tc>
        <w:tc>
          <w:tcPr>
            <w:tcW w:w="3973" w:type="pct"/>
            <w:tcBorders>
              <w:top w:val="single" w:sz="6" w:space="0" w:color="auto"/>
            </w:tcBorders>
          </w:tcPr>
          <w:p w14:paraId="18A25199" w14:textId="3A5A1E06" w:rsidR="00705A36" w:rsidRPr="00A55D30" w:rsidRDefault="00705A36" w:rsidP="00705A36">
            <w:pPr>
              <w:spacing w:before="40" w:after="40"/>
            </w:pPr>
            <w:r w:rsidRPr="00A55D30">
              <w:t xml:space="preserve">I detta fall kan användaren vara en person som använder systemet för att hämta </w:t>
            </w:r>
            <w:r>
              <w:t>mätvärden,</w:t>
            </w:r>
            <w:r w:rsidRPr="00A55D30">
              <w:t xml:space="preserve"> men det kan också vara ett system som gör samma anrop. Det kan vara en vårdpersonal eller en patient. </w:t>
            </w:r>
          </w:p>
        </w:tc>
      </w:tr>
    </w:tbl>
    <w:p w14:paraId="37C193D7" w14:textId="77777777" w:rsidR="00705A36" w:rsidRPr="00705A36" w:rsidRDefault="00705A36" w:rsidP="00705A36"/>
    <w:p w14:paraId="25104DAD" w14:textId="7C7ED96B" w:rsidR="003B3827" w:rsidRDefault="003B3827" w:rsidP="003B3827">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2"/>
        <w:gridCol w:w="6565"/>
      </w:tblGrid>
      <w:tr w:rsidR="00733CEA" w:rsidRPr="00F71DFD" w14:paraId="23D9B4C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161218" w14:textId="77777777" w:rsidR="00733CEA" w:rsidRPr="00F71DFD" w:rsidRDefault="00733CEA"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C0F73D" w14:textId="77777777" w:rsidR="00733CEA" w:rsidRPr="00F71DFD" w:rsidRDefault="00733CEA" w:rsidP="002919E0">
            <w:pPr>
              <w:tabs>
                <w:tab w:val="left" w:pos="567"/>
              </w:tabs>
              <w:rPr>
                <w:b/>
                <w:szCs w:val="24"/>
              </w:rPr>
            </w:pPr>
            <w:r w:rsidRPr="00F71DFD">
              <w:rPr>
                <w:b/>
                <w:szCs w:val="24"/>
              </w:rPr>
              <w:t>Beskrivning alt. referens</w:t>
            </w:r>
          </w:p>
        </w:tc>
      </w:tr>
      <w:tr w:rsidR="00733CEA" w:rsidRPr="00A55D30" w14:paraId="64444D51" w14:textId="77777777" w:rsidTr="002919E0">
        <w:trPr>
          <w:trHeight w:val="709"/>
        </w:trPr>
        <w:tc>
          <w:tcPr>
            <w:tcW w:w="1028" w:type="pct"/>
            <w:tcBorders>
              <w:top w:val="single" w:sz="6" w:space="0" w:color="auto"/>
            </w:tcBorders>
          </w:tcPr>
          <w:p w14:paraId="71FA0DE9" w14:textId="6B26B419" w:rsidR="00733CEA" w:rsidRPr="00A55D30" w:rsidRDefault="00733CEA" w:rsidP="00733CEA">
            <w:pPr>
              <w:spacing w:before="40" w:after="40"/>
            </w:pPr>
            <w:r>
              <w:t>Registrerar/Uppdaterar mätvärdesdata</w:t>
            </w:r>
          </w:p>
        </w:tc>
        <w:tc>
          <w:tcPr>
            <w:tcW w:w="3972" w:type="pct"/>
            <w:tcBorders>
              <w:top w:val="single" w:sz="6" w:space="0" w:color="auto"/>
            </w:tcBorders>
          </w:tcPr>
          <w:p w14:paraId="20F4A400" w14:textId="46FE799D" w:rsidR="00733CEA" w:rsidRPr="00A55D30" w:rsidRDefault="00733CEA"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733CEA" w:rsidRPr="00A55D30" w14:paraId="462860CC" w14:textId="77777777" w:rsidTr="002919E0">
        <w:trPr>
          <w:trHeight w:val="709"/>
        </w:trPr>
        <w:tc>
          <w:tcPr>
            <w:tcW w:w="1028" w:type="pct"/>
          </w:tcPr>
          <w:p w14:paraId="2B571AE8" w14:textId="77777777" w:rsidR="00733CEA" w:rsidRPr="00A55D30" w:rsidRDefault="00733CEA" w:rsidP="002919E0">
            <w:pPr>
              <w:spacing w:before="40" w:after="40"/>
            </w:pPr>
            <w:r w:rsidRPr="00A55D30">
              <w:t>Slår upp relevant person tillsammans med eventuell övrig information</w:t>
            </w:r>
          </w:p>
        </w:tc>
        <w:tc>
          <w:tcPr>
            <w:tcW w:w="3972" w:type="pct"/>
          </w:tcPr>
          <w:p w14:paraId="47B00122" w14:textId="77777777" w:rsidR="00733CEA" w:rsidRPr="00A55D30" w:rsidRDefault="00733CEA" w:rsidP="002919E0">
            <w:pPr>
              <w:spacing w:before="40" w:after="40"/>
            </w:pPr>
            <w:r w:rsidRPr="00A55D30">
              <w:t>Användaren/Systemet matar in uppgifter i konsumentsystem för den person som användaren/systemet vill slå upp. Detta kan göras tills</w:t>
            </w:r>
            <w:r>
              <w:t xml:space="preserve">ammans med övriga sökkriterier. </w:t>
            </w:r>
          </w:p>
        </w:tc>
      </w:tr>
      <w:tr w:rsidR="00733CEA" w:rsidRPr="00A55D30" w14:paraId="4B45AF35" w14:textId="77777777" w:rsidTr="002919E0">
        <w:trPr>
          <w:trHeight w:val="709"/>
        </w:trPr>
        <w:tc>
          <w:tcPr>
            <w:tcW w:w="1028" w:type="pct"/>
          </w:tcPr>
          <w:p w14:paraId="16165E15" w14:textId="0B412B4E" w:rsidR="00733CEA" w:rsidRPr="00A55D30" w:rsidRDefault="00733CEA" w:rsidP="00733CEA">
            <w:pPr>
              <w:spacing w:before="40" w:after="40"/>
            </w:pPr>
            <w:r w:rsidRPr="00A55D30">
              <w:t xml:space="preserve">Tar emot </w:t>
            </w:r>
            <w:r>
              <w:t>mätvärden(n)</w:t>
            </w:r>
          </w:p>
        </w:tc>
        <w:tc>
          <w:tcPr>
            <w:tcW w:w="3972" w:type="pct"/>
          </w:tcPr>
          <w:p w14:paraId="73241BA6" w14:textId="77777777" w:rsidR="00733CEA" w:rsidRPr="00A55D30" w:rsidRDefault="00733CEA" w:rsidP="002919E0">
            <w:pPr>
              <w:spacing w:before="40" w:after="40"/>
            </w:pPr>
            <w:r w:rsidRPr="00A55D30">
              <w:t>Användaren/Systemet tar emot den begärda informationen i konsumentsystemet.</w:t>
            </w:r>
          </w:p>
        </w:tc>
      </w:tr>
      <w:tr w:rsidR="00733CEA" w:rsidRPr="00A55D30" w14:paraId="60E26238" w14:textId="77777777" w:rsidTr="002919E0">
        <w:trPr>
          <w:trHeight w:val="709"/>
        </w:trPr>
        <w:tc>
          <w:tcPr>
            <w:tcW w:w="1028" w:type="pct"/>
          </w:tcPr>
          <w:p w14:paraId="4B5F607E" w14:textId="777AF500" w:rsidR="00733CEA" w:rsidRDefault="00733CEA" w:rsidP="002919E0">
            <w:pPr>
              <w:spacing w:before="40" w:after="40"/>
            </w:pPr>
            <w:r>
              <w:t>Raderar mätvärdesdata</w:t>
            </w:r>
          </w:p>
        </w:tc>
        <w:tc>
          <w:tcPr>
            <w:tcW w:w="3972" w:type="pct"/>
          </w:tcPr>
          <w:p w14:paraId="25058C41" w14:textId="4D46A9FE" w:rsidR="00733CEA" w:rsidRPr="00A55D30" w:rsidRDefault="00733CEA" w:rsidP="002919E0">
            <w:pPr>
              <w:spacing w:before="40" w:after="40"/>
            </w:pPr>
            <w:r>
              <w:t xml:space="preserve">Information som innefattar redan registrerad mätvärdesdata raderas. </w:t>
            </w:r>
          </w:p>
        </w:tc>
      </w:tr>
    </w:tbl>
    <w:p w14:paraId="48BDB6AE" w14:textId="77777777" w:rsidR="00733CEA" w:rsidRPr="00733CEA" w:rsidRDefault="00733CEA" w:rsidP="00733CEA"/>
    <w:p w14:paraId="5094EE17" w14:textId="59F7C3E8" w:rsidR="003B3827" w:rsidRDefault="003B3827" w:rsidP="003B3827">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401A78" w:rsidRPr="00F71DFD" w14:paraId="7C549B6E" w14:textId="77777777" w:rsidTr="002919E0">
        <w:trPr>
          <w:trHeight w:val="348"/>
        </w:trPr>
        <w:tc>
          <w:tcPr>
            <w:tcW w:w="1028"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14014F3" w14:textId="77777777" w:rsidR="00401A78" w:rsidRPr="00F71DFD" w:rsidRDefault="00401A78" w:rsidP="002919E0">
            <w:pPr>
              <w:tabs>
                <w:tab w:val="left" w:pos="567"/>
              </w:tabs>
              <w:jc w:val="center"/>
              <w:rPr>
                <w:b/>
                <w:szCs w:val="24"/>
              </w:rPr>
            </w:pPr>
            <w:r w:rsidRPr="00F71DFD">
              <w:rPr>
                <w:b/>
                <w:szCs w:val="24"/>
              </w:rPr>
              <w:t>Namn/beteckning</w:t>
            </w:r>
          </w:p>
        </w:tc>
        <w:tc>
          <w:tcPr>
            <w:tcW w:w="3972"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2706162" w14:textId="77777777" w:rsidR="00401A78" w:rsidRPr="00F71DFD" w:rsidRDefault="00401A78" w:rsidP="002919E0">
            <w:pPr>
              <w:tabs>
                <w:tab w:val="left" w:pos="567"/>
              </w:tabs>
              <w:rPr>
                <w:b/>
                <w:szCs w:val="24"/>
              </w:rPr>
            </w:pPr>
            <w:r w:rsidRPr="00F71DFD">
              <w:rPr>
                <w:b/>
                <w:szCs w:val="24"/>
              </w:rPr>
              <w:t>Beskrivning alt. referens</w:t>
            </w:r>
          </w:p>
        </w:tc>
      </w:tr>
      <w:tr w:rsidR="00401A78" w:rsidRPr="00A51E7F" w14:paraId="141E7D93" w14:textId="77777777" w:rsidTr="002919E0">
        <w:trPr>
          <w:trHeight w:val="709"/>
        </w:trPr>
        <w:tc>
          <w:tcPr>
            <w:tcW w:w="1028" w:type="pct"/>
            <w:tcBorders>
              <w:top w:val="single" w:sz="6" w:space="0" w:color="auto"/>
            </w:tcBorders>
          </w:tcPr>
          <w:p w14:paraId="54DBC475" w14:textId="116A8FF9" w:rsidR="00401A78" w:rsidRPr="00A55D30" w:rsidRDefault="00401A78" w:rsidP="002919E0">
            <w:pPr>
              <w:spacing w:before="40" w:after="40"/>
            </w:pPr>
            <w:r>
              <w:t>Mätvärdesdata</w:t>
            </w:r>
          </w:p>
        </w:tc>
        <w:tc>
          <w:tcPr>
            <w:tcW w:w="3972" w:type="pct"/>
            <w:tcBorders>
              <w:top w:val="single" w:sz="6" w:space="0" w:color="auto"/>
            </w:tcBorders>
          </w:tcPr>
          <w:p w14:paraId="0E0C978C" w14:textId="04C18B60" w:rsidR="00401A78" w:rsidRPr="00A55D30" w:rsidRDefault="00401A78" w:rsidP="00401A78">
            <w:pPr>
              <w:spacing w:before="40" w:after="40"/>
            </w:pPr>
            <w:r>
              <w:t xml:space="preserve">Den information som registreras/uppdateras i ett system som kan utgöra det mätvärdesdata som kan begäras från konsumentsystem </w:t>
            </w:r>
          </w:p>
        </w:tc>
      </w:tr>
      <w:tr w:rsidR="00401A78" w:rsidRPr="00412989" w14:paraId="4A25EA72" w14:textId="77777777" w:rsidTr="002919E0">
        <w:trPr>
          <w:trHeight w:val="709"/>
        </w:trPr>
        <w:tc>
          <w:tcPr>
            <w:tcW w:w="1028" w:type="pct"/>
          </w:tcPr>
          <w:p w14:paraId="70C42E37" w14:textId="77777777" w:rsidR="00401A78" w:rsidRPr="00412989" w:rsidRDefault="00401A78" w:rsidP="002919E0">
            <w:pPr>
              <w:spacing w:before="40" w:after="40"/>
            </w:pPr>
            <w:r w:rsidRPr="00412989">
              <w:t>Sökkriterier</w:t>
            </w:r>
          </w:p>
        </w:tc>
        <w:tc>
          <w:tcPr>
            <w:tcW w:w="3972" w:type="pct"/>
          </w:tcPr>
          <w:p w14:paraId="312DEE90" w14:textId="77777777" w:rsidR="00401A78" w:rsidRPr="00412989" w:rsidRDefault="00401A78" w:rsidP="002919E0">
            <w:r w:rsidRPr="00412989">
              <w:t>Önskade kriterier för efterfrågad information</w:t>
            </w:r>
          </w:p>
        </w:tc>
      </w:tr>
      <w:tr w:rsidR="00401A78" w:rsidRPr="00412989" w14:paraId="58587965" w14:textId="77777777" w:rsidTr="002919E0">
        <w:trPr>
          <w:trHeight w:val="709"/>
        </w:trPr>
        <w:tc>
          <w:tcPr>
            <w:tcW w:w="1028" w:type="pct"/>
          </w:tcPr>
          <w:p w14:paraId="2B9FF2FA" w14:textId="4F300041" w:rsidR="00401A78" w:rsidRPr="00412989" w:rsidRDefault="00401A78" w:rsidP="00401A78">
            <w:pPr>
              <w:spacing w:before="40" w:after="40"/>
            </w:pPr>
            <w:r>
              <w:t>Begäran på mätvärdesdata</w:t>
            </w:r>
          </w:p>
        </w:tc>
        <w:tc>
          <w:tcPr>
            <w:tcW w:w="3972" w:type="pct"/>
          </w:tcPr>
          <w:p w14:paraId="32393950" w14:textId="04815741" w:rsidR="00401A78" w:rsidRPr="00412989" w:rsidRDefault="00401A78" w:rsidP="00401A78">
            <w:r>
              <w:t>En begäran som skickas ut baserat på tidigare sökkriterier på efterfrågad mätvärdesdata.</w:t>
            </w:r>
          </w:p>
        </w:tc>
      </w:tr>
      <w:tr w:rsidR="00401A78" w:rsidRPr="00A51E7F" w14:paraId="31F80D08" w14:textId="77777777" w:rsidTr="002919E0">
        <w:trPr>
          <w:trHeight w:val="709"/>
        </w:trPr>
        <w:tc>
          <w:tcPr>
            <w:tcW w:w="1028" w:type="pct"/>
          </w:tcPr>
          <w:p w14:paraId="5535EE88" w14:textId="77777777" w:rsidR="00401A78" w:rsidRPr="00412989" w:rsidRDefault="00401A78" w:rsidP="002919E0">
            <w:pPr>
              <w:spacing w:before="40" w:after="40"/>
            </w:pPr>
            <w:r>
              <w:t>Radering</w:t>
            </w:r>
          </w:p>
        </w:tc>
        <w:tc>
          <w:tcPr>
            <w:tcW w:w="3972" w:type="pct"/>
          </w:tcPr>
          <w:p w14:paraId="110CC541" w14:textId="3EBD7256" w:rsidR="00401A78" w:rsidRPr="00412989" w:rsidRDefault="00401A78" w:rsidP="00984A65">
            <w:pPr>
              <w:spacing w:before="40" w:after="40"/>
            </w:pPr>
            <w:r>
              <w:t xml:space="preserve">Raderar registrerad </w:t>
            </w:r>
            <w:r w:rsidR="00984A65">
              <w:t>mätvärdesdata</w:t>
            </w:r>
            <w:r>
              <w:t xml:space="preserve">. </w:t>
            </w:r>
          </w:p>
        </w:tc>
      </w:tr>
    </w:tbl>
    <w:p w14:paraId="5A86D256" w14:textId="77777777" w:rsidR="00401A78" w:rsidRPr="00401A78" w:rsidRDefault="00401A78" w:rsidP="00401A78"/>
    <w:p w14:paraId="31FD356F" w14:textId="19174F03" w:rsidR="003B3827" w:rsidRDefault="003B3827" w:rsidP="003B3827">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F800BC" w:rsidRPr="00F71DFD" w14:paraId="2C9714F8" w14:textId="77777777" w:rsidTr="002919E0">
        <w:trPr>
          <w:trHeight w:val="348"/>
        </w:trPr>
        <w:tc>
          <w:tcPr>
            <w:tcW w:w="104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D59477C" w14:textId="77777777" w:rsidR="00F800BC" w:rsidRPr="00F71DFD" w:rsidRDefault="00F800BC" w:rsidP="002919E0">
            <w:pPr>
              <w:tabs>
                <w:tab w:val="left" w:pos="567"/>
              </w:tabs>
              <w:jc w:val="center"/>
              <w:rPr>
                <w:b/>
                <w:szCs w:val="24"/>
              </w:rPr>
            </w:pPr>
            <w:r w:rsidRPr="00F71DFD">
              <w:rPr>
                <w:b/>
                <w:szCs w:val="24"/>
              </w:rPr>
              <w:t>Namn/beteckning</w:t>
            </w:r>
          </w:p>
        </w:tc>
        <w:tc>
          <w:tcPr>
            <w:tcW w:w="395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5183431" w14:textId="77777777" w:rsidR="00F800BC" w:rsidRPr="00F71DFD" w:rsidRDefault="00F800BC" w:rsidP="002919E0">
            <w:pPr>
              <w:tabs>
                <w:tab w:val="left" w:pos="567"/>
              </w:tabs>
              <w:rPr>
                <w:b/>
                <w:szCs w:val="24"/>
              </w:rPr>
            </w:pPr>
            <w:r w:rsidRPr="00F71DFD">
              <w:rPr>
                <w:b/>
                <w:szCs w:val="24"/>
              </w:rPr>
              <w:t>Beskrivning alt. referens</w:t>
            </w:r>
          </w:p>
        </w:tc>
      </w:tr>
      <w:tr w:rsidR="00F800BC" w:rsidRPr="00211EF1" w14:paraId="2685F5FB" w14:textId="77777777" w:rsidTr="002919E0">
        <w:trPr>
          <w:trHeight w:val="709"/>
        </w:trPr>
        <w:tc>
          <w:tcPr>
            <w:tcW w:w="1043" w:type="pct"/>
            <w:tcBorders>
              <w:top w:val="single" w:sz="6" w:space="0" w:color="auto"/>
              <w:bottom w:val="single" w:sz="6" w:space="0" w:color="auto"/>
            </w:tcBorders>
          </w:tcPr>
          <w:p w14:paraId="3B0C276A" w14:textId="77777777" w:rsidR="00F800BC" w:rsidRPr="00211EF1" w:rsidRDefault="00F800BC" w:rsidP="002919E0">
            <w:pPr>
              <w:spacing w:before="40" w:after="40"/>
            </w:pPr>
            <w:r w:rsidRPr="00211EF1">
              <w:t>Konsumentsystem</w:t>
            </w:r>
          </w:p>
        </w:tc>
        <w:tc>
          <w:tcPr>
            <w:tcW w:w="3957" w:type="pct"/>
            <w:tcBorders>
              <w:top w:val="single" w:sz="6" w:space="0" w:color="auto"/>
              <w:bottom w:val="single" w:sz="6" w:space="0" w:color="auto"/>
            </w:tcBorders>
          </w:tcPr>
          <w:p w14:paraId="5C50E59F" w14:textId="77777777" w:rsidR="00F800BC" w:rsidRPr="00211EF1" w:rsidRDefault="00F800BC"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r w:rsidRPr="00211EF1">
              <w:t xml:space="preserve"> </w:t>
            </w:r>
          </w:p>
        </w:tc>
      </w:tr>
      <w:tr w:rsidR="00F800BC" w:rsidRPr="00211EF1" w14:paraId="68581646" w14:textId="77777777" w:rsidTr="002919E0">
        <w:trPr>
          <w:trHeight w:val="709"/>
        </w:trPr>
        <w:tc>
          <w:tcPr>
            <w:tcW w:w="1043" w:type="pct"/>
            <w:tcBorders>
              <w:top w:val="single" w:sz="6" w:space="0" w:color="auto"/>
              <w:bottom w:val="single" w:sz="6" w:space="0" w:color="auto"/>
            </w:tcBorders>
          </w:tcPr>
          <w:p w14:paraId="7C3A6344" w14:textId="77777777" w:rsidR="00F800BC" w:rsidRPr="00211EF1" w:rsidRDefault="00F800BC" w:rsidP="002919E0">
            <w:pPr>
              <w:spacing w:before="40" w:after="40"/>
            </w:pPr>
            <w:r>
              <w:t>Producentsystem</w:t>
            </w:r>
          </w:p>
        </w:tc>
        <w:tc>
          <w:tcPr>
            <w:tcW w:w="3957" w:type="pct"/>
            <w:tcBorders>
              <w:top w:val="single" w:sz="6" w:space="0" w:color="auto"/>
              <w:bottom w:val="single" w:sz="6" w:space="0" w:color="auto"/>
            </w:tcBorders>
          </w:tcPr>
          <w:p w14:paraId="66FF13AC" w14:textId="77777777" w:rsidR="00F800BC" w:rsidRDefault="00F800BC" w:rsidP="002919E0">
            <w:pPr>
              <w:spacing w:before="40" w:after="40"/>
            </w:pPr>
            <w:r>
              <w:t xml:space="preserve">Det system som kommunicerar och producerar information åt ett konsumentssystem. </w:t>
            </w:r>
          </w:p>
          <w:p w14:paraId="62A2A3F2" w14:textId="77777777" w:rsidR="00F800BC" w:rsidRDefault="00F800BC" w:rsidP="002919E0">
            <w:pPr>
              <w:spacing w:before="40" w:after="40"/>
            </w:pPr>
          </w:p>
          <w:p w14:paraId="14785B6D" w14:textId="77777777" w:rsidR="00F800BC" w:rsidRPr="00211EF1" w:rsidRDefault="00F800BC" w:rsidP="002919E0">
            <w:pPr>
              <w:spacing w:before="40" w:after="40"/>
            </w:pPr>
            <w:r>
              <w:t xml:space="preserve">Producentsystem och lokal producent kan i vissa fall vara ett och samma system. </w:t>
            </w:r>
          </w:p>
        </w:tc>
      </w:tr>
      <w:tr w:rsidR="00F800BC" w:rsidRPr="00211EF1" w14:paraId="1F36071B" w14:textId="77777777" w:rsidTr="002919E0">
        <w:trPr>
          <w:trHeight w:val="709"/>
        </w:trPr>
        <w:tc>
          <w:tcPr>
            <w:tcW w:w="1043" w:type="pct"/>
            <w:tcBorders>
              <w:top w:val="single" w:sz="6" w:space="0" w:color="auto"/>
            </w:tcBorders>
          </w:tcPr>
          <w:p w14:paraId="165B65AE" w14:textId="77777777" w:rsidR="00F800BC" w:rsidRPr="00211EF1" w:rsidRDefault="00F800BC" w:rsidP="002919E0">
            <w:pPr>
              <w:spacing w:before="40" w:after="40"/>
            </w:pPr>
            <w:r>
              <w:t>Lokal producent</w:t>
            </w:r>
          </w:p>
        </w:tc>
        <w:tc>
          <w:tcPr>
            <w:tcW w:w="3957" w:type="pct"/>
            <w:tcBorders>
              <w:top w:val="single" w:sz="6" w:space="0" w:color="auto"/>
            </w:tcBorders>
          </w:tcPr>
          <w:p w14:paraId="4B588D6A" w14:textId="77777777" w:rsidR="00F800BC" w:rsidRPr="00211EF1" w:rsidRDefault="00F800BC" w:rsidP="002919E0">
            <w:pPr>
              <w:spacing w:before="40" w:after="40"/>
            </w:pPr>
            <w:r>
              <w:t xml:space="preserve">Det system som i detta fall utgör källsystemet som användare direkt registrerar/uppdaterar/raderar information i. </w:t>
            </w:r>
          </w:p>
        </w:tc>
      </w:tr>
    </w:tbl>
    <w:p w14:paraId="33396EB8" w14:textId="77777777" w:rsidR="00F800BC" w:rsidRPr="00F800BC" w:rsidRDefault="00F800BC" w:rsidP="00F800BC"/>
    <w:p w14:paraId="612572EE" w14:textId="77777777" w:rsidR="003B3827" w:rsidRPr="003B3827" w:rsidRDefault="003B3827" w:rsidP="003B3827"/>
    <w:p w14:paraId="1FCEFA53" w14:textId="77777777" w:rsidR="005F59E9" w:rsidRDefault="005F59E9">
      <w:pPr>
        <w:spacing w:line="240" w:lineRule="auto"/>
        <w:rPr>
          <w:rFonts w:eastAsia="Times New Roman"/>
          <w:bCs/>
          <w:iCs/>
          <w:sz w:val="24"/>
        </w:rPr>
      </w:pPr>
      <w:r>
        <w:br w:type="page"/>
      </w:r>
    </w:p>
    <w:p w14:paraId="11237A4B" w14:textId="45FD41B8" w:rsidR="003B3827" w:rsidRDefault="003B3827" w:rsidP="003B3827">
      <w:pPr>
        <w:pStyle w:val="Rubrik4"/>
      </w:pPr>
      <w:r>
        <w:lastRenderedPageBreak/>
        <w:t>Sekvensdiagram</w:t>
      </w:r>
    </w:p>
    <w:p w14:paraId="27D2B12C" w14:textId="31C74DB7" w:rsidR="005F59E9" w:rsidRPr="005F59E9" w:rsidRDefault="005F59E9" w:rsidP="005F59E9">
      <w:r>
        <w:object w:dxaOrig="10871" w:dyaOrig="9088" w14:anchorId="0E3FF7CA">
          <v:shape id="_x0000_i1028" type="#_x0000_t75" style="width:6in;height:363pt" o:ole="">
            <v:imagedata r:id="rId15" o:title=""/>
          </v:shape>
          <o:OLEObject Type="Embed" ProgID="Visio.Drawing.11" ShapeID="_x0000_i1028" DrawAspect="Content" ObjectID="_1448966061" r:id="rId16"/>
        </w:object>
      </w:r>
    </w:p>
    <w:p w14:paraId="0ACC099F" w14:textId="354048B9" w:rsidR="003B3827" w:rsidRDefault="003B3827" w:rsidP="003B3827">
      <w:pPr>
        <w:pStyle w:val="Rubrik5"/>
      </w:pPr>
      <w:r>
        <w:t>Roller</w:t>
      </w:r>
    </w:p>
    <w:p w14:paraId="1D82A5DA" w14:textId="77777777" w:rsidR="005F59E9" w:rsidRPr="005F59E9" w:rsidRDefault="005F59E9" w:rsidP="005F59E9"/>
    <w:tbl>
      <w:tblPr>
        <w:tblStyle w:val="Tabellrutnt"/>
        <w:tblW w:w="0" w:type="auto"/>
        <w:tblLook w:val="04A0" w:firstRow="1" w:lastRow="0" w:firstColumn="1" w:lastColumn="0" w:noHBand="0" w:noVBand="1"/>
      </w:tblPr>
      <w:tblGrid>
        <w:gridCol w:w="1951"/>
        <w:gridCol w:w="6863"/>
      </w:tblGrid>
      <w:tr w:rsidR="005F59E9" w:rsidRPr="00F71DFD" w14:paraId="0070B1FA" w14:textId="77777777" w:rsidTr="002919E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344ADD8" w14:textId="77777777" w:rsidR="005F59E9" w:rsidRPr="00F71DFD" w:rsidRDefault="005F59E9" w:rsidP="002919E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CCDDBA8" w14:textId="77777777" w:rsidR="005F59E9" w:rsidRPr="00F71DFD" w:rsidRDefault="005F59E9" w:rsidP="002919E0">
            <w:pPr>
              <w:spacing w:before="40" w:after="40"/>
              <w:rPr>
                <w:b/>
              </w:rPr>
            </w:pPr>
            <w:r w:rsidRPr="00F71DFD">
              <w:rPr>
                <w:b/>
              </w:rPr>
              <w:t>Beskrivning</w:t>
            </w:r>
          </w:p>
        </w:tc>
      </w:tr>
      <w:tr w:rsidR="005F59E9" w:rsidRPr="008A6814" w14:paraId="49C44EDB" w14:textId="77777777" w:rsidTr="002919E0">
        <w:tc>
          <w:tcPr>
            <w:tcW w:w="1951" w:type="dxa"/>
            <w:tcBorders>
              <w:top w:val="single" w:sz="6" w:space="0" w:color="auto"/>
            </w:tcBorders>
          </w:tcPr>
          <w:p w14:paraId="7E686443" w14:textId="77777777" w:rsidR="005F59E9" w:rsidRPr="008A6814" w:rsidRDefault="005F59E9" w:rsidP="002919E0">
            <w:pPr>
              <w:spacing w:before="40" w:after="40"/>
            </w:pPr>
            <w:r w:rsidRPr="008A6814">
              <w:t>Användare/system</w:t>
            </w:r>
          </w:p>
        </w:tc>
        <w:tc>
          <w:tcPr>
            <w:tcW w:w="6863" w:type="dxa"/>
            <w:tcBorders>
              <w:top w:val="single" w:sz="6" w:space="0" w:color="auto"/>
            </w:tcBorders>
          </w:tcPr>
          <w:p w14:paraId="05DB5123" w14:textId="77777777" w:rsidR="005F59E9" w:rsidRPr="008A6814" w:rsidRDefault="005F59E9" w:rsidP="002919E0">
            <w:pPr>
              <w:spacing w:before="40" w:after="40"/>
            </w:pPr>
            <w:r>
              <w:t xml:space="preserve">Den/det som utför själva handlingen. </w:t>
            </w:r>
          </w:p>
        </w:tc>
      </w:tr>
      <w:tr w:rsidR="005F59E9" w:rsidRPr="008A6814" w14:paraId="23C8135B" w14:textId="77777777" w:rsidTr="002919E0">
        <w:tc>
          <w:tcPr>
            <w:tcW w:w="1951" w:type="dxa"/>
          </w:tcPr>
          <w:p w14:paraId="0B1208AB" w14:textId="77777777" w:rsidR="005F59E9" w:rsidRPr="008A6814" w:rsidRDefault="005F59E9" w:rsidP="002919E0">
            <w:pPr>
              <w:spacing w:before="40" w:after="40"/>
            </w:pPr>
            <w:r w:rsidRPr="008A6814">
              <w:t>Konsument</w:t>
            </w:r>
            <w:r>
              <w:t>system</w:t>
            </w:r>
          </w:p>
        </w:tc>
        <w:tc>
          <w:tcPr>
            <w:tcW w:w="6863" w:type="dxa"/>
          </w:tcPr>
          <w:p w14:paraId="4DE34B2E" w14:textId="77777777" w:rsidR="005F59E9" w:rsidRPr="008A6814" w:rsidRDefault="005F59E9" w:rsidP="002919E0">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5F59E9" w:rsidRPr="008A6814" w14:paraId="1E21825D" w14:textId="77777777" w:rsidTr="002919E0">
        <w:tc>
          <w:tcPr>
            <w:tcW w:w="1951" w:type="dxa"/>
          </w:tcPr>
          <w:p w14:paraId="4D9B5643" w14:textId="77777777" w:rsidR="005F59E9" w:rsidRPr="008A6814" w:rsidRDefault="005F59E9" w:rsidP="002919E0">
            <w:pPr>
              <w:spacing w:before="40" w:after="40"/>
            </w:pPr>
            <w:r w:rsidRPr="008A6814">
              <w:t>Tjänsteplattform</w:t>
            </w:r>
          </w:p>
        </w:tc>
        <w:tc>
          <w:tcPr>
            <w:tcW w:w="6863" w:type="dxa"/>
          </w:tcPr>
          <w:p w14:paraId="5B4917C3" w14:textId="77777777" w:rsidR="005F59E9" w:rsidRPr="008A6814" w:rsidRDefault="005F59E9" w:rsidP="002919E0">
            <w:r w:rsidRPr="008A6814">
              <w:t>Tjänsteplattformen är ett lager som slussar information vidare (som har sin egna interna process)</w:t>
            </w:r>
          </w:p>
        </w:tc>
      </w:tr>
      <w:tr w:rsidR="005F59E9" w:rsidRPr="00A51E7F" w14:paraId="175E6945" w14:textId="77777777" w:rsidTr="002919E0">
        <w:tc>
          <w:tcPr>
            <w:tcW w:w="1951" w:type="dxa"/>
          </w:tcPr>
          <w:p w14:paraId="0692DA31" w14:textId="77777777" w:rsidR="005F59E9" w:rsidRPr="008A6814" w:rsidRDefault="005F59E9" w:rsidP="002919E0">
            <w:pPr>
              <w:spacing w:before="40" w:after="40"/>
            </w:pPr>
            <w:r w:rsidRPr="008A6814">
              <w:t>Producent</w:t>
            </w:r>
            <w:r>
              <w:t>system</w:t>
            </w:r>
          </w:p>
        </w:tc>
        <w:tc>
          <w:tcPr>
            <w:tcW w:w="6863" w:type="dxa"/>
          </w:tcPr>
          <w:p w14:paraId="4AC94A50" w14:textId="77777777" w:rsidR="005F59E9" w:rsidRDefault="005F59E9" w:rsidP="002919E0">
            <w:pPr>
              <w:spacing w:before="40" w:after="40"/>
            </w:pPr>
            <w:r>
              <w:t xml:space="preserve">Det system som kommunicerar och producerar information åt ett konsumentssystem. </w:t>
            </w:r>
          </w:p>
          <w:p w14:paraId="2734C7F7" w14:textId="77777777" w:rsidR="005F59E9" w:rsidRDefault="005F59E9" w:rsidP="002919E0">
            <w:pPr>
              <w:spacing w:before="40" w:after="40"/>
            </w:pPr>
          </w:p>
          <w:p w14:paraId="2EE80D99" w14:textId="77777777" w:rsidR="005F59E9" w:rsidRPr="008A6814" w:rsidRDefault="005F59E9" w:rsidP="002919E0">
            <w:pPr>
              <w:spacing w:before="40" w:after="40"/>
            </w:pPr>
            <w:r>
              <w:t>Producentsystem och lokal producent kan i vissa fall vara ett och samma system.</w:t>
            </w:r>
          </w:p>
        </w:tc>
      </w:tr>
      <w:tr w:rsidR="005F59E9" w:rsidRPr="00A51E7F" w14:paraId="0D414F0F" w14:textId="77777777" w:rsidTr="002919E0">
        <w:tc>
          <w:tcPr>
            <w:tcW w:w="1951" w:type="dxa"/>
          </w:tcPr>
          <w:p w14:paraId="1BF948DF" w14:textId="77777777" w:rsidR="005F59E9" w:rsidRPr="008A6814" w:rsidRDefault="005F59E9" w:rsidP="002919E0">
            <w:pPr>
              <w:spacing w:before="40" w:after="40"/>
            </w:pPr>
            <w:r>
              <w:t>Lokal producent</w:t>
            </w:r>
          </w:p>
        </w:tc>
        <w:tc>
          <w:tcPr>
            <w:tcW w:w="6863" w:type="dxa"/>
          </w:tcPr>
          <w:p w14:paraId="456D4D75" w14:textId="77777777" w:rsidR="005F59E9" w:rsidRDefault="005F59E9" w:rsidP="002919E0">
            <w:pPr>
              <w:spacing w:before="40" w:after="40"/>
            </w:pPr>
            <w:r>
              <w:t>Det system som i detta fall utgör källsystemet som användare direkt registrerar/uppdaterar/raderar information i.</w:t>
            </w:r>
          </w:p>
        </w:tc>
      </w:tr>
    </w:tbl>
    <w:p w14:paraId="708D9972" w14:textId="77777777" w:rsidR="005F59E9" w:rsidRPr="005F59E9" w:rsidRDefault="005F59E9" w:rsidP="005F59E9"/>
    <w:p w14:paraId="5099BEF9" w14:textId="7E32BB1E" w:rsidR="003B3827" w:rsidRDefault="003B3827" w:rsidP="003B3827">
      <w:pPr>
        <w:pStyle w:val="Rubrik5"/>
      </w:pPr>
      <w:r>
        <w:t>Steg</w:t>
      </w:r>
    </w:p>
    <w:p w14:paraId="72BBFAEB" w14:textId="77777777" w:rsidR="005F59E9" w:rsidRDefault="005F59E9" w:rsidP="005F59E9"/>
    <w:tbl>
      <w:tblPr>
        <w:tblStyle w:val="Tabellrutnt"/>
        <w:tblW w:w="0" w:type="auto"/>
        <w:tblLook w:val="04A0" w:firstRow="1" w:lastRow="0" w:firstColumn="1" w:lastColumn="0" w:noHBand="0" w:noVBand="1"/>
      </w:tblPr>
      <w:tblGrid>
        <w:gridCol w:w="3108"/>
        <w:gridCol w:w="5782"/>
      </w:tblGrid>
      <w:tr w:rsidR="005F59E9" w:rsidRPr="00F71DFD" w14:paraId="1A4D84C7" w14:textId="77777777" w:rsidTr="002919E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F50C74" w14:textId="77777777" w:rsidR="005F59E9" w:rsidRPr="00F71DFD" w:rsidRDefault="005F59E9" w:rsidP="002919E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EB634F" w14:textId="77777777" w:rsidR="005F59E9" w:rsidRPr="00F71DFD" w:rsidRDefault="005F59E9" w:rsidP="002919E0">
            <w:pPr>
              <w:spacing w:before="40" w:after="40"/>
              <w:rPr>
                <w:b/>
              </w:rPr>
            </w:pPr>
            <w:r w:rsidRPr="00F71DFD">
              <w:rPr>
                <w:b/>
              </w:rPr>
              <w:t>Beskrivning</w:t>
            </w:r>
          </w:p>
        </w:tc>
      </w:tr>
      <w:tr w:rsidR="005F59E9" w:rsidRPr="00445AF5" w14:paraId="5772EFA5" w14:textId="77777777" w:rsidTr="002919E0">
        <w:tc>
          <w:tcPr>
            <w:tcW w:w="2943" w:type="dxa"/>
            <w:tcBorders>
              <w:top w:val="single" w:sz="6" w:space="0" w:color="auto"/>
            </w:tcBorders>
          </w:tcPr>
          <w:p w14:paraId="2AEB7DD1" w14:textId="37845F08" w:rsidR="005F59E9" w:rsidRDefault="005F59E9" w:rsidP="005F59E9">
            <w:pPr>
              <w:spacing w:before="40" w:after="40"/>
            </w:pPr>
            <w:r>
              <w:t>1.0 Uppdatering/registrering av mätvärdesdata</w:t>
            </w:r>
          </w:p>
        </w:tc>
        <w:tc>
          <w:tcPr>
            <w:tcW w:w="5947" w:type="dxa"/>
            <w:tcBorders>
              <w:top w:val="single" w:sz="6" w:space="0" w:color="auto"/>
            </w:tcBorders>
          </w:tcPr>
          <w:p w14:paraId="27468542" w14:textId="10243CF3" w:rsidR="005F59E9" w:rsidRPr="00A55D30" w:rsidRDefault="005F59E9" w:rsidP="002919E0">
            <w:pPr>
              <w:spacing w:before="40" w:after="40"/>
            </w:pPr>
            <w:r w:rsidRPr="00A55D30">
              <w:t>Information som innefattar</w:t>
            </w:r>
            <w:r>
              <w:t xml:space="preserve"> mätvärdesdata dokumenteras</w:t>
            </w:r>
            <w:r w:rsidRPr="00A55D30">
              <w:t xml:space="preserve">.  </w:t>
            </w:r>
            <w:r>
              <w:t>Detta kan vara i form av nyregistrering eller uppdatering av befintlig mätvärdesdata.</w:t>
            </w:r>
          </w:p>
        </w:tc>
      </w:tr>
      <w:tr w:rsidR="005F59E9" w:rsidRPr="00445AF5" w14:paraId="15407969" w14:textId="77777777" w:rsidTr="002919E0">
        <w:tc>
          <w:tcPr>
            <w:tcW w:w="2943" w:type="dxa"/>
            <w:tcBorders>
              <w:top w:val="single" w:sz="6" w:space="0" w:color="auto"/>
            </w:tcBorders>
          </w:tcPr>
          <w:p w14:paraId="6F606F65" w14:textId="5BE70C12" w:rsidR="005F59E9" w:rsidRDefault="005F59E9" w:rsidP="004E4BB7">
            <w:pPr>
              <w:spacing w:before="40" w:after="40"/>
            </w:pPr>
            <w:r>
              <w:t>1.1 Process</w:t>
            </w:r>
            <w:r w:rsidR="004E4BB7">
              <w:t>Measurement</w:t>
            </w:r>
            <w:r>
              <w:t>(Request)</w:t>
            </w:r>
          </w:p>
        </w:tc>
        <w:tc>
          <w:tcPr>
            <w:tcW w:w="5947" w:type="dxa"/>
            <w:tcBorders>
              <w:top w:val="single" w:sz="6" w:space="0" w:color="auto"/>
            </w:tcBorders>
          </w:tcPr>
          <w:p w14:paraId="619E6974" w14:textId="47C1B9E7" w:rsidR="005F59E9" w:rsidRPr="00A55D30" w:rsidRDefault="005F59E9" w:rsidP="002003A7">
            <w:pPr>
              <w:spacing w:before="40" w:after="40"/>
            </w:pPr>
            <w:r>
              <w:t>Lokal producent skriver observationsdata i producentsystemet i form av en registrering av ny data eller uppdatering av befintlig data. Kontraktet Process</w:t>
            </w:r>
            <w:r w:rsidR="002003A7">
              <w:t>Measurement</w:t>
            </w:r>
            <w:r>
              <w:t xml:space="preserve"> används.</w:t>
            </w:r>
          </w:p>
        </w:tc>
      </w:tr>
      <w:tr w:rsidR="005F59E9" w:rsidRPr="00445AF5" w14:paraId="72425A9A" w14:textId="77777777" w:rsidTr="002919E0">
        <w:tc>
          <w:tcPr>
            <w:tcW w:w="2943" w:type="dxa"/>
            <w:tcBorders>
              <w:top w:val="single" w:sz="6" w:space="0" w:color="auto"/>
            </w:tcBorders>
          </w:tcPr>
          <w:p w14:paraId="657E64B1" w14:textId="41CEFD63" w:rsidR="005F59E9" w:rsidRDefault="005F59E9" w:rsidP="004E4BB7">
            <w:pPr>
              <w:spacing w:before="40" w:after="40"/>
            </w:pPr>
            <w:r>
              <w:t>1.2 Process</w:t>
            </w:r>
            <w:r w:rsidR="004E4BB7">
              <w:t>Measurement</w:t>
            </w:r>
            <w:r>
              <w:t>(Response)</w:t>
            </w:r>
          </w:p>
        </w:tc>
        <w:tc>
          <w:tcPr>
            <w:tcW w:w="5947" w:type="dxa"/>
            <w:tcBorders>
              <w:top w:val="single" w:sz="6" w:space="0" w:color="auto"/>
            </w:tcBorders>
          </w:tcPr>
          <w:p w14:paraId="3CE9D94E" w14:textId="6AE6BE77" w:rsidR="005F59E9" w:rsidRPr="00A55D30" w:rsidRDefault="005F59E9" w:rsidP="002003A7">
            <w:pPr>
              <w:spacing w:before="40" w:after="40"/>
            </w:pPr>
            <w:r>
              <w:t>Producentsystem bekräftar ifall skrivningen lyckades eller inte lyckades. Kontraktet Process</w:t>
            </w:r>
            <w:r w:rsidR="002003A7">
              <w:t>Measurement</w:t>
            </w:r>
            <w:r>
              <w:t xml:space="preserve"> används.</w:t>
            </w:r>
          </w:p>
        </w:tc>
      </w:tr>
      <w:tr w:rsidR="005F59E9" w:rsidRPr="00445AF5" w14:paraId="30BF030F" w14:textId="77777777" w:rsidTr="002919E0">
        <w:tc>
          <w:tcPr>
            <w:tcW w:w="2943" w:type="dxa"/>
            <w:tcBorders>
              <w:top w:val="single" w:sz="6" w:space="0" w:color="auto"/>
            </w:tcBorders>
          </w:tcPr>
          <w:p w14:paraId="769ABAE8" w14:textId="77777777" w:rsidR="005F59E9" w:rsidRDefault="005F59E9" w:rsidP="002919E0">
            <w:pPr>
              <w:spacing w:before="40" w:after="40"/>
            </w:pPr>
            <w:r>
              <w:t>2.0 Sökkriterier</w:t>
            </w:r>
          </w:p>
        </w:tc>
        <w:tc>
          <w:tcPr>
            <w:tcW w:w="5947" w:type="dxa"/>
            <w:tcBorders>
              <w:top w:val="single" w:sz="6" w:space="0" w:color="auto"/>
            </w:tcBorders>
          </w:tcPr>
          <w:p w14:paraId="290144F4" w14:textId="77777777" w:rsidR="005F59E9" w:rsidRDefault="005F59E9" w:rsidP="002919E0">
            <w:pPr>
              <w:spacing w:before="40" w:after="40"/>
            </w:pPr>
            <w:r w:rsidRPr="00A55D30">
              <w:t>Användaren/Systemet matar in uppgifter i konsumentsystem för den person som användaren/systemet vill slå upp. Detta kan göras tillsammans med övriga sökkriterier (se kap 6.1.2 för mer detaljer kring detta)</w:t>
            </w:r>
          </w:p>
        </w:tc>
      </w:tr>
      <w:tr w:rsidR="005F59E9" w:rsidRPr="00445AF5" w14:paraId="45FF41CA" w14:textId="77777777" w:rsidTr="002919E0">
        <w:tc>
          <w:tcPr>
            <w:tcW w:w="2943" w:type="dxa"/>
          </w:tcPr>
          <w:p w14:paraId="2AE515B1" w14:textId="22FE0EC1" w:rsidR="005F59E9" w:rsidRPr="00445AF5" w:rsidRDefault="005F59E9" w:rsidP="004E4BB7">
            <w:pPr>
              <w:spacing w:before="40" w:after="40"/>
            </w:pPr>
            <w:r>
              <w:t>2</w:t>
            </w:r>
            <w:r w:rsidRPr="00445AF5">
              <w:t>.</w:t>
            </w:r>
            <w:r>
              <w:t>1</w:t>
            </w:r>
            <w:r w:rsidRPr="00445AF5">
              <w:t xml:space="preserve"> Get</w:t>
            </w:r>
            <w:r w:rsidR="004E4BB7">
              <w:t>Measurement</w:t>
            </w:r>
            <w:r>
              <w:t>(</w:t>
            </w:r>
            <w:r w:rsidRPr="00445AF5">
              <w:t>Request</w:t>
            </w:r>
            <w:r>
              <w:t>)</w:t>
            </w:r>
          </w:p>
        </w:tc>
        <w:tc>
          <w:tcPr>
            <w:tcW w:w="5947" w:type="dxa"/>
          </w:tcPr>
          <w:p w14:paraId="317DE677" w14:textId="120A1DF9" w:rsidR="005F59E9" w:rsidRPr="00445AF5" w:rsidRDefault="005F59E9" w:rsidP="002003A7">
            <w:pPr>
              <w:spacing w:before="40" w:after="40"/>
            </w:pPr>
            <w:r>
              <w:t>Konsumentsystemet</w:t>
            </w:r>
            <w:r w:rsidRPr="00445AF5">
              <w:t xml:space="preserve"> begär information och skickar det till tjänsteplattformen. Ärendet tas emot av tjänsteplattformen. </w:t>
            </w:r>
            <w:r>
              <w:t>Kontraktet Get</w:t>
            </w:r>
            <w:r w:rsidR="002003A7">
              <w:t>Measurement</w:t>
            </w:r>
            <w:r>
              <w:t xml:space="preserve"> används.</w:t>
            </w:r>
          </w:p>
        </w:tc>
      </w:tr>
      <w:tr w:rsidR="005F59E9" w:rsidRPr="00445AF5" w14:paraId="197D39BB" w14:textId="77777777" w:rsidTr="002919E0">
        <w:tc>
          <w:tcPr>
            <w:tcW w:w="2943" w:type="dxa"/>
          </w:tcPr>
          <w:p w14:paraId="6C8BC510" w14:textId="79573E4D" w:rsidR="005F59E9" w:rsidRPr="00445AF5" w:rsidRDefault="005F59E9" w:rsidP="004E4BB7">
            <w:pPr>
              <w:spacing w:before="40" w:after="40"/>
            </w:pPr>
            <w:r>
              <w:t>2</w:t>
            </w:r>
            <w:r w:rsidRPr="00445AF5">
              <w:t>.</w:t>
            </w:r>
            <w:r>
              <w:t>2</w:t>
            </w:r>
            <w:r w:rsidRPr="00445AF5">
              <w:t xml:space="preserve"> GetO</w:t>
            </w:r>
            <w:r w:rsidR="004E4BB7">
              <w:t>Measurement</w:t>
            </w:r>
            <w:r>
              <w:t>(</w:t>
            </w:r>
            <w:r w:rsidRPr="00445AF5">
              <w:t>Request</w:t>
            </w:r>
            <w:r>
              <w:t>)</w:t>
            </w:r>
          </w:p>
        </w:tc>
        <w:tc>
          <w:tcPr>
            <w:tcW w:w="5947" w:type="dxa"/>
          </w:tcPr>
          <w:p w14:paraId="4913D91E" w14:textId="301B7C7C" w:rsidR="005F59E9" w:rsidRPr="00445AF5" w:rsidRDefault="005F59E9" w:rsidP="002003A7">
            <w:pPr>
              <w:spacing w:before="40" w:after="40"/>
            </w:pPr>
            <w:r w:rsidRPr="00445AF5">
              <w:t xml:space="preserve">Efter en inre process skickas begäran vidare till rätt </w:t>
            </w:r>
            <w:r>
              <w:t xml:space="preserve">producent(er). </w:t>
            </w:r>
            <w:r w:rsidRPr="00445AF5">
              <w:t>Producenten tar emot begäran.</w:t>
            </w:r>
            <w:r>
              <w:t xml:space="preserve"> Kontraktet Get</w:t>
            </w:r>
            <w:r w:rsidR="002003A7">
              <w:t>Measurement</w:t>
            </w:r>
            <w:r>
              <w:t xml:space="preserve"> används.</w:t>
            </w:r>
          </w:p>
        </w:tc>
      </w:tr>
      <w:tr w:rsidR="005F59E9" w:rsidRPr="00445AF5" w14:paraId="3FD3E8CF" w14:textId="77777777" w:rsidTr="002919E0">
        <w:tc>
          <w:tcPr>
            <w:tcW w:w="2943" w:type="dxa"/>
          </w:tcPr>
          <w:p w14:paraId="741C68A3" w14:textId="249DE9B5" w:rsidR="005F59E9" w:rsidRPr="00445AF5" w:rsidRDefault="005F59E9" w:rsidP="004E4BB7">
            <w:pPr>
              <w:spacing w:before="40" w:after="40"/>
            </w:pPr>
            <w:r>
              <w:t>2</w:t>
            </w:r>
            <w:r w:rsidRPr="00445AF5">
              <w:t>.</w:t>
            </w:r>
            <w:r>
              <w:t>3</w:t>
            </w:r>
            <w:r w:rsidRPr="00445AF5">
              <w:t xml:space="preserve"> Get</w:t>
            </w:r>
            <w:r w:rsidR="004E4BB7">
              <w:t>Measurement</w:t>
            </w:r>
            <w:r>
              <w:t>(</w:t>
            </w:r>
            <w:r w:rsidRPr="00445AF5">
              <w:t>Response</w:t>
            </w:r>
            <w:r>
              <w:t>)</w:t>
            </w:r>
          </w:p>
        </w:tc>
        <w:tc>
          <w:tcPr>
            <w:tcW w:w="5947" w:type="dxa"/>
          </w:tcPr>
          <w:p w14:paraId="00E72DC7" w14:textId="328A1999" w:rsidR="005F59E9" w:rsidRPr="00445AF5" w:rsidRDefault="005F59E9" w:rsidP="002003A7">
            <w:pPr>
              <w:spacing w:before="40" w:after="40"/>
            </w:pPr>
            <w:r>
              <w:t xml:space="preserve">Producenten skickar </w:t>
            </w:r>
            <w:r w:rsidRPr="00445AF5">
              <w:t>ett svar baserat på det som efterfrågas till tjänsteplattformen.</w:t>
            </w:r>
            <w:r>
              <w:t xml:space="preserve"> Kontraktet Get</w:t>
            </w:r>
            <w:r w:rsidR="002003A7">
              <w:t>Measurement</w:t>
            </w:r>
            <w:r>
              <w:t xml:space="preserve"> används.</w:t>
            </w:r>
          </w:p>
        </w:tc>
      </w:tr>
      <w:tr w:rsidR="005F59E9" w:rsidRPr="00445AF5" w14:paraId="2F6344D5" w14:textId="77777777" w:rsidTr="002919E0">
        <w:tc>
          <w:tcPr>
            <w:tcW w:w="2943" w:type="dxa"/>
          </w:tcPr>
          <w:p w14:paraId="3F972BE9" w14:textId="023979C0" w:rsidR="005F59E9" w:rsidRDefault="005F59E9" w:rsidP="004E4BB7">
            <w:pPr>
              <w:spacing w:before="40" w:after="40"/>
            </w:pPr>
            <w:r>
              <w:t>2.4</w:t>
            </w:r>
            <w:r w:rsidRPr="00445AF5">
              <w:t xml:space="preserve"> Get</w:t>
            </w:r>
            <w:r w:rsidR="004E4BB7">
              <w:t>Measurement</w:t>
            </w:r>
            <w:r>
              <w:t>(</w:t>
            </w:r>
            <w:r w:rsidRPr="00445AF5">
              <w:t>Response</w:t>
            </w:r>
            <w:r>
              <w:t xml:space="preserve">) </w:t>
            </w:r>
          </w:p>
        </w:tc>
        <w:tc>
          <w:tcPr>
            <w:tcW w:w="5947" w:type="dxa"/>
          </w:tcPr>
          <w:p w14:paraId="257C5F5D" w14:textId="0D9AAEAA" w:rsidR="005F59E9" w:rsidRPr="00445AF5" w:rsidRDefault="005F59E9" w:rsidP="002003A7">
            <w:pPr>
              <w:spacing w:before="40" w:after="40"/>
            </w:pPr>
            <w:r>
              <w:t>Tjänsteplattformen skickar svaret vidare till konsumentsystemet.</w:t>
            </w:r>
            <w:r w:rsidR="004E4BB7">
              <w:t xml:space="preserve"> Kontraktet Get</w:t>
            </w:r>
            <w:r w:rsidR="002003A7">
              <w:t>Measurement</w:t>
            </w:r>
            <w:r w:rsidR="004E4BB7">
              <w:t xml:space="preserve"> används.</w:t>
            </w:r>
          </w:p>
        </w:tc>
      </w:tr>
      <w:tr w:rsidR="005F59E9" w:rsidRPr="00A51E7F" w14:paraId="27DA25A4" w14:textId="77777777" w:rsidTr="002919E0">
        <w:tc>
          <w:tcPr>
            <w:tcW w:w="2943" w:type="dxa"/>
          </w:tcPr>
          <w:p w14:paraId="0E547540" w14:textId="77777777" w:rsidR="005F59E9" w:rsidRPr="00445AF5" w:rsidRDefault="005F59E9" w:rsidP="002919E0">
            <w:pPr>
              <w:spacing w:before="40" w:after="40"/>
            </w:pPr>
            <w:r>
              <w:t>2</w:t>
            </w:r>
            <w:r w:rsidRPr="00445AF5">
              <w:t>.</w:t>
            </w:r>
            <w:r>
              <w:t>5</w:t>
            </w:r>
            <w:r w:rsidRPr="00445AF5">
              <w:t xml:space="preserve"> </w:t>
            </w:r>
            <w:r>
              <w:t>Information på begärd data</w:t>
            </w:r>
          </w:p>
        </w:tc>
        <w:tc>
          <w:tcPr>
            <w:tcW w:w="5947" w:type="dxa"/>
          </w:tcPr>
          <w:p w14:paraId="5922D1DE" w14:textId="77777777" w:rsidR="005F59E9" w:rsidRPr="00445AF5" w:rsidRDefault="005F59E9" w:rsidP="002919E0">
            <w:pPr>
              <w:spacing w:before="40" w:after="40"/>
            </w:pPr>
            <w:r>
              <w:t xml:space="preserve">Användaren/systemet får svar på det som efterfrågades. </w:t>
            </w:r>
          </w:p>
        </w:tc>
      </w:tr>
      <w:tr w:rsidR="005F59E9" w:rsidRPr="00A51E7F" w14:paraId="497973F5" w14:textId="77777777" w:rsidTr="002919E0">
        <w:tc>
          <w:tcPr>
            <w:tcW w:w="2943" w:type="dxa"/>
          </w:tcPr>
          <w:p w14:paraId="76E2BEF2" w14:textId="0839C044" w:rsidR="005F59E9" w:rsidRDefault="005F59E9" w:rsidP="004E4BB7">
            <w:pPr>
              <w:spacing w:before="40" w:after="40"/>
            </w:pPr>
            <w:r>
              <w:t xml:space="preserve">3.0 Radering av befintlig </w:t>
            </w:r>
            <w:r w:rsidR="004E4BB7">
              <w:t>mätvärdesdata</w:t>
            </w:r>
          </w:p>
        </w:tc>
        <w:tc>
          <w:tcPr>
            <w:tcW w:w="5947" w:type="dxa"/>
          </w:tcPr>
          <w:p w14:paraId="73C436DB" w14:textId="2F987177" w:rsidR="005F59E9" w:rsidRPr="00445AF5" w:rsidRDefault="005F59E9" w:rsidP="002919E0">
            <w:pPr>
              <w:spacing w:before="40" w:after="40"/>
            </w:pPr>
            <w:r>
              <w:t>Användares/systemet raderar befintlig mätvärdesdata.</w:t>
            </w:r>
            <w:r w:rsidR="004E4BB7">
              <w:t xml:space="preserve"> Kontraktet DeleteMeasurement används.</w:t>
            </w:r>
          </w:p>
        </w:tc>
      </w:tr>
      <w:tr w:rsidR="005F59E9" w:rsidRPr="00A51E7F" w14:paraId="0D8DB7A8" w14:textId="77777777" w:rsidTr="002919E0">
        <w:tc>
          <w:tcPr>
            <w:tcW w:w="2943" w:type="dxa"/>
          </w:tcPr>
          <w:p w14:paraId="53625658" w14:textId="77B1BFCD" w:rsidR="005F59E9" w:rsidRDefault="005F59E9" w:rsidP="004E4BB7">
            <w:pPr>
              <w:spacing w:before="40" w:after="40"/>
            </w:pPr>
            <w:r>
              <w:t>3.1 Delete</w:t>
            </w:r>
            <w:r w:rsidR="004E4BB7">
              <w:t>Measurement(</w:t>
            </w:r>
            <w:r>
              <w:t>Request)</w:t>
            </w:r>
          </w:p>
        </w:tc>
        <w:tc>
          <w:tcPr>
            <w:tcW w:w="5947" w:type="dxa"/>
          </w:tcPr>
          <w:p w14:paraId="7E974DB9" w14:textId="38EFBF37" w:rsidR="005F59E9" w:rsidRPr="00445AF5" w:rsidRDefault="005F59E9" w:rsidP="002919E0">
            <w:pPr>
              <w:spacing w:before="40" w:after="40"/>
            </w:pPr>
            <w:r>
              <w:t>Lokal producent begär att befintlig mätvärdesdata i producentsystemet raderas.</w:t>
            </w:r>
            <w:r w:rsidR="004E4BB7">
              <w:t xml:space="preserve"> Kontraktet DeleteMeasurement används.</w:t>
            </w:r>
          </w:p>
        </w:tc>
      </w:tr>
      <w:tr w:rsidR="005F59E9" w:rsidRPr="00A51E7F" w14:paraId="1B0317BD" w14:textId="77777777" w:rsidTr="002919E0">
        <w:tc>
          <w:tcPr>
            <w:tcW w:w="2943" w:type="dxa"/>
          </w:tcPr>
          <w:p w14:paraId="10CB6ED7" w14:textId="782F88C5" w:rsidR="005F59E9" w:rsidRDefault="005F59E9" w:rsidP="004E4BB7">
            <w:pPr>
              <w:spacing w:before="40" w:after="40"/>
            </w:pPr>
            <w:r>
              <w:t>3.2 Delete</w:t>
            </w:r>
            <w:r w:rsidR="004E4BB7">
              <w:t>Measurement</w:t>
            </w:r>
            <w:r>
              <w:t>(Response)</w:t>
            </w:r>
          </w:p>
        </w:tc>
        <w:tc>
          <w:tcPr>
            <w:tcW w:w="5947" w:type="dxa"/>
          </w:tcPr>
          <w:p w14:paraId="6767FA88" w14:textId="47886715" w:rsidR="005F59E9" w:rsidRPr="00445AF5" w:rsidRDefault="005F59E9" w:rsidP="002919E0">
            <w:pPr>
              <w:spacing w:before="40" w:after="40"/>
            </w:pPr>
            <w:r>
              <w:t>Producentsystem bekräftar ifall raderingen lyckades eller inte lyckades.</w:t>
            </w:r>
            <w:r w:rsidR="004E4BB7">
              <w:t xml:space="preserve"> Kontraktet DeleteMeasurement används.</w:t>
            </w:r>
          </w:p>
        </w:tc>
      </w:tr>
    </w:tbl>
    <w:p w14:paraId="3095EEC0" w14:textId="77777777" w:rsidR="005F59E9" w:rsidRPr="005F59E9" w:rsidRDefault="005F59E9" w:rsidP="005F59E9"/>
    <w:p w14:paraId="74B6F5A4" w14:textId="77777777" w:rsidR="003B3827" w:rsidRPr="003B3827" w:rsidRDefault="003B3827" w:rsidP="003B3827"/>
    <w:p w14:paraId="0BB465B7" w14:textId="77777777" w:rsidR="003B3827" w:rsidRDefault="003B3827" w:rsidP="003B3827"/>
    <w:p w14:paraId="254E72CD" w14:textId="77777777" w:rsidR="003B3827" w:rsidRDefault="003B3827" w:rsidP="003B3827"/>
    <w:p w14:paraId="4D96F053" w14:textId="77777777" w:rsidR="003B3827" w:rsidRDefault="003B3827" w:rsidP="003B3827"/>
    <w:p w14:paraId="328E6F6D" w14:textId="77777777" w:rsidR="003B3827" w:rsidRPr="003B3827" w:rsidRDefault="003B3827" w:rsidP="003B3827"/>
    <w:p w14:paraId="155BC0A9" w14:textId="77777777" w:rsidR="007E47C0" w:rsidRPr="005575B4" w:rsidRDefault="007E47C0" w:rsidP="007E47C0">
      <w:pPr>
        <w:pStyle w:val="Rubrik3"/>
      </w:pPr>
      <w:bookmarkStart w:id="32" w:name="_Toc374962620"/>
      <w:r w:rsidRPr="005575B4">
        <w:lastRenderedPageBreak/>
        <w:t>Obligatoriska kontrakt</w:t>
      </w:r>
      <w:bookmarkEnd w:id="32"/>
    </w:p>
    <w:p w14:paraId="7BFACD16" w14:textId="77777777" w:rsidR="007E47C0" w:rsidRPr="005575B4" w:rsidRDefault="007E47C0" w:rsidP="00F71DFD">
      <w:r w:rsidRPr="005575B4">
        <w:t>Följande tabell specificerar vilka kontrakt som är obligatoriska att realisera för respektive flöde.</w:t>
      </w:r>
    </w:p>
    <w:p w14:paraId="5F9ABFF3" w14:textId="77777777" w:rsidR="007E47C0" w:rsidRPr="005575B4" w:rsidRDefault="007E47C0" w:rsidP="00F71DFD"/>
    <w:tbl>
      <w:tblPr>
        <w:tblW w:w="0" w:type="auto"/>
        <w:tblCellMar>
          <w:left w:w="0" w:type="dxa"/>
          <w:right w:w="0" w:type="dxa"/>
        </w:tblCellMar>
        <w:tblLook w:val="04A0" w:firstRow="1" w:lastRow="0" w:firstColumn="1" w:lastColumn="0" w:noHBand="0" w:noVBand="1"/>
      </w:tblPr>
      <w:tblGrid>
        <w:gridCol w:w="2491"/>
        <w:gridCol w:w="1697"/>
        <w:gridCol w:w="1417"/>
      </w:tblGrid>
      <w:tr w:rsidR="008561AF" w:rsidRPr="00A07667" w14:paraId="05E0A147" w14:textId="347C70CF" w:rsidTr="008561AF">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4EC2A9F7" w14:textId="77777777" w:rsidR="008561AF" w:rsidRPr="00A07667" w:rsidRDefault="008561AF" w:rsidP="00A07667">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CFF36A9" w14:textId="1ECBD0EA" w:rsidR="008561AF" w:rsidRPr="00A07667" w:rsidRDefault="008561AF" w:rsidP="008561AF">
            <w:pPr>
              <w:jc w:val="center"/>
              <w:rPr>
                <w:b/>
              </w:rPr>
            </w:pPr>
            <w:r>
              <w:rPr>
                <w:b/>
              </w:rPr>
              <w:t>Observationer</w:t>
            </w:r>
          </w:p>
        </w:tc>
        <w:tc>
          <w:tcPr>
            <w:tcW w:w="141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081491" w14:textId="12BC5951" w:rsidR="008561AF" w:rsidRPr="00A07667" w:rsidRDefault="008561AF" w:rsidP="008561AF">
            <w:pPr>
              <w:jc w:val="center"/>
              <w:rPr>
                <w:b/>
              </w:rPr>
            </w:pPr>
            <w:r>
              <w:rPr>
                <w:b/>
              </w:rPr>
              <w:t>Mätvärden</w:t>
            </w:r>
          </w:p>
        </w:tc>
      </w:tr>
      <w:tr w:rsidR="008561AF" w:rsidRPr="00A51E7F" w14:paraId="2DDCA239" w14:textId="1FB338DF"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1597D6E5" w14:textId="77777777" w:rsidR="008561AF" w:rsidRPr="00A07667" w:rsidRDefault="008561AF" w:rsidP="00A07667">
            <w:r w:rsidRPr="00A07667">
              <w:t>GetObservation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D1BC835" w14:textId="77777777" w:rsidR="008561AF" w:rsidRPr="00A07667" w:rsidRDefault="008561AF" w:rsidP="008561AF">
            <w:pPr>
              <w:jc w:val="center"/>
            </w:pPr>
            <w:r w:rsidRPr="00A07667">
              <w:t>X</w:t>
            </w:r>
          </w:p>
        </w:tc>
        <w:tc>
          <w:tcPr>
            <w:tcW w:w="1417" w:type="dxa"/>
            <w:tcBorders>
              <w:top w:val="single" w:sz="6" w:space="0" w:color="auto"/>
              <w:left w:val="nil"/>
              <w:bottom w:val="single" w:sz="6" w:space="0" w:color="auto"/>
              <w:right w:val="single" w:sz="8" w:space="0" w:color="auto"/>
            </w:tcBorders>
            <w:shd w:val="clear" w:color="auto" w:fill="FFFFFF"/>
          </w:tcPr>
          <w:p w14:paraId="658D1D0F" w14:textId="77777777" w:rsidR="008561AF" w:rsidRPr="00A07667" w:rsidRDefault="008561AF" w:rsidP="008561AF">
            <w:pPr>
              <w:jc w:val="center"/>
            </w:pPr>
          </w:p>
        </w:tc>
      </w:tr>
      <w:tr w:rsidR="008561AF" w:rsidRPr="00A51E7F" w14:paraId="65603C99" w14:textId="4FC8068E"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A4D4B1F" w14:textId="650FBEC6" w:rsidR="008561AF" w:rsidRPr="00A07667" w:rsidRDefault="008561AF" w:rsidP="00A07667">
            <w:r w:rsidRPr="00A07667">
              <w:t>ProcessObservation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47BE67" w14:textId="2EB058D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3FB7666B" w14:textId="77777777" w:rsidR="008561AF" w:rsidRPr="00A07667" w:rsidRDefault="008561AF" w:rsidP="008561AF">
            <w:pPr>
              <w:jc w:val="center"/>
            </w:pPr>
          </w:p>
        </w:tc>
      </w:tr>
      <w:tr w:rsidR="008561AF" w:rsidRPr="00A51E7F" w14:paraId="38EBEB4E" w14:textId="53342B23"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34517AE" w14:textId="2BCF165B" w:rsidR="008561AF" w:rsidRPr="00A07667" w:rsidRDefault="008561AF" w:rsidP="00A07667">
            <w:r w:rsidRPr="00A07667">
              <w:t>DeleteObservation</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CAA3624" w14:textId="0FA04679" w:rsidR="008561AF" w:rsidRPr="00A07667" w:rsidRDefault="008561AF" w:rsidP="008561AF">
            <w:pPr>
              <w:jc w:val="center"/>
            </w:pPr>
            <w:r>
              <w:t>X</w:t>
            </w:r>
          </w:p>
        </w:tc>
        <w:tc>
          <w:tcPr>
            <w:tcW w:w="1417" w:type="dxa"/>
            <w:tcBorders>
              <w:top w:val="single" w:sz="6" w:space="0" w:color="auto"/>
              <w:left w:val="nil"/>
              <w:bottom w:val="single" w:sz="6" w:space="0" w:color="auto"/>
              <w:right w:val="single" w:sz="8" w:space="0" w:color="auto"/>
            </w:tcBorders>
            <w:shd w:val="clear" w:color="auto" w:fill="FFFFFF"/>
          </w:tcPr>
          <w:p w14:paraId="45B8C534" w14:textId="77777777" w:rsidR="008561AF" w:rsidRPr="00A07667" w:rsidRDefault="008561AF" w:rsidP="008561AF">
            <w:pPr>
              <w:jc w:val="center"/>
            </w:pPr>
          </w:p>
        </w:tc>
      </w:tr>
      <w:tr w:rsidR="008561AF" w:rsidRPr="00A51E7F" w14:paraId="789DE060" w14:textId="0F639875"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C12C946" w14:textId="42997CEC" w:rsidR="008561AF" w:rsidRPr="00A07667" w:rsidRDefault="008561AF" w:rsidP="00A07667">
            <w:r w:rsidRPr="00A07667">
              <w:t>GetMeasurement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07C05587"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239E22F4" w14:textId="5411BFFA" w:rsidR="008561AF" w:rsidRPr="00A07667" w:rsidRDefault="008561AF" w:rsidP="008561AF">
            <w:pPr>
              <w:jc w:val="center"/>
            </w:pPr>
            <w:r>
              <w:t>X</w:t>
            </w:r>
          </w:p>
        </w:tc>
      </w:tr>
      <w:tr w:rsidR="008561AF" w:rsidRPr="00A51E7F" w14:paraId="271EB968" w14:textId="75BC1CF7" w:rsidTr="008561AF">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45265566" w14:textId="155A37BD" w:rsidR="008561AF" w:rsidRPr="00A07667" w:rsidRDefault="008561AF" w:rsidP="00A07667">
            <w:r w:rsidRPr="00A07667">
              <w:t>ProcessMeasurement</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AA716B3" w14:textId="77777777" w:rsidR="008561AF" w:rsidRPr="00A07667" w:rsidRDefault="008561AF" w:rsidP="008561AF">
            <w:pPr>
              <w:jc w:val="center"/>
            </w:pPr>
          </w:p>
        </w:tc>
        <w:tc>
          <w:tcPr>
            <w:tcW w:w="1417" w:type="dxa"/>
            <w:tcBorders>
              <w:top w:val="single" w:sz="6" w:space="0" w:color="auto"/>
              <w:left w:val="nil"/>
              <w:bottom w:val="single" w:sz="6" w:space="0" w:color="auto"/>
              <w:right w:val="single" w:sz="8" w:space="0" w:color="auto"/>
            </w:tcBorders>
            <w:shd w:val="clear" w:color="auto" w:fill="FFFFFF"/>
          </w:tcPr>
          <w:p w14:paraId="63AA5008" w14:textId="5755FB30" w:rsidR="008561AF" w:rsidRPr="00A07667" w:rsidRDefault="008561AF" w:rsidP="008561AF">
            <w:pPr>
              <w:jc w:val="center"/>
            </w:pPr>
            <w:r>
              <w:t>X</w:t>
            </w:r>
          </w:p>
        </w:tc>
      </w:tr>
      <w:tr w:rsidR="008561AF" w:rsidRPr="00A51E7F" w14:paraId="7D5EEC9D" w14:textId="1D963C4C" w:rsidTr="008561AF">
        <w:tc>
          <w:tcPr>
            <w:tcW w:w="2491"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52CAE56F" w14:textId="7C9DFC17" w:rsidR="008561AF" w:rsidRPr="00A07667" w:rsidRDefault="008561AF" w:rsidP="00A07667">
            <w:r w:rsidRPr="00A07667">
              <w:t>DeleteMeasurement</w:t>
            </w:r>
          </w:p>
        </w:tc>
        <w:tc>
          <w:tcPr>
            <w:tcW w:w="1697"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4CD0B28F" w14:textId="77777777" w:rsidR="008561AF" w:rsidRPr="00A07667" w:rsidRDefault="008561AF" w:rsidP="008561AF">
            <w:pPr>
              <w:jc w:val="center"/>
            </w:pPr>
          </w:p>
        </w:tc>
        <w:tc>
          <w:tcPr>
            <w:tcW w:w="1417" w:type="dxa"/>
            <w:tcBorders>
              <w:top w:val="single" w:sz="6" w:space="0" w:color="auto"/>
              <w:left w:val="nil"/>
              <w:bottom w:val="single" w:sz="8" w:space="0" w:color="auto"/>
              <w:right w:val="single" w:sz="8" w:space="0" w:color="auto"/>
            </w:tcBorders>
            <w:shd w:val="clear" w:color="auto" w:fill="FFFFFF"/>
          </w:tcPr>
          <w:p w14:paraId="32B21E9D" w14:textId="5956D628" w:rsidR="008561AF" w:rsidRPr="00A07667" w:rsidRDefault="008561AF" w:rsidP="008561AF">
            <w:pPr>
              <w:jc w:val="center"/>
            </w:pPr>
            <w:r>
              <w:t>X</w:t>
            </w:r>
          </w:p>
        </w:tc>
      </w:tr>
    </w:tbl>
    <w:p w14:paraId="0448400C" w14:textId="77777777" w:rsidR="007E47C0" w:rsidRDefault="007E47C0" w:rsidP="00F71DFD">
      <w:pPr>
        <w:rPr>
          <w:highlight w:val="yellow"/>
        </w:rPr>
      </w:pPr>
    </w:p>
    <w:p w14:paraId="62CDCFF1" w14:textId="77777777" w:rsidR="005575B4" w:rsidRPr="00A51E7F" w:rsidRDefault="005575B4" w:rsidP="00F71DFD">
      <w:pPr>
        <w:rPr>
          <w:highlight w:val="yellow"/>
        </w:rPr>
      </w:pPr>
    </w:p>
    <w:p w14:paraId="0CAF4A9D" w14:textId="77777777" w:rsidR="007E47C0" w:rsidRPr="00F83C47" w:rsidRDefault="007E47C0" w:rsidP="007E47C0">
      <w:pPr>
        <w:pStyle w:val="Rubrik2"/>
      </w:pPr>
      <w:bookmarkStart w:id="33" w:name="_Toc357754849"/>
      <w:bookmarkStart w:id="34" w:name="_Toc374962621"/>
      <w:r w:rsidRPr="00F83C47">
        <w:t>Adressering</w:t>
      </w:r>
      <w:bookmarkEnd w:id="33"/>
      <w:bookmarkEnd w:id="34"/>
    </w:p>
    <w:p w14:paraId="3BCE1864" w14:textId="77777777" w:rsidR="00B73D23" w:rsidRPr="00E146AE" w:rsidRDefault="00B73D23" w:rsidP="00F71DFD">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6C8A865F" w14:textId="77777777" w:rsidR="00B73D23" w:rsidRPr="00E146AE" w:rsidRDefault="00B73D23" w:rsidP="00F71DFD"/>
    <w:p w14:paraId="1951E6BF" w14:textId="77777777" w:rsidR="00B73D23" w:rsidRPr="00E146AE" w:rsidRDefault="00B73D23" w:rsidP="00F71DFD">
      <w:r w:rsidRPr="00E146AE">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HSAid finns då i svarsmeddelandet) eller genom att tjänstekonsumenten direkt interagerar med ett engagemangsindex (indexposterna innehåller källsystemets HSAid). </w:t>
      </w:r>
    </w:p>
    <w:p w14:paraId="760DE727" w14:textId="77777777" w:rsidR="00B73D23" w:rsidRPr="00E146AE" w:rsidRDefault="00B73D23" w:rsidP="00F71DFD"/>
    <w:p w14:paraId="0E69C519" w14:textId="77777777" w:rsidR="00B73D23" w:rsidRPr="00E146AE" w:rsidRDefault="00B73D23" w:rsidP="00F71DFD">
      <w:r w:rsidRPr="00E146AE">
        <w:t xml:space="preserve">Det kan också ske genom att tjänstekonsumenten är producent för Engagemangsindex </w:t>
      </w:r>
      <w:proofErr w:type="gramStart"/>
      <w:r w:rsidRPr="00E146AE">
        <w:t>notifieringskontrakt</w:t>
      </w:r>
      <w:proofErr w:type="gramEnd"/>
      <w:r w:rsidRPr="00E146AE">
        <w:t xml:space="preserve"> (ProcessNotification). </w:t>
      </w:r>
      <w:proofErr w:type="gramStart"/>
      <w:r w:rsidRPr="00E146AE">
        <w:t>Notifieringen</w:t>
      </w:r>
      <w:proofErr w:type="gramEnd"/>
      <w:r w:rsidRPr="00E146AE">
        <w:t xml:space="preserve"> innehåller information om en händelse rörande en patients information i ett specifikt källsystem. Genom att använda informationen om källsystemets HSA-id kan tjänstekonsumenten direkt adressera källsystemet i syfte att hämta information om den händelse som just </w:t>
      </w:r>
      <w:proofErr w:type="gramStart"/>
      <w:r w:rsidRPr="00E146AE">
        <w:t>notifierats</w:t>
      </w:r>
      <w:proofErr w:type="gramEnd"/>
      <w:r w:rsidRPr="00E146AE">
        <w:t xml:space="preserve"> för patienten.</w:t>
      </w:r>
    </w:p>
    <w:p w14:paraId="0ABB025D" w14:textId="77777777" w:rsidR="00B73D23" w:rsidRPr="00E146AE" w:rsidRDefault="00B73D23" w:rsidP="00F71DFD"/>
    <w:p w14:paraId="435658B1" w14:textId="77777777" w:rsidR="00B73D23" w:rsidRPr="00E146AE" w:rsidRDefault="00B73D23" w:rsidP="00F71DFD">
      <w:r w:rsidRPr="00E146AE">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62954CE6" w14:textId="77777777" w:rsidR="00B73D23" w:rsidRDefault="00B73D23" w:rsidP="00F71DFD"/>
    <w:p w14:paraId="14B40227" w14:textId="77777777" w:rsidR="00E146AE" w:rsidRDefault="00E146AE" w:rsidP="00F71DFD"/>
    <w:p w14:paraId="7F4F9F41" w14:textId="77777777" w:rsidR="002A0CB0" w:rsidRDefault="002A0CB0">
      <w:pPr>
        <w:spacing w:line="240" w:lineRule="auto"/>
        <w:rPr>
          <w:i/>
        </w:rPr>
      </w:pPr>
      <w:bookmarkStart w:id="35" w:name="_Toc219337768"/>
      <w:bookmarkStart w:id="36" w:name="_Toc227077989"/>
      <w:r>
        <w:rPr>
          <w:i/>
        </w:rPr>
        <w:br w:type="page"/>
      </w:r>
    </w:p>
    <w:p w14:paraId="58C3498A" w14:textId="0F9FC4DA" w:rsidR="00B73D23" w:rsidRPr="00DF207A" w:rsidRDefault="00B73D23" w:rsidP="000D20A9">
      <w:pPr>
        <w:pStyle w:val="Rubrik3"/>
      </w:pPr>
      <w:bookmarkStart w:id="37" w:name="_Toc374962622"/>
      <w:r w:rsidRPr="00DF207A">
        <w:lastRenderedPageBreak/>
        <w:t>Adressering vid nationell användning</w:t>
      </w:r>
      <w:bookmarkEnd w:id="35"/>
      <w:bookmarkEnd w:id="36"/>
      <w:bookmarkEnd w:id="37"/>
    </w:p>
    <w:p w14:paraId="56E915E3" w14:textId="77777777" w:rsidR="00E146AE" w:rsidRDefault="00B73D23" w:rsidP="00E146AE">
      <w:pPr>
        <w:pStyle w:val="Brdtext"/>
      </w:pPr>
      <w:r w:rsidRPr="00E146AE">
        <w:rPr>
          <w:noProof/>
          <w:lang w:eastAsia="sv-SE"/>
        </w:rPr>
        <w:drawing>
          <wp:inline distT="0" distB="0" distL="0" distR="0" wp14:anchorId="3DE6D76B" wp14:editId="5BE3073A">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46F98EBD"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1</w:t>
      </w:r>
      <w:r w:rsidR="00A71B82" w:rsidRPr="00DF207A">
        <w:rPr>
          <w:b w:val="0"/>
          <w:noProof/>
        </w:rPr>
        <w:fldChar w:fldCharType="end"/>
      </w:r>
      <w:r w:rsidRPr="00DF207A">
        <w:rPr>
          <w:b w:val="0"/>
        </w:rPr>
        <w:t xml:space="preserve"> </w:t>
      </w:r>
      <w:r w:rsidRPr="00DF207A">
        <w:rPr>
          <w:b w:val="0"/>
          <w:sz w:val="20"/>
          <w:szCs w:val="20"/>
        </w:rPr>
        <w:t>Adressering vid anrop till nationell aggregerande tjänst (t.ex. från Mina vårdkontakter eller NPÖ-tillämpningen)</w:t>
      </w:r>
    </w:p>
    <w:p w14:paraId="6EE5CA5D" w14:textId="77777777" w:rsidR="00B73D23" w:rsidRPr="00DF207A" w:rsidRDefault="00B73D23" w:rsidP="000D20A9">
      <w:pPr>
        <w:pStyle w:val="Rubrik3"/>
      </w:pPr>
      <w:bookmarkStart w:id="38" w:name="_Toc219337769"/>
      <w:bookmarkStart w:id="39" w:name="_Toc227077990"/>
      <w:bookmarkStart w:id="40" w:name="_Toc374962623"/>
      <w:r w:rsidRPr="00DF207A">
        <w:t>Adressering vid regional användning</w:t>
      </w:r>
      <w:bookmarkEnd w:id="38"/>
      <w:bookmarkEnd w:id="39"/>
      <w:bookmarkEnd w:id="40"/>
    </w:p>
    <w:p w14:paraId="00914C99" w14:textId="77777777" w:rsidR="00E146AE" w:rsidRDefault="00B73D23" w:rsidP="00E146AE">
      <w:pPr>
        <w:pStyle w:val="Brdtext"/>
      </w:pPr>
      <w:r w:rsidRPr="00E146AE">
        <w:rPr>
          <w:noProof/>
          <w:lang w:eastAsia="sv-SE"/>
        </w:rPr>
        <w:drawing>
          <wp:inline distT="0" distB="0" distL="0" distR="0" wp14:anchorId="2F99105E" wp14:editId="1E15A6E4">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613431F7" w14:textId="77777777" w:rsidR="00B73D23" w:rsidRPr="00DF207A" w:rsidRDefault="00E146AE" w:rsidP="00E146AE">
      <w:pPr>
        <w:pStyle w:val="Beskrivning"/>
        <w:jc w:val="center"/>
        <w:rPr>
          <w:b w:val="0"/>
          <w:sz w:val="20"/>
          <w:szCs w:val="2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2</w:t>
      </w:r>
      <w:r w:rsidR="00A71B82" w:rsidRPr="00DF207A">
        <w:rPr>
          <w:b w:val="0"/>
          <w:noProof/>
        </w:rPr>
        <w:fldChar w:fldCharType="end"/>
      </w:r>
      <w:r w:rsidRPr="00DF207A">
        <w:rPr>
          <w:b w:val="0"/>
        </w:rPr>
        <w:t xml:space="preserve"> Adressering vid anrop till regional aggregerande tjänst (t.ex. från ett vårddokumentationssystem, beslutsstödsystem eller en regional patientöversikt)</w:t>
      </w:r>
    </w:p>
    <w:p w14:paraId="5168644C" w14:textId="77777777" w:rsidR="00B73D23" w:rsidRPr="00DF207A" w:rsidRDefault="00B73D23" w:rsidP="000D20A9">
      <w:pPr>
        <w:pStyle w:val="Rubrik3"/>
      </w:pPr>
      <w:bookmarkStart w:id="41" w:name="_Toc227077991"/>
      <w:bookmarkStart w:id="42" w:name="_Toc374962624"/>
      <w:r w:rsidRPr="00DF207A">
        <w:lastRenderedPageBreak/>
        <w:t>Adressering direkt till ett källsystem</w:t>
      </w:r>
      <w:bookmarkEnd w:id="41"/>
      <w:bookmarkEnd w:id="42"/>
    </w:p>
    <w:p w14:paraId="2CDC9319" w14:textId="77777777" w:rsidR="00E146AE" w:rsidRDefault="00B73D23" w:rsidP="00E146AE">
      <w:pPr>
        <w:pStyle w:val="Brdtext"/>
      </w:pPr>
      <w:r>
        <w:rPr>
          <w:noProof/>
          <w:lang w:eastAsia="sv-SE"/>
        </w:rPr>
        <w:drawing>
          <wp:inline distT="0" distB="0" distL="0" distR="0" wp14:anchorId="3FB029E8" wp14:editId="64448225">
            <wp:extent cx="6008914" cy="3601974"/>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1913" cy="3609766"/>
                    </a:xfrm>
                    <a:prstGeom prst="rect">
                      <a:avLst/>
                    </a:prstGeom>
                    <a:noFill/>
                    <a:ln>
                      <a:noFill/>
                    </a:ln>
                  </pic:spPr>
                </pic:pic>
              </a:graphicData>
            </a:graphic>
          </wp:inline>
        </w:drawing>
      </w:r>
    </w:p>
    <w:p w14:paraId="2503F79B" w14:textId="77777777" w:rsidR="00B73D23" w:rsidRDefault="00E146AE" w:rsidP="00DF207A">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3</w:t>
      </w:r>
      <w:r w:rsidR="00A71B82" w:rsidRPr="00DF207A">
        <w:rPr>
          <w:b w:val="0"/>
          <w:noProof/>
        </w:rPr>
        <w:fldChar w:fldCharType="end"/>
      </w:r>
      <w:r w:rsidRPr="00DF207A">
        <w:rPr>
          <w:b w:val="0"/>
        </w:rPr>
        <w:t xml:space="preserve"> Flöde som förutsätter adressering med källsystemets HSAid</w:t>
      </w:r>
    </w:p>
    <w:p w14:paraId="45614004" w14:textId="77777777" w:rsidR="000D20A9" w:rsidRDefault="000D20A9" w:rsidP="00F71DFD"/>
    <w:p w14:paraId="243EC0C3" w14:textId="77777777" w:rsidR="00B73D23" w:rsidRPr="00E146AE" w:rsidRDefault="00B73D23" w:rsidP="00F71DFD">
      <w:pPr>
        <w:rPr>
          <w:i/>
        </w:rPr>
      </w:pPr>
      <w:r w:rsidRPr="00E146AE">
        <w:t>Eftersom anropet i detta fall sker direkt mot virtuell tjänst, sker adressering med källsystemets HSA-id direkt från tjänstekonsumenten. Detta beskrivs nedan.</w:t>
      </w:r>
    </w:p>
    <w:p w14:paraId="1675CF4F" w14:textId="77777777" w:rsidR="00E146AE" w:rsidRPr="00F71DFD" w:rsidRDefault="00B73D23" w:rsidP="00E146AE">
      <w:pPr>
        <w:pStyle w:val="Brdtext"/>
        <w:rPr>
          <w:b/>
        </w:rPr>
      </w:pPr>
      <w:r>
        <w:rPr>
          <w:noProof/>
          <w:lang w:eastAsia="sv-SE"/>
        </w:rPr>
        <w:drawing>
          <wp:inline distT="0" distB="0" distL="0" distR="0" wp14:anchorId="3341AF9E" wp14:editId="0FF96531">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409ED4B4" w14:textId="77777777" w:rsidR="00E146AE" w:rsidRPr="00DF207A" w:rsidRDefault="00E146AE" w:rsidP="000D20A9">
      <w:pPr>
        <w:pStyle w:val="Beskrivning"/>
        <w:spacing w:after="0"/>
        <w:jc w:val="center"/>
        <w:rPr>
          <w:b w:val="0"/>
        </w:rPr>
      </w:pPr>
      <w:r w:rsidRPr="00DF207A">
        <w:rPr>
          <w:b w:val="0"/>
        </w:rPr>
        <w:t xml:space="preserve">Figur </w:t>
      </w:r>
      <w:r w:rsidR="00A71B82" w:rsidRPr="00DF207A">
        <w:rPr>
          <w:b w:val="0"/>
        </w:rPr>
        <w:fldChar w:fldCharType="begin"/>
      </w:r>
      <w:r w:rsidR="00A71B82" w:rsidRPr="00DF207A">
        <w:rPr>
          <w:b w:val="0"/>
        </w:rPr>
        <w:instrText xml:space="preserve"> SEQ Figur \* ARABIC </w:instrText>
      </w:r>
      <w:r w:rsidR="00A71B82" w:rsidRPr="00DF207A">
        <w:rPr>
          <w:b w:val="0"/>
        </w:rPr>
        <w:fldChar w:fldCharType="separate"/>
      </w:r>
      <w:r w:rsidR="007D6E3A" w:rsidRPr="00DF207A">
        <w:rPr>
          <w:b w:val="0"/>
          <w:noProof/>
        </w:rPr>
        <w:t>4</w:t>
      </w:r>
      <w:r w:rsidR="00A71B82" w:rsidRPr="00DF207A">
        <w:rPr>
          <w:b w:val="0"/>
          <w:noProof/>
        </w:rPr>
        <w:fldChar w:fldCharType="end"/>
      </w:r>
      <w:r w:rsidRPr="00DF207A">
        <w:rPr>
          <w:b w:val="0"/>
        </w:rPr>
        <w:t xml:space="preserve"> Adressering vid sökning efter information ur ett specifikt källsystem</w:t>
      </w:r>
    </w:p>
    <w:p w14:paraId="0C122FE1" w14:textId="25E5A541" w:rsidR="00B73D23" w:rsidRPr="00DF207A" w:rsidRDefault="00B73D23" w:rsidP="000D20A9">
      <w:pPr>
        <w:pStyle w:val="Rubrik3"/>
      </w:pPr>
      <w:bookmarkStart w:id="43" w:name="_Toc227077992"/>
      <w:bookmarkStart w:id="44" w:name="_Toc374962625"/>
      <w:r w:rsidRPr="00DF207A">
        <w:lastRenderedPageBreak/>
        <w:t>Sammanfattning av adresseringsmodell</w:t>
      </w:r>
      <w:bookmarkEnd w:id="43"/>
      <w:bookmarkEnd w:id="44"/>
    </w:p>
    <w:tbl>
      <w:tblPr>
        <w:tblStyle w:val="Tabellrutnt"/>
        <w:tblW w:w="0" w:type="auto"/>
        <w:tblInd w:w="867" w:type="dxa"/>
        <w:tblLook w:val="04A0" w:firstRow="1" w:lastRow="0" w:firstColumn="1" w:lastColumn="0" w:noHBand="0" w:noVBand="1"/>
      </w:tblPr>
      <w:tblGrid>
        <w:gridCol w:w="3210"/>
        <w:gridCol w:w="3544"/>
      </w:tblGrid>
      <w:tr w:rsidR="00B73D23" w:rsidRPr="00E146AE" w14:paraId="1242344A" w14:textId="77777777" w:rsidTr="00B73D23">
        <w:tc>
          <w:tcPr>
            <w:tcW w:w="3210" w:type="dxa"/>
          </w:tcPr>
          <w:p w14:paraId="30C37526" w14:textId="77777777" w:rsidR="00B73D23" w:rsidRPr="00E146AE" w:rsidRDefault="00B73D23" w:rsidP="00F71DFD">
            <w:r w:rsidRPr="00E146AE">
              <w:t>Åtkomstbehov för patientens journalhistorik</w:t>
            </w:r>
          </w:p>
        </w:tc>
        <w:tc>
          <w:tcPr>
            <w:tcW w:w="3544" w:type="dxa"/>
          </w:tcPr>
          <w:p w14:paraId="5572054D" w14:textId="77777777" w:rsidR="00B73D23" w:rsidRPr="00E146AE" w:rsidRDefault="00B73D23" w:rsidP="00F71DFD">
            <w:r w:rsidRPr="00E146AE">
              <w:t>Logisk adress</w:t>
            </w:r>
          </w:p>
        </w:tc>
      </w:tr>
      <w:tr w:rsidR="00B73D23" w:rsidRPr="00E146AE" w14:paraId="1B14923F" w14:textId="77777777" w:rsidTr="00B73D23">
        <w:tc>
          <w:tcPr>
            <w:tcW w:w="3210" w:type="dxa"/>
          </w:tcPr>
          <w:p w14:paraId="10DCC225" w14:textId="77777777" w:rsidR="00B73D23" w:rsidRPr="00E146AE" w:rsidRDefault="00B73D23" w:rsidP="00F71DFD">
            <w:r w:rsidRPr="00E146AE">
              <w:t>För alla huvudmän</w:t>
            </w:r>
          </w:p>
        </w:tc>
        <w:tc>
          <w:tcPr>
            <w:tcW w:w="3544" w:type="dxa"/>
          </w:tcPr>
          <w:p w14:paraId="0010AEF5" w14:textId="77777777" w:rsidR="00B73D23" w:rsidRPr="00E146AE" w:rsidRDefault="00B73D23" w:rsidP="00F71DFD">
            <w:r w:rsidRPr="00E146AE">
              <w:t>Ineras HSA-id</w:t>
            </w:r>
          </w:p>
        </w:tc>
      </w:tr>
      <w:tr w:rsidR="00B73D23" w:rsidRPr="00E146AE" w14:paraId="13BD1804" w14:textId="77777777" w:rsidTr="00B73D23">
        <w:tc>
          <w:tcPr>
            <w:tcW w:w="3210" w:type="dxa"/>
          </w:tcPr>
          <w:p w14:paraId="7F3B38ED" w14:textId="77777777" w:rsidR="00B73D23" w:rsidRPr="00E146AE" w:rsidRDefault="00B73D23" w:rsidP="00F71DFD">
            <w:r w:rsidRPr="00E146AE">
              <w:t>För en huvudman/region</w:t>
            </w:r>
          </w:p>
        </w:tc>
        <w:tc>
          <w:tcPr>
            <w:tcW w:w="3544" w:type="dxa"/>
          </w:tcPr>
          <w:p w14:paraId="1E03D2DD" w14:textId="77777777" w:rsidR="00B73D23" w:rsidRPr="00E146AE" w:rsidRDefault="00B73D23" w:rsidP="00F71DFD">
            <w:r w:rsidRPr="00E146AE">
              <w:t>Huvudmannens/regionens HSA-id</w:t>
            </w:r>
          </w:p>
        </w:tc>
      </w:tr>
      <w:tr w:rsidR="00B73D23" w:rsidRPr="00E146AE" w14:paraId="57607445" w14:textId="77777777" w:rsidTr="00B73D23">
        <w:tc>
          <w:tcPr>
            <w:tcW w:w="3210" w:type="dxa"/>
          </w:tcPr>
          <w:p w14:paraId="584F1FFA" w14:textId="77777777" w:rsidR="00B73D23" w:rsidRPr="00E146AE" w:rsidRDefault="00B73D23" w:rsidP="00F71DFD">
            <w:r w:rsidRPr="00E146AE">
              <w:t>För ett källsystem</w:t>
            </w:r>
          </w:p>
        </w:tc>
        <w:tc>
          <w:tcPr>
            <w:tcW w:w="3544" w:type="dxa"/>
          </w:tcPr>
          <w:p w14:paraId="6E8AA172" w14:textId="77777777" w:rsidR="00B73D23" w:rsidRPr="00E146AE" w:rsidRDefault="00B73D23" w:rsidP="00F71DFD">
            <w:r w:rsidRPr="00E146AE">
              <w:t>Källsystemets HSA-id</w:t>
            </w:r>
          </w:p>
        </w:tc>
      </w:tr>
    </w:tbl>
    <w:p w14:paraId="2A595D99" w14:textId="77777777" w:rsidR="007E47C0" w:rsidRDefault="007E47C0" w:rsidP="007E47C0">
      <w:pPr>
        <w:rPr>
          <w:szCs w:val="20"/>
          <w:highlight w:val="lightGray"/>
        </w:rPr>
      </w:pPr>
    </w:p>
    <w:p w14:paraId="7601702C" w14:textId="77777777" w:rsidR="00DF207A" w:rsidRPr="00E146AE" w:rsidRDefault="00DF207A" w:rsidP="007E47C0">
      <w:pPr>
        <w:rPr>
          <w:szCs w:val="20"/>
          <w:highlight w:val="lightGray"/>
        </w:rPr>
      </w:pPr>
    </w:p>
    <w:p w14:paraId="41688AF4" w14:textId="77777777" w:rsidR="007E47C0" w:rsidRPr="00E146AE" w:rsidRDefault="007E47C0" w:rsidP="007E47C0">
      <w:pPr>
        <w:pStyle w:val="Rubrik2"/>
      </w:pPr>
      <w:bookmarkStart w:id="45" w:name="_Toc357754850"/>
      <w:bookmarkStart w:id="46" w:name="_Toc374962626"/>
      <w:r w:rsidRPr="00E146AE">
        <w:t>Aggregering och engagemangsindex</w:t>
      </w:r>
      <w:bookmarkEnd w:id="45"/>
      <w:bookmarkEnd w:id="46"/>
    </w:p>
    <w:p w14:paraId="62A77A58" w14:textId="77777777" w:rsidR="00B73D23" w:rsidRDefault="00B73D23" w:rsidP="00F71DFD">
      <w:r>
        <w:t xml:space="preserve">Det behövs en aggregerande tjänst för varje tjänstekontrakt som läser data i denna domän. </w:t>
      </w:r>
    </w:p>
    <w:p w14:paraId="4E0D7BA7" w14:textId="77777777" w:rsidR="00B73D23" w:rsidRDefault="00B73D23" w:rsidP="00F71DFD">
      <w:r>
        <w:t xml:space="preserve">Aggregerande tjänster har samma tjänstekontrakt och anropsadress som en traditionell virtuell tjänst, men nås via olika logiska adresser. </w:t>
      </w:r>
    </w:p>
    <w:p w14:paraId="764D8EE8" w14:textId="77777777" w:rsidR="00B73D23" w:rsidRDefault="00B73D23" w:rsidP="00F71DFD">
      <w:r>
        <w:t xml:space="preserve">Om ett källsystemets HSA-id anges som logisk adress, kommer frågemeddelandet att dirigera vidare direkt till källsystemet utan att passera en aggregerande tjänst. </w:t>
      </w:r>
    </w:p>
    <w:p w14:paraId="187040F0" w14:textId="77777777" w:rsidR="00B73D23" w:rsidRPr="0020087D" w:rsidRDefault="00B73D23" w:rsidP="00F71DFD">
      <w:r>
        <w:t>Om logisk adress HSA-id för Inera eller en huvudman kommer anropet att dirigeras till aggregerande tjänsten som i sin tur – efter att ha konsulterat engagemangsindex, vidarebefordrar frågan till de källsystem som har information om patienten.</w:t>
      </w:r>
    </w:p>
    <w:p w14:paraId="2577E4F8" w14:textId="77777777" w:rsidR="007E47C0" w:rsidRPr="00E146AE" w:rsidRDefault="007E47C0" w:rsidP="007E47C0">
      <w:pPr>
        <w:pStyle w:val="Rubrik1"/>
      </w:pPr>
      <w:bookmarkStart w:id="47" w:name="_Toc224960921"/>
      <w:bookmarkStart w:id="48" w:name="_Toc357754852"/>
      <w:bookmarkStart w:id="49" w:name="_Toc374962627"/>
      <w:r w:rsidRPr="00E146AE">
        <w:t>Tjänstedomänens krav och regler</w:t>
      </w:r>
      <w:bookmarkEnd w:id="47"/>
      <w:bookmarkEnd w:id="48"/>
      <w:bookmarkEnd w:id="49"/>
    </w:p>
    <w:p w14:paraId="0397D743" w14:textId="77777777" w:rsidR="00B73D23" w:rsidRDefault="00B73D23" w:rsidP="00B73D23">
      <w:pPr>
        <w:pStyle w:val="Rubrik2"/>
      </w:pPr>
      <w:bookmarkStart w:id="50" w:name="_Toc244018071"/>
      <w:bookmarkStart w:id="51" w:name="_Toc374962628"/>
      <w:r w:rsidRPr="00A0151E">
        <w:t>Uppdatering</w:t>
      </w:r>
      <w:r>
        <w:t xml:space="preserve"> av </w:t>
      </w:r>
      <w:r w:rsidRPr="00435396">
        <w:t>engagemangsindex</w:t>
      </w:r>
      <w:bookmarkEnd w:id="50"/>
      <w:bookmarkEnd w:id="51"/>
    </w:p>
    <w:p w14:paraId="7329DEA8" w14:textId="77777777" w:rsidR="00B73D23" w:rsidRDefault="00B73D23" w:rsidP="00F71DFD">
      <w:r>
        <w:t>Alla källsystem ska uppdatera engagemangsindex. Engagemangsindex ska uppdateras så snart en händelse inträffar som påverkar indexposterna enligt beskrivningen nedan.</w:t>
      </w:r>
    </w:p>
    <w:p w14:paraId="284FD183" w14:textId="77777777" w:rsidR="00B73D23" w:rsidRDefault="00B73D23" w:rsidP="00F71DFD">
      <w:r>
        <w:t xml:space="preserve">All uppdatering av engagemangsindex sker genom att källsystemet anropar engagemangsindex genom tjänstekontraktet </w:t>
      </w:r>
    </w:p>
    <w:p w14:paraId="19255972" w14:textId="77777777" w:rsidR="00B73D23" w:rsidRDefault="00B73D23" w:rsidP="00F71DFD">
      <w:proofErr w:type="gramStart"/>
      <w:r>
        <w:t>urn:riv</w:t>
      </w:r>
      <w:proofErr w:type="gramEnd"/>
      <w:r>
        <w:t>:itintegration:engagementindex:UpdateResponder:1 (”index-push”)</w:t>
      </w:r>
    </w:p>
    <w:p w14:paraId="48E52F7F" w14:textId="77777777" w:rsidR="00B73D23" w:rsidRDefault="00B73D23" w:rsidP="00F71DFD">
      <w:r>
        <w:t xml:space="preserve">eller genom att erbjuda tjänstekontraktet </w:t>
      </w:r>
    </w:p>
    <w:p w14:paraId="1B5C071C" w14:textId="77777777" w:rsidR="00B73D23" w:rsidRDefault="00B73D23" w:rsidP="00F71DFD">
      <w:proofErr w:type="gramStart"/>
      <w:r>
        <w:t>urn:riv</w:t>
      </w:r>
      <w:proofErr w:type="gramEnd"/>
      <w:r>
        <w:t>:itintegration:engagementindex:GetUpdatesResponder:1 (”indexpull”)</w:t>
      </w:r>
    </w:p>
    <w:p w14:paraId="34898D32" w14:textId="77777777" w:rsidR="00B73D23" w:rsidRDefault="00B73D23" w:rsidP="00F71DFD">
      <w:r>
        <w:t>Ladda hem Engagemangsindex WSDL, scheman och tjänstekontraktsbeskrivning för detaljer.</w:t>
      </w:r>
    </w:p>
    <w:p w14:paraId="1BFA90B5" w14:textId="77777777" w:rsidR="00B73D23" w:rsidRPr="00E2060F" w:rsidRDefault="00B73D23" w:rsidP="00F71DFD">
      <w:r>
        <w:t>Följande regler gäller för innehållet i begäran till engagemangsindex för uppdateringar som rör denna tjänstedomän:</w:t>
      </w:r>
      <w:r w:rsidRPr="00E2060F">
        <w:t xml:space="preserve"> </w:t>
      </w:r>
    </w:p>
    <w:p w14:paraId="768E258D" w14:textId="77777777" w:rsidR="00B73D23" w:rsidRDefault="00B73D23" w:rsidP="00F71DF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3D23" w:rsidRPr="00F71DFD" w14:paraId="604479C4" w14:textId="77777777" w:rsidTr="00F83C47">
        <w:tc>
          <w:tcPr>
            <w:tcW w:w="1256" w:type="dxa"/>
            <w:shd w:val="clear" w:color="auto" w:fill="D9D9D9" w:themeFill="background1" w:themeFillShade="D9"/>
          </w:tcPr>
          <w:p w14:paraId="46437C19" w14:textId="77777777" w:rsidR="00B73D23" w:rsidRPr="00F71DFD" w:rsidRDefault="00B73D23" w:rsidP="00F71DFD">
            <w:pPr>
              <w:rPr>
                <w:b/>
              </w:rPr>
            </w:pPr>
            <w:r w:rsidRPr="00F71DFD">
              <w:rPr>
                <w:b/>
              </w:rPr>
              <w:t>Attribut</w:t>
            </w:r>
          </w:p>
        </w:tc>
        <w:tc>
          <w:tcPr>
            <w:tcW w:w="1579" w:type="dxa"/>
            <w:shd w:val="clear" w:color="auto" w:fill="D9D9D9" w:themeFill="background1" w:themeFillShade="D9"/>
          </w:tcPr>
          <w:p w14:paraId="25FC97E3" w14:textId="77777777" w:rsidR="00B73D23" w:rsidRPr="00F71DFD" w:rsidRDefault="00E146AE" w:rsidP="00F71DFD">
            <w:pPr>
              <w:rPr>
                <w:b/>
              </w:rPr>
            </w:pPr>
            <w:r w:rsidRPr="00F71DFD">
              <w:rPr>
                <w:b/>
              </w:rPr>
              <w:t>Beskriv</w:t>
            </w:r>
            <w:r w:rsidR="00B73D23" w:rsidRPr="00F71DFD">
              <w:rPr>
                <w:b/>
              </w:rPr>
              <w:t>ning</w:t>
            </w:r>
          </w:p>
        </w:tc>
        <w:tc>
          <w:tcPr>
            <w:tcW w:w="2410" w:type="dxa"/>
            <w:shd w:val="clear" w:color="auto" w:fill="D9D9D9" w:themeFill="background1" w:themeFillShade="D9"/>
          </w:tcPr>
          <w:p w14:paraId="665B99E8" w14:textId="77777777" w:rsidR="00B73D23" w:rsidRPr="00F71DFD" w:rsidRDefault="00B73D23" w:rsidP="00F71DFD">
            <w:pPr>
              <w:rPr>
                <w:b/>
              </w:rPr>
            </w:pPr>
            <w:r w:rsidRPr="00F71DFD">
              <w:rPr>
                <w:b/>
              </w:rPr>
              <w:t>Format</w:t>
            </w:r>
          </w:p>
        </w:tc>
        <w:tc>
          <w:tcPr>
            <w:tcW w:w="851" w:type="dxa"/>
            <w:shd w:val="clear" w:color="auto" w:fill="D9D9D9" w:themeFill="background1" w:themeFillShade="D9"/>
          </w:tcPr>
          <w:p w14:paraId="632C4D32" w14:textId="77777777" w:rsidR="00B73D23" w:rsidRPr="00F71DFD" w:rsidRDefault="00B73D23" w:rsidP="00F71DFD">
            <w:pPr>
              <w:rPr>
                <w:b/>
              </w:rPr>
            </w:pPr>
            <w:r w:rsidRPr="00F71DFD">
              <w:rPr>
                <w:b/>
              </w:rPr>
              <w:t>Kardinalitet</w:t>
            </w:r>
          </w:p>
        </w:tc>
        <w:tc>
          <w:tcPr>
            <w:tcW w:w="1652" w:type="dxa"/>
            <w:shd w:val="clear" w:color="auto" w:fill="D9D9D9" w:themeFill="background1" w:themeFillShade="D9"/>
          </w:tcPr>
          <w:p w14:paraId="359A50EE" w14:textId="77777777" w:rsidR="00B73D23" w:rsidRPr="00F71DFD" w:rsidRDefault="00F71DFD" w:rsidP="00F71DFD">
            <w:pPr>
              <w:rPr>
                <w:b/>
              </w:rPr>
            </w:pPr>
            <w:r>
              <w:rPr>
                <w:b/>
              </w:rPr>
              <w:t xml:space="preserve">Kodverk/värde-mängd </w:t>
            </w:r>
            <w:r>
              <w:rPr>
                <w:b/>
              </w:rPr>
              <w:br/>
              <w:t>/</w:t>
            </w:r>
            <w:r w:rsidR="00B73D23" w:rsidRPr="00F71DFD">
              <w:rPr>
                <w:b/>
              </w:rPr>
              <w:t>ev begränsningar</w:t>
            </w:r>
          </w:p>
        </w:tc>
        <w:tc>
          <w:tcPr>
            <w:tcW w:w="1330" w:type="dxa"/>
            <w:shd w:val="clear" w:color="auto" w:fill="D9D9D9" w:themeFill="background1" w:themeFillShade="D9"/>
          </w:tcPr>
          <w:p w14:paraId="7C1F8529" w14:textId="77777777" w:rsidR="00B73D23" w:rsidRPr="00F71DFD" w:rsidRDefault="00B73D23" w:rsidP="00F71DFD">
            <w:pPr>
              <w:rPr>
                <w:b/>
              </w:rPr>
            </w:pPr>
            <w:r w:rsidRPr="00F71DFD">
              <w:rPr>
                <w:b/>
              </w:rPr>
              <w:t>Beslutsregler och kommentar</w:t>
            </w:r>
          </w:p>
        </w:tc>
      </w:tr>
      <w:tr w:rsidR="00B73D23" w:rsidRPr="00E146AE" w14:paraId="4B7FADB0" w14:textId="77777777" w:rsidTr="00B73D23">
        <w:tc>
          <w:tcPr>
            <w:tcW w:w="1256" w:type="dxa"/>
            <w:shd w:val="clear" w:color="auto" w:fill="auto"/>
          </w:tcPr>
          <w:p w14:paraId="3E00486B" w14:textId="77777777" w:rsidR="00B73D23" w:rsidRPr="00E146AE" w:rsidRDefault="00B73D23" w:rsidP="00F71DFD">
            <w:r w:rsidRPr="00E146AE">
              <w:t>Registered ResidentIdent Identification</w:t>
            </w:r>
          </w:p>
        </w:tc>
        <w:tc>
          <w:tcPr>
            <w:tcW w:w="1579" w:type="dxa"/>
            <w:shd w:val="clear" w:color="auto" w:fill="auto"/>
          </w:tcPr>
          <w:p w14:paraId="2BE70026" w14:textId="77777777" w:rsidR="00B73D23" w:rsidRPr="00E146AE" w:rsidRDefault="00B73D23" w:rsidP="00F71DFD">
            <w:r w:rsidRPr="00E146AE">
              <w:t>Invånarens person-nummer</w:t>
            </w:r>
          </w:p>
        </w:tc>
        <w:tc>
          <w:tcPr>
            <w:tcW w:w="2410" w:type="dxa"/>
            <w:shd w:val="clear" w:color="auto" w:fill="auto"/>
          </w:tcPr>
          <w:p w14:paraId="57FD6C06" w14:textId="77777777" w:rsidR="00B73D23" w:rsidRPr="00E146AE" w:rsidRDefault="00B73D23" w:rsidP="00F71DFD">
            <w:r w:rsidRPr="00E146AE">
              <w:t xml:space="preserve">Person- eller samordningsnummer enligt skatteverkets definition (12 tecken). </w:t>
            </w:r>
          </w:p>
        </w:tc>
        <w:tc>
          <w:tcPr>
            <w:tcW w:w="851" w:type="dxa"/>
            <w:shd w:val="clear" w:color="auto" w:fill="auto"/>
          </w:tcPr>
          <w:p w14:paraId="30260131"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D087491" w14:textId="77777777" w:rsidR="00B73D23" w:rsidRPr="00E146AE" w:rsidRDefault="00B73D23" w:rsidP="00F71DFD"/>
        </w:tc>
        <w:tc>
          <w:tcPr>
            <w:tcW w:w="1330" w:type="dxa"/>
            <w:shd w:val="clear" w:color="auto" w:fill="auto"/>
          </w:tcPr>
          <w:p w14:paraId="086CA842" w14:textId="77777777" w:rsidR="00B73D23" w:rsidRPr="00E146AE" w:rsidRDefault="00B73D23" w:rsidP="00F71DFD">
            <w:r w:rsidRPr="00E146AE">
              <w:t>Del av instansens unikhet</w:t>
            </w:r>
          </w:p>
        </w:tc>
      </w:tr>
      <w:tr w:rsidR="00B73D23" w:rsidRPr="00E146AE" w14:paraId="77E03CAD" w14:textId="77777777" w:rsidTr="00B73D23">
        <w:tc>
          <w:tcPr>
            <w:tcW w:w="1256" w:type="dxa"/>
            <w:shd w:val="clear" w:color="auto" w:fill="auto"/>
          </w:tcPr>
          <w:p w14:paraId="7C371E3D" w14:textId="77777777" w:rsidR="00B73D23" w:rsidRPr="00E146AE" w:rsidRDefault="00B73D23" w:rsidP="00F71DFD">
            <w:r w:rsidRPr="00E146AE">
              <w:t xml:space="preserve">Service </w:t>
            </w:r>
            <w:r w:rsidRPr="00E146AE">
              <w:lastRenderedPageBreak/>
              <w:t>domain*</w:t>
            </w:r>
          </w:p>
        </w:tc>
        <w:tc>
          <w:tcPr>
            <w:tcW w:w="1579" w:type="dxa"/>
            <w:shd w:val="clear" w:color="auto" w:fill="auto"/>
          </w:tcPr>
          <w:p w14:paraId="698FFA2D" w14:textId="77777777" w:rsidR="00B73D23" w:rsidRPr="00E146AE" w:rsidRDefault="00B73D23" w:rsidP="00F71DFD">
            <w:r w:rsidRPr="00E146AE">
              <w:lastRenderedPageBreak/>
              <w:t xml:space="preserve">Den </w:t>
            </w:r>
            <w:r w:rsidRPr="00E146AE">
              <w:lastRenderedPageBreak/>
              <w:t xml:space="preserve">tjänstedomän som förekomsten avser. </w:t>
            </w:r>
          </w:p>
        </w:tc>
        <w:tc>
          <w:tcPr>
            <w:tcW w:w="2410" w:type="dxa"/>
            <w:shd w:val="clear" w:color="auto" w:fill="auto"/>
          </w:tcPr>
          <w:p w14:paraId="537D7F77" w14:textId="77777777" w:rsidR="00B73D23" w:rsidRPr="00E146AE" w:rsidRDefault="00B73D23" w:rsidP="00F71DFD">
            <w:r w:rsidRPr="00E146AE">
              <w:lastRenderedPageBreak/>
              <w:t xml:space="preserve">URN på formen </w:t>
            </w:r>
            <w:r w:rsidRPr="00E146AE">
              <w:lastRenderedPageBreak/>
              <w:t xml:space="preserve">&lt;regelverk&gt;:&lt;huvuddomän&gt;:&lt;underdomän1&gt;:&lt;underdomän2&gt; </w:t>
            </w:r>
          </w:p>
        </w:tc>
        <w:tc>
          <w:tcPr>
            <w:tcW w:w="851" w:type="dxa"/>
            <w:shd w:val="clear" w:color="auto" w:fill="auto"/>
          </w:tcPr>
          <w:p w14:paraId="108FE062" w14:textId="77777777" w:rsidR="00B73D23" w:rsidRPr="00E146AE" w:rsidRDefault="00B73D23" w:rsidP="00F71DFD">
            <w:r w:rsidRPr="00E146AE">
              <w:lastRenderedPageBreak/>
              <w:t>1</w:t>
            </w:r>
            <w:proofErr w:type="gramStart"/>
            <w:r w:rsidRPr="00E146AE">
              <w:t>..</w:t>
            </w:r>
            <w:proofErr w:type="gramEnd"/>
            <w:r w:rsidRPr="00E146AE">
              <w:t>1</w:t>
            </w:r>
          </w:p>
        </w:tc>
        <w:tc>
          <w:tcPr>
            <w:tcW w:w="1652" w:type="dxa"/>
            <w:shd w:val="clear" w:color="auto" w:fill="auto"/>
          </w:tcPr>
          <w:p w14:paraId="7A9FD582" w14:textId="1977343E" w:rsidR="00B73D23" w:rsidRPr="00E146AE" w:rsidRDefault="00B73D23" w:rsidP="006C69B6">
            <w:r w:rsidRPr="00E146AE">
              <w:t>”</w:t>
            </w:r>
            <w:proofErr w:type="gramStart"/>
            <w:r w:rsidRPr="00E146AE">
              <w:t>riv:clinicalproc</w:t>
            </w:r>
            <w:r w:rsidRPr="00E146AE">
              <w:lastRenderedPageBreak/>
              <w:t>ess</w:t>
            </w:r>
            <w:proofErr w:type="gramEnd"/>
            <w:r w:rsidRPr="00E146AE">
              <w:t>:healthcond:</w:t>
            </w:r>
            <w:r w:rsidR="006C69B6">
              <w:t>basic</w:t>
            </w:r>
            <w:r w:rsidRPr="00E146AE">
              <w:t>”</w:t>
            </w:r>
          </w:p>
        </w:tc>
        <w:tc>
          <w:tcPr>
            <w:tcW w:w="1330" w:type="dxa"/>
            <w:shd w:val="clear" w:color="auto" w:fill="auto"/>
          </w:tcPr>
          <w:p w14:paraId="60CEC81F" w14:textId="77777777" w:rsidR="00B73D23" w:rsidRPr="00E146AE" w:rsidRDefault="00B73D23" w:rsidP="00F71DFD">
            <w:r w:rsidRPr="00E146AE">
              <w:lastRenderedPageBreak/>
              <w:t xml:space="preserve">Del av </w:t>
            </w:r>
            <w:r w:rsidRPr="00E146AE">
              <w:lastRenderedPageBreak/>
              <w:t>instansens unikhet</w:t>
            </w:r>
          </w:p>
        </w:tc>
      </w:tr>
      <w:tr w:rsidR="00B73D23" w:rsidRPr="00E146AE" w14:paraId="5EB6352B" w14:textId="77777777" w:rsidTr="00B73D23">
        <w:tc>
          <w:tcPr>
            <w:tcW w:w="1256" w:type="dxa"/>
            <w:shd w:val="clear" w:color="auto" w:fill="auto"/>
          </w:tcPr>
          <w:p w14:paraId="7084BCDE" w14:textId="77777777" w:rsidR="00B73D23" w:rsidRPr="00E146AE" w:rsidRDefault="00B73D23" w:rsidP="00F71DFD">
            <w:r w:rsidRPr="00E146AE">
              <w:lastRenderedPageBreak/>
              <w:t>Categori-zation*</w:t>
            </w:r>
          </w:p>
        </w:tc>
        <w:tc>
          <w:tcPr>
            <w:tcW w:w="1579" w:type="dxa"/>
            <w:shd w:val="clear" w:color="auto" w:fill="auto"/>
          </w:tcPr>
          <w:p w14:paraId="2F4E92F3" w14:textId="77777777" w:rsidR="00B73D23" w:rsidRPr="00E146AE" w:rsidRDefault="00B73D23" w:rsidP="00F71DFD">
            <w:r w:rsidRPr="00E146AE">
              <w:t xml:space="preserve">Kategori-sering enligt kodverk som är specifikt för tjänste-domänen </w:t>
            </w:r>
          </w:p>
        </w:tc>
        <w:tc>
          <w:tcPr>
            <w:tcW w:w="2410" w:type="dxa"/>
            <w:shd w:val="clear" w:color="auto" w:fill="auto"/>
          </w:tcPr>
          <w:p w14:paraId="74684951" w14:textId="77777777" w:rsidR="00B73D23" w:rsidRPr="00E146AE" w:rsidRDefault="00B73D23" w:rsidP="00F71DFD">
            <w:r w:rsidRPr="00E146AE">
              <w:t xml:space="preserve">Text bestående av bokstäver i ASCII. </w:t>
            </w:r>
          </w:p>
          <w:p w14:paraId="5FD1AED8" w14:textId="77777777" w:rsidR="00B73D23" w:rsidRPr="00E146AE" w:rsidRDefault="00B73D23" w:rsidP="00F71DFD"/>
        </w:tc>
        <w:tc>
          <w:tcPr>
            <w:tcW w:w="851" w:type="dxa"/>
            <w:shd w:val="clear" w:color="auto" w:fill="auto"/>
          </w:tcPr>
          <w:p w14:paraId="0A2D8F94"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10E9E4F4" w14:textId="77777777" w:rsidR="00B73D23" w:rsidRPr="00E146AE" w:rsidRDefault="00B73D23" w:rsidP="00F71DFD">
            <w:r w:rsidRPr="00E146AE">
              <w:t>Tjänstekontrakt genom vilket den information som indexposten avser kan hämtas. Anges med kortform enligt tabell nedan.</w:t>
            </w:r>
          </w:p>
        </w:tc>
        <w:tc>
          <w:tcPr>
            <w:tcW w:w="1330" w:type="dxa"/>
            <w:shd w:val="clear" w:color="auto" w:fill="auto"/>
          </w:tcPr>
          <w:p w14:paraId="7801235A" w14:textId="77777777" w:rsidR="00B73D23" w:rsidRPr="00E146AE" w:rsidRDefault="00B73D23" w:rsidP="00F71DFD">
            <w:r w:rsidRPr="00E146AE">
              <w:t>Del av instansens unikhet</w:t>
            </w:r>
          </w:p>
        </w:tc>
      </w:tr>
      <w:tr w:rsidR="00B73D23" w:rsidRPr="00E146AE" w14:paraId="1DF0E4F8" w14:textId="77777777" w:rsidTr="00B73D23">
        <w:tc>
          <w:tcPr>
            <w:tcW w:w="1256" w:type="dxa"/>
            <w:shd w:val="clear" w:color="auto" w:fill="auto"/>
          </w:tcPr>
          <w:p w14:paraId="0F22AE08" w14:textId="77777777" w:rsidR="00B73D23" w:rsidRPr="00E146AE" w:rsidRDefault="00B73D23" w:rsidP="00F71DFD">
            <w:r w:rsidRPr="00E146AE">
              <w:t>Logical address*</w:t>
            </w:r>
          </w:p>
        </w:tc>
        <w:tc>
          <w:tcPr>
            <w:tcW w:w="1579" w:type="dxa"/>
            <w:shd w:val="clear" w:color="auto" w:fill="auto"/>
          </w:tcPr>
          <w:p w14:paraId="407B229A" w14:textId="77777777" w:rsidR="00B73D23" w:rsidRPr="00E146AE" w:rsidRDefault="00B73D23" w:rsidP="00F71DFD">
            <w:r w:rsidRPr="00E146AE">
              <w:t>Referens till informationskällan enligt tjänste-domänens definition</w:t>
            </w:r>
          </w:p>
        </w:tc>
        <w:tc>
          <w:tcPr>
            <w:tcW w:w="2410" w:type="dxa"/>
            <w:shd w:val="clear" w:color="auto" w:fill="auto"/>
          </w:tcPr>
          <w:p w14:paraId="4EEB428A" w14:textId="77777777" w:rsidR="00B73D23" w:rsidRPr="00E146AE" w:rsidRDefault="00B73D23" w:rsidP="00F71DFD">
            <w:r w:rsidRPr="00E146AE">
              <w:t>Logisk adress enligt adresseringsmodell för den tjänstedomän som anges av fältet Service Domain.</w:t>
            </w:r>
          </w:p>
        </w:tc>
        <w:tc>
          <w:tcPr>
            <w:tcW w:w="851" w:type="dxa"/>
            <w:shd w:val="clear" w:color="auto" w:fill="auto"/>
          </w:tcPr>
          <w:p w14:paraId="326484BF"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5455A58" w14:textId="77777777" w:rsidR="00B73D23" w:rsidRPr="00E146AE" w:rsidRDefault="00B73D23" w:rsidP="00F71DFD">
            <w:r w:rsidRPr="00E146AE">
              <w:t>Samma värde som fältet Source System.</w:t>
            </w:r>
          </w:p>
        </w:tc>
        <w:tc>
          <w:tcPr>
            <w:tcW w:w="1330" w:type="dxa"/>
            <w:shd w:val="clear" w:color="auto" w:fill="auto"/>
          </w:tcPr>
          <w:p w14:paraId="60A7BC55" w14:textId="77777777" w:rsidR="00B73D23" w:rsidRPr="00E146AE" w:rsidRDefault="00B73D23" w:rsidP="00F71DFD">
            <w:r w:rsidRPr="00E146AE">
              <w:t>Del av instansens unikhet</w:t>
            </w:r>
          </w:p>
        </w:tc>
      </w:tr>
      <w:tr w:rsidR="00B73D23" w:rsidRPr="00E146AE" w14:paraId="32C63C16" w14:textId="77777777" w:rsidTr="00B73D23">
        <w:tc>
          <w:tcPr>
            <w:tcW w:w="1256" w:type="dxa"/>
            <w:shd w:val="clear" w:color="auto" w:fill="auto"/>
          </w:tcPr>
          <w:p w14:paraId="3D8CBAA3" w14:textId="77777777" w:rsidR="00B73D23" w:rsidRPr="00E146AE" w:rsidRDefault="00B73D23" w:rsidP="00F71DFD">
            <w:r w:rsidRPr="00E146AE">
              <w:t>Business object Instance Identifier*</w:t>
            </w:r>
          </w:p>
        </w:tc>
        <w:tc>
          <w:tcPr>
            <w:tcW w:w="1579" w:type="dxa"/>
            <w:shd w:val="clear" w:color="auto" w:fill="auto"/>
          </w:tcPr>
          <w:p w14:paraId="5AE0D010" w14:textId="77777777" w:rsidR="00B73D23" w:rsidRPr="00E146AE" w:rsidRDefault="00B73D23" w:rsidP="00F71DFD">
            <w:r w:rsidRPr="00E146AE">
              <w:t>Unik identifierare för händelse-bärande objekt</w:t>
            </w:r>
          </w:p>
        </w:tc>
        <w:tc>
          <w:tcPr>
            <w:tcW w:w="2410" w:type="dxa"/>
            <w:shd w:val="clear" w:color="auto" w:fill="auto"/>
          </w:tcPr>
          <w:p w14:paraId="7D9ACF46" w14:textId="77777777" w:rsidR="00B73D23" w:rsidRPr="00E146AE" w:rsidRDefault="00B73D23" w:rsidP="00F71DFD">
            <w:r w:rsidRPr="00E146AE">
              <w:t>Text</w:t>
            </w:r>
          </w:p>
        </w:tc>
        <w:tc>
          <w:tcPr>
            <w:tcW w:w="851" w:type="dxa"/>
            <w:shd w:val="clear" w:color="auto" w:fill="auto"/>
          </w:tcPr>
          <w:p w14:paraId="370EABF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8E8D09E" w14:textId="77777777" w:rsidR="00B73D23" w:rsidRPr="00E146AE" w:rsidRDefault="00B73D23" w:rsidP="00F71DF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269810B8" w14:textId="77777777" w:rsidR="00B73D23" w:rsidRPr="00E146AE" w:rsidRDefault="00B73D23" w:rsidP="00F71DFD">
            <w:r w:rsidRPr="00E146AE">
              <w:t>Del av instansens unikhet</w:t>
            </w:r>
          </w:p>
        </w:tc>
      </w:tr>
      <w:tr w:rsidR="00B73D23" w:rsidRPr="00E146AE" w14:paraId="3D93789E" w14:textId="77777777" w:rsidTr="00B73D23">
        <w:tc>
          <w:tcPr>
            <w:tcW w:w="1256" w:type="dxa"/>
            <w:shd w:val="clear" w:color="auto" w:fill="auto"/>
          </w:tcPr>
          <w:p w14:paraId="79FBD847" w14:textId="77777777" w:rsidR="00B73D23" w:rsidRPr="00E146AE" w:rsidRDefault="00B73D23" w:rsidP="00F71DFD">
            <w:r w:rsidRPr="00E146AE">
              <w:t>Clinical process interest Id</w:t>
            </w:r>
          </w:p>
        </w:tc>
        <w:tc>
          <w:tcPr>
            <w:tcW w:w="1579" w:type="dxa"/>
            <w:shd w:val="clear" w:color="auto" w:fill="auto"/>
          </w:tcPr>
          <w:p w14:paraId="4DA51626" w14:textId="77777777" w:rsidR="00B73D23" w:rsidRPr="00E146AE" w:rsidRDefault="00B73D23" w:rsidP="00F71DFD">
            <w:r w:rsidRPr="00E146AE">
              <w:t>Hälsoärende-id</w:t>
            </w:r>
          </w:p>
        </w:tc>
        <w:tc>
          <w:tcPr>
            <w:tcW w:w="2410" w:type="dxa"/>
            <w:shd w:val="clear" w:color="auto" w:fill="auto"/>
          </w:tcPr>
          <w:p w14:paraId="514FA178" w14:textId="77777777" w:rsidR="00B73D23" w:rsidRPr="00E146AE" w:rsidRDefault="00B73D23" w:rsidP="00F71DFD">
            <w:r w:rsidRPr="00E146AE">
              <w:t>GUID</w:t>
            </w:r>
          </w:p>
        </w:tc>
        <w:tc>
          <w:tcPr>
            <w:tcW w:w="851" w:type="dxa"/>
            <w:shd w:val="clear" w:color="auto" w:fill="auto"/>
          </w:tcPr>
          <w:p w14:paraId="76F2677C"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C78F9A8" w14:textId="77777777" w:rsidR="00B73D23" w:rsidRPr="00E146AE" w:rsidRDefault="00B73D23" w:rsidP="00F71DF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580E7460" w14:textId="77777777" w:rsidR="00B73D23" w:rsidRPr="00E146AE" w:rsidRDefault="00B73D23" w:rsidP="00F71DFD">
            <w:r w:rsidRPr="00E146AE">
              <w:t>Del av instansens unikhet</w:t>
            </w:r>
          </w:p>
        </w:tc>
      </w:tr>
      <w:tr w:rsidR="00B73D23" w:rsidRPr="00E146AE" w14:paraId="14E80FE4" w14:textId="77777777" w:rsidTr="00B73D23">
        <w:tc>
          <w:tcPr>
            <w:tcW w:w="1256" w:type="dxa"/>
            <w:shd w:val="clear" w:color="auto" w:fill="auto"/>
          </w:tcPr>
          <w:p w14:paraId="5D8714E5" w14:textId="77777777" w:rsidR="00B73D23" w:rsidRPr="00E146AE" w:rsidRDefault="00B73D23" w:rsidP="00F71DFD">
            <w:r w:rsidRPr="00E146AE">
              <w:t>Most Recent Content*</w:t>
            </w:r>
          </w:p>
        </w:tc>
        <w:tc>
          <w:tcPr>
            <w:tcW w:w="1579" w:type="dxa"/>
            <w:shd w:val="clear" w:color="auto" w:fill="auto"/>
          </w:tcPr>
          <w:p w14:paraId="22398AAE" w14:textId="77777777" w:rsidR="00B73D23" w:rsidRPr="00E146AE" w:rsidRDefault="00B73D23" w:rsidP="00F71DF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148A07DC" w14:textId="77777777" w:rsidR="00B73D23" w:rsidRPr="00E146AE" w:rsidRDefault="00B73D23" w:rsidP="00F71DFD">
            <w:r w:rsidRPr="00E146AE">
              <w:t>DT</w:t>
            </w:r>
          </w:p>
        </w:tc>
        <w:tc>
          <w:tcPr>
            <w:tcW w:w="851" w:type="dxa"/>
            <w:shd w:val="clear" w:color="auto" w:fill="auto"/>
          </w:tcPr>
          <w:p w14:paraId="0E5C43D0"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04A24195" w14:textId="77777777" w:rsidR="00B73D23" w:rsidRPr="00E146AE" w:rsidRDefault="00B73D23" w:rsidP="00F71DF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 xml:space="preserve">post uppdateras </w:t>
            </w:r>
            <w:r w:rsidRPr="00E146AE">
              <w:lastRenderedPageBreak/>
              <w:t>med tidpunkt för borttagshändelsen.</w:t>
            </w:r>
            <w:proofErr w:type="gramEnd"/>
          </w:p>
        </w:tc>
        <w:tc>
          <w:tcPr>
            <w:tcW w:w="1330" w:type="dxa"/>
            <w:shd w:val="clear" w:color="auto" w:fill="auto"/>
          </w:tcPr>
          <w:p w14:paraId="5FBA9B63" w14:textId="77777777" w:rsidR="00B73D23" w:rsidRPr="00E146AE" w:rsidRDefault="00B73D23" w:rsidP="00F71DFD"/>
        </w:tc>
      </w:tr>
      <w:tr w:rsidR="00B73D23" w:rsidRPr="00E146AE" w14:paraId="0F03BA00" w14:textId="77777777" w:rsidTr="00B73D23">
        <w:tc>
          <w:tcPr>
            <w:tcW w:w="1256" w:type="dxa"/>
            <w:shd w:val="clear" w:color="auto" w:fill="auto"/>
          </w:tcPr>
          <w:p w14:paraId="25B65906" w14:textId="77777777" w:rsidR="00B73D23" w:rsidRPr="00E146AE" w:rsidRDefault="00B73D23" w:rsidP="00F71DFD">
            <w:r w:rsidRPr="00E146AE">
              <w:lastRenderedPageBreak/>
              <w:t>Creation</w:t>
            </w:r>
          </w:p>
          <w:p w14:paraId="5F8201B0" w14:textId="77777777" w:rsidR="00B73D23" w:rsidRPr="00E146AE" w:rsidRDefault="00B73D23" w:rsidP="00F71DFD">
            <w:r w:rsidRPr="00E146AE">
              <w:t>Time</w:t>
            </w:r>
          </w:p>
        </w:tc>
        <w:tc>
          <w:tcPr>
            <w:tcW w:w="1579" w:type="dxa"/>
            <w:shd w:val="clear" w:color="auto" w:fill="auto"/>
          </w:tcPr>
          <w:p w14:paraId="198793DB" w14:textId="77777777" w:rsidR="00B73D23" w:rsidRPr="00E146AE" w:rsidRDefault="00B73D23" w:rsidP="00F71DFD">
            <w:r w:rsidRPr="00E146AE">
              <w:t>Tidpunkten då index-posten regi-strerades</w:t>
            </w:r>
          </w:p>
        </w:tc>
        <w:tc>
          <w:tcPr>
            <w:tcW w:w="2410" w:type="dxa"/>
            <w:shd w:val="clear" w:color="auto" w:fill="auto"/>
          </w:tcPr>
          <w:p w14:paraId="01400703" w14:textId="77777777" w:rsidR="00B73D23" w:rsidRPr="00E146AE" w:rsidRDefault="00B73D23" w:rsidP="00F71DFD">
            <w:r w:rsidRPr="00E146AE">
              <w:t>DT</w:t>
            </w:r>
          </w:p>
        </w:tc>
        <w:tc>
          <w:tcPr>
            <w:tcW w:w="851" w:type="dxa"/>
            <w:shd w:val="clear" w:color="auto" w:fill="auto"/>
          </w:tcPr>
          <w:p w14:paraId="1059B863"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5D036D94" w14:textId="77777777" w:rsidR="00B73D23" w:rsidRPr="00E146AE" w:rsidRDefault="00B73D23" w:rsidP="00F71DFD">
            <w:r w:rsidRPr="00E146AE">
              <w:t>Sätts automatiskt av EI-instansen.</w:t>
            </w:r>
          </w:p>
        </w:tc>
        <w:tc>
          <w:tcPr>
            <w:tcW w:w="1330" w:type="dxa"/>
            <w:shd w:val="clear" w:color="auto" w:fill="auto"/>
          </w:tcPr>
          <w:p w14:paraId="678FB445" w14:textId="77777777" w:rsidR="00B73D23" w:rsidRPr="00E146AE" w:rsidRDefault="00B73D23" w:rsidP="00F71DFD">
            <w:r w:rsidRPr="00E146AE">
              <w:t>Genereras automatiskt av kontraktets tjänste-producent</w:t>
            </w:r>
          </w:p>
        </w:tc>
      </w:tr>
      <w:tr w:rsidR="00B73D23" w:rsidRPr="00E146AE" w14:paraId="6F81393E" w14:textId="77777777" w:rsidTr="00B73D23">
        <w:tc>
          <w:tcPr>
            <w:tcW w:w="1256" w:type="dxa"/>
            <w:shd w:val="clear" w:color="auto" w:fill="auto"/>
          </w:tcPr>
          <w:p w14:paraId="1D0339F0" w14:textId="77777777" w:rsidR="00B73D23" w:rsidRPr="00E146AE" w:rsidRDefault="00B73D23" w:rsidP="00F71DFD">
            <w:r w:rsidRPr="00E146AE">
              <w:t>Update Time</w:t>
            </w:r>
          </w:p>
        </w:tc>
        <w:tc>
          <w:tcPr>
            <w:tcW w:w="1579" w:type="dxa"/>
            <w:shd w:val="clear" w:color="auto" w:fill="auto"/>
          </w:tcPr>
          <w:p w14:paraId="1FD27EE9" w14:textId="77777777" w:rsidR="00B73D23" w:rsidRPr="00E146AE" w:rsidRDefault="00B73D23" w:rsidP="00F71DFD">
            <w:r w:rsidRPr="00E146AE">
              <w:t>Tidpunkten då index-posten senast upp-daterades</w:t>
            </w:r>
          </w:p>
        </w:tc>
        <w:tc>
          <w:tcPr>
            <w:tcW w:w="2410" w:type="dxa"/>
            <w:shd w:val="clear" w:color="auto" w:fill="auto"/>
          </w:tcPr>
          <w:p w14:paraId="695B7880" w14:textId="77777777" w:rsidR="00B73D23" w:rsidRPr="00E146AE" w:rsidRDefault="00B73D23" w:rsidP="00F71DFD">
            <w:r w:rsidRPr="00E146AE">
              <w:t>DT</w:t>
            </w:r>
          </w:p>
        </w:tc>
        <w:tc>
          <w:tcPr>
            <w:tcW w:w="851" w:type="dxa"/>
            <w:shd w:val="clear" w:color="auto" w:fill="auto"/>
          </w:tcPr>
          <w:p w14:paraId="752AA7C1" w14:textId="77777777" w:rsidR="00B73D23" w:rsidRPr="00E146AE" w:rsidRDefault="00B73D23" w:rsidP="00F71DFD">
            <w:r w:rsidRPr="00E146AE">
              <w:t>0</w:t>
            </w:r>
            <w:proofErr w:type="gramStart"/>
            <w:r w:rsidRPr="00E146AE">
              <w:t>..</w:t>
            </w:r>
            <w:proofErr w:type="gramEnd"/>
            <w:r w:rsidRPr="00E146AE">
              <w:t>1</w:t>
            </w:r>
          </w:p>
        </w:tc>
        <w:tc>
          <w:tcPr>
            <w:tcW w:w="1652" w:type="dxa"/>
            <w:shd w:val="clear" w:color="auto" w:fill="auto"/>
          </w:tcPr>
          <w:p w14:paraId="00728E7A" w14:textId="77777777" w:rsidR="00B73D23" w:rsidRPr="00E146AE" w:rsidRDefault="00B73D23" w:rsidP="00F71DFD">
            <w:r w:rsidRPr="00E146AE">
              <w:t>Sätts automatiskt av EI-instansen.</w:t>
            </w:r>
          </w:p>
        </w:tc>
        <w:tc>
          <w:tcPr>
            <w:tcW w:w="1330" w:type="dxa"/>
            <w:shd w:val="clear" w:color="auto" w:fill="auto"/>
          </w:tcPr>
          <w:p w14:paraId="45D09F6F" w14:textId="77777777" w:rsidR="00B73D23" w:rsidRPr="00E146AE" w:rsidRDefault="00B73D23" w:rsidP="00F71DFD">
            <w:r w:rsidRPr="00E146AE">
              <w:t>Upp-datering innebär ny post som matchar samtliga attribut som är del av en instans unikitet.</w:t>
            </w:r>
          </w:p>
        </w:tc>
      </w:tr>
      <w:tr w:rsidR="00B73D23" w:rsidRPr="00E146AE" w14:paraId="1698D806" w14:textId="77777777" w:rsidTr="00B73D23">
        <w:tc>
          <w:tcPr>
            <w:tcW w:w="1256" w:type="dxa"/>
            <w:shd w:val="clear" w:color="auto" w:fill="auto"/>
          </w:tcPr>
          <w:p w14:paraId="4B7DF59C" w14:textId="77777777" w:rsidR="00B73D23" w:rsidRPr="00E146AE" w:rsidRDefault="00B73D23" w:rsidP="00F71DFD">
            <w:r w:rsidRPr="00E146AE">
              <w:t>Source system</w:t>
            </w:r>
          </w:p>
        </w:tc>
        <w:tc>
          <w:tcPr>
            <w:tcW w:w="1579" w:type="dxa"/>
            <w:shd w:val="clear" w:color="auto" w:fill="auto"/>
          </w:tcPr>
          <w:p w14:paraId="3A4445B4" w14:textId="77777777" w:rsidR="00B73D23" w:rsidRPr="00E146AE" w:rsidRDefault="00B73D23" w:rsidP="00F71DFD">
            <w:r w:rsidRPr="00E146AE">
              <w:t>Käll-systemet som genererade engage-mangs-posten via Update-tjänsten</w:t>
            </w:r>
          </w:p>
        </w:tc>
        <w:tc>
          <w:tcPr>
            <w:tcW w:w="2410" w:type="dxa"/>
            <w:shd w:val="clear" w:color="auto" w:fill="auto"/>
          </w:tcPr>
          <w:p w14:paraId="6832D0AC" w14:textId="77777777" w:rsidR="00B73D23" w:rsidRPr="00E146AE" w:rsidRDefault="00B73D23" w:rsidP="00F71DF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007C3ED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398458BC" w14:textId="77777777" w:rsidR="00B73D23" w:rsidRPr="00E146AE" w:rsidRDefault="00B73D23" w:rsidP="00F71DFD">
            <w:r w:rsidRPr="00E146AE">
              <w:t>Systemadressering tillämpas. Detta värde används som LogicalAddress vid tjänsteanrop.</w:t>
            </w:r>
          </w:p>
        </w:tc>
        <w:tc>
          <w:tcPr>
            <w:tcW w:w="1330" w:type="dxa"/>
            <w:shd w:val="clear" w:color="auto" w:fill="auto"/>
          </w:tcPr>
          <w:p w14:paraId="254D03D5" w14:textId="77777777" w:rsidR="00B73D23" w:rsidRPr="00E146AE" w:rsidRDefault="00B73D23" w:rsidP="00F71DFD">
            <w:r w:rsidRPr="00E146AE">
              <w:t>Del av instansens unikhet</w:t>
            </w:r>
          </w:p>
        </w:tc>
      </w:tr>
      <w:tr w:rsidR="00B73D23" w:rsidRPr="00E146AE" w14:paraId="23260F9A" w14:textId="77777777" w:rsidTr="00B73D23">
        <w:tc>
          <w:tcPr>
            <w:tcW w:w="1256" w:type="dxa"/>
            <w:shd w:val="clear" w:color="auto" w:fill="auto"/>
          </w:tcPr>
          <w:p w14:paraId="00A42943" w14:textId="77777777" w:rsidR="00B73D23" w:rsidRPr="00E146AE" w:rsidRDefault="00B73D23" w:rsidP="00F71DFD">
            <w:r w:rsidRPr="00E146AE">
              <w:t>Data Controller</w:t>
            </w:r>
          </w:p>
        </w:tc>
        <w:tc>
          <w:tcPr>
            <w:tcW w:w="1579" w:type="dxa"/>
            <w:shd w:val="clear" w:color="auto" w:fill="auto"/>
          </w:tcPr>
          <w:p w14:paraId="34CFA2F7" w14:textId="77777777" w:rsidR="00B73D23" w:rsidRPr="00E146AE" w:rsidRDefault="00B73D23" w:rsidP="00F71DFD">
            <w:r w:rsidRPr="00E146AE">
              <w:t>Personuppgiftsansvarig organisation</w:t>
            </w:r>
          </w:p>
        </w:tc>
        <w:tc>
          <w:tcPr>
            <w:tcW w:w="2410" w:type="dxa"/>
            <w:shd w:val="clear" w:color="auto" w:fill="auto"/>
          </w:tcPr>
          <w:p w14:paraId="1CABBD58" w14:textId="77777777" w:rsidR="00B73D23" w:rsidRPr="00E146AE" w:rsidRDefault="00B73D23" w:rsidP="00F71DFD">
            <w:r w:rsidRPr="00E146AE">
              <w:t>Vårdgivarens organisationsnummer eller HSA-id</w:t>
            </w:r>
          </w:p>
          <w:p w14:paraId="038B8F42" w14:textId="77777777" w:rsidR="00B73D23" w:rsidRPr="00E146AE" w:rsidRDefault="00B73D23" w:rsidP="00F71DFD">
            <w:proofErr w:type="gramStart"/>
            <w:r w:rsidRPr="00E146AE">
              <w:t>eller inom källsystemet unik identifierare för vårdgivaren.</w:t>
            </w:r>
            <w:proofErr w:type="gramEnd"/>
          </w:p>
        </w:tc>
        <w:tc>
          <w:tcPr>
            <w:tcW w:w="851" w:type="dxa"/>
            <w:shd w:val="clear" w:color="auto" w:fill="auto"/>
          </w:tcPr>
          <w:p w14:paraId="1C038E3D" w14:textId="77777777" w:rsidR="00B73D23" w:rsidRPr="00E146AE" w:rsidRDefault="00B73D23" w:rsidP="00F71DFD">
            <w:r w:rsidRPr="00E146AE">
              <w:t>1</w:t>
            </w:r>
            <w:proofErr w:type="gramStart"/>
            <w:r w:rsidRPr="00E146AE">
              <w:t>..</w:t>
            </w:r>
            <w:proofErr w:type="gramEnd"/>
            <w:r w:rsidRPr="00E146AE">
              <w:t>1</w:t>
            </w:r>
          </w:p>
        </w:tc>
        <w:tc>
          <w:tcPr>
            <w:tcW w:w="1652" w:type="dxa"/>
            <w:shd w:val="clear" w:color="auto" w:fill="auto"/>
          </w:tcPr>
          <w:p w14:paraId="4F747F48" w14:textId="77777777" w:rsidR="00B73D23" w:rsidRPr="00E146AE" w:rsidRDefault="00B73D23" w:rsidP="00F71DFD">
            <w:r w:rsidRPr="00E146AE">
              <w:t>”SE”&lt;organisationsnummer&gt;. Exempel: ”SE5565594230” eller HSA-id, eller</w:t>
            </w:r>
          </w:p>
          <w:p w14:paraId="4343C96E" w14:textId="77777777" w:rsidR="00B73D23" w:rsidRPr="00E146AE" w:rsidRDefault="00B73D23" w:rsidP="00F71DFD">
            <w:proofErr w:type="gramStart"/>
            <w:r w:rsidRPr="00E146AE">
              <w:t>systemspecifik identitet.</w:t>
            </w:r>
            <w:proofErr w:type="gramEnd"/>
          </w:p>
        </w:tc>
        <w:tc>
          <w:tcPr>
            <w:tcW w:w="1330" w:type="dxa"/>
            <w:shd w:val="clear" w:color="auto" w:fill="auto"/>
          </w:tcPr>
          <w:p w14:paraId="1A936212" w14:textId="77777777" w:rsidR="00B73D23" w:rsidRPr="00E146AE" w:rsidRDefault="00B73D23" w:rsidP="00F71DFD">
            <w:r w:rsidRPr="00E146AE">
              <w:t>Del av instansens unikhet</w:t>
            </w:r>
          </w:p>
        </w:tc>
      </w:tr>
    </w:tbl>
    <w:p w14:paraId="0631503B" w14:textId="77777777" w:rsidR="00B73D23" w:rsidRPr="00E2060F" w:rsidRDefault="00B73D23" w:rsidP="00B73D23">
      <w:pPr>
        <w:tabs>
          <w:tab w:val="left" w:pos="567"/>
        </w:tabs>
        <w:ind w:right="838"/>
      </w:pPr>
    </w:p>
    <w:p w14:paraId="2CDF8D46" w14:textId="77777777" w:rsidR="00B73D23" w:rsidRDefault="00B73D23" w:rsidP="00E146AE">
      <w:pPr>
        <w:pStyle w:val="Brdtext"/>
      </w:pPr>
      <w:r>
        <w:t xml:space="preserve">Regler för tilldelning av värde i fältet Categorization i engagemangsposten för tjänstekontrakt i denna domän. </w:t>
      </w:r>
    </w:p>
    <w:p w14:paraId="173B85DB" w14:textId="77777777" w:rsidR="00B73D23" w:rsidRDefault="00B73D23" w:rsidP="00E146AE">
      <w:pPr>
        <w:pStyle w:val="Brdtext"/>
      </w:pPr>
    </w:p>
    <w:p w14:paraId="618AEAB6" w14:textId="77777777" w:rsidR="00B73D23" w:rsidRDefault="00B73D23" w:rsidP="00F71DFD">
      <w:r>
        <w:lastRenderedPageBreak/>
        <w:t>Kortnamnet skapas enligt konventionen första bokstaven i domännamnets komponenter ”-” första bokstaven i tjänstekontraktets namnkomponenter:</w:t>
      </w:r>
    </w:p>
    <w:p w14:paraId="295B4540" w14:textId="77777777" w:rsidR="00B73D23" w:rsidRDefault="00B73D23" w:rsidP="00F71DF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3D23" w:rsidRPr="00F83C47" w14:paraId="61D2DCE3" w14:textId="77777777" w:rsidTr="00F83C47">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7C68C4" w14:textId="77777777" w:rsidR="00B73D23" w:rsidRPr="00F83C47" w:rsidRDefault="00B73D23" w:rsidP="00F71DF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CBE9BE" w14:textId="77777777" w:rsidR="00B73D23" w:rsidRPr="00F83C47" w:rsidRDefault="00B73D23" w:rsidP="00F71DFD">
            <w:pPr>
              <w:rPr>
                <w:b/>
              </w:rPr>
            </w:pPr>
            <w:r w:rsidRPr="00F83C47">
              <w:rPr>
                <w:b/>
              </w:rPr>
              <w:t>Värde på Categorization</w:t>
            </w:r>
          </w:p>
        </w:tc>
      </w:tr>
      <w:tr w:rsidR="00B73D23" w:rsidRPr="00F83C47" w14:paraId="14C6F200" w14:textId="77777777" w:rsidTr="003A24E9">
        <w:tc>
          <w:tcPr>
            <w:tcW w:w="5103" w:type="dxa"/>
            <w:tcBorders>
              <w:top w:val="single" w:sz="6" w:space="0" w:color="auto"/>
              <w:bottom w:val="single" w:sz="6" w:space="0" w:color="auto"/>
            </w:tcBorders>
          </w:tcPr>
          <w:p w14:paraId="7170D983" w14:textId="77777777" w:rsidR="00B73D23" w:rsidRPr="00F83C47" w:rsidRDefault="00B73D23" w:rsidP="00F71DFD">
            <w:pPr>
              <w:rPr>
                <w:highlight w:val="yellow"/>
              </w:rPr>
            </w:pPr>
            <w:r w:rsidRPr="00F83C47">
              <w:t>GetObservation</w:t>
            </w:r>
          </w:p>
        </w:tc>
        <w:tc>
          <w:tcPr>
            <w:tcW w:w="3402" w:type="dxa"/>
            <w:tcBorders>
              <w:top w:val="single" w:sz="6" w:space="0" w:color="auto"/>
              <w:bottom w:val="single" w:sz="6" w:space="0" w:color="auto"/>
            </w:tcBorders>
          </w:tcPr>
          <w:p w14:paraId="115569C2" w14:textId="5A3B77B4" w:rsidR="00B73D23" w:rsidRPr="00F83C47" w:rsidRDefault="00B73D23" w:rsidP="003A24E9">
            <w:pPr>
              <w:rPr>
                <w:color w:val="000000"/>
                <w:highlight w:val="yellow"/>
              </w:rPr>
            </w:pPr>
            <w:r w:rsidRPr="00F83C47">
              <w:rPr>
                <w:color w:val="000000"/>
              </w:rPr>
              <w:t>ch</w:t>
            </w:r>
            <w:r w:rsidR="003A24E9">
              <w:rPr>
                <w:color w:val="000000"/>
              </w:rPr>
              <w:t>b</w:t>
            </w:r>
            <w:r w:rsidRPr="00F83C47">
              <w:rPr>
                <w:color w:val="000000"/>
              </w:rPr>
              <w:t>-go</w:t>
            </w:r>
          </w:p>
        </w:tc>
      </w:tr>
      <w:tr w:rsidR="003A24E9" w:rsidRPr="00F83C47" w14:paraId="5B3CF1E5" w14:textId="77777777" w:rsidTr="00F83C47">
        <w:tc>
          <w:tcPr>
            <w:tcW w:w="5103" w:type="dxa"/>
            <w:tcBorders>
              <w:top w:val="single" w:sz="6" w:space="0" w:color="auto"/>
            </w:tcBorders>
          </w:tcPr>
          <w:p w14:paraId="72A4665A" w14:textId="4C18BC27" w:rsidR="003A24E9" w:rsidRPr="00F83C47" w:rsidRDefault="003A24E9" w:rsidP="00F71DFD">
            <w:r>
              <w:t>GetMeasurement</w:t>
            </w:r>
          </w:p>
        </w:tc>
        <w:tc>
          <w:tcPr>
            <w:tcW w:w="3402" w:type="dxa"/>
            <w:tcBorders>
              <w:top w:val="single" w:sz="6" w:space="0" w:color="auto"/>
            </w:tcBorders>
          </w:tcPr>
          <w:p w14:paraId="27F7747F" w14:textId="6D533D9C" w:rsidR="003A24E9" w:rsidRPr="00F83C47" w:rsidRDefault="003A24E9" w:rsidP="003A24E9">
            <w:pPr>
              <w:rPr>
                <w:color w:val="000000"/>
              </w:rPr>
            </w:pPr>
            <w:r>
              <w:rPr>
                <w:color w:val="000000"/>
              </w:rPr>
              <w:t>chb-gm</w:t>
            </w:r>
          </w:p>
        </w:tc>
      </w:tr>
    </w:tbl>
    <w:p w14:paraId="2F3E9828" w14:textId="77777777" w:rsidR="007E47C0" w:rsidRPr="00F83C47" w:rsidRDefault="007E47C0" w:rsidP="00F71DFD">
      <w:pPr>
        <w:rPr>
          <w:highlight w:val="lightGray"/>
        </w:rPr>
      </w:pPr>
    </w:p>
    <w:p w14:paraId="0F600C2D" w14:textId="77777777" w:rsidR="00E146AE" w:rsidRPr="005575B4" w:rsidRDefault="00E146AE" w:rsidP="00F71DFD">
      <w:pPr>
        <w:rPr>
          <w:highlight w:val="lightGray"/>
        </w:rPr>
      </w:pPr>
    </w:p>
    <w:p w14:paraId="72BFE56C" w14:textId="77777777" w:rsidR="007E47C0" w:rsidRPr="00E146AE" w:rsidRDefault="007E47C0" w:rsidP="007E47C0">
      <w:pPr>
        <w:pStyle w:val="Rubrik2"/>
      </w:pPr>
      <w:bookmarkStart w:id="52" w:name="_Toc357754853"/>
      <w:bookmarkStart w:id="53" w:name="_Toc374962629"/>
      <w:r w:rsidRPr="00E146AE">
        <w:t>Informationssäkerhet och juridik</w:t>
      </w:r>
      <w:bookmarkEnd w:id="52"/>
      <w:bookmarkEnd w:id="53"/>
    </w:p>
    <w:p w14:paraId="46D16096" w14:textId="77777777" w:rsidR="00901567" w:rsidRDefault="00901567" w:rsidP="00901567">
      <w:pPr>
        <w:pStyle w:val="Rubrik3"/>
      </w:pPr>
      <w:bookmarkStart w:id="54" w:name="_Toc374962630"/>
      <w:bookmarkStart w:id="55" w:name="_Toc357754854"/>
      <w:r>
        <w:t xml:space="preserve">Medarbetarens </w:t>
      </w:r>
      <w:r w:rsidRPr="004F0149">
        <w:t>direktåtkomst</w:t>
      </w:r>
      <w:bookmarkEnd w:id="54"/>
    </w:p>
    <w:p w14:paraId="69733A2C" w14:textId="77777777" w:rsidR="00901567" w:rsidRDefault="00901567" w:rsidP="00F71DF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048BA878" w14:textId="77777777" w:rsidR="00901567" w:rsidRDefault="00901567" w:rsidP="00F71DFD"/>
    <w:p w14:paraId="7CCAA815" w14:textId="77777777" w:rsidR="00901567" w:rsidRDefault="00901567" w:rsidP="00F71DF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59F1914" w14:textId="77777777" w:rsidR="00901567" w:rsidRDefault="00901567" w:rsidP="00F71DFD"/>
    <w:p w14:paraId="4391DA06" w14:textId="77777777" w:rsidR="00901567" w:rsidRDefault="00901567" w:rsidP="00F71DF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D65F624" w14:textId="77777777" w:rsidR="00F71DFD" w:rsidRDefault="00F71DFD" w:rsidP="00F71DFD"/>
    <w:p w14:paraId="5BA09460" w14:textId="77777777" w:rsidR="00901567" w:rsidRPr="00916805" w:rsidRDefault="00901567" w:rsidP="00901567">
      <w:pPr>
        <w:pStyle w:val="Rubrik3"/>
        <w:rPr>
          <w:b/>
        </w:rPr>
      </w:pPr>
      <w:bookmarkStart w:id="56" w:name="_Toc374962631"/>
      <w:r w:rsidRPr="00916805">
        <w:t>Patientens direktåtkomst</w:t>
      </w:r>
      <w:bookmarkEnd w:id="56"/>
    </w:p>
    <w:p w14:paraId="3A6903C9" w14:textId="77777777" w:rsidR="00901567" w:rsidRDefault="00901567" w:rsidP="00F71DFD">
      <w:r>
        <w:t>Alla tjänstekontrakten i denna tjänstedomän har en svarsflagga som anger om verksamheten (informationsägaren) godkänt att informationen får visas för patient. Det kan t.ex. ha skett genom men</w:t>
      </w:r>
      <w:r w:rsidR="00E146AE">
        <w:t xml:space="preserve"> </w:t>
      </w:r>
      <w:r>
        <w:t xml:space="preserve">prövning eller </w:t>
      </w:r>
      <w:proofErr w:type="gramStart"/>
      <w:r>
        <w:t>rådrum</w:t>
      </w:r>
      <w:proofErr w:type="gramEnd"/>
      <w:r>
        <w:t>. För vissa av tjänstekontrakten, såsom Vård- och omsorgskontakter, kanske informationsägaren policymässigt har men</w:t>
      </w:r>
      <w:r w:rsidR="00E146AE">
        <w:t xml:space="preserve"> </w:t>
      </w:r>
      <w:r>
        <w:t>prövat all information. Det är varje vårdgivares ansvar att tjänsteproducenten sätter ”kan visas för patient”-flaggan i enlighet med vårdgivarens verksamhetsregler.</w:t>
      </w:r>
    </w:p>
    <w:p w14:paraId="69C318D9" w14:textId="77777777" w:rsidR="00F71DFD" w:rsidRPr="00EF4A67" w:rsidRDefault="00F71DFD" w:rsidP="00F71DFD"/>
    <w:p w14:paraId="7C9D2D12" w14:textId="77777777" w:rsidR="00901567" w:rsidRPr="00E146AE" w:rsidRDefault="00901567" w:rsidP="00901567">
      <w:pPr>
        <w:pStyle w:val="Rubrik3"/>
      </w:pPr>
      <w:bookmarkStart w:id="57" w:name="_Toc219337773"/>
      <w:bookmarkStart w:id="58" w:name="_Toc227077997"/>
      <w:bookmarkStart w:id="59" w:name="_Toc245231401"/>
      <w:bookmarkStart w:id="60" w:name="_Toc374962632"/>
      <w:r w:rsidRPr="00E146AE">
        <w:t>Generellt</w:t>
      </w:r>
      <w:bookmarkEnd w:id="57"/>
      <w:bookmarkEnd w:id="58"/>
      <w:bookmarkEnd w:id="59"/>
      <w:bookmarkEnd w:id="60"/>
    </w:p>
    <w:p w14:paraId="34D70F7D" w14:textId="77777777" w:rsidR="00901567" w:rsidRDefault="00901567" w:rsidP="00F71DF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E146AE">
        <w:lastRenderedPageBreak/>
        <w:t>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97A034E" w14:textId="77777777" w:rsidR="00F71DFD" w:rsidRPr="00E146AE" w:rsidRDefault="00F71DFD" w:rsidP="00F71DFD"/>
    <w:p w14:paraId="18DD9976" w14:textId="77777777" w:rsidR="007E47C0" w:rsidRPr="00E146AE" w:rsidRDefault="007E47C0" w:rsidP="007E47C0">
      <w:pPr>
        <w:pStyle w:val="Rubrik2"/>
      </w:pPr>
      <w:bookmarkStart w:id="61" w:name="_Toc374962633"/>
      <w:r w:rsidRPr="00E146AE">
        <w:t>Felhantering</w:t>
      </w:r>
      <w:bookmarkEnd w:id="55"/>
      <w:bookmarkEnd w:id="61"/>
    </w:p>
    <w:p w14:paraId="0854FA58" w14:textId="77777777" w:rsidR="00E131FD" w:rsidRPr="00E146AE" w:rsidRDefault="00E131FD" w:rsidP="00E131FD">
      <w:pPr>
        <w:pStyle w:val="Rubrik3"/>
      </w:pPr>
      <w:bookmarkStart w:id="62" w:name="_Toc374962634"/>
      <w:r w:rsidRPr="00E146AE">
        <w:t>Krav på en tjänsteproducent</w:t>
      </w:r>
      <w:bookmarkEnd w:id="62"/>
    </w:p>
    <w:p w14:paraId="3F14B778" w14:textId="77777777" w:rsidR="00265F33" w:rsidRPr="00E146AE" w:rsidRDefault="00265F33" w:rsidP="00265F33">
      <w:pPr>
        <w:pStyle w:val="Rubrik4"/>
      </w:pPr>
      <w:r w:rsidRPr="00E146AE">
        <w:t xml:space="preserve">Logiska fel </w:t>
      </w:r>
    </w:p>
    <w:p w14:paraId="18CF4499" w14:textId="77777777" w:rsidR="00265F33" w:rsidRDefault="00901567" w:rsidP="00F71DFD">
      <w:r w:rsidRPr="00E146AE">
        <w:t>Logiska fel hanteras endast i skrivtjänster i domänen</w:t>
      </w:r>
      <w:r w:rsidR="00265F33" w:rsidRPr="00E146AE">
        <w:t>.</w:t>
      </w:r>
      <w:r w:rsidRPr="00E146AE">
        <w:t xml:space="preserve"> Dessa </w:t>
      </w:r>
      <w:r w:rsidR="00C93BD6" w:rsidRPr="00E146AE">
        <w:t>ger svarskod INFO och ERROR</w:t>
      </w:r>
      <w:r w:rsidRPr="00E146AE">
        <w:t xml:space="preserve"> och en kommentarstext i svarsmeddelandet med information om felet.</w:t>
      </w:r>
      <w:r w:rsidR="00C93BD6" w:rsidRPr="00E146AE">
        <w:t xml:space="preserve"> </w:t>
      </w:r>
      <w:proofErr w:type="gramStart"/>
      <w:r w:rsidR="00C93BD6" w:rsidRPr="00E146AE">
        <w:t>ERROR  ska</w:t>
      </w:r>
      <w:proofErr w:type="gramEnd"/>
      <w:r w:rsidR="00C93BD6" w:rsidRPr="00E146AE">
        <w:t xml:space="preserve"> skickas när hela meddelandet misslyckades och INFO används när delar av meddelandet lagrats och andra delar inte kunde lagras. </w:t>
      </w:r>
      <w:r w:rsidRPr="00E146AE">
        <w:t xml:space="preserve"> Kommentarstexten får inte innehålla känsliga personuppgifter</w:t>
      </w:r>
      <w:r w:rsidR="00C93BD6" w:rsidRPr="00E146AE">
        <w:t>.</w:t>
      </w:r>
    </w:p>
    <w:p w14:paraId="6287586E" w14:textId="77777777" w:rsidR="00F71DFD" w:rsidRPr="00E146AE" w:rsidRDefault="00F71DFD" w:rsidP="00F71DFD"/>
    <w:p w14:paraId="7D584C4C" w14:textId="77777777" w:rsidR="00265F33" w:rsidRPr="00E146AE" w:rsidRDefault="00265F33" w:rsidP="00265F33">
      <w:pPr>
        <w:pStyle w:val="Rubrik4"/>
      </w:pPr>
      <w:r w:rsidRPr="00E146AE">
        <w:t>Tekniska fel</w:t>
      </w:r>
    </w:p>
    <w:p w14:paraId="3F7405BB" w14:textId="77777777" w:rsidR="00901567" w:rsidRPr="00901567" w:rsidRDefault="00901567" w:rsidP="00F71DFD">
      <w:r w:rsidRPr="00901567">
        <w:t xml:space="preserve">Vid ett tekniskt fel levereras ett generellt undantag (SOAP-Exception). </w:t>
      </w:r>
    </w:p>
    <w:p w14:paraId="610CB62A" w14:textId="77777777" w:rsidR="00901567" w:rsidRPr="00901567" w:rsidRDefault="00901567" w:rsidP="00F71DFD">
      <w:r w:rsidRPr="00901567">
        <w:t xml:space="preserve">Exempel på detta kan vara deadlock i databasen eller följdeffekter av programmeringsfel. </w:t>
      </w:r>
    </w:p>
    <w:p w14:paraId="3FB5644A" w14:textId="77777777" w:rsidR="00901567" w:rsidRPr="00901567" w:rsidRDefault="00901567" w:rsidP="00F71DFD">
      <w:r w:rsidRPr="00901567">
        <w:t xml:space="preserve">Tekniska fel får inte förmedla känsliga personuppgifter. </w:t>
      </w:r>
    </w:p>
    <w:p w14:paraId="2CD54E77" w14:textId="77777777" w:rsidR="00901567" w:rsidRDefault="00901567" w:rsidP="00F71DFD">
      <w:r w:rsidRPr="00901567">
        <w:t>Istället rekommenderas att ett log-id förmedlas, som ger möjlighet för tjänsteproducentens förvaltning att bistå tjänstekonsumentens förvaltning med felsökning.</w:t>
      </w:r>
    </w:p>
    <w:p w14:paraId="0E2FEE12" w14:textId="77777777" w:rsidR="00F71DFD" w:rsidRPr="00901567" w:rsidRDefault="00F71DFD" w:rsidP="00F71DFD"/>
    <w:p w14:paraId="5FCCDCEA" w14:textId="77777777" w:rsidR="00E131FD" w:rsidRPr="00E146AE" w:rsidRDefault="00E131FD" w:rsidP="00E131FD">
      <w:pPr>
        <w:pStyle w:val="Rubrik3"/>
      </w:pPr>
      <w:bookmarkStart w:id="63" w:name="_Toc374962635"/>
      <w:r w:rsidRPr="00E146AE">
        <w:t>Krav på en tjänstekonsument</w:t>
      </w:r>
      <w:bookmarkEnd w:id="63"/>
    </w:p>
    <w:p w14:paraId="5143D593" w14:textId="77777777" w:rsidR="00C93BD6" w:rsidRPr="00E146AE" w:rsidRDefault="00C93BD6" w:rsidP="00F71DFD"/>
    <w:p w14:paraId="326536B4" w14:textId="77777777" w:rsidR="00265F33" w:rsidRPr="00E146AE" w:rsidRDefault="00265F33" w:rsidP="00265F33">
      <w:pPr>
        <w:pStyle w:val="Rubrik4"/>
      </w:pPr>
      <w:r w:rsidRPr="00E146AE">
        <w:t xml:space="preserve">Logiska fel </w:t>
      </w:r>
    </w:p>
    <w:p w14:paraId="6FF06A1C" w14:textId="77777777" w:rsidR="00265F33" w:rsidRDefault="00C93BD6" w:rsidP="00F71DFD">
      <w:r w:rsidRPr="00E146AE">
        <w:t>I domänens skrivtjänster fås svarskod och en kommentarstext med information om att logiskt fel uppstått</w:t>
      </w:r>
      <w:r w:rsidR="00265F33" w:rsidRPr="00E146AE">
        <w:t>.</w:t>
      </w:r>
      <w:r w:rsidRPr="00E146AE">
        <w:t xml:space="preserve"> Exempel på logiska fel är obligatorisk data som saknas och felformaterad data.</w:t>
      </w:r>
    </w:p>
    <w:p w14:paraId="24D9A7EF" w14:textId="77777777" w:rsidR="00AD1DA5" w:rsidRPr="00E146AE" w:rsidRDefault="00AD1DA5" w:rsidP="00F71DFD"/>
    <w:p w14:paraId="7523A263" w14:textId="77777777" w:rsidR="00265F33" w:rsidRPr="00E146AE" w:rsidRDefault="00265F33" w:rsidP="00265F33">
      <w:pPr>
        <w:pStyle w:val="Rubrik4"/>
      </w:pPr>
      <w:r w:rsidRPr="00E146AE">
        <w:t>Tekniska fel</w:t>
      </w:r>
    </w:p>
    <w:p w14:paraId="7319B7A8" w14:textId="77777777" w:rsidR="00901567" w:rsidRPr="00E146AE" w:rsidRDefault="00901567" w:rsidP="00F71DFD">
      <w:r w:rsidRPr="00E146AE">
        <w:t>Tekniska fel definieras med en text och en kod i ett SOAP-Exception. Koden rekommenderas</w:t>
      </w:r>
      <w:r w:rsidR="00C93BD6" w:rsidRPr="00E146AE">
        <w:t xml:space="preserve"> vara ett log-id enligt 4.3.1.2</w:t>
      </w:r>
      <w:r w:rsidRPr="00E146AE">
        <w:t>.</w:t>
      </w:r>
      <w:r w:rsidR="00C93BD6" w:rsidRPr="00E146AE">
        <w:t xml:space="preserve"> När tekniska fel uppstår p.g.a. att producenten inte är tillgänglig måste konsumenten sända om data vid användning av skrivtjänster. </w:t>
      </w:r>
      <w:r w:rsidRPr="00E146AE">
        <w:t xml:space="preserve"> </w:t>
      </w:r>
    </w:p>
    <w:p w14:paraId="3CA7A670" w14:textId="77777777" w:rsidR="007E47C0" w:rsidRPr="00E146AE" w:rsidRDefault="007E47C0" w:rsidP="00F71DFD"/>
    <w:p w14:paraId="06A8DAA7" w14:textId="77777777" w:rsidR="00265F33" w:rsidRPr="00E146AE" w:rsidRDefault="00265F33" w:rsidP="00C54F68">
      <w:pPr>
        <w:pStyle w:val="Rubrik2"/>
      </w:pPr>
      <w:bookmarkStart w:id="64" w:name="_Toc374962636"/>
      <w:r w:rsidRPr="00E146AE">
        <w:t>Icke funktionella krav</w:t>
      </w:r>
      <w:bookmarkEnd w:id="64"/>
    </w:p>
    <w:p w14:paraId="16D8E27B" w14:textId="77777777" w:rsidR="00901567" w:rsidRDefault="00C93BD6" w:rsidP="00F71DFD">
      <w:r w:rsidRPr="00E146AE">
        <w:t>Det är verksamhetens ansvar att data inte finns</w:t>
      </w:r>
      <w:r w:rsidR="00901567" w:rsidRPr="00E146AE">
        <w:t xml:space="preserve"> du</w:t>
      </w:r>
      <w:r w:rsidRPr="00E146AE">
        <w:t>bblerad i flera källsystem. För</w:t>
      </w:r>
      <w:r w:rsidR="00901567" w:rsidRPr="00E146AE">
        <w:t xml:space="preserve"> patientdata</w:t>
      </w:r>
      <w:r w:rsidRPr="00E146AE">
        <w:t xml:space="preserve"> </w:t>
      </w:r>
      <w:r w:rsidR="00901567" w:rsidRPr="00E146AE">
        <w:t xml:space="preserve">som lagras i flera källsystem skall endast ett källsystem tillhandahålla informationen via lästjänst och engagemangsindex. Detta för att undvika dubbletter för konsumenter som använder den aggregerade tjänsten. </w:t>
      </w:r>
    </w:p>
    <w:p w14:paraId="3620D6B5" w14:textId="77777777" w:rsidR="00AD1DA5" w:rsidRDefault="00AD1DA5" w:rsidP="00F71DFD"/>
    <w:p w14:paraId="303945B7" w14:textId="20344F87" w:rsidR="00DF207A" w:rsidRDefault="00DF207A">
      <w:pPr>
        <w:spacing w:line="240" w:lineRule="auto"/>
      </w:pPr>
      <w:r>
        <w:br w:type="page"/>
      </w:r>
    </w:p>
    <w:p w14:paraId="197549CD" w14:textId="77777777" w:rsidR="007E47C0" w:rsidRPr="00E146AE" w:rsidRDefault="007E47C0" w:rsidP="00C54F68">
      <w:pPr>
        <w:pStyle w:val="Rubrik3"/>
      </w:pPr>
      <w:bookmarkStart w:id="65" w:name="_Toc374962637"/>
      <w:r w:rsidRPr="00E146AE">
        <w:lastRenderedPageBreak/>
        <w:t>SLA krav</w:t>
      </w:r>
      <w:bookmarkEnd w:id="65"/>
    </w:p>
    <w:p w14:paraId="439CEB07" w14:textId="77777777" w:rsidR="00901567" w:rsidRPr="00E146AE" w:rsidRDefault="00901567" w:rsidP="00F71DFD">
      <w:bookmarkStart w:id="66" w:name="_Toc368997122"/>
      <w:bookmarkStart w:id="67" w:name="_Toc224960923"/>
      <w:bookmarkEnd w:id="12"/>
      <w:bookmarkEnd w:id="13"/>
      <w:bookmarkEnd w:id="14"/>
      <w:r w:rsidRPr="00E146AE">
        <w:t>Följande generella SLA-krav gäller för alla tjänsteproducenter som tillhandahåller tjänster. Dessa krav gäller där inget annat anges för ett specifikt tjänstekontrakt.</w:t>
      </w:r>
    </w:p>
    <w:p w14:paraId="75F1562A" w14:textId="77777777" w:rsidR="00901567" w:rsidRPr="00E146AE" w:rsidRDefault="00901567" w:rsidP="00F71DF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901567" w:rsidRPr="00E146AE" w14:paraId="33C1A825" w14:textId="77777777" w:rsidTr="00F83C47">
        <w:tc>
          <w:tcPr>
            <w:tcW w:w="2268"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83754E" w14:textId="77777777" w:rsidR="00901567" w:rsidRPr="00E146AE" w:rsidRDefault="00901567" w:rsidP="00E146AE">
            <w:pPr>
              <w:rPr>
                <w:b/>
              </w:rPr>
            </w:pPr>
            <w:r w:rsidRPr="00E146AE">
              <w:rPr>
                <w:b/>
              </w:rPr>
              <w:t>Kategori</w:t>
            </w:r>
          </w:p>
        </w:tc>
        <w:tc>
          <w:tcPr>
            <w:tcW w:w="415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38087A" w14:textId="77777777" w:rsidR="00901567" w:rsidRPr="00E146AE" w:rsidRDefault="00901567" w:rsidP="00E146AE">
            <w:pPr>
              <w:rPr>
                <w:b/>
              </w:rPr>
            </w:pPr>
            <w:r w:rsidRPr="00E146AE">
              <w:rPr>
                <w:b/>
              </w:rPr>
              <w:t>Värde</w:t>
            </w:r>
          </w:p>
        </w:tc>
        <w:tc>
          <w:tcPr>
            <w:tcW w:w="326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AA13AD" w14:textId="77777777" w:rsidR="00901567" w:rsidRPr="00E146AE" w:rsidRDefault="00901567" w:rsidP="00E146AE">
            <w:pPr>
              <w:rPr>
                <w:b/>
              </w:rPr>
            </w:pPr>
            <w:r w:rsidRPr="00E146AE">
              <w:rPr>
                <w:b/>
              </w:rPr>
              <w:t>Beskrivning</w:t>
            </w:r>
          </w:p>
        </w:tc>
      </w:tr>
      <w:tr w:rsidR="00901567" w:rsidRPr="00E146AE" w14:paraId="71D6AA14" w14:textId="77777777" w:rsidTr="00F83C47">
        <w:tc>
          <w:tcPr>
            <w:tcW w:w="2268" w:type="dxa"/>
            <w:tcBorders>
              <w:top w:val="single" w:sz="6" w:space="0" w:color="auto"/>
            </w:tcBorders>
          </w:tcPr>
          <w:p w14:paraId="275C542E" w14:textId="77777777" w:rsidR="00901567" w:rsidRPr="00E146AE" w:rsidRDefault="00901567" w:rsidP="00E146AE">
            <w:r w:rsidRPr="00E146AE">
              <w:t>Svarstid</w:t>
            </w:r>
          </w:p>
        </w:tc>
        <w:tc>
          <w:tcPr>
            <w:tcW w:w="4154" w:type="dxa"/>
            <w:tcBorders>
              <w:top w:val="single" w:sz="6" w:space="0" w:color="auto"/>
            </w:tcBorders>
          </w:tcPr>
          <w:p w14:paraId="1C164028" w14:textId="77777777" w:rsidR="00901567" w:rsidRPr="00E146AE" w:rsidRDefault="00901567" w:rsidP="00E146AE">
            <w:r w:rsidRPr="00E146AE">
              <w:t>Svarstiden får inte överstiga 5 sekunder</w:t>
            </w:r>
          </w:p>
        </w:tc>
        <w:tc>
          <w:tcPr>
            <w:tcW w:w="3266" w:type="dxa"/>
            <w:tcBorders>
              <w:top w:val="single" w:sz="6" w:space="0" w:color="auto"/>
            </w:tcBorders>
          </w:tcPr>
          <w:p w14:paraId="1CA7F109" w14:textId="77777777" w:rsidR="00901567" w:rsidRPr="00E146AE" w:rsidRDefault="00901567" w:rsidP="00E146AE"/>
        </w:tc>
      </w:tr>
      <w:tr w:rsidR="00901567" w:rsidRPr="00E146AE" w14:paraId="0CBB133A" w14:textId="77777777" w:rsidTr="00E146AE">
        <w:tc>
          <w:tcPr>
            <w:tcW w:w="2268" w:type="dxa"/>
          </w:tcPr>
          <w:p w14:paraId="5347A9DD" w14:textId="77777777" w:rsidR="00901567" w:rsidRPr="00E146AE" w:rsidRDefault="00901567" w:rsidP="00E146AE">
            <w:r w:rsidRPr="00E146AE">
              <w:t>Tillgänglighet</w:t>
            </w:r>
          </w:p>
        </w:tc>
        <w:tc>
          <w:tcPr>
            <w:tcW w:w="4154" w:type="dxa"/>
          </w:tcPr>
          <w:p w14:paraId="7F4C7300" w14:textId="77777777" w:rsidR="00901567" w:rsidRPr="00E146AE" w:rsidRDefault="00901567" w:rsidP="00E146AE">
            <w:r w:rsidRPr="00E146AE">
              <w:t>24x7, 99,5%</w:t>
            </w:r>
          </w:p>
        </w:tc>
        <w:tc>
          <w:tcPr>
            <w:tcW w:w="3266" w:type="dxa"/>
          </w:tcPr>
          <w:p w14:paraId="32E4C089" w14:textId="77777777" w:rsidR="00901567" w:rsidRPr="00E146AE" w:rsidRDefault="00901567" w:rsidP="00E146AE"/>
        </w:tc>
      </w:tr>
      <w:tr w:rsidR="00901567" w:rsidRPr="00E146AE" w14:paraId="7881DC14" w14:textId="77777777" w:rsidTr="00E146AE">
        <w:tc>
          <w:tcPr>
            <w:tcW w:w="2268" w:type="dxa"/>
          </w:tcPr>
          <w:p w14:paraId="7FDD482C" w14:textId="77777777" w:rsidR="00901567" w:rsidRPr="00E146AE" w:rsidRDefault="00901567" w:rsidP="00E146AE">
            <w:r w:rsidRPr="00E146AE">
              <w:t>Last</w:t>
            </w:r>
          </w:p>
        </w:tc>
        <w:tc>
          <w:tcPr>
            <w:tcW w:w="4154" w:type="dxa"/>
          </w:tcPr>
          <w:p w14:paraId="6726B159" w14:textId="77777777" w:rsidR="00901567" w:rsidRPr="00E146AE" w:rsidRDefault="00901567" w:rsidP="00E146AE">
            <w:r w:rsidRPr="00E146AE">
              <w:t>10 transaktioner per sekund</w:t>
            </w:r>
          </w:p>
        </w:tc>
        <w:tc>
          <w:tcPr>
            <w:tcW w:w="3266" w:type="dxa"/>
          </w:tcPr>
          <w:p w14:paraId="526E9CCA" w14:textId="77777777" w:rsidR="00901567" w:rsidRPr="00E146AE" w:rsidRDefault="00901567" w:rsidP="00E146AE"/>
        </w:tc>
      </w:tr>
      <w:tr w:rsidR="00901567" w:rsidRPr="00E146AE" w14:paraId="76A5BEB6" w14:textId="77777777" w:rsidTr="00E146AE">
        <w:tc>
          <w:tcPr>
            <w:tcW w:w="2268" w:type="dxa"/>
          </w:tcPr>
          <w:p w14:paraId="28E4DE48" w14:textId="77777777" w:rsidR="00901567" w:rsidRPr="00E146AE" w:rsidRDefault="00901567" w:rsidP="00E146AE">
            <w:r w:rsidRPr="00E146AE">
              <w:t>Aktualitet</w:t>
            </w:r>
          </w:p>
        </w:tc>
        <w:tc>
          <w:tcPr>
            <w:tcW w:w="4154" w:type="dxa"/>
          </w:tcPr>
          <w:p w14:paraId="6F304319" w14:textId="77777777" w:rsidR="00901567" w:rsidRPr="00E146AE" w:rsidRDefault="00901567" w:rsidP="00E146AE">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98B1935" w14:textId="77777777" w:rsidR="00901567" w:rsidRPr="00E146AE" w:rsidRDefault="00901567" w:rsidP="00E146AE"/>
          <w:p w14:paraId="5852DB4C" w14:textId="77777777" w:rsidR="00901567" w:rsidRPr="00E146AE" w:rsidRDefault="00901567" w:rsidP="00E146AE">
            <w:r w:rsidRPr="00E146AE">
              <w:t>Uppdatering av engagemangspost måste ske så att engagemangsposten refererar data som är omedelbart tillgängligt via tjänstekontraktet.</w:t>
            </w:r>
          </w:p>
        </w:tc>
        <w:tc>
          <w:tcPr>
            <w:tcW w:w="3266" w:type="dxa"/>
          </w:tcPr>
          <w:p w14:paraId="7DB3D2AA" w14:textId="77777777" w:rsidR="00901567" w:rsidRPr="00E146AE" w:rsidRDefault="00901567" w:rsidP="00E146AE"/>
        </w:tc>
      </w:tr>
      <w:tr w:rsidR="00901567" w:rsidRPr="00E146AE" w14:paraId="5AD91ACC" w14:textId="77777777" w:rsidTr="00E146AE">
        <w:tc>
          <w:tcPr>
            <w:tcW w:w="2268" w:type="dxa"/>
          </w:tcPr>
          <w:p w14:paraId="4F924F2B" w14:textId="77777777" w:rsidR="00901567" w:rsidRPr="00E146AE" w:rsidRDefault="00901567" w:rsidP="00E146AE">
            <w:r w:rsidRPr="00E146AE">
              <w:t>Återställningstid</w:t>
            </w:r>
          </w:p>
        </w:tc>
        <w:tc>
          <w:tcPr>
            <w:tcW w:w="4154" w:type="dxa"/>
          </w:tcPr>
          <w:p w14:paraId="3AF3F29F" w14:textId="77777777" w:rsidR="00901567" w:rsidRPr="00E146AE" w:rsidRDefault="00901567" w:rsidP="00E146AE">
            <w:pPr>
              <w:tabs>
                <w:tab w:val="left" w:pos="2935"/>
              </w:tabs>
              <w:jc w:val="both"/>
            </w:pPr>
            <w:r w:rsidRPr="00E146AE">
              <w:t>1 dygn</w:t>
            </w:r>
          </w:p>
        </w:tc>
        <w:tc>
          <w:tcPr>
            <w:tcW w:w="3266" w:type="dxa"/>
          </w:tcPr>
          <w:p w14:paraId="3BAF9AF9" w14:textId="77777777" w:rsidR="00901567" w:rsidRPr="00E146AE" w:rsidRDefault="00901567" w:rsidP="00E146AE">
            <w:r w:rsidRPr="00E146AE">
              <w:t>Vid katastrof, bortfall av hel hall</w:t>
            </w:r>
          </w:p>
        </w:tc>
      </w:tr>
      <w:tr w:rsidR="00901567" w:rsidRPr="005575B4" w14:paraId="70E6295D" w14:textId="77777777" w:rsidTr="00E146AE">
        <w:tc>
          <w:tcPr>
            <w:tcW w:w="2268" w:type="dxa"/>
          </w:tcPr>
          <w:p w14:paraId="55E5E3DE" w14:textId="77777777" w:rsidR="00901567" w:rsidRPr="00E146AE" w:rsidRDefault="00901567" w:rsidP="00E146AE">
            <w:r w:rsidRPr="00E146AE">
              <w:t>…</w:t>
            </w:r>
          </w:p>
        </w:tc>
        <w:tc>
          <w:tcPr>
            <w:tcW w:w="4154" w:type="dxa"/>
          </w:tcPr>
          <w:p w14:paraId="6F639ABB" w14:textId="77777777" w:rsidR="00901567" w:rsidRPr="00E146AE" w:rsidRDefault="00901567" w:rsidP="00E146AE"/>
        </w:tc>
        <w:tc>
          <w:tcPr>
            <w:tcW w:w="3266" w:type="dxa"/>
          </w:tcPr>
          <w:p w14:paraId="5B33E507" w14:textId="77777777" w:rsidR="00901567" w:rsidRPr="00E146AE" w:rsidRDefault="00901567" w:rsidP="00E146AE"/>
        </w:tc>
      </w:tr>
    </w:tbl>
    <w:p w14:paraId="17E188BB" w14:textId="4E618177" w:rsidR="00F71DFD" w:rsidRDefault="00F71DFD">
      <w:pPr>
        <w:spacing w:line="240" w:lineRule="auto"/>
        <w:rPr>
          <w:rFonts w:eastAsia="Times New Roman"/>
          <w:bCs/>
          <w:sz w:val="30"/>
          <w:szCs w:val="28"/>
        </w:rPr>
      </w:pPr>
    </w:p>
    <w:p w14:paraId="5B62A4E7" w14:textId="77777777" w:rsidR="000A2C3E" w:rsidRDefault="000A2C3E">
      <w:pPr>
        <w:spacing w:line="240" w:lineRule="auto"/>
        <w:rPr>
          <w:rFonts w:eastAsia="Times New Roman"/>
          <w:bCs/>
          <w:sz w:val="30"/>
          <w:szCs w:val="28"/>
        </w:rPr>
      </w:pPr>
      <w:r>
        <w:br w:type="page"/>
      </w:r>
    </w:p>
    <w:p w14:paraId="424730EB" w14:textId="7F7234DB" w:rsidR="006A5395" w:rsidRDefault="006A5395" w:rsidP="006A5395">
      <w:pPr>
        <w:pStyle w:val="Rubrik1"/>
      </w:pPr>
      <w:bookmarkStart w:id="68" w:name="_Toc374962638"/>
      <w:r>
        <w:lastRenderedPageBreak/>
        <w:t>Tjänstedomänens meddelandemodeller</w:t>
      </w:r>
      <w:bookmarkEnd w:id="66"/>
      <w:bookmarkEnd w:id="68"/>
    </w:p>
    <w:p w14:paraId="402C900C" w14:textId="77777777" w:rsidR="006A5395" w:rsidRDefault="006A5395" w:rsidP="00F71DFD">
      <w:r>
        <w:t>Här beskrivs de meddelandemodeller som tjänstekontrakten bygger på. För varje meddelandemodell beskrivs hur mappning ser ut delvis mot V-TIM, här version 2.2 samt mot schema (XSD) för tjänstekontrakt.</w:t>
      </w:r>
    </w:p>
    <w:p w14:paraId="089EECB0" w14:textId="77777777" w:rsidR="006A5395" w:rsidRDefault="006A5395" w:rsidP="00F71DFD"/>
    <w:p w14:paraId="53EAC49F" w14:textId="76B4B63E" w:rsidR="006A5395" w:rsidRPr="00AA6E56" w:rsidRDefault="006A5395" w:rsidP="006A5395">
      <w:pPr>
        <w:pStyle w:val="Rubrik2"/>
      </w:pPr>
      <w:bookmarkStart w:id="69" w:name="_Toc357754856"/>
      <w:bookmarkStart w:id="70" w:name="_Toc368997123"/>
      <w:bookmarkStart w:id="71" w:name="_Ref371426457"/>
      <w:bookmarkStart w:id="72" w:name="_Toc374962639"/>
      <w:r>
        <w:t>V-MIM</w:t>
      </w:r>
      <w:bookmarkEnd w:id="69"/>
      <w:bookmarkEnd w:id="70"/>
      <w:bookmarkEnd w:id="71"/>
      <w:r w:rsidR="00A56900">
        <w:t xml:space="preserve"> - </w:t>
      </w:r>
      <w:r w:rsidR="007D10C5">
        <w:t>Observationer</w:t>
      </w:r>
      <w:bookmarkEnd w:id="72"/>
    </w:p>
    <w:p w14:paraId="7085F9CD" w14:textId="5DD9D6A6" w:rsidR="006A5395" w:rsidRPr="002F2D14" w:rsidRDefault="00B176F3" w:rsidP="006A5395">
      <w:pPr>
        <w:jc w:val="center"/>
      </w:pPr>
      <w:r>
        <w:object w:dxaOrig="9958" w:dyaOrig="7780" w14:anchorId="332A2B34">
          <v:shape id="_x0000_i1029" type="#_x0000_t75" style="width:433.5pt;height:339pt" o:ole="">
            <v:imagedata r:id="rId21" o:title=""/>
          </v:shape>
          <o:OLEObject Type="Embed" ProgID="Visio.Drawing.11" ShapeID="_x0000_i1029" DrawAspect="Content" ObjectID="_1448966062" r:id="rId22"/>
        </w:object>
      </w:r>
    </w:p>
    <w:p w14:paraId="5ECD18D8" w14:textId="77777777" w:rsidR="007E47C0" w:rsidRDefault="007E47C0" w:rsidP="007E47C0"/>
    <w:p w14:paraId="7D3EFB8B" w14:textId="77777777" w:rsidR="00824611" w:rsidRDefault="00824611" w:rsidP="007E47C0"/>
    <w:tbl>
      <w:tblPr>
        <w:tblStyle w:val="Tabellrutnt"/>
        <w:tblW w:w="8897" w:type="dxa"/>
        <w:tblLayout w:type="fixed"/>
        <w:tblLook w:val="04A0" w:firstRow="1" w:lastRow="0" w:firstColumn="1" w:lastColumn="0" w:noHBand="0" w:noVBand="1"/>
      </w:tblPr>
      <w:tblGrid>
        <w:gridCol w:w="1809"/>
        <w:gridCol w:w="2977"/>
        <w:gridCol w:w="4111"/>
      </w:tblGrid>
      <w:tr w:rsidR="00BD4C4B" w:rsidRPr="00F71DFD" w14:paraId="2F07596A" w14:textId="77777777" w:rsidTr="009F4254">
        <w:trPr>
          <w:trHeight w:val="397"/>
        </w:trPr>
        <w:tc>
          <w:tcPr>
            <w:tcW w:w="1809" w:type="dxa"/>
            <w:shd w:val="clear" w:color="auto" w:fill="D9D9D9" w:themeFill="background1" w:themeFillShade="D9"/>
            <w:vAlign w:val="center"/>
          </w:tcPr>
          <w:p w14:paraId="744504F8" w14:textId="77777777" w:rsidR="00BD4C4B" w:rsidRPr="00F71DFD" w:rsidRDefault="00BD4C4B" w:rsidP="00F71DFD">
            <w:pPr>
              <w:rPr>
                <w:b/>
              </w:rPr>
            </w:pPr>
            <w:r w:rsidRPr="00F71DFD">
              <w:rPr>
                <w:b/>
              </w:rPr>
              <w:t>Klass.attribut</w:t>
            </w:r>
          </w:p>
        </w:tc>
        <w:tc>
          <w:tcPr>
            <w:tcW w:w="2977" w:type="dxa"/>
            <w:shd w:val="clear" w:color="auto" w:fill="D9D9D9" w:themeFill="background1" w:themeFillShade="D9"/>
            <w:vAlign w:val="center"/>
          </w:tcPr>
          <w:p w14:paraId="16DC9981" w14:textId="77777777" w:rsidR="00BD4C4B" w:rsidRPr="00F71DFD" w:rsidRDefault="00BD4C4B" w:rsidP="00F71DFD">
            <w:pPr>
              <w:rPr>
                <w:b/>
                <w:szCs w:val="20"/>
              </w:rPr>
            </w:pPr>
            <w:r w:rsidRPr="00F71DFD">
              <w:rPr>
                <w:b/>
                <w:szCs w:val="20"/>
              </w:rPr>
              <w:t>Mappning mot V-TIM</w:t>
            </w:r>
            <w:r w:rsidR="00166C19" w:rsidRPr="00F71DFD">
              <w:rPr>
                <w:b/>
                <w:szCs w:val="20"/>
              </w:rPr>
              <w:t xml:space="preserve"> 2.2</w:t>
            </w:r>
          </w:p>
        </w:tc>
        <w:tc>
          <w:tcPr>
            <w:tcW w:w="4111" w:type="dxa"/>
            <w:shd w:val="clear" w:color="auto" w:fill="D9D9D9" w:themeFill="background1" w:themeFillShade="D9"/>
            <w:vAlign w:val="center"/>
          </w:tcPr>
          <w:p w14:paraId="27F9A3A3" w14:textId="77777777" w:rsidR="00BD4C4B" w:rsidRPr="00F71DFD" w:rsidRDefault="00A15E02" w:rsidP="00F71DFD">
            <w:pPr>
              <w:rPr>
                <w:b/>
              </w:rPr>
            </w:pPr>
            <w:r w:rsidRPr="00F71DFD">
              <w:rPr>
                <w:b/>
              </w:rPr>
              <w:t xml:space="preserve">Mappning mot </w:t>
            </w:r>
            <w:r w:rsidR="00BD4C4B" w:rsidRPr="00F71DFD">
              <w:rPr>
                <w:b/>
              </w:rPr>
              <w:t>XSD</w:t>
            </w:r>
            <w:r w:rsidR="00125EDC" w:rsidRPr="00F71DFD">
              <w:rPr>
                <w:b/>
              </w:rPr>
              <w:t xml:space="preserve"> schema</w:t>
            </w:r>
          </w:p>
        </w:tc>
      </w:tr>
      <w:tr w:rsidR="004709E5" w:rsidRPr="00410CFC" w14:paraId="78AE76C3" w14:textId="77777777" w:rsidTr="009F4254">
        <w:trPr>
          <w:trHeight w:val="397"/>
        </w:trPr>
        <w:tc>
          <w:tcPr>
            <w:tcW w:w="1809" w:type="dxa"/>
            <w:vAlign w:val="center"/>
          </w:tcPr>
          <w:p w14:paraId="47FE0FFF" w14:textId="77777777" w:rsidR="004709E5" w:rsidRPr="006B6D62" w:rsidRDefault="004709E5" w:rsidP="00F71DFD">
            <w:r w:rsidRPr="006B6D62">
              <w:t>Observation.id</w:t>
            </w:r>
          </w:p>
        </w:tc>
        <w:tc>
          <w:tcPr>
            <w:tcW w:w="2977" w:type="dxa"/>
            <w:vAlign w:val="center"/>
          </w:tcPr>
          <w:p w14:paraId="78B89754" w14:textId="77777777" w:rsidR="004709E5" w:rsidRPr="00531C72" w:rsidRDefault="006751FB" w:rsidP="00F71DFD">
            <w:pPr>
              <w:rPr>
                <w:rFonts w:cs="Arial"/>
                <w:szCs w:val="20"/>
              </w:rPr>
            </w:pPr>
            <w:r>
              <w:rPr>
                <w:rFonts w:cs="Arial"/>
                <w:szCs w:val="20"/>
              </w:rPr>
              <w:t>Hälsorelaterat</w:t>
            </w:r>
            <w:r w:rsidR="00084887">
              <w:rPr>
                <w:rFonts w:cs="Arial"/>
                <w:szCs w:val="20"/>
              </w:rPr>
              <w:t xml:space="preserve"> </w:t>
            </w:r>
            <w:r>
              <w:rPr>
                <w:rFonts w:cs="Arial"/>
                <w:szCs w:val="20"/>
              </w:rPr>
              <w:t>tillstånd.hälsorelaterat tillstånd_</w:t>
            </w:r>
            <w:r w:rsidR="004709E5" w:rsidRPr="00531C72">
              <w:rPr>
                <w:rFonts w:cs="Arial"/>
                <w:szCs w:val="20"/>
              </w:rPr>
              <w:t>id</w:t>
            </w:r>
          </w:p>
        </w:tc>
        <w:tc>
          <w:tcPr>
            <w:tcW w:w="4111" w:type="dxa"/>
            <w:vAlign w:val="center"/>
          </w:tcPr>
          <w:p w14:paraId="5C926EB8" w14:textId="77777777" w:rsidR="004709E5" w:rsidRPr="007A6662" w:rsidRDefault="00410CFC" w:rsidP="00F71DFD">
            <w:r w:rsidRPr="007A6662">
              <w:t>Observation/id</w:t>
            </w:r>
          </w:p>
        </w:tc>
      </w:tr>
      <w:tr w:rsidR="004709E5" w:rsidRPr="00410CFC" w14:paraId="32B5933E" w14:textId="77777777" w:rsidTr="009F4254">
        <w:trPr>
          <w:trHeight w:val="397"/>
        </w:trPr>
        <w:tc>
          <w:tcPr>
            <w:tcW w:w="1809" w:type="dxa"/>
            <w:vAlign w:val="center"/>
          </w:tcPr>
          <w:p w14:paraId="580F0296" w14:textId="77777777" w:rsidR="004709E5" w:rsidRPr="006B6D62" w:rsidRDefault="004709E5" w:rsidP="00F71DFD">
            <w:r w:rsidRPr="006B6D62">
              <w:t>Observation.type</w:t>
            </w:r>
          </w:p>
        </w:tc>
        <w:tc>
          <w:tcPr>
            <w:tcW w:w="2977" w:type="dxa"/>
            <w:vAlign w:val="center"/>
          </w:tcPr>
          <w:p w14:paraId="52E3161F" w14:textId="77777777" w:rsidR="004709E5" w:rsidRPr="00531C72" w:rsidRDefault="00314E08" w:rsidP="00F71DFD">
            <w:pPr>
              <w:rPr>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314E08">
              <w:rPr>
                <w:szCs w:val="20"/>
              </w:rPr>
              <w:t>hälsorelaterat tillståndstyp</w:t>
            </w:r>
          </w:p>
        </w:tc>
        <w:tc>
          <w:tcPr>
            <w:tcW w:w="4111" w:type="dxa"/>
            <w:vAlign w:val="center"/>
          </w:tcPr>
          <w:p w14:paraId="6CD49719" w14:textId="77777777" w:rsidR="004709E5" w:rsidRPr="007A6662" w:rsidRDefault="00410CFC" w:rsidP="00F71DFD">
            <w:r w:rsidRPr="007A6662">
              <w:t>Observation/type</w:t>
            </w:r>
          </w:p>
        </w:tc>
      </w:tr>
      <w:tr w:rsidR="004709E5" w:rsidRPr="00410CFC" w14:paraId="7187DECF" w14:textId="77777777" w:rsidTr="009F4254">
        <w:trPr>
          <w:trHeight w:val="397"/>
        </w:trPr>
        <w:tc>
          <w:tcPr>
            <w:tcW w:w="1809" w:type="dxa"/>
            <w:vAlign w:val="center"/>
          </w:tcPr>
          <w:p w14:paraId="7ADE806B" w14:textId="77777777" w:rsidR="004709E5" w:rsidRPr="006B6D62" w:rsidRDefault="004709E5" w:rsidP="00F71DFD">
            <w:r w:rsidRPr="006B6D62">
              <w:t>Observation.time</w:t>
            </w:r>
          </w:p>
        </w:tc>
        <w:tc>
          <w:tcPr>
            <w:tcW w:w="2977" w:type="dxa"/>
            <w:vAlign w:val="center"/>
          </w:tcPr>
          <w:p w14:paraId="44F19357" w14:textId="77777777" w:rsidR="004709E5" w:rsidRPr="004709E5" w:rsidRDefault="009E5A70"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009F4254" w:rsidRPr="009F4254">
              <w:rPr>
                <w:rFonts w:cs="Arial"/>
                <w:spacing w:val="-1"/>
                <w:szCs w:val="20"/>
              </w:rPr>
              <w:t>observerationstid tillstånd</w:t>
            </w:r>
          </w:p>
        </w:tc>
        <w:tc>
          <w:tcPr>
            <w:tcW w:w="4111" w:type="dxa"/>
            <w:vAlign w:val="center"/>
          </w:tcPr>
          <w:p w14:paraId="02AE3DDC" w14:textId="77777777" w:rsidR="004709E5" w:rsidRPr="007A6662" w:rsidRDefault="00410CFC" w:rsidP="00F71DFD">
            <w:r w:rsidRPr="007A6662">
              <w:t>Observation/time</w:t>
            </w:r>
          </w:p>
        </w:tc>
      </w:tr>
      <w:tr w:rsidR="004709E5" w:rsidRPr="00410CFC" w14:paraId="1E33ACB3" w14:textId="77777777" w:rsidTr="009F4254">
        <w:trPr>
          <w:trHeight w:val="397"/>
        </w:trPr>
        <w:tc>
          <w:tcPr>
            <w:tcW w:w="1809" w:type="dxa"/>
            <w:vAlign w:val="center"/>
          </w:tcPr>
          <w:p w14:paraId="047BACC2" w14:textId="77777777" w:rsidR="004709E5" w:rsidRPr="006B6D62" w:rsidRDefault="004709E5" w:rsidP="00F71DFD">
            <w:r w:rsidRPr="006B6D62">
              <w:lastRenderedPageBreak/>
              <w:t>Observation.method</w:t>
            </w:r>
          </w:p>
        </w:tc>
        <w:tc>
          <w:tcPr>
            <w:tcW w:w="2977" w:type="dxa"/>
            <w:vAlign w:val="center"/>
          </w:tcPr>
          <w:p w14:paraId="179F34C5" w14:textId="77777777" w:rsidR="004709E5" w:rsidRPr="00B678F4" w:rsidRDefault="00B678F4" w:rsidP="00F71DFD">
            <w:pPr>
              <w:rPr>
                <w:rFonts w:cs="Arial"/>
                <w:i/>
                <w:szCs w:val="20"/>
              </w:rPr>
            </w:pPr>
            <w:r>
              <w:rPr>
                <w:rFonts w:cs="Arial"/>
                <w:i/>
                <w:szCs w:val="20"/>
              </w:rPr>
              <w:t>S</w:t>
            </w:r>
            <w:r w:rsidR="000E0F29">
              <w:rPr>
                <w:rFonts w:cs="Arial"/>
                <w:i/>
                <w:szCs w:val="20"/>
              </w:rPr>
              <w:t>aknar motsvarighet i V-TIM 2.2</w:t>
            </w:r>
          </w:p>
        </w:tc>
        <w:tc>
          <w:tcPr>
            <w:tcW w:w="4111" w:type="dxa"/>
            <w:vAlign w:val="center"/>
          </w:tcPr>
          <w:p w14:paraId="51B81613" w14:textId="77777777" w:rsidR="004709E5" w:rsidRPr="007A6662" w:rsidRDefault="00410CFC" w:rsidP="00F71DFD">
            <w:r w:rsidRPr="007A6662">
              <w:t>Observation/method</w:t>
            </w:r>
          </w:p>
        </w:tc>
      </w:tr>
      <w:tr w:rsidR="004709E5" w:rsidRPr="00410CFC" w14:paraId="6293FFF4" w14:textId="77777777" w:rsidTr="009F4254">
        <w:trPr>
          <w:trHeight w:val="397"/>
        </w:trPr>
        <w:tc>
          <w:tcPr>
            <w:tcW w:w="1809" w:type="dxa"/>
            <w:vAlign w:val="center"/>
          </w:tcPr>
          <w:p w14:paraId="3F7501AE" w14:textId="77777777" w:rsidR="004709E5" w:rsidRPr="006B6D62" w:rsidRDefault="004709E5" w:rsidP="00F71DFD">
            <w:r w:rsidRPr="006B6D62">
              <w:t>Observation.value</w:t>
            </w:r>
          </w:p>
        </w:tc>
        <w:tc>
          <w:tcPr>
            <w:tcW w:w="2977" w:type="dxa"/>
            <w:vAlign w:val="center"/>
          </w:tcPr>
          <w:p w14:paraId="06CE41F6" w14:textId="77777777" w:rsidR="00C72C2A" w:rsidRPr="00C72C2A" w:rsidRDefault="00C72C2A" w:rsidP="00F71DFD">
            <w:pPr>
              <w:rPr>
                <w:rFonts w:cs="Arial"/>
                <w:spacing w:val="-1"/>
                <w:szCs w:val="20"/>
              </w:rPr>
            </w:pPr>
            <w:r>
              <w:rPr>
                <w:rFonts w:cs="Arial"/>
                <w:szCs w:val="20"/>
              </w:rPr>
              <w:t>Hälsorelaterat</w:t>
            </w:r>
            <w:r w:rsidR="00084887">
              <w:rPr>
                <w:rFonts w:cs="Arial"/>
                <w:szCs w:val="20"/>
              </w:rPr>
              <w:t xml:space="preserve"> </w:t>
            </w:r>
            <w:r>
              <w:rPr>
                <w:rFonts w:cs="Arial"/>
                <w:szCs w:val="20"/>
              </w:rPr>
              <w:t>tillstånd</w:t>
            </w:r>
            <w:r>
              <w:rPr>
                <w:szCs w:val="20"/>
              </w:rPr>
              <w:t>.</w:t>
            </w:r>
            <w:r w:rsidRPr="00C72C2A">
              <w:rPr>
                <w:rFonts w:cs="Arial"/>
                <w:spacing w:val="-1"/>
                <w:szCs w:val="20"/>
              </w:rPr>
              <w:t xml:space="preserve">sammanfattande </w:t>
            </w:r>
          </w:p>
          <w:p w14:paraId="31C5345D" w14:textId="77777777" w:rsidR="004709E5" w:rsidRPr="00B47202" w:rsidRDefault="00C72C2A" w:rsidP="00F71DFD">
            <w:pPr>
              <w:rPr>
                <w:rFonts w:cs="Arial"/>
                <w:spacing w:val="-1"/>
                <w:szCs w:val="20"/>
              </w:rPr>
            </w:pPr>
            <w:r w:rsidRPr="00C72C2A">
              <w:rPr>
                <w:rFonts w:cs="Arial"/>
                <w:spacing w:val="-1"/>
                <w:szCs w:val="20"/>
              </w:rPr>
              <w:t>tillståndsbeteckning</w:t>
            </w:r>
          </w:p>
        </w:tc>
        <w:tc>
          <w:tcPr>
            <w:tcW w:w="4111" w:type="dxa"/>
            <w:vAlign w:val="center"/>
          </w:tcPr>
          <w:p w14:paraId="75769DE3" w14:textId="77777777" w:rsidR="004709E5" w:rsidRPr="007A6662" w:rsidRDefault="00410CFC" w:rsidP="00F71DFD">
            <w:r w:rsidRPr="007A6662">
              <w:t>Observation/Value</w:t>
            </w:r>
          </w:p>
        </w:tc>
      </w:tr>
      <w:tr w:rsidR="003E70E9" w:rsidRPr="00410CFC" w14:paraId="02994FC8" w14:textId="77777777" w:rsidTr="009F4254">
        <w:trPr>
          <w:trHeight w:val="397"/>
        </w:trPr>
        <w:tc>
          <w:tcPr>
            <w:tcW w:w="1809" w:type="dxa"/>
            <w:vAlign w:val="center"/>
          </w:tcPr>
          <w:p w14:paraId="62CF2275" w14:textId="77777777" w:rsidR="003E70E9" w:rsidRPr="006B6D62" w:rsidRDefault="003E70E9" w:rsidP="00F71DFD">
            <w:r w:rsidRPr="006B6D62">
              <w:t>Observation.</w:t>
            </w:r>
            <w:r>
              <w:t>targetSite</w:t>
            </w:r>
          </w:p>
        </w:tc>
        <w:tc>
          <w:tcPr>
            <w:tcW w:w="2977" w:type="dxa"/>
            <w:vAlign w:val="center"/>
          </w:tcPr>
          <w:p w14:paraId="3F69D525" w14:textId="77777777" w:rsidR="003E70E9" w:rsidRPr="00A1369D" w:rsidRDefault="00084887" w:rsidP="00F71DFD">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c>
          <w:tcPr>
            <w:tcW w:w="4111" w:type="dxa"/>
            <w:vAlign w:val="center"/>
          </w:tcPr>
          <w:p w14:paraId="5A22C2D5" w14:textId="77777777" w:rsidR="003E70E9" w:rsidRPr="007A6662" w:rsidRDefault="003E70E9" w:rsidP="00F71DFD">
            <w:r w:rsidRPr="007A6662">
              <w:t>Observation/</w:t>
            </w:r>
            <w:r>
              <w:t>targetSite</w:t>
            </w:r>
          </w:p>
        </w:tc>
      </w:tr>
      <w:tr w:rsidR="003E70E9" w:rsidRPr="00410CFC" w14:paraId="672CD842" w14:textId="77777777" w:rsidTr="009F4254">
        <w:trPr>
          <w:trHeight w:val="397"/>
        </w:trPr>
        <w:tc>
          <w:tcPr>
            <w:tcW w:w="1809" w:type="dxa"/>
            <w:vAlign w:val="center"/>
          </w:tcPr>
          <w:p w14:paraId="4E965C6F" w14:textId="77777777" w:rsidR="003E70E9" w:rsidRPr="006B6D62" w:rsidRDefault="003E70E9" w:rsidP="00F71DFD">
            <w:r w:rsidRPr="006B6D62">
              <w:t>Observation.valueNegation</w:t>
            </w:r>
          </w:p>
        </w:tc>
        <w:tc>
          <w:tcPr>
            <w:tcW w:w="2977" w:type="dxa"/>
            <w:vAlign w:val="center"/>
          </w:tcPr>
          <w:p w14:paraId="7964F1AE" w14:textId="77777777" w:rsidR="003E70E9" w:rsidRPr="00B678F4" w:rsidRDefault="003E70E9" w:rsidP="00F71DFD">
            <w:pPr>
              <w:rPr>
                <w:rFonts w:cs="Arial"/>
                <w:i/>
                <w:szCs w:val="20"/>
              </w:rPr>
            </w:pPr>
            <w:r>
              <w:rPr>
                <w:rFonts w:cs="Arial"/>
                <w:i/>
                <w:szCs w:val="20"/>
              </w:rPr>
              <w:t>Saknar motsvarighet i V-TIM 2.2</w:t>
            </w:r>
          </w:p>
        </w:tc>
        <w:tc>
          <w:tcPr>
            <w:tcW w:w="4111" w:type="dxa"/>
            <w:vAlign w:val="center"/>
          </w:tcPr>
          <w:p w14:paraId="30988B82" w14:textId="77777777" w:rsidR="003E70E9" w:rsidRPr="007A6662" w:rsidRDefault="003E70E9" w:rsidP="00F71DFD">
            <w:r w:rsidRPr="007A6662">
              <w:t>Observation/valueNegation</w:t>
            </w:r>
          </w:p>
        </w:tc>
      </w:tr>
      <w:tr w:rsidR="003E70E9" w:rsidRPr="00410CFC" w14:paraId="7B0F643D" w14:textId="77777777" w:rsidTr="009F4254">
        <w:trPr>
          <w:trHeight w:val="397"/>
        </w:trPr>
        <w:tc>
          <w:tcPr>
            <w:tcW w:w="1809" w:type="dxa"/>
            <w:vAlign w:val="center"/>
          </w:tcPr>
          <w:p w14:paraId="3E715A9B" w14:textId="77777777" w:rsidR="003E70E9" w:rsidRPr="006B6D62" w:rsidRDefault="003E70E9" w:rsidP="00F71DFD">
            <w:r w:rsidRPr="006B6D62">
              <w:t>Observation.description</w:t>
            </w:r>
          </w:p>
        </w:tc>
        <w:tc>
          <w:tcPr>
            <w:tcW w:w="2977" w:type="dxa"/>
            <w:vAlign w:val="center"/>
          </w:tcPr>
          <w:p w14:paraId="1DADC51A" w14:textId="77777777" w:rsidR="003E70E9" w:rsidRPr="004709E5" w:rsidRDefault="00B073DD" w:rsidP="00F71DFD">
            <w:pPr>
              <w:rPr>
                <w:rFonts w:cs="Arial"/>
                <w:spacing w:val="-1"/>
                <w:szCs w:val="20"/>
              </w:rPr>
            </w:pPr>
            <w:r>
              <w:rPr>
                <w:rFonts w:cs="Arial"/>
                <w:szCs w:val="20"/>
              </w:rPr>
              <w:t>Hälsorelaterat tillstånd</w:t>
            </w:r>
            <w:r>
              <w:rPr>
                <w:rFonts w:cs="Arial"/>
                <w:spacing w:val="-1"/>
                <w:szCs w:val="20"/>
              </w:rPr>
              <w:t>.</w:t>
            </w:r>
            <w:r w:rsidR="003E70E9" w:rsidRPr="004709E5">
              <w:rPr>
                <w:rFonts w:cs="Arial"/>
                <w:spacing w:val="-1"/>
                <w:szCs w:val="20"/>
              </w:rPr>
              <w:t>kommentar</w:t>
            </w:r>
          </w:p>
        </w:tc>
        <w:tc>
          <w:tcPr>
            <w:tcW w:w="4111" w:type="dxa"/>
            <w:vAlign w:val="center"/>
          </w:tcPr>
          <w:p w14:paraId="2E6F334A" w14:textId="77777777" w:rsidR="003E70E9" w:rsidRPr="007A6662" w:rsidRDefault="003E70E9" w:rsidP="00F71DFD">
            <w:r w:rsidRPr="007A6662">
              <w:t>Observation/Description</w:t>
            </w:r>
          </w:p>
        </w:tc>
      </w:tr>
      <w:tr w:rsidR="003D027A" w:rsidRPr="00410CFC" w14:paraId="702F25CA" w14:textId="77777777" w:rsidTr="009F4254">
        <w:trPr>
          <w:trHeight w:val="397"/>
        </w:trPr>
        <w:tc>
          <w:tcPr>
            <w:tcW w:w="1809" w:type="dxa"/>
            <w:vAlign w:val="center"/>
          </w:tcPr>
          <w:p w14:paraId="25107BF3" w14:textId="0E83B4C4" w:rsidR="003D027A" w:rsidRPr="006B6D62" w:rsidRDefault="003D027A" w:rsidP="00BF1E0D">
            <w:r>
              <w:t>Observation.app</w:t>
            </w:r>
            <w:r w:rsidR="00BF1E0D">
              <w:t>r</w:t>
            </w:r>
            <w:r>
              <w:t>ovedForPatient</w:t>
            </w:r>
          </w:p>
        </w:tc>
        <w:tc>
          <w:tcPr>
            <w:tcW w:w="2977" w:type="dxa"/>
            <w:vAlign w:val="center"/>
          </w:tcPr>
          <w:p w14:paraId="046FDCF1" w14:textId="55B0B378" w:rsidR="003D027A" w:rsidRDefault="003D027A" w:rsidP="00F71DFD">
            <w:pPr>
              <w:rPr>
                <w:rFonts w:cs="Arial"/>
                <w:szCs w:val="20"/>
              </w:rPr>
            </w:pPr>
            <w:r>
              <w:rPr>
                <w:rFonts w:cs="Arial"/>
                <w:i/>
                <w:szCs w:val="20"/>
              </w:rPr>
              <w:t>Saknar motsvarighet i V-TIM 2.2</w:t>
            </w:r>
          </w:p>
        </w:tc>
        <w:tc>
          <w:tcPr>
            <w:tcW w:w="4111" w:type="dxa"/>
            <w:vAlign w:val="center"/>
          </w:tcPr>
          <w:p w14:paraId="527BBDDA" w14:textId="76E1F874" w:rsidR="003D027A" w:rsidRPr="007A6662" w:rsidRDefault="003D027A" w:rsidP="00F71DFD">
            <w:r>
              <w:t>Observation/ApprovedForPatient</w:t>
            </w:r>
          </w:p>
        </w:tc>
      </w:tr>
      <w:tr w:rsidR="00BA0D62" w:rsidRPr="00410CFC" w14:paraId="6DC14A48" w14:textId="77777777" w:rsidTr="001D6CA0">
        <w:trPr>
          <w:trHeight w:val="397"/>
        </w:trPr>
        <w:tc>
          <w:tcPr>
            <w:tcW w:w="1809" w:type="dxa"/>
            <w:vAlign w:val="center"/>
          </w:tcPr>
          <w:p w14:paraId="287A0FC1" w14:textId="77777777" w:rsidR="00BA0D62" w:rsidRPr="006B6D62" w:rsidRDefault="00BA0D62" w:rsidP="001D6CA0">
            <w:r>
              <w:t>Location.id</w:t>
            </w:r>
          </w:p>
        </w:tc>
        <w:tc>
          <w:tcPr>
            <w:tcW w:w="2977" w:type="dxa"/>
            <w:vAlign w:val="center"/>
          </w:tcPr>
          <w:p w14:paraId="6DBB1F06" w14:textId="77777777" w:rsidR="00BA0D62" w:rsidRPr="004709E5" w:rsidRDefault="00BA0D62" w:rsidP="001D6CA0">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c>
          <w:tcPr>
            <w:tcW w:w="4111" w:type="dxa"/>
            <w:vAlign w:val="center"/>
          </w:tcPr>
          <w:p w14:paraId="3EA2270F" w14:textId="77777777" w:rsidR="00BA0D62" w:rsidRPr="007A6662" w:rsidRDefault="00BA0D62" w:rsidP="001D6CA0">
            <w:r w:rsidRPr="007A6662">
              <w:t>Observation/Location/Id</w:t>
            </w:r>
          </w:p>
        </w:tc>
      </w:tr>
      <w:tr w:rsidR="00BA0D62" w:rsidRPr="00410CFC" w14:paraId="0AA6F66B" w14:textId="77777777" w:rsidTr="001D6CA0">
        <w:trPr>
          <w:trHeight w:val="397"/>
        </w:trPr>
        <w:tc>
          <w:tcPr>
            <w:tcW w:w="1809" w:type="dxa"/>
            <w:vAlign w:val="center"/>
          </w:tcPr>
          <w:p w14:paraId="2B4B9236" w14:textId="77777777" w:rsidR="00BA0D62" w:rsidRPr="006B6D62" w:rsidRDefault="00BA0D62" w:rsidP="001D6CA0">
            <w:r>
              <w:t>Location.name</w:t>
            </w:r>
          </w:p>
        </w:tc>
        <w:tc>
          <w:tcPr>
            <w:tcW w:w="2977" w:type="dxa"/>
            <w:vAlign w:val="center"/>
          </w:tcPr>
          <w:p w14:paraId="0D34E462" w14:textId="77777777" w:rsidR="00BA0D62" w:rsidRPr="004709E5" w:rsidRDefault="00BA0D62" w:rsidP="001D6CA0">
            <w:pPr>
              <w:rPr>
                <w:rFonts w:cs="Arial"/>
                <w:szCs w:val="20"/>
              </w:rPr>
            </w:pPr>
            <w:r w:rsidRPr="006E551C">
              <w:rPr>
                <w:rFonts w:cs="Arial"/>
                <w:szCs w:val="20"/>
              </w:rPr>
              <w:t>Arbetsmoment</w:t>
            </w:r>
            <w:r>
              <w:rPr>
                <w:rFonts w:cs="Arial"/>
                <w:szCs w:val="20"/>
              </w:rPr>
              <w:t>.arbetsmomentplats typ</w:t>
            </w:r>
          </w:p>
        </w:tc>
        <w:tc>
          <w:tcPr>
            <w:tcW w:w="4111" w:type="dxa"/>
            <w:vAlign w:val="center"/>
          </w:tcPr>
          <w:p w14:paraId="412A3102" w14:textId="77777777" w:rsidR="00BA0D62" w:rsidRPr="007A6662" w:rsidRDefault="00BA0D62" w:rsidP="001D6CA0">
            <w:r w:rsidRPr="007A6662">
              <w:t>Observation/Location/Name</w:t>
            </w:r>
          </w:p>
        </w:tc>
      </w:tr>
      <w:tr w:rsidR="00BA0D62" w:rsidRPr="00410CFC" w14:paraId="4D207719" w14:textId="77777777" w:rsidTr="001D6CA0">
        <w:trPr>
          <w:trHeight w:val="397"/>
        </w:trPr>
        <w:tc>
          <w:tcPr>
            <w:tcW w:w="1809" w:type="dxa"/>
            <w:vAlign w:val="center"/>
          </w:tcPr>
          <w:p w14:paraId="42480E6F" w14:textId="77777777" w:rsidR="00BA0D62" w:rsidRPr="006B6D62" w:rsidRDefault="00BA0D62" w:rsidP="001D6CA0">
            <w:r>
              <w:t>Location.address</w:t>
            </w:r>
          </w:p>
        </w:tc>
        <w:tc>
          <w:tcPr>
            <w:tcW w:w="2977" w:type="dxa"/>
            <w:vAlign w:val="center"/>
          </w:tcPr>
          <w:p w14:paraId="615E8E91"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03902D24" w14:textId="77777777" w:rsidR="00BA0D62" w:rsidRPr="007A6662" w:rsidRDefault="00BA0D62" w:rsidP="001D6CA0">
            <w:r w:rsidRPr="007A6662">
              <w:t>Observation/Location/Address</w:t>
            </w:r>
          </w:p>
        </w:tc>
      </w:tr>
      <w:tr w:rsidR="00BA0D62" w:rsidRPr="00410CFC" w14:paraId="58C246CD" w14:textId="77777777" w:rsidTr="001D6CA0">
        <w:trPr>
          <w:trHeight w:val="397"/>
        </w:trPr>
        <w:tc>
          <w:tcPr>
            <w:tcW w:w="1809" w:type="dxa"/>
            <w:vAlign w:val="center"/>
          </w:tcPr>
          <w:p w14:paraId="7185DCAF" w14:textId="77777777" w:rsidR="00BA0D62" w:rsidRDefault="00BA0D62" w:rsidP="001D6CA0">
            <w:r>
              <w:t>Location.telecom</w:t>
            </w:r>
          </w:p>
        </w:tc>
        <w:tc>
          <w:tcPr>
            <w:tcW w:w="2977" w:type="dxa"/>
            <w:vAlign w:val="center"/>
          </w:tcPr>
          <w:p w14:paraId="3770274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649F9274" w14:textId="77777777" w:rsidR="00BA0D62" w:rsidRPr="007A6662" w:rsidRDefault="00BA0D62" w:rsidP="001D6CA0">
            <w:r w:rsidRPr="007A6662">
              <w:t>Observation/Location/Telecom</w:t>
            </w:r>
          </w:p>
        </w:tc>
      </w:tr>
      <w:tr w:rsidR="00BA0D62" w:rsidRPr="00410CFC" w14:paraId="19EF520D" w14:textId="77777777" w:rsidTr="001D6CA0">
        <w:trPr>
          <w:trHeight w:val="397"/>
        </w:trPr>
        <w:tc>
          <w:tcPr>
            <w:tcW w:w="1809" w:type="dxa"/>
            <w:vAlign w:val="center"/>
          </w:tcPr>
          <w:p w14:paraId="1CC36D54" w14:textId="77777777" w:rsidR="00BA0D62" w:rsidRPr="006B6D62" w:rsidRDefault="00BA0D62" w:rsidP="001D6CA0">
            <w:r>
              <w:t>Patient.id</w:t>
            </w:r>
          </w:p>
        </w:tc>
        <w:tc>
          <w:tcPr>
            <w:tcW w:w="2977" w:type="dxa"/>
            <w:vAlign w:val="center"/>
          </w:tcPr>
          <w:p w14:paraId="1045F919" w14:textId="77777777" w:rsidR="00BA0D62" w:rsidRPr="004709E5" w:rsidRDefault="00BA0D62" w:rsidP="001D6CA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6771F5CB" w14:textId="77777777" w:rsidR="00BA0D62" w:rsidRPr="007A6662" w:rsidRDefault="00BA0D62" w:rsidP="001D6CA0">
            <w:r w:rsidRPr="007A6662">
              <w:t>Observation/Patient/Id</w:t>
            </w:r>
          </w:p>
        </w:tc>
      </w:tr>
      <w:tr w:rsidR="00BA0D62" w:rsidRPr="00410CFC" w14:paraId="6CC8728E" w14:textId="77777777" w:rsidTr="001D6CA0">
        <w:trPr>
          <w:trHeight w:val="397"/>
        </w:trPr>
        <w:tc>
          <w:tcPr>
            <w:tcW w:w="1809" w:type="dxa"/>
            <w:vAlign w:val="center"/>
          </w:tcPr>
          <w:p w14:paraId="0D2B8661" w14:textId="77777777" w:rsidR="00BA0D62" w:rsidRPr="006B6D62" w:rsidRDefault="00BA0D62" w:rsidP="001D6CA0">
            <w:r>
              <w:t>Patient.dateOfBirth</w:t>
            </w:r>
          </w:p>
        </w:tc>
        <w:tc>
          <w:tcPr>
            <w:tcW w:w="2977" w:type="dxa"/>
            <w:vAlign w:val="center"/>
          </w:tcPr>
          <w:p w14:paraId="59CEFFEB" w14:textId="77777777" w:rsidR="00BA0D62" w:rsidRPr="004709E5" w:rsidRDefault="00BA0D62" w:rsidP="001D6CA0">
            <w:pPr>
              <w:rPr>
                <w:rFonts w:cs="Arial"/>
                <w:szCs w:val="20"/>
              </w:rPr>
            </w:pPr>
            <w:r>
              <w:rPr>
                <w:rFonts w:cs="Arial"/>
                <w:szCs w:val="20"/>
              </w:rPr>
              <w:t>Patient.</w:t>
            </w:r>
            <w:r w:rsidRPr="004709E5">
              <w:rPr>
                <w:rFonts w:cs="Arial"/>
                <w:szCs w:val="20"/>
              </w:rPr>
              <w:t xml:space="preserve">födelsetidpunkt </w:t>
            </w:r>
          </w:p>
          <w:p w14:paraId="753CBB8D" w14:textId="77777777" w:rsidR="00BA0D62" w:rsidRPr="004709E5" w:rsidRDefault="00BA0D62" w:rsidP="001D6CA0">
            <w:pPr>
              <w:rPr>
                <w:rFonts w:cs="Arial"/>
                <w:spacing w:val="-1"/>
                <w:szCs w:val="20"/>
              </w:rPr>
            </w:pPr>
          </w:p>
        </w:tc>
        <w:tc>
          <w:tcPr>
            <w:tcW w:w="4111" w:type="dxa"/>
            <w:vAlign w:val="center"/>
          </w:tcPr>
          <w:p w14:paraId="35F4009E" w14:textId="77777777" w:rsidR="00BA0D62" w:rsidRPr="007A6662" w:rsidRDefault="00BA0D62" w:rsidP="001D6CA0">
            <w:r w:rsidRPr="007A6662">
              <w:t>Observation/Patient/DateOfBirth</w:t>
            </w:r>
          </w:p>
        </w:tc>
      </w:tr>
      <w:tr w:rsidR="00BA0D62" w:rsidRPr="00410CFC" w14:paraId="13B8E497" w14:textId="77777777" w:rsidTr="001D6CA0">
        <w:trPr>
          <w:trHeight w:val="397"/>
        </w:trPr>
        <w:tc>
          <w:tcPr>
            <w:tcW w:w="1809" w:type="dxa"/>
            <w:vAlign w:val="center"/>
          </w:tcPr>
          <w:p w14:paraId="60DFA486" w14:textId="77777777" w:rsidR="00BA0D62" w:rsidRPr="006B6D62" w:rsidRDefault="00BA0D62" w:rsidP="001D6CA0">
            <w:r>
              <w:t>Patient.gender</w:t>
            </w:r>
          </w:p>
        </w:tc>
        <w:tc>
          <w:tcPr>
            <w:tcW w:w="2977" w:type="dxa"/>
            <w:vAlign w:val="center"/>
          </w:tcPr>
          <w:p w14:paraId="7EB79B17" w14:textId="77777777" w:rsidR="00BA0D62" w:rsidRPr="004709E5" w:rsidRDefault="00BA0D62" w:rsidP="001D6CA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64C5CF91" w14:textId="77777777" w:rsidR="00BA0D62" w:rsidRPr="007A6662" w:rsidRDefault="00BA0D62" w:rsidP="001D6CA0">
            <w:r w:rsidRPr="007A6662">
              <w:t>Observation/Patient/Gender</w:t>
            </w:r>
          </w:p>
        </w:tc>
      </w:tr>
      <w:tr w:rsidR="00BA0D62" w:rsidRPr="00410CFC" w14:paraId="4AAFE64F" w14:textId="77777777" w:rsidTr="001D6CA0">
        <w:trPr>
          <w:trHeight w:val="397"/>
        </w:trPr>
        <w:tc>
          <w:tcPr>
            <w:tcW w:w="1809" w:type="dxa"/>
            <w:vAlign w:val="center"/>
          </w:tcPr>
          <w:p w14:paraId="3C7EE94F" w14:textId="77777777" w:rsidR="00BA0D62" w:rsidRPr="006B6D62" w:rsidRDefault="00BA0D62" w:rsidP="001D6CA0">
            <w:r>
              <w:t>LegalAuthenticator.id</w:t>
            </w:r>
          </w:p>
        </w:tc>
        <w:tc>
          <w:tcPr>
            <w:tcW w:w="2977" w:type="dxa"/>
            <w:vAlign w:val="center"/>
          </w:tcPr>
          <w:p w14:paraId="6BC947D3"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23D55879" w14:textId="77777777" w:rsidR="00BA0D62" w:rsidRPr="007A6662" w:rsidRDefault="00BA0D62" w:rsidP="001D6CA0">
            <w:r w:rsidRPr="007A6662">
              <w:t>Observation/LegalAuthenticator/Id</w:t>
            </w:r>
          </w:p>
        </w:tc>
      </w:tr>
      <w:tr w:rsidR="00BA0D62" w:rsidRPr="00410CFC" w14:paraId="3B79FDD3" w14:textId="77777777" w:rsidTr="001D6CA0">
        <w:trPr>
          <w:trHeight w:val="397"/>
        </w:trPr>
        <w:tc>
          <w:tcPr>
            <w:tcW w:w="1809" w:type="dxa"/>
            <w:vAlign w:val="center"/>
          </w:tcPr>
          <w:p w14:paraId="5923420F" w14:textId="77777777" w:rsidR="00BA0D62" w:rsidRPr="006B6D62" w:rsidRDefault="00BA0D62" w:rsidP="001D6CA0">
            <w:r>
              <w:t>LegalAuthenticator.time</w:t>
            </w:r>
          </w:p>
        </w:tc>
        <w:tc>
          <w:tcPr>
            <w:tcW w:w="2977" w:type="dxa"/>
            <w:vAlign w:val="center"/>
          </w:tcPr>
          <w:p w14:paraId="38AA1FBA"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718FFA15" w14:textId="77777777" w:rsidR="00BA0D62" w:rsidRPr="007A6662" w:rsidRDefault="00BA0D62" w:rsidP="001D6CA0">
            <w:r w:rsidRPr="007A6662">
              <w:t>Observation/LegalAuthenticator/Time</w:t>
            </w:r>
          </w:p>
        </w:tc>
      </w:tr>
      <w:tr w:rsidR="00BA0D62" w:rsidRPr="00410CFC" w14:paraId="344DF451" w14:textId="77777777" w:rsidTr="001D6CA0">
        <w:trPr>
          <w:trHeight w:val="397"/>
        </w:trPr>
        <w:tc>
          <w:tcPr>
            <w:tcW w:w="1809" w:type="dxa"/>
            <w:vAlign w:val="center"/>
          </w:tcPr>
          <w:p w14:paraId="520B6DC7" w14:textId="77777777" w:rsidR="00BA0D62" w:rsidRPr="00194B9F" w:rsidRDefault="00BA0D62" w:rsidP="001D6CA0">
            <w:r w:rsidRPr="00194B9F">
              <w:t>LegalAuthenticator.name</w:t>
            </w:r>
          </w:p>
        </w:tc>
        <w:tc>
          <w:tcPr>
            <w:tcW w:w="2977" w:type="dxa"/>
            <w:vAlign w:val="center"/>
          </w:tcPr>
          <w:p w14:paraId="1B7F5B3D"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7FDBF4DE" w14:textId="77777777" w:rsidR="00BA0D62" w:rsidRPr="007A6662" w:rsidRDefault="00BA0D62" w:rsidP="001D6CA0">
            <w:r w:rsidRPr="007A6662">
              <w:t>Observation/LegalAuthenticator/Name</w:t>
            </w:r>
          </w:p>
        </w:tc>
      </w:tr>
      <w:tr w:rsidR="00BA0D62" w:rsidRPr="00410CFC" w14:paraId="78D17C97" w14:textId="77777777" w:rsidTr="001D6CA0">
        <w:trPr>
          <w:trHeight w:val="397"/>
        </w:trPr>
        <w:tc>
          <w:tcPr>
            <w:tcW w:w="1809" w:type="dxa"/>
          </w:tcPr>
          <w:p w14:paraId="63C69B82" w14:textId="77777777" w:rsidR="00BA0D62" w:rsidRPr="006B6D62" w:rsidRDefault="00BA0D62" w:rsidP="001D6CA0">
            <w:r>
              <w:t>SourceSystem.id</w:t>
            </w:r>
          </w:p>
        </w:tc>
        <w:tc>
          <w:tcPr>
            <w:tcW w:w="2977" w:type="dxa"/>
          </w:tcPr>
          <w:p w14:paraId="5548BD2A" w14:textId="77777777" w:rsidR="00BA0D62" w:rsidRPr="004709E5" w:rsidRDefault="00BA0D62" w:rsidP="001D6CA0">
            <w:pPr>
              <w:rPr>
                <w:rFonts w:cs="Arial"/>
                <w:spacing w:val="-1"/>
                <w:szCs w:val="20"/>
              </w:rPr>
            </w:pPr>
            <w:r>
              <w:rPr>
                <w:rFonts w:cs="Arial"/>
                <w:i/>
                <w:szCs w:val="20"/>
              </w:rPr>
              <w:t>Saknar motsvarighet i V-TIM 2.2</w:t>
            </w:r>
          </w:p>
        </w:tc>
        <w:tc>
          <w:tcPr>
            <w:tcW w:w="4111" w:type="dxa"/>
          </w:tcPr>
          <w:p w14:paraId="628DE686" w14:textId="77777777" w:rsidR="00BA0D62" w:rsidRPr="007A6662" w:rsidRDefault="00BA0D62" w:rsidP="001D6CA0">
            <w:r w:rsidRPr="007A6662">
              <w:t>Observation/</w:t>
            </w:r>
            <w:r>
              <w:t>SourceSystem</w:t>
            </w:r>
            <w:r w:rsidRPr="007A6662">
              <w:t>/Id</w:t>
            </w:r>
          </w:p>
        </w:tc>
      </w:tr>
      <w:tr w:rsidR="00BA0D62" w:rsidRPr="00410CFC" w14:paraId="2388F206" w14:textId="77777777" w:rsidTr="001D6CA0">
        <w:trPr>
          <w:trHeight w:val="397"/>
        </w:trPr>
        <w:tc>
          <w:tcPr>
            <w:tcW w:w="1809" w:type="dxa"/>
            <w:vAlign w:val="center"/>
          </w:tcPr>
          <w:p w14:paraId="41D67B3E" w14:textId="77777777" w:rsidR="00BA0D62" w:rsidRPr="006B6D62" w:rsidRDefault="00BA0D62" w:rsidP="001D6CA0">
            <w:r>
              <w:t>Relation.code</w:t>
            </w:r>
          </w:p>
        </w:tc>
        <w:tc>
          <w:tcPr>
            <w:tcW w:w="2977" w:type="dxa"/>
            <w:vAlign w:val="center"/>
          </w:tcPr>
          <w:p w14:paraId="5C42D8C2" w14:textId="77777777" w:rsidR="00BA0D62" w:rsidRPr="004709E5" w:rsidRDefault="00BA0D62" w:rsidP="001D6CA0">
            <w:pPr>
              <w:rPr>
                <w:szCs w:val="20"/>
              </w:rPr>
            </w:pPr>
            <w:r>
              <w:rPr>
                <w:rFonts w:cs="Arial"/>
                <w:i/>
                <w:szCs w:val="20"/>
              </w:rPr>
              <w:t>Saknar motsvarighet i V-TIM 2.2</w:t>
            </w:r>
          </w:p>
        </w:tc>
        <w:tc>
          <w:tcPr>
            <w:tcW w:w="4111" w:type="dxa"/>
            <w:vAlign w:val="center"/>
          </w:tcPr>
          <w:p w14:paraId="0B825F26" w14:textId="77777777" w:rsidR="00BA0D62" w:rsidRPr="007A6662" w:rsidRDefault="00BA0D62" w:rsidP="001D6CA0">
            <w:r w:rsidRPr="007A6662">
              <w:t>Observation/Relation/Code</w:t>
            </w:r>
          </w:p>
        </w:tc>
      </w:tr>
      <w:tr w:rsidR="00BA0D62" w:rsidRPr="00410CFC" w14:paraId="596EC9E9" w14:textId="77777777" w:rsidTr="001D6CA0">
        <w:trPr>
          <w:trHeight w:val="397"/>
        </w:trPr>
        <w:tc>
          <w:tcPr>
            <w:tcW w:w="1809" w:type="dxa"/>
            <w:vAlign w:val="center"/>
          </w:tcPr>
          <w:p w14:paraId="684AEC06" w14:textId="77777777" w:rsidR="00BA0D62" w:rsidRPr="006B6D62" w:rsidRDefault="00BA0D62" w:rsidP="001D6CA0">
            <w:r>
              <w:t>ReferredInformation.id</w:t>
            </w:r>
          </w:p>
        </w:tc>
        <w:tc>
          <w:tcPr>
            <w:tcW w:w="2977" w:type="dxa"/>
            <w:vAlign w:val="center"/>
          </w:tcPr>
          <w:p w14:paraId="1D4D9CD7" w14:textId="77777777" w:rsidR="00BA0D62" w:rsidRPr="00B678F4" w:rsidRDefault="00BA0D62" w:rsidP="001D6CA0">
            <w:pPr>
              <w:rPr>
                <w:rFonts w:cs="Arial"/>
                <w:i/>
                <w:szCs w:val="20"/>
              </w:rPr>
            </w:pPr>
            <w:r>
              <w:rPr>
                <w:rFonts w:cs="Arial"/>
                <w:i/>
                <w:szCs w:val="20"/>
              </w:rPr>
              <w:t>Saknar motsvarighet i V-TIM 2.2</w:t>
            </w:r>
          </w:p>
        </w:tc>
        <w:tc>
          <w:tcPr>
            <w:tcW w:w="4111" w:type="dxa"/>
            <w:vAlign w:val="center"/>
          </w:tcPr>
          <w:p w14:paraId="4586A4D8" w14:textId="77777777" w:rsidR="00BA0D62" w:rsidRPr="007A6662" w:rsidRDefault="00BA0D62" w:rsidP="001D6CA0">
            <w:r w:rsidRPr="007A6662">
              <w:t>Observation/Relation/ReferredInformation/Id</w:t>
            </w:r>
          </w:p>
        </w:tc>
      </w:tr>
      <w:tr w:rsidR="00BA0D62" w:rsidRPr="00410CFC" w14:paraId="7D41F862" w14:textId="77777777" w:rsidTr="001D6CA0">
        <w:trPr>
          <w:trHeight w:val="397"/>
        </w:trPr>
        <w:tc>
          <w:tcPr>
            <w:tcW w:w="1809" w:type="dxa"/>
            <w:vAlign w:val="center"/>
          </w:tcPr>
          <w:p w14:paraId="0A44C883" w14:textId="77777777" w:rsidR="00BA0D62" w:rsidRPr="006B6D62" w:rsidRDefault="00BA0D62" w:rsidP="001D6CA0">
            <w:r>
              <w:t>ReferredInformation.time</w:t>
            </w:r>
          </w:p>
        </w:tc>
        <w:tc>
          <w:tcPr>
            <w:tcW w:w="2977" w:type="dxa"/>
            <w:vAlign w:val="center"/>
          </w:tcPr>
          <w:p w14:paraId="0BCD0D67" w14:textId="77777777" w:rsidR="00BA0D62" w:rsidRPr="00D456D7" w:rsidRDefault="00BA0D62" w:rsidP="001D6CA0">
            <w:pPr>
              <w:rPr>
                <w:rFonts w:eastAsia="Arial Unicode MS" w:cs="Arial"/>
                <w:szCs w:val="20"/>
              </w:rPr>
            </w:pPr>
            <w:r>
              <w:rPr>
                <w:rFonts w:cs="Arial"/>
                <w:i/>
                <w:szCs w:val="20"/>
              </w:rPr>
              <w:t>Saknar motsvarighet i V-TIM 2.2</w:t>
            </w:r>
          </w:p>
        </w:tc>
        <w:tc>
          <w:tcPr>
            <w:tcW w:w="4111" w:type="dxa"/>
            <w:vAlign w:val="center"/>
          </w:tcPr>
          <w:p w14:paraId="5487EAA7" w14:textId="77777777" w:rsidR="00BA0D62" w:rsidRPr="007A6662" w:rsidRDefault="00BA0D62" w:rsidP="001D6CA0">
            <w:r w:rsidRPr="007A6662">
              <w:t>Observation/Relation/ReferredInformation/Time</w:t>
            </w:r>
          </w:p>
        </w:tc>
      </w:tr>
      <w:tr w:rsidR="00BA0D62" w:rsidRPr="00410CFC" w14:paraId="1283045D" w14:textId="77777777" w:rsidTr="001D6CA0">
        <w:trPr>
          <w:trHeight w:val="397"/>
        </w:trPr>
        <w:tc>
          <w:tcPr>
            <w:tcW w:w="1809" w:type="dxa"/>
            <w:vAlign w:val="center"/>
          </w:tcPr>
          <w:p w14:paraId="66E2C122" w14:textId="77777777" w:rsidR="00BA0D62" w:rsidRPr="006B6D62" w:rsidRDefault="00BA0D62" w:rsidP="001D6CA0">
            <w:r>
              <w:t>ReferredInformation.type</w:t>
            </w:r>
          </w:p>
        </w:tc>
        <w:tc>
          <w:tcPr>
            <w:tcW w:w="2977" w:type="dxa"/>
            <w:vAlign w:val="center"/>
          </w:tcPr>
          <w:p w14:paraId="2418272B" w14:textId="77777777" w:rsidR="00BA0D62" w:rsidRPr="004709E5" w:rsidRDefault="00BA0D62" w:rsidP="001D6CA0">
            <w:pPr>
              <w:rPr>
                <w:rFonts w:cs="Arial"/>
                <w:spacing w:val="-1"/>
                <w:szCs w:val="20"/>
              </w:rPr>
            </w:pPr>
            <w:r>
              <w:rPr>
                <w:rFonts w:cs="Arial"/>
                <w:i/>
                <w:szCs w:val="20"/>
              </w:rPr>
              <w:t>Saknar motsvarighet i V-TIM 2.2</w:t>
            </w:r>
          </w:p>
        </w:tc>
        <w:tc>
          <w:tcPr>
            <w:tcW w:w="4111" w:type="dxa"/>
            <w:vAlign w:val="center"/>
          </w:tcPr>
          <w:p w14:paraId="4DA37316" w14:textId="77777777" w:rsidR="00BA0D62" w:rsidRPr="007A6662" w:rsidRDefault="00BA0D62" w:rsidP="001D6CA0">
            <w:r w:rsidRPr="007A6662">
              <w:t>Observation/Relation/ReferredInformation/Type</w:t>
            </w:r>
          </w:p>
        </w:tc>
      </w:tr>
      <w:tr w:rsidR="00BA0D62" w:rsidRPr="00F108BD" w14:paraId="0D3461E8" w14:textId="77777777" w:rsidTr="001D6CA0">
        <w:trPr>
          <w:trHeight w:val="397"/>
        </w:trPr>
        <w:tc>
          <w:tcPr>
            <w:tcW w:w="1809" w:type="dxa"/>
            <w:vAlign w:val="center"/>
          </w:tcPr>
          <w:p w14:paraId="01B1B2D3" w14:textId="77777777" w:rsidR="00BA0D62" w:rsidRPr="006B6D62" w:rsidRDefault="00BA0D62" w:rsidP="001D6CA0">
            <w:r>
              <w:t>InformationOwne</w:t>
            </w:r>
            <w:r>
              <w:lastRenderedPageBreak/>
              <w:t>r.id</w:t>
            </w:r>
          </w:p>
        </w:tc>
        <w:tc>
          <w:tcPr>
            <w:tcW w:w="2977" w:type="dxa"/>
            <w:vAlign w:val="center"/>
          </w:tcPr>
          <w:p w14:paraId="1925E98C" w14:textId="77777777" w:rsidR="00BA0D62" w:rsidRPr="004709E5" w:rsidRDefault="00BA0D62" w:rsidP="001D6CA0">
            <w:pPr>
              <w:rPr>
                <w:szCs w:val="20"/>
              </w:rPr>
            </w:pPr>
            <w:r>
              <w:rPr>
                <w:rFonts w:cs="Arial"/>
                <w:i/>
                <w:szCs w:val="20"/>
              </w:rPr>
              <w:lastRenderedPageBreak/>
              <w:t xml:space="preserve">Saknar motsvarighet i V-TIM </w:t>
            </w:r>
            <w:r>
              <w:rPr>
                <w:rFonts w:cs="Arial"/>
                <w:i/>
                <w:szCs w:val="20"/>
              </w:rPr>
              <w:lastRenderedPageBreak/>
              <w:t>2.2</w:t>
            </w:r>
          </w:p>
        </w:tc>
        <w:tc>
          <w:tcPr>
            <w:tcW w:w="4111" w:type="dxa"/>
            <w:vAlign w:val="center"/>
          </w:tcPr>
          <w:p w14:paraId="5E7D6FBC" w14:textId="77777777" w:rsidR="00BA0D62" w:rsidRPr="00F20591" w:rsidRDefault="00BA0D62" w:rsidP="001D6CA0">
            <w:pPr>
              <w:rPr>
                <w:lang w:val="en-US"/>
              </w:rPr>
            </w:pPr>
            <w:r w:rsidRPr="00F20591">
              <w:rPr>
                <w:lang w:val="en-US"/>
              </w:rPr>
              <w:lastRenderedPageBreak/>
              <w:t>Observation/Relation/ReferredInformation</w:t>
            </w:r>
            <w:r w:rsidRPr="00F20591">
              <w:rPr>
                <w:lang w:val="en-US"/>
              </w:rPr>
              <w:lastRenderedPageBreak/>
              <w:t>/InformationOwner/Id</w:t>
            </w:r>
          </w:p>
        </w:tc>
      </w:tr>
      <w:tr w:rsidR="00BA0D62" w:rsidRPr="00410CFC" w14:paraId="41CF7988" w14:textId="77777777" w:rsidTr="001D6CA0">
        <w:trPr>
          <w:trHeight w:val="397"/>
        </w:trPr>
        <w:tc>
          <w:tcPr>
            <w:tcW w:w="1809" w:type="dxa"/>
            <w:vAlign w:val="center"/>
          </w:tcPr>
          <w:p w14:paraId="5B36594B" w14:textId="77777777" w:rsidR="00BA0D62" w:rsidRPr="006B6D62" w:rsidRDefault="00BA0D62" w:rsidP="001D6CA0">
            <w:r>
              <w:lastRenderedPageBreak/>
              <w:t>PerformerRole.id</w:t>
            </w:r>
          </w:p>
        </w:tc>
        <w:tc>
          <w:tcPr>
            <w:tcW w:w="2977" w:type="dxa"/>
            <w:vAlign w:val="center"/>
          </w:tcPr>
          <w:p w14:paraId="4F0C8110" w14:textId="77777777" w:rsidR="00BA0D62" w:rsidRPr="004709E5" w:rsidRDefault="00BA0D62"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2DC03574" w14:textId="77777777" w:rsidR="00BA0D62" w:rsidRPr="007A6662" w:rsidRDefault="00BA0D62" w:rsidP="001D6CA0">
            <w:r w:rsidRPr="007A6662">
              <w:t>Observation/PeformerRole/Id</w:t>
            </w:r>
          </w:p>
        </w:tc>
      </w:tr>
      <w:tr w:rsidR="00BA0D62" w:rsidRPr="00410CFC" w14:paraId="49FBA1A4" w14:textId="77777777" w:rsidTr="001D6CA0">
        <w:trPr>
          <w:trHeight w:val="397"/>
        </w:trPr>
        <w:tc>
          <w:tcPr>
            <w:tcW w:w="1809" w:type="dxa"/>
            <w:vAlign w:val="center"/>
          </w:tcPr>
          <w:p w14:paraId="4F7640CE" w14:textId="77777777" w:rsidR="00BA0D62" w:rsidRPr="006B6D62" w:rsidRDefault="00BA0D62" w:rsidP="001D6CA0">
            <w:r>
              <w:t>PerformerRole.code</w:t>
            </w:r>
          </w:p>
        </w:tc>
        <w:tc>
          <w:tcPr>
            <w:tcW w:w="2977" w:type="dxa"/>
            <w:vAlign w:val="center"/>
          </w:tcPr>
          <w:p w14:paraId="06A0F5FB" w14:textId="77777777" w:rsidR="00BA0D62" w:rsidRPr="00114B13" w:rsidRDefault="00BA0D62" w:rsidP="001D6CA0">
            <w:pPr>
              <w:rPr>
                <w:rFonts w:cs="Arial"/>
                <w:szCs w:val="20"/>
              </w:rPr>
            </w:pPr>
            <w:r>
              <w:rPr>
                <w:rFonts w:cs="Arial"/>
                <w:i/>
                <w:szCs w:val="20"/>
              </w:rPr>
              <w:t>Saknar motsvarighet i V-TIM 2.2</w:t>
            </w:r>
          </w:p>
        </w:tc>
        <w:tc>
          <w:tcPr>
            <w:tcW w:w="4111" w:type="dxa"/>
            <w:vAlign w:val="center"/>
          </w:tcPr>
          <w:p w14:paraId="68095B2C" w14:textId="77777777" w:rsidR="00BA0D62" w:rsidRPr="007A6662" w:rsidRDefault="00BA0D62" w:rsidP="001D6CA0">
            <w:r w:rsidRPr="007A6662">
              <w:t>Observation/PerformerRole/Code</w:t>
            </w:r>
          </w:p>
        </w:tc>
      </w:tr>
      <w:tr w:rsidR="003E70E9" w:rsidRPr="00410CFC" w14:paraId="588963B1" w14:textId="77777777" w:rsidTr="009F4254">
        <w:trPr>
          <w:trHeight w:val="397"/>
        </w:trPr>
        <w:tc>
          <w:tcPr>
            <w:tcW w:w="1809" w:type="dxa"/>
            <w:vAlign w:val="center"/>
          </w:tcPr>
          <w:p w14:paraId="2DA19A03" w14:textId="77777777" w:rsidR="003E70E9" w:rsidRPr="006B6D62" w:rsidRDefault="003E70E9" w:rsidP="00F71DFD">
            <w:r>
              <w:t>Person.id</w:t>
            </w:r>
          </w:p>
        </w:tc>
        <w:tc>
          <w:tcPr>
            <w:tcW w:w="2977" w:type="dxa"/>
            <w:vAlign w:val="center"/>
          </w:tcPr>
          <w:p w14:paraId="2B9E20CF" w14:textId="77777777" w:rsidR="003E70E9" w:rsidRPr="00AD3724" w:rsidRDefault="00114B13" w:rsidP="00F71DFD">
            <w:pPr>
              <w:rPr>
                <w:szCs w:val="20"/>
              </w:rPr>
            </w:pPr>
            <w:r w:rsidRPr="00114B13">
              <w:rPr>
                <w:szCs w:val="20"/>
              </w:rPr>
              <w:t>Observerat Uppfattat tillstånd.observerande uppfattande av</w:t>
            </w:r>
          </w:p>
        </w:tc>
        <w:tc>
          <w:tcPr>
            <w:tcW w:w="4111" w:type="dxa"/>
            <w:vAlign w:val="center"/>
          </w:tcPr>
          <w:p w14:paraId="6C5D761F" w14:textId="77777777" w:rsidR="003E70E9" w:rsidRPr="007A6662" w:rsidRDefault="003E70E9" w:rsidP="00F71DFD">
            <w:r w:rsidRPr="007A6662">
              <w:t>Observation/PerformerRole/Person/Id</w:t>
            </w:r>
          </w:p>
        </w:tc>
      </w:tr>
      <w:tr w:rsidR="003E70E9" w:rsidRPr="00410CFC" w14:paraId="17C51F9A" w14:textId="77777777" w:rsidTr="009F4254">
        <w:trPr>
          <w:trHeight w:val="397"/>
        </w:trPr>
        <w:tc>
          <w:tcPr>
            <w:tcW w:w="1809" w:type="dxa"/>
            <w:vAlign w:val="center"/>
          </w:tcPr>
          <w:p w14:paraId="29C274D0" w14:textId="77777777" w:rsidR="003E70E9" w:rsidRPr="006B6D62" w:rsidRDefault="003E70E9" w:rsidP="00F71DFD">
            <w:r>
              <w:t>Person.name</w:t>
            </w:r>
          </w:p>
        </w:tc>
        <w:tc>
          <w:tcPr>
            <w:tcW w:w="2977" w:type="dxa"/>
            <w:vAlign w:val="center"/>
          </w:tcPr>
          <w:p w14:paraId="24081E8A" w14:textId="77777777" w:rsidR="00114B13" w:rsidRPr="00114B13" w:rsidRDefault="00114B13" w:rsidP="00F71DFD">
            <w:pPr>
              <w:rPr>
                <w:szCs w:val="20"/>
              </w:rPr>
            </w:pPr>
            <w:r w:rsidRPr="00114B13">
              <w:rPr>
                <w:szCs w:val="20"/>
              </w:rPr>
              <w:t>Observerat Uppfattat tillstånd.</w:t>
            </w:r>
            <w:r w:rsidR="003E70E9" w:rsidRPr="00194B9F">
              <w:rPr>
                <w:szCs w:val="20"/>
              </w:rPr>
              <w:t>observerat uppfattat av person namn</w:t>
            </w:r>
          </w:p>
        </w:tc>
        <w:tc>
          <w:tcPr>
            <w:tcW w:w="4111" w:type="dxa"/>
            <w:vAlign w:val="center"/>
          </w:tcPr>
          <w:p w14:paraId="668858D7" w14:textId="77777777" w:rsidR="003E70E9" w:rsidRPr="007A6662" w:rsidRDefault="003E70E9" w:rsidP="00F71DFD">
            <w:r w:rsidRPr="007A6662">
              <w:t>Observation/PerformerRole/Person/Name</w:t>
            </w:r>
          </w:p>
        </w:tc>
      </w:tr>
      <w:tr w:rsidR="003E70E9" w:rsidRPr="00410CFC" w14:paraId="3204FB4C" w14:textId="77777777" w:rsidTr="009F4254">
        <w:trPr>
          <w:trHeight w:val="397"/>
        </w:trPr>
        <w:tc>
          <w:tcPr>
            <w:tcW w:w="1809" w:type="dxa"/>
            <w:vAlign w:val="center"/>
          </w:tcPr>
          <w:p w14:paraId="005A1537" w14:textId="77777777" w:rsidR="003E70E9" w:rsidRPr="006B6D62" w:rsidRDefault="003E70E9" w:rsidP="00F71DFD">
            <w:r>
              <w:t>CareUnit.id</w:t>
            </w:r>
          </w:p>
        </w:tc>
        <w:tc>
          <w:tcPr>
            <w:tcW w:w="2977" w:type="dxa"/>
            <w:vAlign w:val="center"/>
          </w:tcPr>
          <w:p w14:paraId="1AEC9049" w14:textId="77777777" w:rsidR="003E70E9" w:rsidRPr="00E74F09" w:rsidRDefault="00242D0B" w:rsidP="00F71DFD">
            <w:pPr>
              <w:rPr>
                <w:szCs w:val="20"/>
              </w:rPr>
            </w:pPr>
            <w:r w:rsidRPr="00E74F09">
              <w:rPr>
                <w:szCs w:val="20"/>
              </w:rPr>
              <w:t>Informationsresurs.vårdenhet id</w:t>
            </w:r>
          </w:p>
        </w:tc>
        <w:tc>
          <w:tcPr>
            <w:tcW w:w="4111" w:type="dxa"/>
            <w:vAlign w:val="center"/>
          </w:tcPr>
          <w:p w14:paraId="006807EF" w14:textId="77777777" w:rsidR="003E70E9" w:rsidRPr="007A6662" w:rsidRDefault="003E70E9" w:rsidP="00F71DFD">
            <w:r w:rsidRPr="007A6662">
              <w:t>Observation/PerformerRole/CareUnit/Id</w:t>
            </w:r>
          </w:p>
        </w:tc>
      </w:tr>
      <w:tr w:rsidR="003E70E9" w:rsidRPr="00410CFC" w14:paraId="12CC930D" w14:textId="77777777" w:rsidTr="009F4254">
        <w:trPr>
          <w:trHeight w:val="397"/>
        </w:trPr>
        <w:tc>
          <w:tcPr>
            <w:tcW w:w="1809" w:type="dxa"/>
            <w:vAlign w:val="center"/>
          </w:tcPr>
          <w:p w14:paraId="0429512E" w14:textId="77777777" w:rsidR="003E70E9" w:rsidRPr="006B6D62" w:rsidRDefault="003E70E9" w:rsidP="00F71DFD">
            <w:r>
              <w:t>CareUnit.name</w:t>
            </w:r>
          </w:p>
        </w:tc>
        <w:tc>
          <w:tcPr>
            <w:tcW w:w="2977" w:type="dxa"/>
            <w:vAlign w:val="center"/>
          </w:tcPr>
          <w:p w14:paraId="401C06E9" w14:textId="77777777" w:rsidR="003E70E9" w:rsidRPr="00E74F09" w:rsidRDefault="00ED621C" w:rsidP="00F71DFD">
            <w:pPr>
              <w:rPr>
                <w:szCs w:val="20"/>
              </w:rPr>
            </w:pPr>
            <w:r w:rsidRPr="00E74F09">
              <w:rPr>
                <w:szCs w:val="20"/>
              </w:rPr>
              <w:t>I</w:t>
            </w:r>
            <w:r w:rsidR="00242D0B" w:rsidRPr="00E74F09">
              <w:rPr>
                <w:szCs w:val="20"/>
              </w:rPr>
              <w:t>nformationsresurs.vårdenhet namn</w:t>
            </w:r>
          </w:p>
        </w:tc>
        <w:tc>
          <w:tcPr>
            <w:tcW w:w="4111" w:type="dxa"/>
            <w:vAlign w:val="center"/>
          </w:tcPr>
          <w:p w14:paraId="0E41F123" w14:textId="77777777" w:rsidR="003E70E9" w:rsidRPr="007A6662" w:rsidRDefault="003E70E9" w:rsidP="00F71DFD">
            <w:r w:rsidRPr="007A6662">
              <w:t>Observation/PerformerRole/CareUnit/Name</w:t>
            </w:r>
          </w:p>
        </w:tc>
      </w:tr>
      <w:tr w:rsidR="003E70E9" w:rsidRPr="00F108BD" w14:paraId="3393CD7D" w14:textId="77777777" w:rsidTr="009F4254">
        <w:trPr>
          <w:trHeight w:val="397"/>
        </w:trPr>
        <w:tc>
          <w:tcPr>
            <w:tcW w:w="1809" w:type="dxa"/>
            <w:vAlign w:val="center"/>
          </w:tcPr>
          <w:p w14:paraId="4D320A33" w14:textId="77777777" w:rsidR="003E70E9" w:rsidRPr="00C601A9" w:rsidRDefault="003E70E9" w:rsidP="00F71DFD">
            <w:pPr>
              <w:rPr>
                <w:szCs w:val="20"/>
              </w:rPr>
            </w:pPr>
            <w:r w:rsidRPr="00C601A9">
              <w:rPr>
                <w:szCs w:val="20"/>
              </w:rPr>
              <w:t>CareGiver.id</w:t>
            </w:r>
          </w:p>
        </w:tc>
        <w:tc>
          <w:tcPr>
            <w:tcW w:w="2977" w:type="dxa"/>
            <w:vAlign w:val="center"/>
          </w:tcPr>
          <w:p w14:paraId="13BE3460" w14:textId="77777777" w:rsidR="003E70E9" w:rsidRPr="002F4534" w:rsidRDefault="00ED621C" w:rsidP="00F71DFD">
            <w:pPr>
              <w:rPr>
                <w:szCs w:val="20"/>
              </w:rPr>
            </w:pPr>
            <w:r w:rsidRPr="00E74F09">
              <w:rPr>
                <w:szCs w:val="20"/>
              </w:rPr>
              <w:t>I</w:t>
            </w:r>
            <w:r w:rsidR="00242D0B" w:rsidRPr="00E74F09">
              <w:rPr>
                <w:szCs w:val="20"/>
              </w:rPr>
              <w:t>nformationsresurs.vårdgivare id</w:t>
            </w:r>
          </w:p>
        </w:tc>
        <w:tc>
          <w:tcPr>
            <w:tcW w:w="4111" w:type="dxa"/>
            <w:vAlign w:val="center"/>
          </w:tcPr>
          <w:p w14:paraId="02EC054B" w14:textId="77777777" w:rsidR="003E70E9" w:rsidRPr="00F20591" w:rsidRDefault="003E70E9" w:rsidP="00F71DFD">
            <w:pPr>
              <w:rPr>
                <w:lang w:val="en-US"/>
              </w:rPr>
            </w:pPr>
            <w:r w:rsidRPr="00F20591">
              <w:rPr>
                <w:lang w:val="en-US"/>
              </w:rPr>
              <w:t>Observation/PerformerRole/CareUnit/CareGiver/Id</w:t>
            </w:r>
          </w:p>
        </w:tc>
      </w:tr>
      <w:tr w:rsidR="003E70E9" w:rsidRPr="00F108BD" w14:paraId="699BF719" w14:textId="77777777" w:rsidTr="009F4254">
        <w:trPr>
          <w:trHeight w:val="397"/>
        </w:trPr>
        <w:tc>
          <w:tcPr>
            <w:tcW w:w="1809" w:type="dxa"/>
            <w:vAlign w:val="center"/>
          </w:tcPr>
          <w:p w14:paraId="483EF394" w14:textId="77777777" w:rsidR="003E70E9" w:rsidRPr="00C601A9" w:rsidRDefault="003E70E9" w:rsidP="00F71DFD">
            <w:pPr>
              <w:rPr>
                <w:szCs w:val="20"/>
              </w:rPr>
            </w:pPr>
            <w:r w:rsidRPr="00C601A9">
              <w:rPr>
                <w:szCs w:val="20"/>
              </w:rPr>
              <w:t>CareGiver.</w:t>
            </w:r>
            <w:r w:rsidR="00242D0B">
              <w:rPr>
                <w:szCs w:val="20"/>
              </w:rPr>
              <w:t>name</w:t>
            </w:r>
          </w:p>
        </w:tc>
        <w:tc>
          <w:tcPr>
            <w:tcW w:w="2977" w:type="dxa"/>
            <w:vAlign w:val="center"/>
          </w:tcPr>
          <w:p w14:paraId="321343F7" w14:textId="77777777" w:rsidR="003E70E9" w:rsidRPr="00E74F09" w:rsidRDefault="00ED621C" w:rsidP="00F71DFD">
            <w:pPr>
              <w:rPr>
                <w:szCs w:val="20"/>
              </w:rPr>
            </w:pPr>
            <w:r w:rsidRPr="00E74F09">
              <w:rPr>
                <w:szCs w:val="20"/>
              </w:rPr>
              <w:t>Informationsresurs.vårdgivare namn</w:t>
            </w:r>
          </w:p>
        </w:tc>
        <w:tc>
          <w:tcPr>
            <w:tcW w:w="4111" w:type="dxa"/>
            <w:vAlign w:val="center"/>
          </w:tcPr>
          <w:p w14:paraId="28233459" w14:textId="77777777" w:rsidR="003E70E9" w:rsidRPr="00F20591" w:rsidRDefault="003E70E9" w:rsidP="00F71DFD">
            <w:pPr>
              <w:rPr>
                <w:lang w:val="en-US"/>
              </w:rPr>
            </w:pPr>
            <w:r w:rsidRPr="00F20591">
              <w:rPr>
                <w:lang w:val="en-US"/>
              </w:rPr>
              <w:t>Observation/PerformerRole/CareUnit/CareGiver/</w:t>
            </w:r>
            <w:r w:rsidR="00242D0B">
              <w:rPr>
                <w:lang w:val="en-US"/>
              </w:rPr>
              <w:t>Name</w:t>
            </w:r>
          </w:p>
        </w:tc>
      </w:tr>
    </w:tbl>
    <w:p w14:paraId="2359B5CC" w14:textId="77777777" w:rsidR="00B767DA" w:rsidRPr="002E1BA7" w:rsidRDefault="00B767DA" w:rsidP="007E47C0">
      <w:pPr>
        <w:rPr>
          <w:lang w:val="en-US"/>
        </w:rPr>
      </w:pPr>
      <w:bookmarkStart w:id="73" w:name="_Toc176141590"/>
      <w:bookmarkStart w:id="74" w:name="_Toc176141594"/>
      <w:bookmarkStart w:id="75" w:name="_Toc182360207"/>
      <w:bookmarkStart w:id="76" w:name="_Toc182360366"/>
      <w:bookmarkStart w:id="77" w:name="_Toc182362292"/>
      <w:bookmarkEnd w:id="73"/>
      <w:bookmarkEnd w:id="74"/>
      <w:bookmarkEnd w:id="75"/>
      <w:bookmarkEnd w:id="76"/>
      <w:bookmarkEnd w:id="77"/>
    </w:p>
    <w:p w14:paraId="43A01592" w14:textId="77777777" w:rsidR="009363FB" w:rsidRPr="002E1BA7" w:rsidRDefault="009363FB" w:rsidP="007E47C0">
      <w:pPr>
        <w:rPr>
          <w:lang w:val="en-US"/>
        </w:rPr>
      </w:pPr>
    </w:p>
    <w:p w14:paraId="54EBFB06" w14:textId="77777777" w:rsidR="00390F94" w:rsidRPr="002919E0" w:rsidRDefault="00390F94" w:rsidP="00390F94">
      <w:pPr>
        <w:pStyle w:val="Liststycke"/>
        <w:ind w:firstLine="0"/>
        <w:rPr>
          <w:lang w:val="en-US"/>
        </w:rPr>
      </w:pPr>
    </w:p>
    <w:p w14:paraId="7C0A0066" w14:textId="77777777" w:rsidR="00E146AE" w:rsidRPr="002919E0" w:rsidRDefault="00E146AE">
      <w:pPr>
        <w:spacing w:line="240" w:lineRule="auto"/>
        <w:rPr>
          <w:lang w:val="en-US"/>
        </w:rPr>
      </w:pPr>
      <w:bookmarkStart w:id="78" w:name="_Toc357754858"/>
      <w:r w:rsidRPr="002919E0">
        <w:rPr>
          <w:lang w:val="en-US"/>
        </w:rPr>
        <w:br w:type="page"/>
      </w:r>
    </w:p>
    <w:p w14:paraId="54644443" w14:textId="6376FDD6" w:rsidR="00A605FC" w:rsidRDefault="00A605FC" w:rsidP="00A605FC">
      <w:pPr>
        <w:pStyle w:val="Rubrik2"/>
      </w:pPr>
      <w:bookmarkStart w:id="79" w:name="_Toc374962640"/>
      <w:r>
        <w:lastRenderedPageBreak/>
        <w:t xml:space="preserve">V-MIM </w:t>
      </w:r>
      <w:r w:rsidR="001642E4">
        <w:t>-</w:t>
      </w:r>
      <w:r w:rsidR="005D3606">
        <w:t xml:space="preserve"> </w:t>
      </w:r>
      <w:r>
        <w:t>Mätvärden</w:t>
      </w:r>
      <w:bookmarkEnd w:id="79"/>
    </w:p>
    <w:p w14:paraId="21C5523D" w14:textId="417D270C" w:rsidR="00BD75B2" w:rsidRDefault="002E31ED" w:rsidP="00BD75B2">
      <w:r>
        <w:object w:dxaOrig="9979" w:dyaOrig="8478" w14:anchorId="0E2D6CDF">
          <v:shape id="_x0000_i1030" type="#_x0000_t75" style="width:433.5pt;height:369pt" o:ole="">
            <v:imagedata r:id="rId23" o:title=""/>
          </v:shape>
          <o:OLEObject Type="Embed" ProgID="Visio.Drawing.11" ShapeID="_x0000_i1030" DrawAspect="Content" ObjectID="_1448966063" r:id="rId24"/>
        </w:object>
      </w:r>
    </w:p>
    <w:p w14:paraId="758C57C4" w14:textId="006C71DD" w:rsidR="00BD75B2" w:rsidRPr="002F2D14" w:rsidRDefault="00BD75B2" w:rsidP="00BD75B2">
      <w:pPr>
        <w:jc w:val="center"/>
      </w:pPr>
    </w:p>
    <w:p w14:paraId="240FFEE7" w14:textId="77777777" w:rsidR="00BD75B2" w:rsidRDefault="00BD75B2" w:rsidP="00BD75B2"/>
    <w:p w14:paraId="14B2B1C5" w14:textId="77777777" w:rsidR="00BD75B2" w:rsidRDefault="00BD75B2" w:rsidP="00BD75B2"/>
    <w:tbl>
      <w:tblPr>
        <w:tblStyle w:val="Tabellrutnt"/>
        <w:tblW w:w="8897" w:type="dxa"/>
        <w:tblLayout w:type="fixed"/>
        <w:tblLook w:val="04A0" w:firstRow="1" w:lastRow="0" w:firstColumn="1" w:lastColumn="0" w:noHBand="0" w:noVBand="1"/>
      </w:tblPr>
      <w:tblGrid>
        <w:gridCol w:w="1809"/>
        <w:gridCol w:w="2977"/>
        <w:gridCol w:w="4111"/>
      </w:tblGrid>
      <w:tr w:rsidR="00BD75B2" w:rsidRPr="00A15E02" w14:paraId="1553AD0B" w14:textId="77777777" w:rsidTr="002919E0">
        <w:trPr>
          <w:trHeight w:val="397"/>
        </w:trPr>
        <w:tc>
          <w:tcPr>
            <w:tcW w:w="1809" w:type="dxa"/>
            <w:shd w:val="clear" w:color="auto" w:fill="D9D9D9" w:themeFill="background1" w:themeFillShade="D9"/>
            <w:vAlign w:val="center"/>
          </w:tcPr>
          <w:p w14:paraId="265AA1D8" w14:textId="77777777" w:rsidR="00BD75B2" w:rsidRPr="00A15E02" w:rsidRDefault="00BD75B2" w:rsidP="002919E0">
            <w:pPr>
              <w:rPr>
                <w:b/>
              </w:rPr>
            </w:pPr>
            <w:r w:rsidRPr="00A15E02">
              <w:rPr>
                <w:b/>
              </w:rPr>
              <w:t>Klass.attribut</w:t>
            </w:r>
          </w:p>
        </w:tc>
        <w:tc>
          <w:tcPr>
            <w:tcW w:w="2977" w:type="dxa"/>
            <w:shd w:val="clear" w:color="auto" w:fill="D9D9D9" w:themeFill="background1" w:themeFillShade="D9"/>
            <w:vAlign w:val="center"/>
          </w:tcPr>
          <w:p w14:paraId="7DFF95AF" w14:textId="77777777" w:rsidR="00BD75B2" w:rsidRPr="004709E5" w:rsidRDefault="00BD75B2" w:rsidP="002919E0">
            <w:pPr>
              <w:rPr>
                <w:b/>
                <w:szCs w:val="20"/>
              </w:rPr>
            </w:pPr>
            <w:r w:rsidRPr="004709E5">
              <w:rPr>
                <w:b/>
                <w:szCs w:val="20"/>
              </w:rPr>
              <w:t>Mappning mot V-TIM 2.2</w:t>
            </w:r>
          </w:p>
        </w:tc>
        <w:tc>
          <w:tcPr>
            <w:tcW w:w="4111" w:type="dxa"/>
            <w:shd w:val="clear" w:color="auto" w:fill="D9D9D9" w:themeFill="background1" w:themeFillShade="D9"/>
            <w:vAlign w:val="center"/>
          </w:tcPr>
          <w:p w14:paraId="511E5FF2" w14:textId="77777777" w:rsidR="00BD75B2" w:rsidRPr="00BA72E4" w:rsidRDefault="00BD75B2" w:rsidP="002919E0">
            <w:pPr>
              <w:rPr>
                <w:b/>
              </w:rPr>
            </w:pPr>
            <w:r w:rsidRPr="00BA72E4">
              <w:rPr>
                <w:b/>
              </w:rPr>
              <w:t>Mappning mot XSD schema</w:t>
            </w:r>
          </w:p>
        </w:tc>
      </w:tr>
      <w:tr w:rsidR="00BD75B2" w:rsidRPr="00EF372F" w14:paraId="7EF22BC7" w14:textId="77777777" w:rsidTr="002919E0">
        <w:trPr>
          <w:trHeight w:val="397"/>
        </w:trPr>
        <w:tc>
          <w:tcPr>
            <w:tcW w:w="1809" w:type="dxa"/>
            <w:vAlign w:val="center"/>
          </w:tcPr>
          <w:p w14:paraId="46224893" w14:textId="77777777" w:rsidR="00BD75B2" w:rsidRPr="00670267" w:rsidRDefault="00BD75B2" w:rsidP="002919E0">
            <w:pPr>
              <w:rPr>
                <w:szCs w:val="20"/>
              </w:rPr>
            </w:pPr>
            <w:r w:rsidRPr="00670267">
              <w:rPr>
                <w:szCs w:val="20"/>
              </w:rPr>
              <w:t>Measurement.id</w:t>
            </w:r>
          </w:p>
        </w:tc>
        <w:tc>
          <w:tcPr>
            <w:tcW w:w="2977" w:type="dxa"/>
            <w:vAlign w:val="center"/>
          </w:tcPr>
          <w:p w14:paraId="2C47177B" w14:textId="77777777" w:rsidR="00BD75B2" w:rsidRPr="00670267" w:rsidRDefault="00BD75B2" w:rsidP="002919E0">
            <w:pPr>
              <w:pStyle w:val="Default"/>
              <w:rPr>
                <w:rFonts w:ascii="Georgia" w:hAnsi="Georgia" w:cs="Arial"/>
                <w:sz w:val="20"/>
                <w:szCs w:val="20"/>
              </w:rPr>
            </w:pPr>
            <w:r w:rsidRPr="00EF356E">
              <w:rPr>
                <w:rFonts w:ascii="Georgia" w:hAnsi="Georgia" w:cs="Arial"/>
                <w:i/>
                <w:color w:val="auto"/>
                <w:sz w:val="20"/>
                <w:szCs w:val="20"/>
              </w:rPr>
              <w:t>Saknar motsvarighet i V-TIM 2.2</w:t>
            </w:r>
          </w:p>
        </w:tc>
        <w:tc>
          <w:tcPr>
            <w:tcW w:w="4111" w:type="dxa"/>
            <w:vAlign w:val="center"/>
          </w:tcPr>
          <w:p w14:paraId="3E5C88A0"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Measurement/Id</w:t>
            </w:r>
          </w:p>
        </w:tc>
      </w:tr>
      <w:tr w:rsidR="00BD75B2" w:rsidRPr="00EF372F" w14:paraId="216EC06E" w14:textId="77777777" w:rsidTr="002919E0">
        <w:trPr>
          <w:trHeight w:val="397"/>
        </w:trPr>
        <w:tc>
          <w:tcPr>
            <w:tcW w:w="1809" w:type="dxa"/>
            <w:vAlign w:val="center"/>
          </w:tcPr>
          <w:p w14:paraId="2B866057" w14:textId="77777777" w:rsidR="00BD75B2" w:rsidRPr="00670267" w:rsidRDefault="00BD75B2" w:rsidP="002919E0">
            <w:pPr>
              <w:rPr>
                <w:szCs w:val="20"/>
              </w:rPr>
            </w:pPr>
            <w:r w:rsidRPr="00670267">
              <w:rPr>
                <w:szCs w:val="20"/>
              </w:rPr>
              <w:t>Measurement.type</w:t>
            </w:r>
          </w:p>
        </w:tc>
        <w:tc>
          <w:tcPr>
            <w:tcW w:w="2977" w:type="dxa"/>
            <w:vAlign w:val="center"/>
          </w:tcPr>
          <w:p w14:paraId="5D2AA493" w14:textId="77777777" w:rsidR="00BD75B2" w:rsidRPr="00670267" w:rsidRDefault="00BD75B2"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47F8735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Measurement/Type</w:t>
            </w:r>
          </w:p>
        </w:tc>
      </w:tr>
      <w:tr w:rsidR="00BD75B2" w:rsidRPr="00EF372F" w14:paraId="50A17EBE" w14:textId="77777777" w:rsidTr="002919E0">
        <w:trPr>
          <w:trHeight w:val="397"/>
        </w:trPr>
        <w:tc>
          <w:tcPr>
            <w:tcW w:w="1809" w:type="dxa"/>
            <w:vAlign w:val="center"/>
          </w:tcPr>
          <w:p w14:paraId="30D9094A" w14:textId="77777777" w:rsidR="00BD75B2" w:rsidRPr="00670267" w:rsidRDefault="00BD75B2" w:rsidP="002919E0">
            <w:pPr>
              <w:rPr>
                <w:szCs w:val="20"/>
              </w:rPr>
            </w:pPr>
            <w:r w:rsidRPr="00670267">
              <w:rPr>
                <w:szCs w:val="20"/>
              </w:rPr>
              <w:t>Measurement.time</w:t>
            </w:r>
          </w:p>
        </w:tc>
        <w:tc>
          <w:tcPr>
            <w:tcW w:w="2977" w:type="dxa"/>
            <w:vAlign w:val="center"/>
          </w:tcPr>
          <w:p w14:paraId="114620BF" w14:textId="77777777" w:rsidR="00BD75B2" w:rsidRPr="00670267" w:rsidRDefault="00BD75B2" w:rsidP="002919E0">
            <w:pPr>
              <w:rPr>
                <w:rFonts w:cs="Arial"/>
                <w:spacing w:val="-1"/>
                <w:szCs w:val="20"/>
              </w:rPr>
            </w:pPr>
            <w:r w:rsidRPr="00EF356E">
              <w:rPr>
                <w:rFonts w:cs="Arial"/>
                <w:i/>
                <w:szCs w:val="20"/>
              </w:rPr>
              <w:t>Saknar motsvarighet i V-TIM 2.2</w:t>
            </w:r>
          </w:p>
        </w:tc>
        <w:tc>
          <w:tcPr>
            <w:tcW w:w="4111" w:type="dxa"/>
            <w:vAlign w:val="center"/>
          </w:tcPr>
          <w:p w14:paraId="4A62F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Measurement/Time</w:t>
            </w:r>
          </w:p>
        </w:tc>
      </w:tr>
      <w:tr w:rsidR="00BD75B2" w:rsidRPr="00EF372F" w14:paraId="1DBF6C11" w14:textId="77777777" w:rsidTr="002919E0">
        <w:trPr>
          <w:trHeight w:val="397"/>
        </w:trPr>
        <w:tc>
          <w:tcPr>
            <w:tcW w:w="1809" w:type="dxa"/>
            <w:vAlign w:val="center"/>
          </w:tcPr>
          <w:p w14:paraId="5E881770" w14:textId="77777777" w:rsidR="00BD75B2" w:rsidRPr="00670267" w:rsidRDefault="00BD75B2" w:rsidP="002919E0">
            <w:pPr>
              <w:rPr>
                <w:szCs w:val="20"/>
              </w:rPr>
            </w:pPr>
            <w:r w:rsidRPr="00670267">
              <w:rPr>
                <w:szCs w:val="20"/>
              </w:rPr>
              <w:t>Measurement.method</w:t>
            </w:r>
          </w:p>
        </w:tc>
        <w:tc>
          <w:tcPr>
            <w:tcW w:w="2977" w:type="dxa"/>
            <w:vAlign w:val="center"/>
          </w:tcPr>
          <w:p w14:paraId="25F80A6B"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7B45F7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Measurement/Method</w:t>
            </w:r>
          </w:p>
        </w:tc>
      </w:tr>
      <w:tr w:rsidR="00BD75B2" w:rsidRPr="00EF372F" w14:paraId="5C1C9525" w14:textId="77777777" w:rsidTr="002919E0">
        <w:trPr>
          <w:trHeight w:val="397"/>
        </w:trPr>
        <w:tc>
          <w:tcPr>
            <w:tcW w:w="1809" w:type="dxa"/>
            <w:vAlign w:val="center"/>
          </w:tcPr>
          <w:p w14:paraId="53A18A1D" w14:textId="77777777" w:rsidR="00BD75B2" w:rsidRPr="00670267" w:rsidRDefault="00BD75B2" w:rsidP="002919E0">
            <w:pPr>
              <w:rPr>
                <w:szCs w:val="20"/>
              </w:rPr>
            </w:pPr>
            <w:r w:rsidRPr="00670267">
              <w:rPr>
                <w:szCs w:val="20"/>
              </w:rPr>
              <w:t>Measurement.value</w:t>
            </w:r>
          </w:p>
        </w:tc>
        <w:tc>
          <w:tcPr>
            <w:tcW w:w="2977" w:type="dxa"/>
            <w:vAlign w:val="center"/>
          </w:tcPr>
          <w:p w14:paraId="773C4E60" w14:textId="77777777" w:rsidR="00BD75B2" w:rsidRPr="00A1369D" w:rsidRDefault="00BD75B2" w:rsidP="002919E0">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c>
          <w:tcPr>
            <w:tcW w:w="4111" w:type="dxa"/>
            <w:vAlign w:val="center"/>
          </w:tcPr>
          <w:p w14:paraId="5F97C2E4"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Measurement/Value</w:t>
            </w:r>
          </w:p>
        </w:tc>
      </w:tr>
      <w:tr w:rsidR="00BD75B2" w:rsidRPr="00EF372F" w14:paraId="41EAE801" w14:textId="77777777" w:rsidTr="002919E0">
        <w:trPr>
          <w:trHeight w:val="397"/>
        </w:trPr>
        <w:tc>
          <w:tcPr>
            <w:tcW w:w="1809" w:type="dxa"/>
            <w:vAlign w:val="center"/>
          </w:tcPr>
          <w:p w14:paraId="4F9290FF" w14:textId="77777777" w:rsidR="00BD75B2" w:rsidRPr="00670267" w:rsidRDefault="00BD75B2" w:rsidP="002919E0">
            <w:pPr>
              <w:rPr>
                <w:szCs w:val="20"/>
              </w:rPr>
            </w:pPr>
            <w:r>
              <w:rPr>
                <w:szCs w:val="20"/>
              </w:rPr>
              <w:t>Measurement.targetSite</w:t>
            </w:r>
          </w:p>
        </w:tc>
        <w:tc>
          <w:tcPr>
            <w:tcW w:w="2977" w:type="dxa"/>
            <w:vAlign w:val="center"/>
          </w:tcPr>
          <w:p w14:paraId="44D15756" w14:textId="77777777" w:rsidR="00BD75B2" w:rsidRPr="00A1369D" w:rsidRDefault="00BD75B2" w:rsidP="002919E0">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c>
          <w:tcPr>
            <w:tcW w:w="4111" w:type="dxa"/>
            <w:vAlign w:val="center"/>
          </w:tcPr>
          <w:p w14:paraId="2E1049C5"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Measurement/targetSite</w:t>
            </w:r>
          </w:p>
        </w:tc>
      </w:tr>
      <w:tr w:rsidR="000C1BDC" w:rsidRPr="00EF372F" w14:paraId="222B294D" w14:textId="77777777" w:rsidTr="002919E0">
        <w:trPr>
          <w:trHeight w:val="397"/>
        </w:trPr>
        <w:tc>
          <w:tcPr>
            <w:tcW w:w="1809" w:type="dxa"/>
            <w:vAlign w:val="center"/>
          </w:tcPr>
          <w:p w14:paraId="67D7AD29" w14:textId="6CDC2704" w:rsidR="000C1BDC" w:rsidRDefault="000C1BDC" w:rsidP="002919E0">
            <w:pPr>
              <w:rPr>
                <w:szCs w:val="20"/>
              </w:rPr>
            </w:pPr>
            <w:r>
              <w:rPr>
                <w:szCs w:val="20"/>
              </w:rPr>
              <w:lastRenderedPageBreak/>
              <w:t>Measurement.approvedForPatient</w:t>
            </w:r>
          </w:p>
        </w:tc>
        <w:tc>
          <w:tcPr>
            <w:tcW w:w="2977" w:type="dxa"/>
            <w:vAlign w:val="center"/>
          </w:tcPr>
          <w:p w14:paraId="581ADACF" w14:textId="0DAEBB93" w:rsidR="000C1BDC" w:rsidRPr="00007F7C" w:rsidRDefault="000C1BDC" w:rsidP="002919E0">
            <w:pPr>
              <w:pStyle w:val="Default"/>
              <w:rPr>
                <w:rFonts w:ascii="Georgia" w:hAnsi="Georgia"/>
                <w:sz w:val="20"/>
                <w:szCs w:val="20"/>
              </w:rPr>
            </w:pPr>
            <w:r w:rsidRPr="00EF356E">
              <w:rPr>
                <w:rFonts w:ascii="Georgia" w:hAnsi="Georgia" w:cs="Arial"/>
                <w:i/>
                <w:color w:val="auto"/>
                <w:sz w:val="20"/>
                <w:szCs w:val="20"/>
              </w:rPr>
              <w:t>Saknar motsvarighet i V-TIM 2.2</w:t>
            </w:r>
          </w:p>
        </w:tc>
        <w:tc>
          <w:tcPr>
            <w:tcW w:w="4111" w:type="dxa"/>
            <w:vAlign w:val="center"/>
          </w:tcPr>
          <w:p w14:paraId="19490AAC" w14:textId="035EBC17" w:rsidR="000C1BDC" w:rsidRPr="000C1BDC" w:rsidRDefault="000C1BDC" w:rsidP="002919E0">
            <w:pPr>
              <w:autoSpaceDE w:val="0"/>
              <w:autoSpaceDN w:val="0"/>
              <w:adjustRightInd w:val="0"/>
              <w:spacing w:line="240" w:lineRule="auto"/>
              <w:rPr>
                <w:rFonts w:cs="Consolas"/>
                <w:spacing w:val="-1"/>
                <w:szCs w:val="20"/>
              </w:rPr>
            </w:pPr>
            <w:r>
              <w:rPr>
                <w:rFonts w:cs="Consolas"/>
                <w:spacing w:val="-1"/>
                <w:szCs w:val="20"/>
              </w:rPr>
              <w:t>Measurement/ApprovedForPatient</w:t>
            </w:r>
          </w:p>
        </w:tc>
      </w:tr>
      <w:tr w:rsidR="00BD75B2" w:rsidRPr="00EF372F" w14:paraId="7084E616" w14:textId="77777777" w:rsidTr="002919E0">
        <w:trPr>
          <w:trHeight w:val="397"/>
        </w:trPr>
        <w:tc>
          <w:tcPr>
            <w:tcW w:w="1809" w:type="dxa"/>
            <w:vAlign w:val="center"/>
          </w:tcPr>
          <w:p w14:paraId="3D9EE8E1" w14:textId="77777777" w:rsidR="00BD75B2" w:rsidRPr="00670267" w:rsidRDefault="00BD75B2" w:rsidP="002919E0">
            <w:pPr>
              <w:rPr>
                <w:szCs w:val="20"/>
              </w:rPr>
            </w:pPr>
            <w:r w:rsidRPr="00670267">
              <w:rPr>
                <w:szCs w:val="20"/>
              </w:rPr>
              <w:t>Device.id</w:t>
            </w:r>
          </w:p>
        </w:tc>
        <w:tc>
          <w:tcPr>
            <w:tcW w:w="2977" w:type="dxa"/>
            <w:vAlign w:val="center"/>
          </w:tcPr>
          <w:p w14:paraId="1458D576"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2F01BB8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Measurement/Device/Id</w:t>
            </w:r>
          </w:p>
        </w:tc>
      </w:tr>
      <w:tr w:rsidR="00BD75B2" w:rsidRPr="00EF372F" w14:paraId="0C9FF2FF" w14:textId="77777777" w:rsidTr="002919E0">
        <w:trPr>
          <w:trHeight w:val="397"/>
        </w:trPr>
        <w:tc>
          <w:tcPr>
            <w:tcW w:w="1809" w:type="dxa"/>
            <w:vAlign w:val="center"/>
          </w:tcPr>
          <w:p w14:paraId="357BE057" w14:textId="77777777" w:rsidR="00BD75B2" w:rsidRPr="00670267" w:rsidRDefault="00BD75B2" w:rsidP="002919E0">
            <w:pPr>
              <w:rPr>
                <w:szCs w:val="20"/>
              </w:rPr>
            </w:pPr>
            <w:r w:rsidRPr="00670267">
              <w:rPr>
                <w:szCs w:val="20"/>
              </w:rPr>
              <w:t>Device.type</w:t>
            </w:r>
          </w:p>
        </w:tc>
        <w:tc>
          <w:tcPr>
            <w:tcW w:w="2977" w:type="dxa"/>
            <w:vAlign w:val="center"/>
          </w:tcPr>
          <w:p w14:paraId="6C5A374E"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5C089309" w14:textId="77777777" w:rsidR="00BD75B2" w:rsidRPr="00EF356E" w:rsidRDefault="00BD75B2" w:rsidP="002919E0">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4FFDA918" w14:textId="77777777" w:rsidR="00BD75B2" w:rsidRPr="00EF356E" w:rsidRDefault="00BD75B2" w:rsidP="002919E0">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514CDBFA"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Measurement/Device/Type</w:t>
            </w:r>
          </w:p>
        </w:tc>
      </w:tr>
      <w:tr w:rsidR="00BD75B2" w:rsidRPr="00EF372F" w14:paraId="1192D3BF" w14:textId="77777777" w:rsidTr="002919E0">
        <w:trPr>
          <w:trHeight w:val="397"/>
        </w:trPr>
        <w:tc>
          <w:tcPr>
            <w:tcW w:w="1809" w:type="dxa"/>
            <w:vAlign w:val="center"/>
          </w:tcPr>
          <w:p w14:paraId="6F39C6B3" w14:textId="77777777" w:rsidR="00BD75B2" w:rsidRPr="00670267" w:rsidRDefault="00BD75B2" w:rsidP="002919E0">
            <w:pPr>
              <w:rPr>
                <w:szCs w:val="20"/>
              </w:rPr>
            </w:pPr>
            <w:r w:rsidRPr="00670267">
              <w:rPr>
                <w:szCs w:val="20"/>
              </w:rPr>
              <w:t>Device.manufacturerModelName</w:t>
            </w:r>
          </w:p>
        </w:tc>
        <w:tc>
          <w:tcPr>
            <w:tcW w:w="2977" w:type="dxa"/>
            <w:vAlign w:val="center"/>
          </w:tcPr>
          <w:p w14:paraId="1688A55C"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33C764B"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Measurement/Device/ManufacturerModelName</w:t>
            </w:r>
          </w:p>
        </w:tc>
      </w:tr>
      <w:tr w:rsidR="00BD75B2" w:rsidRPr="00EF372F" w14:paraId="5213E074" w14:textId="77777777" w:rsidTr="002919E0">
        <w:trPr>
          <w:trHeight w:val="397"/>
        </w:trPr>
        <w:tc>
          <w:tcPr>
            <w:tcW w:w="1809" w:type="dxa"/>
            <w:vAlign w:val="center"/>
          </w:tcPr>
          <w:p w14:paraId="48D1F837" w14:textId="77777777" w:rsidR="00BD75B2" w:rsidRPr="00670267" w:rsidRDefault="00BD75B2" w:rsidP="002919E0">
            <w:pPr>
              <w:rPr>
                <w:szCs w:val="20"/>
              </w:rPr>
            </w:pPr>
            <w:r w:rsidRPr="00670267">
              <w:rPr>
                <w:szCs w:val="20"/>
              </w:rPr>
              <w:t>Location.id</w:t>
            </w:r>
          </w:p>
        </w:tc>
        <w:tc>
          <w:tcPr>
            <w:tcW w:w="2977" w:type="dxa"/>
            <w:vAlign w:val="center"/>
          </w:tcPr>
          <w:p w14:paraId="3A2C27CE" w14:textId="77777777" w:rsidR="00BD75B2" w:rsidRPr="004709E5" w:rsidRDefault="00BD75B2" w:rsidP="002919E0">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c>
          <w:tcPr>
            <w:tcW w:w="4111" w:type="dxa"/>
            <w:vAlign w:val="center"/>
          </w:tcPr>
          <w:p w14:paraId="4AFFCAC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Measurement/Location/Id</w:t>
            </w:r>
          </w:p>
        </w:tc>
      </w:tr>
      <w:tr w:rsidR="00BD75B2" w:rsidRPr="00EF372F" w14:paraId="7F6C0339" w14:textId="77777777" w:rsidTr="002919E0">
        <w:trPr>
          <w:trHeight w:val="397"/>
        </w:trPr>
        <w:tc>
          <w:tcPr>
            <w:tcW w:w="1809" w:type="dxa"/>
            <w:vAlign w:val="center"/>
          </w:tcPr>
          <w:p w14:paraId="5F96B501" w14:textId="77777777" w:rsidR="00BD75B2" w:rsidRPr="00670267" w:rsidRDefault="00BD75B2" w:rsidP="002919E0">
            <w:pPr>
              <w:rPr>
                <w:szCs w:val="20"/>
              </w:rPr>
            </w:pPr>
            <w:r w:rsidRPr="00670267">
              <w:rPr>
                <w:szCs w:val="20"/>
              </w:rPr>
              <w:t>Location.name</w:t>
            </w:r>
          </w:p>
        </w:tc>
        <w:tc>
          <w:tcPr>
            <w:tcW w:w="2977" w:type="dxa"/>
            <w:vAlign w:val="center"/>
          </w:tcPr>
          <w:p w14:paraId="33AAD2A9" w14:textId="77777777" w:rsidR="00BD75B2" w:rsidRPr="004709E5" w:rsidRDefault="00BD75B2" w:rsidP="002919E0">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c>
          <w:tcPr>
            <w:tcW w:w="4111" w:type="dxa"/>
            <w:vAlign w:val="center"/>
          </w:tcPr>
          <w:p w14:paraId="3B607B6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Measurement/Location/Name</w:t>
            </w:r>
          </w:p>
        </w:tc>
      </w:tr>
      <w:tr w:rsidR="00BD75B2" w:rsidRPr="00EF372F" w14:paraId="38AA5413" w14:textId="77777777" w:rsidTr="002919E0">
        <w:trPr>
          <w:trHeight w:val="397"/>
        </w:trPr>
        <w:tc>
          <w:tcPr>
            <w:tcW w:w="1809" w:type="dxa"/>
            <w:vAlign w:val="center"/>
          </w:tcPr>
          <w:p w14:paraId="6DC4A0DC" w14:textId="77777777" w:rsidR="00BD75B2" w:rsidRPr="00670267" w:rsidRDefault="00BD75B2" w:rsidP="002919E0">
            <w:pPr>
              <w:rPr>
                <w:szCs w:val="20"/>
              </w:rPr>
            </w:pPr>
            <w:r w:rsidRPr="00670267">
              <w:rPr>
                <w:szCs w:val="20"/>
              </w:rPr>
              <w:t>Location.address</w:t>
            </w:r>
          </w:p>
        </w:tc>
        <w:tc>
          <w:tcPr>
            <w:tcW w:w="2977" w:type="dxa"/>
            <w:vAlign w:val="center"/>
          </w:tcPr>
          <w:p w14:paraId="2B5BFB34"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2C0C74C"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Measurement/Location/Address</w:t>
            </w:r>
          </w:p>
        </w:tc>
      </w:tr>
      <w:tr w:rsidR="00BD75B2" w:rsidRPr="00EF372F" w14:paraId="359BC6F6" w14:textId="77777777" w:rsidTr="002919E0">
        <w:trPr>
          <w:trHeight w:val="397"/>
        </w:trPr>
        <w:tc>
          <w:tcPr>
            <w:tcW w:w="1809" w:type="dxa"/>
            <w:vAlign w:val="center"/>
          </w:tcPr>
          <w:p w14:paraId="79682FD9" w14:textId="77777777" w:rsidR="00BD75B2" w:rsidRPr="00670267" w:rsidRDefault="00BD75B2" w:rsidP="002919E0">
            <w:pPr>
              <w:rPr>
                <w:szCs w:val="20"/>
              </w:rPr>
            </w:pPr>
            <w:r w:rsidRPr="00670267">
              <w:rPr>
                <w:szCs w:val="20"/>
              </w:rPr>
              <w:t>Location.telecom</w:t>
            </w:r>
          </w:p>
        </w:tc>
        <w:tc>
          <w:tcPr>
            <w:tcW w:w="2977" w:type="dxa"/>
            <w:vAlign w:val="center"/>
          </w:tcPr>
          <w:p w14:paraId="2D008B99"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08F8387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Measurement/Location/Telecom</w:t>
            </w:r>
          </w:p>
        </w:tc>
      </w:tr>
      <w:tr w:rsidR="00BD75B2" w:rsidRPr="00EF372F" w14:paraId="2E07DA64" w14:textId="77777777" w:rsidTr="002919E0">
        <w:trPr>
          <w:trHeight w:val="397"/>
        </w:trPr>
        <w:tc>
          <w:tcPr>
            <w:tcW w:w="1809" w:type="dxa"/>
            <w:vAlign w:val="center"/>
          </w:tcPr>
          <w:p w14:paraId="342CA402" w14:textId="77777777" w:rsidR="00BD75B2" w:rsidRPr="00670267" w:rsidRDefault="00BD75B2" w:rsidP="002919E0">
            <w:pPr>
              <w:rPr>
                <w:szCs w:val="20"/>
              </w:rPr>
            </w:pPr>
            <w:r w:rsidRPr="00670267">
              <w:rPr>
                <w:szCs w:val="20"/>
              </w:rPr>
              <w:t>Patient.id</w:t>
            </w:r>
          </w:p>
        </w:tc>
        <w:tc>
          <w:tcPr>
            <w:tcW w:w="2977" w:type="dxa"/>
            <w:vAlign w:val="center"/>
          </w:tcPr>
          <w:p w14:paraId="2F9CB5FF" w14:textId="77777777" w:rsidR="00BD75B2" w:rsidRPr="004709E5" w:rsidRDefault="00BD75B2" w:rsidP="002919E0">
            <w:pPr>
              <w:rPr>
                <w:rFonts w:cs="Arial"/>
                <w:spacing w:val="-1"/>
                <w:szCs w:val="20"/>
              </w:rPr>
            </w:pPr>
            <w:r>
              <w:rPr>
                <w:rFonts w:cs="Arial"/>
                <w:spacing w:val="-1"/>
                <w:szCs w:val="20"/>
              </w:rPr>
              <w:t>Patient.</w:t>
            </w:r>
            <w:r w:rsidRPr="004709E5">
              <w:rPr>
                <w:rFonts w:cs="Arial"/>
                <w:spacing w:val="-1"/>
                <w:szCs w:val="20"/>
              </w:rPr>
              <w:t>person_id</w:t>
            </w:r>
          </w:p>
        </w:tc>
        <w:tc>
          <w:tcPr>
            <w:tcW w:w="4111" w:type="dxa"/>
            <w:vAlign w:val="center"/>
          </w:tcPr>
          <w:p w14:paraId="29FEC63D"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Measurement/Patient/Id</w:t>
            </w:r>
          </w:p>
        </w:tc>
      </w:tr>
      <w:tr w:rsidR="00BD75B2" w:rsidRPr="00EF372F" w14:paraId="1AAED9C6" w14:textId="77777777" w:rsidTr="002919E0">
        <w:trPr>
          <w:trHeight w:val="397"/>
        </w:trPr>
        <w:tc>
          <w:tcPr>
            <w:tcW w:w="1809" w:type="dxa"/>
            <w:vAlign w:val="center"/>
          </w:tcPr>
          <w:p w14:paraId="7E520C0F" w14:textId="77777777" w:rsidR="00BD75B2" w:rsidRPr="00670267" w:rsidRDefault="00BD75B2" w:rsidP="002919E0">
            <w:pPr>
              <w:rPr>
                <w:szCs w:val="20"/>
              </w:rPr>
            </w:pPr>
            <w:r w:rsidRPr="00670267">
              <w:rPr>
                <w:szCs w:val="20"/>
              </w:rPr>
              <w:t>Patient.dateOfBirth</w:t>
            </w:r>
          </w:p>
        </w:tc>
        <w:tc>
          <w:tcPr>
            <w:tcW w:w="2977" w:type="dxa"/>
            <w:vAlign w:val="center"/>
          </w:tcPr>
          <w:p w14:paraId="2CA5A492" w14:textId="77777777" w:rsidR="00BD75B2" w:rsidRPr="004709E5" w:rsidRDefault="00BD75B2" w:rsidP="002919E0">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69A73819" w14:textId="77777777" w:rsidR="00BD75B2" w:rsidRPr="004709E5" w:rsidRDefault="00BD75B2" w:rsidP="002919E0">
            <w:pPr>
              <w:rPr>
                <w:rFonts w:cs="Arial"/>
                <w:spacing w:val="-1"/>
                <w:szCs w:val="20"/>
              </w:rPr>
            </w:pPr>
          </w:p>
        </w:tc>
        <w:tc>
          <w:tcPr>
            <w:tcW w:w="4111" w:type="dxa"/>
            <w:vAlign w:val="center"/>
          </w:tcPr>
          <w:p w14:paraId="4F2006B9"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Measurement/Patient/DateOfBirth</w:t>
            </w:r>
          </w:p>
        </w:tc>
      </w:tr>
      <w:tr w:rsidR="00BD75B2" w:rsidRPr="00EF372F" w14:paraId="0B815D44" w14:textId="77777777" w:rsidTr="002919E0">
        <w:trPr>
          <w:trHeight w:val="397"/>
        </w:trPr>
        <w:tc>
          <w:tcPr>
            <w:tcW w:w="1809" w:type="dxa"/>
            <w:vAlign w:val="center"/>
          </w:tcPr>
          <w:p w14:paraId="40E5505B" w14:textId="77777777" w:rsidR="00BD75B2" w:rsidRPr="00670267" w:rsidRDefault="00BD75B2" w:rsidP="002919E0">
            <w:pPr>
              <w:rPr>
                <w:szCs w:val="20"/>
              </w:rPr>
            </w:pPr>
            <w:r w:rsidRPr="00670267">
              <w:rPr>
                <w:szCs w:val="20"/>
              </w:rPr>
              <w:t>Patient.gender</w:t>
            </w:r>
          </w:p>
        </w:tc>
        <w:tc>
          <w:tcPr>
            <w:tcW w:w="2977" w:type="dxa"/>
            <w:vAlign w:val="center"/>
          </w:tcPr>
          <w:p w14:paraId="38487B37" w14:textId="77777777" w:rsidR="00BD75B2" w:rsidRPr="004709E5" w:rsidRDefault="00BD75B2" w:rsidP="002919E0">
            <w:pPr>
              <w:rPr>
                <w:rFonts w:cs="Arial"/>
                <w:spacing w:val="-1"/>
                <w:szCs w:val="20"/>
              </w:rPr>
            </w:pPr>
            <w:r>
              <w:rPr>
                <w:rFonts w:cs="Arial"/>
                <w:szCs w:val="20"/>
              </w:rPr>
              <w:t>Patient.</w:t>
            </w:r>
            <w:r w:rsidRPr="004709E5">
              <w:rPr>
                <w:rFonts w:cs="Arial"/>
                <w:spacing w:val="-1"/>
                <w:szCs w:val="20"/>
              </w:rPr>
              <w:t>kön</w:t>
            </w:r>
          </w:p>
        </w:tc>
        <w:tc>
          <w:tcPr>
            <w:tcW w:w="4111" w:type="dxa"/>
            <w:vAlign w:val="center"/>
          </w:tcPr>
          <w:p w14:paraId="4FABC3BF"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Measurement/Patient/Gender</w:t>
            </w:r>
          </w:p>
        </w:tc>
      </w:tr>
      <w:tr w:rsidR="00BD75B2" w:rsidRPr="00EF372F" w14:paraId="21C36621" w14:textId="77777777" w:rsidTr="002919E0">
        <w:trPr>
          <w:trHeight w:val="397"/>
        </w:trPr>
        <w:tc>
          <w:tcPr>
            <w:tcW w:w="1809" w:type="dxa"/>
            <w:vAlign w:val="center"/>
          </w:tcPr>
          <w:p w14:paraId="7CE3BC3C" w14:textId="77777777" w:rsidR="00BD75B2" w:rsidRPr="00670267" w:rsidRDefault="00BD75B2" w:rsidP="002919E0">
            <w:pPr>
              <w:rPr>
                <w:szCs w:val="20"/>
              </w:rPr>
            </w:pPr>
            <w:r w:rsidRPr="00670267">
              <w:rPr>
                <w:szCs w:val="20"/>
              </w:rPr>
              <w:t>LegalAuthenticator.id</w:t>
            </w:r>
          </w:p>
        </w:tc>
        <w:tc>
          <w:tcPr>
            <w:tcW w:w="2977" w:type="dxa"/>
            <w:vAlign w:val="center"/>
          </w:tcPr>
          <w:p w14:paraId="47B95563"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C0DA017"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Measurement/LegalAuthenticator/Id</w:t>
            </w:r>
          </w:p>
        </w:tc>
      </w:tr>
      <w:tr w:rsidR="00BD75B2" w:rsidRPr="00EF372F" w14:paraId="07C39CB5" w14:textId="77777777" w:rsidTr="002919E0">
        <w:trPr>
          <w:trHeight w:val="397"/>
        </w:trPr>
        <w:tc>
          <w:tcPr>
            <w:tcW w:w="1809" w:type="dxa"/>
            <w:vAlign w:val="center"/>
          </w:tcPr>
          <w:p w14:paraId="6031B64F" w14:textId="77777777" w:rsidR="00BD75B2" w:rsidRPr="00670267" w:rsidRDefault="00BD75B2" w:rsidP="002919E0">
            <w:pPr>
              <w:rPr>
                <w:szCs w:val="20"/>
              </w:rPr>
            </w:pPr>
            <w:r w:rsidRPr="00670267">
              <w:rPr>
                <w:szCs w:val="20"/>
              </w:rPr>
              <w:t>LegalAuthenticator.time</w:t>
            </w:r>
          </w:p>
        </w:tc>
        <w:tc>
          <w:tcPr>
            <w:tcW w:w="2977" w:type="dxa"/>
            <w:vAlign w:val="center"/>
          </w:tcPr>
          <w:p w14:paraId="6E2BE8FC" w14:textId="77777777" w:rsidR="00BD75B2" w:rsidRPr="004709E5" w:rsidRDefault="00BD75B2" w:rsidP="002919E0">
            <w:pPr>
              <w:rPr>
                <w:rFonts w:cs="Arial"/>
                <w:spacing w:val="-1"/>
                <w:szCs w:val="20"/>
              </w:rPr>
            </w:pPr>
            <w:r>
              <w:rPr>
                <w:rFonts w:cs="Arial"/>
                <w:i/>
                <w:szCs w:val="20"/>
              </w:rPr>
              <w:t>Saknar motsvarighet i V-TIM 2.2</w:t>
            </w:r>
          </w:p>
        </w:tc>
        <w:tc>
          <w:tcPr>
            <w:tcW w:w="4111" w:type="dxa"/>
            <w:vAlign w:val="center"/>
          </w:tcPr>
          <w:p w14:paraId="2596082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Measurement/LegalAuthenticator/Time</w:t>
            </w:r>
          </w:p>
        </w:tc>
      </w:tr>
      <w:tr w:rsidR="00BD75B2" w:rsidRPr="00EF372F" w14:paraId="09DD017D" w14:textId="77777777" w:rsidTr="002919E0">
        <w:trPr>
          <w:trHeight w:val="397"/>
        </w:trPr>
        <w:tc>
          <w:tcPr>
            <w:tcW w:w="1809" w:type="dxa"/>
            <w:vAlign w:val="center"/>
          </w:tcPr>
          <w:p w14:paraId="765F8BBD" w14:textId="77777777" w:rsidR="00BD75B2" w:rsidRPr="00670267" w:rsidRDefault="00BD75B2" w:rsidP="002919E0">
            <w:pPr>
              <w:rPr>
                <w:szCs w:val="20"/>
              </w:rPr>
            </w:pPr>
            <w:r w:rsidRPr="00670267">
              <w:rPr>
                <w:szCs w:val="20"/>
              </w:rPr>
              <w:t>LegalAuthenticator.name</w:t>
            </w:r>
          </w:p>
        </w:tc>
        <w:tc>
          <w:tcPr>
            <w:tcW w:w="2977" w:type="dxa"/>
            <w:vAlign w:val="center"/>
          </w:tcPr>
          <w:p w14:paraId="4A80D682" w14:textId="77777777" w:rsidR="00BD75B2" w:rsidRPr="00B678F4" w:rsidRDefault="00BD75B2" w:rsidP="002919E0">
            <w:pPr>
              <w:pStyle w:val="Default"/>
              <w:rPr>
                <w:rFonts w:ascii="Georgia" w:hAnsi="Georgia" w:cs="Arial"/>
                <w:i/>
                <w:sz w:val="20"/>
                <w:szCs w:val="20"/>
              </w:rPr>
            </w:pPr>
            <w:r>
              <w:rPr>
                <w:rFonts w:ascii="Georgia" w:hAnsi="Georgia" w:cs="Arial"/>
                <w:i/>
                <w:sz w:val="20"/>
                <w:szCs w:val="20"/>
              </w:rPr>
              <w:t>Saknar motsvarighet i V-TIM 2.2</w:t>
            </w:r>
          </w:p>
        </w:tc>
        <w:tc>
          <w:tcPr>
            <w:tcW w:w="4111" w:type="dxa"/>
            <w:vAlign w:val="center"/>
          </w:tcPr>
          <w:p w14:paraId="4BB21503"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Measurement/LegalAuthenticator/Name</w:t>
            </w:r>
          </w:p>
        </w:tc>
      </w:tr>
      <w:tr w:rsidR="00110F3B" w:rsidRPr="00410CFC" w14:paraId="47BDBBE5" w14:textId="77777777" w:rsidTr="009A2543">
        <w:trPr>
          <w:trHeight w:val="397"/>
        </w:trPr>
        <w:tc>
          <w:tcPr>
            <w:tcW w:w="1809" w:type="dxa"/>
          </w:tcPr>
          <w:p w14:paraId="49422A8C" w14:textId="77777777" w:rsidR="00110F3B" w:rsidRPr="006B6D62" w:rsidRDefault="00110F3B" w:rsidP="009A2543">
            <w:r>
              <w:t>SourceSystem.id</w:t>
            </w:r>
          </w:p>
        </w:tc>
        <w:tc>
          <w:tcPr>
            <w:tcW w:w="2977" w:type="dxa"/>
          </w:tcPr>
          <w:p w14:paraId="0A672623" w14:textId="77777777" w:rsidR="00110F3B" w:rsidRPr="004709E5" w:rsidRDefault="00110F3B" w:rsidP="009A2543">
            <w:pPr>
              <w:rPr>
                <w:rFonts w:cs="Arial"/>
                <w:spacing w:val="-1"/>
                <w:szCs w:val="20"/>
              </w:rPr>
            </w:pPr>
            <w:r>
              <w:rPr>
                <w:rFonts w:cs="Arial"/>
                <w:i/>
                <w:szCs w:val="20"/>
              </w:rPr>
              <w:t>Saknar motsvarighet i V-TIM 2.2</w:t>
            </w:r>
          </w:p>
        </w:tc>
        <w:tc>
          <w:tcPr>
            <w:tcW w:w="4111" w:type="dxa"/>
          </w:tcPr>
          <w:p w14:paraId="322EC80F" w14:textId="77777777" w:rsidR="00110F3B" w:rsidRPr="007A6662" w:rsidRDefault="00110F3B" w:rsidP="009A2543">
            <w:r w:rsidRPr="007A6662">
              <w:t>Observation/</w:t>
            </w:r>
            <w:r>
              <w:t>SourceSystem</w:t>
            </w:r>
            <w:r w:rsidRPr="007A6662">
              <w:t>/Id</w:t>
            </w:r>
          </w:p>
        </w:tc>
      </w:tr>
      <w:tr w:rsidR="00BD75B2" w:rsidRPr="00EF372F" w14:paraId="582EA30D" w14:textId="77777777" w:rsidTr="002919E0">
        <w:trPr>
          <w:trHeight w:val="397"/>
        </w:trPr>
        <w:tc>
          <w:tcPr>
            <w:tcW w:w="1809" w:type="dxa"/>
            <w:vAlign w:val="center"/>
          </w:tcPr>
          <w:p w14:paraId="7E8ED360" w14:textId="77777777" w:rsidR="00BD75B2" w:rsidRPr="00670267" w:rsidRDefault="00BD75B2" w:rsidP="002919E0">
            <w:pPr>
              <w:rPr>
                <w:szCs w:val="20"/>
              </w:rPr>
            </w:pPr>
            <w:r w:rsidRPr="00670267">
              <w:rPr>
                <w:szCs w:val="20"/>
              </w:rPr>
              <w:t>Relation.code</w:t>
            </w:r>
          </w:p>
        </w:tc>
        <w:tc>
          <w:tcPr>
            <w:tcW w:w="2977" w:type="dxa"/>
            <w:vAlign w:val="center"/>
          </w:tcPr>
          <w:p w14:paraId="48500834" w14:textId="77777777" w:rsidR="00BD75B2" w:rsidRPr="00EF356E" w:rsidRDefault="00BD75B2" w:rsidP="002919E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1579652"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Measurement/Relation/Code</w:t>
            </w:r>
          </w:p>
        </w:tc>
      </w:tr>
      <w:tr w:rsidR="00BD75B2" w:rsidRPr="00EF372F" w14:paraId="7BFE0639" w14:textId="77777777" w:rsidTr="002919E0">
        <w:trPr>
          <w:trHeight w:val="397"/>
        </w:trPr>
        <w:tc>
          <w:tcPr>
            <w:tcW w:w="1809" w:type="dxa"/>
            <w:vAlign w:val="center"/>
          </w:tcPr>
          <w:p w14:paraId="10320CB5" w14:textId="77777777" w:rsidR="00BD75B2" w:rsidRPr="00670267" w:rsidRDefault="00BD75B2" w:rsidP="002919E0">
            <w:pPr>
              <w:rPr>
                <w:szCs w:val="20"/>
              </w:rPr>
            </w:pPr>
            <w:r w:rsidRPr="00670267">
              <w:rPr>
                <w:szCs w:val="20"/>
              </w:rPr>
              <w:t>ReferredInformation.id</w:t>
            </w:r>
          </w:p>
        </w:tc>
        <w:tc>
          <w:tcPr>
            <w:tcW w:w="2977" w:type="dxa"/>
            <w:vAlign w:val="center"/>
          </w:tcPr>
          <w:p w14:paraId="6B1E2D34" w14:textId="77777777" w:rsidR="00BD75B2" w:rsidRPr="00EF356E" w:rsidRDefault="00BD75B2" w:rsidP="002919E0">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7FB91F98"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Measurement/Relation/ReferredInformation/Id</w:t>
            </w:r>
          </w:p>
        </w:tc>
      </w:tr>
      <w:tr w:rsidR="00BD75B2" w:rsidRPr="00EF372F" w14:paraId="32CFE24D" w14:textId="77777777" w:rsidTr="002919E0">
        <w:trPr>
          <w:trHeight w:val="397"/>
        </w:trPr>
        <w:tc>
          <w:tcPr>
            <w:tcW w:w="1809" w:type="dxa"/>
            <w:vAlign w:val="center"/>
          </w:tcPr>
          <w:p w14:paraId="5B41AA39" w14:textId="77777777" w:rsidR="00BD75B2" w:rsidRPr="00670267" w:rsidRDefault="00BD75B2" w:rsidP="002919E0">
            <w:pPr>
              <w:rPr>
                <w:szCs w:val="20"/>
              </w:rPr>
            </w:pPr>
            <w:r w:rsidRPr="00670267">
              <w:rPr>
                <w:szCs w:val="20"/>
              </w:rPr>
              <w:t>ReferredInformation.time</w:t>
            </w:r>
          </w:p>
        </w:tc>
        <w:tc>
          <w:tcPr>
            <w:tcW w:w="2977" w:type="dxa"/>
            <w:vAlign w:val="center"/>
          </w:tcPr>
          <w:p w14:paraId="012C2DBE" w14:textId="77777777" w:rsidR="00BD75B2" w:rsidRPr="00EF356E" w:rsidRDefault="00BD75B2" w:rsidP="002919E0">
            <w:pPr>
              <w:rPr>
                <w:rFonts w:eastAsia="Arial Unicode MS" w:cs="Arial"/>
                <w:szCs w:val="20"/>
              </w:rPr>
            </w:pPr>
            <w:r w:rsidRPr="00EF356E">
              <w:rPr>
                <w:rFonts w:cs="Arial"/>
                <w:i/>
                <w:szCs w:val="20"/>
              </w:rPr>
              <w:t>Saknar motsvarighet i V-TIM 2.2</w:t>
            </w:r>
          </w:p>
        </w:tc>
        <w:tc>
          <w:tcPr>
            <w:tcW w:w="4111" w:type="dxa"/>
            <w:vAlign w:val="center"/>
          </w:tcPr>
          <w:p w14:paraId="16E38E1E"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Measurement/Relation/ReferredInformation/Time</w:t>
            </w:r>
          </w:p>
        </w:tc>
      </w:tr>
      <w:tr w:rsidR="00BD75B2" w:rsidRPr="00EF372F" w14:paraId="213F01AE" w14:textId="77777777" w:rsidTr="002919E0">
        <w:trPr>
          <w:trHeight w:val="397"/>
        </w:trPr>
        <w:tc>
          <w:tcPr>
            <w:tcW w:w="1809" w:type="dxa"/>
            <w:vAlign w:val="center"/>
          </w:tcPr>
          <w:p w14:paraId="6C297B4D" w14:textId="77777777" w:rsidR="00BD75B2" w:rsidRPr="00670267" w:rsidRDefault="00BD75B2" w:rsidP="002919E0">
            <w:pPr>
              <w:rPr>
                <w:szCs w:val="20"/>
              </w:rPr>
            </w:pPr>
            <w:r w:rsidRPr="00670267">
              <w:rPr>
                <w:szCs w:val="20"/>
              </w:rPr>
              <w:t>ReferredInformation.type</w:t>
            </w:r>
          </w:p>
        </w:tc>
        <w:tc>
          <w:tcPr>
            <w:tcW w:w="2977" w:type="dxa"/>
            <w:vAlign w:val="center"/>
          </w:tcPr>
          <w:p w14:paraId="0E6C1A92" w14:textId="77777777" w:rsidR="00BD75B2" w:rsidRPr="00EF356E" w:rsidRDefault="00BD75B2" w:rsidP="002919E0">
            <w:pPr>
              <w:rPr>
                <w:rFonts w:cs="Arial"/>
                <w:spacing w:val="-1"/>
                <w:szCs w:val="20"/>
              </w:rPr>
            </w:pPr>
            <w:r w:rsidRPr="00EF356E">
              <w:rPr>
                <w:rFonts w:cs="Arial"/>
                <w:i/>
                <w:szCs w:val="20"/>
              </w:rPr>
              <w:t>Saknar motsvarighet i V-TIM 2.2</w:t>
            </w:r>
          </w:p>
        </w:tc>
        <w:tc>
          <w:tcPr>
            <w:tcW w:w="4111" w:type="dxa"/>
            <w:vAlign w:val="center"/>
          </w:tcPr>
          <w:p w14:paraId="644409F6" w14:textId="77777777" w:rsidR="00BD75B2" w:rsidRPr="00670267" w:rsidRDefault="00BD75B2" w:rsidP="002919E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Measurement/Relation/ReferredInformation/Type</w:t>
            </w:r>
          </w:p>
        </w:tc>
      </w:tr>
      <w:tr w:rsidR="00843B9E" w:rsidRPr="00F108BD" w14:paraId="7273E49F" w14:textId="77777777" w:rsidTr="001D6CA0">
        <w:trPr>
          <w:trHeight w:val="397"/>
        </w:trPr>
        <w:tc>
          <w:tcPr>
            <w:tcW w:w="1809" w:type="dxa"/>
            <w:vAlign w:val="center"/>
          </w:tcPr>
          <w:p w14:paraId="768D3C5B" w14:textId="77777777" w:rsidR="00843B9E" w:rsidRPr="00670267" w:rsidRDefault="00843B9E" w:rsidP="001D6CA0">
            <w:pPr>
              <w:rPr>
                <w:szCs w:val="20"/>
              </w:rPr>
            </w:pPr>
            <w:r w:rsidRPr="00670267">
              <w:rPr>
                <w:szCs w:val="20"/>
              </w:rPr>
              <w:t>InformationOwner.id</w:t>
            </w:r>
          </w:p>
        </w:tc>
        <w:tc>
          <w:tcPr>
            <w:tcW w:w="2977" w:type="dxa"/>
            <w:vAlign w:val="center"/>
          </w:tcPr>
          <w:p w14:paraId="2351636D" w14:textId="77777777" w:rsidR="00843B9E" w:rsidRPr="00EF356E" w:rsidRDefault="00843B9E" w:rsidP="001D6CA0">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04600386"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Measurement/Relation/ReferredInformation/InformationOwner/Id</w:t>
            </w:r>
          </w:p>
        </w:tc>
      </w:tr>
      <w:tr w:rsidR="00843B9E" w:rsidRPr="00EF372F" w14:paraId="415AFFF1" w14:textId="77777777" w:rsidTr="001D6CA0">
        <w:trPr>
          <w:trHeight w:val="397"/>
        </w:trPr>
        <w:tc>
          <w:tcPr>
            <w:tcW w:w="1809" w:type="dxa"/>
            <w:vAlign w:val="center"/>
          </w:tcPr>
          <w:p w14:paraId="5CAFB9C3" w14:textId="77777777" w:rsidR="00843B9E" w:rsidRPr="00670267" w:rsidRDefault="00843B9E" w:rsidP="001D6CA0">
            <w:pPr>
              <w:rPr>
                <w:szCs w:val="20"/>
              </w:rPr>
            </w:pPr>
            <w:r w:rsidRPr="00670267">
              <w:rPr>
                <w:szCs w:val="20"/>
              </w:rPr>
              <w:t>PerformerRole.id</w:t>
            </w:r>
          </w:p>
        </w:tc>
        <w:tc>
          <w:tcPr>
            <w:tcW w:w="2977" w:type="dxa"/>
            <w:vAlign w:val="center"/>
          </w:tcPr>
          <w:p w14:paraId="5C765F5B" w14:textId="77777777" w:rsidR="00843B9E" w:rsidRPr="004709E5" w:rsidRDefault="00843B9E" w:rsidP="001D6CA0">
            <w:pPr>
              <w:rPr>
                <w:rFonts w:cs="Arial"/>
                <w:szCs w:val="20"/>
              </w:rPr>
            </w:pPr>
            <w:r>
              <w:rPr>
                <w:rFonts w:cs="Arial"/>
                <w:szCs w:val="20"/>
              </w:rPr>
              <w:t>Observerat Uppfattat tillstånd.</w:t>
            </w:r>
            <w:r w:rsidRPr="004709E5">
              <w:rPr>
                <w:rFonts w:cs="Arial"/>
                <w:szCs w:val="20"/>
              </w:rPr>
              <w:t>observerande uppfattande av</w:t>
            </w:r>
          </w:p>
        </w:tc>
        <w:tc>
          <w:tcPr>
            <w:tcW w:w="4111" w:type="dxa"/>
            <w:vAlign w:val="center"/>
          </w:tcPr>
          <w:p w14:paraId="44350704"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Measurement/PerformerRole/Id</w:t>
            </w:r>
          </w:p>
        </w:tc>
      </w:tr>
      <w:tr w:rsidR="00843B9E" w:rsidRPr="00EF372F" w14:paraId="20A09933" w14:textId="77777777" w:rsidTr="001D6CA0">
        <w:trPr>
          <w:trHeight w:val="397"/>
        </w:trPr>
        <w:tc>
          <w:tcPr>
            <w:tcW w:w="1809" w:type="dxa"/>
            <w:vAlign w:val="center"/>
          </w:tcPr>
          <w:p w14:paraId="5B199212" w14:textId="77777777" w:rsidR="00843B9E" w:rsidRPr="00670267" w:rsidRDefault="00843B9E" w:rsidP="001D6CA0">
            <w:pPr>
              <w:rPr>
                <w:szCs w:val="20"/>
              </w:rPr>
            </w:pPr>
            <w:r w:rsidRPr="00670267">
              <w:rPr>
                <w:szCs w:val="20"/>
              </w:rPr>
              <w:t>PerformerRole.code</w:t>
            </w:r>
          </w:p>
        </w:tc>
        <w:tc>
          <w:tcPr>
            <w:tcW w:w="2977" w:type="dxa"/>
            <w:vAlign w:val="center"/>
          </w:tcPr>
          <w:p w14:paraId="7F05AE5A" w14:textId="77777777" w:rsidR="00843B9E" w:rsidRPr="00114B13" w:rsidRDefault="00843B9E" w:rsidP="001D6CA0">
            <w:pPr>
              <w:rPr>
                <w:rFonts w:cs="Arial"/>
                <w:szCs w:val="20"/>
              </w:rPr>
            </w:pPr>
            <w:r>
              <w:rPr>
                <w:rFonts w:cs="Arial"/>
                <w:i/>
                <w:szCs w:val="20"/>
              </w:rPr>
              <w:t>Saknar motsvarighet i V-TIM 2.2</w:t>
            </w:r>
          </w:p>
        </w:tc>
        <w:tc>
          <w:tcPr>
            <w:tcW w:w="4111" w:type="dxa"/>
            <w:vAlign w:val="center"/>
          </w:tcPr>
          <w:p w14:paraId="17FEAF8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Measurement/PerformerRole/Code</w:t>
            </w:r>
          </w:p>
        </w:tc>
      </w:tr>
      <w:tr w:rsidR="00843B9E" w:rsidRPr="00EF372F" w14:paraId="712467E1" w14:textId="77777777" w:rsidTr="001D6CA0">
        <w:trPr>
          <w:trHeight w:val="397"/>
        </w:trPr>
        <w:tc>
          <w:tcPr>
            <w:tcW w:w="1809" w:type="dxa"/>
            <w:vAlign w:val="center"/>
          </w:tcPr>
          <w:p w14:paraId="4C21F41F" w14:textId="77777777" w:rsidR="00843B9E" w:rsidRPr="00670267" w:rsidRDefault="00843B9E" w:rsidP="001D6CA0">
            <w:pPr>
              <w:rPr>
                <w:szCs w:val="20"/>
              </w:rPr>
            </w:pPr>
            <w:r w:rsidRPr="00670267">
              <w:rPr>
                <w:szCs w:val="20"/>
              </w:rPr>
              <w:t>Person.id</w:t>
            </w:r>
          </w:p>
        </w:tc>
        <w:tc>
          <w:tcPr>
            <w:tcW w:w="2977" w:type="dxa"/>
            <w:vAlign w:val="center"/>
          </w:tcPr>
          <w:p w14:paraId="4D9F24C0" w14:textId="77777777" w:rsidR="00843B9E" w:rsidRPr="00AD3724" w:rsidRDefault="00843B9E" w:rsidP="001D6CA0">
            <w:pPr>
              <w:pStyle w:val="Default"/>
              <w:rPr>
                <w:rFonts w:ascii="Georgia" w:hAnsi="Georgia"/>
                <w:szCs w:val="20"/>
              </w:rPr>
            </w:pPr>
            <w:r w:rsidRPr="00114B13">
              <w:rPr>
                <w:rFonts w:ascii="Georgia" w:hAnsi="Georgia"/>
                <w:sz w:val="20"/>
                <w:szCs w:val="20"/>
              </w:rPr>
              <w:t>Observerat Uppfattat tillstånd.observerande uppfattande av</w:t>
            </w:r>
          </w:p>
        </w:tc>
        <w:tc>
          <w:tcPr>
            <w:tcW w:w="4111" w:type="dxa"/>
            <w:vAlign w:val="center"/>
          </w:tcPr>
          <w:p w14:paraId="6D51AB45"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/Person/Id</w:t>
            </w:r>
          </w:p>
        </w:tc>
      </w:tr>
      <w:tr w:rsidR="00843B9E" w:rsidRPr="00EF372F" w14:paraId="06BFD36E" w14:textId="77777777" w:rsidTr="001D6CA0">
        <w:trPr>
          <w:trHeight w:val="397"/>
        </w:trPr>
        <w:tc>
          <w:tcPr>
            <w:tcW w:w="1809" w:type="dxa"/>
            <w:vAlign w:val="center"/>
          </w:tcPr>
          <w:p w14:paraId="1CB21FA5" w14:textId="77777777" w:rsidR="00843B9E" w:rsidRPr="00670267" w:rsidRDefault="00843B9E" w:rsidP="001D6CA0">
            <w:pPr>
              <w:rPr>
                <w:szCs w:val="20"/>
              </w:rPr>
            </w:pPr>
            <w:r w:rsidRPr="00670267">
              <w:rPr>
                <w:szCs w:val="20"/>
              </w:rPr>
              <w:lastRenderedPageBreak/>
              <w:t>Person.name</w:t>
            </w:r>
          </w:p>
        </w:tc>
        <w:tc>
          <w:tcPr>
            <w:tcW w:w="2977" w:type="dxa"/>
            <w:vAlign w:val="center"/>
          </w:tcPr>
          <w:p w14:paraId="7874CEFC" w14:textId="77777777" w:rsidR="00843B9E" w:rsidRPr="00114B13" w:rsidRDefault="00843B9E" w:rsidP="001D6CA0">
            <w:pPr>
              <w:rPr>
                <w:szCs w:val="20"/>
              </w:rPr>
            </w:pPr>
            <w:r w:rsidRPr="00114B13">
              <w:rPr>
                <w:szCs w:val="20"/>
              </w:rPr>
              <w:t>Observerat Uppfattat tillstånd.</w:t>
            </w:r>
            <w:r w:rsidRPr="00194B9F">
              <w:rPr>
                <w:szCs w:val="20"/>
              </w:rPr>
              <w:t>observerat uppfattat av person namn</w:t>
            </w:r>
          </w:p>
        </w:tc>
        <w:tc>
          <w:tcPr>
            <w:tcW w:w="4111" w:type="dxa"/>
            <w:vAlign w:val="center"/>
          </w:tcPr>
          <w:p w14:paraId="343595C7"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/Person/Name</w:t>
            </w:r>
          </w:p>
        </w:tc>
      </w:tr>
      <w:tr w:rsidR="00843B9E" w:rsidRPr="00EF372F" w14:paraId="607A2073" w14:textId="77777777" w:rsidTr="001D6CA0">
        <w:trPr>
          <w:trHeight w:val="397"/>
        </w:trPr>
        <w:tc>
          <w:tcPr>
            <w:tcW w:w="1809" w:type="dxa"/>
            <w:vAlign w:val="center"/>
          </w:tcPr>
          <w:p w14:paraId="081ED82A" w14:textId="77777777" w:rsidR="00843B9E" w:rsidRPr="00670267" w:rsidRDefault="00843B9E" w:rsidP="001D6CA0">
            <w:pPr>
              <w:rPr>
                <w:szCs w:val="20"/>
              </w:rPr>
            </w:pPr>
            <w:r w:rsidRPr="00670267">
              <w:rPr>
                <w:szCs w:val="20"/>
              </w:rPr>
              <w:t>CareUnit.id</w:t>
            </w:r>
          </w:p>
        </w:tc>
        <w:tc>
          <w:tcPr>
            <w:tcW w:w="2977" w:type="dxa"/>
            <w:vAlign w:val="center"/>
          </w:tcPr>
          <w:p w14:paraId="22577563" w14:textId="77777777" w:rsidR="00843B9E" w:rsidRPr="00E74F09" w:rsidRDefault="00843B9E" w:rsidP="001D6CA0">
            <w:pPr>
              <w:rPr>
                <w:szCs w:val="20"/>
              </w:rPr>
            </w:pPr>
            <w:r w:rsidRPr="00E74F09">
              <w:rPr>
                <w:szCs w:val="20"/>
              </w:rPr>
              <w:t>Informationsresurs.vårdenhet id</w:t>
            </w:r>
          </w:p>
        </w:tc>
        <w:tc>
          <w:tcPr>
            <w:tcW w:w="4111" w:type="dxa"/>
            <w:vAlign w:val="center"/>
          </w:tcPr>
          <w:p w14:paraId="103F1E4D"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/CareUnit/Id</w:t>
            </w:r>
          </w:p>
        </w:tc>
      </w:tr>
      <w:tr w:rsidR="00843B9E" w:rsidRPr="00EF372F" w14:paraId="6F0CDDD2" w14:textId="77777777" w:rsidTr="001D6CA0">
        <w:trPr>
          <w:trHeight w:val="397"/>
        </w:trPr>
        <w:tc>
          <w:tcPr>
            <w:tcW w:w="1809" w:type="dxa"/>
            <w:vAlign w:val="center"/>
          </w:tcPr>
          <w:p w14:paraId="483BC99F" w14:textId="77777777" w:rsidR="00843B9E" w:rsidRPr="00670267" w:rsidRDefault="00843B9E" w:rsidP="001D6CA0">
            <w:pPr>
              <w:rPr>
                <w:szCs w:val="20"/>
              </w:rPr>
            </w:pPr>
            <w:r w:rsidRPr="00670267">
              <w:rPr>
                <w:szCs w:val="20"/>
              </w:rPr>
              <w:t>CareUnit.name</w:t>
            </w:r>
          </w:p>
        </w:tc>
        <w:tc>
          <w:tcPr>
            <w:tcW w:w="2977" w:type="dxa"/>
            <w:vAlign w:val="center"/>
          </w:tcPr>
          <w:p w14:paraId="38B2BD8B" w14:textId="77777777" w:rsidR="00843B9E" w:rsidRPr="00E74F09" w:rsidRDefault="00843B9E" w:rsidP="001D6CA0">
            <w:pPr>
              <w:rPr>
                <w:szCs w:val="20"/>
              </w:rPr>
            </w:pPr>
            <w:r w:rsidRPr="00E74F09">
              <w:rPr>
                <w:szCs w:val="20"/>
              </w:rPr>
              <w:t>Informationsresurs.vårdenhet namn</w:t>
            </w:r>
          </w:p>
        </w:tc>
        <w:tc>
          <w:tcPr>
            <w:tcW w:w="4111" w:type="dxa"/>
            <w:vAlign w:val="center"/>
          </w:tcPr>
          <w:p w14:paraId="3C1E3CBC" w14:textId="77777777" w:rsidR="00843B9E" w:rsidRPr="00670267"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/CareUnit/Name</w:t>
            </w:r>
          </w:p>
        </w:tc>
      </w:tr>
      <w:tr w:rsidR="00843B9E" w:rsidRPr="00F108BD" w14:paraId="76C8039D" w14:textId="77777777" w:rsidTr="001D6CA0">
        <w:trPr>
          <w:trHeight w:val="397"/>
        </w:trPr>
        <w:tc>
          <w:tcPr>
            <w:tcW w:w="1809" w:type="dxa"/>
            <w:vAlign w:val="center"/>
          </w:tcPr>
          <w:p w14:paraId="5BA6C636" w14:textId="77777777" w:rsidR="00843B9E" w:rsidRPr="00C601A9" w:rsidRDefault="00843B9E" w:rsidP="001D6CA0">
            <w:pPr>
              <w:rPr>
                <w:szCs w:val="20"/>
              </w:rPr>
            </w:pPr>
            <w:r w:rsidRPr="00C601A9">
              <w:rPr>
                <w:szCs w:val="20"/>
              </w:rPr>
              <w:t>CareGiver.id</w:t>
            </w:r>
          </w:p>
        </w:tc>
        <w:tc>
          <w:tcPr>
            <w:tcW w:w="2977" w:type="dxa"/>
            <w:vAlign w:val="center"/>
          </w:tcPr>
          <w:p w14:paraId="280EE873" w14:textId="77777777" w:rsidR="00843B9E" w:rsidRPr="002F4534" w:rsidRDefault="00843B9E" w:rsidP="001D6CA0">
            <w:pPr>
              <w:rPr>
                <w:szCs w:val="20"/>
              </w:rPr>
            </w:pPr>
            <w:r w:rsidRPr="00E74F09">
              <w:rPr>
                <w:szCs w:val="20"/>
              </w:rPr>
              <w:t>Informationsresurs.vårdgivare id</w:t>
            </w:r>
          </w:p>
        </w:tc>
        <w:tc>
          <w:tcPr>
            <w:tcW w:w="4111" w:type="dxa"/>
            <w:vAlign w:val="center"/>
          </w:tcPr>
          <w:p w14:paraId="5EF84DA8"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/CareUnit/CareGiver/Id</w:t>
            </w:r>
          </w:p>
        </w:tc>
      </w:tr>
      <w:tr w:rsidR="00843B9E" w:rsidRPr="00F108BD" w14:paraId="305BDD14" w14:textId="77777777" w:rsidTr="001D6CA0">
        <w:trPr>
          <w:trHeight w:val="397"/>
        </w:trPr>
        <w:tc>
          <w:tcPr>
            <w:tcW w:w="1809" w:type="dxa"/>
            <w:vAlign w:val="center"/>
          </w:tcPr>
          <w:p w14:paraId="723F9937" w14:textId="77777777" w:rsidR="00843B9E" w:rsidRPr="00C601A9" w:rsidRDefault="00843B9E" w:rsidP="001D6CA0">
            <w:pPr>
              <w:rPr>
                <w:szCs w:val="20"/>
              </w:rPr>
            </w:pPr>
            <w:r w:rsidRPr="00C601A9">
              <w:rPr>
                <w:szCs w:val="20"/>
              </w:rPr>
              <w:t>CareGiver.name</w:t>
            </w:r>
          </w:p>
        </w:tc>
        <w:tc>
          <w:tcPr>
            <w:tcW w:w="2977" w:type="dxa"/>
            <w:vAlign w:val="center"/>
          </w:tcPr>
          <w:p w14:paraId="0CE5C480" w14:textId="77777777" w:rsidR="00843B9E" w:rsidRPr="00E74F09" w:rsidRDefault="00843B9E" w:rsidP="001D6CA0">
            <w:pPr>
              <w:rPr>
                <w:szCs w:val="20"/>
              </w:rPr>
            </w:pPr>
            <w:r w:rsidRPr="00E74F09">
              <w:rPr>
                <w:szCs w:val="20"/>
              </w:rPr>
              <w:t>Informationsresurs.vårdgivare namn</w:t>
            </w:r>
          </w:p>
        </w:tc>
        <w:tc>
          <w:tcPr>
            <w:tcW w:w="4111" w:type="dxa"/>
            <w:vAlign w:val="center"/>
          </w:tcPr>
          <w:p w14:paraId="65B01D2B" w14:textId="77777777" w:rsidR="00843B9E" w:rsidRPr="00C601A9" w:rsidRDefault="00843B9E" w:rsidP="001D6CA0">
            <w:pPr>
              <w:autoSpaceDE w:val="0"/>
              <w:autoSpaceDN w:val="0"/>
              <w:adjustRightInd w:val="0"/>
              <w:spacing w:line="240" w:lineRule="auto"/>
              <w:rPr>
                <w:rFonts w:cs="Consolas"/>
                <w:spacing w:val="-1"/>
                <w:szCs w:val="20"/>
                <w:lang w:val="en-US"/>
              </w:rPr>
            </w:pPr>
            <w:r>
              <w:rPr>
                <w:rFonts w:cs="Consolas"/>
                <w:spacing w:val="-1"/>
                <w:szCs w:val="20"/>
                <w:lang w:val="en-US"/>
              </w:rPr>
              <w:t>Measurement/ PerformerRole /CareUnit/CareGiver/Name</w:t>
            </w:r>
          </w:p>
        </w:tc>
      </w:tr>
    </w:tbl>
    <w:p w14:paraId="6C11723D" w14:textId="77777777" w:rsidR="00BD75B2" w:rsidRPr="002E1BA7" w:rsidRDefault="00BD75B2" w:rsidP="00BD75B2">
      <w:pPr>
        <w:rPr>
          <w:lang w:val="en-US"/>
        </w:rPr>
      </w:pPr>
    </w:p>
    <w:p w14:paraId="745884B2" w14:textId="77777777" w:rsidR="00BD75B2" w:rsidRPr="002E1BA7" w:rsidRDefault="00BD75B2" w:rsidP="00BD75B2">
      <w:pPr>
        <w:rPr>
          <w:lang w:val="en-US"/>
        </w:rPr>
      </w:pPr>
    </w:p>
    <w:p w14:paraId="02E7884B" w14:textId="77777777" w:rsidR="00BD75B2" w:rsidRPr="00340218" w:rsidRDefault="00BD75B2" w:rsidP="00BD75B2">
      <w:pPr>
        <w:rPr>
          <w:lang w:val="en-US"/>
        </w:rPr>
      </w:pPr>
    </w:p>
    <w:p w14:paraId="076460D1" w14:textId="77777777" w:rsidR="00BD75B2" w:rsidRDefault="00BD75B2" w:rsidP="00BD75B2">
      <w:pPr>
        <w:pStyle w:val="Rubrik2"/>
      </w:pPr>
      <w:bookmarkStart w:id="80" w:name="_Toc372034737"/>
      <w:bookmarkStart w:id="81" w:name="_Toc374962641"/>
      <w:r>
        <w:t>Formatregler</w:t>
      </w:r>
      <w:bookmarkEnd w:id="80"/>
      <w:bookmarkEnd w:id="81"/>
    </w:p>
    <w:p w14:paraId="30E2F4EA" w14:textId="77777777" w:rsidR="00BD75B2" w:rsidRPr="00F74D98" w:rsidRDefault="00BD75B2" w:rsidP="00BD75B2">
      <w:pPr>
        <w:pStyle w:val="Rubrik3"/>
      </w:pPr>
      <w:bookmarkStart w:id="82" w:name="_Toc372034738"/>
      <w:bookmarkStart w:id="83" w:name="_Toc374962642"/>
      <w:r w:rsidRPr="00F74D98">
        <w:t>Regel 1</w:t>
      </w:r>
      <w:r>
        <w:t xml:space="preserve"> – ReferredInformation.time</w:t>
      </w:r>
      <w:bookmarkEnd w:id="82"/>
      <w:bookmarkEnd w:id="83"/>
    </w:p>
    <w:p w14:paraId="0DDA8E51" w14:textId="77777777" w:rsidR="00BD75B2" w:rsidRDefault="00BD75B2" w:rsidP="00BD75B2">
      <w:r>
        <w:t>För producent ska detta svar innehålla en given tidspunkt där denna avgörs på följande faktorer för att kunna passa in inom den för anropande tidsintervallbaserad sökparameter:</w:t>
      </w:r>
    </w:p>
    <w:p w14:paraId="14927170" w14:textId="77777777" w:rsidR="00BD75B2" w:rsidRDefault="00BD75B2" w:rsidP="00BD75B2">
      <w:pPr>
        <w:pStyle w:val="Liststycke"/>
        <w:numPr>
          <w:ilvl w:val="0"/>
          <w:numId w:val="30"/>
        </w:numPr>
      </w:pPr>
      <w:r>
        <w:t>Där start- och sluttid ryms inom sökt tidsintervall. Starttid anges som ReferredInformation.time.</w:t>
      </w:r>
    </w:p>
    <w:p w14:paraId="511693C4" w14:textId="77777777" w:rsidR="00BD75B2" w:rsidRDefault="00BD75B2" w:rsidP="00BD75B2">
      <w:pPr>
        <w:pStyle w:val="Liststycke"/>
        <w:numPr>
          <w:ilvl w:val="0"/>
          <w:numId w:val="30"/>
        </w:numPr>
      </w:pPr>
      <w:r>
        <w:t>Där endast starttid ryms inom sökt tidsintervall. Starttid anges som ReferredInformation.time.</w:t>
      </w:r>
    </w:p>
    <w:p w14:paraId="6A2F9FA1" w14:textId="77777777" w:rsidR="00BD75B2" w:rsidRDefault="00BD75B2" w:rsidP="00BD75B2">
      <w:pPr>
        <w:pStyle w:val="Liststycke"/>
        <w:numPr>
          <w:ilvl w:val="0"/>
          <w:numId w:val="30"/>
        </w:numPr>
      </w:pPr>
      <w:r>
        <w:t>Där endast sluttid ryms inom sökt tidsintervall. Starttid anges som ReferredInformation.time.</w:t>
      </w:r>
    </w:p>
    <w:p w14:paraId="400BC858" w14:textId="77777777" w:rsidR="00BD75B2" w:rsidRDefault="00BD75B2" w:rsidP="00BD75B2">
      <w:pPr>
        <w:pStyle w:val="Liststycke"/>
        <w:numPr>
          <w:ilvl w:val="0"/>
          <w:numId w:val="30"/>
        </w:numPr>
      </w:pPr>
      <w:r>
        <w:t>Där varken start- och sluttid ryms inom sökt tidsintervall men sträcker sig över denna tidsperiod. Starttid anges som ReferredInformation.time.</w:t>
      </w:r>
    </w:p>
    <w:p w14:paraId="1F119E2E" w14:textId="77777777" w:rsidR="00BD75B2" w:rsidRPr="00F74D98" w:rsidRDefault="00BD75B2" w:rsidP="00BD75B2">
      <w:pPr>
        <w:pStyle w:val="Liststycke"/>
        <w:numPr>
          <w:ilvl w:val="0"/>
          <w:numId w:val="30"/>
        </w:numPr>
      </w:pPr>
      <w:r>
        <w:t>Där det endast finns en starttid angiven men denna inte ryms inom sökt tidsintervall. Starttid anges som ReferredInformation.time.</w:t>
      </w:r>
    </w:p>
    <w:p w14:paraId="349CB0EB" w14:textId="77777777" w:rsidR="00BD75B2" w:rsidRPr="00BD75B2" w:rsidRDefault="00BD75B2" w:rsidP="00BD75B2"/>
    <w:p w14:paraId="08DCB809" w14:textId="77777777" w:rsidR="00AD1DA5" w:rsidRDefault="00AD1DA5">
      <w:pPr>
        <w:spacing w:line="240" w:lineRule="auto"/>
        <w:rPr>
          <w:rFonts w:eastAsia="Times New Roman"/>
          <w:bCs/>
          <w:sz w:val="30"/>
          <w:szCs w:val="28"/>
        </w:rPr>
      </w:pPr>
      <w:r>
        <w:br w:type="page"/>
      </w:r>
    </w:p>
    <w:p w14:paraId="26BE467D" w14:textId="01071C7E" w:rsidR="007E47C0" w:rsidRDefault="007E47C0" w:rsidP="007E47C0">
      <w:pPr>
        <w:pStyle w:val="Rubrik1"/>
      </w:pPr>
      <w:bookmarkStart w:id="84" w:name="_Toc374962643"/>
      <w:r>
        <w:lastRenderedPageBreak/>
        <w:t>Tjänstekontrakt</w:t>
      </w:r>
      <w:bookmarkEnd w:id="67"/>
      <w:bookmarkEnd w:id="78"/>
      <w:bookmarkEnd w:id="84"/>
    </w:p>
    <w:p w14:paraId="6CA2DF95" w14:textId="77777777" w:rsidR="007E47C0" w:rsidRDefault="00182658" w:rsidP="007E47C0">
      <w:pPr>
        <w:pStyle w:val="Rubrik2"/>
      </w:pPr>
      <w:bookmarkStart w:id="85" w:name="_Toc374962644"/>
      <w:r w:rsidRPr="008A2F4D">
        <w:t>GetObservation</w:t>
      </w:r>
      <w:bookmarkEnd w:id="85"/>
    </w:p>
    <w:p w14:paraId="3F683D7B" w14:textId="1F33EE06" w:rsidR="00C7180D" w:rsidRDefault="007C3FA1" w:rsidP="00F71DFD">
      <w:r>
        <w:t xml:space="preserve">Detta tjänstekontrakt hämtar observationsdata. Avsikten är </w:t>
      </w:r>
      <w:r w:rsidR="00D821ED">
        <w:t xml:space="preserve">att tillgodose vårdens </w:t>
      </w:r>
      <w:r w:rsidR="00C7180D">
        <w:t>och invånarens behov av e-tjänster för kommunikation av observationer</w:t>
      </w:r>
      <w:r w:rsidR="00D821ED">
        <w:t xml:space="preserve">. </w:t>
      </w:r>
      <w:r w:rsidR="00464801">
        <w:t xml:space="preserve">Vissa av tillämpningarna </w:t>
      </w:r>
      <w:r w:rsidR="00B87BA3">
        <w:t xml:space="preserve">av observationer </w:t>
      </w:r>
      <w:r w:rsidR="00464801">
        <w:t xml:space="preserve">är </w:t>
      </w:r>
      <w:r w:rsidR="00D821ED">
        <w:t>beskriv</w:t>
      </w:r>
      <w:r w:rsidR="00464801">
        <w:t>na</w:t>
      </w:r>
      <w:r w:rsidR="00D821ED">
        <w:t xml:space="preserve"> i särskilda tillämpningsanvisningar, t.ex. diagnos. </w:t>
      </w:r>
      <w:r w:rsidR="00BF3322">
        <w:t>Konsumenten</w:t>
      </w:r>
      <w:r w:rsidR="00F81B84">
        <w:t xml:space="preserve"> behandlar dessa informationsmängder medan engagemangsindex hanterar associerad metadata.</w:t>
      </w:r>
    </w:p>
    <w:p w14:paraId="1D0B7652" w14:textId="77777777" w:rsidR="00294A8F" w:rsidRDefault="00294A8F" w:rsidP="00F71DFD"/>
    <w:p w14:paraId="5BC6EB13" w14:textId="77777777" w:rsidR="007E47C0" w:rsidRDefault="00294A8F" w:rsidP="00F71DFD">
      <w:r>
        <w:t xml:space="preserve">En observation kan vara av arten noterat fenomen som </w:t>
      </w:r>
      <w:r w:rsidR="00492A7B">
        <w:t xml:space="preserve">rör en patients hälsotillstånd, t.ex. </w:t>
      </w:r>
      <w:r w:rsidR="00426B56">
        <w:t xml:space="preserve">kliniskt fynd eller diagnostyp. </w:t>
      </w:r>
      <w:r w:rsidR="00492A7B">
        <w:t>Värde</w:t>
      </w:r>
      <w:r>
        <w:t xml:space="preserve">beskrivningen erbjuder mer detaljerad information bakom </w:t>
      </w:r>
      <w:r w:rsidR="00492A7B">
        <w:t xml:space="preserve">observationen i sin helhet, t.ex. </w:t>
      </w:r>
      <w:r w:rsidR="00426B56">
        <w:t>blåsa på kind eller diabetes som värde till diagnostypen huvuddiagnos.</w:t>
      </w:r>
    </w:p>
    <w:p w14:paraId="79351616" w14:textId="77777777" w:rsidR="00C47298" w:rsidRPr="00C83567" w:rsidRDefault="00C47298" w:rsidP="00F71DFD">
      <w:pPr>
        <w:rPr>
          <w:color w:val="4F81BD" w:themeColor="accent1"/>
        </w:rPr>
      </w:pPr>
    </w:p>
    <w:p w14:paraId="049D3033" w14:textId="77777777" w:rsidR="007E47C0" w:rsidRDefault="007E47C0" w:rsidP="007E47C0">
      <w:pPr>
        <w:pStyle w:val="Rubrik3"/>
      </w:pPr>
      <w:bookmarkStart w:id="86" w:name="_Toc374962645"/>
      <w:r>
        <w:t>Version</w:t>
      </w:r>
      <w:bookmarkEnd w:id="86"/>
    </w:p>
    <w:p w14:paraId="1D4EBEB7" w14:textId="77777777" w:rsidR="007E47C0" w:rsidRDefault="0029749F" w:rsidP="007E47C0">
      <w:r>
        <w:t>1.0</w:t>
      </w:r>
    </w:p>
    <w:p w14:paraId="70F73012" w14:textId="77777777" w:rsidR="0029749F" w:rsidRPr="00C55071" w:rsidRDefault="0029749F" w:rsidP="007E47C0"/>
    <w:p w14:paraId="55FC0837" w14:textId="77777777" w:rsidR="007E47C0" w:rsidRDefault="007E47C0" w:rsidP="007E47C0">
      <w:pPr>
        <w:pStyle w:val="Rubrik3"/>
      </w:pPr>
      <w:bookmarkStart w:id="87" w:name="_Ref370222427"/>
      <w:bookmarkStart w:id="88" w:name="_Toc374962646"/>
      <w:r>
        <w:t>Fältregler</w:t>
      </w:r>
      <w:bookmarkEnd w:id="87"/>
      <w:bookmarkEnd w:id="88"/>
    </w:p>
    <w:p w14:paraId="40D4128D" w14:textId="77777777" w:rsidR="007E47C0" w:rsidRDefault="007E47C0" w:rsidP="007E47C0">
      <w:r>
        <w:t xml:space="preserve">Nedanstående tabell beskriver varje element i begäran och svar. Har namnet en * finns </w:t>
      </w:r>
      <w:r w:rsidR="00302280">
        <w:t>ytterligare</w:t>
      </w:r>
      <w:r>
        <w:t xml:space="preserve"> regler för detta element och beskrivs mer i detalj i stycket Regler. </w:t>
      </w:r>
    </w:p>
    <w:p w14:paraId="22D88CA2" w14:textId="77777777" w:rsidR="007E47C0" w:rsidRDefault="007E47C0" w:rsidP="007E47C0"/>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887331" w:rsidRPr="00F71DFD" w14:paraId="32BF4A5E" w14:textId="77777777" w:rsidTr="000627CC">
        <w:tc>
          <w:tcPr>
            <w:tcW w:w="2474" w:type="dxa"/>
            <w:shd w:val="clear" w:color="auto" w:fill="D9D9D9" w:themeFill="background1" w:themeFillShade="D9"/>
          </w:tcPr>
          <w:p w14:paraId="6897DB6C" w14:textId="77777777" w:rsidR="00887331" w:rsidRPr="00F71DFD" w:rsidRDefault="00887331" w:rsidP="00F71DFD">
            <w:pPr>
              <w:rPr>
                <w:b/>
              </w:rPr>
            </w:pPr>
            <w:r w:rsidRPr="00F71DFD">
              <w:rPr>
                <w:b/>
              </w:rPr>
              <w:t>Namn</w:t>
            </w:r>
          </w:p>
        </w:tc>
        <w:tc>
          <w:tcPr>
            <w:tcW w:w="2506" w:type="dxa"/>
            <w:shd w:val="clear" w:color="auto" w:fill="D9D9D9" w:themeFill="background1" w:themeFillShade="D9"/>
          </w:tcPr>
          <w:p w14:paraId="24C99D65" w14:textId="77777777" w:rsidR="00887331" w:rsidRPr="00F71DFD" w:rsidRDefault="00887331" w:rsidP="00F71DFD">
            <w:pPr>
              <w:rPr>
                <w:b/>
              </w:rPr>
            </w:pPr>
            <w:r w:rsidRPr="00F71DFD">
              <w:rPr>
                <w:b/>
              </w:rPr>
              <w:t>Typ</w:t>
            </w:r>
          </w:p>
        </w:tc>
        <w:tc>
          <w:tcPr>
            <w:tcW w:w="2925" w:type="dxa"/>
            <w:shd w:val="clear" w:color="auto" w:fill="D9D9D9" w:themeFill="background1" w:themeFillShade="D9"/>
          </w:tcPr>
          <w:p w14:paraId="65A7F964" w14:textId="77777777" w:rsidR="00887331" w:rsidRPr="00F71DFD" w:rsidRDefault="00887331" w:rsidP="00F71DFD">
            <w:pPr>
              <w:rPr>
                <w:b/>
              </w:rPr>
            </w:pPr>
            <w:r w:rsidRPr="00F71DFD">
              <w:rPr>
                <w:b/>
              </w:rPr>
              <w:t>Beskrivning</w:t>
            </w:r>
          </w:p>
        </w:tc>
        <w:tc>
          <w:tcPr>
            <w:tcW w:w="1617" w:type="dxa"/>
            <w:shd w:val="clear" w:color="auto" w:fill="D9D9D9" w:themeFill="background1" w:themeFillShade="D9"/>
          </w:tcPr>
          <w:p w14:paraId="78175907" w14:textId="77777777" w:rsidR="00887331" w:rsidRPr="00F71DFD" w:rsidRDefault="00887331" w:rsidP="00F71DFD">
            <w:pPr>
              <w:rPr>
                <w:b/>
              </w:rPr>
            </w:pPr>
            <w:r w:rsidRPr="00F71DFD">
              <w:rPr>
                <w:b/>
              </w:rPr>
              <w:t>Kardinalitet</w:t>
            </w:r>
          </w:p>
        </w:tc>
      </w:tr>
      <w:tr w:rsidR="00887331" w:rsidRPr="00F71DFD" w14:paraId="79AFD72B" w14:textId="77777777" w:rsidTr="000627CC">
        <w:tc>
          <w:tcPr>
            <w:tcW w:w="2474" w:type="dxa"/>
          </w:tcPr>
          <w:p w14:paraId="6F94D67B" w14:textId="77777777" w:rsidR="00887331" w:rsidRPr="00F71DFD" w:rsidRDefault="00887331" w:rsidP="00F71DFD">
            <w:pPr>
              <w:rPr>
                <w:b/>
              </w:rPr>
            </w:pPr>
            <w:r w:rsidRPr="00F71DFD">
              <w:rPr>
                <w:b/>
              </w:rPr>
              <w:t>Begäran</w:t>
            </w:r>
          </w:p>
        </w:tc>
        <w:tc>
          <w:tcPr>
            <w:tcW w:w="2506" w:type="dxa"/>
          </w:tcPr>
          <w:p w14:paraId="3BF520D3" w14:textId="77777777" w:rsidR="00887331" w:rsidRPr="00F71DFD" w:rsidRDefault="00887331" w:rsidP="00F71DFD">
            <w:pPr>
              <w:rPr>
                <w:b/>
              </w:rPr>
            </w:pPr>
          </w:p>
        </w:tc>
        <w:tc>
          <w:tcPr>
            <w:tcW w:w="2925" w:type="dxa"/>
          </w:tcPr>
          <w:p w14:paraId="45F9071C" w14:textId="77777777" w:rsidR="00887331" w:rsidRPr="00F71DFD" w:rsidRDefault="00887331" w:rsidP="00F71DFD">
            <w:pPr>
              <w:rPr>
                <w:b/>
              </w:rPr>
            </w:pPr>
          </w:p>
        </w:tc>
        <w:tc>
          <w:tcPr>
            <w:tcW w:w="1617" w:type="dxa"/>
          </w:tcPr>
          <w:p w14:paraId="7D928972" w14:textId="77777777" w:rsidR="00887331" w:rsidRPr="00F71DFD" w:rsidRDefault="00887331" w:rsidP="00F71DFD">
            <w:pPr>
              <w:rPr>
                <w:b/>
              </w:rPr>
            </w:pPr>
          </w:p>
        </w:tc>
      </w:tr>
      <w:tr w:rsidR="00887331" w:rsidRPr="008345BA" w14:paraId="1D0254FF" w14:textId="77777777" w:rsidTr="000627CC">
        <w:tc>
          <w:tcPr>
            <w:tcW w:w="2474" w:type="dxa"/>
          </w:tcPr>
          <w:p w14:paraId="69DE7718" w14:textId="77777777" w:rsidR="00887331" w:rsidRPr="008345BA" w:rsidRDefault="00887331" w:rsidP="00F71DFD">
            <w:r w:rsidRPr="008345BA">
              <w:t>patientId</w:t>
            </w:r>
            <w:r w:rsidR="0046378B">
              <w:t>*</w:t>
            </w:r>
          </w:p>
        </w:tc>
        <w:tc>
          <w:tcPr>
            <w:tcW w:w="2506" w:type="dxa"/>
          </w:tcPr>
          <w:p w14:paraId="168BB1E8" w14:textId="77777777" w:rsidR="00887331" w:rsidRPr="008345BA" w:rsidRDefault="00345CCC" w:rsidP="00F71DFD">
            <w:r w:rsidRPr="008345BA">
              <w:t>IIType</w:t>
            </w:r>
          </w:p>
        </w:tc>
        <w:tc>
          <w:tcPr>
            <w:tcW w:w="2925" w:type="dxa"/>
          </w:tcPr>
          <w:p w14:paraId="0834D120" w14:textId="77777777" w:rsidR="0050180D" w:rsidRDefault="00887331" w:rsidP="00F71DFD">
            <w:r w:rsidRPr="008345BA">
              <w:t>Id för patienten.</w:t>
            </w:r>
          </w:p>
          <w:p w14:paraId="6D4762CF" w14:textId="3103FB93" w:rsidR="0046378B" w:rsidRPr="006F1801" w:rsidRDefault="00E74818" w:rsidP="00F71DFD">
            <w:r w:rsidRPr="00E74818">
              <w:rPr>
                <w:b/>
              </w:rPr>
              <w:t>(Fält 1)</w:t>
            </w:r>
          </w:p>
        </w:tc>
        <w:tc>
          <w:tcPr>
            <w:tcW w:w="1617" w:type="dxa"/>
          </w:tcPr>
          <w:p w14:paraId="66A68327" w14:textId="77777777" w:rsidR="00887331" w:rsidRPr="008345BA" w:rsidRDefault="00887331" w:rsidP="00F71DFD">
            <w:r w:rsidRPr="008345BA">
              <w:t>1</w:t>
            </w:r>
          </w:p>
        </w:tc>
      </w:tr>
      <w:tr w:rsidR="00C11F25" w:rsidRPr="00FE0141" w14:paraId="00377091" w14:textId="77777777" w:rsidTr="000627CC">
        <w:tc>
          <w:tcPr>
            <w:tcW w:w="2474" w:type="dxa"/>
          </w:tcPr>
          <w:p w14:paraId="7D838EB4" w14:textId="77777777" w:rsidR="00C11F25" w:rsidRPr="00FE0141" w:rsidRDefault="00C11F25" w:rsidP="00F71DFD">
            <w:pPr>
              <w:rPr>
                <w:i/>
              </w:rPr>
            </w:pPr>
            <w:r w:rsidRPr="00FE0141">
              <w:rPr>
                <w:i/>
              </w:rPr>
              <w:t>patientId.root</w:t>
            </w:r>
          </w:p>
        </w:tc>
        <w:tc>
          <w:tcPr>
            <w:tcW w:w="2506" w:type="dxa"/>
          </w:tcPr>
          <w:p w14:paraId="3B0687F3" w14:textId="77777777" w:rsidR="00C11F25" w:rsidRPr="00FE0141" w:rsidRDefault="00C11F25" w:rsidP="00F71DFD">
            <w:pPr>
              <w:rPr>
                <w:i/>
              </w:rPr>
            </w:pPr>
            <w:r w:rsidRPr="00FE0141">
              <w:rPr>
                <w:i/>
              </w:rPr>
              <w:t>String</w:t>
            </w:r>
          </w:p>
        </w:tc>
        <w:tc>
          <w:tcPr>
            <w:tcW w:w="2925" w:type="dxa"/>
          </w:tcPr>
          <w:p w14:paraId="049A5929" w14:textId="77777777" w:rsidR="00D2469C" w:rsidRPr="00FE0141" w:rsidRDefault="00D2469C" w:rsidP="00F71DFD">
            <w:pPr>
              <w:rPr>
                <w:i/>
              </w:rPr>
            </w:pPr>
            <w:r w:rsidRPr="00FE0141">
              <w:rPr>
                <w:i/>
              </w:rPr>
              <w:t>KV OID för typ av identifierare:</w:t>
            </w:r>
          </w:p>
          <w:p w14:paraId="305B323E" w14:textId="77777777" w:rsidR="00D2469C" w:rsidRPr="00FE0141" w:rsidRDefault="00D2469C" w:rsidP="00F71DFD">
            <w:pPr>
              <w:rPr>
                <w:i/>
              </w:rPr>
            </w:pPr>
          </w:p>
          <w:p w14:paraId="35A33EC7" w14:textId="6A918B3A" w:rsidR="00D2469C" w:rsidRPr="00FE0141" w:rsidRDefault="000A77FA" w:rsidP="00F71DFD">
            <w:pPr>
              <w:rPr>
                <w:i/>
              </w:rPr>
            </w:pPr>
            <w:r>
              <w:rPr>
                <w:i/>
              </w:rPr>
              <w:t xml:space="preserve">För personnummer används OID </w:t>
            </w:r>
            <w:r w:rsidR="00162662">
              <w:rPr>
                <w:i/>
              </w:rPr>
              <w:t>(1.2.752.129.2.1.3.1).</w:t>
            </w:r>
          </w:p>
          <w:p w14:paraId="52AC325B" w14:textId="26CEAA0F" w:rsidR="00D2469C" w:rsidRPr="00FE0141" w:rsidRDefault="000A77FA" w:rsidP="00F71DFD">
            <w:pPr>
              <w:rPr>
                <w:i/>
              </w:rPr>
            </w:pPr>
            <w:r>
              <w:rPr>
                <w:i/>
              </w:rPr>
              <w:t xml:space="preserve">För samordningsnummer används OID </w:t>
            </w:r>
            <w:r w:rsidR="00162662">
              <w:rPr>
                <w:i/>
              </w:rPr>
              <w:t>(1.2.752.129.2.1.3.3).</w:t>
            </w:r>
          </w:p>
          <w:p w14:paraId="3314B3A3" w14:textId="77777777" w:rsidR="00D2469C" w:rsidRPr="00FE0141" w:rsidRDefault="00D2469C" w:rsidP="00F71DFD">
            <w:pPr>
              <w:rPr>
                <w:i/>
              </w:rPr>
            </w:pPr>
            <w:r w:rsidRPr="00FE0141">
              <w:rPr>
                <w:i/>
              </w:rPr>
              <w:t>För nationella reservnummer (1.2.752.129.2.1.3.2).</w:t>
            </w:r>
          </w:p>
          <w:p w14:paraId="3C3C413E" w14:textId="6DFABE3F" w:rsidR="00C11F25" w:rsidRPr="00FE0141" w:rsidRDefault="000A77FA" w:rsidP="00F71DFD">
            <w:pPr>
              <w:rPr>
                <w:i/>
              </w:rPr>
            </w:pPr>
            <w:r>
              <w:rPr>
                <w:i/>
              </w:rPr>
              <w:t>För lokala reservnummer används OID (1.2.752.129.2.1.2.1)</w:t>
            </w:r>
          </w:p>
        </w:tc>
        <w:tc>
          <w:tcPr>
            <w:tcW w:w="1617" w:type="dxa"/>
          </w:tcPr>
          <w:p w14:paraId="6E9FB6DF" w14:textId="77777777" w:rsidR="00C11F25" w:rsidRPr="00FE0141" w:rsidRDefault="005B23F5" w:rsidP="00F71DFD">
            <w:pPr>
              <w:rPr>
                <w:i/>
              </w:rPr>
            </w:pPr>
            <w:r w:rsidRPr="00FE0141">
              <w:rPr>
                <w:i/>
              </w:rPr>
              <w:t>1</w:t>
            </w:r>
          </w:p>
        </w:tc>
      </w:tr>
      <w:tr w:rsidR="00C11F25" w:rsidRPr="00FE0141" w14:paraId="63FC335F" w14:textId="77777777" w:rsidTr="000627CC">
        <w:tc>
          <w:tcPr>
            <w:tcW w:w="2474" w:type="dxa"/>
          </w:tcPr>
          <w:p w14:paraId="69E61F59" w14:textId="77777777" w:rsidR="00C11F25" w:rsidRPr="00FE0141" w:rsidRDefault="00C11F25" w:rsidP="00F71DFD">
            <w:pPr>
              <w:rPr>
                <w:i/>
              </w:rPr>
            </w:pPr>
            <w:r w:rsidRPr="00FE0141">
              <w:rPr>
                <w:i/>
              </w:rPr>
              <w:t>patientId.extension</w:t>
            </w:r>
          </w:p>
        </w:tc>
        <w:tc>
          <w:tcPr>
            <w:tcW w:w="2506" w:type="dxa"/>
          </w:tcPr>
          <w:p w14:paraId="3C4D8DC6" w14:textId="77777777" w:rsidR="00C11F25" w:rsidRPr="00FE0141" w:rsidRDefault="00C11F25" w:rsidP="00F71DFD">
            <w:pPr>
              <w:rPr>
                <w:i/>
              </w:rPr>
            </w:pPr>
            <w:r w:rsidRPr="00FE0141">
              <w:rPr>
                <w:i/>
              </w:rPr>
              <w:t>String</w:t>
            </w:r>
          </w:p>
        </w:tc>
        <w:tc>
          <w:tcPr>
            <w:tcW w:w="2925" w:type="dxa"/>
          </w:tcPr>
          <w:p w14:paraId="0644B123" w14:textId="77777777" w:rsidR="00C11F25" w:rsidRDefault="005264B2" w:rsidP="00F71DFD">
            <w:pPr>
              <w:rPr>
                <w:i/>
              </w:rPr>
            </w:pPr>
            <w:r>
              <w:rPr>
                <w:i/>
              </w:rPr>
              <w:t>Personnummer/</w:t>
            </w:r>
            <w:r w:rsidR="004E5483">
              <w:rPr>
                <w:i/>
              </w:rPr>
              <w:t>globalt reservnummer/</w:t>
            </w:r>
            <w:r w:rsidR="00C11F25" w:rsidRPr="00FE0141">
              <w:rPr>
                <w:i/>
              </w:rPr>
              <w:t>samordningsnummer</w:t>
            </w:r>
            <w:r>
              <w:rPr>
                <w:i/>
              </w:rPr>
              <w:t>.</w:t>
            </w:r>
          </w:p>
          <w:p w14:paraId="144C34C7" w14:textId="77777777" w:rsidR="005264B2" w:rsidRDefault="005264B2" w:rsidP="00F71DFD">
            <w:pPr>
              <w:rPr>
                <w:i/>
              </w:rPr>
            </w:pPr>
          </w:p>
          <w:p w14:paraId="4A917E73" w14:textId="77777777" w:rsidR="005264B2" w:rsidRPr="00FE0141" w:rsidRDefault="005264B2" w:rsidP="00F71DFD">
            <w:pPr>
              <w:rPr>
                <w:i/>
              </w:rPr>
            </w:pPr>
            <w:r>
              <w:rPr>
                <w:i/>
              </w:rPr>
              <w:t xml:space="preserve">För </w:t>
            </w:r>
            <w:r w:rsidR="004E5483">
              <w:rPr>
                <w:i/>
              </w:rPr>
              <w:t xml:space="preserve">lokala </w:t>
            </w:r>
            <w:r>
              <w:rPr>
                <w:i/>
              </w:rPr>
              <w:t xml:space="preserve">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Pr>
          <w:p w14:paraId="4AACD88B" w14:textId="77777777" w:rsidR="00C11F25" w:rsidRPr="00FE0141" w:rsidRDefault="005B23F5" w:rsidP="00F71DFD">
            <w:pPr>
              <w:rPr>
                <w:i/>
              </w:rPr>
            </w:pPr>
            <w:r w:rsidRPr="00FE0141">
              <w:rPr>
                <w:i/>
              </w:rPr>
              <w:lastRenderedPageBreak/>
              <w:t>1</w:t>
            </w:r>
          </w:p>
        </w:tc>
      </w:tr>
      <w:tr w:rsidR="00887331" w:rsidRPr="008345BA" w14:paraId="5D01A155" w14:textId="77777777" w:rsidTr="000627CC">
        <w:tc>
          <w:tcPr>
            <w:tcW w:w="2474" w:type="dxa"/>
          </w:tcPr>
          <w:p w14:paraId="5D4BAC69" w14:textId="78AED1EC" w:rsidR="00887331" w:rsidRPr="008345BA" w:rsidRDefault="00887331" w:rsidP="0062753D">
            <w:r w:rsidRPr="008345BA">
              <w:lastRenderedPageBreak/>
              <w:t>time</w:t>
            </w:r>
            <w:r w:rsidR="00A66875">
              <w:t>*</w:t>
            </w:r>
          </w:p>
        </w:tc>
        <w:tc>
          <w:tcPr>
            <w:tcW w:w="2506" w:type="dxa"/>
          </w:tcPr>
          <w:p w14:paraId="3B221D60" w14:textId="77777777" w:rsidR="00887331" w:rsidRPr="008345BA" w:rsidRDefault="00887331" w:rsidP="00F71DFD">
            <w:r w:rsidRPr="008345BA">
              <w:rPr>
                <w:rFonts w:cs="Arial"/>
                <w:color w:val="000000"/>
                <w:highlight w:val="white"/>
                <w:lang w:eastAsia="sv-SE"/>
              </w:rPr>
              <w:t>TimePeriodType</w:t>
            </w:r>
          </w:p>
        </w:tc>
        <w:tc>
          <w:tcPr>
            <w:tcW w:w="2925" w:type="dxa"/>
          </w:tcPr>
          <w:p w14:paraId="26CDAE90" w14:textId="77777777" w:rsidR="00A30727" w:rsidRDefault="00C43665" w:rsidP="00F71DFD">
            <w:r w:rsidRPr="008345BA">
              <w:t>Begränsning av sökning</w:t>
            </w:r>
            <w:r w:rsidR="00887331" w:rsidRPr="008345BA">
              <w:t xml:space="preserve"> i tid. Begränsningen sker genom att resultatet innehåller de poster som i något av de tidsfält som ingår i svarsmeddelandet anger en tidpunkt</w:t>
            </w:r>
            <w:r w:rsidR="00CE4289" w:rsidRPr="008345BA">
              <w:t xml:space="preserve"> (dvs. TimeStamp)</w:t>
            </w:r>
            <w:r w:rsidR="00887331" w:rsidRPr="008345BA">
              <w:t xml:space="preserve"> som ligger inom det sökta tidsintervallet (start- och</w:t>
            </w:r>
            <w:r w:rsidR="008046A0" w:rsidRPr="008345BA">
              <w:t>/eller</w:t>
            </w:r>
            <w:r w:rsidR="00887331" w:rsidRPr="008345BA">
              <w:t xml:space="preserve"> slutpunkt </w:t>
            </w:r>
            <w:r w:rsidR="00930A7B" w:rsidRPr="008345BA">
              <w:t xml:space="preserve">ska </w:t>
            </w:r>
            <w:r w:rsidR="00887331" w:rsidRPr="008345BA">
              <w:t>inkluderas i intervallet).</w:t>
            </w:r>
            <w:r w:rsidR="004D4510" w:rsidRPr="008345BA">
              <w:t xml:space="preserve"> </w:t>
            </w:r>
          </w:p>
          <w:p w14:paraId="3BAE971D" w14:textId="77777777" w:rsidR="00162662" w:rsidRPr="008345BA" w:rsidRDefault="00162662" w:rsidP="00F71DFD"/>
          <w:p w14:paraId="33E81458" w14:textId="77777777" w:rsidR="00F84A0F" w:rsidRDefault="004D4510" w:rsidP="00F71DFD">
            <w:pPr>
              <w:rPr>
                <w:rFonts w:cs="Arial"/>
              </w:rPr>
            </w:pPr>
            <w:r w:rsidRPr="008345BA">
              <w:t>Exempel på sökvariabel är</w:t>
            </w:r>
            <w:r w:rsidRPr="008345BA">
              <w:rPr>
                <w:rFonts w:cs="Arial"/>
              </w:rPr>
              <w:t xml:space="preserve"> ÅÅÅÅMMDDttmmss- ÅÅÅÅMMDDttmmss</w:t>
            </w:r>
            <w:r w:rsidR="00A66875">
              <w:rPr>
                <w:rFonts w:cs="Arial"/>
              </w:rPr>
              <w:t xml:space="preserve"> </w:t>
            </w:r>
          </w:p>
          <w:p w14:paraId="69614184" w14:textId="77777777" w:rsidR="00887331" w:rsidRPr="00E74818" w:rsidRDefault="00A66875" w:rsidP="00F71DFD">
            <w:pPr>
              <w:rPr>
                <w:b/>
              </w:rPr>
            </w:pPr>
            <w:r w:rsidRPr="00E74818">
              <w:rPr>
                <w:b/>
              </w:rPr>
              <w:t>(Fält 1)</w:t>
            </w:r>
          </w:p>
        </w:tc>
        <w:tc>
          <w:tcPr>
            <w:tcW w:w="1617" w:type="dxa"/>
          </w:tcPr>
          <w:p w14:paraId="531B6514" w14:textId="77777777" w:rsidR="00887331" w:rsidRPr="008345BA" w:rsidRDefault="00887331" w:rsidP="00F71DFD">
            <w:r w:rsidRPr="008345BA">
              <w:t>0</w:t>
            </w:r>
            <w:proofErr w:type="gramStart"/>
            <w:r w:rsidRPr="008345BA">
              <w:t>..</w:t>
            </w:r>
            <w:proofErr w:type="gramEnd"/>
            <w:r w:rsidRPr="008345BA">
              <w:t>1</w:t>
            </w:r>
          </w:p>
        </w:tc>
      </w:tr>
      <w:tr w:rsidR="00D2469C" w:rsidRPr="00FE0141" w14:paraId="7E63A912" w14:textId="77777777" w:rsidTr="0087117C">
        <w:tc>
          <w:tcPr>
            <w:tcW w:w="2474" w:type="dxa"/>
          </w:tcPr>
          <w:p w14:paraId="22971764" w14:textId="65B83A9A" w:rsidR="00D2469C" w:rsidRPr="00FE0141" w:rsidRDefault="00D2469C" w:rsidP="0062753D">
            <w:pPr>
              <w:rPr>
                <w:i/>
              </w:rPr>
            </w:pPr>
            <w:r w:rsidRPr="00FE0141">
              <w:rPr>
                <w:i/>
              </w:rPr>
              <w:t>time.start</w:t>
            </w:r>
          </w:p>
        </w:tc>
        <w:tc>
          <w:tcPr>
            <w:tcW w:w="2506" w:type="dxa"/>
          </w:tcPr>
          <w:p w14:paraId="1969252E"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71C424FB" w14:textId="77777777" w:rsidR="00D2469C" w:rsidRPr="0065250C" w:rsidRDefault="0065250C" w:rsidP="00F71DFD">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0CCBB822" w14:textId="77777777" w:rsidR="00D2469C" w:rsidRPr="00FE0141" w:rsidRDefault="00BE0E91" w:rsidP="00F71DFD">
            <w:pPr>
              <w:rPr>
                <w:i/>
              </w:rPr>
            </w:pPr>
            <w:r>
              <w:rPr>
                <w:i/>
              </w:rPr>
              <w:t>1</w:t>
            </w:r>
          </w:p>
        </w:tc>
      </w:tr>
      <w:tr w:rsidR="00D2469C" w:rsidRPr="00FE0141" w14:paraId="05F89BBA" w14:textId="77777777" w:rsidTr="000627CC">
        <w:tc>
          <w:tcPr>
            <w:tcW w:w="2474" w:type="dxa"/>
          </w:tcPr>
          <w:p w14:paraId="505A04A2" w14:textId="67AD0720" w:rsidR="00D2469C" w:rsidRPr="00FE0141" w:rsidRDefault="00D2469C" w:rsidP="0062753D">
            <w:pPr>
              <w:rPr>
                <w:i/>
              </w:rPr>
            </w:pPr>
            <w:r w:rsidRPr="00FE0141">
              <w:rPr>
                <w:i/>
              </w:rPr>
              <w:t>time.end</w:t>
            </w:r>
          </w:p>
        </w:tc>
        <w:tc>
          <w:tcPr>
            <w:tcW w:w="2506" w:type="dxa"/>
          </w:tcPr>
          <w:p w14:paraId="2870A6AD" w14:textId="77777777" w:rsidR="00D2469C" w:rsidRPr="00FE0141" w:rsidRDefault="00D2469C" w:rsidP="00F71DFD">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04B6FCF0" w14:textId="77777777" w:rsidR="00D2469C" w:rsidRPr="0065250C" w:rsidRDefault="0065250C" w:rsidP="00F71DFD">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7B123E9A" w14:textId="77777777" w:rsidR="00D2469C" w:rsidRPr="00FE0141" w:rsidRDefault="00BE0E91" w:rsidP="00F71DFD">
            <w:pPr>
              <w:rPr>
                <w:i/>
              </w:rPr>
            </w:pPr>
            <w:r>
              <w:rPr>
                <w:i/>
              </w:rPr>
              <w:t>0</w:t>
            </w:r>
            <w:proofErr w:type="gramStart"/>
            <w:r>
              <w:rPr>
                <w:i/>
              </w:rPr>
              <w:t>..</w:t>
            </w:r>
            <w:proofErr w:type="gramEnd"/>
            <w:r>
              <w:rPr>
                <w:i/>
              </w:rPr>
              <w:t>1</w:t>
            </w:r>
          </w:p>
        </w:tc>
      </w:tr>
      <w:tr w:rsidR="00A943AD" w:rsidRPr="008345BA" w14:paraId="34CAB947" w14:textId="77777777" w:rsidTr="00A943AD">
        <w:tc>
          <w:tcPr>
            <w:tcW w:w="2474" w:type="dxa"/>
          </w:tcPr>
          <w:p w14:paraId="2D7AD2C3" w14:textId="77777777" w:rsidR="00A943AD" w:rsidRPr="008345BA" w:rsidRDefault="00A943AD" w:rsidP="00F71DFD">
            <w:r w:rsidRPr="008345BA">
              <w:rPr>
                <w:rFonts w:cs="Arial"/>
                <w:color w:val="000000"/>
                <w:highlight w:val="white"/>
                <w:lang w:eastAsia="sv-SE"/>
              </w:rPr>
              <w:t>observationType</w:t>
            </w:r>
            <w:r w:rsidR="00A66875">
              <w:rPr>
                <w:rFonts w:cs="Arial"/>
                <w:color w:val="000000"/>
                <w:lang w:eastAsia="sv-SE"/>
              </w:rPr>
              <w:t>*</w:t>
            </w:r>
          </w:p>
        </w:tc>
        <w:tc>
          <w:tcPr>
            <w:tcW w:w="2506" w:type="dxa"/>
          </w:tcPr>
          <w:p w14:paraId="5BF4526A" w14:textId="77777777" w:rsidR="00A943AD" w:rsidRPr="008345BA" w:rsidRDefault="00A943AD" w:rsidP="00F71DFD">
            <w:r w:rsidRPr="008345BA">
              <w:t>CVType</w:t>
            </w:r>
          </w:p>
        </w:tc>
        <w:tc>
          <w:tcPr>
            <w:tcW w:w="2925" w:type="dxa"/>
          </w:tcPr>
          <w:p w14:paraId="470A829A" w14:textId="77777777" w:rsidR="00A943AD" w:rsidRPr="00F84A0F" w:rsidRDefault="00A943AD" w:rsidP="00F71DFD">
            <w:r w:rsidRPr="008345BA">
              <w:t xml:space="preserve">Begränsning av sökning avseende observationen till en viss typ av värde som man vill titta närmare på, t.ex. kliniskt </w:t>
            </w:r>
            <w:r w:rsidRPr="00F84A0F">
              <w:t>fynd eller viss diagnostyp.</w:t>
            </w:r>
          </w:p>
          <w:p w14:paraId="79411C78" w14:textId="3117EA03" w:rsidR="00A943AD" w:rsidRPr="008345BA" w:rsidRDefault="00E74818" w:rsidP="00F71DFD">
            <w:r w:rsidRPr="00E74818">
              <w:rPr>
                <w:b/>
              </w:rPr>
              <w:t>(Fält 1)</w:t>
            </w:r>
          </w:p>
        </w:tc>
        <w:tc>
          <w:tcPr>
            <w:tcW w:w="1617" w:type="dxa"/>
          </w:tcPr>
          <w:p w14:paraId="51EE0F38" w14:textId="77777777" w:rsidR="00A943AD" w:rsidRPr="008345BA" w:rsidRDefault="00F20591" w:rsidP="00F71DFD">
            <w:r>
              <w:t>0</w:t>
            </w:r>
            <w:proofErr w:type="gramStart"/>
            <w:r>
              <w:t>..</w:t>
            </w:r>
            <w:proofErr w:type="gramEnd"/>
            <w:r>
              <w:t>*</w:t>
            </w:r>
          </w:p>
        </w:tc>
      </w:tr>
      <w:tr w:rsidR="00FE0141" w:rsidRPr="00575F5C" w14:paraId="7F36BB69" w14:textId="77777777" w:rsidTr="0087117C">
        <w:tc>
          <w:tcPr>
            <w:tcW w:w="2474" w:type="dxa"/>
          </w:tcPr>
          <w:p w14:paraId="60329BC7"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108F09F9" w14:textId="77777777" w:rsidR="00FE0141" w:rsidRPr="00575F5C" w:rsidRDefault="00233E81" w:rsidP="00F71DFD">
            <w:pPr>
              <w:rPr>
                <w:i/>
              </w:rPr>
            </w:pPr>
            <w:r w:rsidRPr="00575F5C">
              <w:rPr>
                <w:i/>
              </w:rPr>
              <w:t>String</w:t>
            </w:r>
          </w:p>
        </w:tc>
        <w:tc>
          <w:tcPr>
            <w:tcW w:w="2925" w:type="dxa"/>
          </w:tcPr>
          <w:p w14:paraId="5A7E3F6A" w14:textId="77777777" w:rsidR="00FE0141" w:rsidRPr="00575F5C" w:rsidRDefault="00575F5C" w:rsidP="00F71DFD">
            <w:pPr>
              <w:rPr>
                <w:i/>
              </w:rPr>
            </w:pPr>
            <w:r w:rsidRPr="00575F5C">
              <w:rPr>
                <w:i/>
              </w:rPr>
              <w:t>Kod för observationstyp</w:t>
            </w:r>
          </w:p>
        </w:tc>
        <w:tc>
          <w:tcPr>
            <w:tcW w:w="1617" w:type="dxa"/>
          </w:tcPr>
          <w:p w14:paraId="3853BAEC" w14:textId="77777777" w:rsidR="00FE0141" w:rsidRPr="00575F5C" w:rsidRDefault="00233E81" w:rsidP="00F71DFD">
            <w:pPr>
              <w:rPr>
                <w:i/>
              </w:rPr>
            </w:pPr>
            <w:r w:rsidRPr="00575F5C">
              <w:rPr>
                <w:i/>
              </w:rPr>
              <w:t>1</w:t>
            </w:r>
          </w:p>
        </w:tc>
      </w:tr>
      <w:tr w:rsidR="00FE0141" w:rsidRPr="00575F5C" w14:paraId="6D9D17E7" w14:textId="77777777" w:rsidTr="0087117C">
        <w:tc>
          <w:tcPr>
            <w:tcW w:w="2474" w:type="dxa"/>
          </w:tcPr>
          <w:p w14:paraId="71C09684"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045B2B09" w14:textId="77777777" w:rsidR="00FE0141" w:rsidRPr="00575F5C" w:rsidRDefault="00233E81" w:rsidP="00F71DFD">
            <w:pPr>
              <w:rPr>
                <w:i/>
              </w:rPr>
            </w:pPr>
            <w:r w:rsidRPr="00575F5C">
              <w:rPr>
                <w:i/>
              </w:rPr>
              <w:t>String</w:t>
            </w:r>
          </w:p>
        </w:tc>
        <w:tc>
          <w:tcPr>
            <w:tcW w:w="2925" w:type="dxa"/>
          </w:tcPr>
          <w:p w14:paraId="32FD80AE" w14:textId="572A5D9A" w:rsidR="0023673D" w:rsidRPr="00575F5C" w:rsidRDefault="00575F5C" w:rsidP="00C40620">
            <w:pPr>
              <w:rPr>
                <w:i/>
              </w:rPr>
            </w:pPr>
            <w:r w:rsidRPr="00575F5C">
              <w:rPr>
                <w:i/>
              </w:rPr>
              <w:t>Kodsystem för a</w:t>
            </w:r>
            <w:r w:rsidR="00C40620">
              <w:rPr>
                <w:i/>
              </w:rPr>
              <w:t>ngiven kod för observationstyp.</w:t>
            </w:r>
          </w:p>
        </w:tc>
        <w:tc>
          <w:tcPr>
            <w:tcW w:w="1617" w:type="dxa"/>
          </w:tcPr>
          <w:p w14:paraId="423E5DB1" w14:textId="77777777" w:rsidR="00FE0141" w:rsidRPr="00575F5C" w:rsidRDefault="00233E81" w:rsidP="00F71DFD">
            <w:pPr>
              <w:rPr>
                <w:i/>
              </w:rPr>
            </w:pPr>
            <w:r w:rsidRPr="00575F5C">
              <w:rPr>
                <w:i/>
              </w:rPr>
              <w:t>1</w:t>
            </w:r>
          </w:p>
        </w:tc>
      </w:tr>
      <w:tr w:rsidR="00FE0141" w:rsidRPr="00575F5C" w14:paraId="50A95EDA" w14:textId="77777777" w:rsidTr="0087117C">
        <w:tc>
          <w:tcPr>
            <w:tcW w:w="2474" w:type="dxa"/>
          </w:tcPr>
          <w:p w14:paraId="3EAAF97F"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0324B4A" w14:textId="77777777" w:rsidR="00FE0141" w:rsidRPr="00575F5C" w:rsidRDefault="00233E81" w:rsidP="00F71DFD">
            <w:pPr>
              <w:rPr>
                <w:i/>
              </w:rPr>
            </w:pPr>
            <w:r w:rsidRPr="00575F5C">
              <w:rPr>
                <w:i/>
              </w:rPr>
              <w:t>String</w:t>
            </w:r>
          </w:p>
        </w:tc>
        <w:tc>
          <w:tcPr>
            <w:tcW w:w="2925" w:type="dxa"/>
          </w:tcPr>
          <w:p w14:paraId="647F1AAA" w14:textId="77777777" w:rsidR="00FE0141" w:rsidRPr="00575F5C" w:rsidRDefault="001625D3" w:rsidP="00F71DFD">
            <w:pPr>
              <w:rPr>
                <w:i/>
              </w:rPr>
            </w:pPr>
            <w:r>
              <w:rPr>
                <w:i/>
              </w:rPr>
              <w:t>Namn för kodsystem.</w:t>
            </w:r>
          </w:p>
        </w:tc>
        <w:tc>
          <w:tcPr>
            <w:tcW w:w="1617" w:type="dxa"/>
          </w:tcPr>
          <w:p w14:paraId="7B2EE237"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71645F30" w14:textId="77777777" w:rsidTr="0087117C">
        <w:tc>
          <w:tcPr>
            <w:tcW w:w="2474" w:type="dxa"/>
          </w:tcPr>
          <w:p w14:paraId="0CA8A93D"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D714D0C" w14:textId="77777777" w:rsidR="00FE0141" w:rsidRPr="00575F5C" w:rsidRDefault="00233E81" w:rsidP="00F71DFD">
            <w:pPr>
              <w:rPr>
                <w:i/>
              </w:rPr>
            </w:pPr>
            <w:r w:rsidRPr="00575F5C">
              <w:rPr>
                <w:i/>
              </w:rPr>
              <w:t>String</w:t>
            </w:r>
          </w:p>
        </w:tc>
        <w:tc>
          <w:tcPr>
            <w:tcW w:w="2925" w:type="dxa"/>
          </w:tcPr>
          <w:p w14:paraId="3EA58E91" w14:textId="77777777" w:rsidR="00FE0141" w:rsidRPr="00575F5C" w:rsidRDefault="001625D3" w:rsidP="00F71DFD">
            <w:pPr>
              <w:rPr>
                <w:i/>
              </w:rPr>
            </w:pPr>
            <w:r>
              <w:rPr>
                <w:i/>
              </w:rPr>
              <w:t>Versionsnummer för använt kodsystem.</w:t>
            </w:r>
          </w:p>
        </w:tc>
        <w:tc>
          <w:tcPr>
            <w:tcW w:w="1617" w:type="dxa"/>
          </w:tcPr>
          <w:p w14:paraId="705B15E8"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FE0141" w:rsidRPr="00575F5C" w14:paraId="5081EBF9" w14:textId="77777777" w:rsidTr="0087117C">
        <w:tc>
          <w:tcPr>
            <w:tcW w:w="2474" w:type="dxa"/>
          </w:tcPr>
          <w:p w14:paraId="32A4A2A8" w14:textId="77777777" w:rsidR="00FE0141" w:rsidRPr="00575F5C" w:rsidRDefault="00FE0141" w:rsidP="00F71DFD">
            <w:pPr>
              <w:rPr>
                <w:rFonts w:cs="Arial"/>
                <w:i/>
                <w:color w:val="000000"/>
                <w:highlight w:val="white"/>
                <w:lang w:eastAsia="sv-SE"/>
              </w:rPr>
            </w:pPr>
            <w:r w:rsidRPr="00575F5C">
              <w:rPr>
                <w:rFonts w:cs="Arial"/>
                <w:i/>
                <w:color w:val="000000"/>
                <w:highlight w:val="white"/>
                <w:lang w:eastAsia="sv-SE"/>
              </w:rPr>
              <w:t>observationType.displayName</w:t>
            </w:r>
          </w:p>
        </w:tc>
        <w:tc>
          <w:tcPr>
            <w:tcW w:w="2506" w:type="dxa"/>
          </w:tcPr>
          <w:p w14:paraId="7100E85C" w14:textId="77777777" w:rsidR="00FE0141" w:rsidRPr="00575F5C" w:rsidRDefault="00233E81" w:rsidP="00F71DFD">
            <w:pPr>
              <w:rPr>
                <w:i/>
              </w:rPr>
            </w:pPr>
            <w:r w:rsidRPr="00575F5C">
              <w:rPr>
                <w:i/>
              </w:rPr>
              <w:t>String</w:t>
            </w:r>
          </w:p>
        </w:tc>
        <w:tc>
          <w:tcPr>
            <w:tcW w:w="2925" w:type="dxa"/>
          </w:tcPr>
          <w:p w14:paraId="4ADF0FC0" w14:textId="32E8946B" w:rsidR="00FE0141" w:rsidRPr="00575F5C" w:rsidRDefault="001625D3" w:rsidP="00C40620">
            <w:pPr>
              <w:rPr>
                <w:i/>
              </w:rPr>
            </w:pPr>
            <w:r>
              <w:rPr>
                <w:i/>
              </w:rPr>
              <w:t xml:space="preserve">Textuell beskrivning av </w:t>
            </w:r>
            <w:r w:rsidR="00C40620">
              <w:rPr>
                <w:i/>
              </w:rPr>
              <w:t>det som koden anger</w:t>
            </w:r>
            <w:r>
              <w:rPr>
                <w:i/>
              </w:rPr>
              <w:t>.</w:t>
            </w:r>
          </w:p>
        </w:tc>
        <w:tc>
          <w:tcPr>
            <w:tcW w:w="1617" w:type="dxa"/>
          </w:tcPr>
          <w:p w14:paraId="6A6C1C2D" w14:textId="77777777" w:rsidR="00FE0141" w:rsidRPr="00575F5C" w:rsidRDefault="00233E81" w:rsidP="00F71DFD">
            <w:pPr>
              <w:rPr>
                <w:i/>
              </w:rPr>
            </w:pPr>
            <w:r w:rsidRPr="00575F5C">
              <w:rPr>
                <w:i/>
              </w:rPr>
              <w:t>0</w:t>
            </w:r>
            <w:proofErr w:type="gramStart"/>
            <w:r w:rsidRPr="00575F5C">
              <w:rPr>
                <w:i/>
              </w:rPr>
              <w:t>..</w:t>
            </w:r>
            <w:proofErr w:type="gramEnd"/>
            <w:r w:rsidRPr="00575F5C">
              <w:rPr>
                <w:i/>
              </w:rPr>
              <w:t>1</w:t>
            </w:r>
          </w:p>
        </w:tc>
      </w:tr>
      <w:tr w:rsidR="00887331" w:rsidRPr="008345BA" w14:paraId="08D6B727" w14:textId="77777777" w:rsidTr="000627CC">
        <w:tc>
          <w:tcPr>
            <w:tcW w:w="2474" w:type="dxa"/>
          </w:tcPr>
          <w:p w14:paraId="23469270" w14:textId="24CCFCF1" w:rsidR="00887331" w:rsidRPr="008345BA" w:rsidRDefault="00EE0287" w:rsidP="00F71DFD">
            <w:r>
              <w:rPr>
                <w:rFonts w:cs="Arial"/>
                <w:color w:val="000000"/>
                <w:lang w:eastAsia="sv-SE"/>
              </w:rPr>
              <w:t>observationValue</w:t>
            </w:r>
            <w:r w:rsidR="00A66875">
              <w:rPr>
                <w:rFonts w:cs="Arial"/>
                <w:color w:val="000000"/>
                <w:lang w:eastAsia="sv-SE"/>
              </w:rPr>
              <w:t>*</w:t>
            </w:r>
          </w:p>
        </w:tc>
        <w:tc>
          <w:tcPr>
            <w:tcW w:w="2506" w:type="dxa"/>
          </w:tcPr>
          <w:p w14:paraId="656CAA80" w14:textId="77777777" w:rsidR="00887331" w:rsidRPr="008345BA" w:rsidRDefault="00887331" w:rsidP="00F71DFD">
            <w:r w:rsidRPr="008345BA">
              <w:t>CVType</w:t>
            </w:r>
          </w:p>
        </w:tc>
        <w:tc>
          <w:tcPr>
            <w:tcW w:w="2925" w:type="dxa"/>
          </w:tcPr>
          <w:p w14:paraId="5D4D0CCF" w14:textId="22E2C2E1" w:rsidR="00C40620" w:rsidRDefault="00887331" w:rsidP="00F71DFD">
            <w:r w:rsidRPr="008345BA">
              <w:t xml:space="preserve">Begränsning av sökning </w:t>
            </w:r>
            <w:r w:rsidR="00C40620">
              <w:t>till en viss observation som till exempel en diagnos eller upptäckt av hudförändringar.</w:t>
            </w:r>
          </w:p>
          <w:p w14:paraId="664E9CC3" w14:textId="6FF13FD5" w:rsidR="00F84A0F" w:rsidRDefault="00A66875" w:rsidP="00F71DFD">
            <w:r>
              <w:t xml:space="preserve"> </w:t>
            </w:r>
          </w:p>
          <w:p w14:paraId="70E0C306" w14:textId="549FB751" w:rsidR="00FC4D03" w:rsidRPr="008345BA" w:rsidRDefault="00E74818" w:rsidP="00F71DFD">
            <w:r w:rsidRPr="00E74818">
              <w:rPr>
                <w:b/>
              </w:rPr>
              <w:t>(Fält 1)</w:t>
            </w:r>
          </w:p>
        </w:tc>
        <w:tc>
          <w:tcPr>
            <w:tcW w:w="1617" w:type="dxa"/>
          </w:tcPr>
          <w:p w14:paraId="79A6A361" w14:textId="77777777" w:rsidR="00887331" w:rsidRPr="008345BA" w:rsidRDefault="00F20591" w:rsidP="00F71DFD">
            <w:r>
              <w:t>0</w:t>
            </w:r>
            <w:proofErr w:type="gramStart"/>
            <w:r>
              <w:t>..</w:t>
            </w:r>
            <w:proofErr w:type="gramEnd"/>
            <w:r>
              <w:t>*</w:t>
            </w:r>
          </w:p>
        </w:tc>
      </w:tr>
      <w:tr w:rsidR="00AB15E4" w:rsidRPr="00AB15E4" w14:paraId="34658897" w14:textId="77777777" w:rsidTr="00AB15E4">
        <w:tc>
          <w:tcPr>
            <w:tcW w:w="2474" w:type="dxa"/>
            <w:tcBorders>
              <w:top w:val="single" w:sz="4" w:space="0" w:color="auto"/>
              <w:left w:val="single" w:sz="4" w:space="0" w:color="auto"/>
              <w:bottom w:val="single" w:sz="4" w:space="0" w:color="auto"/>
              <w:right w:val="single" w:sz="4" w:space="0" w:color="auto"/>
            </w:tcBorders>
          </w:tcPr>
          <w:p w14:paraId="303D10D6" w14:textId="0CFB67CA" w:rsidR="00AB15E4" w:rsidRPr="00AB15E4" w:rsidRDefault="00DD1787" w:rsidP="00DD1787">
            <w:pPr>
              <w:rPr>
                <w:rFonts w:cs="Arial"/>
                <w:i/>
                <w:color w:val="000000"/>
                <w:lang w:eastAsia="sv-SE"/>
              </w:rPr>
            </w:pPr>
            <w:r>
              <w:rPr>
                <w:rFonts w:cs="Arial"/>
                <w:i/>
                <w:color w:val="000000"/>
                <w:lang w:eastAsia="sv-SE"/>
              </w:rPr>
              <w:t>observationV</w:t>
            </w:r>
            <w:r w:rsidR="00AB15E4"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31BBA80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729D68F" w14:textId="77777777" w:rsidR="00AB15E4" w:rsidRPr="00AB15E4" w:rsidRDefault="00AB15E4" w:rsidP="00F71DFD">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6B18E066" w14:textId="77777777" w:rsidR="00AB15E4" w:rsidRPr="00AB15E4" w:rsidRDefault="00AB15E4" w:rsidP="00F71DFD">
            <w:pPr>
              <w:rPr>
                <w:i/>
              </w:rPr>
            </w:pPr>
            <w:r w:rsidRPr="00AB15E4">
              <w:rPr>
                <w:i/>
              </w:rPr>
              <w:t>1</w:t>
            </w:r>
          </w:p>
        </w:tc>
      </w:tr>
      <w:tr w:rsidR="00AB15E4" w:rsidRPr="00AB15E4" w14:paraId="45A4716A" w14:textId="77777777" w:rsidTr="00AB15E4">
        <w:tc>
          <w:tcPr>
            <w:tcW w:w="2474" w:type="dxa"/>
            <w:tcBorders>
              <w:top w:val="single" w:sz="4" w:space="0" w:color="auto"/>
              <w:left w:val="single" w:sz="4" w:space="0" w:color="auto"/>
              <w:bottom w:val="single" w:sz="4" w:space="0" w:color="auto"/>
              <w:right w:val="single" w:sz="4" w:space="0" w:color="auto"/>
            </w:tcBorders>
          </w:tcPr>
          <w:p w14:paraId="3635D31C" w14:textId="400A8ADD"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w:t>
            </w:r>
            <w:r w:rsidR="00AB15E4" w:rsidRPr="00AB15E4">
              <w:rPr>
                <w:rFonts w:cs="Arial"/>
                <w:i/>
                <w:color w:val="000000"/>
                <w:lang w:eastAsia="sv-SE"/>
              </w:rPr>
              <w:lastRenderedPageBreak/>
              <w:t>ystem</w:t>
            </w:r>
          </w:p>
        </w:tc>
        <w:tc>
          <w:tcPr>
            <w:tcW w:w="2506" w:type="dxa"/>
            <w:tcBorders>
              <w:top w:val="single" w:sz="4" w:space="0" w:color="auto"/>
              <w:left w:val="single" w:sz="4" w:space="0" w:color="auto"/>
              <w:bottom w:val="single" w:sz="4" w:space="0" w:color="auto"/>
              <w:right w:val="single" w:sz="4" w:space="0" w:color="auto"/>
            </w:tcBorders>
          </w:tcPr>
          <w:p w14:paraId="49F0B33C" w14:textId="77777777" w:rsidR="00AB15E4" w:rsidRPr="00AB15E4" w:rsidRDefault="00AB15E4" w:rsidP="00F71DFD">
            <w:pPr>
              <w:rPr>
                <w:i/>
              </w:rPr>
            </w:pPr>
            <w:r w:rsidRPr="00AB15E4">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9843C54" w14:textId="5BF325F4" w:rsidR="00AB15E4" w:rsidRPr="00AB15E4" w:rsidRDefault="00AB15E4" w:rsidP="00C40620">
            <w:pPr>
              <w:rPr>
                <w:i/>
              </w:rPr>
            </w:pPr>
            <w:r w:rsidRPr="00AB15E4">
              <w:rPr>
                <w:i/>
              </w:rPr>
              <w:t xml:space="preserve">Kodsystem för angiven kod </w:t>
            </w:r>
            <w:r w:rsidRPr="00AB15E4">
              <w:rPr>
                <w:i/>
              </w:rPr>
              <w:lastRenderedPageBreak/>
              <w:t xml:space="preserve">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10B32B1" w14:textId="77777777" w:rsidR="00AB15E4" w:rsidRPr="00AB15E4" w:rsidRDefault="00AB15E4" w:rsidP="00F71DFD">
            <w:pPr>
              <w:rPr>
                <w:i/>
              </w:rPr>
            </w:pPr>
            <w:r w:rsidRPr="00AB15E4">
              <w:rPr>
                <w:i/>
              </w:rPr>
              <w:lastRenderedPageBreak/>
              <w:t>1</w:t>
            </w:r>
          </w:p>
        </w:tc>
      </w:tr>
      <w:tr w:rsidR="00AB15E4" w:rsidRPr="00AB15E4" w14:paraId="60C80935" w14:textId="77777777" w:rsidTr="00AB15E4">
        <w:tc>
          <w:tcPr>
            <w:tcW w:w="2474" w:type="dxa"/>
            <w:tcBorders>
              <w:top w:val="single" w:sz="4" w:space="0" w:color="auto"/>
              <w:left w:val="single" w:sz="4" w:space="0" w:color="auto"/>
              <w:bottom w:val="single" w:sz="4" w:space="0" w:color="auto"/>
              <w:right w:val="single" w:sz="4" w:space="0" w:color="auto"/>
            </w:tcBorders>
          </w:tcPr>
          <w:p w14:paraId="509FC36D" w14:textId="50F42F5E" w:rsidR="00AB15E4" w:rsidRPr="00AB15E4" w:rsidRDefault="00DD1787" w:rsidP="00F71DFD">
            <w:pPr>
              <w:rPr>
                <w:rFonts w:cs="Arial"/>
                <w:i/>
                <w:color w:val="000000"/>
                <w:lang w:eastAsia="sv-SE"/>
              </w:rPr>
            </w:pPr>
            <w:r>
              <w:rPr>
                <w:rFonts w:cs="Arial"/>
                <w:i/>
                <w:color w:val="000000"/>
                <w:lang w:eastAsia="sv-SE"/>
              </w:rPr>
              <w:lastRenderedPageBreak/>
              <w:t>observationV</w:t>
            </w:r>
            <w:r w:rsidRPr="00AB15E4">
              <w:rPr>
                <w:rFonts w:cs="Arial"/>
                <w:i/>
                <w:color w:val="000000"/>
                <w:lang w:eastAsia="sv-SE"/>
              </w:rPr>
              <w:t>alue</w:t>
            </w:r>
            <w:r w:rsidR="00AB15E4" w:rsidRPr="00AB15E4">
              <w:rPr>
                <w:rFonts w:cs="Arial"/>
                <w:i/>
                <w:color w:val="00000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C191739"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9CAB65" w14:textId="77777777" w:rsidR="00AB15E4" w:rsidRPr="00AB15E4" w:rsidRDefault="00AB15E4" w:rsidP="00F71DFD">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67F252"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31FF173B" w14:textId="77777777" w:rsidTr="00AB15E4">
        <w:tc>
          <w:tcPr>
            <w:tcW w:w="2474" w:type="dxa"/>
            <w:tcBorders>
              <w:top w:val="single" w:sz="4" w:space="0" w:color="auto"/>
              <w:left w:val="single" w:sz="4" w:space="0" w:color="auto"/>
              <w:bottom w:val="single" w:sz="4" w:space="0" w:color="auto"/>
              <w:right w:val="single" w:sz="4" w:space="0" w:color="auto"/>
            </w:tcBorders>
          </w:tcPr>
          <w:p w14:paraId="751612CA" w14:textId="5E84CBAE"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ADBB5BC"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09D7CBEF" w14:textId="77777777" w:rsidR="00AB15E4" w:rsidRPr="00AB15E4" w:rsidRDefault="00AB15E4" w:rsidP="00F71DFD">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6B75330"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AB15E4" w:rsidRPr="00AB15E4" w14:paraId="2A974B83" w14:textId="77777777" w:rsidTr="00AB15E4">
        <w:tc>
          <w:tcPr>
            <w:tcW w:w="2474" w:type="dxa"/>
            <w:tcBorders>
              <w:top w:val="single" w:sz="4" w:space="0" w:color="auto"/>
              <w:left w:val="single" w:sz="4" w:space="0" w:color="auto"/>
              <w:bottom w:val="single" w:sz="4" w:space="0" w:color="auto"/>
              <w:right w:val="single" w:sz="4" w:space="0" w:color="auto"/>
            </w:tcBorders>
          </w:tcPr>
          <w:p w14:paraId="222AEE27" w14:textId="7591743C" w:rsidR="00AB15E4" w:rsidRPr="00AB15E4" w:rsidRDefault="00DD1787" w:rsidP="00F71DFD">
            <w:pPr>
              <w:rPr>
                <w:rFonts w:cs="Arial"/>
                <w:i/>
                <w:color w:val="000000"/>
                <w:lang w:eastAsia="sv-SE"/>
              </w:rPr>
            </w:pPr>
            <w:r>
              <w:rPr>
                <w:rFonts w:cs="Arial"/>
                <w:i/>
                <w:color w:val="000000"/>
                <w:lang w:eastAsia="sv-SE"/>
              </w:rPr>
              <w:t>observationV</w:t>
            </w:r>
            <w:r w:rsidRPr="00AB15E4">
              <w:rPr>
                <w:rFonts w:cs="Arial"/>
                <w:i/>
                <w:color w:val="000000"/>
                <w:lang w:eastAsia="sv-SE"/>
              </w:rPr>
              <w:t>alue</w:t>
            </w:r>
            <w:r w:rsidR="00AB15E4" w:rsidRPr="00AB15E4">
              <w:rPr>
                <w:rFonts w:cs="Arial"/>
                <w:i/>
                <w:color w:val="00000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FF1F17" w14:textId="77777777" w:rsidR="00AB15E4" w:rsidRPr="00AB15E4" w:rsidRDefault="00AB15E4" w:rsidP="00F71DFD">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4D5895CA" w14:textId="45727668" w:rsidR="00AB15E4" w:rsidRPr="00AB15E4" w:rsidRDefault="00AB15E4" w:rsidP="00C40620">
            <w:pPr>
              <w:rPr>
                <w:i/>
              </w:rPr>
            </w:pPr>
            <w:r w:rsidRPr="00AB15E4">
              <w:rPr>
                <w:i/>
              </w:rPr>
              <w:t xml:space="preserve">Textuell beskrivning av </w:t>
            </w:r>
            <w:r w:rsidR="00C40620">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A773774" w14:textId="77777777" w:rsidR="00AB15E4" w:rsidRPr="00AB15E4" w:rsidRDefault="00AB15E4" w:rsidP="00F71DFD">
            <w:pPr>
              <w:rPr>
                <w:i/>
              </w:rPr>
            </w:pPr>
            <w:r w:rsidRPr="00AB15E4">
              <w:rPr>
                <w:i/>
              </w:rPr>
              <w:t>0</w:t>
            </w:r>
            <w:proofErr w:type="gramStart"/>
            <w:r w:rsidRPr="00AB15E4">
              <w:rPr>
                <w:i/>
              </w:rPr>
              <w:t>..</w:t>
            </w:r>
            <w:proofErr w:type="gramEnd"/>
            <w:r w:rsidRPr="00AB15E4">
              <w:rPr>
                <w:i/>
              </w:rPr>
              <w:t>1</w:t>
            </w:r>
          </w:p>
        </w:tc>
      </w:tr>
      <w:tr w:rsidR="00DF4942" w:rsidRPr="008345BA" w14:paraId="6EC7CBBD" w14:textId="77777777" w:rsidTr="004E5513">
        <w:tc>
          <w:tcPr>
            <w:tcW w:w="2474" w:type="dxa"/>
          </w:tcPr>
          <w:p w14:paraId="0938A96C" w14:textId="77777777" w:rsidR="00DF4942" w:rsidRPr="008345BA" w:rsidRDefault="00DF4942" w:rsidP="00F71DFD">
            <w:pPr>
              <w:rPr>
                <w:rFonts w:cs="Arial"/>
                <w:color w:val="000000"/>
                <w:lang w:eastAsia="sv-SE"/>
              </w:rPr>
            </w:pPr>
            <w:r>
              <w:rPr>
                <w:rFonts w:cs="Arial"/>
                <w:color w:val="000000"/>
                <w:lang w:eastAsia="sv-SE"/>
              </w:rPr>
              <w:t>observationId</w:t>
            </w:r>
          </w:p>
        </w:tc>
        <w:tc>
          <w:tcPr>
            <w:tcW w:w="2506" w:type="dxa"/>
          </w:tcPr>
          <w:p w14:paraId="5DC85CFD" w14:textId="77777777" w:rsidR="00DF4942" w:rsidRPr="008345BA" w:rsidRDefault="00DF4942" w:rsidP="00F71DFD">
            <w:r>
              <w:t>IIType</w:t>
            </w:r>
          </w:p>
        </w:tc>
        <w:tc>
          <w:tcPr>
            <w:tcW w:w="2925" w:type="dxa"/>
          </w:tcPr>
          <w:p w14:paraId="0E4880F6" w14:textId="77777777" w:rsidR="00DF4942" w:rsidRDefault="00DF4942" w:rsidP="00F71DFD">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6AA43E0F" w14:textId="0E8816D7" w:rsidR="00E74818" w:rsidRPr="008345BA" w:rsidRDefault="00E74818" w:rsidP="00F71DFD">
            <w:r w:rsidRPr="00E74818">
              <w:rPr>
                <w:b/>
              </w:rPr>
              <w:t>(Fält 1)</w:t>
            </w:r>
          </w:p>
        </w:tc>
        <w:tc>
          <w:tcPr>
            <w:tcW w:w="1617" w:type="dxa"/>
          </w:tcPr>
          <w:p w14:paraId="39EDB1B9" w14:textId="77777777" w:rsidR="00DF4942" w:rsidRPr="008345BA" w:rsidRDefault="00DF4942" w:rsidP="00F71DFD">
            <w:r>
              <w:t>0</w:t>
            </w:r>
            <w:proofErr w:type="gramStart"/>
            <w:r>
              <w:t>..</w:t>
            </w:r>
            <w:proofErr w:type="gramEnd"/>
            <w:r>
              <w:t>*</w:t>
            </w:r>
          </w:p>
        </w:tc>
      </w:tr>
      <w:tr w:rsidR="00DF4942" w:rsidRPr="00891180" w14:paraId="45EE322D" w14:textId="77777777" w:rsidTr="004E5513">
        <w:tc>
          <w:tcPr>
            <w:tcW w:w="2474" w:type="dxa"/>
            <w:tcBorders>
              <w:top w:val="single" w:sz="4" w:space="0" w:color="auto"/>
              <w:left w:val="single" w:sz="4" w:space="0" w:color="auto"/>
              <w:bottom w:val="single" w:sz="4" w:space="0" w:color="auto"/>
              <w:right w:val="single" w:sz="4" w:space="0" w:color="auto"/>
            </w:tcBorders>
          </w:tcPr>
          <w:p w14:paraId="01E00115" w14:textId="77777777" w:rsidR="00DF4942" w:rsidRPr="00891180" w:rsidRDefault="00DF4942" w:rsidP="00F71DFD">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09963A01"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33BF4C2" w14:textId="77777777" w:rsidR="00DF4942" w:rsidRPr="00891180" w:rsidRDefault="00DF4942" w:rsidP="00F71DFD">
            <w:pPr>
              <w:rPr>
                <w:rFonts w:cs="Arial"/>
                <w:i/>
              </w:rPr>
            </w:pPr>
            <w:r w:rsidRPr="00891180">
              <w:rPr>
                <w:rFonts w:cs="Arial"/>
                <w:i/>
              </w:rPr>
              <w:t>Root blir då</w:t>
            </w:r>
          </w:p>
          <w:p w14:paraId="0E299062" w14:textId="6B16C2BF" w:rsidR="00DF4942" w:rsidRPr="00891180" w:rsidRDefault="00DF4942" w:rsidP="00F71DFD">
            <w:pPr>
              <w:rPr>
                <w:rFonts w:cs="Arial"/>
                <w:i/>
              </w:rPr>
            </w:pPr>
            <w:r w:rsidRPr="00891180">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94C8F4" w14:textId="77777777" w:rsidR="00DF4942" w:rsidRPr="00891180" w:rsidRDefault="00DF4942" w:rsidP="00F71DFD">
            <w:pPr>
              <w:rPr>
                <w:i/>
              </w:rPr>
            </w:pPr>
            <w:r w:rsidRPr="00891180">
              <w:rPr>
                <w:i/>
              </w:rPr>
              <w:t>1</w:t>
            </w:r>
          </w:p>
        </w:tc>
      </w:tr>
      <w:tr w:rsidR="00DF4942" w:rsidRPr="00891180" w14:paraId="6929A10A" w14:textId="77777777" w:rsidTr="004E5513">
        <w:tc>
          <w:tcPr>
            <w:tcW w:w="2474" w:type="dxa"/>
            <w:tcBorders>
              <w:top w:val="single" w:sz="4" w:space="0" w:color="auto"/>
              <w:left w:val="single" w:sz="4" w:space="0" w:color="auto"/>
              <w:bottom w:val="single" w:sz="4" w:space="0" w:color="auto"/>
              <w:right w:val="single" w:sz="4" w:space="0" w:color="auto"/>
            </w:tcBorders>
          </w:tcPr>
          <w:p w14:paraId="5E07B3CD" w14:textId="77777777" w:rsidR="00DF4942" w:rsidRPr="00891180" w:rsidRDefault="00DF4942" w:rsidP="00F71DFD">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688995F0" w14:textId="77777777" w:rsidR="00DF4942" w:rsidRPr="00891180" w:rsidRDefault="00DF4942" w:rsidP="00F71DFD">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014A098F" w14:textId="77777777" w:rsidR="00DF4942" w:rsidRPr="00891180" w:rsidRDefault="00DF4942" w:rsidP="00F71DFD">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105D5F9C" w14:textId="77777777" w:rsidR="00DF4942" w:rsidRPr="00891180" w:rsidRDefault="00DF4942" w:rsidP="00F71DFD">
            <w:pPr>
              <w:rPr>
                <w:i/>
              </w:rPr>
            </w:pPr>
            <w:r w:rsidRPr="00891180">
              <w:rPr>
                <w:i/>
              </w:rPr>
              <w:t>1</w:t>
            </w:r>
          </w:p>
        </w:tc>
      </w:tr>
      <w:tr w:rsidR="00A248A5" w:rsidRPr="008345BA" w14:paraId="323925BF" w14:textId="77777777" w:rsidTr="000627CC">
        <w:tc>
          <w:tcPr>
            <w:tcW w:w="2474" w:type="dxa"/>
          </w:tcPr>
          <w:p w14:paraId="7D13D8E7" w14:textId="77777777" w:rsidR="00A248A5" w:rsidRPr="008345BA" w:rsidRDefault="00DF4942" w:rsidP="00F71DFD">
            <w:pPr>
              <w:rPr>
                <w:rFonts w:cs="Arial"/>
                <w:color w:val="000000"/>
                <w:lang w:eastAsia="sv-SE"/>
              </w:rPr>
            </w:pPr>
            <w:r>
              <w:rPr>
                <w:rFonts w:cs="Arial"/>
                <w:color w:val="000000"/>
                <w:lang w:eastAsia="sv-SE"/>
              </w:rPr>
              <w:t>careGiverId</w:t>
            </w:r>
          </w:p>
        </w:tc>
        <w:tc>
          <w:tcPr>
            <w:tcW w:w="2506" w:type="dxa"/>
          </w:tcPr>
          <w:p w14:paraId="7D751D63" w14:textId="77777777" w:rsidR="00A248A5" w:rsidRPr="008345BA" w:rsidRDefault="000201FB" w:rsidP="00F71DFD">
            <w:r>
              <w:t>IIType</w:t>
            </w:r>
          </w:p>
        </w:tc>
        <w:tc>
          <w:tcPr>
            <w:tcW w:w="2925" w:type="dxa"/>
          </w:tcPr>
          <w:p w14:paraId="724255B8" w14:textId="77777777" w:rsidR="000201FB" w:rsidRDefault="000201FB" w:rsidP="00F71DFD">
            <w:r>
              <w:t xml:space="preserve">Används när man vill söka upp en specifik </w:t>
            </w:r>
            <w:r w:rsidR="00DF4942">
              <w:t>vårdgivare</w:t>
            </w:r>
            <w:r w:rsidR="00E74818">
              <w:t>.</w:t>
            </w:r>
          </w:p>
          <w:p w14:paraId="10F54864" w14:textId="15744490" w:rsidR="00E74818" w:rsidRPr="008345BA" w:rsidRDefault="00E74818" w:rsidP="00F71DFD">
            <w:r w:rsidRPr="00E74818">
              <w:rPr>
                <w:b/>
              </w:rPr>
              <w:t>(Fält 1)</w:t>
            </w:r>
          </w:p>
        </w:tc>
        <w:tc>
          <w:tcPr>
            <w:tcW w:w="1617" w:type="dxa"/>
          </w:tcPr>
          <w:p w14:paraId="2CE6EDAF" w14:textId="77777777" w:rsidR="00A248A5" w:rsidRPr="008345BA" w:rsidRDefault="00DF4942" w:rsidP="00F71DFD">
            <w:r>
              <w:t>0</w:t>
            </w:r>
            <w:proofErr w:type="gramStart"/>
            <w:r>
              <w:t>..</w:t>
            </w:r>
            <w:proofErr w:type="gramEnd"/>
            <w:r>
              <w:t>1</w:t>
            </w:r>
          </w:p>
        </w:tc>
      </w:tr>
      <w:tr w:rsidR="003D76DF" w:rsidRPr="00DF4942" w14:paraId="4859B0DA" w14:textId="77777777" w:rsidTr="003D76DF">
        <w:tc>
          <w:tcPr>
            <w:tcW w:w="2474" w:type="dxa"/>
            <w:tcBorders>
              <w:top w:val="single" w:sz="4" w:space="0" w:color="auto"/>
              <w:left w:val="single" w:sz="4" w:space="0" w:color="auto"/>
              <w:bottom w:val="single" w:sz="4" w:space="0" w:color="auto"/>
              <w:right w:val="single" w:sz="4" w:space="0" w:color="auto"/>
            </w:tcBorders>
          </w:tcPr>
          <w:p w14:paraId="5569DBB0" w14:textId="75DF600A"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91DDDD5"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6355766" w14:textId="572DD373" w:rsidR="003D76DF" w:rsidRPr="00DF4942" w:rsidRDefault="003D76DF" w:rsidP="00470E2B">
            <w:pPr>
              <w:rPr>
                <w:rFonts w:cs="Arial"/>
                <w:i/>
              </w:rPr>
            </w:pPr>
            <w:r w:rsidRPr="00DF4942">
              <w:rPr>
                <w:rFonts w:cs="Arial"/>
                <w:i/>
              </w:rPr>
              <w:t xml:space="preserve">Root </w:t>
            </w:r>
            <w:r w:rsidR="00470E2B">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4766A877" w14:textId="77777777" w:rsidR="003D76DF" w:rsidRPr="00DF4942" w:rsidRDefault="003D76DF" w:rsidP="00F71DFD">
            <w:pPr>
              <w:rPr>
                <w:i/>
              </w:rPr>
            </w:pPr>
            <w:r w:rsidRPr="00DF4942">
              <w:rPr>
                <w:i/>
              </w:rPr>
              <w:t>1</w:t>
            </w:r>
          </w:p>
        </w:tc>
      </w:tr>
      <w:tr w:rsidR="003D76DF" w:rsidRPr="00DF4942" w14:paraId="41EFF76F" w14:textId="77777777" w:rsidTr="003D76DF">
        <w:tc>
          <w:tcPr>
            <w:tcW w:w="2474" w:type="dxa"/>
            <w:tcBorders>
              <w:top w:val="single" w:sz="4" w:space="0" w:color="auto"/>
              <w:left w:val="single" w:sz="4" w:space="0" w:color="auto"/>
              <w:bottom w:val="single" w:sz="4" w:space="0" w:color="auto"/>
              <w:right w:val="single" w:sz="4" w:space="0" w:color="auto"/>
            </w:tcBorders>
          </w:tcPr>
          <w:p w14:paraId="33E269F2" w14:textId="77777777" w:rsidR="003D76DF" w:rsidRPr="00DF4942" w:rsidRDefault="00DF4942" w:rsidP="00F71DFD">
            <w:pPr>
              <w:rPr>
                <w:rFonts w:cs="Arial"/>
                <w:i/>
                <w:color w:val="000000"/>
                <w:lang w:eastAsia="sv-SE"/>
              </w:rPr>
            </w:pPr>
            <w:r w:rsidRPr="00DF4942">
              <w:rPr>
                <w:rFonts w:cs="Arial"/>
                <w:i/>
                <w:color w:val="000000"/>
                <w:lang w:eastAsia="sv-SE"/>
              </w:rPr>
              <w:t>careGiverId</w:t>
            </w:r>
            <w:r w:rsidR="003D76DF"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0073F16" w14:textId="77777777" w:rsidR="003D76DF" w:rsidRPr="00DF4942" w:rsidRDefault="003D76DF" w:rsidP="00F71DFD">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10BDE20" w14:textId="77777777" w:rsidR="003D76DF" w:rsidRPr="00DF4942" w:rsidRDefault="003D76DF" w:rsidP="000C5FE0">
            <w:pPr>
              <w:rPr>
                <w:i/>
              </w:rPr>
            </w:pPr>
            <w:r w:rsidRPr="00DF4942">
              <w:rPr>
                <w:rFonts w:cs="Arial"/>
                <w:i/>
              </w:rPr>
              <w:t>Extension sätts till HSA-id för de</w:t>
            </w:r>
            <w:r w:rsidR="000C5FE0">
              <w:rPr>
                <w:rFonts w:cs="Arial"/>
                <w:i/>
              </w:rPr>
              <w:t>n</w:t>
            </w:r>
            <w:r w:rsidRPr="00DF4942">
              <w:rPr>
                <w:rFonts w:cs="Arial"/>
                <w:i/>
              </w:rPr>
              <w:t xml:space="preserve"> </w:t>
            </w:r>
            <w:r w:rsidR="000C5FE0">
              <w:rPr>
                <w:rFonts w:cs="Arial"/>
                <w:i/>
              </w:rPr>
              <w:t>vårdgivaren</w:t>
            </w:r>
            <w:r w:rsidRPr="00DF4942">
              <w:rPr>
                <w:rFonts w:cs="Arial"/>
                <w:i/>
              </w:rPr>
              <w:t xml:space="preserve"> inom</w:t>
            </w:r>
            <w:r w:rsidR="00DF4942" w:rsidRPr="00DF4942">
              <w:rPr>
                <w:rFonts w:cs="Arial"/>
                <w:i/>
              </w:rPr>
              <w:t xml:space="preserve">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552EC4" w14:textId="77777777" w:rsidR="003D76DF" w:rsidRPr="00DF4942" w:rsidRDefault="003D76DF" w:rsidP="00F71DFD">
            <w:pPr>
              <w:rPr>
                <w:i/>
              </w:rPr>
            </w:pPr>
            <w:r w:rsidRPr="00DF4942">
              <w:rPr>
                <w:i/>
              </w:rPr>
              <w:t>1</w:t>
            </w:r>
          </w:p>
        </w:tc>
      </w:tr>
      <w:tr w:rsidR="003B1965" w:rsidRPr="008345BA" w14:paraId="0360532C" w14:textId="77777777" w:rsidTr="006B1634">
        <w:tc>
          <w:tcPr>
            <w:tcW w:w="2474" w:type="dxa"/>
          </w:tcPr>
          <w:p w14:paraId="2DF447A6" w14:textId="77777777" w:rsidR="003B1965" w:rsidRPr="008345BA" w:rsidRDefault="003B1965" w:rsidP="006B1634">
            <w:pPr>
              <w:rPr>
                <w:rFonts w:cs="Arial"/>
                <w:color w:val="000000"/>
                <w:lang w:eastAsia="sv-SE"/>
              </w:rPr>
            </w:pPr>
            <w:r>
              <w:rPr>
                <w:rFonts w:cs="Arial"/>
                <w:color w:val="000000"/>
                <w:lang w:eastAsia="sv-SE"/>
              </w:rPr>
              <w:t>sourceSystemId</w:t>
            </w:r>
          </w:p>
        </w:tc>
        <w:tc>
          <w:tcPr>
            <w:tcW w:w="2506" w:type="dxa"/>
          </w:tcPr>
          <w:p w14:paraId="0F6D7B7B" w14:textId="77777777" w:rsidR="003B1965" w:rsidRPr="008345BA" w:rsidRDefault="003B1965" w:rsidP="006B1634">
            <w:r>
              <w:t>IIType</w:t>
            </w:r>
          </w:p>
        </w:tc>
        <w:tc>
          <w:tcPr>
            <w:tcW w:w="2925" w:type="dxa"/>
          </w:tcPr>
          <w:p w14:paraId="28771591" w14:textId="77777777" w:rsidR="003B1965" w:rsidRDefault="003B1965" w:rsidP="003B1965">
            <w:r>
              <w:t xml:space="preserve">Används när man vill söka upp ett specifikt källsystem </w:t>
            </w:r>
          </w:p>
          <w:p w14:paraId="7626DECB" w14:textId="7B831990" w:rsidR="00E74818" w:rsidRPr="008345BA" w:rsidRDefault="00E74818" w:rsidP="003B1965">
            <w:r w:rsidRPr="00E74818">
              <w:rPr>
                <w:b/>
              </w:rPr>
              <w:t>(Fält 1)</w:t>
            </w:r>
          </w:p>
        </w:tc>
        <w:tc>
          <w:tcPr>
            <w:tcW w:w="1617" w:type="dxa"/>
          </w:tcPr>
          <w:p w14:paraId="4C3E0C07" w14:textId="77777777" w:rsidR="003B1965" w:rsidRPr="008345BA" w:rsidRDefault="003B1965" w:rsidP="006B1634">
            <w:r>
              <w:t>0</w:t>
            </w:r>
            <w:proofErr w:type="gramStart"/>
            <w:r>
              <w:t>..</w:t>
            </w:r>
            <w:proofErr w:type="gramEnd"/>
            <w:r>
              <w:t>1</w:t>
            </w:r>
          </w:p>
        </w:tc>
      </w:tr>
      <w:tr w:rsidR="003B1965" w:rsidRPr="00DF4942" w14:paraId="7D3B4669" w14:textId="77777777" w:rsidTr="006B1634">
        <w:tc>
          <w:tcPr>
            <w:tcW w:w="2474" w:type="dxa"/>
            <w:tcBorders>
              <w:top w:val="single" w:sz="4" w:space="0" w:color="auto"/>
              <w:left w:val="single" w:sz="4" w:space="0" w:color="auto"/>
              <w:bottom w:val="single" w:sz="4" w:space="0" w:color="auto"/>
              <w:right w:val="single" w:sz="4" w:space="0" w:color="auto"/>
            </w:tcBorders>
          </w:tcPr>
          <w:p w14:paraId="21635E4E"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C25AD53"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9C615D" w14:textId="6E510750" w:rsidR="003B1965" w:rsidRPr="00DF4942" w:rsidRDefault="00470E2B" w:rsidP="006B1634">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084FECC7" w14:textId="77777777" w:rsidR="003B1965" w:rsidRPr="00DF4942" w:rsidRDefault="003B1965" w:rsidP="006B1634">
            <w:pPr>
              <w:rPr>
                <w:i/>
              </w:rPr>
            </w:pPr>
            <w:r w:rsidRPr="00DF4942">
              <w:rPr>
                <w:i/>
              </w:rPr>
              <w:t>1</w:t>
            </w:r>
          </w:p>
        </w:tc>
      </w:tr>
      <w:tr w:rsidR="003B1965" w:rsidRPr="00DF4942" w14:paraId="132EB896" w14:textId="77777777" w:rsidTr="006B1634">
        <w:tc>
          <w:tcPr>
            <w:tcW w:w="2474" w:type="dxa"/>
            <w:tcBorders>
              <w:top w:val="single" w:sz="4" w:space="0" w:color="auto"/>
              <w:left w:val="single" w:sz="4" w:space="0" w:color="auto"/>
              <w:bottom w:val="single" w:sz="4" w:space="0" w:color="auto"/>
              <w:right w:val="single" w:sz="4" w:space="0" w:color="auto"/>
            </w:tcBorders>
          </w:tcPr>
          <w:p w14:paraId="66092C38" w14:textId="77777777" w:rsidR="003B1965" w:rsidRPr="00DF4942" w:rsidRDefault="003B1965" w:rsidP="006B1634">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8F246C6" w14:textId="77777777" w:rsidR="003B1965" w:rsidRPr="00DF4942" w:rsidRDefault="003B1965" w:rsidP="006B1634">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191D905" w14:textId="77777777" w:rsidR="003B1965" w:rsidRPr="00DF4942" w:rsidRDefault="003B1965" w:rsidP="006B1634">
            <w:pPr>
              <w:rPr>
                <w:i/>
              </w:rPr>
            </w:pPr>
            <w:r w:rsidRPr="00DF4942">
              <w:rPr>
                <w:rFonts w:cs="Arial"/>
                <w:i/>
              </w:rPr>
              <w:t xml:space="preserve">Extension sätts till HSA-id för det </w:t>
            </w:r>
            <w:r w:rsidR="000C5FE0">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33F6C68" w14:textId="77777777" w:rsidR="003B1965" w:rsidRPr="00DF4942" w:rsidRDefault="003B1965" w:rsidP="006B1634">
            <w:pPr>
              <w:rPr>
                <w:i/>
              </w:rPr>
            </w:pPr>
            <w:r w:rsidRPr="00DF4942">
              <w:rPr>
                <w:i/>
              </w:rPr>
              <w:t>1</w:t>
            </w:r>
          </w:p>
        </w:tc>
      </w:tr>
      <w:tr w:rsidR="00475CAA" w:rsidRPr="008345BA" w14:paraId="4E926AA9" w14:textId="77777777" w:rsidTr="00420221">
        <w:tc>
          <w:tcPr>
            <w:tcW w:w="2474" w:type="dxa"/>
          </w:tcPr>
          <w:p w14:paraId="026C0E10" w14:textId="77777777" w:rsidR="00475CAA" w:rsidRPr="008345BA" w:rsidRDefault="00475CAA" w:rsidP="00475CAA">
            <w:r>
              <w:rPr>
                <w:lang w:eastAsia="sv-SE"/>
              </w:rPr>
              <w:t>careUnitI</w:t>
            </w:r>
            <w:r w:rsidRPr="008345BA">
              <w:rPr>
                <w:lang w:eastAsia="sv-SE"/>
              </w:rPr>
              <w:t>d</w:t>
            </w:r>
          </w:p>
        </w:tc>
        <w:tc>
          <w:tcPr>
            <w:tcW w:w="2506" w:type="dxa"/>
          </w:tcPr>
          <w:p w14:paraId="06643ECD" w14:textId="77777777" w:rsidR="00475CAA" w:rsidRPr="008345BA" w:rsidRDefault="00475CAA" w:rsidP="00420221">
            <w:r w:rsidRPr="008345BA">
              <w:t>IIType</w:t>
            </w:r>
          </w:p>
        </w:tc>
        <w:tc>
          <w:tcPr>
            <w:tcW w:w="2925" w:type="dxa"/>
          </w:tcPr>
          <w:p w14:paraId="6F78AADC" w14:textId="77777777" w:rsidR="00E74818" w:rsidRDefault="00475CAA" w:rsidP="00470E2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03F2B2A" w14:textId="77777777" w:rsidR="00475CAA" w:rsidRDefault="00475CAA" w:rsidP="00470E2B">
            <w:pPr>
              <w:rPr>
                <w:rFonts w:cs="Arial"/>
              </w:rPr>
            </w:pPr>
            <w:r>
              <w:rPr>
                <w:rFonts w:cs="Arial"/>
              </w:rPr>
              <w:lastRenderedPageBreak/>
              <w:t xml:space="preserve">observationen. </w:t>
            </w:r>
          </w:p>
          <w:p w14:paraId="5B38EE4D" w14:textId="32679C29" w:rsidR="00E74818" w:rsidRPr="0028093A" w:rsidRDefault="00E74818" w:rsidP="00470E2B">
            <w:pPr>
              <w:rPr>
                <w:rFonts w:cs="Arial"/>
              </w:rPr>
            </w:pPr>
            <w:r w:rsidRPr="00E74818">
              <w:rPr>
                <w:b/>
              </w:rPr>
              <w:t>(Fält 1)</w:t>
            </w:r>
          </w:p>
        </w:tc>
        <w:tc>
          <w:tcPr>
            <w:tcW w:w="1617" w:type="dxa"/>
          </w:tcPr>
          <w:p w14:paraId="321AF0BE" w14:textId="77777777" w:rsidR="00475CAA" w:rsidRPr="00574979" w:rsidRDefault="00574979" w:rsidP="00574979">
            <w:r>
              <w:lastRenderedPageBreak/>
              <w:t>0</w:t>
            </w:r>
            <w:proofErr w:type="gramStart"/>
            <w:r>
              <w:t>..</w:t>
            </w:r>
            <w:proofErr w:type="gramEnd"/>
            <w:r>
              <w:t>1</w:t>
            </w:r>
          </w:p>
        </w:tc>
      </w:tr>
      <w:tr w:rsidR="00475CAA" w:rsidRPr="0012437B" w14:paraId="338A663C" w14:textId="77777777" w:rsidTr="00420221">
        <w:tc>
          <w:tcPr>
            <w:tcW w:w="2474" w:type="dxa"/>
            <w:tcBorders>
              <w:top w:val="single" w:sz="4" w:space="0" w:color="auto"/>
              <w:left w:val="single" w:sz="4" w:space="0" w:color="auto"/>
              <w:bottom w:val="single" w:sz="4" w:space="0" w:color="auto"/>
              <w:right w:val="single" w:sz="4" w:space="0" w:color="auto"/>
            </w:tcBorders>
          </w:tcPr>
          <w:p w14:paraId="6212B3BA" w14:textId="77777777" w:rsidR="00475CAA" w:rsidRPr="0012437B" w:rsidRDefault="00475CAA" w:rsidP="00475CAA">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0285DAB7"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DC853F0" w14:textId="4CD3C074" w:rsidR="00475CAA" w:rsidRPr="0012437B" w:rsidRDefault="00470E2B" w:rsidP="00420221">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94913D3" w14:textId="77777777" w:rsidR="00475CAA" w:rsidRPr="0012437B" w:rsidRDefault="00475CAA" w:rsidP="00420221">
            <w:pPr>
              <w:rPr>
                <w:i/>
              </w:rPr>
            </w:pPr>
            <w:r w:rsidRPr="0012437B">
              <w:rPr>
                <w:i/>
              </w:rPr>
              <w:t>1</w:t>
            </w:r>
          </w:p>
        </w:tc>
      </w:tr>
      <w:tr w:rsidR="00475CAA" w:rsidRPr="0012437B" w14:paraId="0C3429FA" w14:textId="77777777" w:rsidTr="00420221">
        <w:tc>
          <w:tcPr>
            <w:tcW w:w="2474" w:type="dxa"/>
            <w:tcBorders>
              <w:top w:val="single" w:sz="4" w:space="0" w:color="auto"/>
              <w:left w:val="single" w:sz="4" w:space="0" w:color="auto"/>
              <w:bottom w:val="single" w:sz="4" w:space="0" w:color="auto"/>
              <w:right w:val="single" w:sz="4" w:space="0" w:color="auto"/>
            </w:tcBorders>
          </w:tcPr>
          <w:p w14:paraId="5F80EACE" w14:textId="77777777" w:rsidR="00475CAA" w:rsidRPr="0012437B" w:rsidRDefault="00475CAA" w:rsidP="00475CAA">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6FBCC6F6" w14:textId="77777777" w:rsidR="00475CAA" w:rsidRPr="0012437B" w:rsidRDefault="00475CAA" w:rsidP="00420221">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829BB50" w14:textId="77777777" w:rsidR="00475CAA" w:rsidRPr="0012437B" w:rsidRDefault="00475CAA" w:rsidP="00475CA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403ADED" w14:textId="77777777" w:rsidR="00475CAA" w:rsidRPr="0012437B" w:rsidRDefault="00475CAA" w:rsidP="00420221">
            <w:pPr>
              <w:rPr>
                <w:i/>
              </w:rPr>
            </w:pPr>
            <w:r w:rsidRPr="0012437B">
              <w:rPr>
                <w:i/>
              </w:rPr>
              <w:t>1</w:t>
            </w:r>
          </w:p>
        </w:tc>
      </w:tr>
      <w:tr w:rsidR="00887331" w:rsidRPr="00F71DFD" w14:paraId="5C0FDA60" w14:textId="77777777" w:rsidTr="000627CC">
        <w:tc>
          <w:tcPr>
            <w:tcW w:w="2474" w:type="dxa"/>
          </w:tcPr>
          <w:p w14:paraId="483B1D3C" w14:textId="77777777" w:rsidR="00887331" w:rsidRPr="00F71DFD" w:rsidRDefault="00887331" w:rsidP="00F71DFD">
            <w:pPr>
              <w:rPr>
                <w:b/>
              </w:rPr>
            </w:pPr>
            <w:r w:rsidRPr="00F71DFD">
              <w:rPr>
                <w:b/>
              </w:rPr>
              <w:t>Svar</w:t>
            </w:r>
          </w:p>
        </w:tc>
        <w:tc>
          <w:tcPr>
            <w:tcW w:w="2506" w:type="dxa"/>
          </w:tcPr>
          <w:p w14:paraId="1EDD503B" w14:textId="77777777" w:rsidR="00887331" w:rsidRPr="00F71DFD" w:rsidRDefault="00887331" w:rsidP="00F71DFD">
            <w:pPr>
              <w:rPr>
                <w:b/>
              </w:rPr>
            </w:pPr>
          </w:p>
        </w:tc>
        <w:tc>
          <w:tcPr>
            <w:tcW w:w="2925" w:type="dxa"/>
          </w:tcPr>
          <w:p w14:paraId="2B5B9B36" w14:textId="77777777" w:rsidR="00887331" w:rsidRPr="00F71DFD" w:rsidRDefault="00887331" w:rsidP="00F71DFD">
            <w:pPr>
              <w:rPr>
                <w:b/>
              </w:rPr>
            </w:pPr>
          </w:p>
        </w:tc>
        <w:tc>
          <w:tcPr>
            <w:tcW w:w="1617" w:type="dxa"/>
          </w:tcPr>
          <w:p w14:paraId="745E2DCC" w14:textId="77777777" w:rsidR="00887331" w:rsidRPr="00F71DFD" w:rsidRDefault="008400E4" w:rsidP="00F71DFD">
            <w:pPr>
              <w:rPr>
                <w:b/>
              </w:rPr>
            </w:pPr>
            <w:r w:rsidRPr="00F71DFD">
              <w:rPr>
                <w:b/>
              </w:rPr>
              <w:t>0</w:t>
            </w:r>
            <w:proofErr w:type="gramStart"/>
            <w:r w:rsidRPr="00F71DFD">
              <w:rPr>
                <w:b/>
              </w:rPr>
              <w:t>..</w:t>
            </w:r>
            <w:proofErr w:type="gramEnd"/>
            <w:r w:rsidRPr="00F71DFD">
              <w:rPr>
                <w:b/>
              </w:rPr>
              <w:t>*</w:t>
            </w:r>
          </w:p>
        </w:tc>
      </w:tr>
      <w:tr w:rsidR="00A8461F" w:rsidRPr="008345BA" w14:paraId="25A15495" w14:textId="77777777" w:rsidTr="00E26135">
        <w:tc>
          <w:tcPr>
            <w:tcW w:w="2474" w:type="dxa"/>
            <w:shd w:val="clear" w:color="auto" w:fill="D9D9D9" w:themeFill="background1" w:themeFillShade="D9"/>
          </w:tcPr>
          <w:p w14:paraId="67398B09" w14:textId="77777777" w:rsidR="00A8461F" w:rsidRPr="00475CAA" w:rsidRDefault="00A8461F" w:rsidP="00F71DFD">
            <w:r>
              <w:rPr>
                <w:lang w:eastAsia="sv-SE"/>
              </w:rPr>
              <w:t>observation</w:t>
            </w:r>
          </w:p>
        </w:tc>
        <w:tc>
          <w:tcPr>
            <w:tcW w:w="2506" w:type="dxa"/>
            <w:shd w:val="clear" w:color="auto" w:fill="D9D9D9" w:themeFill="background1" w:themeFillShade="D9"/>
          </w:tcPr>
          <w:p w14:paraId="2597C345" w14:textId="77777777" w:rsidR="00A8461F" w:rsidRPr="00475CAA" w:rsidRDefault="00B337A9" w:rsidP="00F71DFD">
            <w:r w:rsidRPr="00475CAA">
              <w:t>ObservationType</w:t>
            </w:r>
          </w:p>
        </w:tc>
        <w:tc>
          <w:tcPr>
            <w:tcW w:w="2925" w:type="dxa"/>
            <w:shd w:val="clear" w:color="auto" w:fill="D9D9D9" w:themeFill="background1" w:themeFillShade="D9"/>
          </w:tcPr>
          <w:p w14:paraId="4A2AF03A" w14:textId="77777777" w:rsidR="00A8461F" w:rsidRPr="008345BA" w:rsidRDefault="00A8461F" w:rsidP="00F71DFD"/>
        </w:tc>
        <w:tc>
          <w:tcPr>
            <w:tcW w:w="1617" w:type="dxa"/>
            <w:shd w:val="clear" w:color="auto" w:fill="D9D9D9" w:themeFill="background1" w:themeFillShade="D9"/>
          </w:tcPr>
          <w:p w14:paraId="6C4EC9D1" w14:textId="77777777" w:rsidR="00A8461F" w:rsidRPr="008345BA" w:rsidRDefault="00B337A9" w:rsidP="00F71DFD">
            <w:r>
              <w:t>1</w:t>
            </w:r>
          </w:p>
        </w:tc>
      </w:tr>
      <w:tr w:rsidR="00887331" w:rsidRPr="008345BA" w14:paraId="06795A33" w14:textId="77777777" w:rsidTr="000627CC">
        <w:tc>
          <w:tcPr>
            <w:tcW w:w="2474" w:type="dxa"/>
          </w:tcPr>
          <w:p w14:paraId="3936A322" w14:textId="77777777" w:rsidR="00887331" w:rsidRPr="008345BA" w:rsidRDefault="00B400A7" w:rsidP="00F71DFD">
            <w:r>
              <w:rPr>
                <w:lang w:val="en-GB"/>
              </w:rPr>
              <w:t>ObservationType</w:t>
            </w:r>
            <w:r>
              <w:rPr>
                <w:highlight w:val="white"/>
                <w:lang w:eastAsia="sv-SE"/>
              </w:rPr>
              <w:t>.</w:t>
            </w:r>
            <w:r w:rsidR="00887331" w:rsidRPr="008345BA">
              <w:rPr>
                <w:highlight w:val="white"/>
                <w:lang w:eastAsia="sv-SE"/>
              </w:rPr>
              <w:t>id</w:t>
            </w:r>
          </w:p>
        </w:tc>
        <w:tc>
          <w:tcPr>
            <w:tcW w:w="2506" w:type="dxa"/>
          </w:tcPr>
          <w:p w14:paraId="001D2260" w14:textId="77777777" w:rsidR="00887331" w:rsidRPr="008345BA" w:rsidRDefault="00150815" w:rsidP="00F71DFD">
            <w:r w:rsidRPr="008345BA">
              <w:t>IIType</w:t>
            </w:r>
          </w:p>
        </w:tc>
        <w:tc>
          <w:tcPr>
            <w:tcW w:w="2925" w:type="dxa"/>
          </w:tcPr>
          <w:p w14:paraId="78BC7A3D" w14:textId="77777777" w:rsidR="00887331" w:rsidRDefault="007C2E37" w:rsidP="00F71DFD">
            <w:pPr>
              <w:rPr>
                <w:rFonts w:cs="Arial"/>
              </w:rPr>
            </w:pPr>
            <w:r>
              <w:rPr>
                <w:rFonts w:cs="Arial"/>
              </w:rPr>
              <w:t xml:space="preserve">Ett unikt värde för själva observationen som också refererar till vilket källsystem informationen kommer ifrån. </w:t>
            </w:r>
          </w:p>
          <w:p w14:paraId="79BB20CB" w14:textId="31EF7A90" w:rsidR="00354595" w:rsidRPr="008345BA" w:rsidRDefault="00354595" w:rsidP="00F71DFD"/>
        </w:tc>
        <w:tc>
          <w:tcPr>
            <w:tcW w:w="1617" w:type="dxa"/>
          </w:tcPr>
          <w:p w14:paraId="1AE60C7A" w14:textId="77777777" w:rsidR="00887331" w:rsidRPr="008345BA" w:rsidRDefault="0013766C" w:rsidP="00F71DFD">
            <w:r w:rsidRPr="008345BA">
              <w:t>1</w:t>
            </w:r>
          </w:p>
        </w:tc>
      </w:tr>
      <w:tr w:rsidR="00E414AB" w:rsidRPr="009C3D19" w14:paraId="77E2B04F" w14:textId="77777777" w:rsidTr="00E414AB">
        <w:tc>
          <w:tcPr>
            <w:tcW w:w="2474" w:type="dxa"/>
            <w:tcBorders>
              <w:top w:val="single" w:sz="4" w:space="0" w:color="auto"/>
              <w:left w:val="single" w:sz="4" w:space="0" w:color="auto"/>
              <w:bottom w:val="single" w:sz="4" w:space="0" w:color="auto"/>
              <w:right w:val="single" w:sz="4" w:space="0" w:color="auto"/>
            </w:tcBorders>
          </w:tcPr>
          <w:p w14:paraId="7885FAA4"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6ED548C"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D15927" w14:textId="77777777" w:rsidR="00E414AB" w:rsidRPr="009C3D19" w:rsidRDefault="00E414AB" w:rsidP="00F71DFD">
            <w:pPr>
              <w:rPr>
                <w:rFonts w:cs="Arial"/>
                <w:i/>
              </w:rPr>
            </w:pPr>
            <w:r w:rsidRPr="009C3D19">
              <w:rPr>
                <w:rFonts w:cs="Arial"/>
                <w:i/>
              </w:rPr>
              <w:t>Root blir då</w:t>
            </w:r>
          </w:p>
          <w:p w14:paraId="0F55DBED" w14:textId="5BCF36C1" w:rsidR="00E414AB" w:rsidRPr="009C3D19" w:rsidRDefault="00E414AB" w:rsidP="00F71DFD">
            <w:pPr>
              <w:rPr>
                <w:rFonts w:cs="Arial"/>
                <w:i/>
              </w:rPr>
            </w:pPr>
            <w:r w:rsidRPr="009C3D19">
              <w:rPr>
                <w:rFonts w:cs="Arial"/>
                <w:i/>
              </w:rPr>
              <w:t xml:space="preserve">nationell OID för lokala id:n: </w:t>
            </w:r>
            <w:r w:rsidR="00470E2B"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6BE2D3C2" w14:textId="77777777" w:rsidR="00E414AB" w:rsidRPr="009C3D19" w:rsidRDefault="00E414AB" w:rsidP="00F71DFD">
            <w:pPr>
              <w:rPr>
                <w:i/>
              </w:rPr>
            </w:pPr>
            <w:r w:rsidRPr="009C3D19">
              <w:rPr>
                <w:i/>
              </w:rPr>
              <w:t>1</w:t>
            </w:r>
          </w:p>
        </w:tc>
      </w:tr>
      <w:tr w:rsidR="00E414AB" w:rsidRPr="009C3D19" w14:paraId="7386B677" w14:textId="77777777" w:rsidTr="00E414AB">
        <w:tc>
          <w:tcPr>
            <w:tcW w:w="2474" w:type="dxa"/>
            <w:tcBorders>
              <w:top w:val="single" w:sz="4" w:space="0" w:color="auto"/>
              <w:left w:val="single" w:sz="4" w:space="0" w:color="auto"/>
              <w:bottom w:val="single" w:sz="4" w:space="0" w:color="auto"/>
              <w:right w:val="single" w:sz="4" w:space="0" w:color="auto"/>
            </w:tcBorders>
          </w:tcPr>
          <w:p w14:paraId="4E92CA33" w14:textId="77777777" w:rsidR="00E414AB"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E414AB"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063D7F9" w14:textId="77777777" w:rsidR="00E414AB" w:rsidRPr="009C3D19" w:rsidRDefault="00E414AB"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161564E" w14:textId="77777777" w:rsidR="00E414AB" w:rsidRPr="009C3D19" w:rsidRDefault="00E414AB" w:rsidP="00F71DFD">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4E38C913" w14:textId="77777777" w:rsidR="00E414AB" w:rsidRPr="009C3D19" w:rsidRDefault="00E414AB" w:rsidP="00F71DFD">
            <w:pPr>
              <w:rPr>
                <w:i/>
              </w:rPr>
            </w:pPr>
            <w:r w:rsidRPr="009C3D19">
              <w:rPr>
                <w:i/>
              </w:rPr>
              <w:t>1</w:t>
            </w:r>
          </w:p>
        </w:tc>
      </w:tr>
      <w:tr w:rsidR="00887331" w:rsidRPr="008345BA" w14:paraId="3070820D" w14:textId="77777777" w:rsidTr="000627CC">
        <w:tc>
          <w:tcPr>
            <w:tcW w:w="2474" w:type="dxa"/>
          </w:tcPr>
          <w:p w14:paraId="1212E7E6" w14:textId="77777777" w:rsidR="00887331" w:rsidRPr="008345BA" w:rsidRDefault="00B400A7" w:rsidP="00F71DFD">
            <w:r w:rsidRPr="00B400A7">
              <w:rPr>
                <w:lang w:val="en-GB"/>
              </w:rPr>
              <w:t>ObservationType</w:t>
            </w:r>
            <w:r w:rsidRPr="00B400A7">
              <w:rPr>
                <w:highlight w:val="white"/>
                <w:lang w:eastAsia="sv-SE"/>
              </w:rPr>
              <w:t>.</w:t>
            </w:r>
            <w:r w:rsidR="00887331" w:rsidRPr="008345BA">
              <w:rPr>
                <w:highlight w:val="white"/>
                <w:lang w:eastAsia="sv-SE"/>
              </w:rPr>
              <w:t>type</w:t>
            </w:r>
          </w:p>
        </w:tc>
        <w:tc>
          <w:tcPr>
            <w:tcW w:w="2506" w:type="dxa"/>
          </w:tcPr>
          <w:p w14:paraId="7A570EFC" w14:textId="77777777" w:rsidR="00887331" w:rsidRPr="008345BA" w:rsidRDefault="00887331" w:rsidP="00F71DFD">
            <w:r w:rsidRPr="008345BA">
              <w:t>CVType</w:t>
            </w:r>
          </w:p>
        </w:tc>
        <w:tc>
          <w:tcPr>
            <w:tcW w:w="2925" w:type="dxa"/>
          </w:tcPr>
          <w:p w14:paraId="05C0CCAA" w14:textId="2E00249F" w:rsidR="001B13CA" w:rsidRPr="000248C6" w:rsidRDefault="007B04DC" w:rsidP="007F753C">
            <w:r w:rsidRPr="008345BA">
              <w:rPr>
                <w:rFonts w:cs="Arial"/>
              </w:rPr>
              <w:t>Anger vilken typ av observation det gäller</w:t>
            </w:r>
            <w:r w:rsidR="003F1CC7" w:rsidRPr="008345BA">
              <w:rPr>
                <w:rFonts w:cs="Arial"/>
              </w:rPr>
              <w:t>.</w:t>
            </w:r>
          </w:p>
        </w:tc>
        <w:tc>
          <w:tcPr>
            <w:tcW w:w="1617" w:type="dxa"/>
          </w:tcPr>
          <w:p w14:paraId="5078415E" w14:textId="77777777" w:rsidR="00887331" w:rsidRPr="008345BA" w:rsidRDefault="00887331" w:rsidP="00F71DFD">
            <w:r w:rsidRPr="008345BA">
              <w:t>1</w:t>
            </w:r>
          </w:p>
        </w:tc>
      </w:tr>
      <w:tr w:rsidR="009C3D19" w:rsidRPr="009C3D19" w14:paraId="23BC1EE4" w14:textId="77777777" w:rsidTr="009C3D19">
        <w:tc>
          <w:tcPr>
            <w:tcW w:w="2474" w:type="dxa"/>
            <w:tcBorders>
              <w:top w:val="single" w:sz="4" w:space="0" w:color="auto"/>
              <w:left w:val="single" w:sz="4" w:space="0" w:color="auto"/>
              <w:bottom w:val="single" w:sz="4" w:space="0" w:color="auto"/>
              <w:right w:val="single" w:sz="4" w:space="0" w:color="auto"/>
            </w:tcBorders>
          </w:tcPr>
          <w:p w14:paraId="6739EA7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33E4A47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586E6F0" w14:textId="77777777" w:rsidR="009C3D19" w:rsidRPr="009C3D19" w:rsidRDefault="009C3D19" w:rsidP="00F71DFD">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3566061" w14:textId="77777777" w:rsidR="009C3D19" w:rsidRPr="009C3D19" w:rsidRDefault="009C3D19" w:rsidP="00F71DFD">
            <w:pPr>
              <w:rPr>
                <w:i/>
              </w:rPr>
            </w:pPr>
            <w:r w:rsidRPr="009C3D19">
              <w:rPr>
                <w:i/>
              </w:rPr>
              <w:t>1</w:t>
            </w:r>
          </w:p>
        </w:tc>
      </w:tr>
      <w:tr w:rsidR="009C3D19" w:rsidRPr="009C3D19" w14:paraId="799A89EE" w14:textId="77777777" w:rsidTr="009C3D19">
        <w:tc>
          <w:tcPr>
            <w:tcW w:w="2474" w:type="dxa"/>
            <w:tcBorders>
              <w:top w:val="single" w:sz="4" w:space="0" w:color="auto"/>
              <w:left w:val="single" w:sz="4" w:space="0" w:color="auto"/>
              <w:bottom w:val="single" w:sz="4" w:space="0" w:color="auto"/>
              <w:right w:val="single" w:sz="4" w:space="0" w:color="auto"/>
            </w:tcBorders>
          </w:tcPr>
          <w:p w14:paraId="02F9C668"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33D3263"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644707" w14:textId="1E103B4C" w:rsidR="009C3D19" w:rsidRPr="009C3D19" w:rsidRDefault="009C3D19" w:rsidP="007F753C">
            <w:pPr>
              <w:rPr>
                <w:rFonts w:cs="Arial"/>
                <w:i/>
              </w:rPr>
            </w:pPr>
            <w:r w:rsidRPr="009C3D19">
              <w:rPr>
                <w:rFonts w:cs="Arial"/>
                <w:i/>
              </w:rPr>
              <w:t>Kodsystem för angiven kod för observationstyp</w:t>
            </w:r>
            <w:r w:rsidR="007F753C">
              <w:rPr>
                <w:rFonts w:cs="Arial"/>
                <w:i/>
              </w:rPr>
              <w:t>.</w:t>
            </w:r>
            <w:r w:rsidR="007F753C"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7505C66F" w14:textId="77777777" w:rsidR="009C3D19" w:rsidRPr="009C3D19" w:rsidRDefault="009C3D19" w:rsidP="00F71DFD">
            <w:pPr>
              <w:rPr>
                <w:i/>
              </w:rPr>
            </w:pPr>
            <w:r w:rsidRPr="009C3D19">
              <w:rPr>
                <w:i/>
              </w:rPr>
              <w:t>1</w:t>
            </w:r>
          </w:p>
        </w:tc>
      </w:tr>
      <w:tr w:rsidR="009C3D19" w:rsidRPr="009C3D19" w14:paraId="1D24CD89" w14:textId="77777777" w:rsidTr="009C3D19">
        <w:tc>
          <w:tcPr>
            <w:tcW w:w="2474" w:type="dxa"/>
            <w:tcBorders>
              <w:top w:val="single" w:sz="4" w:space="0" w:color="auto"/>
              <w:left w:val="single" w:sz="4" w:space="0" w:color="auto"/>
              <w:bottom w:val="single" w:sz="4" w:space="0" w:color="auto"/>
              <w:right w:val="single" w:sz="4" w:space="0" w:color="auto"/>
            </w:tcBorders>
          </w:tcPr>
          <w:p w14:paraId="38AA682C"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C6B2B6F"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366E3E28" w14:textId="77777777" w:rsidR="009C3D19" w:rsidRPr="009C3D19" w:rsidRDefault="009C3D19" w:rsidP="00F71DFD">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E534FAF"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7E1C513F" w14:textId="77777777" w:rsidTr="009C3D19">
        <w:tc>
          <w:tcPr>
            <w:tcW w:w="2474" w:type="dxa"/>
            <w:tcBorders>
              <w:top w:val="single" w:sz="4" w:space="0" w:color="auto"/>
              <w:left w:val="single" w:sz="4" w:space="0" w:color="auto"/>
              <w:bottom w:val="single" w:sz="4" w:space="0" w:color="auto"/>
              <w:right w:val="single" w:sz="4" w:space="0" w:color="auto"/>
            </w:tcBorders>
          </w:tcPr>
          <w:p w14:paraId="27EDB5E5" w14:textId="77777777" w:rsidR="009C3D19" w:rsidRPr="009C3D19" w:rsidRDefault="00B400A7" w:rsidP="00F71DFD">
            <w:pPr>
              <w:rPr>
                <w:i/>
                <w:highlight w:val="white"/>
                <w:lang w:eastAsia="sv-SE"/>
              </w:rPr>
            </w:pPr>
            <w:r w:rsidRPr="007F753C">
              <w:rPr>
                <w:i/>
              </w:rPr>
              <w:t>ObservationType</w:t>
            </w:r>
            <w:r w:rsidRPr="00B400A7">
              <w:rPr>
                <w:i/>
                <w:highlight w:val="white"/>
                <w:lang w:eastAsia="sv-SE"/>
              </w:rPr>
              <w:t>.</w:t>
            </w:r>
            <w:r w:rsidR="009C3D19"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6567E3B6"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D97AEEF" w14:textId="77777777" w:rsidR="009C3D19" w:rsidRPr="009C3D19" w:rsidRDefault="009C3D19" w:rsidP="00F71DFD">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1EDD4B"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9C3D19" w:rsidRPr="009C3D19" w14:paraId="5A0D51E5" w14:textId="77777777" w:rsidTr="009C3D19">
        <w:tc>
          <w:tcPr>
            <w:tcW w:w="2474" w:type="dxa"/>
            <w:tcBorders>
              <w:top w:val="single" w:sz="4" w:space="0" w:color="auto"/>
              <w:left w:val="single" w:sz="4" w:space="0" w:color="auto"/>
              <w:bottom w:val="single" w:sz="4" w:space="0" w:color="auto"/>
              <w:right w:val="single" w:sz="4" w:space="0" w:color="auto"/>
            </w:tcBorders>
          </w:tcPr>
          <w:p w14:paraId="1F65D746"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210055CC" w14:textId="77777777" w:rsidR="009C3D19" w:rsidRPr="009C3D19" w:rsidRDefault="009C3D19" w:rsidP="00F71DFD">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4E843E2" w14:textId="3A4A3208" w:rsidR="009C3D19" w:rsidRPr="009C3D19" w:rsidRDefault="009C3D19" w:rsidP="007F753C">
            <w:pPr>
              <w:rPr>
                <w:rFonts w:cs="Arial"/>
                <w:i/>
              </w:rPr>
            </w:pPr>
            <w:r w:rsidRPr="009C3D19">
              <w:rPr>
                <w:rFonts w:cs="Arial"/>
                <w:i/>
              </w:rPr>
              <w:t xml:space="preserve">Textuell beskrivning </w:t>
            </w:r>
            <w:r w:rsidR="007F753C">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D810798" w14:textId="77777777" w:rsidR="009C3D19" w:rsidRPr="009C3D19" w:rsidRDefault="009C3D19" w:rsidP="00F71DFD">
            <w:pPr>
              <w:rPr>
                <w:i/>
              </w:rPr>
            </w:pPr>
            <w:r w:rsidRPr="009C3D19">
              <w:rPr>
                <w:i/>
              </w:rPr>
              <w:t>0</w:t>
            </w:r>
            <w:proofErr w:type="gramStart"/>
            <w:r w:rsidRPr="009C3D19">
              <w:rPr>
                <w:i/>
              </w:rPr>
              <w:t>..</w:t>
            </w:r>
            <w:proofErr w:type="gramEnd"/>
            <w:r w:rsidRPr="009C3D19">
              <w:rPr>
                <w:i/>
              </w:rPr>
              <w:t>1</w:t>
            </w:r>
          </w:p>
        </w:tc>
      </w:tr>
      <w:tr w:rsidR="0004779B" w:rsidRPr="00B3537C" w14:paraId="7AD79E83" w14:textId="77777777" w:rsidTr="0004779B">
        <w:tc>
          <w:tcPr>
            <w:tcW w:w="2474" w:type="dxa"/>
            <w:tcBorders>
              <w:top w:val="single" w:sz="4" w:space="0" w:color="auto"/>
              <w:left w:val="single" w:sz="4" w:space="0" w:color="auto"/>
              <w:bottom w:val="single" w:sz="4" w:space="0" w:color="auto"/>
              <w:right w:val="single" w:sz="4" w:space="0" w:color="auto"/>
            </w:tcBorders>
          </w:tcPr>
          <w:p w14:paraId="4C0BABD0" w14:textId="77777777" w:rsidR="0004779B" w:rsidRPr="00B400A7" w:rsidRDefault="00B400A7" w:rsidP="00F71DFD">
            <w:pPr>
              <w:rPr>
                <w:lang w:eastAsia="sv-SE"/>
              </w:rPr>
            </w:pPr>
            <w:r w:rsidRPr="007F753C">
              <w:t>ObservationType</w:t>
            </w:r>
            <w:r w:rsidRPr="00B400A7">
              <w:rPr>
                <w:highlight w:val="white"/>
                <w:lang w:eastAsia="sv-SE"/>
              </w:rPr>
              <w:t>.</w:t>
            </w:r>
            <w:r w:rsidR="0004779B"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6CB1A6F" w14:textId="77777777" w:rsidR="0004779B" w:rsidRPr="00B3537C" w:rsidRDefault="0004779B" w:rsidP="00F71DFD">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8C2064A" w14:textId="036DD28A" w:rsidR="0004779B" w:rsidRPr="00B3537C" w:rsidRDefault="0004779B" w:rsidP="00F71DFD">
            <w:pPr>
              <w:rPr>
                <w:rFonts w:cs="Arial"/>
              </w:rPr>
            </w:pPr>
            <w:r w:rsidRPr="00B3537C">
              <w:rPr>
                <w:rFonts w:cs="Arial"/>
              </w:rPr>
              <w:t>Beskrive</w:t>
            </w:r>
            <w:r w:rsidR="004F7304">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678295C" w14:textId="77777777" w:rsidR="0004779B" w:rsidRPr="00B3537C" w:rsidRDefault="00EE7B5E" w:rsidP="00F71DFD">
            <w:r>
              <w:t>0</w:t>
            </w:r>
            <w:proofErr w:type="gramStart"/>
            <w:r>
              <w:t>..</w:t>
            </w:r>
            <w:proofErr w:type="gramEnd"/>
            <w:r>
              <w:t>1</w:t>
            </w:r>
          </w:p>
        </w:tc>
      </w:tr>
      <w:tr w:rsidR="0004779B" w:rsidRPr="00B3537C" w14:paraId="01703E74" w14:textId="77777777" w:rsidTr="0004779B">
        <w:tc>
          <w:tcPr>
            <w:tcW w:w="2474" w:type="dxa"/>
            <w:tcBorders>
              <w:top w:val="single" w:sz="4" w:space="0" w:color="auto"/>
              <w:left w:val="single" w:sz="4" w:space="0" w:color="auto"/>
              <w:bottom w:val="single" w:sz="4" w:space="0" w:color="auto"/>
              <w:right w:val="single" w:sz="4" w:space="0" w:color="auto"/>
            </w:tcBorders>
          </w:tcPr>
          <w:p w14:paraId="3CE8FD9A" w14:textId="77777777" w:rsidR="0004779B" w:rsidRPr="00B3537C" w:rsidRDefault="00B400A7" w:rsidP="00F71DFD">
            <w:pPr>
              <w:rPr>
                <w:i/>
                <w:lang w:eastAsia="sv-SE"/>
              </w:rPr>
            </w:pPr>
            <w:r w:rsidRPr="007F753C">
              <w:rPr>
                <w:i/>
              </w:rPr>
              <w:t>ObservationType</w:t>
            </w:r>
            <w:r w:rsidRPr="00B400A7">
              <w:rPr>
                <w:i/>
                <w:highlight w:val="white"/>
                <w:lang w:eastAsia="sv-SE"/>
              </w:rPr>
              <w:t>.</w:t>
            </w:r>
            <w:r w:rsidR="0004779B"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155DA15"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59C2900" w14:textId="77777777" w:rsidR="0004779B" w:rsidRPr="00B3537C" w:rsidRDefault="0004779B" w:rsidP="00F71DFD">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32DDC8E1" w14:textId="77777777" w:rsidR="0004779B" w:rsidRPr="00B3537C" w:rsidRDefault="0004779B" w:rsidP="00F71DFD">
            <w:pPr>
              <w:rPr>
                <w:i/>
              </w:rPr>
            </w:pPr>
            <w:r w:rsidRPr="00B3537C">
              <w:rPr>
                <w:i/>
              </w:rPr>
              <w:t>1</w:t>
            </w:r>
          </w:p>
        </w:tc>
      </w:tr>
      <w:tr w:rsidR="0004779B" w:rsidRPr="00B3537C" w14:paraId="1D2E3936" w14:textId="77777777" w:rsidTr="0004779B">
        <w:tc>
          <w:tcPr>
            <w:tcW w:w="2474" w:type="dxa"/>
            <w:tcBorders>
              <w:top w:val="single" w:sz="4" w:space="0" w:color="auto"/>
              <w:left w:val="single" w:sz="4" w:space="0" w:color="auto"/>
              <w:bottom w:val="single" w:sz="4" w:space="0" w:color="auto"/>
              <w:right w:val="single" w:sz="4" w:space="0" w:color="auto"/>
            </w:tcBorders>
          </w:tcPr>
          <w:p w14:paraId="4A188C08"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C0E8F9"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5B66422" w14:textId="77777777" w:rsidR="0004779B" w:rsidRPr="00B3537C" w:rsidRDefault="0004779B" w:rsidP="00F71DFD">
            <w:pPr>
              <w:rPr>
                <w:rFonts w:cs="Arial"/>
                <w:i/>
              </w:rPr>
            </w:pPr>
            <w:r w:rsidRPr="00B3537C">
              <w:rPr>
                <w:rFonts w:cs="Arial"/>
                <w:i/>
              </w:rPr>
              <w:t xml:space="preserve">Kodsystem för angiven kod för riktningstypen. Ska definieras ur </w:t>
            </w:r>
            <w:r w:rsidR="00B3537C">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012C57BA" w14:textId="77777777" w:rsidR="0004779B" w:rsidRPr="00B3537C" w:rsidRDefault="0004779B" w:rsidP="00F71DFD">
            <w:pPr>
              <w:rPr>
                <w:i/>
              </w:rPr>
            </w:pPr>
            <w:r w:rsidRPr="00B3537C">
              <w:rPr>
                <w:i/>
              </w:rPr>
              <w:t>1</w:t>
            </w:r>
          </w:p>
        </w:tc>
      </w:tr>
      <w:tr w:rsidR="0004779B" w:rsidRPr="00B3537C" w14:paraId="00DC6E57" w14:textId="77777777" w:rsidTr="0004779B">
        <w:tc>
          <w:tcPr>
            <w:tcW w:w="2474" w:type="dxa"/>
            <w:tcBorders>
              <w:top w:val="single" w:sz="4" w:space="0" w:color="auto"/>
              <w:left w:val="single" w:sz="4" w:space="0" w:color="auto"/>
              <w:bottom w:val="single" w:sz="4" w:space="0" w:color="auto"/>
              <w:right w:val="single" w:sz="4" w:space="0" w:color="auto"/>
            </w:tcBorders>
          </w:tcPr>
          <w:p w14:paraId="1155A0C4"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D053D82"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D156C31" w14:textId="77777777" w:rsidR="0004779B" w:rsidRPr="00B3537C" w:rsidRDefault="0004779B" w:rsidP="00F71DFD">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9E492B1" w14:textId="77777777" w:rsidR="0004779B" w:rsidRPr="00B3537C" w:rsidRDefault="0004779B" w:rsidP="00F71DFD">
            <w:pPr>
              <w:rPr>
                <w:i/>
              </w:rPr>
            </w:pPr>
            <w:r w:rsidRPr="00B3537C">
              <w:rPr>
                <w:i/>
              </w:rPr>
              <w:t>0</w:t>
            </w:r>
            <w:proofErr w:type="gramStart"/>
            <w:r w:rsidRPr="00B3537C">
              <w:rPr>
                <w:i/>
              </w:rPr>
              <w:t>..</w:t>
            </w:r>
            <w:proofErr w:type="gramEnd"/>
            <w:r w:rsidRPr="00B3537C">
              <w:rPr>
                <w:i/>
              </w:rPr>
              <w:t>1</w:t>
            </w:r>
          </w:p>
        </w:tc>
      </w:tr>
      <w:tr w:rsidR="0004779B" w:rsidRPr="00B3537C" w14:paraId="456A5986" w14:textId="77777777" w:rsidTr="0004779B">
        <w:tc>
          <w:tcPr>
            <w:tcW w:w="2474" w:type="dxa"/>
            <w:tcBorders>
              <w:top w:val="single" w:sz="4" w:space="0" w:color="auto"/>
              <w:left w:val="single" w:sz="4" w:space="0" w:color="auto"/>
              <w:bottom w:val="single" w:sz="4" w:space="0" w:color="auto"/>
              <w:right w:val="single" w:sz="4" w:space="0" w:color="auto"/>
            </w:tcBorders>
          </w:tcPr>
          <w:p w14:paraId="2381B183" w14:textId="77777777" w:rsidR="0004779B" w:rsidRPr="00B3537C" w:rsidRDefault="00B400A7" w:rsidP="00F71DFD">
            <w:pPr>
              <w:rPr>
                <w:i/>
                <w:lang w:eastAsia="sv-SE"/>
              </w:rPr>
            </w:pPr>
            <w:r w:rsidRPr="00B400A7">
              <w:rPr>
                <w:i/>
                <w:lang w:val="en-GB"/>
              </w:rPr>
              <w:t>ObservationType</w:t>
            </w:r>
            <w:r w:rsidRPr="00B400A7">
              <w:rPr>
                <w:i/>
                <w:highlight w:val="white"/>
                <w:lang w:eastAsia="sv-SE"/>
              </w:rPr>
              <w:t>.</w:t>
            </w:r>
            <w:r w:rsidR="0004779B" w:rsidRPr="00B3537C">
              <w:rPr>
                <w:i/>
                <w:lang w:eastAsia="sv-SE"/>
              </w:rPr>
              <w:t>target</w:t>
            </w:r>
            <w:r w:rsidR="0004779B" w:rsidRPr="00B3537C">
              <w:rPr>
                <w:i/>
                <w:lang w:eastAsia="sv-SE"/>
              </w:rPr>
              <w:lastRenderedPageBreak/>
              <w:t>Site.codeSystemVersion</w:t>
            </w:r>
          </w:p>
        </w:tc>
        <w:tc>
          <w:tcPr>
            <w:tcW w:w="2506" w:type="dxa"/>
            <w:tcBorders>
              <w:top w:val="single" w:sz="4" w:space="0" w:color="auto"/>
              <w:left w:val="single" w:sz="4" w:space="0" w:color="auto"/>
              <w:bottom w:val="single" w:sz="4" w:space="0" w:color="auto"/>
              <w:right w:val="single" w:sz="4" w:space="0" w:color="auto"/>
            </w:tcBorders>
          </w:tcPr>
          <w:p w14:paraId="4183A105" w14:textId="77777777" w:rsidR="0004779B" w:rsidRPr="00B3537C" w:rsidRDefault="0004779B" w:rsidP="00F71DFD">
            <w:pPr>
              <w:rPr>
                <w:i/>
              </w:rPr>
            </w:pPr>
            <w:r w:rsidRPr="00B3537C">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1C50528" w14:textId="77777777" w:rsidR="0004779B" w:rsidRPr="00B3537C" w:rsidRDefault="0004779B" w:rsidP="00F71DFD">
            <w:pPr>
              <w:rPr>
                <w:rFonts w:cs="Arial"/>
                <w:i/>
              </w:rPr>
            </w:pPr>
            <w:r w:rsidRPr="00B3537C">
              <w:rPr>
                <w:rFonts w:cs="Arial"/>
                <w:i/>
              </w:rPr>
              <w:t xml:space="preserve">Versionsnummer för använt </w:t>
            </w:r>
            <w:r w:rsidRPr="00B3537C">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E63CADD" w14:textId="77777777" w:rsidR="0004779B" w:rsidRPr="00B3537C" w:rsidRDefault="0004779B" w:rsidP="00F71DFD">
            <w:pPr>
              <w:rPr>
                <w:i/>
              </w:rPr>
            </w:pPr>
            <w:r w:rsidRPr="00B3537C">
              <w:rPr>
                <w:i/>
              </w:rPr>
              <w:lastRenderedPageBreak/>
              <w:t>0</w:t>
            </w:r>
            <w:proofErr w:type="gramStart"/>
            <w:r w:rsidRPr="00B3537C">
              <w:rPr>
                <w:i/>
              </w:rPr>
              <w:t>..</w:t>
            </w:r>
            <w:proofErr w:type="gramEnd"/>
            <w:r w:rsidRPr="00B3537C">
              <w:rPr>
                <w:i/>
              </w:rPr>
              <w:t>1</w:t>
            </w:r>
          </w:p>
        </w:tc>
      </w:tr>
      <w:tr w:rsidR="0004779B" w:rsidRPr="00891180" w14:paraId="598ECD74" w14:textId="77777777" w:rsidTr="0004779B">
        <w:tc>
          <w:tcPr>
            <w:tcW w:w="2474" w:type="dxa"/>
            <w:tcBorders>
              <w:top w:val="single" w:sz="4" w:space="0" w:color="auto"/>
              <w:left w:val="single" w:sz="4" w:space="0" w:color="auto"/>
              <w:bottom w:val="single" w:sz="4" w:space="0" w:color="auto"/>
              <w:right w:val="single" w:sz="4" w:space="0" w:color="auto"/>
            </w:tcBorders>
          </w:tcPr>
          <w:p w14:paraId="1BF95055" w14:textId="77777777" w:rsidR="0004779B" w:rsidRPr="00B3537C" w:rsidRDefault="00B400A7" w:rsidP="00F71DFD">
            <w:pPr>
              <w:rPr>
                <w:i/>
                <w:lang w:eastAsia="sv-SE"/>
              </w:rPr>
            </w:pPr>
            <w:r w:rsidRPr="00B400A7">
              <w:rPr>
                <w:i/>
                <w:lang w:val="en-GB"/>
              </w:rPr>
              <w:lastRenderedPageBreak/>
              <w:t>ObservationType</w:t>
            </w:r>
            <w:r w:rsidRPr="00B400A7">
              <w:rPr>
                <w:i/>
                <w:highlight w:val="white"/>
                <w:lang w:eastAsia="sv-SE"/>
              </w:rPr>
              <w:t>.</w:t>
            </w:r>
            <w:r w:rsidR="0004779B"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68BA0E0" w14:textId="77777777" w:rsidR="0004779B" w:rsidRPr="00B3537C" w:rsidRDefault="0004779B" w:rsidP="00F71DFD">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5A77C9A" w14:textId="77777777" w:rsidR="0004779B" w:rsidRPr="00B3537C" w:rsidRDefault="0004779B" w:rsidP="00F71DFD">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356407DF" w14:textId="77777777" w:rsidR="0004779B" w:rsidRPr="0004779B" w:rsidRDefault="0004779B" w:rsidP="00F71DFD">
            <w:pPr>
              <w:rPr>
                <w:i/>
              </w:rPr>
            </w:pPr>
            <w:r w:rsidRPr="00B3537C">
              <w:rPr>
                <w:i/>
              </w:rPr>
              <w:t>0</w:t>
            </w:r>
            <w:proofErr w:type="gramStart"/>
            <w:r w:rsidRPr="00B3537C">
              <w:rPr>
                <w:i/>
              </w:rPr>
              <w:t>..</w:t>
            </w:r>
            <w:proofErr w:type="gramEnd"/>
            <w:r w:rsidRPr="00B3537C">
              <w:rPr>
                <w:i/>
              </w:rPr>
              <w:t>1</w:t>
            </w:r>
          </w:p>
        </w:tc>
      </w:tr>
      <w:tr w:rsidR="00887331" w:rsidRPr="008345BA" w14:paraId="45506F98" w14:textId="77777777" w:rsidTr="000627CC">
        <w:tc>
          <w:tcPr>
            <w:tcW w:w="2474" w:type="dxa"/>
          </w:tcPr>
          <w:p w14:paraId="566CB401" w14:textId="77777777" w:rsidR="00887331" w:rsidRPr="008345BA" w:rsidRDefault="00B400A7" w:rsidP="00F71DFD">
            <w:r w:rsidRPr="00B400A7">
              <w:rPr>
                <w:lang w:val="en-GB"/>
              </w:rPr>
              <w:t>ObservationType</w:t>
            </w:r>
            <w:r w:rsidRPr="00B400A7">
              <w:rPr>
                <w:i/>
                <w:highlight w:val="white"/>
                <w:lang w:eastAsia="sv-SE"/>
              </w:rPr>
              <w:t>.</w:t>
            </w:r>
            <w:r w:rsidR="00887331" w:rsidRPr="008345BA">
              <w:rPr>
                <w:highlight w:val="white"/>
                <w:lang w:eastAsia="sv-SE"/>
              </w:rPr>
              <w:t>time</w:t>
            </w:r>
          </w:p>
        </w:tc>
        <w:tc>
          <w:tcPr>
            <w:tcW w:w="2506" w:type="dxa"/>
          </w:tcPr>
          <w:p w14:paraId="2342748A" w14:textId="77777777" w:rsidR="00887331" w:rsidRPr="008345BA" w:rsidRDefault="00E811CC" w:rsidP="00F71DFD">
            <w:r w:rsidRPr="008345BA">
              <w:rPr>
                <w:rFonts w:cs="Arial"/>
                <w:color w:val="000000"/>
                <w:highlight w:val="white"/>
                <w:lang w:eastAsia="sv-SE"/>
              </w:rPr>
              <w:t>TimePeriodType</w:t>
            </w:r>
          </w:p>
        </w:tc>
        <w:tc>
          <w:tcPr>
            <w:tcW w:w="2925" w:type="dxa"/>
          </w:tcPr>
          <w:p w14:paraId="477D945F" w14:textId="77777777" w:rsidR="007B04DC" w:rsidRPr="008345BA" w:rsidRDefault="007B04DC" w:rsidP="00F71DFD">
            <w:pPr>
              <w:rPr>
                <w:rFonts w:cs="Arial"/>
              </w:rPr>
            </w:pPr>
            <w:r w:rsidRPr="008345BA">
              <w:rPr>
                <w:rFonts w:cs="Arial"/>
              </w:rPr>
              <w:t>Tid</w:t>
            </w:r>
            <w:r w:rsidR="00E811CC">
              <w:rPr>
                <w:rFonts w:cs="Arial"/>
              </w:rPr>
              <w:t>speriod</w:t>
            </w:r>
            <w:r w:rsidRPr="008345BA">
              <w:rPr>
                <w:rFonts w:cs="Arial"/>
              </w:rPr>
              <w:t xml:space="preserve"> för observationen. </w:t>
            </w:r>
          </w:p>
          <w:p w14:paraId="37B1C9DE" w14:textId="77777777" w:rsidR="005D2FF7" w:rsidRPr="007823FF" w:rsidRDefault="007B04DC" w:rsidP="00F71DFD">
            <w:pPr>
              <w:rPr>
                <w:i/>
              </w:rPr>
            </w:pPr>
            <w:r w:rsidRPr="008345BA">
              <w:rPr>
                <w:rFonts w:cs="Arial"/>
              </w:rPr>
              <w:t xml:space="preserve">Består av TimeStampType intervallerna startTime respektive endTime. </w:t>
            </w:r>
            <w:r w:rsidR="005014E5" w:rsidRPr="008345BA">
              <w:rPr>
                <w:rFonts w:cs="Arial"/>
              </w:rPr>
              <w:t>Vardera u</w:t>
            </w:r>
            <w:r w:rsidRPr="008345BA">
              <w:rPr>
                <w:rFonts w:cs="Arial"/>
              </w:rPr>
              <w:t>ttryc</w:t>
            </w:r>
            <w:r w:rsidR="00E75689">
              <w:rPr>
                <w:rFonts w:cs="Arial"/>
              </w:rPr>
              <w:t>ks med formatet ÅÅÅÅMMDDttmmss</w:t>
            </w:r>
          </w:p>
        </w:tc>
        <w:tc>
          <w:tcPr>
            <w:tcW w:w="1617" w:type="dxa"/>
          </w:tcPr>
          <w:p w14:paraId="3A9A1CD2" w14:textId="77777777" w:rsidR="00887331" w:rsidRPr="008345BA" w:rsidRDefault="00887331" w:rsidP="00F71DFD">
            <w:r w:rsidRPr="008345BA">
              <w:t>1</w:t>
            </w:r>
          </w:p>
        </w:tc>
      </w:tr>
      <w:tr w:rsidR="009C3D19" w:rsidRPr="009C3D19" w14:paraId="637041B4" w14:textId="77777777" w:rsidTr="009C3D19">
        <w:tc>
          <w:tcPr>
            <w:tcW w:w="2474" w:type="dxa"/>
            <w:tcBorders>
              <w:top w:val="single" w:sz="4" w:space="0" w:color="auto"/>
              <w:left w:val="single" w:sz="4" w:space="0" w:color="auto"/>
              <w:bottom w:val="single" w:sz="4" w:space="0" w:color="auto"/>
              <w:right w:val="single" w:sz="4" w:space="0" w:color="auto"/>
            </w:tcBorders>
          </w:tcPr>
          <w:p w14:paraId="39D5E2C0"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D68B2F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14A7B2E9" w14:textId="77777777" w:rsidR="009C3D19" w:rsidRPr="009C3D19" w:rsidRDefault="009C3D19" w:rsidP="00F71DFD">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087590F" w14:textId="77777777" w:rsidR="009C3D19" w:rsidRPr="009C3D19" w:rsidRDefault="00BE0E91" w:rsidP="00F71DFD">
            <w:pPr>
              <w:rPr>
                <w:i/>
              </w:rPr>
            </w:pPr>
            <w:r>
              <w:rPr>
                <w:i/>
              </w:rPr>
              <w:t>1</w:t>
            </w:r>
          </w:p>
        </w:tc>
      </w:tr>
      <w:tr w:rsidR="009C3D19" w:rsidRPr="009C3D19" w14:paraId="70AAD533" w14:textId="77777777" w:rsidTr="009C3D19">
        <w:tc>
          <w:tcPr>
            <w:tcW w:w="2474" w:type="dxa"/>
            <w:tcBorders>
              <w:top w:val="single" w:sz="4" w:space="0" w:color="auto"/>
              <w:left w:val="single" w:sz="4" w:space="0" w:color="auto"/>
              <w:bottom w:val="single" w:sz="4" w:space="0" w:color="auto"/>
              <w:right w:val="single" w:sz="4" w:space="0" w:color="auto"/>
            </w:tcBorders>
          </w:tcPr>
          <w:p w14:paraId="64958B81" w14:textId="77777777" w:rsidR="009C3D19" w:rsidRPr="009C3D19" w:rsidRDefault="00B400A7" w:rsidP="00F71DFD">
            <w:pPr>
              <w:rPr>
                <w:i/>
                <w:highlight w:val="white"/>
                <w:lang w:eastAsia="sv-SE"/>
              </w:rPr>
            </w:pPr>
            <w:r w:rsidRPr="00B400A7">
              <w:rPr>
                <w:i/>
                <w:lang w:val="en-GB"/>
              </w:rPr>
              <w:t>ObservationType</w:t>
            </w:r>
            <w:r w:rsidRPr="00B400A7">
              <w:rPr>
                <w:i/>
                <w:highlight w:val="white"/>
                <w:lang w:eastAsia="sv-SE"/>
              </w:rPr>
              <w:t>.</w:t>
            </w:r>
            <w:r w:rsidR="009C3D19"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815B57E" w14:textId="77777777" w:rsidR="009C3D19" w:rsidRPr="009C3D19" w:rsidRDefault="009C3D19" w:rsidP="00F71DFD">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3E0969D" w14:textId="77777777" w:rsidR="009C3D19" w:rsidRPr="009C3D19" w:rsidRDefault="009C3D19" w:rsidP="00F71DFD">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9FED7D4" w14:textId="77777777" w:rsidR="009C3D19" w:rsidRPr="009C3D19" w:rsidRDefault="00BE0E91" w:rsidP="00F71DFD">
            <w:pPr>
              <w:rPr>
                <w:i/>
              </w:rPr>
            </w:pPr>
            <w:r>
              <w:rPr>
                <w:i/>
              </w:rPr>
              <w:t>0</w:t>
            </w:r>
            <w:proofErr w:type="gramStart"/>
            <w:r>
              <w:rPr>
                <w:i/>
              </w:rPr>
              <w:t>..</w:t>
            </w:r>
            <w:proofErr w:type="gramEnd"/>
            <w:r>
              <w:rPr>
                <w:i/>
              </w:rPr>
              <w:t>1</w:t>
            </w:r>
          </w:p>
        </w:tc>
      </w:tr>
      <w:tr w:rsidR="00887331" w:rsidRPr="008345BA" w14:paraId="53FCCDA4" w14:textId="77777777" w:rsidTr="000627CC">
        <w:tc>
          <w:tcPr>
            <w:tcW w:w="2474" w:type="dxa"/>
          </w:tcPr>
          <w:p w14:paraId="64C20906" w14:textId="77777777" w:rsidR="00887331" w:rsidRPr="008345BA" w:rsidRDefault="00B400A7" w:rsidP="00F71DFD">
            <w:pPr>
              <w:rPr>
                <w:lang w:val="en-GB"/>
              </w:rPr>
            </w:pPr>
            <w:r w:rsidRPr="00B400A7">
              <w:rPr>
                <w:lang w:val="en-GB"/>
              </w:rPr>
              <w:t>ObservationType</w:t>
            </w:r>
            <w:r w:rsidRPr="00B400A7">
              <w:rPr>
                <w:i/>
                <w:highlight w:val="white"/>
                <w:lang w:eastAsia="sv-SE"/>
              </w:rPr>
              <w:t>.</w:t>
            </w:r>
            <w:r w:rsidR="00887331" w:rsidRPr="008345BA">
              <w:rPr>
                <w:highlight w:val="white"/>
                <w:lang w:eastAsia="sv-SE"/>
              </w:rPr>
              <w:t>method</w:t>
            </w:r>
          </w:p>
        </w:tc>
        <w:tc>
          <w:tcPr>
            <w:tcW w:w="2506" w:type="dxa"/>
          </w:tcPr>
          <w:p w14:paraId="02E122FE" w14:textId="77777777" w:rsidR="00887331" w:rsidRPr="008345BA" w:rsidRDefault="00887331" w:rsidP="00F71DFD">
            <w:pPr>
              <w:rPr>
                <w:lang w:val="en-GB"/>
              </w:rPr>
            </w:pPr>
            <w:r w:rsidRPr="008345BA">
              <w:rPr>
                <w:lang w:val="en-GB"/>
              </w:rPr>
              <w:t>CVType</w:t>
            </w:r>
          </w:p>
        </w:tc>
        <w:tc>
          <w:tcPr>
            <w:tcW w:w="2925" w:type="dxa"/>
          </w:tcPr>
          <w:p w14:paraId="36DAA4CF" w14:textId="08D80802" w:rsidR="00906868" w:rsidRPr="00A11060" w:rsidRDefault="007B04DC" w:rsidP="00F71DFD">
            <w:pPr>
              <w:rPr>
                <w:rFonts w:cs="Arial"/>
              </w:rPr>
            </w:pPr>
            <w:r w:rsidRPr="008345BA">
              <w:rPr>
                <w:rFonts w:cs="Arial"/>
              </w:rPr>
              <w:t xml:space="preserve">Metod eller ansats som ligger bakom observationen. T.ex. </w:t>
            </w:r>
            <w:r w:rsidR="00906868" w:rsidRPr="008345BA">
              <w:rPr>
                <w:rFonts w:cs="Arial"/>
              </w:rPr>
              <w:t xml:space="preserve">MPQ </w:t>
            </w:r>
            <w:r w:rsidR="00A11060">
              <w:rPr>
                <w:rFonts w:cs="Arial"/>
              </w:rPr>
              <w:t>smärtskalan 1-10.</w:t>
            </w:r>
          </w:p>
        </w:tc>
        <w:tc>
          <w:tcPr>
            <w:tcW w:w="1617" w:type="dxa"/>
          </w:tcPr>
          <w:p w14:paraId="7CF166AC" w14:textId="77777777" w:rsidR="00887331" w:rsidRPr="008345BA" w:rsidRDefault="00887331" w:rsidP="00F71DFD">
            <w:r w:rsidRPr="008345BA">
              <w:t>0</w:t>
            </w:r>
            <w:proofErr w:type="gramStart"/>
            <w:r w:rsidRPr="008345BA">
              <w:t>..</w:t>
            </w:r>
            <w:proofErr w:type="gramEnd"/>
            <w:r w:rsidRPr="008345BA">
              <w:t>1</w:t>
            </w:r>
          </w:p>
        </w:tc>
      </w:tr>
      <w:tr w:rsidR="00081D92" w:rsidRPr="00674765" w14:paraId="7B52621A" w14:textId="77777777" w:rsidTr="00081D92">
        <w:tc>
          <w:tcPr>
            <w:tcW w:w="2474" w:type="dxa"/>
            <w:tcBorders>
              <w:top w:val="single" w:sz="4" w:space="0" w:color="auto"/>
              <w:left w:val="single" w:sz="4" w:space="0" w:color="auto"/>
              <w:bottom w:val="single" w:sz="4" w:space="0" w:color="auto"/>
              <w:right w:val="single" w:sz="4" w:space="0" w:color="auto"/>
            </w:tcBorders>
          </w:tcPr>
          <w:p w14:paraId="246A01D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1D57936"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597D9DE" w14:textId="77777777" w:rsidR="00081D92" w:rsidRPr="00674765" w:rsidRDefault="00081D92" w:rsidP="00F71DFD">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D8DFDE6" w14:textId="77777777" w:rsidR="00081D92" w:rsidRPr="00674765" w:rsidRDefault="00081D92" w:rsidP="00F71DFD">
            <w:pPr>
              <w:rPr>
                <w:i/>
              </w:rPr>
            </w:pPr>
            <w:r w:rsidRPr="00674765">
              <w:rPr>
                <w:i/>
              </w:rPr>
              <w:t>1</w:t>
            </w:r>
          </w:p>
        </w:tc>
      </w:tr>
      <w:tr w:rsidR="00081D92" w:rsidRPr="00674765" w14:paraId="424A14CA" w14:textId="77777777" w:rsidTr="00081D92">
        <w:tc>
          <w:tcPr>
            <w:tcW w:w="2474" w:type="dxa"/>
            <w:tcBorders>
              <w:top w:val="single" w:sz="4" w:space="0" w:color="auto"/>
              <w:left w:val="single" w:sz="4" w:space="0" w:color="auto"/>
              <w:bottom w:val="single" w:sz="4" w:space="0" w:color="auto"/>
              <w:right w:val="single" w:sz="4" w:space="0" w:color="auto"/>
            </w:tcBorders>
          </w:tcPr>
          <w:p w14:paraId="228A81E6"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6A6112C"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9BE3E0" w14:textId="6C12264B" w:rsidR="00081D92" w:rsidRPr="00674765" w:rsidRDefault="00081D92" w:rsidP="00A11060">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381B6AF" w14:textId="77777777" w:rsidR="00081D92" w:rsidRPr="00674765" w:rsidRDefault="00081D92" w:rsidP="00F71DFD">
            <w:pPr>
              <w:rPr>
                <w:i/>
              </w:rPr>
            </w:pPr>
            <w:r w:rsidRPr="00674765">
              <w:rPr>
                <w:i/>
              </w:rPr>
              <w:t>1</w:t>
            </w:r>
          </w:p>
        </w:tc>
      </w:tr>
      <w:tr w:rsidR="00081D92" w:rsidRPr="00674765" w14:paraId="2FC9B5E1" w14:textId="77777777" w:rsidTr="00081D92">
        <w:tc>
          <w:tcPr>
            <w:tcW w:w="2474" w:type="dxa"/>
            <w:tcBorders>
              <w:top w:val="single" w:sz="4" w:space="0" w:color="auto"/>
              <w:left w:val="single" w:sz="4" w:space="0" w:color="auto"/>
              <w:bottom w:val="single" w:sz="4" w:space="0" w:color="auto"/>
              <w:right w:val="single" w:sz="4" w:space="0" w:color="auto"/>
            </w:tcBorders>
          </w:tcPr>
          <w:p w14:paraId="2F0C7295"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B9498DF"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B95536" w14:textId="77777777" w:rsidR="00081D92" w:rsidRPr="00674765" w:rsidRDefault="00081D92"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706ED49"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184A5CF8" w14:textId="77777777" w:rsidTr="00081D92">
        <w:tc>
          <w:tcPr>
            <w:tcW w:w="2474" w:type="dxa"/>
            <w:tcBorders>
              <w:top w:val="single" w:sz="4" w:space="0" w:color="auto"/>
              <w:left w:val="single" w:sz="4" w:space="0" w:color="auto"/>
              <w:bottom w:val="single" w:sz="4" w:space="0" w:color="auto"/>
              <w:right w:val="single" w:sz="4" w:space="0" w:color="auto"/>
            </w:tcBorders>
          </w:tcPr>
          <w:p w14:paraId="68534098"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5CE1E879"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1A06151" w14:textId="77777777" w:rsidR="00081D92" w:rsidRPr="00674765" w:rsidRDefault="00081D92"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0C247D3"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081D92" w:rsidRPr="00674765" w14:paraId="576855BC" w14:textId="77777777" w:rsidTr="00081D92">
        <w:tc>
          <w:tcPr>
            <w:tcW w:w="2474" w:type="dxa"/>
            <w:tcBorders>
              <w:top w:val="single" w:sz="4" w:space="0" w:color="auto"/>
              <w:left w:val="single" w:sz="4" w:space="0" w:color="auto"/>
              <w:bottom w:val="single" w:sz="4" w:space="0" w:color="auto"/>
              <w:right w:val="single" w:sz="4" w:space="0" w:color="auto"/>
            </w:tcBorders>
          </w:tcPr>
          <w:p w14:paraId="77DD5E79" w14:textId="77777777" w:rsidR="00081D92"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081D92"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27E33A2" w14:textId="77777777" w:rsidR="00081D92" w:rsidRPr="00674765" w:rsidRDefault="00081D92" w:rsidP="00F71DFD">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8F8214" w14:textId="215D052C" w:rsidR="00081D92" w:rsidRPr="00674765" w:rsidRDefault="00081D92" w:rsidP="00A11060">
            <w:pPr>
              <w:rPr>
                <w:rFonts w:cs="Arial"/>
                <w:i/>
              </w:rPr>
            </w:pPr>
            <w:r w:rsidRPr="00674765">
              <w:rPr>
                <w:rFonts w:cs="Arial"/>
                <w:i/>
              </w:rPr>
              <w:t>Textuell beskrivning av</w:t>
            </w:r>
            <w:r w:rsidR="00A1106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27E03E6" w14:textId="77777777" w:rsidR="00081D92" w:rsidRPr="00674765" w:rsidRDefault="00081D92" w:rsidP="00F71DFD">
            <w:pPr>
              <w:rPr>
                <w:i/>
              </w:rPr>
            </w:pPr>
            <w:r w:rsidRPr="00674765">
              <w:rPr>
                <w:i/>
              </w:rPr>
              <w:t>0</w:t>
            </w:r>
            <w:proofErr w:type="gramStart"/>
            <w:r w:rsidRPr="00674765">
              <w:rPr>
                <w:i/>
              </w:rPr>
              <w:t>..</w:t>
            </w:r>
            <w:proofErr w:type="gramEnd"/>
            <w:r w:rsidRPr="00674765">
              <w:rPr>
                <w:i/>
              </w:rPr>
              <w:t>1</w:t>
            </w:r>
          </w:p>
        </w:tc>
      </w:tr>
      <w:tr w:rsidR="00887331" w:rsidRPr="008345BA" w14:paraId="1AF8B6D7" w14:textId="77777777" w:rsidTr="000627CC">
        <w:tc>
          <w:tcPr>
            <w:tcW w:w="2474" w:type="dxa"/>
          </w:tcPr>
          <w:p w14:paraId="58ADFC90" w14:textId="77777777" w:rsidR="00887331" w:rsidRPr="008345BA" w:rsidRDefault="00B400A7" w:rsidP="00F71DFD">
            <w:r w:rsidRPr="00B400A7">
              <w:rPr>
                <w:lang w:val="en-GB"/>
              </w:rPr>
              <w:t>ObservationType</w:t>
            </w:r>
            <w:r w:rsidRPr="00B400A7">
              <w:rPr>
                <w:highlight w:val="white"/>
                <w:lang w:eastAsia="sv-SE"/>
              </w:rPr>
              <w:t>.</w:t>
            </w:r>
            <w:r w:rsidRPr="008345BA">
              <w:rPr>
                <w:highlight w:val="white"/>
                <w:lang w:eastAsia="sv-SE"/>
              </w:rPr>
              <w:t>V</w:t>
            </w:r>
            <w:r w:rsidR="00887331" w:rsidRPr="008345BA">
              <w:rPr>
                <w:highlight w:val="white"/>
                <w:lang w:eastAsia="sv-SE"/>
              </w:rPr>
              <w:t>alue</w:t>
            </w:r>
          </w:p>
        </w:tc>
        <w:tc>
          <w:tcPr>
            <w:tcW w:w="2506" w:type="dxa"/>
          </w:tcPr>
          <w:p w14:paraId="25BF1667" w14:textId="77777777" w:rsidR="00887331" w:rsidRPr="008345BA" w:rsidRDefault="00614462" w:rsidP="00F71DFD">
            <w:r w:rsidRPr="008345BA">
              <w:t>CVType</w:t>
            </w:r>
          </w:p>
        </w:tc>
        <w:tc>
          <w:tcPr>
            <w:tcW w:w="2925" w:type="dxa"/>
          </w:tcPr>
          <w:p w14:paraId="23DDB2CF" w14:textId="7E724165" w:rsidR="00955EE2" w:rsidRPr="008345BA" w:rsidRDefault="00A11060" w:rsidP="00A11060">
            <w:r>
              <w:rPr>
                <w:rFonts w:cs="Arial"/>
              </w:rPr>
              <w:t xml:space="preserve">Här anges det som observerats. Kan exempelvis vara en diagnos eller hudförändringar. </w:t>
            </w:r>
            <w:r w:rsidR="00B20480" w:rsidRPr="008345BA">
              <w:rPr>
                <w:rFonts w:cs="Arial"/>
              </w:rPr>
              <w:t xml:space="preserve"> </w:t>
            </w:r>
          </w:p>
        </w:tc>
        <w:tc>
          <w:tcPr>
            <w:tcW w:w="1617" w:type="dxa"/>
          </w:tcPr>
          <w:p w14:paraId="0B2163A7" w14:textId="77777777" w:rsidR="00887331" w:rsidRPr="008345BA" w:rsidRDefault="00887331" w:rsidP="00F71DFD">
            <w:r w:rsidRPr="008345BA">
              <w:t>1</w:t>
            </w:r>
          </w:p>
        </w:tc>
      </w:tr>
      <w:tr w:rsidR="00674765" w:rsidRPr="00674765" w14:paraId="4230FD26" w14:textId="77777777" w:rsidTr="00674765">
        <w:tc>
          <w:tcPr>
            <w:tcW w:w="2474" w:type="dxa"/>
            <w:tcBorders>
              <w:top w:val="single" w:sz="4" w:space="0" w:color="auto"/>
              <w:left w:val="single" w:sz="4" w:space="0" w:color="auto"/>
              <w:bottom w:val="single" w:sz="4" w:space="0" w:color="auto"/>
              <w:right w:val="single" w:sz="4" w:space="0" w:color="auto"/>
            </w:tcBorders>
          </w:tcPr>
          <w:p w14:paraId="528B2049"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9210AB">
              <w:rPr>
                <w:i/>
                <w:highlight w:val="white"/>
                <w:lang w:eastAsia="sv-SE"/>
              </w:rPr>
              <w:t>value</w:t>
            </w:r>
            <w:r w:rsidR="00674765"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E62639E"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F9468BB" w14:textId="77777777" w:rsidR="00674765" w:rsidRPr="00674765" w:rsidRDefault="00674765" w:rsidP="00F71DFD">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5B82C0F2" w14:textId="77777777" w:rsidR="00674765" w:rsidRPr="00674765" w:rsidRDefault="00674765" w:rsidP="00F71DFD">
            <w:pPr>
              <w:rPr>
                <w:i/>
              </w:rPr>
            </w:pPr>
            <w:r w:rsidRPr="00674765">
              <w:rPr>
                <w:i/>
              </w:rPr>
              <w:t>1</w:t>
            </w:r>
          </w:p>
        </w:tc>
      </w:tr>
      <w:tr w:rsidR="00674765" w:rsidRPr="00674765" w14:paraId="21063018" w14:textId="77777777" w:rsidTr="00674765">
        <w:tc>
          <w:tcPr>
            <w:tcW w:w="2474" w:type="dxa"/>
            <w:tcBorders>
              <w:top w:val="single" w:sz="4" w:space="0" w:color="auto"/>
              <w:left w:val="single" w:sz="4" w:space="0" w:color="auto"/>
              <w:bottom w:val="single" w:sz="4" w:space="0" w:color="auto"/>
              <w:right w:val="single" w:sz="4" w:space="0" w:color="auto"/>
            </w:tcBorders>
          </w:tcPr>
          <w:p w14:paraId="6C6C7098" w14:textId="77777777" w:rsidR="00674765" w:rsidRPr="00674765" w:rsidRDefault="00B400A7" w:rsidP="00F71DFD">
            <w:pPr>
              <w:rPr>
                <w:i/>
                <w:highlight w:val="white"/>
                <w:lang w:eastAsia="sv-SE"/>
              </w:rPr>
            </w:pPr>
            <w:r w:rsidRPr="00A11060">
              <w:rPr>
                <w:i/>
              </w:rPr>
              <w:t>ObservationType</w:t>
            </w:r>
            <w:r w:rsidRPr="00B400A7">
              <w:rPr>
                <w:i/>
                <w:highlight w:val="white"/>
                <w:lang w:eastAsia="sv-SE"/>
              </w:rPr>
              <w:t>.</w:t>
            </w:r>
            <w:r w:rsidR="00674765"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1728769A"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B0100CF" w14:textId="458468EA" w:rsidR="00674765" w:rsidRPr="00674765" w:rsidRDefault="00674765" w:rsidP="001D6CA0">
            <w:pPr>
              <w:rPr>
                <w:rFonts w:cs="Arial"/>
                <w:i/>
              </w:rPr>
            </w:pPr>
            <w:r w:rsidRPr="00674765">
              <w:rPr>
                <w:rFonts w:cs="Arial"/>
                <w:i/>
              </w:rPr>
              <w:t>Kodsystem</w:t>
            </w:r>
            <w:r w:rsidR="001D6CA0">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0088F406" w14:textId="77777777" w:rsidR="00674765" w:rsidRPr="00674765" w:rsidRDefault="00674765" w:rsidP="00F71DFD">
            <w:pPr>
              <w:rPr>
                <w:i/>
              </w:rPr>
            </w:pPr>
            <w:r w:rsidRPr="00674765">
              <w:rPr>
                <w:i/>
              </w:rPr>
              <w:t>1</w:t>
            </w:r>
          </w:p>
        </w:tc>
      </w:tr>
      <w:tr w:rsidR="00674765" w:rsidRPr="00674765" w14:paraId="1F8F328F" w14:textId="77777777" w:rsidTr="00674765">
        <w:tc>
          <w:tcPr>
            <w:tcW w:w="2474" w:type="dxa"/>
            <w:tcBorders>
              <w:top w:val="single" w:sz="4" w:space="0" w:color="auto"/>
              <w:left w:val="single" w:sz="4" w:space="0" w:color="auto"/>
              <w:bottom w:val="single" w:sz="4" w:space="0" w:color="auto"/>
              <w:right w:val="single" w:sz="4" w:space="0" w:color="auto"/>
            </w:tcBorders>
          </w:tcPr>
          <w:p w14:paraId="056FDF1E"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2FCF2B13"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B43754" w14:textId="77777777" w:rsidR="00674765" w:rsidRPr="00674765" w:rsidRDefault="00674765" w:rsidP="00F71DFD">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1BB7548"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48ABC725" w14:textId="77777777" w:rsidTr="00674765">
        <w:tc>
          <w:tcPr>
            <w:tcW w:w="2474" w:type="dxa"/>
            <w:tcBorders>
              <w:top w:val="single" w:sz="4" w:space="0" w:color="auto"/>
              <w:left w:val="single" w:sz="4" w:space="0" w:color="auto"/>
              <w:bottom w:val="single" w:sz="4" w:space="0" w:color="auto"/>
              <w:right w:val="single" w:sz="4" w:space="0" w:color="auto"/>
            </w:tcBorders>
          </w:tcPr>
          <w:p w14:paraId="539364E6"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892BA4C"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1001E149" w14:textId="77777777" w:rsidR="00674765" w:rsidRPr="00674765" w:rsidRDefault="00674765" w:rsidP="00F71DFD">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2C61AC"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674765" w:rsidRPr="00674765" w14:paraId="27E680B2" w14:textId="77777777" w:rsidTr="00674765">
        <w:tc>
          <w:tcPr>
            <w:tcW w:w="2474" w:type="dxa"/>
            <w:tcBorders>
              <w:top w:val="single" w:sz="4" w:space="0" w:color="auto"/>
              <w:left w:val="single" w:sz="4" w:space="0" w:color="auto"/>
              <w:bottom w:val="single" w:sz="4" w:space="0" w:color="auto"/>
              <w:right w:val="single" w:sz="4" w:space="0" w:color="auto"/>
            </w:tcBorders>
          </w:tcPr>
          <w:p w14:paraId="0103B11C" w14:textId="77777777" w:rsidR="00674765" w:rsidRPr="00674765" w:rsidRDefault="00B400A7" w:rsidP="00F71DFD">
            <w:pPr>
              <w:rPr>
                <w:i/>
                <w:highlight w:val="white"/>
                <w:lang w:eastAsia="sv-SE"/>
              </w:rPr>
            </w:pPr>
            <w:r w:rsidRPr="00B400A7">
              <w:rPr>
                <w:i/>
                <w:lang w:val="en-GB"/>
              </w:rPr>
              <w:t>ObservationType</w:t>
            </w:r>
            <w:r w:rsidRPr="00B400A7">
              <w:rPr>
                <w:i/>
                <w:highlight w:val="white"/>
                <w:lang w:eastAsia="sv-SE"/>
              </w:rPr>
              <w:t>.</w:t>
            </w:r>
            <w:r w:rsidR="00674765"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05AE2A69" w14:textId="77777777" w:rsidR="00674765" w:rsidRPr="00674765" w:rsidRDefault="00674765" w:rsidP="00F71DFD">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059DAA35" w14:textId="084B06C6" w:rsidR="00674765" w:rsidRPr="00674765" w:rsidRDefault="00674765" w:rsidP="001D6CA0">
            <w:pPr>
              <w:rPr>
                <w:rFonts w:cs="Arial"/>
                <w:i/>
              </w:rPr>
            </w:pPr>
            <w:r w:rsidRPr="00674765">
              <w:rPr>
                <w:rFonts w:cs="Arial"/>
                <w:i/>
              </w:rPr>
              <w:t>Textuell beskrivning av</w:t>
            </w:r>
            <w:r w:rsidR="001D6CA0">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C976ABD" w14:textId="77777777" w:rsidR="00674765" w:rsidRPr="00674765" w:rsidRDefault="00674765" w:rsidP="00F71DFD">
            <w:pPr>
              <w:rPr>
                <w:i/>
              </w:rPr>
            </w:pPr>
            <w:r w:rsidRPr="00674765">
              <w:rPr>
                <w:i/>
              </w:rPr>
              <w:t>0</w:t>
            </w:r>
            <w:proofErr w:type="gramStart"/>
            <w:r w:rsidRPr="00674765">
              <w:rPr>
                <w:i/>
              </w:rPr>
              <w:t>..</w:t>
            </w:r>
            <w:proofErr w:type="gramEnd"/>
            <w:r w:rsidRPr="00674765">
              <w:rPr>
                <w:i/>
              </w:rPr>
              <w:t>1</w:t>
            </w:r>
          </w:p>
        </w:tc>
      </w:tr>
      <w:tr w:rsidR="00887331" w:rsidRPr="008345BA" w14:paraId="6188ABDC" w14:textId="77777777" w:rsidTr="000627CC">
        <w:tc>
          <w:tcPr>
            <w:tcW w:w="2474" w:type="dxa"/>
          </w:tcPr>
          <w:p w14:paraId="50E3FF3C" w14:textId="77777777" w:rsidR="00887331" w:rsidRPr="008345BA" w:rsidRDefault="00B400A7" w:rsidP="00F71DFD">
            <w:pPr>
              <w:rPr>
                <w:lang w:val="en-GB"/>
              </w:rPr>
            </w:pPr>
            <w:r w:rsidRPr="00B400A7">
              <w:rPr>
                <w:lang w:val="en-GB"/>
              </w:rPr>
              <w:t>ObservationType</w:t>
            </w:r>
            <w:r w:rsidRPr="00B400A7">
              <w:rPr>
                <w:highlight w:val="white"/>
                <w:lang w:eastAsia="sv-SE"/>
              </w:rPr>
              <w:t>.</w:t>
            </w:r>
            <w:r w:rsidR="00887331" w:rsidRPr="008345BA">
              <w:rPr>
                <w:lang w:eastAsia="sv-SE"/>
              </w:rPr>
              <w:t>valueNegation</w:t>
            </w:r>
          </w:p>
        </w:tc>
        <w:tc>
          <w:tcPr>
            <w:tcW w:w="2506" w:type="dxa"/>
          </w:tcPr>
          <w:p w14:paraId="55C38114" w14:textId="77777777" w:rsidR="00887331" w:rsidRPr="008345BA" w:rsidRDefault="00887331" w:rsidP="00F71DFD">
            <w:pPr>
              <w:rPr>
                <w:lang w:val="en-GB"/>
              </w:rPr>
            </w:pPr>
            <w:r w:rsidRPr="008345BA">
              <w:rPr>
                <w:lang w:val="en-GB"/>
              </w:rPr>
              <w:t>Boolean</w:t>
            </w:r>
          </w:p>
        </w:tc>
        <w:tc>
          <w:tcPr>
            <w:tcW w:w="2925" w:type="dxa"/>
          </w:tcPr>
          <w:p w14:paraId="483BC5C4" w14:textId="77777777" w:rsidR="00887331" w:rsidRDefault="007B04DC" w:rsidP="00F71DFD">
            <w:pPr>
              <w:rPr>
                <w:rFonts w:cs="Arial"/>
              </w:rPr>
            </w:pPr>
            <w:r w:rsidRPr="008345BA">
              <w:rPr>
                <w:rFonts w:cs="Arial"/>
              </w:rPr>
              <w:t>Boolean typ som i normalfallet är satt till “false”.</w:t>
            </w:r>
          </w:p>
          <w:p w14:paraId="381EC074" w14:textId="77777777" w:rsidR="007F6596" w:rsidRDefault="007F6596" w:rsidP="00F71DFD">
            <w:pPr>
              <w:rPr>
                <w:rFonts w:cs="Arial"/>
              </w:rPr>
            </w:pPr>
          </w:p>
          <w:p w14:paraId="0EC9EA3A" w14:textId="77777777" w:rsidR="007F6596" w:rsidRPr="008345BA" w:rsidRDefault="007F6596" w:rsidP="00F71DFD">
            <w:r>
              <w:rPr>
                <w:rFonts w:cs="Arial"/>
              </w:rPr>
              <w:t xml:space="preserve">Används för att </w:t>
            </w:r>
            <w:r w:rsidR="0039149B" w:rsidRPr="0039149B">
              <w:rPr>
                <w:rFonts w:cs="Arial"/>
                <w:u w:val="single"/>
              </w:rPr>
              <w:t>explicit</w:t>
            </w:r>
            <w:r w:rsidR="0039149B">
              <w:rPr>
                <w:rFonts w:cs="Arial"/>
              </w:rPr>
              <w:t xml:space="preserve"> visa </w:t>
            </w:r>
            <w:r w:rsidR="0039149B">
              <w:rPr>
                <w:rFonts w:cs="Arial"/>
              </w:rPr>
              <w:lastRenderedPageBreak/>
              <w:t>frånvaro av något observerbart.</w:t>
            </w:r>
            <w:r>
              <w:rPr>
                <w:rFonts w:cs="Arial"/>
              </w:rPr>
              <w:t xml:space="preserve">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732B5C81" w14:textId="77777777" w:rsidR="00887331" w:rsidRPr="008345BA" w:rsidRDefault="00887331" w:rsidP="00F71DFD">
            <w:r w:rsidRPr="008345BA">
              <w:lastRenderedPageBreak/>
              <w:t>0</w:t>
            </w:r>
            <w:proofErr w:type="gramStart"/>
            <w:r w:rsidRPr="008345BA">
              <w:t>..</w:t>
            </w:r>
            <w:proofErr w:type="gramEnd"/>
            <w:r w:rsidRPr="008345BA">
              <w:t>1</w:t>
            </w:r>
          </w:p>
        </w:tc>
      </w:tr>
      <w:tr w:rsidR="00887331" w:rsidRPr="008345BA" w14:paraId="18413739" w14:textId="77777777" w:rsidTr="000627CC">
        <w:tc>
          <w:tcPr>
            <w:tcW w:w="2474" w:type="dxa"/>
          </w:tcPr>
          <w:p w14:paraId="5335FF72" w14:textId="3AD2FE34" w:rsidR="00887331" w:rsidRPr="008345BA" w:rsidRDefault="00B400A7" w:rsidP="00F71DFD">
            <w:r w:rsidRPr="00B400A7">
              <w:rPr>
                <w:lang w:val="en-GB"/>
              </w:rPr>
              <w:lastRenderedPageBreak/>
              <w:t>ObservationType</w:t>
            </w:r>
            <w:r w:rsidRPr="00B400A7">
              <w:rPr>
                <w:highlight w:val="white"/>
                <w:lang w:eastAsia="sv-SE"/>
              </w:rPr>
              <w:t>.</w:t>
            </w:r>
            <w:r w:rsidR="00854CB5">
              <w:rPr>
                <w:lang w:eastAsia="sv-SE"/>
              </w:rPr>
              <w:t>d</w:t>
            </w:r>
            <w:r w:rsidR="00887331" w:rsidRPr="008345BA">
              <w:rPr>
                <w:lang w:eastAsia="sv-SE"/>
              </w:rPr>
              <w:t>escription</w:t>
            </w:r>
          </w:p>
        </w:tc>
        <w:tc>
          <w:tcPr>
            <w:tcW w:w="2506" w:type="dxa"/>
          </w:tcPr>
          <w:p w14:paraId="5995A12A" w14:textId="77777777" w:rsidR="00887331" w:rsidRPr="008345BA" w:rsidRDefault="00887331" w:rsidP="00F71DFD">
            <w:r w:rsidRPr="008345BA">
              <w:t>String</w:t>
            </w:r>
          </w:p>
        </w:tc>
        <w:tc>
          <w:tcPr>
            <w:tcW w:w="2925" w:type="dxa"/>
          </w:tcPr>
          <w:p w14:paraId="5C549F8C" w14:textId="77777777" w:rsidR="00887331" w:rsidRPr="008345BA" w:rsidRDefault="007B04DC" w:rsidP="00F71DFD">
            <w:r w:rsidRPr="008345BA">
              <w:rPr>
                <w:rFonts w:cs="Arial"/>
              </w:rPr>
              <w:t>Fritextbeskrivning av observationen där sådan kompletterar kodbeteckningen.</w:t>
            </w:r>
          </w:p>
        </w:tc>
        <w:tc>
          <w:tcPr>
            <w:tcW w:w="1617" w:type="dxa"/>
          </w:tcPr>
          <w:p w14:paraId="3579AF27" w14:textId="77777777" w:rsidR="00887331" w:rsidRPr="008345BA" w:rsidRDefault="00887331" w:rsidP="00F71DFD">
            <w:r w:rsidRPr="008345BA">
              <w:t>0</w:t>
            </w:r>
            <w:proofErr w:type="gramStart"/>
            <w:r w:rsidRPr="008345BA">
              <w:t>..</w:t>
            </w:r>
            <w:proofErr w:type="gramEnd"/>
            <w:r w:rsidRPr="008345BA">
              <w:t>1</w:t>
            </w:r>
          </w:p>
        </w:tc>
      </w:tr>
      <w:tr w:rsidR="00E45CD0" w:rsidRPr="008345BA" w14:paraId="0CFA53C7" w14:textId="77777777" w:rsidTr="000627CC">
        <w:tc>
          <w:tcPr>
            <w:tcW w:w="2474" w:type="dxa"/>
          </w:tcPr>
          <w:p w14:paraId="4EBAB167" w14:textId="7A6CAE1D" w:rsidR="00E45CD0" w:rsidRPr="00B400A7" w:rsidRDefault="00E45CD0" w:rsidP="00F71DFD">
            <w:pPr>
              <w:rPr>
                <w:lang w:val="en-GB"/>
              </w:rPr>
            </w:pPr>
            <w:r>
              <w:rPr>
                <w:lang w:val="en-GB"/>
              </w:rPr>
              <w:t>ObservationType.approvedForPatient</w:t>
            </w:r>
          </w:p>
        </w:tc>
        <w:tc>
          <w:tcPr>
            <w:tcW w:w="2506" w:type="dxa"/>
          </w:tcPr>
          <w:p w14:paraId="6B349F8C" w14:textId="366090E9" w:rsidR="00E45CD0" w:rsidRPr="008345BA" w:rsidRDefault="00E45CD0" w:rsidP="00F71DFD">
            <w:r>
              <w:t>Boolean</w:t>
            </w:r>
          </w:p>
        </w:tc>
        <w:tc>
          <w:tcPr>
            <w:tcW w:w="2925" w:type="dxa"/>
          </w:tcPr>
          <w:p w14:paraId="5CD9A39C" w14:textId="0A3E8664" w:rsidR="00E45CD0" w:rsidRPr="008345BA" w:rsidRDefault="00E45CD0" w:rsidP="00F71DFD">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24668B4A" w14:textId="533BDE7E" w:rsidR="00E45CD0" w:rsidRPr="008345BA" w:rsidRDefault="00E45CD0" w:rsidP="00F71DFD">
            <w:r>
              <w:t>1</w:t>
            </w:r>
          </w:p>
        </w:tc>
      </w:tr>
      <w:tr w:rsidR="00887331" w:rsidRPr="008345BA" w14:paraId="20523913" w14:textId="77777777" w:rsidTr="00864746">
        <w:tc>
          <w:tcPr>
            <w:tcW w:w="2474" w:type="dxa"/>
            <w:shd w:val="clear" w:color="auto" w:fill="D9D9D9" w:themeFill="background1" w:themeFillShade="D9"/>
          </w:tcPr>
          <w:p w14:paraId="18F04732" w14:textId="77777777" w:rsidR="00887331" w:rsidRPr="008345BA" w:rsidRDefault="00B400A7" w:rsidP="00F71DFD">
            <w:pPr>
              <w:rPr>
                <w:lang w:val="en-GB"/>
              </w:rPr>
            </w:pPr>
            <w:r w:rsidRPr="008345BA">
              <w:rPr>
                <w:lang w:eastAsia="sv-SE"/>
              </w:rPr>
              <w:t>L</w:t>
            </w:r>
            <w:r w:rsidR="00887331" w:rsidRPr="008345BA">
              <w:rPr>
                <w:lang w:eastAsia="sv-SE"/>
              </w:rPr>
              <w:t>ocation</w:t>
            </w:r>
          </w:p>
        </w:tc>
        <w:tc>
          <w:tcPr>
            <w:tcW w:w="2506" w:type="dxa"/>
            <w:shd w:val="clear" w:color="auto" w:fill="D9D9D9" w:themeFill="background1" w:themeFillShade="D9"/>
          </w:tcPr>
          <w:p w14:paraId="54E81990" w14:textId="77777777" w:rsidR="00887331" w:rsidRPr="008345BA" w:rsidRDefault="00887331" w:rsidP="00F71DFD">
            <w:pPr>
              <w:rPr>
                <w:lang w:val="en-GB"/>
              </w:rPr>
            </w:pPr>
            <w:r w:rsidRPr="008345BA">
              <w:rPr>
                <w:lang w:val="en-GB"/>
              </w:rPr>
              <w:t>LocationType</w:t>
            </w:r>
          </w:p>
        </w:tc>
        <w:tc>
          <w:tcPr>
            <w:tcW w:w="2925" w:type="dxa"/>
            <w:shd w:val="clear" w:color="auto" w:fill="D9D9D9" w:themeFill="background1" w:themeFillShade="D9"/>
          </w:tcPr>
          <w:p w14:paraId="67297F54" w14:textId="77777777" w:rsidR="00887331" w:rsidRPr="008345BA" w:rsidRDefault="00887331" w:rsidP="00F71DFD"/>
        </w:tc>
        <w:tc>
          <w:tcPr>
            <w:tcW w:w="1617" w:type="dxa"/>
            <w:shd w:val="clear" w:color="auto" w:fill="D9D9D9" w:themeFill="background1" w:themeFillShade="D9"/>
          </w:tcPr>
          <w:p w14:paraId="3E06A770" w14:textId="77777777" w:rsidR="00887331" w:rsidRPr="008345BA" w:rsidRDefault="0013766C" w:rsidP="00F71DFD">
            <w:r w:rsidRPr="008345BA">
              <w:t>0</w:t>
            </w:r>
            <w:proofErr w:type="gramStart"/>
            <w:r w:rsidRPr="008345BA">
              <w:t>..</w:t>
            </w:r>
            <w:proofErr w:type="gramEnd"/>
            <w:r w:rsidRPr="008345BA">
              <w:t>1</w:t>
            </w:r>
          </w:p>
        </w:tc>
      </w:tr>
      <w:tr w:rsidR="00887331" w:rsidRPr="008345BA" w14:paraId="4CE22001" w14:textId="77777777" w:rsidTr="000627CC">
        <w:tc>
          <w:tcPr>
            <w:tcW w:w="2474" w:type="dxa"/>
          </w:tcPr>
          <w:p w14:paraId="0D644906" w14:textId="77777777" w:rsidR="00887331" w:rsidRPr="00894EEA" w:rsidRDefault="00FA26FF" w:rsidP="00F71DFD">
            <w:proofErr w:type="gramStart"/>
            <w:r w:rsidRPr="00894EEA">
              <w:t>..</w:t>
            </w:r>
            <w:proofErr w:type="gramEnd"/>
            <w:r w:rsidRPr="00894EEA">
              <w:t>/</w:t>
            </w:r>
            <w:r w:rsidR="00887331" w:rsidRPr="008345BA">
              <w:rPr>
                <w:lang w:val="en-GB"/>
              </w:rPr>
              <w:t>LocationType.</w:t>
            </w:r>
            <w:r w:rsidR="00887331" w:rsidRPr="00894EEA">
              <w:t>id</w:t>
            </w:r>
          </w:p>
        </w:tc>
        <w:tc>
          <w:tcPr>
            <w:tcW w:w="2506" w:type="dxa"/>
          </w:tcPr>
          <w:p w14:paraId="5B522AB8" w14:textId="77777777" w:rsidR="00887331" w:rsidRPr="00894EEA" w:rsidRDefault="00887331" w:rsidP="00F71DFD">
            <w:r w:rsidRPr="00894EEA">
              <w:t>IIType</w:t>
            </w:r>
          </w:p>
        </w:tc>
        <w:tc>
          <w:tcPr>
            <w:tcW w:w="2925" w:type="dxa"/>
          </w:tcPr>
          <w:p w14:paraId="2B913F2E" w14:textId="6DB5D2CB" w:rsidR="007118B6" w:rsidRPr="008345BA" w:rsidRDefault="00470E2B" w:rsidP="00F71DFD">
            <w:r>
              <w:rPr>
                <w:rFonts w:cs="Arial"/>
              </w:rPr>
              <w:t xml:space="preserve">Identifiering för platsen. Anges om platsen är en vårdenhet. </w:t>
            </w:r>
          </w:p>
        </w:tc>
        <w:tc>
          <w:tcPr>
            <w:tcW w:w="1617" w:type="dxa"/>
          </w:tcPr>
          <w:p w14:paraId="7E3185AC" w14:textId="77777777" w:rsidR="00887331" w:rsidRPr="00894EEA" w:rsidRDefault="00887331" w:rsidP="00F71DFD">
            <w:r w:rsidRPr="00894EEA">
              <w:t>0</w:t>
            </w:r>
            <w:proofErr w:type="gramStart"/>
            <w:r w:rsidRPr="00894EEA">
              <w:t>..</w:t>
            </w:r>
            <w:proofErr w:type="gramEnd"/>
            <w:r w:rsidRPr="00894EEA">
              <w:t>1</w:t>
            </w:r>
          </w:p>
        </w:tc>
      </w:tr>
      <w:tr w:rsidR="0087117C" w:rsidRPr="0087117C" w14:paraId="5E622F64" w14:textId="77777777" w:rsidTr="0087117C">
        <w:tc>
          <w:tcPr>
            <w:tcW w:w="2474" w:type="dxa"/>
            <w:tcBorders>
              <w:top w:val="single" w:sz="4" w:space="0" w:color="auto"/>
              <w:left w:val="single" w:sz="4" w:space="0" w:color="auto"/>
              <w:bottom w:val="single" w:sz="4" w:space="0" w:color="auto"/>
              <w:right w:val="single" w:sz="4" w:space="0" w:color="auto"/>
            </w:tcBorders>
          </w:tcPr>
          <w:p w14:paraId="19F29E68"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BB3BFAB"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0C777C1" w14:textId="043CD1F3" w:rsidR="0087117C" w:rsidRPr="0087117C" w:rsidRDefault="0087117C" w:rsidP="00470E2B">
            <w:pPr>
              <w:rPr>
                <w:rFonts w:cs="Arial"/>
                <w:i/>
              </w:rPr>
            </w:pPr>
            <w:r w:rsidRPr="0087117C">
              <w:rPr>
                <w:rFonts w:cs="Arial"/>
                <w:i/>
              </w:rPr>
              <w:t xml:space="preserve">Root </w:t>
            </w:r>
            <w:r w:rsidR="00470E2B">
              <w:rPr>
                <w:rFonts w:cs="Arial"/>
                <w:i/>
              </w:rPr>
              <w:t xml:space="preserve">sätts till OID för HSA-id: </w:t>
            </w:r>
            <w:r w:rsidR="00470E2B"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4F49D44B" w14:textId="77777777" w:rsidR="0087117C" w:rsidRPr="0087117C" w:rsidRDefault="0087117C" w:rsidP="00F71DFD">
            <w:pPr>
              <w:rPr>
                <w:i/>
              </w:rPr>
            </w:pPr>
            <w:r w:rsidRPr="0087117C">
              <w:rPr>
                <w:i/>
              </w:rPr>
              <w:t>1</w:t>
            </w:r>
          </w:p>
        </w:tc>
      </w:tr>
      <w:tr w:rsidR="0087117C" w:rsidRPr="0087117C" w14:paraId="6D480404" w14:textId="77777777" w:rsidTr="0087117C">
        <w:tc>
          <w:tcPr>
            <w:tcW w:w="2474" w:type="dxa"/>
            <w:tcBorders>
              <w:top w:val="single" w:sz="4" w:space="0" w:color="auto"/>
              <w:left w:val="single" w:sz="4" w:space="0" w:color="auto"/>
              <w:bottom w:val="single" w:sz="4" w:space="0" w:color="auto"/>
              <w:right w:val="single" w:sz="4" w:space="0" w:color="auto"/>
            </w:tcBorders>
          </w:tcPr>
          <w:p w14:paraId="77C0E99D" w14:textId="77777777" w:rsidR="0087117C" w:rsidRPr="0087117C" w:rsidRDefault="0087117C" w:rsidP="00F71DFD">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ECF2784" w14:textId="77777777" w:rsidR="0087117C" w:rsidRPr="0087117C" w:rsidRDefault="0087117C" w:rsidP="00F71DFD">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C2BD9FB" w14:textId="0873EE2A" w:rsidR="0087117C" w:rsidRPr="0087117C" w:rsidRDefault="00470E2B" w:rsidP="00470E2B">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95642A9" w14:textId="77777777" w:rsidR="0087117C" w:rsidRPr="0087117C" w:rsidRDefault="0087117C" w:rsidP="00F71DFD">
            <w:pPr>
              <w:rPr>
                <w:i/>
              </w:rPr>
            </w:pPr>
            <w:r w:rsidRPr="0087117C">
              <w:rPr>
                <w:i/>
              </w:rPr>
              <w:t>1</w:t>
            </w:r>
          </w:p>
        </w:tc>
      </w:tr>
      <w:tr w:rsidR="00887331" w:rsidRPr="008345BA" w14:paraId="3524E475" w14:textId="77777777" w:rsidTr="000627CC">
        <w:tc>
          <w:tcPr>
            <w:tcW w:w="2474" w:type="dxa"/>
          </w:tcPr>
          <w:p w14:paraId="7ECEF740" w14:textId="77777777" w:rsidR="00887331" w:rsidRPr="00894EEA" w:rsidRDefault="00FA26FF" w:rsidP="00F71DFD">
            <w:proofErr w:type="gramStart"/>
            <w:r w:rsidRPr="00894EEA">
              <w:t>..</w:t>
            </w:r>
            <w:proofErr w:type="gramEnd"/>
            <w:r w:rsidRPr="00894EEA">
              <w:t>/</w:t>
            </w:r>
            <w:r w:rsidR="00887331" w:rsidRPr="00894EEA">
              <w:t>LocationType.name</w:t>
            </w:r>
            <w:r w:rsidR="00F55428">
              <w:t>*</w:t>
            </w:r>
          </w:p>
        </w:tc>
        <w:tc>
          <w:tcPr>
            <w:tcW w:w="2506" w:type="dxa"/>
          </w:tcPr>
          <w:p w14:paraId="64F03E5F" w14:textId="77777777" w:rsidR="00887331" w:rsidRPr="001107D1" w:rsidRDefault="00887331" w:rsidP="00F71DFD">
            <w:pPr>
              <w:rPr>
                <w:lang w:val="en-GB"/>
              </w:rPr>
            </w:pPr>
            <w:r w:rsidRPr="001107D1">
              <w:rPr>
                <w:lang w:val="en-GB"/>
              </w:rPr>
              <w:t>String</w:t>
            </w:r>
          </w:p>
        </w:tc>
        <w:tc>
          <w:tcPr>
            <w:tcW w:w="2925" w:type="dxa"/>
          </w:tcPr>
          <w:p w14:paraId="6F95A08B" w14:textId="77777777" w:rsidR="00723342" w:rsidRPr="008345BA" w:rsidRDefault="00723342" w:rsidP="00F71DFD">
            <w:pPr>
              <w:rPr>
                <w:rFonts w:cs="Arial"/>
              </w:rPr>
            </w:pPr>
            <w:r w:rsidRPr="008345BA">
              <w:rPr>
                <w:rFonts w:cs="Arial"/>
              </w:rPr>
              <w:t>Namn på den plats där observation har genomförts.</w:t>
            </w:r>
          </w:p>
          <w:p w14:paraId="5A3CF320" w14:textId="77777777" w:rsidR="00CB7E78" w:rsidRPr="008345BA" w:rsidRDefault="00F55428" w:rsidP="00F71DFD">
            <w:r>
              <w:rPr>
                <w:rFonts w:cs="Arial"/>
              </w:rPr>
              <w:t>(Fält 2b)</w:t>
            </w:r>
          </w:p>
        </w:tc>
        <w:tc>
          <w:tcPr>
            <w:tcW w:w="1617" w:type="dxa"/>
          </w:tcPr>
          <w:p w14:paraId="6F47EB90" w14:textId="77777777" w:rsidR="00887331" w:rsidRPr="008345BA" w:rsidRDefault="00887331" w:rsidP="00F71DFD">
            <w:pPr>
              <w:rPr>
                <w:lang w:val="en-US"/>
              </w:rPr>
            </w:pPr>
            <w:r w:rsidRPr="008345BA">
              <w:rPr>
                <w:lang w:val="en-US"/>
              </w:rPr>
              <w:t>1</w:t>
            </w:r>
          </w:p>
        </w:tc>
      </w:tr>
      <w:tr w:rsidR="00CA287A" w:rsidRPr="008345BA" w14:paraId="70157CC0" w14:textId="77777777" w:rsidTr="000627CC">
        <w:tc>
          <w:tcPr>
            <w:tcW w:w="2474" w:type="dxa"/>
          </w:tcPr>
          <w:p w14:paraId="635D1AC4" w14:textId="77777777" w:rsidR="00CA287A" w:rsidRPr="008345BA" w:rsidRDefault="00FA26FF" w:rsidP="00F71DFD">
            <w:pPr>
              <w:rPr>
                <w:lang w:val="en-GB"/>
              </w:rPr>
            </w:pPr>
            <w:r w:rsidRPr="008345BA">
              <w:rPr>
                <w:lang w:val="en-GB"/>
              </w:rPr>
              <w:t>../</w:t>
            </w:r>
            <w:r w:rsidR="00CA287A" w:rsidRPr="008345BA">
              <w:rPr>
                <w:lang w:val="en-GB"/>
              </w:rPr>
              <w:t>LocationType.address</w:t>
            </w:r>
          </w:p>
        </w:tc>
        <w:tc>
          <w:tcPr>
            <w:tcW w:w="2506" w:type="dxa"/>
          </w:tcPr>
          <w:p w14:paraId="05D8CF3D" w14:textId="77777777" w:rsidR="00CA287A" w:rsidRPr="008345BA" w:rsidRDefault="0087117C" w:rsidP="00F71DFD">
            <w:pPr>
              <w:rPr>
                <w:lang w:val="en-GB"/>
              </w:rPr>
            </w:pPr>
            <w:r>
              <w:rPr>
                <w:lang w:val="en-GB"/>
              </w:rPr>
              <w:t>AddressType</w:t>
            </w:r>
          </w:p>
        </w:tc>
        <w:tc>
          <w:tcPr>
            <w:tcW w:w="2925" w:type="dxa"/>
          </w:tcPr>
          <w:p w14:paraId="6992F834" w14:textId="77777777" w:rsidR="001A3002" w:rsidRPr="00964D8F" w:rsidRDefault="00CA287A" w:rsidP="00F71DFD">
            <w:pPr>
              <w:rPr>
                <w:rFonts w:cs="Arial"/>
              </w:rPr>
            </w:pPr>
            <w:r w:rsidRPr="008345BA">
              <w:rPr>
                <w:rFonts w:cs="Arial"/>
              </w:rPr>
              <w:t>Platsens adress vilke</w:t>
            </w:r>
            <w:r w:rsidR="00964D8F">
              <w:rPr>
                <w:rFonts w:cs="Arial"/>
              </w:rPr>
              <w:t>n observationen är knuten till.</w:t>
            </w:r>
          </w:p>
        </w:tc>
        <w:tc>
          <w:tcPr>
            <w:tcW w:w="1617" w:type="dxa"/>
          </w:tcPr>
          <w:p w14:paraId="4648C0B3" w14:textId="77777777" w:rsidR="00CA287A" w:rsidRPr="008345BA" w:rsidRDefault="00CA287A" w:rsidP="00F71DFD">
            <w:pPr>
              <w:rPr>
                <w:lang w:val="en-US"/>
              </w:rPr>
            </w:pPr>
            <w:r w:rsidRPr="008345BA">
              <w:rPr>
                <w:lang w:val="en-US"/>
              </w:rPr>
              <w:t>0..*</w:t>
            </w:r>
          </w:p>
        </w:tc>
      </w:tr>
      <w:tr w:rsidR="00C74AA6" w:rsidRPr="00C74AA6" w14:paraId="3550CF1A" w14:textId="77777777" w:rsidTr="00C74AA6">
        <w:tc>
          <w:tcPr>
            <w:tcW w:w="2474" w:type="dxa"/>
            <w:tcBorders>
              <w:top w:val="single" w:sz="4" w:space="0" w:color="auto"/>
              <w:left w:val="single" w:sz="4" w:space="0" w:color="auto"/>
              <w:bottom w:val="single" w:sz="4" w:space="0" w:color="auto"/>
              <w:right w:val="single" w:sz="4" w:space="0" w:color="auto"/>
            </w:tcBorders>
          </w:tcPr>
          <w:p w14:paraId="035FB6E8" w14:textId="77777777" w:rsidR="00C74AA6" w:rsidRPr="00C74AA6" w:rsidRDefault="00C74AA6" w:rsidP="00F71DFD">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09F89E27" w14:textId="77777777" w:rsidR="00C74AA6" w:rsidRPr="00C74AA6" w:rsidRDefault="00C74AA6" w:rsidP="00F71DFD">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1D7F6AB" w14:textId="77777777" w:rsidR="00C74AA6" w:rsidRPr="00C74AA6" w:rsidRDefault="0058291B" w:rsidP="00F71DFD">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51EAFF2" w14:textId="77777777" w:rsidR="00C74AA6" w:rsidRPr="0058291B" w:rsidRDefault="00964D8F" w:rsidP="00F71DFD">
            <w:pPr>
              <w:rPr>
                <w:i/>
              </w:rPr>
            </w:pPr>
            <w:r w:rsidRPr="0058291B">
              <w:rPr>
                <w:i/>
              </w:rPr>
              <w:t>0</w:t>
            </w:r>
            <w:proofErr w:type="gramStart"/>
            <w:r w:rsidRPr="0058291B">
              <w:rPr>
                <w:i/>
              </w:rPr>
              <w:t>..</w:t>
            </w:r>
            <w:proofErr w:type="gramEnd"/>
            <w:r w:rsidRPr="0058291B">
              <w:rPr>
                <w:i/>
              </w:rPr>
              <w:t>1</w:t>
            </w:r>
          </w:p>
        </w:tc>
      </w:tr>
      <w:tr w:rsidR="00C74AA6" w:rsidRPr="00C74AA6" w14:paraId="05600093" w14:textId="77777777" w:rsidTr="00C74AA6">
        <w:tc>
          <w:tcPr>
            <w:tcW w:w="2474" w:type="dxa"/>
            <w:tcBorders>
              <w:top w:val="single" w:sz="4" w:space="0" w:color="auto"/>
              <w:left w:val="single" w:sz="4" w:space="0" w:color="auto"/>
              <w:bottom w:val="single" w:sz="4" w:space="0" w:color="auto"/>
              <w:right w:val="single" w:sz="4" w:space="0" w:color="auto"/>
            </w:tcBorders>
          </w:tcPr>
          <w:p w14:paraId="7825D968" w14:textId="77777777" w:rsidR="00C74AA6" w:rsidRPr="0058291B" w:rsidRDefault="00C74AA6" w:rsidP="00F71DFD">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F125720" w14:textId="77777777" w:rsidR="00C74AA6" w:rsidRPr="0058291B" w:rsidRDefault="00C74AA6" w:rsidP="00F71DFD">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DA559A3" w14:textId="77777777" w:rsidR="00C74AA6" w:rsidRPr="00C74AA6" w:rsidRDefault="00C74AA6" w:rsidP="00F71DFD">
            <w:pPr>
              <w:rPr>
                <w:rFonts w:cs="Arial"/>
                <w:i/>
              </w:rPr>
            </w:pPr>
            <w:r w:rsidRPr="00C74AA6">
              <w:rPr>
                <w:rFonts w:cs="Arial"/>
                <w:i/>
              </w:rPr>
              <w:t xml:space="preserve">Kod för </w:t>
            </w:r>
            <w:r w:rsidR="00964D8F">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B6CBB73" w14:textId="77777777" w:rsidR="00C74AA6" w:rsidRPr="0058291B" w:rsidRDefault="00C74AA6" w:rsidP="00F71DFD">
            <w:pPr>
              <w:rPr>
                <w:i/>
              </w:rPr>
            </w:pPr>
            <w:r w:rsidRPr="0058291B">
              <w:rPr>
                <w:i/>
              </w:rPr>
              <w:t>1</w:t>
            </w:r>
          </w:p>
        </w:tc>
      </w:tr>
      <w:tr w:rsidR="00C74AA6" w:rsidRPr="00C74AA6" w14:paraId="5E3B3CCD" w14:textId="77777777" w:rsidTr="00C74AA6">
        <w:tc>
          <w:tcPr>
            <w:tcW w:w="2474" w:type="dxa"/>
            <w:tcBorders>
              <w:top w:val="single" w:sz="4" w:space="0" w:color="auto"/>
              <w:left w:val="single" w:sz="4" w:space="0" w:color="auto"/>
              <w:bottom w:val="single" w:sz="4" w:space="0" w:color="auto"/>
              <w:right w:val="single" w:sz="4" w:space="0" w:color="auto"/>
            </w:tcBorders>
          </w:tcPr>
          <w:p w14:paraId="4F02BA0E" w14:textId="77777777" w:rsidR="00C74AA6" w:rsidRPr="00C74AA6" w:rsidRDefault="00C74AA6" w:rsidP="00F71DFD">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6A87CD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C9D7BC" w14:textId="1F99E648" w:rsidR="00964D8F" w:rsidRDefault="00C74AA6" w:rsidP="00F71DFD">
            <w:pPr>
              <w:rPr>
                <w:rFonts w:cs="Arial"/>
                <w:i/>
              </w:rPr>
            </w:pPr>
            <w:r w:rsidRPr="00C74AA6">
              <w:rPr>
                <w:rFonts w:cs="Arial"/>
                <w:i/>
              </w:rPr>
              <w:t>Kodsystem för angiven kod fö</w:t>
            </w:r>
            <w:r w:rsidR="00964D8F">
              <w:rPr>
                <w:rFonts w:cs="Arial"/>
                <w:i/>
              </w:rPr>
              <w:t xml:space="preserve">r </w:t>
            </w:r>
            <w:r w:rsidR="0030536D">
              <w:rPr>
                <w:rFonts w:cs="Arial"/>
                <w:i/>
              </w:rPr>
              <w:t>adresstyp</w:t>
            </w:r>
            <w:r w:rsidR="00964D8F">
              <w:rPr>
                <w:rFonts w:cs="Arial"/>
                <w:i/>
              </w:rPr>
              <w:t xml:space="preserve">. </w:t>
            </w:r>
            <w:r w:rsidR="004E21B4">
              <w:rPr>
                <w:rFonts w:cs="Arial"/>
                <w:i/>
              </w:rPr>
              <w:t>Kan</w:t>
            </w:r>
            <w:r w:rsidR="00964D8F">
              <w:rPr>
                <w:rFonts w:cs="Arial"/>
                <w:i/>
              </w:rPr>
              <w:t xml:space="preserve"> vara följande:</w:t>
            </w:r>
          </w:p>
          <w:p w14:paraId="726637C3" w14:textId="77777777" w:rsidR="00235F93" w:rsidRDefault="00235F93" w:rsidP="00F71DFD">
            <w:pPr>
              <w:rPr>
                <w:rFonts w:cs="Arial"/>
                <w:i/>
              </w:rPr>
            </w:pPr>
          </w:p>
          <w:p w14:paraId="56762667" w14:textId="77777777" w:rsidR="00235F93" w:rsidRPr="003A2BE3" w:rsidRDefault="00235F93" w:rsidP="00F71DFD">
            <w:pPr>
              <w:rPr>
                <w:rFonts w:cs="Arial"/>
                <w:i/>
              </w:rPr>
            </w:pPr>
            <w:r w:rsidRPr="003A2BE3">
              <w:rPr>
                <w:rFonts w:cs="Arial"/>
                <w:i/>
              </w:rPr>
              <w:t>KV Healthcare Service Location (HL7) med OID</w:t>
            </w:r>
          </w:p>
          <w:p w14:paraId="0DAC3349" w14:textId="77777777" w:rsidR="00C74AA6" w:rsidRPr="00235F93" w:rsidRDefault="00235F93" w:rsidP="00F71DFD">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22382048" w14:textId="77777777" w:rsidR="00C74AA6" w:rsidRPr="00C74AA6" w:rsidRDefault="00C74AA6" w:rsidP="00F71DFD">
            <w:pPr>
              <w:rPr>
                <w:i/>
                <w:lang w:val="en-US"/>
              </w:rPr>
            </w:pPr>
            <w:r w:rsidRPr="00C74AA6">
              <w:rPr>
                <w:i/>
                <w:lang w:val="en-US"/>
              </w:rPr>
              <w:t>1</w:t>
            </w:r>
          </w:p>
        </w:tc>
      </w:tr>
      <w:tr w:rsidR="00C74AA6" w:rsidRPr="00C74AA6" w14:paraId="7022150F" w14:textId="77777777" w:rsidTr="00C74AA6">
        <w:tc>
          <w:tcPr>
            <w:tcW w:w="2474" w:type="dxa"/>
            <w:tcBorders>
              <w:top w:val="single" w:sz="4" w:space="0" w:color="auto"/>
              <w:left w:val="single" w:sz="4" w:space="0" w:color="auto"/>
              <w:bottom w:val="single" w:sz="4" w:space="0" w:color="auto"/>
              <w:right w:val="single" w:sz="4" w:space="0" w:color="auto"/>
            </w:tcBorders>
          </w:tcPr>
          <w:p w14:paraId="21986BBA" w14:textId="77777777" w:rsidR="00C74AA6" w:rsidRPr="00C74AA6" w:rsidRDefault="00C74AA6" w:rsidP="00F71DFD">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F697D95"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03B41E" w14:textId="77777777" w:rsidR="00C74AA6" w:rsidRPr="00C74AA6" w:rsidRDefault="00C74AA6" w:rsidP="00F71DFD">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221A775" w14:textId="77777777" w:rsidR="00C74AA6" w:rsidRPr="00C74AA6" w:rsidRDefault="00C74AA6" w:rsidP="00F71DFD">
            <w:pPr>
              <w:rPr>
                <w:i/>
                <w:lang w:val="en-US"/>
              </w:rPr>
            </w:pPr>
            <w:r w:rsidRPr="00C74AA6">
              <w:rPr>
                <w:i/>
                <w:lang w:val="en-US"/>
              </w:rPr>
              <w:t>0..1</w:t>
            </w:r>
          </w:p>
        </w:tc>
      </w:tr>
      <w:tr w:rsidR="00C74AA6" w:rsidRPr="00C74AA6" w14:paraId="3CF02B0A" w14:textId="77777777" w:rsidTr="00C74AA6">
        <w:tc>
          <w:tcPr>
            <w:tcW w:w="2474" w:type="dxa"/>
            <w:tcBorders>
              <w:top w:val="single" w:sz="4" w:space="0" w:color="auto"/>
              <w:left w:val="single" w:sz="4" w:space="0" w:color="auto"/>
              <w:bottom w:val="single" w:sz="4" w:space="0" w:color="auto"/>
              <w:right w:val="single" w:sz="4" w:space="0" w:color="auto"/>
            </w:tcBorders>
          </w:tcPr>
          <w:p w14:paraId="668ECD51" w14:textId="77777777" w:rsidR="00C74AA6" w:rsidRPr="00C74AA6" w:rsidRDefault="00C74AA6" w:rsidP="00F71DFD">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0F6799C9"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4836314" w14:textId="77777777" w:rsidR="00C74AA6" w:rsidRPr="00C74AA6" w:rsidRDefault="00C74AA6" w:rsidP="00F71DFD">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7CAC71" w14:textId="77777777" w:rsidR="00C74AA6" w:rsidRPr="00C74AA6" w:rsidRDefault="00C74AA6" w:rsidP="00F71DFD">
            <w:pPr>
              <w:rPr>
                <w:i/>
                <w:lang w:val="en-US"/>
              </w:rPr>
            </w:pPr>
            <w:r w:rsidRPr="00C74AA6">
              <w:rPr>
                <w:i/>
                <w:lang w:val="en-US"/>
              </w:rPr>
              <w:t>0..1</w:t>
            </w:r>
          </w:p>
        </w:tc>
      </w:tr>
      <w:tr w:rsidR="00C74AA6" w:rsidRPr="00C74AA6" w14:paraId="5F8B015C" w14:textId="77777777" w:rsidTr="00C74AA6">
        <w:tc>
          <w:tcPr>
            <w:tcW w:w="2474" w:type="dxa"/>
            <w:tcBorders>
              <w:top w:val="single" w:sz="4" w:space="0" w:color="auto"/>
              <w:left w:val="single" w:sz="4" w:space="0" w:color="auto"/>
              <w:bottom w:val="single" w:sz="4" w:space="0" w:color="auto"/>
              <w:right w:val="single" w:sz="4" w:space="0" w:color="auto"/>
            </w:tcBorders>
          </w:tcPr>
          <w:p w14:paraId="64AFFD1E" w14:textId="77777777" w:rsidR="00C74AA6" w:rsidRPr="00C74AA6" w:rsidRDefault="00C74AA6" w:rsidP="00F71DFD">
            <w:pPr>
              <w:rPr>
                <w:i/>
                <w:lang w:val="en-GB"/>
              </w:rPr>
            </w:pPr>
            <w:r w:rsidRPr="00C74AA6">
              <w:rPr>
                <w:i/>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E8E439C" w14:textId="77777777" w:rsidR="00C74AA6" w:rsidRPr="00C74AA6" w:rsidRDefault="00C74AA6" w:rsidP="00F71DFD">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C49E19" w14:textId="5A40D316" w:rsidR="00C74AA6" w:rsidRPr="00C74AA6" w:rsidRDefault="00C74AA6" w:rsidP="00FC50B6">
            <w:pPr>
              <w:rPr>
                <w:rFonts w:cs="Arial"/>
                <w:i/>
              </w:rPr>
            </w:pPr>
            <w:r w:rsidRPr="00C74AA6">
              <w:rPr>
                <w:rFonts w:cs="Arial"/>
                <w:i/>
              </w:rPr>
              <w:t xml:space="preserve">Textuell beskrivning av </w:t>
            </w:r>
            <w:r w:rsidR="00FC50B6">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F20A8A" w14:textId="77777777" w:rsidR="00C74AA6" w:rsidRPr="00C74AA6" w:rsidRDefault="00C74AA6" w:rsidP="00F71DFD">
            <w:pPr>
              <w:rPr>
                <w:i/>
                <w:lang w:val="en-US"/>
              </w:rPr>
            </w:pPr>
            <w:r w:rsidRPr="00C74AA6">
              <w:rPr>
                <w:i/>
                <w:lang w:val="en-US"/>
              </w:rPr>
              <w:t>0..1</w:t>
            </w:r>
          </w:p>
        </w:tc>
      </w:tr>
      <w:tr w:rsidR="00964D8F" w:rsidRPr="00964D8F" w14:paraId="6A076F1F" w14:textId="77777777" w:rsidTr="0058291B">
        <w:tc>
          <w:tcPr>
            <w:tcW w:w="2474" w:type="dxa"/>
          </w:tcPr>
          <w:p w14:paraId="72C00D39" w14:textId="77777777" w:rsidR="00964D8F" w:rsidRPr="00C74AA6" w:rsidRDefault="00964D8F" w:rsidP="00F71DFD">
            <w:pPr>
              <w:rPr>
                <w:i/>
                <w:lang w:val="en-GB"/>
              </w:rPr>
            </w:pPr>
            <w:r w:rsidRPr="00C74AA6">
              <w:rPr>
                <w:i/>
                <w:lang w:val="en-GB"/>
              </w:rPr>
              <w:t>../LocationType.address.purpose.</w:t>
            </w:r>
            <w:r w:rsidRPr="00C74AA6">
              <w:rPr>
                <w:rFonts w:cs="Arial"/>
                <w:i/>
                <w:color w:val="000000"/>
                <w:lang w:eastAsia="sv-SE"/>
              </w:rPr>
              <w:t>value</w:t>
            </w:r>
          </w:p>
        </w:tc>
        <w:tc>
          <w:tcPr>
            <w:tcW w:w="2506" w:type="dxa"/>
          </w:tcPr>
          <w:p w14:paraId="4CC825A3" w14:textId="77777777" w:rsidR="00964D8F" w:rsidRPr="00C74AA6" w:rsidRDefault="00964D8F" w:rsidP="00F71DFD">
            <w:pPr>
              <w:rPr>
                <w:i/>
                <w:lang w:val="en-GB"/>
              </w:rPr>
            </w:pPr>
            <w:r w:rsidRPr="00C74AA6">
              <w:rPr>
                <w:rFonts w:cs="Arial"/>
                <w:i/>
                <w:color w:val="000000"/>
                <w:highlight w:val="white"/>
                <w:lang w:eastAsia="sv-SE"/>
              </w:rPr>
              <w:t>AddressPartType</w:t>
            </w:r>
          </w:p>
        </w:tc>
        <w:tc>
          <w:tcPr>
            <w:tcW w:w="2925" w:type="dxa"/>
          </w:tcPr>
          <w:p w14:paraId="3558C7A4" w14:textId="2F1F4C34" w:rsidR="00964D8F" w:rsidRPr="00C74AA6" w:rsidRDefault="00A1735B" w:rsidP="00F71DFD">
            <w:pPr>
              <w:rPr>
                <w:rFonts w:cs="Arial"/>
                <w:i/>
              </w:rPr>
            </w:pPr>
            <w:r>
              <w:rPr>
                <w:rFonts w:cs="Arial"/>
                <w:i/>
              </w:rPr>
              <w:t xml:space="preserve">Själva adressen anges. </w:t>
            </w:r>
          </w:p>
        </w:tc>
        <w:tc>
          <w:tcPr>
            <w:tcW w:w="1617" w:type="dxa"/>
          </w:tcPr>
          <w:p w14:paraId="29EFA7DC" w14:textId="77777777" w:rsidR="00964D8F" w:rsidRPr="00A1735B" w:rsidRDefault="00964D8F" w:rsidP="00F71DFD">
            <w:pPr>
              <w:rPr>
                <w:i/>
              </w:rPr>
            </w:pPr>
            <w:r w:rsidRPr="00A1735B">
              <w:rPr>
                <w:i/>
              </w:rPr>
              <w:t>1</w:t>
            </w:r>
            <w:proofErr w:type="gramStart"/>
            <w:r w:rsidRPr="00A1735B">
              <w:rPr>
                <w:i/>
              </w:rPr>
              <w:t>..</w:t>
            </w:r>
            <w:proofErr w:type="gramEnd"/>
            <w:r w:rsidRPr="00A1735B">
              <w:rPr>
                <w:i/>
              </w:rPr>
              <w:t>*</w:t>
            </w:r>
          </w:p>
        </w:tc>
      </w:tr>
      <w:tr w:rsidR="00964D8F" w:rsidRPr="00964D8F" w14:paraId="5CC0188F" w14:textId="77777777" w:rsidTr="0058291B">
        <w:tc>
          <w:tcPr>
            <w:tcW w:w="2474" w:type="dxa"/>
          </w:tcPr>
          <w:p w14:paraId="3A3EEE0D" w14:textId="77777777" w:rsidR="00964D8F" w:rsidRPr="00B176F3" w:rsidRDefault="00964D8F" w:rsidP="00F71DFD">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B3F30E2" w14:textId="77777777" w:rsidR="00964D8F" w:rsidRPr="00A1735B" w:rsidRDefault="00964D8F" w:rsidP="00F71DFD">
            <w:pPr>
              <w:rPr>
                <w:i/>
              </w:rPr>
            </w:pPr>
            <w:r w:rsidRPr="00A1735B">
              <w:rPr>
                <w:rFonts w:cs="Arial"/>
                <w:i/>
                <w:color w:val="000000"/>
                <w:lang w:eastAsia="sv-SE"/>
              </w:rPr>
              <w:t>String</w:t>
            </w:r>
          </w:p>
        </w:tc>
        <w:tc>
          <w:tcPr>
            <w:tcW w:w="2925" w:type="dxa"/>
          </w:tcPr>
          <w:p w14:paraId="6242FE81" w14:textId="77777777" w:rsidR="00964D8F" w:rsidRPr="00B81FE2" w:rsidRDefault="00B81FE2" w:rsidP="00F71DFD">
            <w:pPr>
              <w:rPr>
                <w:rFonts w:cs="Arial"/>
                <w:i/>
              </w:rPr>
            </w:pPr>
            <w:r w:rsidRPr="00B81FE2">
              <w:rPr>
                <w:rFonts w:cs="Arial"/>
                <w:i/>
              </w:rPr>
              <w:t>Namn på adressdel som bygger upp addressrymden.</w:t>
            </w:r>
          </w:p>
        </w:tc>
        <w:tc>
          <w:tcPr>
            <w:tcW w:w="1617" w:type="dxa"/>
          </w:tcPr>
          <w:p w14:paraId="3F2A81BD" w14:textId="77777777" w:rsidR="00964D8F" w:rsidRPr="00C74AA6" w:rsidRDefault="00964D8F" w:rsidP="00F71DFD">
            <w:pPr>
              <w:rPr>
                <w:i/>
                <w:lang w:val="en-US"/>
              </w:rPr>
            </w:pPr>
            <w:r>
              <w:rPr>
                <w:i/>
                <w:lang w:val="en-US"/>
              </w:rPr>
              <w:t>1</w:t>
            </w:r>
          </w:p>
        </w:tc>
      </w:tr>
      <w:tr w:rsidR="00C74AA6" w:rsidRPr="00964D8F" w14:paraId="3C552EFE" w14:textId="77777777" w:rsidTr="000627CC">
        <w:tc>
          <w:tcPr>
            <w:tcW w:w="2474" w:type="dxa"/>
          </w:tcPr>
          <w:p w14:paraId="507B0B2D" w14:textId="77777777" w:rsidR="00C74AA6" w:rsidRPr="00964D8F" w:rsidRDefault="00C74AA6" w:rsidP="00F71DFD">
            <w:pPr>
              <w:rPr>
                <w:i/>
                <w:lang w:val="en-GB"/>
              </w:rPr>
            </w:pPr>
            <w:r w:rsidRPr="00964D8F">
              <w:rPr>
                <w:i/>
                <w:lang w:val="en-GB"/>
              </w:rPr>
              <w:t>../LocationType.address.purpose.</w:t>
            </w:r>
            <w:r w:rsidRPr="00964D8F">
              <w:rPr>
                <w:rFonts w:cs="Arial"/>
                <w:i/>
                <w:color w:val="000000"/>
                <w:lang w:val="en-US" w:eastAsia="sv-SE"/>
              </w:rPr>
              <w:t>value</w:t>
            </w:r>
            <w:r w:rsidR="00964D8F" w:rsidRPr="00964D8F">
              <w:rPr>
                <w:rFonts w:cs="Arial"/>
                <w:i/>
                <w:color w:val="000000"/>
                <w:lang w:val="en-US" w:eastAsia="sv-SE"/>
              </w:rPr>
              <w:t>.</w:t>
            </w:r>
            <w:r w:rsidR="00964D8F" w:rsidRPr="00964D8F">
              <w:rPr>
                <w:rFonts w:cs="Arial"/>
                <w:i/>
                <w:color w:val="000000"/>
                <w:highlight w:val="white"/>
                <w:lang w:val="en-US" w:eastAsia="sv-SE"/>
              </w:rPr>
              <w:t xml:space="preserve"> AddressPartType</w:t>
            </w:r>
            <w:r w:rsidR="00964D8F" w:rsidRPr="00964D8F">
              <w:rPr>
                <w:rFonts w:cs="Arial"/>
                <w:i/>
                <w:color w:val="000000"/>
                <w:lang w:val="en-US" w:eastAsia="sv-SE"/>
              </w:rPr>
              <w:t>.</w:t>
            </w:r>
            <w:r w:rsidR="00964D8F">
              <w:rPr>
                <w:rFonts w:cs="Arial"/>
                <w:i/>
                <w:color w:val="000000"/>
                <w:lang w:val="en-US" w:eastAsia="sv-SE"/>
              </w:rPr>
              <w:t>role</w:t>
            </w:r>
          </w:p>
        </w:tc>
        <w:tc>
          <w:tcPr>
            <w:tcW w:w="2506" w:type="dxa"/>
          </w:tcPr>
          <w:p w14:paraId="1B68A666" w14:textId="77777777" w:rsidR="00B81FE2" w:rsidRDefault="00B81FE2" w:rsidP="00F71DFD">
            <w:pPr>
              <w:rPr>
                <w:rFonts w:cs="Arial"/>
                <w:i/>
                <w:color w:val="000000"/>
                <w:lang w:eastAsia="sv-SE"/>
              </w:rPr>
            </w:pPr>
            <w:r w:rsidRPr="00964D8F">
              <w:rPr>
                <w:rFonts w:cs="Arial"/>
                <w:i/>
                <w:color w:val="000000"/>
                <w:highlight w:val="white"/>
                <w:lang w:eastAsia="sv-SE"/>
              </w:rPr>
              <w:t>AddressPartTypeEnum</w:t>
            </w:r>
          </w:p>
          <w:p w14:paraId="18C463DC" w14:textId="77777777" w:rsidR="00C74AA6" w:rsidRPr="00964D8F" w:rsidRDefault="00C74AA6" w:rsidP="00F71DFD">
            <w:pPr>
              <w:rPr>
                <w:i/>
                <w:lang w:val="en-GB"/>
              </w:rPr>
            </w:pPr>
          </w:p>
        </w:tc>
        <w:tc>
          <w:tcPr>
            <w:tcW w:w="2925" w:type="dxa"/>
          </w:tcPr>
          <w:p w14:paraId="4137A95E" w14:textId="77777777" w:rsidR="00DF0641"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0F6948B4" w14:textId="77777777" w:rsidR="00B81FE2" w:rsidRPr="00B81FE2" w:rsidRDefault="00B81FE2" w:rsidP="00F71DFD">
            <w:pPr>
              <w:rPr>
                <w:rFonts w:cs="Arial"/>
                <w:i/>
                <w:color w:val="000000"/>
                <w:lang w:eastAsia="sv-SE"/>
              </w:rPr>
            </w:pPr>
          </w:p>
          <w:p w14:paraId="5516D4CA" w14:textId="77777777" w:rsidR="00DF0641" w:rsidRPr="00DF0641" w:rsidRDefault="00DF0641" w:rsidP="00F71DFD">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67EE3A73" w14:textId="77777777" w:rsidR="00DF0641" w:rsidRPr="00DF0641" w:rsidRDefault="00DF0641" w:rsidP="00F71DFD">
            <w:pPr>
              <w:rPr>
                <w:rFonts w:cs="Arial"/>
                <w:i/>
              </w:rPr>
            </w:pPr>
            <w:r w:rsidRPr="00DF0641">
              <w:rPr>
                <w:rFonts w:cs="Arial"/>
                <w:i/>
              </w:rPr>
              <w:t>ADL = Tillägg lokalisationsinfo (t.ex. våningsnr "3", lägenhetsnr "122")</w:t>
            </w:r>
          </w:p>
          <w:p w14:paraId="39452B4A" w14:textId="77777777" w:rsidR="00DF0641" w:rsidRPr="00DF0641" w:rsidRDefault="00DF0641" w:rsidP="00F71DFD">
            <w:pPr>
              <w:rPr>
                <w:rFonts w:cs="Arial"/>
                <w:i/>
              </w:rPr>
            </w:pPr>
            <w:r w:rsidRPr="00DF0641">
              <w:rPr>
                <w:rFonts w:cs="Arial"/>
                <w:i/>
              </w:rPr>
              <w:t>UNIT = Definierar värdestypen för lokalisationsinfo (t.ex. "våning", "lägenhet")</w:t>
            </w:r>
          </w:p>
          <w:p w14:paraId="2D9A83BC" w14:textId="77777777" w:rsidR="00DF0641" w:rsidRPr="00DF0641" w:rsidRDefault="00DF0641" w:rsidP="00F71DFD">
            <w:pPr>
              <w:rPr>
                <w:rFonts w:cs="Arial"/>
                <w:i/>
              </w:rPr>
            </w:pPr>
            <w:r w:rsidRPr="00DF0641">
              <w:rPr>
                <w:rFonts w:cs="Arial"/>
                <w:i/>
              </w:rPr>
              <w:t>UNID = Siffran eller namnet på värdestyp som kännetecknar byggnad eller fastighet (t.ex. "kvarteret Hälsan")</w:t>
            </w:r>
          </w:p>
          <w:p w14:paraId="1BBC9293" w14:textId="77777777" w:rsidR="00DF0641" w:rsidRPr="00DF0641" w:rsidRDefault="00DF0641" w:rsidP="00F71DFD">
            <w:pPr>
              <w:rPr>
                <w:rFonts w:cs="Arial"/>
                <w:i/>
              </w:rPr>
            </w:pPr>
            <w:r w:rsidRPr="00DF0641">
              <w:rPr>
                <w:rFonts w:cs="Arial"/>
                <w:i/>
              </w:rPr>
              <w:t>DAL = Leveransadressrad (tillåts inte stå i kombination med leveransadress och gatuadress)</w:t>
            </w:r>
          </w:p>
          <w:p w14:paraId="2C4FCBA0" w14:textId="77777777" w:rsidR="00DF0641" w:rsidRPr="00DF0641" w:rsidRDefault="00DF0641" w:rsidP="00F71DFD">
            <w:pPr>
              <w:rPr>
                <w:rFonts w:cs="Arial"/>
                <w:i/>
              </w:rPr>
            </w:pPr>
            <w:r w:rsidRPr="00DF0641">
              <w:rPr>
                <w:rFonts w:cs="Arial"/>
                <w:i/>
              </w:rPr>
              <w:t>DINSTA = Leveransområde (oftast en ort där leveransadressen skiljer sig från kommunorten)</w:t>
            </w:r>
          </w:p>
          <w:p w14:paraId="0C4371C6" w14:textId="77777777" w:rsidR="00DF0641" w:rsidRPr="00DF0641" w:rsidRDefault="00DF0641" w:rsidP="00F71DFD">
            <w:pPr>
              <w:rPr>
                <w:rFonts w:cs="Arial"/>
                <w:i/>
              </w:rPr>
            </w:pPr>
            <w:r w:rsidRPr="00DF0641">
              <w:rPr>
                <w:rFonts w:cs="Arial"/>
                <w:i/>
              </w:rPr>
              <w:t>DINSTQ = Leveransadressbenämning (t.ex. hisshall "B", "östra" receptionen)</w:t>
            </w:r>
          </w:p>
          <w:p w14:paraId="127078B2" w14:textId="77777777" w:rsidR="00DF0641" w:rsidRPr="00DF0641" w:rsidRDefault="00DF0641" w:rsidP="00F71DFD">
            <w:pPr>
              <w:rPr>
                <w:rFonts w:cs="Arial"/>
                <w:i/>
              </w:rPr>
            </w:pPr>
            <w:r w:rsidRPr="00DF0641">
              <w:rPr>
                <w:rFonts w:cs="Arial"/>
                <w:i/>
              </w:rPr>
              <w:t>DINST = Leveransadresstypen (t.ex. "hisshall", "receptionen")</w:t>
            </w:r>
          </w:p>
          <w:p w14:paraId="7FD30E3D" w14:textId="77777777" w:rsidR="00DF0641" w:rsidRPr="00DF0641" w:rsidRDefault="00DF0641" w:rsidP="00F71DFD">
            <w:pPr>
              <w:rPr>
                <w:rFonts w:cs="Arial"/>
                <w:i/>
              </w:rPr>
            </w:pPr>
            <w:r w:rsidRPr="00DF0641">
              <w:rPr>
                <w:rFonts w:cs="Arial"/>
                <w:i/>
              </w:rPr>
              <w:t xml:space="preserve">DMOD = Leveranssätt (t.ex. </w:t>
            </w:r>
            <w:r w:rsidRPr="00DF0641">
              <w:rPr>
                <w:rFonts w:cs="Arial"/>
                <w:i/>
              </w:rPr>
              <w:lastRenderedPageBreak/>
              <w:t>"postutdelning", "postbox")</w:t>
            </w:r>
          </w:p>
          <w:p w14:paraId="5ED64899" w14:textId="77777777" w:rsidR="00DF0641" w:rsidRPr="00DF0641" w:rsidRDefault="00DF0641" w:rsidP="00F71DFD">
            <w:pPr>
              <w:rPr>
                <w:rFonts w:cs="Arial"/>
                <w:i/>
              </w:rPr>
            </w:pPr>
            <w:r w:rsidRPr="00DF0641">
              <w:rPr>
                <w:rFonts w:cs="Arial"/>
                <w:i/>
              </w:rPr>
              <w:t>DMODID = Leveranssättbenämning (t.ex. postbox "2683")</w:t>
            </w:r>
          </w:p>
          <w:p w14:paraId="5DABFAF5" w14:textId="77777777" w:rsidR="00DF0641" w:rsidRPr="00DF0641" w:rsidRDefault="00DF0641" w:rsidP="00F71DFD">
            <w:pPr>
              <w:rPr>
                <w:rFonts w:cs="Arial"/>
                <w:i/>
              </w:rPr>
            </w:pPr>
            <w:r w:rsidRPr="00DF0641">
              <w:rPr>
                <w:rFonts w:cs="Arial"/>
                <w:i/>
              </w:rPr>
              <w:t>SAL = Gatuadressrad (används frekvent då man inte vill bryta ned adressrymden i gatutyper, byggnadsnr etc.)</w:t>
            </w:r>
          </w:p>
          <w:p w14:paraId="29C77FFE" w14:textId="77777777" w:rsidR="00DF0641" w:rsidRPr="00DF0641" w:rsidRDefault="00DF0641" w:rsidP="00F71DFD">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6585F7D5" w14:textId="77777777" w:rsidR="00DF0641" w:rsidRPr="00DF0641" w:rsidRDefault="00DF0641" w:rsidP="00F71DFD">
            <w:pPr>
              <w:rPr>
                <w:rFonts w:cs="Arial"/>
                <w:i/>
              </w:rPr>
            </w:pPr>
            <w:r w:rsidRPr="00DF0641">
              <w:rPr>
                <w:rFonts w:cs="Arial"/>
                <w:i/>
              </w:rPr>
              <w:t>BNN = Den numeriska delen av byggnads- eller fastighetsnumret</w:t>
            </w:r>
          </w:p>
          <w:p w14:paraId="5F8187EF" w14:textId="77777777" w:rsidR="00DF0641" w:rsidRPr="00DF0641" w:rsidRDefault="00DF0641" w:rsidP="00F71DFD">
            <w:pPr>
              <w:rPr>
                <w:rFonts w:cs="Arial"/>
                <w:i/>
              </w:rPr>
            </w:pPr>
            <w:r w:rsidRPr="00DF0641">
              <w:rPr>
                <w:rFonts w:cs="Arial"/>
                <w:i/>
              </w:rPr>
              <w:t>BNS = Byggnads- eller fastighetsnummer suffix (t.ex. 12"B")</w:t>
            </w:r>
          </w:p>
          <w:p w14:paraId="0748C8B3" w14:textId="77777777" w:rsidR="00DF0641" w:rsidRPr="00DF0641" w:rsidRDefault="00DF0641" w:rsidP="00F71DFD">
            <w:pPr>
              <w:rPr>
                <w:rFonts w:cs="Arial"/>
                <w:i/>
              </w:rPr>
            </w:pPr>
            <w:r w:rsidRPr="00DF0641">
              <w:rPr>
                <w:rFonts w:cs="Arial"/>
                <w:i/>
              </w:rPr>
              <w:t>STR = Gatunamn (namnet samt typen av gatan)</w:t>
            </w:r>
          </w:p>
          <w:p w14:paraId="0E482B96" w14:textId="77777777" w:rsidR="00DF0641" w:rsidRPr="00DF0641" w:rsidRDefault="00DF0641" w:rsidP="00F71DFD">
            <w:pPr>
              <w:rPr>
                <w:rFonts w:cs="Arial"/>
                <w:i/>
              </w:rPr>
            </w:pPr>
            <w:r w:rsidRPr="00DF0641">
              <w:rPr>
                <w:rFonts w:cs="Arial"/>
                <w:i/>
              </w:rPr>
              <w:t>STB = Gatunamnbasen (namnet på anknytande huvudgata utan riktning)</w:t>
            </w:r>
          </w:p>
          <w:p w14:paraId="01BCC195" w14:textId="77777777" w:rsidR="00DF0641" w:rsidRPr="00DF0641" w:rsidRDefault="00DF0641" w:rsidP="00F71DFD">
            <w:pPr>
              <w:rPr>
                <w:rFonts w:cs="Arial"/>
                <w:i/>
              </w:rPr>
            </w:pPr>
            <w:r w:rsidRPr="00DF0641">
              <w:rPr>
                <w:rFonts w:cs="Arial"/>
                <w:i/>
              </w:rPr>
              <w:t>STTYP = Gatutypen (typen på gatan som berörs, t.ex. "gågata")</w:t>
            </w:r>
          </w:p>
          <w:p w14:paraId="415B2B6C" w14:textId="77777777" w:rsidR="00DF0641" w:rsidRPr="00DF0641" w:rsidRDefault="00DF0641" w:rsidP="00F71DFD">
            <w:pPr>
              <w:rPr>
                <w:rFonts w:cs="Arial"/>
                <w:i/>
              </w:rPr>
            </w:pPr>
            <w:r w:rsidRPr="00DF0641">
              <w:rPr>
                <w:rFonts w:cs="Arial"/>
                <w:i/>
              </w:rPr>
              <w:t>DIR = Riktning (t.ex. N, S, W, E)</w:t>
            </w:r>
          </w:p>
          <w:p w14:paraId="619DB436" w14:textId="77777777" w:rsidR="00DF0641" w:rsidRPr="00DF0641" w:rsidRDefault="00DF0641" w:rsidP="00F71DFD">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7A1774A0" w14:textId="77777777" w:rsidR="00DF0641" w:rsidRPr="00DF0641" w:rsidRDefault="00DF0641" w:rsidP="00F71DFD">
            <w:pPr>
              <w:rPr>
                <w:rFonts w:cs="Arial"/>
                <w:i/>
                <w:lang w:val="en-US"/>
              </w:rPr>
            </w:pPr>
            <w:r w:rsidRPr="00DF0641">
              <w:rPr>
                <w:rFonts w:cs="Arial"/>
                <w:i/>
                <w:lang w:val="en-US"/>
              </w:rPr>
              <w:t>CAR = C/O (care of) adress</w:t>
            </w:r>
          </w:p>
          <w:p w14:paraId="70E20560" w14:textId="77777777" w:rsidR="00DF0641" w:rsidRPr="00DF0641" w:rsidRDefault="00DF0641" w:rsidP="00F71DFD">
            <w:pPr>
              <w:rPr>
                <w:rFonts w:cs="Arial"/>
                <w:i/>
              </w:rPr>
            </w:pPr>
            <w:r w:rsidRPr="00DF0641">
              <w:rPr>
                <w:rFonts w:cs="Arial"/>
                <w:i/>
              </w:rPr>
              <w:t>CEN = Områdes- kvartersbenämning (definierar område eller kvarter som berörd adress ligger i, t.ex. SoFo)</w:t>
            </w:r>
          </w:p>
          <w:p w14:paraId="29F51968" w14:textId="77777777" w:rsidR="00DF0641" w:rsidRPr="00DF0641" w:rsidRDefault="00DF0641" w:rsidP="00F71DFD">
            <w:pPr>
              <w:rPr>
                <w:rFonts w:cs="Arial"/>
                <w:i/>
              </w:rPr>
            </w:pPr>
            <w:r w:rsidRPr="00DF0641">
              <w:rPr>
                <w:rFonts w:cs="Arial"/>
                <w:i/>
              </w:rPr>
              <w:t>CNT = Land</w:t>
            </w:r>
          </w:p>
          <w:p w14:paraId="3ADC630E" w14:textId="77777777" w:rsidR="00DF0641" w:rsidRPr="00DF0641" w:rsidRDefault="00DF0641" w:rsidP="00F71DFD">
            <w:pPr>
              <w:rPr>
                <w:rFonts w:cs="Arial"/>
                <w:i/>
              </w:rPr>
            </w:pPr>
            <w:r w:rsidRPr="00DF0641">
              <w:rPr>
                <w:rFonts w:cs="Arial"/>
                <w:i/>
              </w:rPr>
              <w:t>CPA = Län</w:t>
            </w:r>
          </w:p>
          <w:p w14:paraId="33D0D35F" w14:textId="77777777" w:rsidR="00DF0641" w:rsidRPr="00DF0641" w:rsidRDefault="00DF0641" w:rsidP="00F71DFD">
            <w:pPr>
              <w:rPr>
                <w:rFonts w:cs="Arial"/>
                <w:i/>
              </w:rPr>
            </w:pPr>
            <w:r w:rsidRPr="00DF0641">
              <w:rPr>
                <w:rFonts w:cs="Arial"/>
                <w:i/>
              </w:rPr>
              <w:t>DEL = Skiljetecken (används för att särskilja text i adressrymden)</w:t>
            </w:r>
          </w:p>
          <w:p w14:paraId="6D49C1B2" w14:textId="77777777" w:rsidR="00DF0641" w:rsidRPr="00DF0641" w:rsidRDefault="00DF0641" w:rsidP="00F71DFD">
            <w:pPr>
              <w:rPr>
                <w:rFonts w:cs="Arial"/>
                <w:i/>
              </w:rPr>
            </w:pPr>
            <w:r w:rsidRPr="00DF0641">
              <w:rPr>
                <w:rFonts w:cs="Arial"/>
                <w:i/>
              </w:rPr>
              <w:t>CTY = Postort</w:t>
            </w:r>
          </w:p>
          <w:p w14:paraId="4198AFDE" w14:textId="77777777" w:rsidR="00DF0641" w:rsidRPr="00DF0641" w:rsidRDefault="00DF0641" w:rsidP="00F71DFD">
            <w:pPr>
              <w:rPr>
                <w:rFonts w:cs="Arial"/>
                <w:i/>
              </w:rPr>
            </w:pPr>
            <w:r w:rsidRPr="00DF0641">
              <w:rPr>
                <w:rFonts w:cs="Arial"/>
                <w:i/>
              </w:rPr>
              <w:t>POB = Postbox</w:t>
            </w:r>
          </w:p>
          <w:p w14:paraId="199FA833" w14:textId="77777777" w:rsidR="00DF0641" w:rsidRPr="00DF0641" w:rsidRDefault="00DF0641" w:rsidP="00F71DFD">
            <w:pPr>
              <w:rPr>
                <w:rFonts w:cs="Arial"/>
                <w:i/>
              </w:rPr>
            </w:pPr>
            <w:r w:rsidRPr="00DF0641">
              <w:rPr>
                <w:rFonts w:cs="Arial"/>
                <w:i/>
              </w:rPr>
              <w:t>ZIP = Postnummer</w:t>
            </w:r>
          </w:p>
          <w:p w14:paraId="1D046A1F" w14:textId="77777777" w:rsidR="00DF0641" w:rsidRPr="00DF0641" w:rsidRDefault="00DF0641" w:rsidP="00F71DFD">
            <w:pPr>
              <w:rPr>
                <w:rFonts w:cs="Arial"/>
                <w:i/>
              </w:rPr>
            </w:pPr>
            <w:r w:rsidRPr="00DF0641">
              <w:rPr>
                <w:rFonts w:cs="Arial"/>
                <w:i/>
              </w:rPr>
              <w:lastRenderedPageBreak/>
              <w:t>PRE = Distriktsområde</w:t>
            </w:r>
          </w:p>
          <w:p w14:paraId="4D67E693" w14:textId="77777777" w:rsidR="00DF0641" w:rsidRPr="00964D8F" w:rsidRDefault="00DF0641" w:rsidP="00F71DFD">
            <w:pPr>
              <w:rPr>
                <w:rFonts w:cs="Arial"/>
                <w:i/>
                <w:lang w:val="en-US"/>
              </w:rPr>
            </w:pPr>
            <w:r w:rsidRPr="00DF0641">
              <w:rPr>
                <w:rFonts w:cs="Arial"/>
                <w:i/>
                <w:lang w:val="en-US"/>
              </w:rPr>
              <w:t>STA = Region eller provins</w:t>
            </w:r>
          </w:p>
        </w:tc>
        <w:tc>
          <w:tcPr>
            <w:tcW w:w="1617" w:type="dxa"/>
          </w:tcPr>
          <w:p w14:paraId="260581E7" w14:textId="77777777" w:rsidR="00C74AA6" w:rsidRPr="00964D8F" w:rsidRDefault="00964D8F" w:rsidP="00F71DFD">
            <w:pPr>
              <w:rPr>
                <w:i/>
              </w:rPr>
            </w:pPr>
            <w:r w:rsidRPr="00964D8F">
              <w:rPr>
                <w:i/>
              </w:rPr>
              <w:lastRenderedPageBreak/>
              <w:t>0</w:t>
            </w:r>
            <w:proofErr w:type="gramStart"/>
            <w:r w:rsidRPr="00964D8F">
              <w:rPr>
                <w:i/>
              </w:rPr>
              <w:t>..</w:t>
            </w:r>
            <w:proofErr w:type="gramEnd"/>
            <w:r w:rsidRPr="00964D8F">
              <w:rPr>
                <w:i/>
              </w:rPr>
              <w:t>1</w:t>
            </w:r>
          </w:p>
        </w:tc>
      </w:tr>
      <w:tr w:rsidR="00B81FE2" w:rsidRPr="008345BA" w14:paraId="4E3B8E13" w14:textId="77777777" w:rsidTr="0058291B">
        <w:tc>
          <w:tcPr>
            <w:tcW w:w="2474" w:type="dxa"/>
          </w:tcPr>
          <w:p w14:paraId="2AF8A955" w14:textId="77777777" w:rsidR="00B81FE2" w:rsidRPr="00964D8F" w:rsidRDefault="00B81FE2" w:rsidP="00F71DFD">
            <w:proofErr w:type="gramStart"/>
            <w:r w:rsidRPr="00964D8F">
              <w:lastRenderedPageBreak/>
              <w:t>..</w:t>
            </w:r>
            <w:proofErr w:type="gramEnd"/>
            <w:r w:rsidRPr="00964D8F">
              <w:t>/LocationType.telecom</w:t>
            </w:r>
          </w:p>
        </w:tc>
        <w:tc>
          <w:tcPr>
            <w:tcW w:w="2506" w:type="dxa"/>
          </w:tcPr>
          <w:p w14:paraId="2084DA4D" w14:textId="77777777" w:rsidR="00B81FE2" w:rsidRPr="00964D8F" w:rsidRDefault="00B81FE2" w:rsidP="00F71DFD">
            <w:r>
              <w:t>TelType</w:t>
            </w:r>
          </w:p>
        </w:tc>
        <w:tc>
          <w:tcPr>
            <w:tcW w:w="2925" w:type="dxa"/>
          </w:tcPr>
          <w:p w14:paraId="23B78D32" w14:textId="77777777" w:rsidR="00B81FE2" w:rsidRPr="008345BA" w:rsidRDefault="00B81FE2" w:rsidP="00F71DFD">
            <w:pPr>
              <w:rPr>
                <w:rFonts w:cs="Arial"/>
              </w:rPr>
            </w:pPr>
            <w:r w:rsidRPr="00964D8F">
              <w:rPr>
                <w:rFonts w:cs="Arial"/>
              </w:rPr>
              <w:t xml:space="preserve">Platsens telefon och/eller mail adress </w:t>
            </w:r>
            <w:r w:rsidRPr="008345BA">
              <w:rPr>
                <w:rFonts w:cs="Arial"/>
              </w:rPr>
              <w:t>för vilken den är knuten till observationen.</w:t>
            </w:r>
          </w:p>
          <w:p w14:paraId="53B08D1B" w14:textId="77777777" w:rsidR="00B81FE2" w:rsidRPr="008345BA" w:rsidRDefault="00B81FE2" w:rsidP="00F71DFD">
            <w:pPr>
              <w:rPr>
                <w:rFonts w:cs="Arial"/>
              </w:rPr>
            </w:pPr>
          </w:p>
          <w:p w14:paraId="37222BC3" w14:textId="77777777" w:rsidR="00B81FE2" w:rsidRPr="008345BA" w:rsidRDefault="00B81FE2" w:rsidP="00F71DFD">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4F5A158" w14:textId="77777777" w:rsidR="00B81FE2" w:rsidRPr="008345BA" w:rsidRDefault="00B81FE2" w:rsidP="00F71DFD">
            <w:pPr>
              <w:rPr>
                <w:lang w:val="en-US"/>
              </w:rPr>
            </w:pPr>
            <w:r w:rsidRPr="008345BA">
              <w:rPr>
                <w:lang w:val="en-US"/>
              </w:rPr>
              <w:t>0..*</w:t>
            </w:r>
          </w:p>
        </w:tc>
      </w:tr>
      <w:tr w:rsidR="00B81FE2" w:rsidRPr="00B81FE2" w14:paraId="5260CC55" w14:textId="77777777" w:rsidTr="0058291B">
        <w:tc>
          <w:tcPr>
            <w:tcW w:w="2474" w:type="dxa"/>
          </w:tcPr>
          <w:p w14:paraId="5DC65853" w14:textId="77777777" w:rsidR="00B81FE2" w:rsidRPr="00B81FE2" w:rsidRDefault="00B81FE2" w:rsidP="00F71DFD">
            <w:pPr>
              <w:rPr>
                <w:i/>
              </w:rPr>
            </w:pPr>
            <w:proofErr w:type="gramStart"/>
            <w:r w:rsidRPr="00B81FE2">
              <w:rPr>
                <w:i/>
              </w:rPr>
              <w:t>..</w:t>
            </w:r>
            <w:proofErr w:type="gramEnd"/>
            <w:r w:rsidRPr="00B81FE2">
              <w:rPr>
                <w:i/>
              </w:rPr>
              <w:t>/</w:t>
            </w:r>
            <w:r>
              <w:rPr>
                <w:i/>
              </w:rPr>
              <w:t>LocationType.telecom.use</w:t>
            </w:r>
          </w:p>
        </w:tc>
        <w:tc>
          <w:tcPr>
            <w:tcW w:w="2506" w:type="dxa"/>
          </w:tcPr>
          <w:p w14:paraId="1D3757CC" w14:textId="77777777" w:rsidR="00B81FE2" w:rsidRPr="00B81FE2" w:rsidRDefault="00B81FE2" w:rsidP="00F71DFD">
            <w:pPr>
              <w:rPr>
                <w:i/>
              </w:rPr>
            </w:pPr>
            <w:r w:rsidRPr="00B81FE2">
              <w:rPr>
                <w:i/>
              </w:rPr>
              <w:t>TelType</w:t>
            </w:r>
            <w:r>
              <w:rPr>
                <w:i/>
              </w:rPr>
              <w:t>Enum</w:t>
            </w:r>
          </w:p>
        </w:tc>
        <w:tc>
          <w:tcPr>
            <w:tcW w:w="2925" w:type="dxa"/>
          </w:tcPr>
          <w:p w14:paraId="6F2FF94F" w14:textId="77777777" w:rsidR="00B81FE2" w:rsidRDefault="00B81FE2" w:rsidP="00F71DFD">
            <w:pPr>
              <w:rPr>
                <w:rFonts w:cs="Arial"/>
              </w:rPr>
            </w:pPr>
            <w:r>
              <w:rPr>
                <w:rFonts w:cs="Arial"/>
                <w:i/>
                <w:color w:val="000000"/>
                <w:lang w:eastAsia="sv-SE"/>
              </w:rPr>
              <w:t xml:space="preserve">Enumeration baserat på </w:t>
            </w:r>
            <w:r w:rsidRPr="00B81FE2">
              <w:rPr>
                <w:rFonts w:cs="Arial"/>
              </w:rPr>
              <w:t>KV HL7 v3</w:t>
            </w:r>
            <w:r>
              <w:rPr>
                <w:rFonts w:cs="Arial"/>
              </w:rPr>
              <w:t>:</w:t>
            </w:r>
          </w:p>
          <w:p w14:paraId="1E7C417D" w14:textId="77777777" w:rsidR="00B81FE2" w:rsidRDefault="00B81FE2" w:rsidP="00F71DFD">
            <w:pPr>
              <w:rPr>
                <w:rFonts w:cs="Arial"/>
                <w:i/>
              </w:rPr>
            </w:pPr>
          </w:p>
          <w:p w14:paraId="1FE92092" w14:textId="77777777" w:rsidR="00B81FE2" w:rsidRPr="00B81FE2" w:rsidRDefault="00B81FE2" w:rsidP="00F71DFD">
            <w:pPr>
              <w:rPr>
                <w:rFonts w:cs="Arial"/>
                <w:i/>
              </w:rPr>
            </w:pPr>
            <w:r w:rsidRPr="00B81FE2">
              <w:rPr>
                <w:rFonts w:cs="Arial"/>
                <w:i/>
              </w:rPr>
              <w:t>voice = Nummer för att föra ett röstsamtal</w:t>
            </w:r>
          </w:p>
          <w:p w14:paraId="4D933171" w14:textId="77777777" w:rsidR="00B81FE2" w:rsidRPr="00B81FE2" w:rsidRDefault="00B81FE2" w:rsidP="00F71DFD">
            <w:pPr>
              <w:rPr>
                <w:rFonts w:cs="Arial"/>
                <w:i/>
                <w:lang w:val="en-US"/>
              </w:rPr>
            </w:pPr>
            <w:r w:rsidRPr="00B81FE2">
              <w:rPr>
                <w:rFonts w:cs="Arial"/>
                <w:i/>
                <w:lang w:val="en-US"/>
              </w:rPr>
              <w:t>fax = Faxnummer</w:t>
            </w:r>
          </w:p>
          <w:p w14:paraId="22DCA2EE" w14:textId="77777777" w:rsidR="00B81FE2" w:rsidRPr="00B81FE2" w:rsidRDefault="00B81FE2" w:rsidP="00F71DFD">
            <w:pPr>
              <w:rPr>
                <w:rFonts w:cs="Arial"/>
                <w:i/>
                <w:lang w:val="en-US"/>
              </w:rPr>
            </w:pPr>
            <w:r w:rsidRPr="00B81FE2">
              <w:rPr>
                <w:rFonts w:cs="Arial"/>
                <w:i/>
                <w:lang w:val="en-US"/>
              </w:rPr>
              <w:t>data = E-post adress</w:t>
            </w:r>
          </w:p>
          <w:p w14:paraId="05634700" w14:textId="77777777" w:rsidR="00B81FE2" w:rsidRPr="00B81FE2" w:rsidRDefault="00B81FE2" w:rsidP="00F71DFD">
            <w:pPr>
              <w:rPr>
                <w:rFonts w:cs="Arial"/>
                <w:i/>
              </w:rPr>
            </w:pPr>
            <w:r w:rsidRPr="00B81FE2">
              <w:rPr>
                <w:rFonts w:cs="Arial"/>
                <w:i/>
              </w:rPr>
              <w:t>sms = Nummer för mobila textmeddelanden</w:t>
            </w:r>
          </w:p>
        </w:tc>
        <w:tc>
          <w:tcPr>
            <w:tcW w:w="1617" w:type="dxa"/>
          </w:tcPr>
          <w:p w14:paraId="4CA789DD" w14:textId="77777777" w:rsidR="00B81FE2" w:rsidRPr="00B81FE2" w:rsidRDefault="00B81FE2" w:rsidP="00F71DFD">
            <w:pPr>
              <w:rPr>
                <w:i/>
                <w:lang w:val="en-US"/>
              </w:rPr>
            </w:pPr>
            <w:r>
              <w:rPr>
                <w:i/>
                <w:lang w:val="en-US"/>
              </w:rPr>
              <w:t>0..1</w:t>
            </w:r>
          </w:p>
        </w:tc>
      </w:tr>
      <w:tr w:rsidR="00C74AA6" w:rsidRPr="00B81FE2" w14:paraId="40A599A3" w14:textId="77777777" w:rsidTr="000627CC">
        <w:tc>
          <w:tcPr>
            <w:tcW w:w="2474" w:type="dxa"/>
          </w:tcPr>
          <w:p w14:paraId="668BCC0B" w14:textId="77777777" w:rsidR="00C74AA6" w:rsidRPr="00B81FE2" w:rsidRDefault="00C74AA6" w:rsidP="00F71DFD">
            <w:pPr>
              <w:rPr>
                <w:i/>
              </w:rPr>
            </w:pPr>
            <w:proofErr w:type="gramStart"/>
            <w:r w:rsidRPr="00B81FE2">
              <w:rPr>
                <w:i/>
              </w:rPr>
              <w:t>..</w:t>
            </w:r>
            <w:proofErr w:type="gramEnd"/>
            <w:r w:rsidRPr="00B81FE2">
              <w:rPr>
                <w:i/>
              </w:rPr>
              <w:t>/</w:t>
            </w:r>
            <w:r w:rsidR="00B81FE2">
              <w:rPr>
                <w:i/>
              </w:rPr>
              <w:t>LocationType.telecom.value</w:t>
            </w:r>
          </w:p>
        </w:tc>
        <w:tc>
          <w:tcPr>
            <w:tcW w:w="2506" w:type="dxa"/>
          </w:tcPr>
          <w:p w14:paraId="1C1FA2CE" w14:textId="77777777" w:rsidR="00C74AA6" w:rsidRPr="00B81FE2" w:rsidRDefault="00B81FE2" w:rsidP="00F71DFD">
            <w:pPr>
              <w:rPr>
                <w:i/>
              </w:rPr>
            </w:pPr>
            <w:r>
              <w:rPr>
                <w:i/>
              </w:rPr>
              <w:t>String</w:t>
            </w:r>
          </w:p>
        </w:tc>
        <w:tc>
          <w:tcPr>
            <w:tcW w:w="2925" w:type="dxa"/>
          </w:tcPr>
          <w:p w14:paraId="04B58664" w14:textId="77777777" w:rsidR="00C74AA6" w:rsidRPr="00B81FE2" w:rsidRDefault="00B81FE2" w:rsidP="00F71DFD">
            <w:pPr>
              <w:rPr>
                <w:rFonts w:cs="Arial"/>
                <w:i/>
              </w:rPr>
            </w:pPr>
            <w:r>
              <w:rPr>
                <w:rFonts w:cs="Arial"/>
                <w:i/>
                <w:color w:val="000000"/>
                <w:lang w:eastAsia="sv-SE"/>
              </w:rPr>
              <w:t xml:space="preserve">Namn på alternativ för </w:t>
            </w:r>
            <w:r w:rsidR="00372E8A">
              <w:rPr>
                <w:rFonts w:cs="Arial"/>
                <w:i/>
                <w:color w:val="000000"/>
                <w:lang w:eastAsia="sv-SE"/>
              </w:rPr>
              <w:t xml:space="preserve">telekom </w:t>
            </w:r>
            <w:r>
              <w:rPr>
                <w:rFonts w:cs="Arial"/>
                <w:i/>
                <w:color w:val="000000"/>
                <w:lang w:eastAsia="sv-SE"/>
              </w:rPr>
              <w:t>kommunikation.</w:t>
            </w:r>
          </w:p>
        </w:tc>
        <w:tc>
          <w:tcPr>
            <w:tcW w:w="1617" w:type="dxa"/>
          </w:tcPr>
          <w:p w14:paraId="42F15DBB" w14:textId="77777777" w:rsidR="00C74AA6" w:rsidRPr="00B81FE2" w:rsidRDefault="00B81FE2" w:rsidP="00F71DFD">
            <w:pPr>
              <w:rPr>
                <w:i/>
                <w:lang w:val="en-US"/>
              </w:rPr>
            </w:pPr>
            <w:r>
              <w:rPr>
                <w:i/>
                <w:lang w:val="en-US"/>
              </w:rPr>
              <w:t>0..1</w:t>
            </w:r>
          </w:p>
        </w:tc>
      </w:tr>
      <w:tr w:rsidR="00C74AA6" w:rsidRPr="008345BA" w14:paraId="3A8DD135" w14:textId="77777777" w:rsidTr="000D2F72">
        <w:tc>
          <w:tcPr>
            <w:tcW w:w="2474" w:type="dxa"/>
            <w:shd w:val="clear" w:color="auto" w:fill="D9D9D9" w:themeFill="background1" w:themeFillShade="D9"/>
          </w:tcPr>
          <w:p w14:paraId="2C03DFBA" w14:textId="77777777" w:rsidR="00C74AA6" w:rsidRPr="008345BA" w:rsidRDefault="00C74AA6" w:rsidP="00F71DFD">
            <w:pPr>
              <w:rPr>
                <w:lang w:val="en-GB"/>
              </w:rPr>
            </w:pPr>
            <w:r w:rsidRPr="008345BA">
              <w:rPr>
                <w:lang w:val="en-US" w:eastAsia="sv-SE"/>
              </w:rPr>
              <w:t>patient</w:t>
            </w:r>
          </w:p>
        </w:tc>
        <w:tc>
          <w:tcPr>
            <w:tcW w:w="2506" w:type="dxa"/>
            <w:shd w:val="clear" w:color="auto" w:fill="D9D9D9" w:themeFill="background1" w:themeFillShade="D9"/>
          </w:tcPr>
          <w:p w14:paraId="2BAAB06C" w14:textId="77777777" w:rsidR="00C74AA6" w:rsidRPr="008345BA" w:rsidRDefault="00C74AA6" w:rsidP="00F71DFD">
            <w:pPr>
              <w:rPr>
                <w:lang w:val="en-GB"/>
              </w:rPr>
            </w:pPr>
            <w:r w:rsidRPr="008345BA">
              <w:rPr>
                <w:lang w:val="en-GB"/>
              </w:rPr>
              <w:t>PatientType</w:t>
            </w:r>
          </w:p>
        </w:tc>
        <w:tc>
          <w:tcPr>
            <w:tcW w:w="2925" w:type="dxa"/>
            <w:shd w:val="clear" w:color="auto" w:fill="D9D9D9" w:themeFill="background1" w:themeFillShade="D9"/>
          </w:tcPr>
          <w:p w14:paraId="4E3EEE82" w14:textId="77777777" w:rsidR="00C74AA6" w:rsidRPr="008345BA" w:rsidRDefault="00C74AA6" w:rsidP="00F71DFD">
            <w:pPr>
              <w:rPr>
                <w:lang w:val="en-US"/>
              </w:rPr>
            </w:pPr>
          </w:p>
        </w:tc>
        <w:tc>
          <w:tcPr>
            <w:tcW w:w="1617" w:type="dxa"/>
            <w:shd w:val="clear" w:color="auto" w:fill="D9D9D9" w:themeFill="background1" w:themeFillShade="D9"/>
          </w:tcPr>
          <w:p w14:paraId="5F50D1CF" w14:textId="77777777" w:rsidR="00C74AA6" w:rsidRPr="008345BA" w:rsidRDefault="00C74AA6" w:rsidP="00F71DFD">
            <w:pPr>
              <w:rPr>
                <w:lang w:val="en-US"/>
              </w:rPr>
            </w:pPr>
            <w:r w:rsidRPr="008345BA">
              <w:rPr>
                <w:lang w:val="en-US"/>
              </w:rPr>
              <w:t>1</w:t>
            </w:r>
          </w:p>
        </w:tc>
      </w:tr>
      <w:tr w:rsidR="00C74AA6" w:rsidRPr="008345BA" w14:paraId="4D620E96" w14:textId="77777777" w:rsidTr="000627CC">
        <w:tc>
          <w:tcPr>
            <w:tcW w:w="2474" w:type="dxa"/>
          </w:tcPr>
          <w:p w14:paraId="6D9FC461" w14:textId="77777777" w:rsidR="00C74AA6" w:rsidRPr="00A21F75" w:rsidRDefault="00C74AA6" w:rsidP="00F71DFD">
            <w:pPr>
              <w:rPr>
                <w:lang w:val="en-GB"/>
              </w:rPr>
            </w:pPr>
            <w:r w:rsidRPr="008345BA">
              <w:rPr>
                <w:lang w:val="en-GB"/>
              </w:rPr>
              <w:t>../PatientType.id</w:t>
            </w:r>
          </w:p>
        </w:tc>
        <w:tc>
          <w:tcPr>
            <w:tcW w:w="2506" w:type="dxa"/>
          </w:tcPr>
          <w:p w14:paraId="253DAD2F" w14:textId="77777777" w:rsidR="00C74AA6" w:rsidRPr="00894EEA" w:rsidRDefault="00C74AA6" w:rsidP="00F71DFD">
            <w:r w:rsidRPr="00894EEA">
              <w:t>IIType</w:t>
            </w:r>
          </w:p>
        </w:tc>
        <w:tc>
          <w:tcPr>
            <w:tcW w:w="2925" w:type="dxa"/>
          </w:tcPr>
          <w:p w14:paraId="4A29A5F0" w14:textId="77777777" w:rsidR="00C74AA6" w:rsidRPr="008F3E17" w:rsidRDefault="00C74AA6" w:rsidP="00F71DFD">
            <w:pPr>
              <w:rPr>
                <w:rFonts w:eastAsia="Times New Roman" w:cs="Arial"/>
              </w:rPr>
            </w:pPr>
            <w:r w:rsidRPr="008345BA">
              <w:rPr>
                <w:rFonts w:eastAsia="Times New Roman" w:cs="Arial"/>
              </w:rPr>
              <w:t>Id för patienten. Skall anges</w:t>
            </w:r>
            <w:r w:rsidR="008F3E17">
              <w:rPr>
                <w:rFonts w:eastAsia="Times New Roman" w:cs="Arial"/>
              </w:rPr>
              <w:t xml:space="preserve"> med 12 tecken utan avskiljare.</w:t>
            </w:r>
          </w:p>
        </w:tc>
        <w:tc>
          <w:tcPr>
            <w:tcW w:w="1617" w:type="dxa"/>
          </w:tcPr>
          <w:p w14:paraId="3ACFB511" w14:textId="77777777" w:rsidR="00C74AA6" w:rsidRPr="008345BA" w:rsidRDefault="00C74AA6" w:rsidP="00F71DFD">
            <w:r w:rsidRPr="008345BA">
              <w:t>1</w:t>
            </w:r>
          </w:p>
        </w:tc>
      </w:tr>
      <w:tr w:rsidR="00D3526E" w:rsidRPr="000D472E" w14:paraId="6FCAEBB7" w14:textId="77777777" w:rsidTr="00D3526E">
        <w:tc>
          <w:tcPr>
            <w:tcW w:w="2474" w:type="dxa"/>
            <w:tcBorders>
              <w:top w:val="single" w:sz="4" w:space="0" w:color="auto"/>
              <w:left w:val="single" w:sz="4" w:space="0" w:color="auto"/>
              <w:bottom w:val="single" w:sz="4" w:space="0" w:color="auto"/>
              <w:right w:val="single" w:sz="4" w:space="0" w:color="auto"/>
            </w:tcBorders>
          </w:tcPr>
          <w:p w14:paraId="45D68049" w14:textId="77777777" w:rsidR="00D3526E" w:rsidRPr="000D472E" w:rsidRDefault="00D3526E" w:rsidP="00F71DFD">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1044AA8" w14:textId="77777777" w:rsidR="00D3526E" w:rsidRPr="000D472E" w:rsidRDefault="00D3526E"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2CB0FC94" w14:textId="77777777" w:rsidR="00162662" w:rsidRPr="00FE0141" w:rsidRDefault="00162662" w:rsidP="00F71DFD">
            <w:pPr>
              <w:rPr>
                <w:i/>
              </w:rPr>
            </w:pPr>
            <w:r w:rsidRPr="00FE0141">
              <w:rPr>
                <w:i/>
              </w:rPr>
              <w:t>KV OID för typ av identifierare:</w:t>
            </w:r>
          </w:p>
          <w:p w14:paraId="1CD682AC" w14:textId="77777777" w:rsidR="008F3E17" w:rsidRPr="000D472E" w:rsidRDefault="008F3E17" w:rsidP="00F71DFD">
            <w:pPr>
              <w:rPr>
                <w:i/>
              </w:rPr>
            </w:pPr>
          </w:p>
          <w:p w14:paraId="6C5FD035" w14:textId="5AFDF947" w:rsidR="008F3E17" w:rsidRPr="000D472E" w:rsidRDefault="000A77FA" w:rsidP="00F71DFD">
            <w:pPr>
              <w:rPr>
                <w:i/>
              </w:rPr>
            </w:pPr>
            <w:r>
              <w:rPr>
                <w:i/>
              </w:rPr>
              <w:t xml:space="preserve">För personnummer används OID </w:t>
            </w:r>
            <w:r w:rsidR="008F3E17" w:rsidRPr="000D472E">
              <w:rPr>
                <w:i/>
              </w:rPr>
              <w:t>(1.2.752.129.2.1.3.1).</w:t>
            </w:r>
            <w:r w:rsidR="008F3E17" w:rsidRPr="000D472E">
              <w:rPr>
                <w:i/>
              </w:rPr>
              <w:br/>
            </w:r>
            <w:r>
              <w:rPr>
                <w:i/>
              </w:rPr>
              <w:t xml:space="preserve">För samordningsnummer används OID </w:t>
            </w:r>
            <w:r w:rsidR="008F3E17" w:rsidRPr="000D472E">
              <w:rPr>
                <w:i/>
              </w:rPr>
              <w:t>(1.2.752.129.2.1.3.3).</w:t>
            </w:r>
            <w:r w:rsidR="008F3E17" w:rsidRPr="000D472E">
              <w:rPr>
                <w:i/>
              </w:rPr>
              <w:br/>
            </w:r>
            <w:r>
              <w:rPr>
                <w:i/>
              </w:rPr>
              <w:t>För lokala reservnummer används OID (1.2.752.129.2.1.2.1)</w:t>
            </w:r>
          </w:p>
          <w:p w14:paraId="32C36549" w14:textId="77777777" w:rsidR="00D3526E" w:rsidRPr="008F26DD" w:rsidRDefault="008F3E17" w:rsidP="00F71DFD">
            <w:pPr>
              <w:rPr>
                <w:rFonts w:eastAsia="Times New Roman" w:cs="Arial"/>
                <w:i/>
              </w:rPr>
            </w:pPr>
            <w:r w:rsidRPr="000D472E">
              <w:rPr>
                <w:i/>
              </w:rPr>
              <w:t>Det finns en OID för 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D1167E1" w14:textId="77777777" w:rsidR="00D3526E" w:rsidRPr="000D472E" w:rsidRDefault="00D3526E" w:rsidP="00F71DFD">
            <w:pPr>
              <w:rPr>
                <w:i/>
              </w:rPr>
            </w:pPr>
            <w:r w:rsidRPr="000D472E">
              <w:rPr>
                <w:i/>
              </w:rPr>
              <w:t>1</w:t>
            </w:r>
          </w:p>
        </w:tc>
      </w:tr>
      <w:tr w:rsidR="004E5483" w:rsidRPr="000D472E" w14:paraId="7727D8C0" w14:textId="77777777" w:rsidTr="00D3526E">
        <w:tc>
          <w:tcPr>
            <w:tcW w:w="2474" w:type="dxa"/>
            <w:tcBorders>
              <w:top w:val="single" w:sz="4" w:space="0" w:color="auto"/>
              <w:left w:val="single" w:sz="4" w:space="0" w:color="auto"/>
              <w:bottom w:val="single" w:sz="4" w:space="0" w:color="auto"/>
              <w:right w:val="single" w:sz="4" w:space="0" w:color="auto"/>
            </w:tcBorders>
          </w:tcPr>
          <w:p w14:paraId="56C1C889" w14:textId="77777777" w:rsidR="004E5483" w:rsidRPr="000D472E" w:rsidRDefault="004E5483" w:rsidP="00F71DFD">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3370FC0" w14:textId="77777777" w:rsidR="004E5483" w:rsidRPr="000D472E" w:rsidRDefault="004E5483" w:rsidP="00F71DFD">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2642CBD" w14:textId="77777777" w:rsidR="004E5483" w:rsidRDefault="004E5483" w:rsidP="00F71DFD">
            <w:pPr>
              <w:rPr>
                <w:i/>
              </w:rPr>
            </w:pPr>
            <w:r>
              <w:rPr>
                <w:i/>
              </w:rPr>
              <w:t>Personnummer/globalt reservnummer/</w:t>
            </w:r>
            <w:r w:rsidRPr="00FE0141">
              <w:rPr>
                <w:i/>
              </w:rPr>
              <w:t>samordningsnummer</w:t>
            </w:r>
            <w:r>
              <w:rPr>
                <w:i/>
              </w:rPr>
              <w:t>.</w:t>
            </w:r>
          </w:p>
          <w:p w14:paraId="68152F64" w14:textId="77777777" w:rsidR="004E5483" w:rsidRDefault="004E5483" w:rsidP="00F71DFD">
            <w:pPr>
              <w:rPr>
                <w:i/>
              </w:rPr>
            </w:pPr>
          </w:p>
          <w:p w14:paraId="0FC7FC4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w:t>
            </w:r>
            <w:r w:rsidRPr="00AC5622">
              <w:rPr>
                <w:rFonts w:cs="Arial"/>
                <w:i/>
              </w:rPr>
              <w:lastRenderedPageBreak/>
              <w:t xml:space="preserve">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625E752" w14:textId="77777777" w:rsidR="004E5483" w:rsidRPr="000D472E" w:rsidRDefault="004E5483" w:rsidP="00F71DFD">
            <w:pPr>
              <w:rPr>
                <w:i/>
              </w:rPr>
            </w:pPr>
            <w:r w:rsidRPr="000D472E">
              <w:rPr>
                <w:i/>
              </w:rPr>
              <w:lastRenderedPageBreak/>
              <w:t>1</w:t>
            </w:r>
          </w:p>
        </w:tc>
      </w:tr>
      <w:tr w:rsidR="00C74AA6" w:rsidRPr="008345BA" w14:paraId="0D9CA6D0" w14:textId="77777777" w:rsidTr="000627CC">
        <w:tc>
          <w:tcPr>
            <w:tcW w:w="2474" w:type="dxa"/>
          </w:tcPr>
          <w:p w14:paraId="4EB34525" w14:textId="77777777" w:rsidR="00C74AA6" w:rsidRPr="008345BA" w:rsidRDefault="00C74AA6" w:rsidP="00F71DFD">
            <w:pPr>
              <w:rPr>
                <w:lang w:val="en-GB"/>
              </w:rPr>
            </w:pPr>
            <w:r w:rsidRPr="008345BA">
              <w:rPr>
                <w:lang w:val="en-GB"/>
              </w:rPr>
              <w:lastRenderedPageBreak/>
              <w:t>../PatientType.dateOfBirth</w:t>
            </w:r>
          </w:p>
        </w:tc>
        <w:tc>
          <w:tcPr>
            <w:tcW w:w="2506" w:type="dxa"/>
          </w:tcPr>
          <w:p w14:paraId="4E707EF9" w14:textId="77777777" w:rsidR="00C74AA6" w:rsidRPr="008345BA" w:rsidRDefault="00C74AA6" w:rsidP="00F71DFD">
            <w:pPr>
              <w:rPr>
                <w:lang w:val="en-GB"/>
              </w:rPr>
            </w:pPr>
            <w:r w:rsidRPr="008345BA">
              <w:rPr>
                <w:lang w:val="en-GB"/>
              </w:rPr>
              <w:t>DateTime</w:t>
            </w:r>
          </w:p>
        </w:tc>
        <w:tc>
          <w:tcPr>
            <w:tcW w:w="2925" w:type="dxa"/>
          </w:tcPr>
          <w:p w14:paraId="4CC3EAD3" w14:textId="77777777" w:rsidR="00C74AA6" w:rsidRDefault="00C74AA6" w:rsidP="00F71DFD">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13148EBA" w14:textId="77777777" w:rsidR="008F3E17" w:rsidRPr="008F3E17" w:rsidRDefault="008F3E17" w:rsidP="00F71DFD">
            <w:pPr>
              <w:rPr>
                <w:rFonts w:cs="Arial"/>
              </w:rPr>
            </w:pPr>
          </w:p>
          <w:p w14:paraId="16B42288" w14:textId="77777777" w:rsidR="008F3E17" w:rsidRPr="00DD495A" w:rsidRDefault="008F3E17" w:rsidP="00F71DFD">
            <w:r w:rsidRPr="008F3E17">
              <w:rPr>
                <w:rFonts w:cs="Arial"/>
              </w:rPr>
              <w:t>Datum. Format ÅÅÅÅMMDD.</w:t>
            </w:r>
          </w:p>
        </w:tc>
        <w:tc>
          <w:tcPr>
            <w:tcW w:w="1617" w:type="dxa"/>
          </w:tcPr>
          <w:p w14:paraId="179D6E49" w14:textId="77777777" w:rsidR="00C74AA6" w:rsidRPr="008345BA" w:rsidRDefault="00C74AA6" w:rsidP="00F71DFD">
            <w:pPr>
              <w:rPr>
                <w:lang w:val="en-US"/>
              </w:rPr>
            </w:pPr>
            <w:r w:rsidRPr="008345BA">
              <w:rPr>
                <w:lang w:val="en-US"/>
              </w:rPr>
              <w:t>1</w:t>
            </w:r>
          </w:p>
        </w:tc>
      </w:tr>
      <w:tr w:rsidR="00C74AA6" w:rsidRPr="008345BA" w14:paraId="3F0E7B15" w14:textId="77777777" w:rsidTr="000627CC">
        <w:tc>
          <w:tcPr>
            <w:tcW w:w="2474" w:type="dxa"/>
          </w:tcPr>
          <w:p w14:paraId="4DB82731" w14:textId="77777777" w:rsidR="00C74AA6" w:rsidRPr="008345BA" w:rsidRDefault="00C74AA6" w:rsidP="00F71DFD">
            <w:pPr>
              <w:rPr>
                <w:lang w:val="en-GB"/>
              </w:rPr>
            </w:pPr>
            <w:r w:rsidRPr="008345BA">
              <w:rPr>
                <w:lang w:val="en-GB"/>
              </w:rPr>
              <w:t>../PatientType.gender</w:t>
            </w:r>
          </w:p>
        </w:tc>
        <w:tc>
          <w:tcPr>
            <w:tcW w:w="2506" w:type="dxa"/>
          </w:tcPr>
          <w:p w14:paraId="2CC47465" w14:textId="77777777" w:rsidR="00C74AA6" w:rsidRPr="008345BA" w:rsidRDefault="00C74AA6" w:rsidP="00F71DFD">
            <w:pPr>
              <w:rPr>
                <w:lang w:val="en-GB"/>
              </w:rPr>
            </w:pPr>
            <w:r w:rsidRPr="008345BA">
              <w:rPr>
                <w:lang w:val="en-GB"/>
              </w:rPr>
              <w:t>CVType</w:t>
            </w:r>
          </w:p>
        </w:tc>
        <w:tc>
          <w:tcPr>
            <w:tcW w:w="2925" w:type="dxa"/>
          </w:tcPr>
          <w:p w14:paraId="07B20842" w14:textId="77777777" w:rsidR="00C74AA6" w:rsidRPr="00953E0D" w:rsidRDefault="00C74AA6" w:rsidP="00F71DFD">
            <w:pPr>
              <w:rPr>
                <w:rFonts w:cs="Arial"/>
              </w:rPr>
            </w:pPr>
            <w:r w:rsidRPr="008345BA">
              <w:rPr>
                <w:rFonts w:cs="Arial"/>
              </w:rPr>
              <w:t>Anger patienten</w:t>
            </w:r>
            <w:r w:rsidR="00953E0D">
              <w:rPr>
                <w:rFonts w:cs="Arial"/>
              </w:rPr>
              <w:t>s kön.</w:t>
            </w:r>
          </w:p>
        </w:tc>
        <w:tc>
          <w:tcPr>
            <w:tcW w:w="1617" w:type="dxa"/>
          </w:tcPr>
          <w:p w14:paraId="53F37CFB" w14:textId="77777777" w:rsidR="00C74AA6" w:rsidRPr="008345BA" w:rsidRDefault="00C74AA6" w:rsidP="00F71DFD">
            <w:r w:rsidRPr="008345BA">
              <w:t>0</w:t>
            </w:r>
            <w:proofErr w:type="gramStart"/>
            <w:r w:rsidRPr="008345BA">
              <w:t>..</w:t>
            </w:r>
            <w:proofErr w:type="gramEnd"/>
            <w:r w:rsidRPr="008345BA">
              <w:t>1</w:t>
            </w:r>
          </w:p>
        </w:tc>
      </w:tr>
      <w:tr w:rsidR="008F3E17" w:rsidRPr="000D472E" w14:paraId="7FBFF579" w14:textId="77777777" w:rsidTr="008F3E17">
        <w:tc>
          <w:tcPr>
            <w:tcW w:w="2474" w:type="dxa"/>
            <w:tcBorders>
              <w:top w:val="single" w:sz="4" w:space="0" w:color="auto"/>
              <w:left w:val="single" w:sz="4" w:space="0" w:color="auto"/>
              <w:bottom w:val="single" w:sz="4" w:space="0" w:color="auto"/>
              <w:right w:val="single" w:sz="4" w:space="0" w:color="auto"/>
            </w:tcBorders>
          </w:tcPr>
          <w:p w14:paraId="29949C90" w14:textId="77777777" w:rsidR="008F3E17" w:rsidRPr="000D472E" w:rsidRDefault="008F3E17" w:rsidP="00F71DFD">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47022D"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02B4539" w14:textId="77777777" w:rsidR="00953E0D" w:rsidRPr="000D472E" w:rsidRDefault="008F3E17" w:rsidP="00F71DFD">
            <w:pPr>
              <w:rPr>
                <w:rFonts w:cs="Arial"/>
                <w:i/>
              </w:rPr>
            </w:pPr>
            <w:r w:rsidRPr="000D472E">
              <w:rPr>
                <w:rFonts w:cs="Arial"/>
                <w:i/>
              </w:rPr>
              <w:t xml:space="preserve">Kod för </w:t>
            </w:r>
            <w:r w:rsidR="00476A59">
              <w:rPr>
                <w:rFonts w:cs="Arial"/>
                <w:i/>
              </w:rPr>
              <w:t>könstyp.</w:t>
            </w:r>
            <w:r w:rsidR="009C6546">
              <w:rPr>
                <w:rFonts w:cs="Arial"/>
                <w:i/>
              </w:rPr>
              <w:t xml:space="preserve"> </w:t>
            </w:r>
            <w:r w:rsidR="00953E0D" w:rsidRPr="000D472E">
              <w:rPr>
                <w:rFonts w:cs="Arial"/>
                <w:i/>
              </w:rPr>
              <w:t xml:space="preserve">Antingen 0 för okänt, 1 för Kvinna, 2 för Man och 9 för </w:t>
            </w:r>
            <w:proofErr w:type="gramStart"/>
            <w:r w:rsidR="00953E0D" w:rsidRPr="000D472E">
              <w:rPr>
                <w:rFonts w:cs="Arial"/>
                <w:i/>
              </w:rPr>
              <w:t>Ej</w:t>
            </w:r>
            <w:proofErr w:type="gramEnd"/>
            <w:r w:rsidR="00953E0D"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70B837C" w14:textId="77777777" w:rsidR="008F3E17" w:rsidRPr="000D472E" w:rsidRDefault="008F3E17" w:rsidP="00F71DFD">
            <w:pPr>
              <w:rPr>
                <w:i/>
              </w:rPr>
            </w:pPr>
            <w:r w:rsidRPr="000D472E">
              <w:rPr>
                <w:i/>
              </w:rPr>
              <w:t>1</w:t>
            </w:r>
          </w:p>
        </w:tc>
      </w:tr>
      <w:tr w:rsidR="008F3E17" w:rsidRPr="000D472E" w14:paraId="69833905" w14:textId="77777777" w:rsidTr="008F3E17">
        <w:tc>
          <w:tcPr>
            <w:tcW w:w="2474" w:type="dxa"/>
            <w:tcBorders>
              <w:top w:val="single" w:sz="4" w:space="0" w:color="auto"/>
              <w:left w:val="single" w:sz="4" w:space="0" w:color="auto"/>
              <w:bottom w:val="single" w:sz="4" w:space="0" w:color="auto"/>
              <w:right w:val="single" w:sz="4" w:space="0" w:color="auto"/>
            </w:tcBorders>
          </w:tcPr>
          <w:p w14:paraId="02392377" w14:textId="77777777" w:rsidR="008F3E17" w:rsidRPr="000D472E" w:rsidRDefault="008F3E17" w:rsidP="00F71DFD">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5122D1F"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559F481" w14:textId="77777777" w:rsidR="008F3E17" w:rsidRPr="000D472E" w:rsidRDefault="008F3E17" w:rsidP="00F71DFD">
            <w:pPr>
              <w:rPr>
                <w:rFonts w:cs="Arial"/>
                <w:i/>
              </w:rPr>
            </w:pPr>
            <w:r w:rsidRPr="000D472E">
              <w:rPr>
                <w:rFonts w:cs="Arial"/>
                <w:i/>
              </w:rPr>
              <w:t xml:space="preserve">Kodsystem för angiven kod för </w:t>
            </w:r>
            <w:r w:rsidR="00953E0D" w:rsidRPr="000D472E">
              <w:rPr>
                <w:rFonts w:cs="Arial"/>
                <w:i/>
              </w:rPr>
              <w:t>könstyp</w:t>
            </w:r>
            <w:r w:rsidRPr="000D472E">
              <w:rPr>
                <w:rFonts w:cs="Arial"/>
                <w:i/>
              </w:rPr>
              <w:t xml:space="preserve">. </w:t>
            </w:r>
          </w:p>
          <w:p w14:paraId="6705B51B" w14:textId="77777777" w:rsidR="00953E0D" w:rsidRPr="000D472E" w:rsidRDefault="00953E0D" w:rsidP="00F71DFD">
            <w:pPr>
              <w:rPr>
                <w:rFonts w:cs="Arial"/>
                <w:i/>
              </w:rPr>
            </w:pPr>
          </w:p>
          <w:p w14:paraId="6101A825" w14:textId="77777777" w:rsidR="00953E0D" w:rsidRPr="000D472E" w:rsidRDefault="00953E0D" w:rsidP="00F71DFD">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179C7D65" w14:textId="77777777" w:rsidR="008F3E17" w:rsidRPr="000D472E" w:rsidRDefault="008F3E17" w:rsidP="00F71DFD">
            <w:pPr>
              <w:rPr>
                <w:i/>
              </w:rPr>
            </w:pPr>
            <w:r w:rsidRPr="000D472E">
              <w:rPr>
                <w:i/>
              </w:rPr>
              <w:t>1</w:t>
            </w:r>
          </w:p>
        </w:tc>
      </w:tr>
      <w:tr w:rsidR="008F3E17" w:rsidRPr="000D472E" w14:paraId="17B99590" w14:textId="77777777" w:rsidTr="008F3E17">
        <w:tc>
          <w:tcPr>
            <w:tcW w:w="2474" w:type="dxa"/>
            <w:tcBorders>
              <w:top w:val="single" w:sz="4" w:space="0" w:color="auto"/>
              <w:left w:val="single" w:sz="4" w:space="0" w:color="auto"/>
              <w:bottom w:val="single" w:sz="4" w:space="0" w:color="auto"/>
              <w:right w:val="single" w:sz="4" w:space="0" w:color="auto"/>
            </w:tcBorders>
          </w:tcPr>
          <w:p w14:paraId="6A2F70E5" w14:textId="77777777" w:rsidR="008F3E17" w:rsidRPr="000D472E" w:rsidRDefault="008F3E17" w:rsidP="00F71DFD">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90AF99A"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165ECF" w14:textId="77777777" w:rsidR="008F3E17" w:rsidRPr="000D472E" w:rsidRDefault="008F3E17" w:rsidP="00F71DFD">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640318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378A9C3F" w14:textId="77777777" w:rsidTr="008F3E17">
        <w:tc>
          <w:tcPr>
            <w:tcW w:w="2474" w:type="dxa"/>
            <w:tcBorders>
              <w:top w:val="single" w:sz="4" w:space="0" w:color="auto"/>
              <w:left w:val="single" w:sz="4" w:space="0" w:color="auto"/>
              <w:bottom w:val="single" w:sz="4" w:space="0" w:color="auto"/>
              <w:right w:val="single" w:sz="4" w:space="0" w:color="auto"/>
            </w:tcBorders>
          </w:tcPr>
          <w:p w14:paraId="45AB76BA" w14:textId="77777777" w:rsidR="008F3E17" w:rsidRPr="000D472E" w:rsidRDefault="008F3E17" w:rsidP="00F71DFD">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DF68700"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A5E523" w14:textId="77777777" w:rsidR="008F3E17" w:rsidRPr="000D472E" w:rsidRDefault="008F3E17" w:rsidP="00F71DFD">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8545D42"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8F3E17" w:rsidRPr="000D472E" w14:paraId="18E8FFBD" w14:textId="77777777" w:rsidTr="008F3E17">
        <w:tc>
          <w:tcPr>
            <w:tcW w:w="2474" w:type="dxa"/>
            <w:tcBorders>
              <w:top w:val="single" w:sz="4" w:space="0" w:color="auto"/>
              <w:left w:val="single" w:sz="4" w:space="0" w:color="auto"/>
              <w:bottom w:val="single" w:sz="4" w:space="0" w:color="auto"/>
              <w:right w:val="single" w:sz="4" w:space="0" w:color="auto"/>
            </w:tcBorders>
          </w:tcPr>
          <w:p w14:paraId="5B98EC9C" w14:textId="77777777" w:rsidR="008F3E17" w:rsidRPr="000D472E" w:rsidRDefault="008F3E17" w:rsidP="00F71DFD">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4BA00B4" w14:textId="77777777" w:rsidR="008F3E17" w:rsidRPr="000D472E" w:rsidRDefault="008F3E17" w:rsidP="00F71DFD">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B9BFAC" w14:textId="3070C65F" w:rsidR="008F3E17" w:rsidRPr="000D472E" w:rsidRDefault="008F3E17" w:rsidP="00A1735B">
            <w:pPr>
              <w:rPr>
                <w:rFonts w:cs="Arial"/>
                <w:i/>
              </w:rPr>
            </w:pPr>
            <w:r w:rsidRPr="000D472E">
              <w:rPr>
                <w:rFonts w:cs="Arial"/>
                <w:i/>
              </w:rPr>
              <w:t>Textuell beskrivning a</w:t>
            </w:r>
            <w:r w:rsidR="00A1735B">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76FB11DB" w14:textId="77777777" w:rsidR="008F3E17" w:rsidRPr="000D472E" w:rsidRDefault="008F3E17" w:rsidP="00F71DFD">
            <w:pPr>
              <w:rPr>
                <w:i/>
              </w:rPr>
            </w:pPr>
            <w:r w:rsidRPr="000D472E">
              <w:rPr>
                <w:i/>
              </w:rPr>
              <w:t>0</w:t>
            </w:r>
            <w:proofErr w:type="gramStart"/>
            <w:r w:rsidRPr="000D472E">
              <w:rPr>
                <w:i/>
              </w:rPr>
              <w:t>..</w:t>
            </w:r>
            <w:proofErr w:type="gramEnd"/>
            <w:r w:rsidRPr="000D472E">
              <w:rPr>
                <w:i/>
              </w:rPr>
              <w:t>1</w:t>
            </w:r>
          </w:p>
        </w:tc>
      </w:tr>
      <w:tr w:rsidR="00C74AA6" w:rsidRPr="008345BA" w14:paraId="60E26950" w14:textId="77777777" w:rsidTr="000D2F72">
        <w:tc>
          <w:tcPr>
            <w:tcW w:w="2474" w:type="dxa"/>
            <w:shd w:val="clear" w:color="auto" w:fill="D9D9D9" w:themeFill="background1" w:themeFillShade="D9"/>
          </w:tcPr>
          <w:p w14:paraId="3DA7AED5" w14:textId="77777777" w:rsidR="00C74AA6" w:rsidRPr="008345BA" w:rsidRDefault="00C74AA6" w:rsidP="00F71DFD">
            <w:r w:rsidRPr="008345BA">
              <w:rPr>
                <w:lang w:eastAsia="sv-SE"/>
              </w:rPr>
              <w:t>legalAuthenticator</w:t>
            </w:r>
          </w:p>
        </w:tc>
        <w:tc>
          <w:tcPr>
            <w:tcW w:w="2506" w:type="dxa"/>
            <w:shd w:val="clear" w:color="auto" w:fill="D9D9D9" w:themeFill="background1" w:themeFillShade="D9"/>
          </w:tcPr>
          <w:p w14:paraId="64EAEB8E" w14:textId="77777777" w:rsidR="00C74AA6" w:rsidRPr="008345BA" w:rsidRDefault="00C74AA6" w:rsidP="00F71DFD">
            <w:r w:rsidRPr="008345BA">
              <w:t>LegalAuthenticatorType</w:t>
            </w:r>
          </w:p>
        </w:tc>
        <w:tc>
          <w:tcPr>
            <w:tcW w:w="2925" w:type="dxa"/>
            <w:shd w:val="clear" w:color="auto" w:fill="D9D9D9" w:themeFill="background1" w:themeFillShade="D9"/>
          </w:tcPr>
          <w:p w14:paraId="235BA00C" w14:textId="77777777" w:rsidR="00C74AA6" w:rsidRPr="008345BA" w:rsidRDefault="00C74AA6" w:rsidP="00F71DFD"/>
        </w:tc>
        <w:tc>
          <w:tcPr>
            <w:tcW w:w="1617" w:type="dxa"/>
            <w:shd w:val="clear" w:color="auto" w:fill="D9D9D9" w:themeFill="background1" w:themeFillShade="D9"/>
          </w:tcPr>
          <w:p w14:paraId="0D17B0B3" w14:textId="77777777" w:rsidR="00C74AA6" w:rsidRPr="008345BA" w:rsidRDefault="00C74AA6" w:rsidP="00F71DFD">
            <w:r w:rsidRPr="008345BA">
              <w:t>0</w:t>
            </w:r>
            <w:proofErr w:type="gramStart"/>
            <w:r w:rsidRPr="008345BA">
              <w:t>..</w:t>
            </w:r>
            <w:proofErr w:type="gramEnd"/>
            <w:r w:rsidRPr="008345BA">
              <w:t>1</w:t>
            </w:r>
          </w:p>
        </w:tc>
      </w:tr>
      <w:tr w:rsidR="00C74AA6" w:rsidRPr="008345BA" w14:paraId="5EFBFAEA" w14:textId="77777777" w:rsidTr="000627CC">
        <w:tc>
          <w:tcPr>
            <w:tcW w:w="2474" w:type="dxa"/>
          </w:tcPr>
          <w:p w14:paraId="68EF1B4B" w14:textId="77777777" w:rsidR="00C74AA6" w:rsidRPr="001107D1" w:rsidRDefault="00C74AA6" w:rsidP="00F71DFD">
            <w:proofErr w:type="gramStart"/>
            <w:r w:rsidRPr="001107D1">
              <w:rPr>
                <w:lang w:eastAsia="sv-SE"/>
              </w:rPr>
              <w:t>..</w:t>
            </w:r>
            <w:proofErr w:type="gramEnd"/>
            <w:r w:rsidRPr="001107D1">
              <w:rPr>
                <w:lang w:eastAsia="sv-SE"/>
              </w:rPr>
              <w:t>/</w:t>
            </w:r>
            <w:r w:rsidRPr="001107D1">
              <w:t>LegalAuthenticatorType.id</w:t>
            </w:r>
          </w:p>
        </w:tc>
        <w:tc>
          <w:tcPr>
            <w:tcW w:w="2506" w:type="dxa"/>
          </w:tcPr>
          <w:p w14:paraId="37F70867" w14:textId="77777777" w:rsidR="00C74AA6" w:rsidRPr="001107D1" w:rsidRDefault="00C74AA6" w:rsidP="00F71DFD"/>
          <w:p w14:paraId="1B0A306F" w14:textId="77777777" w:rsidR="00C74AA6" w:rsidRPr="001107D1" w:rsidRDefault="00C74AA6" w:rsidP="00F71DFD">
            <w:r w:rsidRPr="001107D1">
              <w:t>IIType</w:t>
            </w:r>
          </w:p>
        </w:tc>
        <w:tc>
          <w:tcPr>
            <w:tcW w:w="2925" w:type="dxa"/>
          </w:tcPr>
          <w:p w14:paraId="70F0E411" w14:textId="2F9EFD80" w:rsidR="00470E2B" w:rsidRPr="008345BA" w:rsidRDefault="00C74AA6" w:rsidP="00470E2B">
            <w:r w:rsidRPr="00CE0209">
              <w:rPr>
                <w:rFonts w:cs="Arial"/>
              </w:rPr>
              <w:t>HSA-id för person som signerat dokumentet</w:t>
            </w:r>
            <w:r w:rsidRPr="008345BA">
              <w:rPr>
                <w:rFonts w:cs="Arial"/>
              </w:rPr>
              <w:t>.</w:t>
            </w:r>
          </w:p>
          <w:p w14:paraId="60FA4FCF" w14:textId="4E6D6ADA" w:rsidR="00C74AA6" w:rsidRPr="008345BA" w:rsidRDefault="00C74AA6" w:rsidP="00F71DFD"/>
        </w:tc>
        <w:tc>
          <w:tcPr>
            <w:tcW w:w="1617" w:type="dxa"/>
          </w:tcPr>
          <w:p w14:paraId="7DD49242" w14:textId="77777777" w:rsidR="00C74AA6" w:rsidRPr="008345BA" w:rsidRDefault="00C74AA6" w:rsidP="00F71DFD">
            <w:r w:rsidRPr="008345BA">
              <w:t>0</w:t>
            </w:r>
            <w:proofErr w:type="gramStart"/>
            <w:r w:rsidRPr="008345BA">
              <w:t>..</w:t>
            </w:r>
            <w:proofErr w:type="gramEnd"/>
            <w:r w:rsidRPr="008345BA">
              <w:t>1</w:t>
            </w:r>
          </w:p>
        </w:tc>
      </w:tr>
      <w:tr w:rsidR="000D472E" w:rsidRPr="005822C8" w14:paraId="0E0687E8" w14:textId="77777777" w:rsidTr="000D472E">
        <w:tc>
          <w:tcPr>
            <w:tcW w:w="2474" w:type="dxa"/>
            <w:tcBorders>
              <w:top w:val="single" w:sz="4" w:space="0" w:color="auto"/>
              <w:left w:val="single" w:sz="4" w:space="0" w:color="auto"/>
              <w:bottom w:val="single" w:sz="4" w:space="0" w:color="auto"/>
              <w:right w:val="single" w:sz="4" w:space="0" w:color="auto"/>
            </w:tcBorders>
          </w:tcPr>
          <w:p w14:paraId="03D5D67A"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D91B646"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1FB19930" w14:textId="312EA590" w:rsidR="000D472E" w:rsidRPr="005822C8" w:rsidRDefault="000D472E" w:rsidP="008168A9">
            <w:pPr>
              <w:rPr>
                <w:rFonts w:cs="Arial"/>
                <w:i/>
              </w:rPr>
            </w:pPr>
            <w:r w:rsidRPr="005822C8">
              <w:rPr>
                <w:rFonts w:cs="Arial"/>
                <w:i/>
              </w:rPr>
              <w:t xml:space="preserve">Root </w:t>
            </w:r>
            <w:r w:rsidR="008168A9">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7B4E830D" w14:textId="77777777" w:rsidR="000D472E" w:rsidRPr="005822C8" w:rsidRDefault="000D472E" w:rsidP="00F71DFD">
            <w:pPr>
              <w:rPr>
                <w:i/>
              </w:rPr>
            </w:pPr>
            <w:r w:rsidRPr="005822C8">
              <w:rPr>
                <w:i/>
              </w:rPr>
              <w:t>1</w:t>
            </w:r>
          </w:p>
        </w:tc>
      </w:tr>
      <w:tr w:rsidR="000D472E" w:rsidRPr="005822C8" w14:paraId="7000A2F0" w14:textId="77777777" w:rsidTr="000D472E">
        <w:tc>
          <w:tcPr>
            <w:tcW w:w="2474" w:type="dxa"/>
            <w:tcBorders>
              <w:top w:val="single" w:sz="4" w:space="0" w:color="auto"/>
              <w:left w:val="single" w:sz="4" w:space="0" w:color="auto"/>
              <w:bottom w:val="single" w:sz="4" w:space="0" w:color="auto"/>
              <w:right w:val="single" w:sz="4" w:space="0" w:color="auto"/>
            </w:tcBorders>
          </w:tcPr>
          <w:p w14:paraId="2B987E43" w14:textId="77777777" w:rsidR="000D472E" w:rsidRPr="005822C8" w:rsidRDefault="000D472E" w:rsidP="00F71DFD">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430A5E9" w14:textId="77777777" w:rsidR="000D472E" w:rsidRPr="005822C8" w:rsidRDefault="000D472E" w:rsidP="00F71DFD">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29599FC2" w14:textId="548F078F" w:rsidR="000D472E" w:rsidRPr="005822C8" w:rsidRDefault="008168A9" w:rsidP="00F71DFD">
            <w:pPr>
              <w:rPr>
                <w:rFonts w:cs="Arial"/>
                <w:i/>
              </w:rPr>
            </w:pPr>
            <w:r>
              <w:rPr>
                <w:rFonts w:cs="Arial"/>
                <w:i/>
              </w:rPr>
              <w:t>Extension sätts till HSA-id</w:t>
            </w:r>
            <w:r w:rsidR="000D472E"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E528D39" w14:textId="77777777" w:rsidR="000D472E" w:rsidRPr="005822C8" w:rsidRDefault="000D472E" w:rsidP="00F71DFD">
            <w:pPr>
              <w:rPr>
                <w:i/>
              </w:rPr>
            </w:pPr>
            <w:r w:rsidRPr="005822C8">
              <w:rPr>
                <w:i/>
              </w:rPr>
              <w:t>1</w:t>
            </w:r>
          </w:p>
        </w:tc>
      </w:tr>
      <w:tr w:rsidR="00C74AA6" w:rsidRPr="008345BA" w14:paraId="727D5050" w14:textId="77777777" w:rsidTr="000627CC">
        <w:tc>
          <w:tcPr>
            <w:tcW w:w="2474" w:type="dxa"/>
          </w:tcPr>
          <w:p w14:paraId="6377CC4B" w14:textId="77777777" w:rsidR="00C74AA6" w:rsidRPr="008345BA" w:rsidRDefault="00C74AA6" w:rsidP="00F71DFD">
            <w:pPr>
              <w:rPr>
                <w:lang w:val="en-GB"/>
              </w:rPr>
            </w:pPr>
            <w:r w:rsidRPr="008345BA">
              <w:rPr>
                <w:lang w:val="en-US" w:eastAsia="sv-SE"/>
              </w:rPr>
              <w:t>../</w:t>
            </w:r>
            <w:r w:rsidRPr="008345BA">
              <w:rPr>
                <w:lang w:val="en-US"/>
              </w:rPr>
              <w:t xml:space="preserve"> LegalAuthenticatorType.time</w:t>
            </w:r>
          </w:p>
        </w:tc>
        <w:tc>
          <w:tcPr>
            <w:tcW w:w="2506" w:type="dxa"/>
          </w:tcPr>
          <w:p w14:paraId="05E543DF" w14:textId="77777777" w:rsidR="00C74AA6" w:rsidRPr="008345BA" w:rsidRDefault="00C74AA6" w:rsidP="00F71DFD">
            <w:pPr>
              <w:rPr>
                <w:lang w:val="en-GB"/>
              </w:rPr>
            </w:pPr>
          </w:p>
          <w:p w14:paraId="476987B2" w14:textId="77777777" w:rsidR="00C74AA6" w:rsidRPr="008345BA" w:rsidRDefault="00C74AA6" w:rsidP="00F71DFD">
            <w:pPr>
              <w:rPr>
                <w:lang w:val="en-GB"/>
              </w:rPr>
            </w:pPr>
            <w:r w:rsidRPr="008345BA">
              <w:rPr>
                <w:lang w:val="en-GB"/>
              </w:rPr>
              <w:t>TimeStamp</w:t>
            </w:r>
          </w:p>
        </w:tc>
        <w:tc>
          <w:tcPr>
            <w:tcW w:w="2925" w:type="dxa"/>
          </w:tcPr>
          <w:p w14:paraId="36878EA8" w14:textId="77777777" w:rsidR="00C74AA6" w:rsidRPr="00CE0209" w:rsidRDefault="00C74AA6" w:rsidP="00F71DFD">
            <w:r w:rsidRPr="008345BA">
              <w:rPr>
                <w:rFonts w:cs="Arial"/>
              </w:rPr>
              <w:t>Tid för signeringen av observ</w:t>
            </w:r>
            <w:r w:rsidR="00E75689">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9789874" w14:textId="77777777" w:rsidR="00C74AA6" w:rsidRPr="008345BA" w:rsidRDefault="00C74AA6" w:rsidP="00F71DFD">
            <w:pPr>
              <w:rPr>
                <w:lang w:val="en-US"/>
              </w:rPr>
            </w:pPr>
            <w:r w:rsidRPr="008345BA">
              <w:rPr>
                <w:lang w:val="en-US"/>
              </w:rPr>
              <w:t>1</w:t>
            </w:r>
          </w:p>
        </w:tc>
      </w:tr>
      <w:tr w:rsidR="00C74AA6" w:rsidRPr="008345BA" w14:paraId="298095B2" w14:textId="77777777" w:rsidTr="000627CC">
        <w:tc>
          <w:tcPr>
            <w:tcW w:w="2474" w:type="dxa"/>
          </w:tcPr>
          <w:p w14:paraId="4C7EF36A" w14:textId="77777777" w:rsidR="00C74AA6" w:rsidRPr="002206AC" w:rsidRDefault="00C74AA6" w:rsidP="00F71DFD">
            <w:pPr>
              <w:rPr>
                <w:lang w:val="en-GB"/>
              </w:rPr>
            </w:pPr>
            <w:r w:rsidRPr="002206AC">
              <w:rPr>
                <w:lang w:val="en-US" w:eastAsia="sv-SE"/>
              </w:rPr>
              <w:t>../</w:t>
            </w:r>
            <w:r w:rsidRPr="002206AC">
              <w:rPr>
                <w:lang w:val="en-US"/>
              </w:rPr>
              <w:t>LegalAuthenticatorType.name</w:t>
            </w:r>
          </w:p>
        </w:tc>
        <w:tc>
          <w:tcPr>
            <w:tcW w:w="2506" w:type="dxa"/>
          </w:tcPr>
          <w:p w14:paraId="3D4D0825" w14:textId="77777777" w:rsidR="00C74AA6" w:rsidRPr="002206AC" w:rsidRDefault="00C74AA6" w:rsidP="00F71DFD">
            <w:pPr>
              <w:rPr>
                <w:lang w:val="en-GB"/>
              </w:rPr>
            </w:pPr>
          </w:p>
          <w:p w14:paraId="4F3E36BA" w14:textId="77777777" w:rsidR="00C74AA6" w:rsidRPr="002206AC" w:rsidRDefault="00C74AA6" w:rsidP="00F71DFD">
            <w:pPr>
              <w:rPr>
                <w:lang w:val="en-GB"/>
              </w:rPr>
            </w:pPr>
            <w:r w:rsidRPr="002206AC">
              <w:rPr>
                <w:lang w:val="en-GB"/>
              </w:rPr>
              <w:t>String</w:t>
            </w:r>
          </w:p>
        </w:tc>
        <w:tc>
          <w:tcPr>
            <w:tcW w:w="2925" w:type="dxa"/>
          </w:tcPr>
          <w:p w14:paraId="4062B0F9" w14:textId="3C59B952" w:rsidR="00C74AA6" w:rsidRPr="002206AC" w:rsidRDefault="00C74AA6" w:rsidP="006C062F">
            <w:r w:rsidRPr="002206AC">
              <w:rPr>
                <w:rFonts w:eastAsia="Times New Roman" w:cs="Arial"/>
              </w:rPr>
              <w:t>För- och efternamn i klartext för signerande person.</w:t>
            </w:r>
          </w:p>
        </w:tc>
        <w:tc>
          <w:tcPr>
            <w:tcW w:w="1617" w:type="dxa"/>
          </w:tcPr>
          <w:p w14:paraId="252C247D" w14:textId="77777777" w:rsidR="00C74AA6" w:rsidRPr="008345BA" w:rsidRDefault="00C74AA6" w:rsidP="00F71DFD">
            <w:r w:rsidRPr="002206AC">
              <w:t>0</w:t>
            </w:r>
            <w:proofErr w:type="gramStart"/>
            <w:r w:rsidRPr="002206AC">
              <w:t>..</w:t>
            </w:r>
            <w:proofErr w:type="gramEnd"/>
            <w:r w:rsidRPr="002206AC">
              <w:t>1</w:t>
            </w:r>
          </w:p>
        </w:tc>
      </w:tr>
      <w:tr w:rsidR="001956C7" w:rsidRPr="008345BA" w14:paraId="3F0185AD" w14:textId="77777777" w:rsidTr="001956C7">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FB8FAD" w14:textId="77777777" w:rsidR="001956C7" w:rsidRPr="001956C7" w:rsidRDefault="001956C7" w:rsidP="00F71DFD">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C3BAAA" w14:textId="77777777" w:rsidR="001956C7" w:rsidRPr="001956C7" w:rsidRDefault="001956C7" w:rsidP="00F71DFD">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4ED" w14:textId="77777777" w:rsidR="001956C7" w:rsidRPr="001956C7" w:rsidRDefault="001956C7" w:rsidP="00F71DFD">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7BA8A4" w14:textId="77777777" w:rsidR="001956C7" w:rsidRPr="008345BA" w:rsidRDefault="001956C7" w:rsidP="00F71DFD">
            <w:r w:rsidRPr="008345BA">
              <w:t>0</w:t>
            </w:r>
            <w:proofErr w:type="gramStart"/>
            <w:r w:rsidRPr="008345BA">
              <w:t>..</w:t>
            </w:r>
            <w:proofErr w:type="gramEnd"/>
            <w:r w:rsidRPr="008345BA">
              <w:t>1</w:t>
            </w:r>
          </w:p>
        </w:tc>
      </w:tr>
      <w:tr w:rsidR="001956C7" w:rsidRPr="008345BA" w14:paraId="36F9AED9" w14:textId="77777777" w:rsidTr="001956C7">
        <w:tc>
          <w:tcPr>
            <w:tcW w:w="2474" w:type="dxa"/>
            <w:tcBorders>
              <w:top w:val="single" w:sz="4" w:space="0" w:color="auto"/>
              <w:left w:val="single" w:sz="4" w:space="0" w:color="auto"/>
              <w:bottom w:val="single" w:sz="4" w:space="0" w:color="auto"/>
              <w:right w:val="single" w:sz="4" w:space="0" w:color="auto"/>
            </w:tcBorders>
          </w:tcPr>
          <w:p w14:paraId="38721F7B" w14:textId="77777777" w:rsidR="001956C7" w:rsidRPr="000676B3" w:rsidRDefault="006B1634" w:rsidP="00F71DFD">
            <w:pPr>
              <w:rPr>
                <w:lang w:eastAsia="sv-SE"/>
              </w:rPr>
            </w:pPr>
            <w:r w:rsidRPr="002206AC">
              <w:rPr>
                <w:lang w:val="en-US" w:eastAsia="sv-SE"/>
              </w:rPr>
              <w:t>../</w:t>
            </w:r>
            <w:r w:rsidR="001956C7" w:rsidRPr="000676B3">
              <w:t>SourceSystemType</w:t>
            </w:r>
            <w:r w:rsidR="001956C7"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D2E7F2A" w14:textId="77777777" w:rsidR="001956C7" w:rsidRPr="000676B3" w:rsidRDefault="001956C7" w:rsidP="00F71DFD"/>
          <w:p w14:paraId="4BD11AB1" w14:textId="77777777" w:rsidR="001956C7" w:rsidRPr="000676B3" w:rsidRDefault="001956C7" w:rsidP="00F71DFD">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B8C5137" w14:textId="74877323" w:rsidR="001956C7" w:rsidRPr="001956C7" w:rsidRDefault="001956C7" w:rsidP="00C55C1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114687E" w14:textId="77777777" w:rsidR="001956C7" w:rsidRPr="008345BA" w:rsidRDefault="004E5513" w:rsidP="00F71DFD">
            <w:r>
              <w:t>1</w:t>
            </w:r>
          </w:p>
        </w:tc>
      </w:tr>
      <w:tr w:rsidR="001956C7" w:rsidRPr="00455CC0" w14:paraId="2B768BB3" w14:textId="77777777" w:rsidTr="001956C7">
        <w:tc>
          <w:tcPr>
            <w:tcW w:w="2474" w:type="dxa"/>
            <w:tcBorders>
              <w:top w:val="single" w:sz="4" w:space="0" w:color="auto"/>
              <w:left w:val="single" w:sz="4" w:space="0" w:color="auto"/>
              <w:bottom w:val="single" w:sz="4" w:space="0" w:color="auto"/>
              <w:right w:val="single" w:sz="4" w:space="0" w:color="auto"/>
            </w:tcBorders>
          </w:tcPr>
          <w:p w14:paraId="23B58517" w14:textId="77777777" w:rsidR="001956C7" w:rsidRPr="00455CC0" w:rsidRDefault="006B1634" w:rsidP="00F71DFD">
            <w:pPr>
              <w:rPr>
                <w:i/>
                <w:lang w:eastAsia="sv-SE"/>
              </w:rPr>
            </w:pPr>
            <w:r w:rsidRPr="002206AC">
              <w:rPr>
                <w:lang w:val="en-US" w:eastAsia="sv-SE"/>
              </w:rPr>
              <w:t>../</w:t>
            </w:r>
            <w:r w:rsidR="001956C7" w:rsidRPr="00455CC0">
              <w:rPr>
                <w:i/>
              </w:rPr>
              <w:t>SourceSystemType</w:t>
            </w:r>
            <w:r w:rsidR="001956C7"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BF770F" w14:textId="77777777" w:rsidR="001956C7" w:rsidRPr="00455CC0" w:rsidRDefault="001956C7" w:rsidP="00F71DFD">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50A258C9" w14:textId="726CECDF" w:rsidR="001956C7" w:rsidRPr="00455CC0" w:rsidRDefault="001956C7" w:rsidP="00C55C14">
            <w:pPr>
              <w:rPr>
                <w:rFonts w:eastAsia="Times New Roman" w:cs="Arial"/>
                <w:i/>
              </w:rPr>
            </w:pPr>
            <w:r w:rsidRPr="00455CC0">
              <w:rPr>
                <w:rFonts w:eastAsia="Times New Roman" w:cs="Arial"/>
                <w:i/>
              </w:rPr>
              <w:t xml:space="preserve">Root </w:t>
            </w:r>
            <w:r w:rsidR="00C55C14">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F34E65D" w14:textId="77777777" w:rsidR="001956C7" w:rsidRPr="00455CC0" w:rsidRDefault="001956C7" w:rsidP="00F71DFD">
            <w:pPr>
              <w:rPr>
                <w:i/>
              </w:rPr>
            </w:pPr>
            <w:r w:rsidRPr="00455CC0">
              <w:rPr>
                <w:i/>
              </w:rPr>
              <w:t>1</w:t>
            </w:r>
          </w:p>
        </w:tc>
      </w:tr>
      <w:tr w:rsidR="001956C7" w:rsidRPr="00455CC0" w14:paraId="2872BAA1" w14:textId="77777777" w:rsidTr="001956C7">
        <w:tc>
          <w:tcPr>
            <w:tcW w:w="2474" w:type="dxa"/>
            <w:tcBorders>
              <w:top w:val="single" w:sz="4" w:space="0" w:color="auto"/>
              <w:left w:val="single" w:sz="4" w:space="0" w:color="auto"/>
              <w:bottom w:val="single" w:sz="4" w:space="0" w:color="auto"/>
              <w:right w:val="single" w:sz="4" w:space="0" w:color="auto"/>
            </w:tcBorders>
          </w:tcPr>
          <w:p w14:paraId="7DDA2D10" w14:textId="77777777" w:rsidR="001956C7" w:rsidRPr="00455CC0" w:rsidRDefault="006B1634" w:rsidP="00F71DFD">
            <w:pPr>
              <w:rPr>
                <w:i/>
                <w:lang w:val="en-US" w:eastAsia="sv-SE"/>
              </w:rPr>
            </w:pPr>
            <w:r w:rsidRPr="002206AC">
              <w:rPr>
                <w:lang w:val="en-US" w:eastAsia="sv-SE"/>
              </w:rPr>
              <w:t>../</w:t>
            </w:r>
            <w:r w:rsidR="001956C7" w:rsidRPr="00455CC0">
              <w:rPr>
                <w:i/>
                <w:lang w:val="en-GB"/>
              </w:rPr>
              <w:t>SourceSystemType</w:t>
            </w:r>
            <w:r w:rsidR="001956C7" w:rsidRPr="00455CC0">
              <w:rPr>
                <w:i/>
                <w:lang w:val="en-US" w:eastAsia="sv-SE"/>
              </w:rPr>
              <w:t>.id.</w:t>
            </w:r>
            <w:r w:rsidR="001956C7" w:rsidRPr="00455CC0">
              <w:rPr>
                <w:i/>
                <w:lang w:val="en-US" w:eastAsia="sv-SE"/>
              </w:rPr>
              <w:lastRenderedPageBreak/>
              <w:t>extension</w:t>
            </w:r>
          </w:p>
        </w:tc>
        <w:tc>
          <w:tcPr>
            <w:tcW w:w="2506" w:type="dxa"/>
            <w:tcBorders>
              <w:top w:val="single" w:sz="4" w:space="0" w:color="auto"/>
              <w:left w:val="single" w:sz="4" w:space="0" w:color="auto"/>
              <w:bottom w:val="single" w:sz="4" w:space="0" w:color="auto"/>
              <w:right w:val="single" w:sz="4" w:space="0" w:color="auto"/>
            </w:tcBorders>
          </w:tcPr>
          <w:p w14:paraId="35FFB341" w14:textId="77777777" w:rsidR="001956C7" w:rsidRPr="00455CC0" w:rsidRDefault="001956C7" w:rsidP="00F71DFD">
            <w:pPr>
              <w:rPr>
                <w:i/>
                <w:lang w:val="en-GB"/>
              </w:rPr>
            </w:pPr>
            <w:r w:rsidRPr="00455CC0">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2D8C8295" w14:textId="02AF7283" w:rsidR="001956C7" w:rsidRPr="00455CC0" w:rsidRDefault="001956C7" w:rsidP="00C55C14">
            <w:pPr>
              <w:rPr>
                <w:rFonts w:eastAsia="Times New Roman" w:cs="Arial"/>
                <w:i/>
              </w:rPr>
            </w:pPr>
            <w:r w:rsidRPr="00455CC0">
              <w:rPr>
                <w:rFonts w:eastAsia="Times New Roman" w:cs="Arial"/>
                <w:i/>
              </w:rPr>
              <w:t>Extension sä</w:t>
            </w:r>
            <w:r w:rsidR="00C55C14">
              <w:rPr>
                <w:rFonts w:eastAsia="Times New Roman" w:cs="Arial"/>
                <w:i/>
              </w:rPr>
              <w:t xml:space="preserve">tts till HSA-id för </w:t>
            </w:r>
            <w:r w:rsidR="00C55C14">
              <w:rPr>
                <w:rFonts w:eastAsia="Times New Roman" w:cs="Arial"/>
                <w:i/>
              </w:rPr>
              <w:lastRenderedPageBreak/>
              <w:t>systemet</w:t>
            </w:r>
          </w:p>
        </w:tc>
        <w:tc>
          <w:tcPr>
            <w:tcW w:w="1617" w:type="dxa"/>
            <w:tcBorders>
              <w:top w:val="single" w:sz="4" w:space="0" w:color="auto"/>
              <w:left w:val="single" w:sz="4" w:space="0" w:color="auto"/>
              <w:bottom w:val="single" w:sz="4" w:space="0" w:color="auto"/>
              <w:right w:val="single" w:sz="4" w:space="0" w:color="auto"/>
            </w:tcBorders>
          </w:tcPr>
          <w:p w14:paraId="027A49ED" w14:textId="77777777" w:rsidR="001956C7" w:rsidRPr="00455CC0" w:rsidRDefault="001956C7" w:rsidP="00F71DFD">
            <w:pPr>
              <w:rPr>
                <w:i/>
              </w:rPr>
            </w:pPr>
            <w:r w:rsidRPr="00455CC0">
              <w:rPr>
                <w:i/>
              </w:rPr>
              <w:lastRenderedPageBreak/>
              <w:t>1</w:t>
            </w:r>
          </w:p>
        </w:tc>
      </w:tr>
      <w:tr w:rsidR="00C74AA6" w:rsidRPr="008345BA" w14:paraId="2B1BDFC7" w14:textId="77777777" w:rsidTr="000D2F72">
        <w:tc>
          <w:tcPr>
            <w:tcW w:w="2474" w:type="dxa"/>
            <w:shd w:val="clear" w:color="auto" w:fill="D9D9D9" w:themeFill="background1" w:themeFillShade="D9"/>
          </w:tcPr>
          <w:p w14:paraId="546E6870" w14:textId="77777777" w:rsidR="00C74AA6" w:rsidRPr="008345BA" w:rsidRDefault="00C74AA6" w:rsidP="00F71DFD">
            <w:pPr>
              <w:rPr>
                <w:lang w:val="en-GB"/>
              </w:rPr>
            </w:pPr>
            <w:r w:rsidRPr="008345BA">
              <w:rPr>
                <w:lang w:val="en-US" w:eastAsia="sv-SE"/>
              </w:rPr>
              <w:lastRenderedPageBreak/>
              <w:t>relation</w:t>
            </w:r>
          </w:p>
        </w:tc>
        <w:tc>
          <w:tcPr>
            <w:tcW w:w="2506" w:type="dxa"/>
            <w:shd w:val="clear" w:color="auto" w:fill="D9D9D9" w:themeFill="background1" w:themeFillShade="D9"/>
          </w:tcPr>
          <w:p w14:paraId="2AA97924" w14:textId="77777777" w:rsidR="00C74AA6" w:rsidRPr="008345BA" w:rsidRDefault="00C74AA6" w:rsidP="00F71DFD">
            <w:pPr>
              <w:rPr>
                <w:lang w:val="en-US"/>
              </w:rPr>
            </w:pPr>
            <w:r w:rsidRPr="008345BA">
              <w:rPr>
                <w:lang w:val="en-US"/>
              </w:rPr>
              <w:t>RelationType</w:t>
            </w:r>
          </w:p>
        </w:tc>
        <w:tc>
          <w:tcPr>
            <w:tcW w:w="2925" w:type="dxa"/>
            <w:shd w:val="clear" w:color="auto" w:fill="D9D9D9" w:themeFill="background1" w:themeFillShade="D9"/>
          </w:tcPr>
          <w:p w14:paraId="4299157F" w14:textId="77777777" w:rsidR="00C74AA6" w:rsidRPr="008345BA" w:rsidRDefault="00C74AA6" w:rsidP="00F71DFD">
            <w:pPr>
              <w:rPr>
                <w:lang w:val="en-US"/>
              </w:rPr>
            </w:pPr>
          </w:p>
        </w:tc>
        <w:tc>
          <w:tcPr>
            <w:tcW w:w="1617" w:type="dxa"/>
            <w:shd w:val="clear" w:color="auto" w:fill="D9D9D9" w:themeFill="background1" w:themeFillShade="D9"/>
          </w:tcPr>
          <w:p w14:paraId="05DA848E" w14:textId="77777777" w:rsidR="00C74AA6" w:rsidRPr="008345BA" w:rsidRDefault="00C74AA6" w:rsidP="00F71DFD">
            <w:r w:rsidRPr="008345BA">
              <w:t>0</w:t>
            </w:r>
            <w:proofErr w:type="gramStart"/>
            <w:r w:rsidRPr="008345BA">
              <w:t>..</w:t>
            </w:r>
            <w:proofErr w:type="gramEnd"/>
            <w:r w:rsidRPr="008345BA">
              <w:t>*</w:t>
            </w:r>
          </w:p>
        </w:tc>
      </w:tr>
      <w:tr w:rsidR="00C74AA6" w:rsidRPr="008345BA" w14:paraId="252AB5E8" w14:textId="77777777" w:rsidTr="000627CC">
        <w:tc>
          <w:tcPr>
            <w:tcW w:w="2474" w:type="dxa"/>
          </w:tcPr>
          <w:p w14:paraId="6764A4DD" w14:textId="77777777" w:rsidR="00C74AA6" w:rsidRPr="008345BA" w:rsidRDefault="00C74AA6" w:rsidP="00F71DFD">
            <w:proofErr w:type="gramStart"/>
            <w:r w:rsidRPr="008345BA">
              <w:rPr>
                <w:lang w:eastAsia="sv-SE"/>
              </w:rPr>
              <w:t>..</w:t>
            </w:r>
            <w:proofErr w:type="gramEnd"/>
            <w:r w:rsidRPr="008345BA">
              <w:rPr>
                <w:lang w:eastAsia="sv-SE"/>
              </w:rPr>
              <w:t>/RelationType.code</w:t>
            </w:r>
          </w:p>
        </w:tc>
        <w:tc>
          <w:tcPr>
            <w:tcW w:w="2506" w:type="dxa"/>
          </w:tcPr>
          <w:p w14:paraId="1B15AEBE" w14:textId="77777777" w:rsidR="00C74AA6" w:rsidRPr="008345BA" w:rsidRDefault="00C74AA6" w:rsidP="00F71DFD">
            <w:r w:rsidRPr="008345BA">
              <w:t>CVType</w:t>
            </w:r>
          </w:p>
        </w:tc>
        <w:tc>
          <w:tcPr>
            <w:tcW w:w="2925" w:type="dxa"/>
          </w:tcPr>
          <w:p w14:paraId="29DD7D8D" w14:textId="77777777" w:rsidR="00C74AA6" w:rsidRPr="008345BA" w:rsidRDefault="00C74AA6" w:rsidP="00F71DFD">
            <w:r w:rsidRPr="008345BA">
              <w:t>Anger vilken typ av relation den refererade informationen har till hämtad observation.</w:t>
            </w:r>
          </w:p>
        </w:tc>
        <w:tc>
          <w:tcPr>
            <w:tcW w:w="1617" w:type="dxa"/>
          </w:tcPr>
          <w:p w14:paraId="31264B7D" w14:textId="77777777" w:rsidR="00C74AA6" w:rsidRPr="008345BA" w:rsidRDefault="00C74AA6" w:rsidP="00F71DFD">
            <w:r w:rsidRPr="008345BA">
              <w:t>1</w:t>
            </w:r>
          </w:p>
        </w:tc>
      </w:tr>
      <w:tr w:rsidR="004C7CB9" w:rsidRPr="00D1172A" w14:paraId="16137B63" w14:textId="77777777" w:rsidTr="004C7CB9">
        <w:tc>
          <w:tcPr>
            <w:tcW w:w="2474" w:type="dxa"/>
            <w:tcBorders>
              <w:top w:val="single" w:sz="4" w:space="0" w:color="auto"/>
              <w:left w:val="single" w:sz="4" w:space="0" w:color="auto"/>
              <w:bottom w:val="single" w:sz="4" w:space="0" w:color="auto"/>
              <w:right w:val="single" w:sz="4" w:space="0" w:color="auto"/>
            </w:tcBorders>
          </w:tcPr>
          <w:p w14:paraId="7291414C"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982ED6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EDA7EBB" w14:textId="77777777" w:rsidR="004C7CB9" w:rsidRDefault="004C7CB9" w:rsidP="00F71DFD">
            <w:pPr>
              <w:rPr>
                <w:i/>
              </w:rPr>
            </w:pPr>
            <w:r w:rsidRPr="00D1172A">
              <w:rPr>
                <w:i/>
              </w:rPr>
              <w:t xml:space="preserve">Kod för </w:t>
            </w:r>
            <w:r w:rsidR="00D1172A">
              <w:rPr>
                <w:i/>
              </w:rPr>
              <w:t>relationstyp.</w:t>
            </w:r>
          </w:p>
          <w:p w14:paraId="5F3C9E81" w14:textId="77777777" w:rsidR="004E4410" w:rsidRDefault="004E4410" w:rsidP="00F71DFD">
            <w:pPr>
              <w:rPr>
                <w:i/>
              </w:rPr>
            </w:pPr>
          </w:p>
          <w:p w14:paraId="33999B26" w14:textId="77777777" w:rsidR="00911DBE" w:rsidRDefault="00911DBE" w:rsidP="00F71DFD">
            <w:pPr>
              <w:rPr>
                <w:i/>
              </w:rPr>
            </w:pPr>
            <w:r>
              <w:rPr>
                <w:i/>
              </w:rPr>
              <w:t>T.ex. HL7 där refererad information ”har en förklaring” till det hämtade objektet. Code=EXPL</w:t>
            </w:r>
          </w:p>
          <w:p w14:paraId="26E1C3F1" w14:textId="77777777" w:rsidR="00911DBE" w:rsidRDefault="00911DBE" w:rsidP="00F71DFD">
            <w:pPr>
              <w:rPr>
                <w:i/>
              </w:rPr>
            </w:pPr>
          </w:p>
          <w:p w14:paraId="3E26C4CD" w14:textId="77777777" w:rsidR="004E4410" w:rsidRPr="00D1172A" w:rsidRDefault="004E4410" w:rsidP="00F71DFD">
            <w:pPr>
              <w:rPr>
                <w:i/>
              </w:rPr>
            </w:pPr>
            <w:r w:rsidRPr="00D1172A">
              <w:rPr>
                <w:i/>
              </w:rPr>
              <w:t>T.ex. Snomed CT SE där refererad information är ”associerad med” hämtad obs</w:t>
            </w:r>
            <w:r w:rsidR="00911DBE">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058B48D" w14:textId="77777777" w:rsidR="004C7CB9" w:rsidRPr="00D1172A" w:rsidRDefault="004C7CB9" w:rsidP="00F71DFD">
            <w:pPr>
              <w:rPr>
                <w:i/>
              </w:rPr>
            </w:pPr>
            <w:r w:rsidRPr="00D1172A">
              <w:rPr>
                <w:i/>
              </w:rPr>
              <w:t>1</w:t>
            </w:r>
          </w:p>
        </w:tc>
      </w:tr>
      <w:tr w:rsidR="004C7CB9" w:rsidRPr="00D1172A" w14:paraId="34FEB132" w14:textId="77777777" w:rsidTr="004C7CB9">
        <w:tc>
          <w:tcPr>
            <w:tcW w:w="2474" w:type="dxa"/>
            <w:tcBorders>
              <w:top w:val="single" w:sz="4" w:space="0" w:color="auto"/>
              <w:left w:val="single" w:sz="4" w:space="0" w:color="auto"/>
              <w:bottom w:val="single" w:sz="4" w:space="0" w:color="auto"/>
              <w:right w:val="single" w:sz="4" w:space="0" w:color="auto"/>
            </w:tcBorders>
          </w:tcPr>
          <w:p w14:paraId="047149AE"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9243AFB"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DF76D73" w14:textId="77777777" w:rsidR="004C7CB9" w:rsidRPr="00D1172A" w:rsidRDefault="004C7CB9" w:rsidP="00F71DFD">
            <w:pPr>
              <w:rPr>
                <w:i/>
              </w:rPr>
            </w:pPr>
            <w:r w:rsidRPr="00D1172A">
              <w:rPr>
                <w:i/>
              </w:rPr>
              <w:t xml:space="preserve">Kodsystem för angiven kod för </w:t>
            </w:r>
            <w:r w:rsidR="00D1172A">
              <w:rPr>
                <w:i/>
              </w:rPr>
              <w:t>relationstyp</w:t>
            </w:r>
            <w:r w:rsidRPr="00D1172A">
              <w:rPr>
                <w:i/>
              </w:rPr>
              <w:t xml:space="preserve">. </w:t>
            </w:r>
          </w:p>
          <w:p w14:paraId="282EAC72" w14:textId="77777777" w:rsidR="004C7CB9" w:rsidRDefault="004C7CB9" w:rsidP="00F71DFD">
            <w:pPr>
              <w:rPr>
                <w:i/>
              </w:rPr>
            </w:pPr>
          </w:p>
          <w:p w14:paraId="219A58D3" w14:textId="77777777" w:rsidR="00911DBE" w:rsidRDefault="00911DBE" w:rsidP="00F71DFD">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394E4E1A" w14:textId="77777777" w:rsidR="00911DBE" w:rsidRDefault="00911DBE" w:rsidP="00F71DFD">
            <w:pPr>
              <w:rPr>
                <w:i/>
              </w:rPr>
            </w:pPr>
          </w:p>
          <w:p w14:paraId="0C16FECF" w14:textId="77777777" w:rsidR="004E4410" w:rsidRDefault="00911DBE" w:rsidP="00F71DFD">
            <w:pPr>
              <w:rPr>
                <w:i/>
              </w:rPr>
            </w:pPr>
            <w:r>
              <w:rPr>
                <w:i/>
              </w:rPr>
              <w:t>Alternativ då HL7 inte räcker till är</w:t>
            </w:r>
            <w:r w:rsidR="00D1172A" w:rsidRPr="00D1172A">
              <w:rPr>
                <w:i/>
              </w:rPr>
              <w:t>KV Snomed CT SE.</w:t>
            </w:r>
          </w:p>
          <w:p w14:paraId="693A09FD" w14:textId="77777777" w:rsidR="004E4410" w:rsidRPr="00D1172A" w:rsidRDefault="004E4410" w:rsidP="00F71DFD">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729E10FD" w14:textId="77777777" w:rsidR="004C7CB9" w:rsidRPr="00D1172A" w:rsidRDefault="004C7CB9" w:rsidP="00F71DFD">
            <w:pPr>
              <w:rPr>
                <w:i/>
              </w:rPr>
            </w:pPr>
            <w:r w:rsidRPr="00D1172A">
              <w:rPr>
                <w:i/>
              </w:rPr>
              <w:t>1</w:t>
            </w:r>
          </w:p>
        </w:tc>
      </w:tr>
      <w:tr w:rsidR="004C7CB9" w:rsidRPr="00D1172A" w14:paraId="330873FD" w14:textId="77777777" w:rsidTr="004C7CB9">
        <w:tc>
          <w:tcPr>
            <w:tcW w:w="2474" w:type="dxa"/>
            <w:tcBorders>
              <w:top w:val="single" w:sz="4" w:space="0" w:color="auto"/>
              <w:left w:val="single" w:sz="4" w:space="0" w:color="auto"/>
              <w:bottom w:val="single" w:sz="4" w:space="0" w:color="auto"/>
              <w:right w:val="single" w:sz="4" w:space="0" w:color="auto"/>
            </w:tcBorders>
          </w:tcPr>
          <w:p w14:paraId="29E0AB9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B23DDA8"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9FB3E0A" w14:textId="77777777" w:rsidR="004C7CB9" w:rsidRPr="00D1172A" w:rsidRDefault="004C7CB9" w:rsidP="00F71DFD">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687CE76"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6720C800" w14:textId="77777777" w:rsidTr="004C7CB9">
        <w:tc>
          <w:tcPr>
            <w:tcW w:w="2474" w:type="dxa"/>
            <w:tcBorders>
              <w:top w:val="single" w:sz="4" w:space="0" w:color="auto"/>
              <w:left w:val="single" w:sz="4" w:space="0" w:color="auto"/>
              <w:bottom w:val="single" w:sz="4" w:space="0" w:color="auto"/>
              <w:right w:val="single" w:sz="4" w:space="0" w:color="auto"/>
            </w:tcBorders>
          </w:tcPr>
          <w:p w14:paraId="665672B2"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D7B02F0"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32C76B9" w14:textId="77777777" w:rsidR="004C7CB9" w:rsidRPr="00D1172A" w:rsidRDefault="004C7CB9" w:rsidP="00F71DFD">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BD36044"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4C7CB9" w:rsidRPr="00D1172A" w14:paraId="5866AFF8" w14:textId="77777777" w:rsidTr="004C7CB9">
        <w:tc>
          <w:tcPr>
            <w:tcW w:w="2474" w:type="dxa"/>
            <w:tcBorders>
              <w:top w:val="single" w:sz="4" w:space="0" w:color="auto"/>
              <w:left w:val="single" w:sz="4" w:space="0" w:color="auto"/>
              <w:bottom w:val="single" w:sz="4" w:space="0" w:color="auto"/>
              <w:right w:val="single" w:sz="4" w:space="0" w:color="auto"/>
            </w:tcBorders>
          </w:tcPr>
          <w:p w14:paraId="6FA583C9" w14:textId="77777777" w:rsidR="004C7CB9" w:rsidRPr="00D1172A" w:rsidRDefault="004C7CB9" w:rsidP="00F71DFD">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BBDA36A" w14:textId="77777777" w:rsidR="004C7CB9" w:rsidRPr="00D1172A" w:rsidRDefault="004C7CB9" w:rsidP="00F71DFD">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32FAD6" w14:textId="5623C2CA" w:rsidR="004C7CB9" w:rsidRPr="00D1172A" w:rsidRDefault="004C7CB9" w:rsidP="006C062F">
            <w:pPr>
              <w:rPr>
                <w:i/>
              </w:rPr>
            </w:pPr>
            <w:r w:rsidRPr="00D1172A">
              <w:rPr>
                <w:i/>
              </w:rPr>
              <w:t xml:space="preserve">Textuell beskrivning av </w:t>
            </w:r>
            <w:r w:rsidR="006C062F">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FCDE212" w14:textId="77777777" w:rsidR="004C7CB9" w:rsidRPr="00D1172A" w:rsidRDefault="004C7CB9" w:rsidP="00F71DFD">
            <w:pPr>
              <w:rPr>
                <w:i/>
              </w:rPr>
            </w:pPr>
            <w:r w:rsidRPr="00D1172A">
              <w:rPr>
                <w:i/>
              </w:rPr>
              <w:t>0</w:t>
            </w:r>
            <w:proofErr w:type="gramStart"/>
            <w:r w:rsidRPr="00D1172A">
              <w:rPr>
                <w:i/>
              </w:rPr>
              <w:t>..</w:t>
            </w:r>
            <w:proofErr w:type="gramEnd"/>
            <w:r w:rsidRPr="00D1172A">
              <w:rPr>
                <w:i/>
              </w:rPr>
              <w:t>1</w:t>
            </w:r>
          </w:p>
        </w:tc>
      </w:tr>
      <w:tr w:rsidR="00C74AA6" w:rsidRPr="008345BA" w14:paraId="6EE916B8" w14:textId="77777777" w:rsidTr="000D2F72">
        <w:tc>
          <w:tcPr>
            <w:tcW w:w="2474" w:type="dxa"/>
            <w:shd w:val="clear" w:color="auto" w:fill="D9D9D9" w:themeFill="background1" w:themeFillShade="D9"/>
          </w:tcPr>
          <w:p w14:paraId="7679985A" w14:textId="77777777" w:rsidR="00C74AA6" w:rsidRPr="008345BA" w:rsidRDefault="00C74AA6" w:rsidP="00F71DFD">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1D6BE0A" w14:textId="77777777" w:rsidR="00C74AA6" w:rsidRPr="008345BA" w:rsidRDefault="00C74AA6" w:rsidP="00F71DFD">
            <w:r w:rsidRPr="008345BA">
              <w:t>ReferredInformationType</w:t>
            </w:r>
          </w:p>
        </w:tc>
        <w:tc>
          <w:tcPr>
            <w:tcW w:w="2925" w:type="dxa"/>
            <w:shd w:val="clear" w:color="auto" w:fill="D9D9D9" w:themeFill="background1" w:themeFillShade="D9"/>
          </w:tcPr>
          <w:p w14:paraId="16455D87" w14:textId="77777777" w:rsidR="00C74AA6" w:rsidRPr="008345BA" w:rsidRDefault="00C74AA6" w:rsidP="00F71DFD"/>
        </w:tc>
        <w:tc>
          <w:tcPr>
            <w:tcW w:w="1617" w:type="dxa"/>
            <w:shd w:val="clear" w:color="auto" w:fill="D9D9D9" w:themeFill="background1" w:themeFillShade="D9"/>
          </w:tcPr>
          <w:p w14:paraId="7E21B9FD" w14:textId="77777777" w:rsidR="00C74AA6" w:rsidRPr="008345BA" w:rsidRDefault="00C74AA6" w:rsidP="00F71DFD">
            <w:r w:rsidRPr="008345BA">
              <w:t>1</w:t>
            </w:r>
            <w:proofErr w:type="gramStart"/>
            <w:r w:rsidRPr="008345BA">
              <w:t>..</w:t>
            </w:r>
            <w:proofErr w:type="gramEnd"/>
            <w:r w:rsidRPr="008345BA">
              <w:t>*</w:t>
            </w:r>
          </w:p>
        </w:tc>
      </w:tr>
      <w:tr w:rsidR="00C74AA6" w:rsidRPr="008345BA" w14:paraId="0C335ACC" w14:textId="77777777" w:rsidTr="004B1E21">
        <w:tc>
          <w:tcPr>
            <w:tcW w:w="2474" w:type="dxa"/>
          </w:tcPr>
          <w:p w14:paraId="7F197BC3"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FADEFD7" w14:textId="77777777" w:rsidR="00C74AA6" w:rsidRPr="008345BA" w:rsidRDefault="00C74AA6" w:rsidP="00F71DFD">
            <w:r w:rsidRPr="008345BA">
              <w:t>IIType</w:t>
            </w:r>
          </w:p>
        </w:tc>
        <w:tc>
          <w:tcPr>
            <w:tcW w:w="2925" w:type="dxa"/>
          </w:tcPr>
          <w:p w14:paraId="1ED6B24C" w14:textId="77777777" w:rsidR="00C74AA6" w:rsidRPr="00AC5622" w:rsidRDefault="00C74AA6" w:rsidP="00F71DFD">
            <w:pPr>
              <w:rPr>
                <w:rFonts w:cs="Arial"/>
              </w:rPr>
            </w:pPr>
            <w:r w:rsidRPr="008345BA">
              <w:rPr>
                <w:rFonts w:cs="Arial"/>
              </w:rPr>
              <w:t xml:space="preserve">Den refererade externa informationens identitet som är unik inom källsystemet. </w:t>
            </w:r>
          </w:p>
        </w:tc>
        <w:tc>
          <w:tcPr>
            <w:tcW w:w="1617" w:type="dxa"/>
          </w:tcPr>
          <w:p w14:paraId="2D82C103" w14:textId="77777777" w:rsidR="00C74AA6" w:rsidRPr="008345BA" w:rsidRDefault="00C74AA6" w:rsidP="00F71DFD">
            <w:pPr>
              <w:rPr>
                <w:lang w:val="en-US"/>
              </w:rPr>
            </w:pPr>
            <w:r w:rsidRPr="008345BA">
              <w:rPr>
                <w:lang w:val="en-US"/>
              </w:rPr>
              <w:t>1</w:t>
            </w:r>
          </w:p>
        </w:tc>
      </w:tr>
      <w:tr w:rsidR="00AC5622" w:rsidRPr="00AC5622" w14:paraId="3530214A" w14:textId="77777777" w:rsidTr="00AC5622">
        <w:tc>
          <w:tcPr>
            <w:tcW w:w="2474" w:type="dxa"/>
            <w:tcBorders>
              <w:top w:val="single" w:sz="4" w:space="0" w:color="auto"/>
              <w:left w:val="single" w:sz="4" w:space="0" w:color="auto"/>
              <w:bottom w:val="single" w:sz="4" w:space="0" w:color="auto"/>
              <w:right w:val="single" w:sz="4" w:space="0" w:color="auto"/>
            </w:tcBorders>
          </w:tcPr>
          <w:p w14:paraId="292EFB42"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A69E0D5"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FC29B78" w14:textId="6FB55777" w:rsidR="00AC5622" w:rsidRPr="00AC5622" w:rsidRDefault="00AC5622" w:rsidP="004B6953">
            <w:pPr>
              <w:rPr>
                <w:rFonts w:cs="Arial"/>
                <w:i/>
              </w:rPr>
            </w:pPr>
            <w:r w:rsidRPr="00AC5622">
              <w:rPr>
                <w:rFonts w:cs="Arial"/>
                <w:i/>
              </w:rPr>
              <w:t xml:space="preserve">Root </w:t>
            </w:r>
            <w:r w:rsidR="00F133FC">
              <w:rPr>
                <w:rFonts w:cs="Arial"/>
                <w:i/>
              </w:rPr>
              <w:t xml:space="preserve">sätts till OID för </w:t>
            </w:r>
            <w:r w:rsidR="004B6953">
              <w:rPr>
                <w:rFonts w:cs="Arial"/>
                <w:i/>
              </w:rPr>
              <w:t>lokalt id</w:t>
            </w:r>
            <w:r w:rsidRPr="00AC5622">
              <w:rPr>
                <w:rFonts w:cs="Arial"/>
                <w:i/>
              </w:rPr>
              <w:t>: 1.2.752.129.2.1.</w:t>
            </w:r>
            <w:r w:rsidR="004B6953">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37D3033E" w14:textId="77777777" w:rsidR="00AC5622" w:rsidRPr="00AC5622" w:rsidRDefault="00AC5622" w:rsidP="00F71DFD">
            <w:pPr>
              <w:rPr>
                <w:i/>
                <w:lang w:val="en-US"/>
              </w:rPr>
            </w:pPr>
            <w:r w:rsidRPr="00AC5622">
              <w:rPr>
                <w:i/>
                <w:lang w:val="en-US"/>
              </w:rPr>
              <w:t>1</w:t>
            </w:r>
          </w:p>
        </w:tc>
      </w:tr>
      <w:tr w:rsidR="00AC5622" w:rsidRPr="00AC5622" w14:paraId="11CE42AA" w14:textId="77777777" w:rsidTr="00AC5622">
        <w:tc>
          <w:tcPr>
            <w:tcW w:w="2474" w:type="dxa"/>
            <w:tcBorders>
              <w:top w:val="single" w:sz="4" w:space="0" w:color="auto"/>
              <w:left w:val="single" w:sz="4" w:space="0" w:color="auto"/>
              <w:bottom w:val="single" w:sz="4" w:space="0" w:color="auto"/>
              <w:right w:val="single" w:sz="4" w:space="0" w:color="auto"/>
            </w:tcBorders>
          </w:tcPr>
          <w:p w14:paraId="1279DD77" w14:textId="77777777" w:rsidR="00AC5622" w:rsidRPr="00AC5622" w:rsidRDefault="00AC5622" w:rsidP="00F71DFD">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831DFF1" w14:textId="77777777" w:rsidR="00AC5622" w:rsidRPr="00AC5622" w:rsidRDefault="00AC5622" w:rsidP="00F71DFD">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C6905DA" w14:textId="77777777" w:rsidR="00AC5622" w:rsidRPr="00AC5622" w:rsidRDefault="00AC5622" w:rsidP="00F71DFD">
            <w:pPr>
              <w:rPr>
                <w:rFonts w:cs="Arial"/>
                <w:i/>
              </w:rPr>
            </w:pPr>
            <w:r w:rsidRPr="00AC5622">
              <w:rPr>
                <w:rFonts w:cs="Arial"/>
                <w:i/>
              </w:rPr>
              <w:t xml:space="preserve">Extension sätts till HSA-id för det system inom vilket ID:t i huvudklassen är unikt + ”:” + </w:t>
            </w:r>
            <w:r w:rsidRPr="00AC5622">
              <w:rPr>
                <w:rFonts w:cs="Arial"/>
                <w:i/>
              </w:rPr>
              <w:lastRenderedPageBreak/>
              <w:t>själva ID:t.</w:t>
            </w:r>
          </w:p>
        </w:tc>
        <w:tc>
          <w:tcPr>
            <w:tcW w:w="1617" w:type="dxa"/>
            <w:tcBorders>
              <w:top w:val="single" w:sz="4" w:space="0" w:color="auto"/>
              <w:left w:val="single" w:sz="4" w:space="0" w:color="auto"/>
              <w:bottom w:val="single" w:sz="4" w:space="0" w:color="auto"/>
              <w:right w:val="single" w:sz="4" w:space="0" w:color="auto"/>
            </w:tcBorders>
          </w:tcPr>
          <w:p w14:paraId="44126C37" w14:textId="77777777" w:rsidR="00AC5622" w:rsidRPr="00AC5622" w:rsidRDefault="00AC5622" w:rsidP="00F71DFD">
            <w:pPr>
              <w:rPr>
                <w:i/>
                <w:lang w:val="en-US"/>
              </w:rPr>
            </w:pPr>
            <w:r w:rsidRPr="00AC5622">
              <w:rPr>
                <w:i/>
                <w:lang w:val="en-US"/>
              </w:rPr>
              <w:lastRenderedPageBreak/>
              <w:t>1</w:t>
            </w:r>
          </w:p>
        </w:tc>
      </w:tr>
      <w:tr w:rsidR="00C74AA6" w:rsidRPr="008345BA" w14:paraId="579DF462" w14:textId="77777777" w:rsidTr="000627CC">
        <w:tc>
          <w:tcPr>
            <w:tcW w:w="2474" w:type="dxa"/>
          </w:tcPr>
          <w:p w14:paraId="30E02E94" w14:textId="77777777" w:rsidR="00C74AA6" w:rsidRPr="008345BA" w:rsidRDefault="00C74AA6" w:rsidP="00F71DFD">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2367ADCC" w14:textId="77777777" w:rsidR="00C74AA6" w:rsidRPr="008345BA" w:rsidRDefault="00C74AA6" w:rsidP="00F71DFD">
            <w:r w:rsidRPr="008345BA">
              <w:t>TimeStamp</w:t>
            </w:r>
          </w:p>
        </w:tc>
        <w:tc>
          <w:tcPr>
            <w:tcW w:w="2925" w:type="dxa"/>
          </w:tcPr>
          <w:p w14:paraId="52DF93A4" w14:textId="2A659768" w:rsidR="00C74AA6" w:rsidRPr="004B6953" w:rsidRDefault="00C74AA6" w:rsidP="00F71DFD">
            <w:pPr>
              <w:rPr>
                <w:rFonts w:cs="Arial"/>
              </w:rPr>
            </w:pPr>
            <w:r w:rsidRPr="008345BA">
              <w:rPr>
                <w:rFonts w:cs="Arial"/>
              </w:rPr>
              <w:t>Starttid av refererad observation. Uttrycks med formatet ÅÅÅÅMMDDttmmss.</w:t>
            </w:r>
            <w:r w:rsidR="004B6953">
              <w:rPr>
                <w:rFonts w:cs="Arial"/>
              </w:rPr>
              <w:t xml:space="preserve"> </w:t>
            </w:r>
          </w:p>
        </w:tc>
        <w:tc>
          <w:tcPr>
            <w:tcW w:w="1617" w:type="dxa"/>
          </w:tcPr>
          <w:p w14:paraId="662FECD7" w14:textId="77777777" w:rsidR="00C74AA6" w:rsidRPr="008345BA" w:rsidRDefault="00C74AA6" w:rsidP="00F71DFD">
            <w:r w:rsidRPr="008345BA">
              <w:t>1</w:t>
            </w:r>
          </w:p>
        </w:tc>
      </w:tr>
      <w:tr w:rsidR="00C74AA6" w:rsidRPr="008345BA" w14:paraId="7D3496A1" w14:textId="77777777" w:rsidTr="000627CC">
        <w:tc>
          <w:tcPr>
            <w:tcW w:w="2474" w:type="dxa"/>
          </w:tcPr>
          <w:p w14:paraId="61B52C3D"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7E6F1BCA" w14:textId="77777777" w:rsidR="00C74AA6" w:rsidRPr="008345BA" w:rsidRDefault="00C74AA6" w:rsidP="00F71DFD">
            <w:r w:rsidRPr="008345BA">
              <w:t>URN</w:t>
            </w:r>
          </w:p>
        </w:tc>
        <w:tc>
          <w:tcPr>
            <w:tcW w:w="2925" w:type="dxa"/>
          </w:tcPr>
          <w:p w14:paraId="078A095A" w14:textId="77777777" w:rsidR="00C74AA6" w:rsidRPr="008345BA" w:rsidRDefault="00037F03" w:rsidP="00F71DFD">
            <w:pPr>
              <w:rPr>
                <w:rFonts w:cs="Arial"/>
              </w:rPr>
            </w:pPr>
            <w:r>
              <w:rPr>
                <w:rFonts w:cs="Arial"/>
              </w:rPr>
              <w:t>Beskrivning av funktion för</w:t>
            </w:r>
            <w:r w:rsidR="00C74AA6" w:rsidRPr="008345BA">
              <w:rPr>
                <w:rFonts w:cs="Arial"/>
              </w:rPr>
              <w:t xml:space="preserve"> den refererade externa informationen. </w:t>
            </w:r>
            <w:r>
              <w:rPr>
                <w:rFonts w:cs="Arial"/>
              </w:rPr>
              <w:t>Baseras på</w:t>
            </w:r>
            <w:r w:rsidR="00C74AA6"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559563A3" w14:textId="77777777" w:rsidR="00C74AA6" w:rsidRPr="008345BA" w:rsidRDefault="00C74AA6" w:rsidP="00F71DFD">
            <w:pPr>
              <w:rPr>
                <w:rFonts w:cs="Arial"/>
              </w:rPr>
            </w:pPr>
          </w:p>
          <w:p w14:paraId="5F1C48EB" w14:textId="77777777" w:rsidR="00C74AA6" w:rsidRPr="008345BA" w:rsidRDefault="00C74AA6" w:rsidP="00F71DFD">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5B263E01" w14:textId="77777777" w:rsidR="00C74AA6" w:rsidRPr="008345BA" w:rsidRDefault="00C74AA6" w:rsidP="00F71DFD">
            <w:pPr>
              <w:rPr>
                <w:rFonts w:eastAsia="Arial Unicode MS" w:cs="Arial"/>
                <w:color w:val="000000"/>
                <w:lang w:val="en-US"/>
              </w:rPr>
            </w:pPr>
          </w:p>
          <w:p w14:paraId="65259603" w14:textId="1EA805AD" w:rsidR="00C74AA6" w:rsidRPr="008345BA" w:rsidRDefault="00C74AA6" w:rsidP="00F71DFD">
            <w:pPr>
              <w:rPr>
                <w:rFonts w:cs="Arial"/>
                <w:lang w:val="en-US"/>
              </w:rPr>
            </w:pPr>
            <w:r w:rsidRPr="008345BA">
              <w:rPr>
                <w:rFonts w:eastAsia="Arial Unicode MS" w:cs="Arial"/>
                <w:color w:val="00000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6DF8CF46" w14:textId="77777777" w:rsidR="00C74AA6" w:rsidRPr="008345BA" w:rsidRDefault="00C74AA6" w:rsidP="00F71DFD">
            <w:pPr>
              <w:rPr>
                <w:lang w:val="en-US"/>
              </w:rPr>
            </w:pPr>
            <w:r w:rsidRPr="008345BA">
              <w:rPr>
                <w:lang w:val="en-US"/>
              </w:rPr>
              <w:t>1</w:t>
            </w:r>
          </w:p>
        </w:tc>
      </w:tr>
      <w:tr w:rsidR="00C74AA6" w:rsidRPr="008345BA" w14:paraId="09A612A7" w14:textId="77777777" w:rsidTr="000D2F72">
        <w:tc>
          <w:tcPr>
            <w:tcW w:w="2474" w:type="dxa"/>
            <w:shd w:val="clear" w:color="auto" w:fill="D9D9D9" w:themeFill="background1" w:themeFillShade="D9"/>
          </w:tcPr>
          <w:p w14:paraId="65839566"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04074E17" w14:textId="77777777" w:rsidR="00C74AA6" w:rsidRPr="008345BA" w:rsidRDefault="00C74AA6" w:rsidP="00F71DFD">
            <w:r w:rsidRPr="008345BA">
              <w:t>InformationOwnerType</w:t>
            </w:r>
          </w:p>
        </w:tc>
        <w:tc>
          <w:tcPr>
            <w:tcW w:w="2925" w:type="dxa"/>
            <w:shd w:val="clear" w:color="auto" w:fill="D9D9D9" w:themeFill="background1" w:themeFillShade="D9"/>
          </w:tcPr>
          <w:p w14:paraId="274B6847" w14:textId="77777777" w:rsidR="00C74AA6" w:rsidRPr="008345BA" w:rsidRDefault="00C74AA6" w:rsidP="00F71DFD"/>
        </w:tc>
        <w:tc>
          <w:tcPr>
            <w:tcW w:w="1617" w:type="dxa"/>
            <w:shd w:val="clear" w:color="auto" w:fill="D9D9D9" w:themeFill="background1" w:themeFillShade="D9"/>
          </w:tcPr>
          <w:p w14:paraId="12EC2DCF" w14:textId="77777777" w:rsidR="00C74AA6" w:rsidRPr="008345BA" w:rsidRDefault="00C74AA6" w:rsidP="00F71DFD">
            <w:r w:rsidRPr="008345BA">
              <w:t>1</w:t>
            </w:r>
          </w:p>
        </w:tc>
      </w:tr>
      <w:tr w:rsidR="00C74AA6" w:rsidRPr="008345BA" w14:paraId="3F52AB78" w14:textId="77777777" w:rsidTr="000627CC">
        <w:tc>
          <w:tcPr>
            <w:tcW w:w="2474" w:type="dxa"/>
          </w:tcPr>
          <w:p w14:paraId="432649D7"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EB8749" w14:textId="77777777" w:rsidR="00C74AA6" w:rsidRPr="008345BA" w:rsidRDefault="00C74AA6" w:rsidP="00F71DFD">
            <w:r w:rsidRPr="008345BA">
              <w:t>IIType</w:t>
            </w:r>
          </w:p>
        </w:tc>
        <w:tc>
          <w:tcPr>
            <w:tcW w:w="2925" w:type="dxa"/>
          </w:tcPr>
          <w:p w14:paraId="1CB1CE9E" w14:textId="0C46D39C" w:rsidR="004B6953" w:rsidRPr="008345BA" w:rsidRDefault="00C74AA6" w:rsidP="004B695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5EDCC3F2" w14:textId="166E2E9A" w:rsidR="00C74AA6" w:rsidRPr="008345BA" w:rsidRDefault="00C74AA6" w:rsidP="00F71DFD"/>
        </w:tc>
        <w:tc>
          <w:tcPr>
            <w:tcW w:w="1617" w:type="dxa"/>
          </w:tcPr>
          <w:p w14:paraId="56561439" w14:textId="77777777" w:rsidR="00C74AA6" w:rsidRPr="008345BA" w:rsidRDefault="00C74AA6" w:rsidP="00F71DFD">
            <w:pPr>
              <w:rPr>
                <w:lang w:val="en-US"/>
              </w:rPr>
            </w:pPr>
            <w:r w:rsidRPr="008345BA">
              <w:rPr>
                <w:lang w:val="en-US"/>
              </w:rPr>
              <w:t>1</w:t>
            </w:r>
          </w:p>
        </w:tc>
      </w:tr>
      <w:tr w:rsidR="006701F1" w:rsidRPr="008345BA" w14:paraId="79B267D5" w14:textId="77777777" w:rsidTr="000627CC">
        <w:tc>
          <w:tcPr>
            <w:tcW w:w="2474" w:type="dxa"/>
          </w:tcPr>
          <w:p w14:paraId="46A9FBC7" w14:textId="5A1F503C"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22CDA3D" w14:textId="08692013" w:rsidR="006701F1" w:rsidRPr="008345BA" w:rsidRDefault="006701F1" w:rsidP="00F71DFD">
            <w:r>
              <w:t>String</w:t>
            </w:r>
          </w:p>
        </w:tc>
        <w:tc>
          <w:tcPr>
            <w:tcW w:w="2925" w:type="dxa"/>
          </w:tcPr>
          <w:p w14:paraId="0DBCFA94" w14:textId="08E38CE7" w:rsidR="006701F1" w:rsidRPr="008345BA" w:rsidRDefault="006701F1" w:rsidP="00F71DFD">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E5BDE3" w14:textId="77777777" w:rsidR="006701F1" w:rsidRPr="008345BA" w:rsidRDefault="006701F1" w:rsidP="00F71DFD">
            <w:pPr>
              <w:rPr>
                <w:lang w:val="en-US"/>
              </w:rPr>
            </w:pPr>
          </w:p>
        </w:tc>
      </w:tr>
      <w:tr w:rsidR="006701F1" w:rsidRPr="008345BA" w14:paraId="0B9F6F75" w14:textId="77777777" w:rsidTr="000627CC">
        <w:tc>
          <w:tcPr>
            <w:tcW w:w="2474" w:type="dxa"/>
          </w:tcPr>
          <w:p w14:paraId="26D75BFE" w14:textId="41C39CF4" w:rsidR="006701F1" w:rsidRPr="008345BA" w:rsidRDefault="006701F1"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2EF0EC9A" w14:textId="44002DCD" w:rsidR="006701F1" w:rsidRPr="008345BA" w:rsidRDefault="006701F1" w:rsidP="00F71DFD">
            <w:r>
              <w:t>String</w:t>
            </w:r>
          </w:p>
        </w:tc>
        <w:tc>
          <w:tcPr>
            <w:tcW w:w="2925" w:type="dxa"/>
          </w:tcPr>
          <w:p w14:paraId="6BB194CD" w14:textId="728396A0" w:rsidR="006701F1" w:rsidRPr="008345BA" w:rsidRDefault="006701F1" w:rsidP="006701F1">
            <w:pPr>
              <w:rPr>
                <w:rFonts w:cs="Arial"/>
              </w:rPr>
            </w:pPr>
            <w:r>
              <w:rPr>
                <w:rFonts w:cs="Arial"/>
              </w:rPr>
              <w:t>Extension sätts till den HSA-id för aktuell vårdgivare</w:t>
            </w:r>
          </w:p>
        </w:tc>
        <w:tc>
          <w:tcPr>
            <w:tcW w:w="1617" w:type="dxa"/>
          </w:tcPr>
          <w:p w14:paraId="16A679E8" w14:textId="77777777" w:rsidR="006701F1" w:rsidRPr="006701F1" w:rsidRDefault="006701F1" w:rsidP="00F71DFD"/>
        </w:tc>
      </w:tr>
      <w:tr w:rsidR="00C74AA6" w:rsidRPr="008345BA" w14:paraId="5364FFF7" w14:textId="77777777" w:rsidTr="000D2F72">
        <w:tc>
          <w:tcPr>
            <w:tcW w:w="2474" w:type="dxa"/>
            <w:shd w:val="clear" w:color="auto" w:fill="D9D9D9" w:themeFill="background1" w:themeFillShade="D9"/>
          </w:tcPr>
          <w:p w14:paraId="6188EF7C" w14:textId="77777777" w:rsidR="00C74AA6" w:rsidRPr="008345BA" w:rsidRDefault="00C74AA6" w:rsidP="00F71DFD">
            <w:pPr>
              <w:rPr>
                <w:lang w:val="en-GB"/>
              </w:rPr>
            </w:pPr>
            <w:r w:rsidRPr="008345BA">
              <w:rPr>
                <w:lang w:val="en-US" w:eastAsia="sv-SE"/>
              </w:rPr>
              <w:t>performerRole</w:t>
            </w:r>
          </w:p>
        </w:tc>
        <w:tc>
          <w:tcPr>
            <w:tcW w:w="2506" w:type="dxa"/>
            <w:shd w:val="clear" w:color="auto" w:fill="D9D9D9" w:themeFill="background1" w:themeFillShade="D9"/>
          </w:tcPr>
          <w:p w14:paraId="5D586088" w14:textId="77777777" w:rsidR="00C74AA6" w:rsidRPr="008345BA" w:rsidRDefault="00C74AA6" w:rsidP="00F71DFD">
            <w:pPr>
              <w:rPr>
                <w:lang w:val="en-GB"/>
              </w:rPr>
            </w:pPr>
            <w:r w:rsidRPr="008345BA">
              <w:rPr>
                <w:lang w:val="en-GB"/>
              </w:rPr>
              <w:t>PerformerRoleType</w:t>
            </w:r>
          </w:p>
        </w:tc>
        <w:tc>
          <w:tcPr>
            <w:tcW w:w="2925" w:type="dxa"/>
            <w:shd w:val="clear" w:color="auto" w:fill="D9D9D9" w:themeFill="background1" w:themeFillShade="D9"/>
          </w:tcPr>
          <w:p w14:paraId="227C1E3F" w14:textId="77777777" w:rsidR="00C74AA6" w:rsidRPr="008345BA" w:rsidRDefault="00C74AA6" w:rsidP="00F71DFD">
            <w:pPr>
              <w:rPr>
                <w:lang w:val="en-US"/>
              </w:rPr>
            </w:pPr>
          </w:p>
        </w:tc>
        <w:tc>
          <w:tcPr>
            <w:tcW w:w="1617" w:type="dxa"/>
            <w:shd w:val="clear" w:color="auto" w:fill="D9D9D9" w:themeFill="background1" w:themeFillShade="D9"/>
          </w:tcPr>
          <w:p w14:paraId="0EA10C64" w14:textId="77777777" w:rsidR="00C74AA6" w:rsidRPr="008345BA" w:rsidRDefault="00C74AA6" w:rsidP="00F71DFD">
            <w:pPr>
              <w:rPr>
                <w:lang w:val="en-US"/>
              </w:rPr>
            </w:pPr>
            <w:r w:rsidRPr="008345BA">
              <w:rPr>
                <w:lang w:val="en-US"/>
              </w:rPr>
              <w:t>1</w:t>
            </w:r>
          </w:p>
        </w:tc>
      </w:tr>
      <w:tr w:rsidR="00C74AA6" w:rsidRPr="008345BA" w14:paraId="6C6F9F2F" w14:textId="77777777" w:rsidTr="000627CC">
        <w:tc>
          <w:tcPr>
            <w:tcW w:w="2474" w:type="dxa"/>
          </w:tcPr>
          <w:p w14:paraId="64BC83F0" w14:textId="77777777" w:rsidR="00C74AA6" w:rsidRPr="008345BA" w:rsidRDefault="00C74AA6" w:rsidP="00F71DFD">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F1E8CE5" w14:textId="77777777" w:rsidR="00C74AA6" w:rsidRPr="008345BA" w:rsidRDefault="00C74AA6" w:rsidP="00F71DFD">
            <w:pPr>
              <w:rPr>
                <w:lang w:val="en-US"/>
              </w:rPr>
            </w:pPr>
            <w:r w:rsidRPr="008345BA">
              <w:rPr>
                <w:lang w:val="en-US"/>
              </w:rPr>
              <w:t>IIType</w:t>
            </w:r>
          </w:p>
        </w:tc>
        <w:tc>
          <w:tcPr>
            <w:tcW w:w="2925" w:type="dxa"/>
          </w:tcPr>
          <w:p w14:paraId="420FE696" w14:textId="77777777" w:rsidR="00C74AA6" w:rsidRDefault="00C74AA6" w:rsidP="00F71DFD">
            <w:r w:rsidRPr="008345BA">
              <w:t xml:space="preserve">Personens identitet av utförarrollen som är unik inom källsystemet. </w:t>
            </w:r>
          </w:p>
          <w:p w14:paraId="770DE793" w14:textId="77777777" w:rsidR="00C74AA6" w:rsidRDefault="00C74AA6" w:rsidP="00F71DFD"/>
          <w:p w14:paraId="6B79DF7F" w14:textId="77777777" w:rsidR="00C74AA6" w:rsidRDefault="00C74AA6" w:rsidP="00F71DFD">
            <w:r>
              <w:t>Lämnas tomt ifall</w:t>
            </w:r>
            <w:r w:rsidRPr="008345BA">
              <w:t xml:space="preserve"> observationen utförs av pat</w:t>
            </w:r>
            <w:r>
              <w:t>ienten själv eller annan person</w:t>
            </w:r>
          </w:p>
          <w:p w14:paraId="3D7FF6F6" w14:textId="77777777" w:rsidR="00C74AA6" w:rsidRDefault="00C74AA6" w:rsidP="00F71DFD"/>
          <w:p w14:paraId="7131FD87" w14:textId="77777777" w:rsidR="00C74AA6" w:rsidRPr="00DE210C" w:rsidRDefault="00C74AA6" w:rsidP="00F71DFD">
            <w:r>
              <w:t>HSAid skall anges ifall utföraren är en vårdpersonal</w:t>
            </w:r>
            <w:r w:rsidRPr="008345BA">
              <w:t>.</w:t>
            </w:r>
            <w:r w:rsidR="000B3601">
              <w:rPr>
                <w:rFonts w:cs="Arial"/>
              </w:rPr>
              <w:t xml:space="preserve"> </w:t>
            </w:r>
            <w:r>
              <w:rPr>
                <w:rFonts w:cs="Arial"/>
              </w:rPr>
              <w:t>(Fält 2, Fält 2a, Fält 2b)</w:t>
            </w:r>
          </w:p>
        </w:tc>
        <w:tc>
          <w:tcPr>
            <w:tcW w:w="1617" w:type="dxa"/>
          </w:tcPr>
          <w:p w14:paraId="25D80CCB" w14:textId="77777777" w:rsidR="00C74AA6" w:rsidRPr="008345BA" w:rsidRDefault="00C74AA6" w:rsidP="00F71DFD">
            <w:r w:rsidRPr="008345BA">
              <w:t>0</w:t>
            </w:r>
            <w:proofErr w:type="gramStart"/>
            <w:r w:rsidRPr="008345BA">
              <w:t>..</w:t>
            </w:r>
            <w:proofErr w:type="gramEnd"/>
            <w:r w:rsidRPr="008345BA">
              <w:t>1</w:t>
            </w:r>
          </w:p>
        </w:tc>
      </w:tr>
      <w:tr w:rsidR="000B3601" w:rsidRPr="00612528" w14:paraId="1B9E3990" w14:textId="77777777" w:rsidTr="000B3601">
        <w:tc>
          <w:tcPr>
            <w:tcW w:w="2474" w:type="dxa"/>
            <w:tcBorders>
              <w:top w:val="single" w:sz="4" w:space="0" w:color="auto"/>
              <w:left w:val="single" w:sz="4" w:space="0" w:color="auto"/>
              <w:bottom w:val="single" w:sz="4" w:space="0" w:color="auto"/>
              <w:right w:val="single" w:sz="4" w:space="0" w:color="auto"/>
            </w:tcBorders>
          </w:tcPr>
          <w:p w14:paraId="113ACD4E" w14:textId="77777777" w:rsidR="000B3601" w:rsidRPr="00612528" w:rsidRDefault="000B3601" w:rsidP="00F71DFD">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7E2ED4C"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7AC7C22" w14:textId="58440E34" w:rsidR="000B3601" w:rsidRPr="00612528" w:rsidRDefault="008168A9" w:rsidP="00F71DFD">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F22F859" w14:textId="77777777" w:rsidR="000B3601" w:rsidRPr="00612528" w:rsidRDefault="000B3601" w:rsidP="00F71DFD">
            <w:pPr>
              <w:rPr>
                <w:i/>
              </w:rPr>
            </w:pPr>
            <w:r w:rsidRPr="00612528">
              <w:rPr>
                <w:i/>
              </w:rPr>
              <w:t>1</w:t>
            </w:r>
          </w:p>
        </w:tc>
      </w:tr>
      <w:tr w:rsidR="000B3601" w:rsidRPr="00612528" w14:paraId="3FE81EFC" w14:textId="77777777" w:rsidTr="000B3601">
        <w:tc>
          <w:tcPr>
            <w:tcW w:w="2474" w:type="dxa"/>
            <w:tcBorders>
              <w:top w:val="single" w:sz="4" w:space="0" w:color="auto"/>
              <w:left w:val="single" w:sz="4" w:space="0" w:color="auto"/>
              <w:bottom w:val="single" w:sz="4" w:space="0" w:color="auto"/>
              <w:right w:val="single" w:sz="4" w:space="0" w:color="auto"/>
            </w:tcBorders>
          </w:tcPr>
          <w:p w14:paraId="20130AE1" w14:textId="77777777" w:rsidR="000B3601" w:rsidRPr="00612528" w:rsidRDefault="000B3601" w:rsidP="00F71DFD">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5950ABF" w14:textId="77777777" w:rsidR="000B3601" w:rsidRPr="00612528" w:rsidRDefault="000B3601" w:rsidP="00F71DFD">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1C9ECEC" w14:textId="4654F661" w:rsidR="000B3601" w:rsidRPr="00612528" w:rsidRDefault="008168A9" w:rsidP="00F71DFD">
            <w:pPr>
              <w:rPr>
                <w:i/>
              </w:rPr>
            </w:pPr>
            <w:r>
              <w:rPr>
                <w:i/>
              </w:rPr>
              <w:t>Extension sätts till HSA-id</w:t>
            </w:r>
            <w:r w:rsidR="000B3601"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0A92E1AB" w14:textId="77777777" w:rsidR="000B3601" w:rsidRPr="00612528" w:rsidRDefault="000B3601" w:rsidP="00F71DFD">
            <w:pPr>
              <w:rPr>
                <w:i/>
              </w:rPr>
            </w:pPr>
            <w:r w:rsidRPr="00612528">
              <w:rPr>
                <w:i/>
              </w:rPr>
              <w:t>1</w:t>
            </w:r>
          </w:p>
        </w:tc>
      </w:tr>
      <w:tr w:rsidR="00C74AA6" w:rsidRPr="008345BA" w14:paraId="6113DCAF" w14:textId="77777777" w:rsidTr="000627CC">
        <w:tc>
          <w:tcPr>
            <w:tcW w:w="2474" w:type="dxa"/>
          </w:tcPr>
          <w:p w14:paraId="46F9766C" w14:textId="77777777" w:rsidR="00C74AA6" w:rsidRPr="008345BA" w:rsidRDefault="00C74AA6" w:rsidP="00F71DFD">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B40F502" w14:textId="77777777" w:rsidR="00C74AA6" w:rsidRPr="008345BA" w:rsidRDefault="00C74AA6" w:rsidP="00F71DFD">
            <w:r w:rsidRPr="008345BA">
              <w:t>CVType</w:t>
            </w:r>
          </w:p>
        </w:tc>
        <w:tc>
          <w:tcPr>
            <w:tcW w:w="2925" w:type="dxa"/>
          </w:tcPr>
          <w:p w14:paraId="36043D85" w14:textId="77777777" w:rsidR="00C74AA6" w:rsidRPr="008345BA" w:rsidRDefault="00C74AA6" w:rsidP="00F71DFD">
            <w:r w:rsidRPr="008345BA">
              <w:t>Beskriver utförarens roll.</w:t>
            </w:r>
          </w:p>
        </w:tc>
        <w:tc>
          <w:tcPr>
            <w:tcW w:w="1617" w:type="dxa"/>
          </w:tcPr>
          <w:p w14:paraId="5BB8F174" w14:textId="77777777" w:rsidR="00C74AA6" w:rsidRPr="008345BA" w:rsidRDefault="00C74AA6" w:rsidP="00F71DFD">
            <w:r w:rsidRPr="008345BA">
              <w:t>1</w:t>
            </w:r>
          </w:p>
        </w:tc>
      </w:tr>
      <w:tr w:rsidR="000B3601" w:rsidRPr="000B3601" w14:paraId="7AEE15EB" w14:textId="77777777" w:rsidTr="000B3601">
        <w:tc>
          <w:tcPr>
            <w:tcW w:w="2474" w:type="dxa"/>
            <w:tcBorders>
              <w:top w:val="single" w:sz="4" w:space="0" w:color="auto"/>
              <w:left w:val="single" w:sz="4" w:space="0" w:color="auto"/>
              <w:bottom w:val="single" w:sz="4" w:space="0" w:color="auto"/>
              <w:right w:val="single" w:sz="4" w:space="0" w:color="auto"/>
            </w:tcBorders>
          </w:tcPr>
          <w:p w14:paraId="520614D8"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E5A7231"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EDBA5D4" w14:textId="77777777" w:rsidR="000B3601" w:rsidRPr="000B3601" w:rsidRDefault="000B3601" w:rsidP="00F71DFD">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B75A2A9" w14:textId="77777777" w:rsidR="000B3601" w:rsidRPr="000B3601" w:rsidRDefault="000B3601" w:rsidP="00F71DFD">
            <w:pPr>
              <w:rPr>
                <w:i/>
              </w:rPr>
            </w:pPr>
            <w:r w:rsidRPr="000B3601">
              <w:rPr>
                <w:i/>
              </w:rPr>
              <w:t>1</w:t>
            </w:r>
          </w:p>
        </w:tc>
      </w:tr>
      <w:tr w:rsidR="000B3601" w:rsidRPr="000B3601" w14:paraId="14B491B3" w14:textId="77777777" w:rsidTr="000B3601">
        <w:tc>
          <w:tcPr>
            <w:tcW w:w="2474" w:type="dxa"/>
            <w:tcBorders>
              <w:top w:val="single" w:sz="4" w:space="0" w:color="auto"/>
              <w:left w:val="single" w:sz="4" w:space="0" w:color="auto"/>
              <w:bottom w:val="single" w:sz="4" w:space="0" w:color="auto"/>
              <w:right w:val="single" w:sz="4" w:space="0" w:color="auto"/>
            </w:tcBorders>
          </w:tcPr>
          <w:p w14:paraId="1ACBC120"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15BC99B5"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F616741" w14:textId="77777777" w:rsidR="000B3601" w:rsidRPr="00485475" w:rsidRDefault="000B3601" w:rsidP="00F71DFD">
            <w:pPr>
              <w:rPr>
                <w:rFonts w:eastAsia="Times New Roman" w:cs="Arial"/>
                <w:i/>
                <w:color w:val="000000"/>
                <w:lang w:eastAsia="sv-SE"/>
              </w:rPr>
            </w:pPr>
            <w:r w:rsidRPr="000B3601">
              <w:rPr>
                <w:i/>
              </w:rPr>
              <w:t xml:space="preserve">Kodsystem för angiven kod </w:t>
            </w:r>
            <w:r w:rsidRPr="002206AC">
              <w:rPr>
                <w:i/>
              </w:rPr>
              <w:t xml:space="preserve">för </w:t>
            </w:r>
            <w:r w:rsidR="003A2BE3">
              <w:rPr>
                <w:i/>
              </w:rPr>
              <w:t>utförartyp</w:t>
            </w:r>
            <w:r w:rsidRPr="002206AC">
              <w:rPr>
                <w:i/>
              </w:rPr>
              <w:t xml:space="preserve">. </w:t>
            </w:r>
            <w:r w:rsidR="002206AC" w:rsidRPr="002206AC">
              <w:rPr>
                <w:i/>
              </w:rPr>
              <w:t xml:space="preserve">Ska </w:t>
            </w:r>
            <w:r w:rsidR="00E41913">
              <w:rPr>
                <w:i/>
              </w:rPr>
              <w:t>baseras på</w:t>
            </w:r>
            <w:r w:rsidR="002206AC" w:rsidRPr="002206AC">
              <w:rPr>
                <w:i/>
              </w:rPr>
              <w:t xml:space="preserve"> HL7 </w:t>
            </w:r>
            <w:r w:rsidR="00D37FE4">
              <w:rPr>
                <w:i/>
              </w:rPr>
              <w:t>RoleCode</w:t>
            </w:r>
            <w:r w:rsidR="002206AC" w:rsidRPr="002206AC">
              <w:rPr>
                <w:i/>
              </w:rPr>
              <w:t xml:space="preserve"> med </w:t>
            </w:r>
            <w:r w:rsidR="0022109C">
              <w:rPr>
                <w:i/>
              </w:rPr>
              <w:t xml:space="preserve">OID </w:t>
            </w:r>
            <w:r w:rsidR="0022109C" w:rsidRPr="0022109C">
              <w:rPr>
                <w:i/>
              </w:rPr>
              <w:t>2.16.840.1.</w:t>
            </w:r>
            <w:proofErr w:type="gramStart"/>
            <w:r w:rsidR="0022109C" w:rsidRPr="0022109C">
              <w:rPr>
                <w:i/>
              </w:rPr>
              <w:t>113883.5</w:t>
            </w:r>
            <w:proofErr w:type="gramEnd"/>
            <w:r w:rsidR="0022109C"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56C312C9" w14:textId="77777777" w:rsidR="000B3601" w:rsidRPr="000B3601" w:rsidRDefault="000B3601" w:rsidP="00F71DFD">
            <w:pPr>
              <w:rPr>
                <w:i/>
              </w:rPr>
            </w:pPr>
            <w:r w:rsidRPr="000B3601">
              <w:rPr>
                <w:i/>
              </w:rPr>
              <w:t>1</w:t>
            </w:r>
          </w:p>
        </w:tc>
      </w:tr>
      <w:tr w:rsidR="000B3601" w:rsidRPr="000B3601" w14:paraId="5378D431" w14:textId="77777777" w:rsidTr="000B3601">
        <w:tc>
          <w:tcPr>
            <w:tcW w:w="2474" w:type="dxa"/>
            <w:tcBorders>
              <w:top w:val="single" w:sz="4" w:space="0" w:color="auto"/>
              <w:left w:val="single" w:sz="4" w:space="0" w:color="auto"/>
              <w:bottom w:val="single" w:sz="4" w:space="0" w:color="auto"/>
              <w:right w:val="single" w:sz="4" w:space="0" w:color="auto"/>
            </w:tcBorders>
          </w:tcPr>
          <w:p w14:paraId="6E4629FC"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14C59DF6"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C49B21E" w14:textId="77777777" w:rsidR="000B3601" w:rsidRPr="000B3601" w:rsidRDefault="000B3601" w:rsidP="00F71DFD">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431B3D"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5716D506" w14:textId="77777777" w:rsidTr="000B3601">
        <w:tc>
          <w:tcPr>
            <w:tcW w:w="2474" w:type="dxa"/>
            <w:tcBorders>
              <w:top w:val="single" w:sz="4" w:space="0" w:color="auto"/>
              <w:left w:val="single" w:sz="4" w:space="0" w:color="auto"/>
              <w:bottom w:val="single" w:sz="4" w:space="0" w:color="auto"/>
              <w:right w:val="single" w:sz="4" w:space="0" w:color="auto"/>
            </w:tcBorders>
          </w:tcPr>
          <w:p w14:paraId="5D713E41"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6E3760"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B4F5012" w14:textId="77777777" w:rsidR="000B3601" w:rsidRPr="000B3601" w:rsidRDefault="000B3601" w:rsidP="00F71DFD">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BF6F1E"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0B3601" w:rsidRPr="000B3601" w14:paraId="3C496F2A" w14:textId="77777777" w:rsidTr="000B3601">
        <w:tc>
          <w:tcPr>
            <w:tcW w:w="2474" w:type="dxa"/>
            <w:tcBorders>
              <w:top w:val="single" w:sz="4" w:space="0" w:color="auto"/>
              <w:left w:val="single" w:sz="4" w:space="0" w:color="auto"/>
              <w:bottom w:val="single" w:sz="4" w:space="0" w:color="auto"/>
              <w:right w:val="single" w:sz="4" w:space="0" w:color="auto"/>
            </w:tcBorders>
          </w:tcPr>
          <w:p w14:paraId="21F71C3A" w14:textId="77777777" w:rsidR="000B3601" w:rsidRPr="000B3601" w:rsidRDefault="000B3601" w:rsidP="00F71DFD">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00296C4" w14:textId="77777777" w:rsidR="000B3601" w:rsidRPr="000B3601" w:rsidRDefault="000B3601" w:rsidP="00F71DFD">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E5EB1CD" w14:textId="2183C802" w:rsidR="000B3601" w:rsidRPr="000B3601" w:rsidRDefault="000B3601" w:rsidP="004B6953">
            <w:pPr>
              <w:rPr>
                <w:i/>
              </w:rPr>
            </w:pPr>
            <w:r w:rsidRPr="000B3601">
              <w:rPr>
                <w:i/>
              </w:rPr>
              <w:t>Textue</w:t>
            </w:r>
            <w:r w:rsidR="004B6953">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1D7BBB9" w14:textId="77777777" w:rsidR="000B3601" w:rsidRPr="000B3601" w:rsidRDefault="000B3601" w:rsidP="00F71DFD">
            <w:pPr>
              <w:rPr>
                <w:i/>
              </w:rPr>
            </w:pPr>
            <w:r w:rsidRPr="000B3601">
              <w:rPr>
                <w:i/>
              </w:rPr>
              <w:t>0</w:t>
            </w:r>
            <w:proofErr w:type="gramStart"/>
            <w:r w:rsidRPr="000B3601">
              <w:rPr>
                <w:i/>
              </w:rPr>
              <w:t>..</w:t>
            </w:r>
            <w:proofErr w:type="gramEnd"/>
            <w:r w:rsidRPr="000B3601">
              <w:rPr>
                <w:i/>
              </w:rPr>
              <w:t>1</w:t>
            </w:r>
          </w:p>
        </w:tc>
      </w:tr>
      <w:tr w:rsidR="00C74AA6" w:rsidRPr="008345BA" w14:paraId="54684DC4"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3A789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3247DA" w14:textId="77777777" w:rsidR="00C74AA6" w:rsidRPr="008345BA" w:rsidRDefault="00C74AA6" w:rsidP="00F71DFD">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FB32BC"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64D82" w14:textId="77777777" w:rsidR="00C74AA6" w:rsidRPr="008345BA" w:rsidRDefault="00C74AA6" w:rsidP="00F71DFD">
            <w:r w:rsidRPr="008345BA">
              <w:t>0</w:t>
            </w:r>
            <w:proofErr w:type="gramStart"/>
            <w:r w:rsidRPr="008345BA">
              <w:t>..</w:t>
            </w:r>
            <w:proofErr w:type="gramEnd"/>
            <w:r w:rsidRPr="008345BA">
              <w:t>1</w:t>
            </w:r>
          </w:p>
        </w:tc>
      </w:tr>
      <w:tr w:rsidR="00C74AA6" w:rsidRPr="008345BA" w14:paraId="74725912" w14:textId="77777777" w:rsidTr="000627CC">
        <w:tc>
          <w:tcPr>
            <w:tcW w:w="2474" w:type="dxa"/>
            <w:tcBorders>
              <w:top w:val="single" w:sz="4" w:space="0" w:color="auto"/>
              <w:left w:val="single" w:sz="4" w:space="0" w:color="auto"/>
              <w:bottom w:val="single" w:sz="4" w:space="0" w:color="auto"/>
              <w:right w:val="single" w:sz="4" w:space="0" w:color="auto"/>
            </w:tcBorders>
          </w:tcPr>
          <w:p w14:paraId="407C345D"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77F1BDA8" w14:textId="77777777" w:rsidR="00C74AA6" w:rsidRPr="008345BA" w:rsidRDefault="00C74AA6" w:rsidP="00F71DFD">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005C920" w14:textId="77777777" w:rsidR="00C74AA6" w:rsidRDefault="00C74AA6" w:rsidP="00F71DFD">
            <w:r w:rsidRPr="008345BA">
              <w:t xml:space="preserve">Personens identitet av utförarrollen som är unik inom källsystemet. </w:t>
            </w:r>
          </w:p>
          <w:p w14:paraId="4901841A" w14:textId="77777777" w:rsidR="00C74AA6" w:rsidRDefault="00C74AA6" w:rsidP="00F71DFD"/>
          <w:p w14:paraId="5A35AB1E" w14:textId="77777777" w:rsidR="00C74AA6" w:rsidRDefault="00C74AA6" w:rsidP="00F71DFD">
            <w:r w:rsidRPr="008345BA">
              <w:t>Personnummer</w:t>
            </w:r>
            <w:r>
              <w:t>/reservnummer/samordningsnummer</w:t>
            </w:r>
            <w:r w:rsidRPr="008345BA">
              <w:t xml:space="preserve"> ifall observationen utförs av patienten själv eller annan person</w:t>
            </w:r>
            <w:r>
              <w:t xml:space="preserve">. </w:t>
            </w:r>
          </w:p>
          <w:p w14:paraId="57F27749" w14:textId="77777777" w:rsidR="00C74AA6" w:rsidRDefault="00C74AA6" w:rsidP="00F71DFD"/>
          <w:p w14:paraId="0BD7201D" w14:textId="77777777" w:rsidR="00C74AA6" w:rsidRPr="008345BA" w:rsidRDefault="00C74AA6" w:rsidP="00F71DFD">
            <w:r>
              <w:t>Lämnas tomt ifall</w:t>
            </w:r>
            <w:r w:rsidRPr="008345BA">
              <w:t xml:space="preserve"> observationen utförs av </w:t>
            </w:r>
            <w:r w:rsidR="0012437B">
              <w:t>en vårdpersonal.</w:t>
            </w:r>
          </w:p>
        </w:tc>
        <w:tc>
          <w:tcPr>
            <w:tcW w:w="1617" w:type="dxa"/>
            <w:tcBorders>
              <w:top w:val="single" w:sz="4" w:space="0" w:color="auto"/>
              <w:left w:val="single" w:sz="4" w:space="0" w:color="auto"/>
              <w:bottom w:val="single" w:sz="4" w:space="0" w:color="auto"/>
              <w:right w:val="single" w:sz="4" w:space="0" w:color="auto"/>
            </w:tcBorders>
          </w:tcPr>
          <w:p w14:paraId="56F79DEC" w14:textId="77777777" w:rsidR="00C74AA6" w:rsidRPr="008345BA" w:rsidRDefault="00C74AA6" w:rsidP="00F71DFD">
            <w:r w:rsidRPr="008345BA">
              <w:t>0</w:t>
            </w:r>
            <w:proofErr w:type="gramStart"/>
            <w:r w:rsidRPr="008345BA">
              <w:t>..</w:t>
            </w:r>
            <w:proofErr w:type="gramEnd"/>
            <w:r w:rsidRPr="008345BA">
              <w:t>1</w:t>
            </w:r>
          </w:p>
        </w:tc>
      </w:tr>
      <w:tr w:rsidR="0012437B" w:rsidRPr="0012437B" w14:paraId="65D64CD1" w14:textId="77777777" w:rsidTr="0012437B">
        <w:tc>
          <w:tcPr>
            <w:tcW w:w="2474" w:type="dxa"/>
            <w:tcBorders>
              <w:top w:val="single" w:sz="4" w:space="0" w:color="auto"/>
              <w:left w:val="single" w:sz="4" w:space="0" w:color="auto"/>
              <w:bottom w:val="single" w:sz="4" w:space="0" w:color="auto"/>
              <w:right w:val="single" w:sz="4" w:space="0" w:color="auto"/>
            </w:tcBorders>
          </w:tcPr>
          <w:p w14:paraId="61D00EC8"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05D4099E"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81A8A6" w14:textId="77777777" w:rsidR="0012437B" w:rsidRPr="0012437B" w:rsidRDefault="0012437B" w:rsidP="00F71DFD">
            <w:pPr>
              <w:rPr>
                <w:i/>
              </w:rPr>
            </w:pPr>
            <w:r w:rsidRPr="0012437B">
              <w:rPr>
                <w:i/>
              </w:rPr>
              <w:t>KV OID för typ av identifierare:</w:t>
            </w:r>
          </w:p>
          <w:p w14:paraId="332FAF43" w14:textId="77777777" w:rsidR="0012437B" w:rsidRPr="0012437B" w:rsidRDefault="0012437B" w:rsidP="00F71DFD">
            <w:pPr>
              <w:rPr>
                <w:i/>
              </w:rPr>
            </w:pPr>
          </w:p>
          <w:p w14:paraId="476377B4" w14:textId="2CC8E7DE" w:rsidR="0012437B" w:rsidRPr="0012437B" w:rsidRDefault="000A77FA" w:rsidP="00F71DFD">
            <w:pPr>
              <w:rPr>
                <w:i/>
              </w:rPr>
            </w:pPr>
            <w:r>
              <w:rPr>
                <w:i/>
              </w:rPr>
              <w:t xml:space="preserve">För personnummer används OID </w:t>
            </w:r>
            <w:r w:rsidR="0012437B" w:rsidRPr="0012437B">
              <w:rPr>
                <w:i/>
              </w:rPr>
              <w:t>(1.2.752.129.2.1.3.1).</w:t>
            </w:r>
            <w:r w:rsidR="0012437B" w:rsidRPr="0012437B">
              <w:rPr>
                <w:i/>
              </w:rPr>
              <w:br/>
            </w:r>
          </w:p>
          <w:p w14:paraId="4DF4107A" w14:textId="6BEE65F4" w:rsidR="0012437B" w:rsidRPr="0012437B" w:rsidRDefault="000A77FA" w:rsidP="00F71DFD">
            <w:pPr>
              <w:rPr>
                <w:i/>
              </w:rPr>
            </w:pPr>
            <w:r>
              <w:rPr>
                <w:i/>
              </w:rPr>
              <w:t xml:space="preserve">För samordningsnummer används OID </w:t>
            </w:r>
            <w:r w:rsidR="0012437B" w:rsidRPr="0012437B">
              <w:rPr>
                <w:i/>
              </w:rPr>
              <w:t>(1.2.752.129.2.1.3.3).</w:t>
            </w:r>
            <w:r w:rsidR="0012437B" w:rsidRPr="0012437B">
              <w:rPr>
                <w:i/>
              </w:rPr>
              <w:br/>
            </w:r>
          </w:p>
          <w:p w14:paraId="2728FB3A" w14:textId="77777777" w:rsidR="0012437B" w:rsidRPr="0012437B" w:rsidRDefault="0012437B" w:rsidP="00F71DFD">
            <w:pPr>
              <w:rPr>
                <w:i/>
              </w:rPr>
            </w:pPr>
            <w:r w:rsidRPr="0012437B">
              <w:rPr>
                <w:i/>
              </w:rPr>
              <w:t xml:space="preserve">För nationella reservnummer </w:t>
            </w:r>
            <w:r w:rsidRPr="0012437B">
              <w:rPr>
                <w:i/>
              </w:rPr>
              <w:lastRenderedPageBreak/>
              <w:t>(1.2.752.129.2.1.3.2).</w:t>
            </w:r>
          </w:p>
          <w:p w14:paraId="6A3AB0EA" w14:textId="77777777" w:rsidR="0012437B" w:rsidRPr="0012437B" w:rsidRDefault="0012437B" w:rsidP="00F71DFD">
            <w:pPr>
              <w:rPr>
                <w:i/>
              </w:rPr>
            </w:pPr>
          </w:p>
          <w:p w14:paraId="68A200D5" w14:textId="51283661" w:rsidR="0012437B" w:rsidRPr="0012437B" w:rsidRDefault="000A77FA" w:rsidP="00F71DFD">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A06E6F0" w14:textId="77777777" w:rsidR="0012437B" w:rsidRPr="0012437B" w:rsidRDefault="0012437B" w:rsidP="00F71DFD">
            <w:pPr>
              <w:rPr>
                <w:i/>
              </w:rPr>
            </w:pPr>
            <w:r w:rsidRPr="0012437B">
              <w:rPr>
                <w:i/>
              </w:rPr>
              <w:lastRenderedPageBreak/>
              <w:t>1</w:t>
            </w:r>
          </w:p>
        </w:tc>
      </w:tr>
      <w:tr w:rsidR="004E5483" w:rsidRPr="0012437B" w14:paraId="41C44DDE" w14:textId="77777777" w:rsidTr="0012437B">
        <w:tc>
          <w:tcPr>
            <w:tcW w:w="2474" w:type="dxa"/>
            <w:tcBorders>
              <w:top w:val="single" w:sz="4" w:space="0" w:color="auto"/>
              <w:left w:val="single" w:sz="4" w:space="0" w:color="auto"/>
              <w:bottom w:val="single" w:sz="4" w:space="0" w:color="auto"/>
              <w:right w:val="single" w:sz="4" w:space="0" w:color="auto"/>
            </w:tcBorders>
          </w:tcPr>
          <w:p w14:paraId="694DE0A4" w14:textId="77777777" w:rsidR="004E5483" w:rsidRPr="0012437B" w:rsidRDefault="004E5483" w:rsidP="00F71DFD">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BAFD0F0" w14:textId="77777777" w:rsidR="004E5483" w:rsidRPr="0012437B" w:rsidRDefault="004E5483"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2EF6D77" w14:textId="77777777" w:rsidR="004E5483" w:rsidRDefault="004E5483" w:rsidP="00F71DFD">
            <w:pPr>
              <w:rPr>
                <w:i/>
              </w:rPr>
            </w:pPr>
            <w:r>
              <w:rPr>
                <w:i/>
              </w:rPr>
              <w:t>Personnummer/globalt reservnummer/</w:t>
            </w:r>
            <w:r w:rsidRPr="00FE0141">
              <w:rPr>
                <w:i/>
              </w:rPr>
              <w:t>samordningsnummer</w:t>
            </w:r>
            <w:r>
              <w:rPr>
                <w:i/>
              </w:rPr>
              <w:t>.</w:t>
            </w:r>
          </w:p>
          <w:p w14:paraId="464745D2" w14:textId="77777777" w:rsidR="004E5483" w:rsidRDefault="004E5483" w:rsidP="00F71DFD">
            <w:pPr>
              <w:rPr>
                <w:i/>
              </w:rPr>
            </w:pPr>
          </w:p>
          <w:p w14:paraId="374E7017" w14:textId="77777777" w:rsidR="004E5483" w:rsidRPr="00FE0141" w:rsidRDefault="004E5483" w:rsidP="00F71DFD">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2F0449" w14:textId="77777777" w:rsidR="004E5483" w:rsidRPr="0012437B" w:rsidRDefault="004E5483" w:rsidP="00F71DFD">
            <w:pPr>
              <w:rPr>
                <w:i/>
              </w:rPr>
            </w:pPr>
            <w:r w:rsidRPr="0012437B">
              <w:rPr>
                <w:i/>
              </w:rPr>
              <w:t>1</w:t>
            </w:r>
          </w:p>
        </w:tc>
      </w:tr>
      <w:tr w:rsidR="00C74AA6" w:rsidRPr="008345BA" w14:paraId="69F48208" w14:textId="77777777" w:rsidTr="000627CC">
        <w:tc>
          <w:tcPr>
            <w:tcW w:w="2474" w:type="dxa"/>
            <w:tcBorders>
              <w:top w:val="single" w:sz="4" w:space="0" w:color="auto"/>
              <w:left w:val="single" w:sz="4" w:space="0" w:color="auto"/>
              <w:bottom w:val="single" w:sz="4" w:space="0" w:color="auto"/>
              <w:right w:val="single" w:sz="4" w:space="0" w:color="auto"/>
            </w:tcBorders>
          </w:tcPr>
          <w:p w14:paraId="22EC2653"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8870E79" w14:textId="77777777" w:rsidR="00C74AA6" w:rsidRPr="008345BA" w:rsidRDefault="00C74AA6" w:rsidP="00F71DFD">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0432D5E" w14:textId="77777777" w:rsidR="002206AC" w:rsidRPr="002206AC" w:rsidRDefault="002206AC" w:rsidP="00F71DFD">
            <w:pPr>
              <w:rPr>
                <w:rFonts w:eastAsia="Times New Roman" w:cs="Arial"/>
              </w:rPr>
            </w:pPr>
            <w:r w:rsidRPr="002206AC">
              <w:rPr>
                <w:rFonts w:eastAsia="Times New Roman" w:cs="Arial"/>
              </w:rPr>
              <w:t>För- och efternamn i klartext för signerande person.</w:t>
            </w:r>
          </w:p>
          <w:p w14:paraId="270D59D0" w14:textId="7F723CD8" w:rsidR="00C74AA6" w:rsidRPr="008345BA" w:rsidRDefault="00C74AA6" w:rsidP="00F71DFD">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463B3F34" w14:textId="77777777" w:rsidR="00C74AA6" w:rsidRPr="008345BA" w:rsidRDefault="00C74AA6" w:rsidP="00F71DFD">
            <w:r w:rsidRPr="008345BA">
              <w:t>0</w:t>
            </w:r>
            <w:proofErr w:type="gramStart"/>
            <w:r w:rsidRPr="008345BA">
              <w:t>..</w:t>
            </w:r>
            <w:proofErr w:type="gramEnd"/>
            <w:r w:rsidRPr="008345BA">
              <w:t>1</w:t>
            </w:r>
          </w:p>
        </w:tc>
      </w:tr>
      <w:tr w:rsidR="00C74AA6" w:rsidRPr="008345BA" w14:paraId="4629143C" w14:textId="77777777" w:rsidTr="009C689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2D6C6F" w14:textId="77777777" w:rsidR="00C74AA6" w:rsidRPr="008345BA" w:rsidRDefault="00C74AA6" w:rsidP="00F71DFD">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5BE02" w14:textId="77777777" w:rsidR="00C74AA6" w:rsidRPr="008345BA" w:rsidRDefault="00C74AA6" w:rsidP="00F71DFD">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A772AD8" w14:textId="77777777" w:rsidR="00C74AA6" w:rsidRPr="008345BA"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B36B52" w14:textId="77777777" w:rsidR="00C74AA6" w:rsidRPr="008345BA" w:rsidRDefault="00C74AA6" w:rsidP="00F71DFD">
            <w:r w:rsidRPr="008345BA">
              <w:t>0</w:t>
            </w:r>
            <w:proofErr w:type="gramStart"/>
            <w:r w:rsidRPr="008345BA">
              <w:t>..</w:t>
            </w:r>
            <w:proofErr w:type="gramEnd"/>
            <w:r w:rsidRPr="008345BA">
              <w:t>1</w:t>
            </w:r>
          </w:p>
        </w:tc>
      </w:tr>
      <w:tr w:rsidR="00C74AA6" w:rsidRPr="008345BA" w14:paraId="208DA453" w14:textId="77777777" w:rsidTr="009C6892">
        <w:tc>
          <w:tcPr>
            <w:tcW w:w="2474" w:type="dxa"/>
          </w:tcPr>
          <w:p w14:paraId="30FA2DC5"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08BAAE98" w14:textId="77777777" w:rsidR="00C74AA6" w:rsidRPr="008345BA" w:rsidRDefault="00C74AA6" w:rsidP="00F71DFD">
            <w:r w:rsidRPr="008345BA">
              <w:t>IIType</w:t>
            </w:r>
          </w:p>
        </w:tc>
        <w:tc>
          <w:tcPr>
            <w:tcW w:w="2925" w:type="dxa"/>
          </w:tcPr>
          <w:p w14:paraId="0F8F0B39" w14:textId="70AD7612" w:rsidR="00C74AA6" w:rsidRPr="0028093A" w:rsidRDefault="00C74AA6" w:rsidP="00FB5A39">
            <w:pPr>
              <w:rPr>
                <w:rFonts w:cs="Arial"/>
              </w:rPr>
            </w:pPr>
            <w:r w:rsidRPr="008345BA">
              <w:rPr>
                <w:rFonts w:cs="Arial"/>
              </w:rPr>
              <w:t>HSAid</w:t>
            </w:r>
            <w:r>
              <w:rPr>
                <w:rFonts w:cs="Arial"/>
              </w:rPr>
              <w:t xml:space="preserve"> för PDL vårdenhet som har medicinskt ansvar för observationen. </w:t>
            </w:r>
          </w:p>
        </w:tc>
        <w:tc>
          <w:tcPr>
            <w:tcW w:w="1617" w:type="dxa"/>
          </w:tcPr>
          <w:p w14:paraId="7DAE3E01" w14:textId="77777777" w:rsidR="00C74AA6" w:rsidRPr="008345BA" w:rsidRDefault="00C74AA6" w:rsidP="00F71DFD">
            <w:r w:rsidRPr="008345BA">
              <w:t>1</w:t>
            </w:r>
          </w:p>
        </w:tc>
      </w:tr>
      <w:tr w:rsidR="0012437B" w:rsidRPr="0012437B" w14:paraId="0EAF6453" w14:textId="77777777" w:rsidTr="0012437B">
        <w:tc>
          <w:tcPr>
            <w:tcW w:w="2474" w:type="dxa"/>
            <w:tcBorders>
              <w:top w:val="single" w:sz="4" w:space="0" w:color="auto"/>
              <w:left w:val="single" w:sz="4" w:space="0" w:color="auto"/>
              <w:bottom w:val="single" w:sz="4" w:space="0" w:color="auto"/>
              <w:right w:val="single" w:sz="4" w:space="0" w:color="auto"/>
            </w:tcBorders>
          </w:tcPr>
          <w:p w14:paraId="74E5D6A5"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3068779F"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2C1D605" w14:textId="77777777" w:rsidR="0012437B" w:rsidRPr="0012437B" w:rsidRDefault="0012437B" w:rsidP="00F71DFD">
            <w:pPr>
              <w:rPr>
                <w:rFonts w:cs="Arial"/>
                <w:i/>
              </w:rPr>
            </w:pPr>
            <w:r w:rsidRPr="0012437B">
              <w:rPr>
                <w:rFonts w:cs="Arial"/>
                <w:i/>
              </w:rPr>
              <w:t>Root blir då</w:t>
            </w:r>
          </w:p>
          <w:p w14:paraId="513C4DB0" w14:textId="3F7EC710" w:rsidR="0012437B" w:rsidRPr="0012437B"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17D4AE8" w14:textId="77777777" w:rsidR="0012437B" w:rsidRPr="0012437B" w:rsidRDefault="0012437B" w:rsidP="00F71DFD">
            <w:pPr>
              <w:rPr>
                <w:i/>
              </w:rPr>
            </w:pPr>
            <w:r w:rsidRPr="0012437B">
              <w:rPr>
                <w:i/>
              </w:rPr>
              <w:t>1</w:t>
            </w:r>
          </w:p>
        </w:tc>
      </w:tr>
      <w:tr w:rsidR="0012437B" w:rsidRPr="0012437B" w14:paraId="3C583333" w14:textId="77777777" w:rsidTr="0012437B">
        <w:tc>
          <w:tcPr>
            <w:tcW w:w="2474" w:type="dxa"/>
            <w:tcBorders>
              <w:top w:val="single" w:sz="4" w:space="0" w:color="auto"/>
              <w:left w:val="single" w:sz="4" w:space="0" w:color="auto"/>
              <w:bottom w:val="single" w:sz="4" w:space="0" w:color="auto"/>
              <w:right w:val="single" w:sz="4" w:space="0" w:color="auto"/>
            </w:tcBorders>
          </w:tcPr>
          <w:p w14:paraId="79A886E9" w14:textId="77777777" w:rsidR="0012437B" w:rsidRPr="0012437B" w:rsidRDefault="0012437B" w:rsidP="00F71DFD">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14C92C7" w14:textId="77777777" w:rsidR="0012437B" w:rsidRPr="0012437B" w:rsidRDefault="0012437B" w:rsidP="00F71DFD">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A7B922" w14:textId="50387889" w:rsidR="0012437B" w:rsidRPr="0012437B" w:rsidRDefault="0012437B" w:rsidP="006701F1">
            <w:pPr>
              <w:rPr>
                <w:rFonts w:cs="Arial"/>
                <w:i/>
              </w:rPr>
            </w:pPr>
            <w:r w:rsidRPr="0012437B">
              <w:rPr>
                <w:rFonts w:cs="Arial"/>
                <w:i/>
              </w:rPr>
              <w:t>Exte</w:t>
            </w:r>
            <w:r w:rsidR="006701F1">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A7602DA" w14:textId="77777777" w:rsidR="0012437B" w:rsidRPr="0012437B" w:rsidRDefault="0012437B" w:rsidP="00F71DFD">
            <w:pPr>
              <w:rPr>
                <w:i/>
              </w:rPr>
            </w:pPr>
            <w:r w:rsidRPr="0012437B">
              <w:rPr>
                <w:i/>
              </w:rPr>
              <w:t>1</w:t>
            </w:r>
          </w:p>
        </w:tc>
      </w:tr>
      <w:tr w:rsidR="00C74AA6" w:rsidRPr="008345BA" w14:paraId="33249C29" w14:textId="77777777" w:rsidTr="009C6892">
        <w:tc>
          <w:tcPr>
            <w:tcW w:w="2474" w:type="dxa"/>
          </w:tcPr>
          <w:p w14:paraId="1EB0EDE1" w14:textId="77777777" w:rsidR="00C74AA6" w:rsidRPr="008345BA" w:rsidRDefault="00C74AA6" w:rsidP="00F71DFD">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04A29155" w14:textId="77777777" w:rsidR="00C74AA6" w:rsidRPr="008345BA" w:rsidRDefault="00C74AA6" w:rsidP="00F71DFD">
            <w:r w:rsidRPr="008345BA">
              <w:t>String</w:t>
            </w:r>
          </w:p>
        </w:tc>
        <w:tc>
          <w:tcPr>
            <w:tcW w:w="2925" w:type="dxa"/>
          </w:tcPr>
          <w:p w14:paraId="6BAE0D05" w14:textId="77777777" w:rsidR="00C74AA6" w:rsidRPr="008345BA" w:rsidRDefault="00C74AA6" w:rsidP="00F71DFD">
            <w:r w:rsidRPr="008345BA">
              <w:rPr>
                <w:rFonts w:cs="Arial"/>
              </w:rPr>
              <w:t>Vårdenhetens namn till vilken observationen är knuten.</w:t>
            </w:r>
          </w:p>
        </w:tc>
        <w:tc>
          <w:tcPr>
            <w:tcW w:w="1617" w:type="dxa"/>
          </w:tcPr>
          <w:p w14:paraId="0F3659ED" w14:textId="77777777" w:rsidR="00C74AA6" w:rsidRPr="008345BA" w:rsidRDefault="00C74AA6" w:rsidP="00F71DFD">
            <w:r w:rsidRPr="008345BA">
              <w:t>0</w:t>
            </w:r>
            <w:proofErr w:type="gramStart"/>
            <w:r w:rsidRPr="008345BA">
              <w:t>..</w:t>
            </w:r>
            <w:proofErr w:type="gramEnd"/>
            <w:r w:rsidRPr="008345BA">
              <w:t>1</w:t>
            </w:r>
          </w:p>
        </w:tc>
      </w:tr>
      <w:tr w:rsidR="00C74AA6" w:rsidRPr="008345BA" w14:paraId="3F6E69A2" w14:textId="77777777" w:rsidTr="000D2F72">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879A2D" w14:textId="77777777" w:rsidR="00C74AA6" w:rsidRPr="000D2F72" w:rsidRDefault="00C74AA6" w:rsidP="00F71DFD">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3327C8D" w14:textId="77777777" w:rsidR="00C74AA6" w:rsidRPr="000D2F72" w:rsidRDefault="00C74AA6" w:rsidP="00F71DFD">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2E0FCA5" w14:textId="77777777" w:rsidR="00C74AA6" w:rsidRPr="000D2F72" w:rsidRDefault="00C74AA6" w:rsidP="00F71DFD"/>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493477" w14:textId="77777777" w:rsidR="00C74AA6" w:rsidRPr="00DE672F" w:rsidRDefault="00C74AA6" w:rsidP="00F71DFD">
            <w:r w:rsidRPr="000D2F72">
              <w:t>1</w:t>
            </w:r>
          </w:p>
        </w:tc>
      </w:tr>
      <w:tr w:rsidR="00C74AA6" w:rsidRPr="008345BA" w14:paraId="6E10CD68" w14:textId="77777777" w:rsidTr="000627CC">
        <w:tc>
          <w:tcPr>
            <w:tcW w:w="2474" w:type="dxa"/>
          </w:tcPr>
          <w:p w14:paraId="09D752BB"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248D9279" w14:textId="77777777" w:rsidR="00C74AA6" w:rsidRPr="00B75512" w:rsidRDefault="00C74AA6" w:rsidP="00F71DFD">
            <w:r w:rsidRPr="00B75512">
              <w:t>IIType</w:t>
            </w:r>
          </w:p>
        </w:tc>
        <w:tc>
          <w:tcPr>
            <w:tcW w:w="2925" w:type="dxa"/>
          </w:tcPr>
          <w:p w14:paraId="6638EAD2" w14:textId="77777777" w:rsidR="00C74AA6" w:rsidRPr="00FD7E4D" w:rsidRDefault="00C74AA6" w:rsidP="00F71DFD">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30956357" w14:textId="77777777" w:rsidR="00C74AA6" w:rsidRPr="00B75512" w:rsidRDefault="00C74AA6" w:rsidP="00F71DFD">
            <w:r w:rsidRPr="00B75512">
              <w:t>1</w:t>
            </w:r>
          </w:p>
        </w:tc>
      </w:tr>
      <w:tr w:rsidR="0012437B" w:rsidRPr="00715592" w14:paraId="26A13670" w14:textId="77777777" w:rsidTr="0012437B">
        <w:tc>
          <w:tcPr>
            <w:tcW w:w="2474" w:type="dxa"/>
            <w:tcBorders>
              <w:top w:val="single" w:sz="4" w:space="0" w:color="auto"/>
              <w:left w:val="single" w:sz="4" w:space="0" w:color="auto"/>
              <w:bottom w:val="single" w:sz="4" w:space="0" w:color="auto"/>
              <w:right w:val="single" w:sz="4" w:space="0" w:color="auto"/>
            </w:tcBorders>
          </w:tcPr>
          <w:p w14:paraId="15A4EF97"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3884167"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D420C8B" w14:textId="77777777" w:rsidR="0012437B" w:rsidRPr="00715592" w:rsidRDefault="0012437B" w:rsidP="00F71DFD">
            <w:pPr>
              <w:rPr>
                <w:rFonts w:cs="Arial"/>
                <w:i/>
              </w:rPr>
            </w:pPr>
            <w:r w:rsidRPr="00715592">
              <w:rPr>
                <w:rFonts w:cs="Arial"/>
                <w:i/>
              </w:rPr>
              <w:t>Root blir då</w:t>
            </w:r>
          </w:p>
          <w:p w14:paraId="79E821B6" w14:textId="1C76DD43" w:rsidR="0012437B" w:rsidRPr="00715592" w:rsidRDefault="00DE5CA4" w:rsidP="00F71DFD">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9622E90" w14:textId="77777777" w:rsidR="0012437B" w:rsidRPr="00715592" w:rsidRDefault="0012437B" w:rsidP="00F71DFD">
            <w:pPr>
              <w:rPr>
                <w:i/>
              </w:rPr>
            </w:pPr>
            <w:r w:rsidRPr="00715592">
              <w:rPr>
                <w:i/>
              </w:rPr>
              <w:t>1</w:t>
            </w:r>
          </w:p>
        </w:tc>
      </w:tr>
      <w:tr w:rsidR="0012437B" w:rsidRPr="00715592" w14:paraId="7210D647" w14:textId="77777777" w:rsidTr="0012437B">
        <w:tc>
          <w:tcPr>
            <w:tcW w:w="2474" w:type="dxa"/>
            <w:tcBorders>
              <w:top w:val="single" w:sz="4" w:space="0" w:color="auto"/>
              <w:left w:val="single" w:sz="4" w:space="0" w:color="auto"/>
              <w:bottom w:val="single" w:sz="4" w:space="0" w:color="auto"/>
              <w:right w:val="single" w:sz="4" w:space="0" w:color="auto"/>
            </w:tcBorders>
          </w:tcPr>
          <w:p w14:paraId="11B21E4A" w14:textId="77777777" w:rsidR="0012437B" w:rsidRPr="00715592" w:rsidRDefault="0012437B" w:rsidP="00F71DFD">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40A7D0" w14:textId="77777777" w:rsidR="0012437B" w:rsidRPr="00715592" w:rsidRDefault="0012437B" w:rsidP="00F71DFD">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4072D9D6" w14:textId="1EBB514E" w:rsidR="0012437B" w:rsidRPr="00715592" w:rsidRDefault="0012437B" w:rsidP="006701F1">
            <w:pPr>
              <w:rPr>
                <w:rFonts w:cs="Arial"/>
                <w:i/>
              </w:rPr>
            </w:pPr>
            <w:r w:rsidRPr="00715592">
              <w:rPr>
                <w:rFonts w:cs="Arial"/>
                <w:i/>
              </w:rPr>
              <w:t xml:space="preserve">Extension sätts till HSA-id för </w:t>
            </w:r>
            <w:r w:rsidR="006701F1">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111BC993" w14:textId="77777777" w:rsidR="0012437B" w:rsidRPr="00715592" w:rsidRDefault="0012437B" w:rsidP="00F71DFD">
            <w:pPr>
              <w:rPr>
                <w:i/>
              </w:rPr>
            </w:pPr>
            <w:r w:rsidRPr="00715592">
              <w:rPr>
                <w:i/>
              </w:rPr>
              <w:t>1</w:t>
            </w:r>
          </w:p>
        </w:tc>
      </w:tr>
      <w:tr w:rsidR="00C74AA6" w:rsidRPr="008345BA" w14:paraId="62714988" w14:textId="77777777" w:rsidTr="000627CC">
        <w:tc>
          <w:tcPr>
            <w:tcW w:w="2474" w:type="dxa"/>
          </w:tcPr>
          <w:p w14:paraId="0AF965BF" w14:textId="77777777" w:rsidR="00C74AA6" w:rsidRPr="00B75512" w:rsidRDefault="00C74AA6" w:rsidP="00F71DFD">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C0FEEB" w14:textId="77777777" w:rsidR="00C74AA6" w:rsidRPr="00B75512" w:rsidRDefault="00C74AA6" w:rsidP="00F71DFD">
            <w:r>
              <w:t>String</w:t>
            </w:r>
          </w:p>
        </w:tc>
        <w:tc>
          <w:tcPr>
            <w:tcW w:w="2925" w:type="dxa"/>
          </w:tcPr>
          <w:p w14:paraId="33004F7E" w14:textId="77777777" w:rsidR="00C74AA6" w:rsidRPr="00A4027B" w:rsidRDefault="00C74AA6" w:rsidP="00F71DFD">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2DF6719C" w14:textId="77777777" w:rsidR="00C74AA6" w:rsidRPr="00B75512" w:rsidRDefault="00C74AA6" w:rsidP="00F71DFD">
            <w:r>
              <w:t>0</w:t>
            </w:r>
            <w:proofErr w:type="gramStart"/>
            <w:r>
              <w:t>..</w:t>
            </w:r>
            <w:proofErr w:type="gramEnd"/>
            <w:r w:rsidRPr="00B75512">
              <w:t>1</w:t>
            </w:r>
          </w:p>
        </w:tc>
      </w:tr>
    </w:tbl>
    <w:p w14:paraId="4DBB94C7" w14:textId="77777777" w:rsidR="007E47C0" w:rsidRDefault="00776D68" w:rsidP="007E47C0">
      <w:pPr>
        <w:pStyle w:val="Rubrik3"/>
      </w:pPr>
      <w:bookmarkStart w:id="89" w:name="_Toc374962647"/>
      <w:r>
        <w:t>Övriga regler</w:t>
      </w:r>
      <w:bookmarkEnd w:id="89"/>
    </w:p>
    <w:p w14:paraId="30476EA2" w14:textId="77777777" w:rsidR="007E47C0" w:rsidRDefault="007E47C0" w:rsidP="007E47C0">
      <w:r>
        <w:t xml:space="preserve">Till denna informationsmängd finns regler som </w:t>
      </w:r>
      <w:proofErr w:type="gramStart"/>
      <w:r>
        <w:t>ej</w:t>
      </w:r>
      <w:proofErr w:type="gramEnd"/>
      <w:r>
        <w:t xml:space="preserve"> uttrycks i schemafilerna och tabellen ovan. Dessa återfinns nedan. </w:t>
      </w:r>
    </w:p>
    <w:p w14:paraId="3F6C1C9C" w14:textId="77777777" w:rsidR="007E47C0" w:rsidRDefault="007E47C0" w:rsidP="007E47C0">
      <w:pPr>
        <w:rPr>
          <w:sz w:val="22"/>
          <w:u w:val="single"/>
        </w:rPr>
      </w:pPr>
    </w:p>
    <w:p w14:paraId="31926BC2" w14:textId="77777777" w:rsidR="00C01EE8" w:rsidRDefault="00A66875" w:rsidP="00C01EE8">
      <w:pPr>
        <w:rPr>
          <w:sz w:val="22"/>
          <w:u w:val="single"/>
        </w:rPr>
      </w:pPr>
      <w:r>
        <w:rPr>
          <w:sz w:val="22"/>
          <w:u w:val="single"/>
        </w:rPr>
        <w:t xml:space="preserve">Fält 1 </w:t>
      </w:r>
      <w:r w:rsidR="004A0B00">
        <w:rPr>
          <w:sz w:val="22"/>
          <w:u w:val="single"/>
        </w:rPr>
        <w:t>–</w:t>
      </w:r>
      <w:r>
        <w:rPr>
          <w:sz w:val="22"/>
          <w:u w:val="single"/>
        </w:rPr>
        <w:t xml:space="preserve"> </w:t>
      </w:r>
      <w:r w:rsidR="004A0B00">
        <w:rPr>
          <w:sz w:val="22"/>
          <w:u w:val="single"/>
        </w:rPr>
        <w:t>Sökparametrar i b</w:t>
      </w:r>
      <w:r w:rsidR="00172B98">
        <w:rPr>
          <w:sz w:val="22"/>
          <w:u w:val="single"/>
        </w:rPr>
        <w:t>egäran</w:t>
      </w:r>
    </w:p>
    <w:p w14:paraId="36B79F4C" w14:textId="77777777" w:rsidR="00CB2E5C" w:rsidRDefault="00430C5C" w:rsidP="00CB2E5C">
      <w:r>
        <w:lastRenderedPageBreak/>
        <w:t xml:space="preserve">Den </w:t>
      </w:r>
      <w:r w:rsidR="00BD60A7">
        <w:t>enda sök</w:t>
      </w:r>
      <w:r>
        <w:t xml:space="preserve">parametern som </w:t>
      </w:r>
      <w:r w:rsidR="00BD60A7">
        <w:t xml:space="preserve">explicit </w:t>
      </w:r>
      <w:r>
        <w:t>behöver anges är</w:t>
      </w:r>
      <w:r w:rsidR="006F1801">
        <w:t xml:space="preserve"> </w:t>
      </w:r>
      <w:r w:rsidR="006F1801" w:rsidRPr="00442B89">
        <w:rPr>
          <w:i/>
        </w:rPr>
        <w:t>patientId</w:t>
      </w:r>
      <w:r w:rsidR="00CB2E5C">
        <w:t xml:space="preserve">. Det finns även möjlighet att kombinera </w:t>
      </w:r>
      <w:r w:rsidR="00CB2E5C">
        <w:rPr>
          <w:i/>
        </w:rPr>
        <w:t>patientId</w:t>
      </w:r>
      <w:r w:rsidR="00CB2E5C">
        <w:t xml:space="preserve"> med ett eller flera andra parametrar:</w:t>
      </w:r>
    </w:p>
    <w:p w14:paraId="0973B514" w14:textId="69327528" w:rsidR="00114944" w:rsidRDefault="00CB2E5C" w:rsidP="00CB2E5C">
      <w:pPr>
        <w:pStyle w:val="Liststycke"/>
        <w:numPr>
          <w:ilvl w:val="0"/>
          <w:numId w:val="32"/>
        </w:numPr>
      </w:pPr>
      <w:r w:rsidRPr="00CB2E5C">
        <w:rPr>
          <w:i/>
        </w:rPr>
        <w:t xml:space="preserve"> </w:t>
      </w:r>
      <w:r w:rsidR="0021282E" w:rsidRPr="00CB2E5C">
        <w:rPr>
          <w:i/>
        </w:rPr>
        <w:t>timePeriod</w:t>
      </w:r>
      <w:r>
        <w:rPr>
          <w:i/>
        </w:rPr>
        <w:t xml:space="preserve"> </w:t>
      </w:r>
    </w:p>
    <w:p w14:paraId="4FC5734B" w14:textId="28F32657" w:rsidR="00CB2E5C" w:rsidRDefault="00CB2E5C" w:rsidP="00CB2E5C">
      <w:pPr>
        <w:pStyle w:val="Liststycke"/>
        <w:numPr>
          <w:ilvl w:val="1"/>
          <w:numId w:val="32"/>
        </w:numPr>
      </w:pPr>
      <w:r>
        <w:t xml:space="preserve">För att begränsa till ett </w:t>
      </w:r>
      <w:r w:rsidRPr="00F73839">
        <w:rPr>
          <w:b/>
        </w:rPr>
        <w:t>tidsintervall</w:t>
      </w:r>
    </w:p>
    <w:p w14:paraId="36F6825A" w14:textId="602A93ED" w:rsidR="00114944" w:rsidRDefault="005F6E73" w:rsidP="00114944">
      <w:pPr>
        <w:pStyle w:val="Liststycke"/>
        <w:numPr>
          <w:ilvl w:val="0"/>
          <w:numId w:val="32"/>
        </w:numPr>
      </w:pPr>
      <w:r w:rsidRPr="00442B89">
        <w:rPr>
          <w:i/>
        </w:rPr>
        <w:t>observationType</w:t>
      </w:r>
      <w:r>
        <w:t xml:space="preserve"> </w:t>
      </w:r>
    </w:p>
    <w:p w14:paraId="012D5BBD" w14:textId="2CD371AD" w:rsidR="005F6E73" w:rsidRDefault="00CB2E5C" w:rsidP="00CB2E5C">
      <w:pPr>
        <w:pStyle w:val="Liststycke"/>
        <w:numPr>
          <w:ilvl w:val="1"/>
          <w:numId w:val="32"/>
        </w:numPr>
      </w:pPr>
      <w:r>
        <w:t xml:space="preserve">För att begränsa till en </w:t>
      </w:r>
      <w:r w:rsidRPr="00C0203D">
        <w:rPr>
          <w:b/>
        </w:rPr>
        <w:t>viss typ av observation</w:t>
      </w:r>
    </w:p>
    <w:p w14:paraId="442505DA" w14:textId="798FE42E" w:rsidR="005F6E73" w:rsidRDefault="0000159B" w:rsidP="00114944">
      <w:pPr>
        <w:pStyle w:val="Liststycke"/>
        <w:numPr>
          <w:ilvl w:val="0"/>
          <w:numId w:val="32"/>
        </w:numPr>
      </w:pPr>
      <w:r>
        <w:rPr>
          <w:i/>
        </w:rPr>
        <w:t>valueType</w:t>
      </w:r>
      <w:r>
        <w:t xml:space="preserve"> </w:t>
      </w:r>
    </w:p>
    <w:p w14:paraId="3F0E1EF5" w14:textId="055B267D" w:rsidR="00CB2E5C" w:rsidRDefault="00CB2E5C" w:rsidP="00CB2E5C">
      <w:pPr>
        <w:pStyle w:val="Liststycke"/>
        <w:numPr>
          <w:ilvl w:val="1"/>
          <w:numId w:val="32"/>
        </w:numPr>
      </w:pPr>
      <w:r>
        <w:t xml:space="preserve">För att begränsa till en </w:t>
      </w:r>
      <w:r w:rsidR="00C0203D" w:rsidRPr="00C0203D">
        <w:rPr>
          <w:b/>
        </w:rPr>
        <w:t xml:space="preserve">viss </w:t>
      </w:r>
      <w:r w:rsidRPr="00C0203D">
        <w:rPr>
          <w:b/>
        </w:rPr>
        <w:t>observation</w:t>
      </w:r>
    </w:p>
    <w:p w14:paraId="3565209D" w14:textId="77777777" w:rsidR="00420221" w:rsidRDefault="004A6F8C" w:rsidP="00420221">
      <w:pPr>
        <w:pStyle w:val="Liststycke"/>
        <w:numPr>
          <w:ilvl w:val="0"/>
          <w:numId w:val="32"/>
        </w:numPr>
      </w:pPr>
      <w:r>
        <w:t>observationId</w:t>
      </w:r>
    </w:p>
    <w:p w14:paraId="14E02AE8" w14:textId="76DAC12C" w:rsidR="00C0203D" w:rsidRDefault="00C0203D" w:rsidP="00C0203D">
      <w:pPr>
        <w:pStyle w:val="Liststycke"/>
        <w:numPr>
          <w:ilvl w:val="1"/>
          <w:numId w:val="32"/>
        </w:numPr>
      </w:pPr>
      <w:r>
        <w:t xml:space="preserve">För att begränsa till en </w:t>
      </w:r>
      <w:r w:rsidRPr="00C0203D">
        <w:rPr>
          <w:b/>
        </w:rPr>
        <w:t>specifik observation</w:t>
      </w:r>
    </w:p>
    <w:p w14:paraId="03A0E6A7" w14:textId="77777777" w:rsidR="004A6F8C" w:rsidRDefault="004A6F8C" w:rsidP="00420221">
      <w:pPr>
        <w:pStyle w:val="Liststycke"/>
        <w:numPr>
          <w:ilvl w:val="0"/>
          <w:numId w:val="32"/>
        </w:numPr>
      </w:pPr>
      <w:r>
        <w:t>careGiverId</w:t>
      </w:r>
    </w:p>
    <w:p w14:paraId="4131AC58" w14:textId="29AD9372" w:rsidR="00C0203D" w:rsidRDefault="00C0203D" w:rsidP="00C0203D">
      <w:pPr>
        <w:pStyle w:val="Liststycke"/>
        <w:numPr>
          <w:ilvl w:val="1"/>
          <w:numId w:val="32"/>
        </w:numPr>
      </w:pPr>
      <w:r>
        <w:t xml:space="preserve">För att begränsa till en </w:t>
      </w:r>
      <w:r w:rsidRPr="00C0203D">
        <w:rPr>
          <w:b/>
        </w:rPr>
        <w:t>specifik vårdgivare</w:t>
      </w:r>
    </w:p>
    <w:p w14:paraId="4EBD504F" w14:textId="77777777" w:rsidR="004A6F8C" w:rsidRDefault="004A6F8C" w:rsidP="00420221">
      <w:pPr>
        <w:pStyle w:val="Liststycke"/>
        <w:numPr>
          <w:ilvl w:val="0"/>
          <w:numId w:val="32"/>
        </w:numPr>
      </w:pPr>
      <w:r>
        <w:t>careUnitId</w:t>
      </w:r>
    </w:p>
    <w:p w14:paraId="02FE5056" w14:textId="5F1FC2C8" w:rsidR="00C0203D" w:rsidRDefault="00C0203D" w:rsidP="00C0203D">
      <w:pPr>
        <w:pStyle w:val="Liststycke"/>
        <w:numPr>
          <w:ilvl w:val="1"/>
          <w:numId w:val="32"/>
        </w:numPr>
      </w:pPr>
      <w:r>
        <w:t xml:space="preserve">För att begränsa till en </w:t>
      </w:r>
      <w:r w:rsidRPr="00C0203D">
        <w:rPr>
          <w:b/>
        </w:rPr>
        <w:t>specifik vårdenhet</w:t>
      </w:r>
    </w:p>
    <w:p w14:paraId="4FBED704" w14:textId="77777777" w:rsidR="004A6F8C" w:rsidRDefault="004A6F8C" w:rsidP="00420221">
      <w:pPr>
        <w:pStyle w:val="Liststycke"/>
        <w:numPr>
          <w:ilvl w:val="0"/>
          <w:numId w:val="32"/>
        </w:numPr>
      </w:pPr>
      <w:r>
        <w:t>sourceSystemId</w:t>
      </w:r>
    </w:p>
    <w:p w14:paraId="0CF8958D" w14:textId="378E09EE" w:rsidR="00C0203D" w:rsidRDefault="00C0203D" w:rsidP="00C0203D">
      <w:pPr>
        <w:pStyle w:val="Liststycke"/>
        <w:numPr>
          <w:ilvl w:val="1"/>
          <w:numId w:val="32"/>
        </w:numPr>
      </w:pPr>
      <w:r>
        <w:t xml:space="preserve">För att begränsa till ett </w:t>
      </w:r>
      <w:r w:rsidRPr="00C0203D">
        <w:rPr>
          <w:b/>
        </w:rPr>
        <w:t>specifikt system</w:t>
      </w:r>
    </w:p>
    <w:p w14:paraId="674B9901" w14:textId="77777777" w:rsidR="000248C6" w:rsidRDefault="000248C6" w:rsidP="00691BF2"/>
    <w:p w14:paraId="5A39B26C" w14:textId="77777777" w:rsidR="00392A78" w:rsidRPr="00E8650F" w:rsidRDefault="00B21F38" w:rsidP="007E47C0">
      <w:pPr>
        <w:rPr>
          <w:color w:val="4F81BD" w:themeColor="accent1"/>
        </w:rPr>
      </w:pPr>
      <w:r>
        <w:t xml:space="preserve">En begäran utan något av parametrarna </w:t>
      </w:r>
      <w:r w:rsidR="00E8650F">
        <w:t>ska inte vara genomförbart och bör</w:t>
      </w:r>
      <w:r>
        <w:t xml:space="preserve"> resultera i ett felme</w:t>
      </w:r>
      <w:r w:rsidR="00F80C49">
        <w:t>ddelande.</w:t>
      </w:r>
    </w:p>
    <w:p w14:paraId="727ECB1F" w14:textId="77777777" w:rsidR="000248C6" w:rsidRDefault="000248C6" w:rsidP="007E47C0">
      <w:pPr>
        <w:rPr>
          <w:sz w:val="22"/>
          <w:u w:val="single"/>
        </w:rPr>
      </w:pPr>
    </w:p>
    <w:p w14:paraId="05436811" w14:textId="77777777" w:rsidR="007E47C0" w:rsidRPr="00C67971" w:rsidRDefault="007E47C0" w:rsidP="007E47C0">
      <w:pPr>
        <w:rPr>
          <w:sz w:val="22"/>
          <w:u w:val="single"/>
        </w:rPr>
      </w:pPr>
      <w:r w:rsidRPr="00C67971">
        <w:rPr>
          <w:sz w:val="22"/>
          <w:u w:val="single"/>
        </w:rPr>
        <w:t xml:space="preserve">Fält </w:t>
      </w:r>
      <w:r w:rsidR="00197D0A">
        <w:rPr>
          <w:sz w:val="22"/>
          <w:u w:val="single"/>
        </w:rPr>
        <w:t>2</w:t>
      </w:r>
      <w:r w:rsidRPr="00C67971">
        <w:rPr>
          <w:sz w:val="22"/>
          <w:u w:val="single"/>
        </w:rPr>
        <w:t xml:space="preserve"> </w:t>
      </w:r>
      <w:r w:rsidR="00A50EE7">
        <w:rPr>
          <w:sz w:val="22"/>
          <w:u w:val="single"/>
        </w:rPr>
        <w:t>–</w:t>
      </w:r>
      <w:r w:rsidRPr="00C67971">
        <w:rPr>
          <w:sz w:val="22"/>
          <w:u w:val="single"/>
        </w:rPr>
        <w:t xml:space="preserve"> </w:t>
      </w:r>
      <w:r w:rsidR="00A50EE7">
        <w:rPr>
          <w:sz w:val="22"/>
          <w:u w:val="single"/>
        </w:rPr>
        <w:t>Observation utförd av vårdpersonal</w:t>
      </w:r>
    </w:p>
    <w:p w14:paraId="05FBF4C6" w14:textId="69ABAAC1" w:rsidR="007E47C0" w:rsidRDefault="00A50EE7" w:rsidP="007E47C0">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DEA03EE" w14:textId="77777777" w:rsidR="00A50EE7" w:rsidRDefault="00A50EE7" w:rsidP="007E47C0"/>
    <w:p w14:paraId="05A59D8D" w14:textId="77777777" w:rsidR="00A50EE7" w:rsidRPr="00C67971" w:rsidRDefault="00A50EE7" w:rsidP="00A50EE7">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3D99E6C4" w14:textId="17A5C1BD" w:rsidR="00A50EE7" w:rsidRPr="00A215B9" w:rsidRDefault="00C432EF" w:rsidP="00A50EE7">
      <w:pPr>
        <w:rPr>
          <w:i/>
        </w:rPr>
      </w:pPr>
      <w:r>
        <w:t xml:space="preserve">Då observationen är utförd av personer som inte innefattar vårdpersonal ska </w:t>
      </w:r>
      <w:r w:rsidRPr="00C34B7F">
        <w:rPr>
          <w:i/>
        </w:rPr>
        <w:t>PerformerRole.id</w:t>
      </w:r>
      <w:r w:rsidR="00A215B9">
        <w:t xml:space="preserve"> inte anges. Klasserna </w:t>
      </w:r>
      <w:r w:rsidR="00A215B9">
        <w:rPr>
          <w:i/>
        </w:rPr>
        <w:t xml:space="preserve">CareUnit </w:t>
      </w:r>
      <w:r w:rsidR="00A215B9" w:rsidRPr="00A215B9">
        <w:t>och</w:t>
      </w:r>
      <w:r w:rsidR="00A215B9">
        <w:rPr>
          <w:i/>
        </w:rPr>
        <w:t xml:space="preserve"> </w:t>
      </w:r>
      <w:proofErr w:type="gramStart"/>
      <w:r w:rsidR="00A215B9" w:rsidRPr="00A215B9">
        <w:rPr>
          <w:i/>
        </w:rPr>
        <w:t>CareGiver</w:t>
      </w:r>
      <w:proofErr w:type="gramEnd"/>
      <w:r w:rsidR="00A215B9">
        <w:t xml:space="preserve"> ska inte involveras däremot </w:t>
      </w:r>
      <w:r w:rsidRPr="00A215B9">
        <w:t>ska</w:t>
      </w:r>
      <w:r>
        <w:t xml:space="preserve"> </w:t>
      </w:r>
      <w:r w:rsidR="00A215B9">
        <w:t xml:space="preserve">klassen </w:t>
      </w:r>
      <w:r w:rsidR="00A215B9">
        <w:rPr>
          <w:i/>
        </w:rPr>
        <w:t xml:space="preserve">Person </w:t>
      </w:r>
      <w:r w:rsidR="00A215B9" w:rsidRPr="00A215B9">
        <w:t>användas</w:t>
      </w:r>
      <w:r w:rsidR="00A215B9">
        <w:rPr>
          <w:i/>
        </w:rPr>
        <w:t xml:space="preserve">. </w:t>
      </w:r>
    </w:p>
    <w:p w14:paraId="5436BE0D" w14:textId="77777777" w:rsidR="007477E2" w:rsidRDefault="007477E2" w:rsidP="00A50EE7"/>
    <w:p w14:paraId="5325D230" w14:textId="77777777" w:rsidR="007477E2" w:rsidRPr="00C67971" w:rsidRDefault="007477E2" w:rsidP="007477E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CFD50A1" w14:textId="77777777" w:rsidR="007477E2" w:rsidRPr="0000187C" w:rsidRDefault="007477E2" w:rsidP="007477E2">
      <w:r>
        <w:t xml:space="preserve">Då observationen </w:t>
      </w:r>
      <w:r w:rsidR="0000187C">
        <w:t>inkluderar</w:t>
      </w:r>
      <w:r>
        <w:t xml:space="preserve"> </w:t>
      </w:r>
      <w:r w:rsidRPr="00C34B7F">
        <w:rPr>
          <w:i/>
        </w:rPr>
        <w:t>PerformerRole.id</w:t>
      </w:r>
      <w:r w:rsidR="0000187C">
        <w:t xml:space="preserve"> dvs. involverar vårdpersonal ska minst </w:t>
      </w:r>
      <w:r w:rsidR="0000187C">
        <w:rPr>
          <w:i/>
        </w:rPr>
        <w:t>Location.</w:t>
      </w:r>
      <w:r w:rsidR="00036AED">
        <w:rPr>
          <w:i/>
        </w:rPr>
        <w:t>name</w:t>
      </w:r>
      <w:r w:rsidR="0000187C">
        <w:t xml:space="preserve"> anges. Detta för att </w:t>
      </w:r>
      <w:r w:rsidR="00E862F0">
        <w:t>eliminera risken för missförstånd att observation</w:t>
      </w:r>
      <w:r w:rsidR="00EA4D41">
        <w:t>en</w:t>
      </w:r>
      <w:r w:rsidR="00E862F0">
        <w:t xml:space="preserve"> ska ha skett vid samma plats som CareUnit tillhörigheten för den vårdpersonal som utfört observation</w:t>
      </w:r>
      <w:r w:rsidR="00CA23CC">
        <w:t>en.</w:t>
      </w:r>
    </w:p>
    <w:p w14:paraId="4D0B1E7C" w14:textId="77777777" w:rsidR="00A50EE7" w:rsidRDefault="00A50EE7" w:rsidP="007E47C0"/>
    <w:p w14:paraId="3E9D4766" w14:textId="77777777" w:rsidR="00776D68" w:rsidRPr="00E146AE" w:rsidRDefault="00776D68" w:rsidP="007E47C0">
      <w:pPr>
        <w:pStyle w:val="Rubrik4"/>
      </w:pPr>
      <w:r w:rsidRPr="00E146AE">
        <w:t>Icke funktionella krav</w:t>
      </w:r>
    </w:p>
    <w:p w14:paraId="32C8F16B" w14:textId="77777777" w:rsidR="00776D68" w:rsidRPr="00E146AE" w:rsidRDefault="00901567" w:rsidP="00776D68">
      <w:r w:rsidRPr="00E146AE">
        <w:t>Inga övriga icke funktionella krav.</w:t>
      </w:r>
    </w:p>
    <w:p w14:paraId="61E255C8" w14:textId="77777777" w:rsidR="007E47C0" w:rsidRPr="00E146AE" w:rsidRDefault="007E47C0" w:rsidP="00776D68">
      <w:pPr>
        <w:pStyle w:val="Rubrik5"/>
      </w:pPr>
      <w:r w:rsidRPr="00E146AE">
        <w:t>SLA-krav</w:t>
      </w:r>
    </w:p>
    <w:p w14:paraId="38BFB313" w14:textId="4ECD87EF" w:rsidR="00AD1DA5" w:rsidRDefault="00901567" w:rsidP="00AD1DA5">
      <w:r w:rsidRPr="00E146AE">
        <w:t>Inga avvikande SLA-krav</w:t>
      </w:r>
      <w:bookmarkStart w:id="90" w:name="_Toc369180397"/>
      <w:bookmarkStart w:id="91" w:name="_Toc371334460"/>
    </w:p>
    <w:p w14:paraId="1180A69D" w14:textId="168CF5D5" w:rsidR="00E146AE" w:rsidRDefault="00E146AE">
      <w:pPr>
        <w:spacing w:line="240" w:lineRule="auto"/>
        <w:rPr>
          <w:rFonts w:eastAsia="Times New Roman"/>
          <w:bCs/>
          <w:sz w:val="24"/>
          <w:szCs w:val="26"/>
        </w:rPr>
      </w:pPr>
      <w:r>
        <w:br w:type="page"/>
      </w:r>
    </w:p>
    <w:p w14:paraId="0F849ADF" w14:textId="77777777" w:rsidR="00122981" w:rsidRPr="00122981" w:rsidRDefault="00122981" w:rsidP="00122981">
      <w:pPr>
        <w:pStyle w:val="Rubrik2"/>
      </w:pPr>
      <w:bookmarkStart w:id="92" w:name="_Toc374962648"/>
      <w:r w:rsidRPr="00122981">
        <w:lastRenderedPageBreak/>
        <w:t>Process</w:t>
      </w:r>
      <w:bookmarkEnd w:id="90"/>
      <w:r w:rsidRPr="00122981">
        <w:t>Observation</w:t>
      </w:r>
      <w:bookmarkEnd w:id="91"/>
      <w:bookmarkEnd w:id="92"/>
    </w:p>
    <w:p w14:paraId="6D361B93" w14:textId="1EA2376F" w:rsidR="00122981" w:rsidRPr="00122981" w:rsidRDefault="00134E50" w:rsidP="00122981">
      <w:r>
        <w:t xml:space="preserve">Detta tjänstekontrakt skriver observationsdata. </w:t>
      </w:r>
      <w:r w:rsidR="00122981" w:rsidRPr="00122981">
        <w:t xml:space="preserve">Tjänsten registrerar ett eller flera nya observationer med information om patient, organisatorisk enhet och tillstånd. En observation kan uppdateras genom att ett nytt meddelande med samma </w:t>
      </w:r>
      <w:r w:rsidR="00FB06D1">
        <w:t>observationsid</w:t>
      </w:r>
      <w:r w:rsidR="00122981" w:rsidRPr="00122981">
        <w:t xml:space="preserve"> skickas in. Tjänsten svarar antingen att det har gått b</w:t>
      </w:r>
      <w:r w:rsidR="000F0D7E">
        <w:t xml:space="preserve">ra eller med ett felmeddelande. </w:t>
      </w:r>
      <w:r w:rsidR="00122981" w:rsidRPr="00122981">
        <w:t>Tjänsten kan användas för att registrera hälsotillstånd, diagnoser m.fl.</w:t>
      </w:r>
    </w:p>
    <w:p w14:paraId="4FCCC9F1" w14:textId="77777777" w:rsidR="00122981" w:rsidRPr="00122981" w:rsidRDefault="00122981" w:rsidP="00122981"/>
    <w:p w14:paraId="7E6BFFFC" w14:textId="77777777" w:rsidR="00122981" w:rsidRPr="00122981" w:rsidRDefault="00122981" w:rsidP="00122981">
      <w:pPr>
        <w:pStyle w:val="Rubrik3"/>
      </w:pPr>
      <w:bookmarkStart w:id="93" w:name="_Toc369180398"/>
      <w:bookmarkStart w:id="94" w:name="_Toc371334461"/>
      <w:bookmarkStart w:id="95" w:name="_Toc374962649"/>
      <w:r w:rsidRPr="00122981">
        <w:t>Version</w:t>
      </w:r>
      <w:bookmarkEnd w:id="93"/>
      <w:bookmarkEnd w:id="94"/>
      <w:bookmarkEnd w:id="95"/>
    </w:p>
    <w:p w14:paraId="104853CC" w14:textId="77777777" w:rsidR="00122981" w:rsidRPr="00122981" w:rsidRDefault="00122981" w:rsidP="00122981">
      <w:r w:rsidRPr="00122981">
        <w:t>1.0</w:t>
      </w:r>
    </w:p>
    <w:p w14:paraId="41C3664B" w14:textId="77777777" w:rsidR="00122981" w:rsidRPr="00122981" w:rsidRDefault="00122981" w:rsidP="00122981"/>
    <w:p w14:paraId="00381308" w14:textId="77777777" w:rsidR="00122981" w:rsidRPr="00122981" w:rsidRDefault="00122981" w:rsidP="00122981">
      <w:pPr>
        <w:pStyle w:val="Rubrik3"/>
      </w:pPr>
      <w:bookmarkStart w:id="96" w:name="_Toc369180404"/>
      <w:bookmarkStart w:id="97" w:name="_Toc371334462"/>
      <w:bookmarkStart w:id="98" w:name="_Toc374962650"/>
      <w:r w:rsidRPr="00122981">
        <w:t>Fältregler</w:t>
      </w:r>
      <w:bookmarkEnd w:id="96"/>
      <w:bookmarkEnd w:id="97"/>
      <w:bookmarkEnd w:id="98"/>
    </w:p>
    <w:p w14:paraId="023ECDD6" w14:textId="27FFFDF4" w:rsidR="00FB5A39" w:rsidRDefault="00122981" w:rsidP="00122981">
      <w:r w:rsidRPr="00122981">
        <w:t xml:space="preserve">Nedanstående tabell beskriver varje element i begäran och svar. Har namnet en * finns ytterligare regler för detta element och beskrivs mer i detalj i stycket Regler. </w:t>
      </w:r>
    </w:p>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B5A39" w:rsidRPr="00F71DFD" w14:paraId="6F141F57" w14:textId="77777777" w:rsidTr="009A2543">
        <w:tc>
          <w:tcPr>
            <w:tcW w:w="2474" w:type="dxa"/>
            <w:shd w:val="clear" w:color="auto" w:fill="D9D9D9" w:themeFill="background1" w:themeFillShade="D9"/>
          </w:tcPr>
          <w:p w14:paraId="77C107F1" w14:textId="77777777" w:rsidR="00FB5A39" w:rsidRPr="00F71DFD" w:rsidRDefault="00FB5A39" w:rsidP="009A2543">
            <w:pPr>
              <w:rPr>
                <w:b/>
              </w:rPr>
            </w:pPr>
            <w:r w:rsidRPr="00F71DFD">
              <w:rPr>
                <w:b/>
              </w:rPr>
              <w:t>Namn</w:t>
            </w:r>
          </w:p>
        </w:tc>
        <w:tc>
          <w:tcPr>
            <w:tcW w:w="2506" w:type="dxa"/>
            <w:shd w:val="clear" w:color="auto" w:fill="D9D9D9" w:themeFill="background1" w:themeFillShade="D9"/>
          </w:tcPr>
          <w:p w14:paraId="435AAB00" w14:textId="77777777" w:rsidR="00FB5A39" w:rsidRPr="00F71DFD" w:rsidRDefault="00FB5A39" w:rsidP="009A2543">
            <w:pPr>
              <w:rPr>
                <w:b/>
              </w:rPr>
            </w:pPr>
            <w:r w:rsidRPr="00F71DFD">
              <w:rPr>
                <w:b/>
              </w:rPr>
              <w:t>Typ</w:t>
            </w:r>
          </w:p>
        </w:tc>
        <w:tc>
          <w:tcPr>
            <w:tcW w:w="2925" w:type="dxa"/>
            <w:shd w:val="clear" w:color="auto" w:fill="D9D9D9" w:themeFill="background1" w:themeFillShade="D9"/>
          </w:tcPr>
          <w:p w14:paraId="085F01FC" w14:textId="77777777" w:rsidR="00FB5A39" w:rsidRPr="00F71DFD" w:rsidRDefault="00FB5A39" w:rsidP="009A2543">
            <w:pPr>
              <w:rPr>
                <w:b/>
              </w:rPr>
            </w:pPr>
            <w:r w:rsidRPr="00F71DFD">
              <w:rPr>
                <w:b/>
              </w:rPr>
              <w:t>Beskrivning</w:t>
            </w:r>
          </w:p>
        </w:tc>
        <w:tc>
          <w:tcPr>
            <w:tcW w:w="1617" w:type="dxa"/>
            <w:shd w:val="clear" w:color="auto" w:fill="D9D9D9" w:themeFill="background1" w:themeFillShade="D9"/>
          </w:tcPr>
          <w:p w14:paraId="3FDBD200" w14:textId="77777777" w:rsidR="00FB5A39" w:rsidRPr="00F71DFD" w:rsidRDefault="00FB5A39" w:rsidP="009A2543">
            <w:pPr>
              <w:rPr>
                <w:b/>
              </w:rPr>
            </w:pPr>
            <w:r w:rsidRPr="00F71DFD">
              <w:rPr>
                <w:b/>
              </w:rPr>
              <w:t>Kardinalitet</w:t>
            </w:r>
          </w:p>
        </w:tc>
      </w:tr>
      <w:tr w:rsidR="00FB5A39" w:rsidRPr="00F71DFD" w14:paraId="2154829B" w14:textId="77777777" w:rsidTr="009A2543">
        <w:tc>
          <w:tcPr>
            <w:tcW w:w="2474" w:type="dxa"/>
          </w:tcPr>
          <w:p w14:paraId="7F0F43B8" w14:textId="24DA9558" w:rsidR="00FB5A39" w:rsidRPr="00F71DFD" w:rsidRDefault="00FB5A39" w:rsidP="009A2543">
            <w:pPr>
              <w:rPr>
                <w:b/>
              </w:rPr>
            </w:pPr>
            <w:r>
              <w:rPr>
                <w:b/>
              </w:rPr>
              <w:t>Begäran</w:t>
            </w:r>
          </w:p>
        </w:tc>
        <w:tc>
          <w:tcPr>
            <w:tcW w:w="2506" w:type="dxa"/>
          </w:tcPr>
          <w:p w14:paraId="07A5D66B" w14:textId="77777777" w:rsidR="00FB5A39" w:rsidRPr="00F71DFD" w:rsidRDefault="00FB5A39" w:rsidP="009A2543">
            <w:pPr>
              <w:rPr>
                <w:b/>
              </w:rPr>
            </w:pPr>
          </w:p>
        </w:tc>
        <w:tc>
          <w:tcPr>
            <w:tcW w:w="2925" w:type="dxa"/>
          </w:tcPr>
          <w:p w14:paraId="001F81FE" w14:textId="77777777" w:rsidR="00FB5A39" w:rsidRPr="00F71DFD" w:rsidRDefault="00FB5A39" w:rsidP="009A2543">
            <w:pPr>
              <w:rPr>
                <w:b/>
              </w:rPr>
            </w:pPr>
          </w:p>
        </w:tc>
        <w:tc>
          <w:tcPr>
            <w:tcW w:w="1617" w:type="dxa"/>
          </w:tcPr>
          <w:p w14:paraId="53CAACD0" w14:textId="60557AAA" w:rsidR="00FB5A39" w:rsidRPr="00F71DFD" w:rsidRDefault="00FB5A39" w:rsidP="009A2543">
            <w:pPr>
              <w:rPr>
                <w:b/>
              </w:rPr>
            </w:pPr>
          </w:p>
        </w:tc>
      </w:tr>
      <w:tr w:rsidR="00FB5A39" w:rsidRPr="008345BA" w14:paraId="61A71AB5" w14:textId="77777777" w:rsidTr="009A2543">
        <w:tc>
          <w:tcPr>
            <w:tcW w:w="2474" w:type="dxa"/>
            <w:shd w:val="clear" w:color="auto" w:fill="D9D9D9" w:themeFill="background1" w:themeFillShade="D9"/>
          </w:tcPr>
          <w:p w14:paraId="42232A68" w14:textId="77777777" w:rsidR="00FB5A39" w:rsidRPr="00475CAA" w:rsidRDefault="00FB5A39" w:rsidP="009A2543">
            <w:r>
              <w:rPr>
                <w:lang w:eastAsia="sv-SE"/>
              </w:rPr>
              <w:t>observation</w:t>
            </w:r>
          </w:p>
        </w:tc>
        <w:tc>
          <w:tcPr>
            <w:tcW w:w="2506" w:type="dxa"/>
            <w:shd w:val="clear" w:color="auto" w:fill="D9D9D9" w:themeFill="background1" w:themeFillShade="D9"/>
          </w:tcPr>
          <w:p w14:paraId="5A1EB72A" w14:textId="77777777" w:rsidR="00FB5A39" w:rsidRPr="00475CAA" w:rsidRDefault="00FB5A39" w:rsidP="009A2543">
            <w:r w:rsidRPr="00475CAA">
              <w:t>ObservationType</w:t>
            </w:r>
          </w:p>
        </w:tc>
        <w:tc>
          <w:tcPr>
            <w:tcW w:w="2925" w:type="dxa"/>
            <w:shd w:val="clear" w:color="auto" w:fill="D9D9D9" w:themeFill="background1" w:themeFillShade="D9"/>
          </w:tcPr>
          <w:p w14:paraId="6765A8DD" w14:textId="77777777" w:rsidR="00FB5A39" w:rsidRPr="008345BA" w:rsidRDefault="00FB5A39" w:rsidP="009A2543"/>
        </w:tc>
        <w:tc>
          <w:tcPr>
            <w:tcW w:w="1617" w:type="dxa"/>
            <w:shd w:val="clear" w:color="auto" w:fill="D9D9D9" w:themeFill="background1" w:themeFillShade="D9"/>
          </w:tcPr>
          <w:p w14:paraId="420C019F" w14:textId="77777777" w:rsidR="00FB5A39" w:rsidRPr="008345BA" w:rsidRDefault="00FB5A39" w:rsidP="009A2543">
            <w:r>
              <w:t>1</w:t>
            </w:r>
          </w:p>
        </w:tc>
      </w:tr>
      <w:tr w:rsidR="00FB5A39" w:rsidRPr="008345BA" w14:paraId="0635523D" w14:textId="77777777" w:rsidTr="009A2543">
        <w:tc>
          <w:tcPr>
            <w:tcW w:w="2474" w:type="dxa"/>
          </w:tcPr>
          <w:p w14:paraId="62B88BCF" w14:textId="77777777" w:rsidR="00FB5A39" w:rsidRPr="008345BA" w:rsidRDefault="00FB5A39" w:rsidP="009A2543">
            <w:r>
              <w:rPr>
                <w:lang w:val="en-GB"/>
              </w:rPr>
              <w:t>ObservationType</w:t>
            </w:r>
            <w:r>
              <w:rPr>
                <w:highlight w:val="white"/>
                <w:lang w:eastAsia="sv-SE"/>
              </w:rPr>
              <w:t>.</w:t>
            </w:r>
            <w:r w:rsidRPr="008345BA">
              <w:rPr>
                <w:highlight w:val="white"/>
                <w:lang w:eastAsia="sv-SE"/>
              </w:rPr>
              <w:t>id</w:t>
            </w:r>
          </w:p>
        </w:tc>
        <w:tc>
          <w:tcPr>
            <w:tcW w:w="2506" w:type="dxa"/>
          </w:tcPr>
          <w:p w14:paraId="5CD88047" w14:textId="77777777" w:rsidR="00FB5A39" w:rsidRPr="008345BA" w:rsidRDefault="00FB5A39" w:rsidP="009A2543">
            <w:r w:rsidRPr="008345BA">
              <w:t>IIType</w:t>
            </w:r>
          </w:p>
        </w:tc>
        <w:tc>
          <w:tcPr>
            <w:tcW w:w="2925" w:type="dxa"/>
          </w:tcPr>
          <w:p w14:paraId="78BE1C33" w14:textId="77777777" w:rsidR="00FB5A39" w:rsidRDefault="00FB5A39" w:rsidP="009A2543">
            <w:pPr>
              <w:rPr>
                <w:rFonts w:cs="Arial"/>
              </w:rPr>
            </w:pPr>
            <w:r>
              <w:rPr>
                <w:rFonts w:cs="Arial"/>
              </w:rPr>
              <w:t xml:space="preserve">Ett unikt värde för själva observationen som också refererar till vilket källsystem informationen kommer ifrån. </w:t>
            </w:r>
          </w:p>
          <w:p w14:paraId="304CCCC2" w14:textId="77777777" w:rsidR="00FB5A39" w:rsidRPr="008345BA" w:rsidRDefault="00FB5A39" w:rsidP="009A2543"/>
        </w:tc>
        <w:tc>
          <w:tcPr>
            <w:tcW w:w="1617" w:type="dxa"/>
          </w:tcPr>
          <w:p w14:paraId="0D580E9D" w14:textId="77777777" w:rsidR="00FB5A39" w:rsidRPr="008345BA" w:rsidRDefault="00FB5A39" w:rsidP="009A2543">
            <w:r w:rsidRPr="008345BA">
              <w:t>1</w:t>
            </w:r>
          </w:p>
        </w:tc>
      </w:tr>
      <w:tr w:rsidR="00FB5A39" w:rsidRPr="009C3D19" w14:paraId="5F5E9897" w14:textId="77777777" w:rsidTr="009A2543">
        <w:tc>
          <w:tcPr>
            <w:tcW w:w="2474" w:type="dxa"/>
            <w:tcBorders>
              <w:top w:val="single" w:sz="4" w:space="0" w:color="auto"/>
              <w:left w:val="single" w:sz="4" w:space="0" w:color="auto"/>
              <w:bottom w:val="single" w:sz="4" w:space="0" w:color="auto"/>
              <w:right w:val="single" w:sz="4" w:space="0" w:color="auto"/>
            </w:tcBorders>
          </w:tcPr>
          <w:p w14:paraId="46A0A049"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B31FE38"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7F25AD2" w14:textId="77777777" w:rsidR="00FB5A39" w:rsidRPr="009C3D19" w:rsidRDefault="00FB5A39" w:rsidP="009A2543">
            <w:pPr>
              <w:rPr>
                <w:rFonts w:cs="Arial"/>
                <w:i/>
              </w:rPr>
            </w:pPr>
            <w:r w:rsidRPr="009C3D19">
              <w:rPr>
                <w:rFonts w:cs="Arial"/>
                <w:i/>
              </w:rPr>
              <w:t>Root blir då</w:t>
            </w:r>
          </w:p>
          <w:p w14:paraId="57931822" w14:textId="77777777" w:rsidR="00FB5A39" w:rsidRPr="009C3D19" w:rsidRDefault="00FB5A39" w:rsidP="009A2543">
            <w:pPr>
              <w:rPr>
                <w:rFonts w:cs="Arial"/>
                <w:i/>
              </w:rPr>
            </w:pPr>
            <w:r w:rsidRPr="009C3D19">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4111B521" w14:textId="77777777" w:rsidR="00FB5A39" w:rsidRPr="009C3D19" w:rsidRDefault="00FB5A39" w:rsidP="009A2543">
            <w:pPr>
              <w:rPr>
                <w:i/>
              </w:rPr>
            </w:pPr>
            <w:r w:rsidRPr="009C3D19">
              <w:rPr>
                <w:i/>
              </w:rPr>
              <w:t>1</w:t>
            </w:r>
          </w:p>
        </w:tc>
      </w:tr>
      <w:tr w:rsidR="00FB5A39" w:rsidRPr="009C3D19" w14:paraId="0A1F0D96" w14:textId="77777777" w:rsidTr="009A2543">
        <w:tc>
          <w:tcPr>
            <w:tcW w:w="2474" w:type="dxa"/>
            <w:tcBorders>
              <w:top w:val="single" w:sz="4" w:space="0" w:color="auto"/>
              <w:left w:val="single" w:sz="4" w:space="0" w:color="auto"/>
              <w:bottom w:val="single" w:sz="4" w:space="0" w:color="auto"/>
              <w:right w:val="single" w:sz="4" w:space="0" w:color="auto"/>
            </w:tcBorders>
          </w:tcPr>
          <w:p w14:paraId="4B10BE6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C64942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994CB94" w14:textId="77777777" w:rsidR="00FB5A39" w:rsidRPr="009C3D19" w:rsidRDefault="00FB5A39" w:rsidP="009A2543">
            <w:pPr>
              <w:rPr>
                <w:rFonts w:cs="Arial"/>
                <w:i/>
              </w:rPr>
            </w:pPr>
            <w:r w:rsidRPr="009C3D19">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7C52A8B4" w14:textId="77777777" w:rsidR="00FB5A39" w:rsidRPr="009C3D19" w:rsidRDefault="00FB5A39" w:rsidP="009A2543">
            <w:pPr>
              <w:rPr>
                <w:i/>
              </w:rPr>
            </w:pPr>
            <w:r w:rsidRPr="009C3D19">
              <w:rPr>
                <w:i/>
              </w:rPr>
              <w:t>1</w:t>
            </w:r>
          </w:p>
        </w:tc>
      </w:tr>
      <w:tr w:rsidR="00FB5A39" w:rsidRPr="008345BA" w14:paraId="7516B71F" w14:textId="77777777" w:rsidTr="009A2543">
        <w:tc>
          <w:tcPr>
            <w:tcW w:w="2474" w:type="dxa"/>
          </w:tcPr>
          <w:p w14:paraId="6458E146"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40C71398" w14:textId="77777777" w:rsidR="00FB5A39" w:rsidRPr="008345BA" w:rsidRDefault="00FB5A39" w:rsidP="009A2543">
            <w:r w:rsidRPr="008345BA">
              <w:t>CVType</w:t>
            </w:r>
          </w:p>
        </w:tc>
        <w:tc>
          <w:tcPr>
            <w:tcW w:w="2925" w:type="dxa"/>
          </w:tcPr>
          <w:p w14:paraId="30478DE7" w14:textId="77777777" w:rsidR="00FB5A39" w:rsidRPr="000248C6" w:rsidRDefault="00FB5A39" w:rsidP="009A2543">
            <w:r w:rsidRPr="008345BA">
              <w:rPr>
                <w:rFonts w:cs="Arial"/>
              </w:rPr>
              <w:t>Anger vilken typ av observation det gäller.</w:t>
            </w:r>
          </w:p>
        </w:tc>
        <w:tc>
          <w:tcPr>
            <w:tcW w:w="1617" w:type="dxa"/>
          </w:tcPr>
          <w:p w14:paraId="441BAF09" w14:textId="77777777" w:rsidR="00FB5A39" w:rsidRPr="008345BA" w:rsidRDefault="00FB5A39" w:rsidP="009A2543">
            <w:r w:rsidRPr="008345BA">
              <w:t>1</w:t>
            </w:r>
          </w:p>
        </w:tc>
      </w:tr>
      <w:tr w:rsidR="00FB5A39" w:rsidRPr="009C3D19" w14:paraId="36AA481F" w14:textId="77777777" w:rsidTr="009A2543">
        <w:tc>
          <w:tcPr>
            <w:tcW w:w="2474" w:type="dxa"/>
            <w:tcBorders>
              <w:top w:val="single" w:sz="4" w:space="0" w:color="auto"/>
              <w:left w:val="single" w:sz="4" w:space="0" w:color="auto"/>
              <w:bottom w:val="single" w:sz="4" w:space="0" w:color="auto"/>
              <w:right w:val="single" w:sz="4" w:space="0" w:color="auto"/>
            </w:tcBorders>
          </w:tcPr>
          <w:p w14:paraId="037C0BB7"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8DA0AE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FE01155" w14:textId="77777777" w:rsidR="00FB5A39" w:rsidRPr="009C3D19" w:rsidRDefault="00FB5A39" w:rsidP="009A254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0205E18B" w14:textId="77777777" w:rsidR="00FB5A39" w:rsidRPr="009C3D19" w:rsidRDefault="00FB5A39" w:rsidP="009A2543">
            <w:pPr>
              <w:rPr>
                <w:i/>
              </w:rPr>
            </w:pPr>
            <w:r w:rsidRPr="009C3D19">
              <w:rPr>
                <w:i/>
              </w:rPr>
              <w:t>1</w:t>
            </w:r>
          </w:p>
        </w:tc>
      </w:tr>
      <w:tr w:rsidR="00FB5A39" w:rsidRPr="009C3D19" w14:paraId="732DD3D8" w14:textId="77777777" w:rsidTr="009A2543">
        <w:tc>
          <w:tcPr>
            <w:tcW w:w="2474" w:type="dxa"/>
            <w:tcBorders>
              <w:top w:val="single" w:sz="4" w:space="0" w:color="auto"/>
              <w:left w:val="single" w:sz="4" w:space="0" w:color="auto"/>
              <w:bottom w:val="single" w:sz="4" w:space="0" w:color="auto"/>
              <w:right w:val="single" w:sz="4" w:space="0" w:color="auto"/>
            </w:tcBorders>
          </w:tcPr>
          <w:p w14:paraId="3D9D90B3"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0C4FFC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095BD48" w14:textId="77777777" w:rsidR="00FB5A39" w:rsidRPr="009C3D19" w:rsidRDefault="00FB5A39" w:rsidP="009A254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0B8B1EEB" w14:textId="77777777" w:rsidR="00FB5A39" w:rsidRPr="009C3D19" w:rsidRDefault="00FB5A39" w:rsidP="009A2543">
            <w:pPr>
              <w:rPr>
                <w:i/>
              </w:rPr>
            </w:pPr>
            <w:r w:rsidRPr="009C3D19">
              <w:rPr>
                <w:i/>
              </w:rPr>
              <w:t>1</w:t>
            </w:r>
          </w:p>
        </w:tc>
      </w:tr>
      <w:tr w:rsidR="00FB5A39" w:rsidRPr="009C3D19" w14:paraId="3BB56966" w14:textId="77777777" w:rsidTr="009A2543">
        <w:tc>
          <w:tcPr>
            <w:tcW w:w="2474" w:type="dxa"/>
            <w:tcBorders>
              <w:top w:val="single" w:sz="4" w:space="0" w:color="auto"/>
              <w:left w:val="single" w:sz="4" w:space="0" w:color="auto"/>
              <w:bottom w:val="single" w:sz="4" w:space="0" w:color="auto"/>
              <w:right w:val="single" w:sz="4" w:space="0" w:color="auto"/>
            </w:tcBorders>
          </w:tcPr>
          <w:p w14:paraId="4024ECD5"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639E8410"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533D4E1A" w14:textId="77777777" w:rsidR="00FB5A39" w:rsidRPr="009C3D19" w:rsidRDefault="00FB5A39" w:rsidP="009A254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1EA11AF"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314513B3" w14:textId="77777777" w:rsidTr="009A2543">
        <w:tc>
          <w:tcPr>
            <w:tcW w:w="2474" w:type="dxa"/>
            <w:tcBorders>
              <w:top w:val="single" w:sz="4" w:space="0" w:color="auto"/>
              <w:left w:val="single" w:sz="4" w:space="0" w:color="auto"/>
              <w:bottom w:val="single" w:sz="4" w:space="0" w:color="auto"/>
              <w:right w:val="single" w:sz="4" w:space="0" w:color="auto"/>
            </w:tcBorders>
          </w:tcPr>
          <w:p w14:paraId="39994D97" w14:textId="77777777" w:rsidR="00FB5A39" w:rsidRPr="009C3D19" w:rsidRDefault="00FB5A39" w:rsidP="009A254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4942640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304805E" w14:textId="77777777" w:rsidR="00FB5A39" w:rsidRPr="009C3D19" w:rsidRDefault="00FB5A39" w:rsidP="009A254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EBD5A7C"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9C3D19" w14:paraId="757E1B9F" w14:textId="77777777" w:rsidTr="009A2543">
        <w:tc>
          <w:tcPr>
            <w:tcW w:w="2474" w:type="dxa"/>
            <w:tcBorders>
              <w:top w:val="single" w:sz="4" w:space="0" w:color="auto"/>
              <w:left w:val="single" w:sz="4" w:space="0" w:color="auto"/>
              <w:bottom w:val="single" w:sz="4" w:space="0" w:color="auto"/>
              <w:right w:val="single" w:sz="4" w:space="0" w:color="auto"/>
            </w:tcBorders>
          </w:tcPr>
          <w:p w14:paraId="42118CE6"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6572959" w14:textId="77777777" w:rsidR="00FB5A39" w:rsidRPr="009C3D19" w:rsidRDefault="00FB5A39" w:rsidP="009A254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8DA1459" w14:textId="77777777" w:rsidR="00FB5A39" w:rsidRPr="009C3D19" w:rsidRDefault="00FB5A39" w:rsidP="009A254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714B6C13" w14:textId="77777777" w:rsidR="00FB5A39" w:rsidRPr="009C3D19" w:rsidRDefault="00FB5A39" w:rsidP="009A2543">
            <w:pPr>
              <w:rPr>
                <w:i/>
              </w:rPr>
            </w:pPr>
            <w:r w:rsidRPr="009C3D19">
              <w:rPr>
                <w:i/>
              </w:rPr>
              <w:t>0</w:t>
            </w:r>
            <w:proofErr w:type="gramStart"/>
            <w:r w:rsidRPr="009C3D19">
              <w:rPr>
                <w:i/>
              </w:rPr>
              <w:t>..</w:t>
            </w:r>
            <w:proofErr w:type="gramEnd"/>
            <w:r w:rsidRPr="009C3D19">
              <w:rPr>
                <w:i/>
              </w:rPr>
              <w:t>1</w:t>
            </w:r>
          </w:p>
        </w:tc>
      </w:tr>
      <w:tr w:rsidR="00FB5A39" w:rsidRPr="00B3537C" w14:paraId="1CB366F9" w14:textId="77777777" w:rsidTr="009A2543">
        <w:tc>
          <w:tcPr>
            <w:tcW w:w="2474" w:type="dxa"/>
            <w:tcBorders>
              <w:top w:val="single" w:sz="4" w:space="0" w:color="auto"/>
              <w:left w:val="single" w:sz="4" w:space="0" w:color="auto"/>
              <w:bottom w:val="single" w:sz="4" w:space="0" w:color="auto"/>
              <w:right w:val="single" w:sz="4" w:space="0" w:color="auto"/>
            </w:tcBorders>
          </w:tcPr>
          <w:p w14:paraId="01F69362" w14:textId="77777777" w:rsidR="00FB5A39" w:rsidRPr="00B400A7" w:rsidRDefault="00FB5A39" w:rsidP="009A254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B80CA60" w14:textId="77777777" w:rsidR="00FB5A39" w:rsidRPr="00B3537C" w:rsidRDefault="00FB5A39" w:rsidP="009A254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46E0B26C" w14:textId="77777777" w:rsidR="00FB5A39" w:rsidRPr="00B3537C" w:rsidRDefault="00FB5A39" w:rsidP="009A254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3529B938" w14:textId="77777777" w:rsidR="00FB5A39" w:rsidRPr="00B3537C" w:rsidRDefault="00FB5A39" w:rsidP="009A2543">
            <w:r>
              <w:t>0</w:t>
            </w:r>
            <w:proofErr w:type="gramStart"/>
            <w:r>
              <w:t>..</w:t>
            </w:r>
            <w:proofErr w:type="gramEnd"/>
            <w:r>
              <w:t>1</w:t>
            </w:r>
          </w:p>
        </w:tc>
      </w:tr>
      <w:tr w:rsidR="00FB5A39" w:rsidRPr="00B3537C" w14:paraId="57EC61A3" w14:textId="77777777" w:rsidTr="009A2543">
        <w:tc>
          <w:tcPr>
            <w:tcW w:w="2474" w:type="dxa"/>
            <w:tcBorders>
              <w:top w:val="single" w:sz="4" w:space="0" w:color="auto"/>
              <w:left w:val="single" w:sz="4" w:space="0" w:color="auto"/>
              <w:bottom w:val="single" w:sz="4" w:space="0" w:color="auto"/>
              <w:right w:val="single" w:sz="4" w:space="0" w:color="auto"/>
            </w:tcBorders>
          </w:tcPr>
          <w:p w14:paraId="298218D4" w14:textId="77777777" w:rsidR="00FB5A39" w:rsidRPr="00B3537C" w:rsidRDefault="00FB5A39" w:rsidP="009A2543">
            <w:pPr>
              <w:rPr>
                <w:i/>
                <w:lang w:eastAsia="sv-SE"/>
              </w:rPr>
            </w:pPr>
            <w:r w:rsidRPr="007F753C">
              <w:rPr>
                <w:i/>
              </w:rPr>
              <w:lastRenderedPageBreak/>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EFF4398"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D12278" w14:textId="77777777" w:rsidR="00FB5A39" w:rsidRPr="00B3537C" w:rsidRDefault="00FB5A39" w:rsidP="009A254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6F241FFF" w14:textId="77777777" w:rsidR="00FB5A39" w:rsidRPr="00B3537C" w:rsidRDefault="00FB5A39" w:rsidP="009A2543">
            <w:pPr>
              <w:rPr>
                <w:i/>
              </w:rPr>
            </w:pPr>
            <w:r w:rsidRPr="00B3537C">
              <w:rPr>
                <w:i/>
              </w:rPr>
              <w:t>1</w:t>
            </w:r>
          </w:p>
        </w:tc>
      </w:tr>
      <w:tr w:rsidR="00FB5A39" w:rsidRPr="00B3537C" w14:paraId="7AE11A22" w14:textId="77777777" w:rsidTr="009A2543">
        <w:tc>
          <w:tcPr>
            <w:tcW w:w="2474" w:type="dxa"/>
            <w:tcBorders>
              <w:top w:val="single" w:sz="4" w:space="0" w:color="auto"/>
              <w:left w:val="single" w:sz="4" w:space="0" w:color="auto"/>
              <w:bottom w:val="single" w:sz="4" w:space="0" w:color="auto"/>
              <w:right w:val="single" w:sz="4" w:space="0" w:color="auto"/>
            </w:tcBorders>
          </w:tcPr>
          <w:p w14:paraId="226A888D"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C0556FF"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E7634F" w14:textId="77777777" w:rsidR="00FB5A39" w:rsidRPr="00B3537C" w:rsidRDefault="00FB5A39" w:rsidP="009A2543">
            <w:pPr>
              <w:rPr>
                <w:rFonts w:cs="Arial"/>
                <w:i/>
              </w:rPr>
            </w:pPr>
            <w:r w:rsidRPr="00B3537C">
              <w:rPr>
                <w:rFonts w:cs="Arial"/>
                <w:i/>
              </w:rPr>
              <w:t xml:space="preserve">Kodsystem för angiven kod för riktningstypen. Ska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7ED98C1C" w14:textId="77777777" w:rsidR="00FB5A39" w:rsidRPr="00B3537C" w:rsidRDefault="00FB5A39" w:rsidP="009A2543">
            <w:pPr>
              <w:rPr>
                <w:i/>
              </w:rPr>
            </w:pPr>
            <w:r w:rsidRPr="00B3537C">
              <w:rPr>
                <w:i/>
              </w:rPr>
              <w:t>1</w:t>
            </w:r>
          </w:p>
        </w:tc>
      </w:tr>
      <w:tr w:rsidR="00FB5A39" w:rsidRPr="00B3537C" w14:paraId="75881C77" w14:textId="77777777" w:rsidTr="009A2543">
        <w:tc>
          <w:tcPr>
            <w:tcW w:w="2474" w:type="dxa"/>
            <w:tcBorders>
              <w:top w:val="single" w:sz="4" w:space="0" w:color="auto"/>
              <w:left w:val="single" w:sz="4" w:space="0" w:color="auto"/>
              <w:bottom w:val="single" w:sz="4" w:space="0" w:color="auto"/>
              <w:right w:val="single" w:sz="4" w:space="0" w:color="auto"/>
            </w:tcBorders>
          </w:tcPr>
          <w:p w14:paraId="28B4963F"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2F4A729"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EBD932D" w14:textId="77777777" w:rsidR="00FB5A39" w:rsidRPr="00B3537C" w:rsidRDefault="00FB5A39" w:rsidP="009A254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C429E5"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B3537C" w14:paraId="0537AEC1" w14:textId="77777777" w:rsidTr="009A2543">
        <w:tc>
          <w:tcPr>
            <w:tcW w:w="2474" w:type="dxa"/>
            <w:tcBorders>
              <w:top w:val="single" w:sz="4" w:space="0" w:color="auto"/>
              <w:left w:val="single" w:sz="4" w:space="0" w:color="auto"/>
              <w:bottom w:val="single" w:sz="4" w:space="0" w:color="auto"/>
              <w:right w:val="single" w:sz="4" w:space="0" w:color="auto"/>
            </w:tcBorders>
          </w:tcPr>
          <w:p w14:paraId="01B8FF3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12294F4"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9172F" w14:textId="77777777" w:rsidR="00FB5A39" w:rsidRPr="00B3537C" w:rsidRDefault="00FB5A39" w:rsidP="009A254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BB1594" w14:textId="77777777" w:rsidR="00FB5A39" w:rsidRPr="00B3537C" w:rsidRDefault="00FB5A39" w:rsidP="009A2543">
            <w:pPr>
              <w:rPr>
                <w:i/>
              </w:rPr>
            </w:pPr>
            <w:r w:rsidRPr="00B3537C">
              <w:rPr>
                <w:i/>
              </w:rPr>
              <w:t>0</w:t>
            </w:r>
            <w:proofErr w:type="gramStart"/>
            <w:r w:rsidRPr="00B3537C">
              <w:rPr>
                <w:i/>
              </w:rPr>
              <w:t>..</w:t>
            </w:r>
            <w:proofErr w:type="gramEnd"/>
            <w:r w:rsidRPr="00B3537C">
              <w:rPr>
                <w:i/>
              </w:rPr>
              <w:t>1</w:t>
            </w:r>
          </w:p>
        </w:tc>
      </w:tr>
      <w:tr w:rsidR="00FB5A39" w:rsidRPr="00891180" w14:paraId="36D04ED4" w14:textId="77777777" w:rsidTr="009A2543">
        <w:tc>
          <w:tcPr>
            <w:tcW w:w="2474" w:type="dxa"/>
            <w:tcBorders>
              <w:top w:val="single" w:sz="4" w:space="0" w:color="auto"/>
              <w:left w:val="single" w:sz="4" w:space="0" w:color="auto"/>
              <w:bottom w:val="single" w:sz="4" w:space="0" w:color="auto"/>
              <w:right w:val="single" w:sz="4" w:space="0" w:color="auto"/>
            </w:tcBorders>
          </w:tcPr>
          <w:p w14:paraId="4437C960" w14:textId="77777777" w:rsidR="00FB5A39" w:rsidRPr="00B3537C" w:rsidRDefault="00FB5A39" w:rsidP="009A254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2B35489C" w14:textId="77777777" w:rsidR="00FB5A39" w:rsidRPr="00B3537C" w:rsidRDefault="00FB5A39" w:rsidP="009A254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2F4F41" w14:textId="77777777" w:rsidR="00FB5A39" w:rsidRPr="00B3537C" w:rsidRDefault="00FB5A39" w:rsidP="009A254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0004E7F" w14:textId="77777777" w:rsidR="00FB5A39" w:rsidRPr="0004779B" w:rsidRDefault="00FB5A39" w:rsidP="009A2543">
            <w:pPr>
              <w:rPr>
                <w:i/>
              </w:rPr>
            </w:pPr>
            <w:r w:rsidRPr="00B3537C">
              <w:rPr>
                <w:i/>
              </w:rPr>
              <w:t>0</w:t>
            </w:r>
            <w:proofErr w:type="gramStart"/>
            <w:r w:rsidRPr="00B3537C">
              <w:rPr>
                <w:i/>
              </w:rPr>
              <w:t>..</w:t>
            </w:r>
            <w:proofErr w:type="gramEnd"/>
            <w:r w:rsidRPr="00B3537C">
              <w:rPr>
                <w:i/>
              </w:rPr>
              <w:t>1</w:t>
            </w:r>
          </w:p>
        </w:tc>
      </w:tr>
      <w:tr w:rsidR="00FB5A39" w:rsidRPr="008345BA" w14:paraId="2AD72F40" w14:textId="77777777" w:rsidTr="009A2543">
        <w:tc>
          <w:tcPr>
            <w:tcW w:w="2474" w:type="dxa"/>
          </w:tcPr>
          <w:p w14:paraId="706CFC0C" w14:textId="77777777" w:rsidR="00FB5A39" w:rsidRPr="008345BA" w:rsidRDefault="00FB5A39" w:rsidP="009A254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200E3AD1" w14:textId="77777777" w:rsidR="00FB5A39" w:rsidRPr="008345BA" w:rsidRDefault="00FB5A39" w:rsidP="009A2543">
            <w:r w:rsidRPr="008345BA">
              <w:rPr>
                <w:rFonts w:cs="Arial"/>
                <w:color w:val="000000"/>
                <w:highlight w:val="white"/>
                <w:lang w:eastAsia="sv-SE"/>
              </w:rPr>
              <w:t>TimePeriodType</w:t>
            </w:r>
          </w:p>
        </w:tc>
        <w:tc>
          <w:tcPr>
            <w:tcW w:w="2925" w:type="dxa"/>
          </w:tcPr>
          <w:p w14:paraId="5CF3317A" w14:textId="77777777" w:rsidR="00FB5A39" w:rsidRPr="008345BA" w:rsidRDefault="00FB5A39" w:rsidP="009A2543">
            <w:pPr>
              <w:rPr>
                <w:rFonts w:cs="Arial"/>
              </w:rPr>
            </w:pPr>
            <w:r w:rsidRPr="008345BA">
              <w:rPr>
                <w:rFonts w:cs="Arial"/>
              </w:rPr>
              <w:t>Tid</w:t>
            </w:r>
            <w:r>
              <w:rPr>
                <w:rFonts w:cs="Arial"/>
              </w:rPr>
              <w:t>speriod</w:t>
            </w:r>
            <w:r w:rsidRPr="008345BA">
              <w:rPr>
                <w:rFonts w:cs="Arial"/>
              </w:rPr>
              <w:t xml:space="preserve"> för observationen. </w:t>
            </w:r>
          </w:p>
          <w:p w14:paraId="78BDEF15" w14:textId="77777777" w:rsidR="00FB5A39" w:rsidRPr="007823FF" w:rsidRDefault="00FB5A39" w:rsidP="009A254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2989E9B3" w14:textId="77777777" w:rsidR="00FB5A39" w:rsidRPr="008345BA" w:rsidRDefault="00FB5A39" w:rsidP="009A2543">
            <w:r w:rsidRPr="008345BA">
              <w:t>1</w:t>
            </w:r>
          </w:p>
        </w:tc>
      </w:tr>
      <w:tr w:rsidR="00FB5A39" w:rsidRPr="009C3D19" w14:paraId="012908C2" w14:textId="77777777" w:rsidTr="009A2543">
        <w:tc>
          <w:tcPr>
            <w:tcW w:w="2474" w:type="dxa"/>
            <w:tcBorders>
              <w:top w:val="single" w:sz="4" w:space="0" w:color="auto"/>
              <w:left w:val="single" w:sz="4" w:space="0" w:color="auto"/>
              <w:bottom w:val="single" w:sz="4" w:space="0" w:color="auto"/>
              <w:right w:val="single" w:sz="4" w:space="0" w:color="auto"/>
            </w:tcBorders>
          </w:tcPr>
          <w:p w14:paraId="1C3C7F1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7E3A0B1"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2988742" w14:textId="77777777" w:rsidR="00FB5A39" w:rsidRPr="009C3D19" w:rsidRDefault="00FB5A39" w:rsidP="009A254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089CA77" w14:textId="77777777" w:rsidR="00FB5A39" w:rsidRPr="009C3D19" w:rsidRDefault="00FB5A39" w:rsidP="009A2543">
            <w:pPr>
              <w:rPr>
                <w:i/>
              </w:rPr>
            </w:pPr>
            <w:r>
              <w:rPr>
                <w:i/>
              </w:rPr>
              <w:t>1</w:t>
            </w:r>
          </w:p>
        </w:tc>
      </w:tr>
      <w:tr w:rsidR="00FB5A39" w:rsidRPr="009C3D19" w14:paraId="0008E636" w14:textId="77777777" w:rsidTr="009A2543">
        <w:tc>
          <w:tcPr>
            <w:tcW w:w="2474" w:type="dxa"/>
            <w:tcBorders>
              <w:top w:val="single" w:sz="4" w:space="0" w:color="auto"/>
              <w:left w:val="single" w:sz="4" w:space="0" w:color="auto"/>
              <w:bottom w:val="single" w:sz="4" w:space="0" w:color="auto"/>
              <w:right w:val="single" w:sz="4" w:space="0" w:color="auto"/>
            </w:tcBorders>
          </w:tcPr>
          <w:p w14:paraId="1E419F92" w14:textId="77777777" w:rsidR="00FB5A39" w:rsidRPr="009C3D19" w:rsidRDefault="00FB5A39" w:rsidP="009A254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6935425" w14:textId="77777777" w:rsidR="00FB5A39" w:rsidRPr="009C3D19" w:rsidRDefault="00FB5A39" w:rsidP="009A254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6D0FE5F2" w14:textId="77777777" w:rsidR="00FB5A39" w:rsidRPr="009C3D19" w:rsidRDefault="00FB5A39" w:rsidP="009A254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F556A0" w14:textId="77777777" w:rsidR="00FB5A39" w:rsidRPr="009C3D19" w:rsidRDefault="00FB5A39" w:rsidP="009A2543">
            <w:pPr>
              <w:rPr>
                <w:i/>
              </w:rPr>
            </w:pPr>
            <w:r>
              <w:rPr>
                <w:i/>
              </w:rPr>
              <w:t>0</w:t>
            </w:r>
            <w:proofErr w:type="gramStart"/>
            <w:r>
              <w:rPr>
                <w:i/>
              </w:rPr>
              <w:t>..</w:t>
            </w:r>
            <w:proofErr w:type="gramEnd"/>
            <w:r>
              <w:rPr>
                <w:i/>
              </w:rPr>
              <w:t>1</w:t>
            </w:r>
          </w:p>
        </w:tc>
      </w:tr>
      <w:tr w:rsidR="00FB5A39" w:rsidRPr="008345BA" w14:paraId="26E20B4E" w14:textId="77777777" w:rsidTr="009A2543">
        <w:tc>
          <w:tcPr>
            <w:tcW w:w="2474" w:type="dxa"/>
          </w:tcPr>
          <w:p w14:paraId="70744DED" w14:textId="77777777" w:rsidR="00FB5A39" w:rsidRPr="008345BA" w:rsidRDefault="00FB5A39" w:rsidP="009A254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38DE72AA" w14:textId="77777777" w:rsidR="00FB5A39" w:rsidRPr="008345BA" w:rsidRDefault="00FB5A39" w:rsidP="009A2543">
            <w:pPr>
              <w:rPr>
                <w:lang w:val="en-GB"/>
              </w:rPr>
            </w:pPr>
            <w:r w:rsidRPr="008345BA">
              <w:rPr>
                <w:lang w:val="en-GB"/>
              </w:rPr>
              <w:t>CVType</w:t>
            </w:r>
          </w:p>
        </w:tc>
        <w:tc>
          <w:tcPr>
            <w:tcW w:w="2925" w:type="dxa"/>
          </w:tcPr>
          <w:p w14:paraId="48E1A4B8" w14:textId="77777777" w:rsidR="00FB5A39" w:rsidRPr="00A11060" w:rsidRDefault="00FB5A39" w:rsidP="009A254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791331" w14:textId="77777777" w:rsidR="00FB5A39" w:rsidRPr="008345BA" w:rsidRDefault="00FB5A39" w:rsidP="009A2543">
            <w:r w:rsidRPr="008345BA">
              <w:t>0</w:t>
            </w:r>
            <w:proofErr w:type="gramStart"/>
            <w:r w:rsidRPr="008345BA">
              <w:t>..</w:t>
            </w:r>
            <w:proofErr w:type="gramEnd"/>
            <w:r w:rsidRPr="008345BA">
              <w:t>1</w:t>
            </w:r>
          </w:p>
        </w:tc>
      </w:tr>
      <w:tr w:rsidR="00FB5A39" w:rsidRPr="00674765" w14:paraId="7322AF8F" w14:textId="77777777" w:rsidTr="009A2543">
        <w:tc>
          <w:tcPr>
            <w:tcW w:w="2474" w:type="dxa"/>
            <w:tcBorders>
              <w:top w:val="single" w:sz="4" w:space="0" w:color="auto"/>
              <w:left w:val="single" w:sz="4" w:space="0" w:color="auto"/>
              <w:bottom w:val="single" w:sz="4" w:space="0" w:color="auto"/>
              <w:right w:val="single" w:sz="4" w:space="0" w:color="auto"/>
            </w:tcBorders>
          </w:tcPr>
          <w:p w14:paraId="48D8744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2F1591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F412B5" w14:textId="77777777" w:rsidR="00FB5A39" w:rsidRPr="00674765" w:rsidRDefault="00FB5A39" w:rsidP="009A254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017EA8E9" w14:textId="77777777" w:rsidR="00FB5A39" w:rsidRPr="00674765" w:rsidRDefault="00FB5A39" w:rsidP="009A2543">
            <w:pPr>
              <w:rPr>
                <w:i/>
              </w:rPr>
            </w:pPr>
            <w:r w:rsidRPr="00674765">
              <w:rPr>
                <w:i/>
              </w:rPr>
              <w:t>1</w:t>
            </w:r>
          </w:p>
        </w:tc>
      </w:tr>
      <w:tr w:rsidR="00FB5A39" w:rsidRPr="00674765" w14:paraId="4CBDB124" w14:textId="77777777" w:rsidTr="009A2543">
        <w:tc>
          <w:tcPr>
            <w:tcW w:w="2474" w:type="dxa"/>
            <w:tcBorders>
              <w:top w:val="single" w:sz="4" w:space="0" w:color="auto"/>
              <w:left w:val="single" w:sz="4" w:space="0" w:color="auto"/>
              <w:bottom w:val="single" w:sz="4" w:space="0" w:color="auto"/>
              <w:right w:val="single" w:sz="4" w:space="0" w:color="auto"/>
            </w:tcBorders>
          </w:tcPr>
          <w:p w14:paraId="14B5F4A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7707FA"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879D7D7" w14:textId="77777777" w:rsidR="00FB5A39" w:rsidRPr="00674765" w:rsidRDefault="00FB5A39" w:rsidP="009A254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655A1AA9" w14:textId="77777777" w:rsidR="00FB5A39" w:rsidRPr="00674765" w:rsidRDefault="00FB5A39" w:rsidP="009A2543">
            <w:pPr>
              <w:rPr>
                <w:i/>
              </w:rPr>
            </w:pPr>
            <w:r w:rsidRPr="00674765">
              <w:rPr>
                <w:i/>
              </w:rPr>
              <w:t>1</w:t>
            </w:r>
          </w:p>
        </w:tc>
      </w:tr>
      <w:tr w:rsidR="00FB5A39" w:rsidRPr="00674765" w14:paraId="3818FD32" w14:textId="77777777" w:rsidTr="009A2543">
        <w:tc>
          <w:tcPr>
            <w:tcW w:w="2474" w:type="dxa"/>
            <w:tcBorders>
              <w:top w:val="single" w:sz="4" w:space="0" w:color="auto"/>
              <w:left w:val="single" w:sz="4" w:space="0" w:color="auto"/>
              <w:bottom w:val="single" w:sz="4" w:space="0" w:color="auto"/>
              <w:right w:val="single" w:sz="4" w:space="0" w:color="auto"/>
            </w:tcBorders>
          </w:tcPr>
          <w:p w14:paraId="24419390"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2C6BADB"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FB183C"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7DD83DF"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2FC1E332" w14:textId="77777777" w:rsidTr="009A2543">
        <w:tc>
          <w:tcPr>
            <w:tcW w:w="2474" w:type="dxa"/>
            <w:tcBorders>
              <w:top w:val="single" w:sz="4" w:space="0" w:color="auto"/>
              <w:left w:val="single" w:sz="4" w:space="0" w:color="auto"/>
              <w:bottom w:val="single" w:sz="4" w:space="0" w:color="auto"/>
              <w:right w:val="single" w:sz="4" w:space="0" w:color="auto"/>
            </w:tcBorders>
          </w:tcPr>
          <w:p w14:paraId="31B6325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35B52E62"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C14118"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AEAE0E1"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6E1C4322" w14:textId="77777777" w:rsidTr="009A2543">
        <w:tc>
          <w:tcPr>
            <w:tcW w:w="2474" w:type="dxa"/>
            <w:tcBorders>
              <w:top w:val="single" w:sz="4" w:space="0" w:color="auto"/>
              <w:left w:val="single" w:sz="4" w:space="0" w:color="auto"/>
              <w:bottom w:val="single" w:sz="4" w:space="0" w:color="auto"/>
              <w:right w:val="single" w:sz="4" w:space="0" w:color="auto"/>
            </w:tcBorders>
          </w:tcPr>
          <w:p w14:paraId="3C35BC46"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74848B5D" w14:textId="77777777" w:rsidR="00FB5A39" w:rsidRPr="00674765" w:rsidRDefault="00FB5A39" w:rsidP="009A254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E368FF"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E3FBC00"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6D1AD025" w14:textId="77777777" w:rsidTr="009A2543">
        <w:tc>
          <w:tcPr>
            <w:tcW w:w="2474" w:type="dxa"/>
          </w:tcPr>
          <w:p w14:paraId="4D48685C" w14:textId="77777777" w:rsidR="00FB5A39" w:rsidRPr="008345BA" w:rsidRDefault="00FB5A39" w:rsidP="009A254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6DD878BF" w14:textId="77777777" w:rsidR="00FB5A39" w:rsidRPr="008345BA" w:rsidRDefault="00FB5A39" w:rsidP="009A2543">
            <w:r w:rsidRPr="008345BA">
              <w:t>CVType</w:t>
            </w:r>
          </w:p>
        </w:tc>
        <w:tc>
          <w:tcPr>
            <w:tcW w:w="2925" w:type="dxa"/>
          </w:tcPr>
          <w:p w14:paraId="249D23BC" w14:textId="77777777" w:rsidR="00FB5A39" w:rsidRPr="008345BA" w:rsidRDefault="00FB5A39" w:rsidP="009A2543">
            <w:r>
              <w:rPr>
                <w:rFonts w:cs="Arial"/>
              </w:rPr>
              <w:t xml:space="preserve">Här anges det som observerats. Kan exempelvis vara en diagnos eller hudförändringar. </w:t>
            </w:r>
            <w:r w:rsidRPr="008345BA">
              <w:rPr>
                <w:rFonts w:cs="Arial"/>
              </w:rPr>
              <w:t xml:space="preserve"> </w:t>
            </w:r>
          </w:p>
        </w:tc>
        <w:tc>
          <w:tcPr>
            <w:tcW w:w="1617" w:type="dxa"/>
          </w:tcPr>
          <w:p w14:paraId="3B70AFF3" w14:textId="77777777" w:rsidR="00FB5A39" w:rsidRPr="008345BA" w:rsidRDefault="00FB5A39" w:rsidP="009A2543">
            <w:r w:rsidRPr="008345BA">
              <w:t>1</w:t>
            </w:r>
          </w:p>
        </w:tc>
      </w:tr>
      <w:tr w:rsidR="00FB5A39" w:rsidRPr="00674765" w14:paraId="1FB925C2" w14:textId="77777777" w:rsidTr="009A2543">
        <w:tc>
          <w:tcPr>
            <w:tcW w:w="2474" w:type="dxa"/>
            <w:tcBorders>
              <w:top w:val="single" w:sz="4" w:space="0" w:color="auto"/>
              <w:left w:val="single" w:sz="4" w:space="0" w:color="auto"/>
              <w:bottom w:val="single" w:sz="4" w:space="0" w:color="auto"/>
              <w:right w:val="single" w:sz="4" w:space="0" w:color="auto"/>
            </w:tcBorders>
          </w:tcPr>
          <w:p w14:paraId="38B01799"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8621AC"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2C69C32" w14:textId="77777777" w:rsidR="00FB5A39" w:rsidRPr="00674765" w:rsidRDefault="00FB5A39" w:rsidP="009A254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48632CC4" w14:textId="77777777" w:rsidR="00FB5A39" w:rsidRPr="00674765" w:rsidRDefault="00FB5A39" w:rsidP="009A2543">
            <w:pPr>
              <w:rPr>
                <w:i/>
              </w:rPr>
            </w:pPr>
            <w:r w:rsidRPr="00674765">
              <w:rPr>
                <w:i/>
              </w:rPr>
              <w:t>1</w:t>
            </w:r>
          </w:p>
        </w:tc>
      </w:tr>
      <w:tr w:rsidR="00FB5A39" w:rsidRPr="00674765" w14:paraId="65C2D346" w14:textId="77777777" w:rsidTr="009A2543">
        <w:tc>
          <w:tcPr>
            <w:tcW w:w="2474" w:type="dxa"/>
            <w:tcBorders>
              <w:top w:val="single" w:sz="4" w:space="0" w:color="auto"/>
              <w:left w:val="single" w:sz="4" w:space="0" w:color="auto"/>
              <w:bottom w:val="single" w:sz="4" w:space="0" w:color="auto"/>
              <w:right w:val="single" w:sz="4" w:space="0" w:color="auto"/>
            </w:tcBorders>
          </w:tcPr>
          <w:p w14:paraId="1CEA530E" w14:textId="77777777" w:rsidR="00FB5A39" w:rsidRPr="00674765" w:rsidRDefault="00FB5A39" w:rsidP="009A254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6480EFD0"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17CF373" w14:textId="77777777" w:rsidR="00FB5A39" w:rsidRPr="00674765" w:rsidRDefault="00FB5A39" w:rsidP="009A254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71946A67" w14:textId="77777777" w:rsidR="00FB5A39" w:rsidRPr="00674765" w:rsidRDefault="00FB5A39" w:rsidP="009A2543">
            <w:pPr>
              <w:rPr>
                <w:i/>
              </w:rPr>
            </w:pPr>
            <w:r w:rsidRPr="00674765">
              <w:rPr>
                <w:i/>
              </w:rPr>
              <w:t>1</w:t>
            </w:r>
          </w:p>
        </w:tc>
      </w:tr>
      <w:tr w:rsidR="00FB5A39" w:rsidRPr="00674765" w14:paraId="355F129E" w14:textId="77777777" w:rsidTr="009A2543">
        <w:tc>
          <w:tcPr>
            <w:tcW w:w="2474" w:type="dxa"/>
            <w:tcBorders>
              <w:top w:val="single" w:sz="4" w:space="0" w:color="auto"/>
              <w:left w:val="single" w:sz="4" w:space="0" w:color="auto"/>
              <w:bottom w:val="single" w:sz="4" w:space="0" w:color="auto"/>
              <w:right w:val="single" w:sz="4" w:space="0" w:color="auto"/>
            </w:tcBorders>
          </w:tcPr>
          <w:p w14:paraId="7E3006F5"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w:t>
            </w:r>
            <w:r w:rsidRPr="00674765">
              <w:rPr>
                <w:i/>
                <w:highlight w:val="white"/>
                <w:lang w:eastAsia="sv-SE"/>
              </w:rPr>
              <w:lastRenderedPageBreak/>
              <w:t>odeSystemName</w:t>
            </w:r>
          </w:p>
        </w:tc>
        <w:tc>
          <w:tcPr>
            <w:tcW w:w="2506" w:type="dxa"/>
            <w:tcBorders>
              <w:top w:val="single" w:sz="4" w:space="0" w:color="auto"/>
              <w:left w:val="single" w:sz="4" w:space="0" w:color="auto"/>
              <w:bottom w:val="single" w:sz="4" w:space="0" w:color="auto"/>
              <w:right w:val="single" w:sz="4" w:space="0" w:color="auto"/>
            </w:tcBorders>
          </w:tcPr>
          <w:p w14:paraId="1387DFBD" w14:textId="77777777" w:rsidR="00FB5A39" w:rsidRPr="00674765" w:rsidRDefault="00FB5A39" w:rsidP="009A2543">
            <w:pPr>
              <w:rPr>
                <w:i/>
              </w:rPr>
            </w:pPr>
            <w:r w:rsidRPr="00674765">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E9F1D84" w14:textId="77777777" w:rsidR="00FB5A39" w:rsidRPr="00674765" w:rsidRDefault="00FB5A39" w:rsidP="009A254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93C3236"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1DF5755D" w14:textId="77777777" w:rsidTr="009A2543">
        <w:tc>
          <w:tcPr>
            <w:tcW w:w="2474" w:type="dxa"/>
            <w:tcBorders>
              <w:top w:val="single" w:sz="4" w:space="0" w:color="auto"/>
              <w:left w:val="single" w:sz="4" w:space="0" w:color="auto"/>
              <w:bottom w:val="single" w:sz="4" w:space="0" w:color="auto"/>
              <w:right w:val="single" w:sz="4" w:space="0" w:color="auto"/>
            </w:tcBorders>
          </w:tcPr>
          <w:p w14:paraId="1B59F870" w14:textId="77777777" w:rsidR="00FB5A39" w:rsidRPr="00674765" w:rsidRDefault="00FB5A39" w:rsidP="009A2543">
            <w:pPr>
              <w:rPr>
                <w:i/>
                <w:highlight w:val="white"/>
                <w:lang w:eastAsia="sv-SE"/>
              </w:rPr>
            </w:pPr>
            <w:r w:rsidRPr="00B400A7">
              <w:rPr>
                <w:i/>
                <w:lang w:val="en-GB"/>
              </w:rPr>
              <w:lastRenderedPageBreak/>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659CADA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6BE34F5" w14:textId="77777777" w:rsidR="00FB5A39" w:rsidRPr="00674765" w:rsidRDefault="00FB5A39" w:rsidP="009A254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A0286AE"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674765" w14:paraId="431249C1" w14:textId="77777777" w:rsidTr="009A2543">
        <w:tc>
          <w:tcPr>
            <w:tcW w:w="2474" w:type="dxa"/>
            <w:tcBorders>
              <w:top w:val="single" w:sz="4" w:space="0" w:color="auto"/>
              <w:left w:val="single" w:sz="4" w:space="0" w:color="auto"/>
              <w:bottom w:val="single" w:sz="4" w:space="0" w:color="auto"/>
              <w:right w:val="single" w:sz="4" w:space="0" w:color="auto"/>
            </w:tcBorders>
          </w:tcPr>
          <w:p w14:paraId="6CA43471" w14:textId="77777777" w:rsidR="00FB5A39" w:rsidRPr="00674765" w:rsidRDefault="00FB5A39" w:rsidP="009A254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7CD413" w14:textId="77777777" w:rsidR="00FB5A39" w:rsidRPr="00674765" w:rsidRDefault="00FB5A39" w:rsidP="009A254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9E0D503" w14:textId="77777777" w:rsidR="00FB5A39" w:rsidRPr="00674765" w:rsidRDefault="00FB5A39" w:rsidP="009A254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158B487" w14:textId="77777777" w:rsidR="00FB5A39" w:rsidRPr="00674765" w:rsidRDefault="00FB5A39" w:rsidP="009A2543">
            <w:pPr>
              <w:rPr>
                <w:i/>
              </w:rPr>
            </w:pPr>
            <w:r w:rsidRPr="00674765">
              <w:rPr>
                <w:i/>
              </w:rPr>
              <w:t>0</w:t>
            </w:r>
            <w:proofErr w:type="gramStart"/>
            <w:r w:rsidRPr="00674765">
              <w:rPr>
                <w:i/>
              </w:rPr>
              <w:t>..</w:t>
            </w:r>
            <w:proofErr w:type="gramEnd"/>
            <w:r w:rsidRPr="00674765">
              <w:rPr>
                <w:i/>
              </w:rPr>
              <w:t>1</w:t>
            </w:r>
          </w:p>
        </w:tc>
      </w:tr>
      <w:tr w:rsidR="00FB5A39" w:rsidRPr="008345BA" w14:paraId="085BF201" w14:textId="77777777" w:rsidTr="009A2543">
        <w:tc>
          <w:tcPr>
            <w:tcW w:w="2474" w:type="dxa"/>
          </w:tcPr>
          <w:p w14:paraId="2FA4391F" w14:textId="77777777" w:rsidR="00FB5A39" w:rsidRPr="008345BA" w:rsidRDefault="00FB5A39" w:rsidP="009A254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4A302E8E" w14:textId="77777777" w:rsidR="00FB5A39" w:rsidRPr="008345BA" w:rsidRDefault="00FB5A39" w:rsidP="009A2543">
            <w:pPr>
              <w:rPr>
                <w:lang w:val="en-GB"/>
              </w:rPr>
            </w:pPr>
            <w:r w:rsidRPr="008345BA">
              <w:rPr>
                <w:lang w:val="en-GB"/>
              </w:rPr>
              <w:t>Boolean</w:t>
            </w:r>
          </w:p>
        </w:tc>
        <w:tc>
          <w:tcPr>
            <w:tcW w:w="2925" w:type="dxa"/>
          </w:tcPr>
          <w:p w14:paraId="3576E4B0" w14:textId="77777777" w:rsidR="00FB5A39" w:rsidRDefault="00FB5A39" w:rsidP="009A2543">
            <w:pPr>
              <w:rPr>
                <w:rFonts w:cs="Arial"/>
              </w:rPr>
            </w:pPr>
            <w:r w:rsidRPr="008345BA">
              <w:rPr>
                <w:rFonts w:cs="Arial"/>
              </w:rPr>
              <w:t>Boolean typ som i normalfallet är satt till “false”.</w:t>
            </w:r>
          </w:p>
          <w:p w14:paraId="2D300B61" w14:textId="77777777" w:rsidR="00FB5A39" w:rsidRDefault="00FB5A39" w:rsidP="009A2543">
            <w:pPr>
              <w:rPr>
                <w:rFonts w:cs="Arial"/>
              </w:rPr>
            </w:pPr>
          </w:p>
          <w:p w14:paraId="2731611B" w14:textId="77777777" w:rsidR="00FB5A39" w:rsidRPr="008345BA" w:rsidRDefault="00FB5A39" w:rsidP="009A254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2C670C9F" w14:textId="77777777" w:rsidR="00FB5A39" w:rsidRPr="008345BA" w:rsidRDefault="00FB5A39" w:rsidP="009A2543">
            <w:r w:rsidRPr="008345BA">
              <w:t>0</w:t>
            </w:r>
            <w:proofErr w:type="gramStart"/>
            <w:r w:rsidRPr="008345BA">
              <w:t>..</w:t>
            </w:r>
            <w:proofErr w:type="gramEnd"/>
            <w:r w:rsidRPr="008345BA">
              <w:t>1</w:t>
            </w:r>
          </w:p>
        </w:tc>
      </w:tr>
      <w:tr w:rsidR="00FB5A39" w:rsidRPr="008345BA" w14:paraId="3C759D0C" w14:textId="77777777" w:rsidTr="009A2543">
        <w:tc>
          <w:tcPr>
            <w:tcW w:w="2474" w:type="dxa"/>
          </w:tcPr>
          <w:p w14:paraId="4A5FB35B" w14:textId="02B38638" w:rsidR="00FB5A39" w:rsidRPr="008345BA" w:rsidRDefault="00FB5A39" w:rsidP="009A2543">
            <w:r w:rsidRPr="00B400A7">
              <w:rPr>
                <w:lang w:val="en-GB"/>
              </w:rPr>
              <w:t>ObservationType</w:t>
            </w:r>
            <w:r w:rsidRPr="00B400A7">
              <w:rPr>
                <w:highlight w:val="white"/>
                <w:lang w:eastAsia="sv-SE"/>
              </w:rPr>
              <w:t>.</w:t>
            </w:r>
            <w:r w:rsidR="00A051CD">
              <w:rPr>
                <w:lang w:eastAsia="sv-SE"/>
              </w:rPr>
              <w:t>d</w:t>
            </w:r>
            <w:r w:rsidRPr="008345BA">
              <w:rPr>
                <w:lang w:eastAsia="sv-SE"/>
              </w:rPr>
              <w:t>escription</w:t>
            </w:r>
          </w:p>
        </w:tc>
        <w:tc>
          <w:tcPr>
            <w:tcW w:w="2506" w:type="dxa"/>
          </w:tcPr>
          <w:p w14:paraId="54707D3A" w14:textId="77777777" w:rsidR="00FB5A39" w:rsidRPr="008345BA" w:rsidRDefault="00FB5A39" w:rsidP="009A2543">
            <w:r w:rsidRPr="008345BA">
              <w:t>String</w:t>
            </w:r>
          </w:p>
        </w:tc>
        <w:tc>
          <w:tcPr>
            <w:tcW w:w="2925" w:type="dxa"/>
          </w:tcPr>
          <w:p w14:paraId="7A810BBC" w14:textId="77777777" w:rsidR="00FB5A39" w:rsidRPr="008345BA" w:rsidRDefault="00FB5A39" w:rsidP="009A2543">
            <w:r w:rsidRPr="008345BA">
              <w:rPr>
                <w:rFonts w:cs="Arial"/>
              </w:rPr>
              <w:t>Fritextbeskrivning av observationen där sådan kompletterar kodbeteckningen.</w:t>
            </w:r>
          </w:p>
        </w:tc>
        <w:tc>
          <w:tcPr>
            <w:tcW w:w="1617" w:type="dxa"/>
          </w:tcPr>
          <w:p w14:paraId="43AC1A31" w14:textId="77777777" w:rsidR="00FB5A39" w:rsidRPr="008345BA" w:rsidRDefault="00FB5A39" w:rsidP="009A2543">
            <w:r w:rsidRPr="008345BA">
              <w:t>0</w:t>
            </w:r>
            <w:proofErr w:type="gramStart"/>
            <w:r w:rsidRPr="008345BA">
              <w:t>..</w:t>
            </w:r>
            <w:proofErr w:type="gramEnd"/>
            <w:r w:rsidRPr="008345BA">
              <w:t>1</w:t>
            </w:r>
          </w:p>
        </w:tc>
      </w:tr>
      <w:tr w:rsidR="00FB5A39" w:rsidRPr="008345BA" w14:paraId="34C1E411" w14:textId="77777777" w:rsidTr="009A2543">
        <w:tc>
          <w:tcPr>
            <w:tcW w:w="2474" w:type="dxa"/>
          </w:tcPr>
          <w:p w14:paraId="0716A7A2" w14:textId="77777777" w:rsidR="00FB5A39" w:rsidRPr="00B400A7" w:rsidRDefault="00FB5A39" w:rsidP="009A2543">
            <w:pPr>
              <w:rPr>
                <w:lang w:val="en-GB"/>
              </w:rPr>
            </w:pPr>
            <w:r>
              <w:rPr>
                <w:lang w:val="en-GB"/>
              </w:rPr>
              <w:t>ObservationType.approvedForPatient</w:t>
            </w:r>
          </w:p>
        </w:tc>
        <w:tc>
          <w:tcPr>
            <w:tcW w:w="2506" w:type="dxa"/>
          </w:tcPr>
          <w:p w14:paraId="0B29B644" w14:textId="77777777" w:rsidR="00FB5A39" w:rsidRPr="008345BA" w:rsidRDefault="00FB5A39" w:rsidP="009A2543">
            <w:r>
              <w:t>Boolean</w:t>
            </w:r>
          </w:p>
        </w:tc>
        <w:tc>
          <w:tcPr>
            <w:tcW w:w="2925" w:type="dxa"/>
          </w:tcPr>
          <w:p w14:paraId="5A41FBF5" w14:textId="77777777" w:rsidR="00FB5A39" w:rsidRPr="008345BA" w:rsidRDefault="00FB5A39"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306BDB1E" w14:textId="15362C1C" w:rsidR="00FB5A39" w:rsidRPr="008345BA" w:rsidRDefault="00FB5A39" w:rsidP="009A2543">
            <w:r>
              <w:t>1</w:t>
            </w:r>
          </w:p>
        </w:tc>
      </w:tr>
      <w:tr w:rsidR="00FB5A39" w:rsidRPr="008345BA" w14:paraId="3EF17C90" w14:textId="77777777" w:rsidTr="009A2543">
        <w:tc>
          <w:tcPr>
            <w:tcW w:w="2474" w:type="dxa"/>
            <w:shd w:val="clear" w:color="auto" w:fill="D9D9D9" w:themeFill="background1" w:themeFillShade="D9"/>
          </w:tcPr>
          <w:p w14:paraId="0D5735AC" w14:textId="77777777" w:rsidR="00FB5A39" w:rsidRPr="008345BA" w:rsidRDefault="00FB5A39" w:rsidP="009A2543">
            <w:pPr>
              <w:rPr>
                <w:lang w:val="en-GB"/>
              </w:rPr>
            </w:pPr>
            <w:r w:rsidRPr="008345BA">
              <w:rPr>
                <w:lang w:eastAsia="sv-SE"/>
              </w:rPr>
              <w:t>Location</w:t>
            </w:r>
          </w:p>
        </w:tc>
        <w:tc>
          <w:tcPr>
            <w:tcW w:w="2506" w:type="dxa"/>
            <w:shd w:val="clear" w:color="auto" w:fill="D9D9D9" w:themeFill="background1" w:themeFillShade="D9"/>
          </w:tcPr>
          <w:p w14:paraId="65B2C4A0" w14:textId="77777777" w:rsidR="00FB5A39" w:rsidRPr="008345BA" w:rsidRDefault="00FB5A39" w:rsidP="009A2543">
            <w:pPr>
              <w:rPr>
                <w:lang w:val="en-GB"/>
              </w:rPr>
            </w:pPr>
            <w:r w:rsidRPr="008345BA">
              <w:rPr>
                <w:lang w:val="en-GB"/>
              </w:rPr>
              <w:t>LocationType</w:t>
            </w:r>
          </w:p>
        </w:tc>
        <w:tc>
          <w:tcPr>
            <w:tcW w:w="2925" w:type="dxa"/>
            <w:shd w:val="clear" w:color="auto" w:fill="D9D9D9" w:themeFill="background1" w:themeFillShade="D9"/>
          </w:tcPr>
          <w:p w14:paraId="162E105C" w14:textId="77777777" w:rsidR="00FB5A39" w:rsidRPr="008345BA" w:rsidRDefault="00FB5A39" w:rsidP="009A2543"/>
        </w:tc>
        <w:tc>
          <w:tcPr>
            <w:tcW w:w="1617" w:type="dxa"/>
            <w:shd w:val="clear" w:color="auto" w:fill="D9D9D9" w:themeFill="background1" w:themeFillShade="D9"/>
          </w:tcPr>
          <w:p w14:paraId="003651EC" w14:textId="77777777" w:rsidR="00FB5A39" w:rsidRPr="008345BA" w:rsidRDefault="00FB5A39" w:rsidP="009A2543">
            <w:r w:rsidRPr="008345BA">
              <w:t>0</w:t>
            </w:r>
            <w:proofErr w:type="gramStart"/>
            <w:r w:rsidRPr="008345BA">
              <w:t>..</w:t>
            </w:r>
            <w:proofErr w:type="gramEnd"/>
            <w:r w:rsidRPr="008345BA">
              <w:t>1</w:t>
            </w:r>
          </w:p>
        </w:tc>
      </w:tr>
      <w:tr w:rsidR="00FB5A39" w:rsidRPr="008345BA" w14:paraId="3AC3DBFD" w14:textId="77777777" w:rsidTr="009A2543">
        <w:tc>
          <w:tcPr>
            <w:tcW w:w="2474" w:type="dxa"/>
          </w:tcPr>
          <w:p w14:paraId="51447223" w14:textId="77777777" w:rsidR="00FB5A39" w:rsidRPr="00894EEA" w:rsidRDefault="00FB5A39" w:rsidP="009A2543">
            <w:proofErr w:type="gramStart"/>
            <w:r w:rsidRPr="00894EEA">
              <w:t>..</w:t>
            </w:r>
            <w:proofErr w:type="gramEnd"/>
            <w:r w:rsidRPr="00894EEA">
              <w:t>/</w:t>
            </w:r>
            <w:r w:rsidRPr="008345BA">
              <w:rPr>
                <w:lang w:val="en-GB"/>
              </w:rPr>
              <w:t>LocationType.</w:t>
            </w:r>
            <w:r w:rsidRPr="00894EEA">
              <w:t>id</w:t>
            </w:r>
          </w:p>
        </w:tc>
        <w:tc>
          <w:tcPr>
            <w:tcW w:w="2506" w:type="dxa"/>
          </w:tcPr>
          <w:p w14:paraId="49DB7810" w14:textId="77777777" w:rsidR="00FB5A39" w:rsidRPr="00894EEA" w:rsidRDefault="00FB5A39" w:rsidP="009A2543">
            <w:r w:rsidRPr="00894EEA">
              <w:t>IIType</w:t>
            </w:r>
          </w:p>
        </w:tc>
        <w:tc>
          <w:tcPr>
            <w:tcW w:w="2925" w:type="dxa"/>
          </w:tcPr>
          <w:p w14:paraId="0399E55E" w14:textId="77777777" w:rsidR="00FB5A39" w:rsidRPr="008345BA" w:rsidRDefault="00FB5A39" w:rsidP="009A2543">
            <w:r>
              <w:rPr>
                <w:rFonts w:cs="Arial"/>
              </w:rPr>
              <w:t xml:space="preserve">Identifiering för platsen. Anges om platsen är en vårdenhet. </w:t>
            </w:r>
          </w:p>
        </w:tc>
        <w:tc>
          <w:tcPr>
            <w:tcW w:w="1617" w:type="dxa"/>
          </w:tcPr>
          <w:p w14:paraId="4200FBAC" w14:textId="77777777" w:rsidR="00FB5A39" w:rsidRPr="00894EEA" w:rsidRDefault="00FB5A39" w:rsidP="009A2543">
            <w:r w:rsidRPr="00894EEA">
              <w:t>0</w:t>
            </w:r>
            <w:proofErr w:type="gramStart"/>
            <w:r w:rsidRPr="00894EEA">
              <w:t>..</w:t>
            </w:r>
            <w:proofErr w:type="gramEnd"/>
            <w:r w:rsidRPr="00894EEA">
              <w:t>1</w:t>
            </w:r>
          </w:p>
        </w:tc>
      </w:tr>
      <w:tr w:rsidR="00FB5A39" w:rsidRPr="0087117C" w14:paraId="59D00408" w14:textId="77777777" w:rsidTr="009A2543">
        <w:tc>
          <w:tcPr>
            <w:tcW w:w="2474" w:type="dxa"/>
            <w:tcBorders>
              <w:top w:val="single" w:sz="4" w:space="0" w:color="auto"/>
              <w:left w:val="single" w:sz="4" w:space="0" w:color="auto"/>
              <w:bottom w:val="single" w:sz="4" w:space="0" w:color="auto"/>
              <w:right w:val="single" w:sz="4" w:space="0" w:color="auto"/>
            </w:tcBorders>
          </w:tcPr>
          <w:p w14:paraId="06DB3EF9"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240B8391"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8C3127D" w14:textId="77777777" w:rsidR="00FB5A39" w:rsidRPr="0087117C" w:rsidRDefault="00FB5A39" w:rsidP="009A254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1EA923D2" w14:textId="77777777" w:rsidR="00FB5A39" w:rsidRPr="0087117C" w:rsidRDefault="00FB5A39" w:rsidP="009A2543">
            <w:pPr>
              <w:rPr>
                <w:i/>
              </w:rPr>
            </w:pPr>
            <w:r w:rsidRPr="0087117C">
              <w:rPr>
                <w:i/>
              </w:rPr>
              <w:t>1</w:t>
            </w:r>
          </w:p>
        </w:tc>
      </w:tr>
      <w:tr w:rsidR="00FB5A39" w:rsidRPr="0087117C" w14:paraId="23ECDEEB" w14:textId="77777777" w:rsidTr="009A2543">
        <w:tc>
          <w:tcPr>
            <w:tcW w:w="2474" w:type="dxa"/>
            <w:tcBorders>
              <w:top w:val="single" w:sz="4" w:space="0" w:color="auto"/>
              <w:left w:val="single" w:sz="4" w:space="0" w:color="auto"/>
              <w:bottom w:val="single" w:sz="4" w:space="0" w:color="auto"/>
              <w:right w:val="single" w:sz="4" w:space="0" w:color="auto"/>
            </w:tcBorders>
          </w:tcPr>
          <w:p w14:paraId="1C379175" w14:textId="77777777" w:rsidR="00FB5A39" w:rsidRPr="0087117C" w:rsidRDefault="00FB5A39" w:rsidP="009A254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1AD3F439" w14:textId="77777777" w:rsidR="00FB5A39" w:rsidRPr="0087117C" w:rsidRDefault="00FB5A39" w:rsidP="009A254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4CE375" w14:textId="77777777" w:rsidR="00FB5A39" w:rsidRPr="0087117C" w:rsidRDefault="00FB5A39" w:rsidP="009A254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30BED48C" w14:textId="77777777" w:rsidR="00FB5A39" w:rsidRPr="0087117C" w:rsidRDefault="00FB5A39" w:rsidP="009A2543">
            <w:pPr>
              <w:rPr>
                <w:i/>
              </w:rPr>
            </w:pPr>
            <w:r w:rsidRPr="0087117C">
              <w:rPr>
                <w:i/>
              </w:rPr>
              <w:t>1</w:t>
            </w:r>
          </w:p>
        </w:tc>
      </w:tr>
      <w:tr w:rsidR="00FB5A39" w:rsidRPr="008345BA" w14:paraId="3EBEEE8C" w14:textId="77777777" w:rsidTr="009A2543">
        <w:tc>
          <w:tcPr>
            <w:tcW w:w="2474" w:type="dxa"/>
          </w:tcPr>
          <w:p w14:paraId="5130B1F7" w14:textId="77777777" w:rsidR="00FB5A39" w:rsidRPr="00894EEA" w:rsidRDefault="00FB5A39" w:rsidP="009A2543">
            <w:proofErr w:type="gramStart"/>
            <w:r w:rsidRPr="00894EEA">
              <w:t>..</w:t>
            </w:r>
            <w:proofErr w:type="gramEnd"/>
            <w:r w:rsidRPr="00894EEA">
              <w:t>/LocationType.name</w:t>
            </w:r>
            <w:r>
              <w:t>*</w:t>
            </w:r>
          </w:p>
        </w:tc>
        <w:tc>
          <w:tcPr>
            <w:tcW w:w="2506" w:type="dxa"/>
          </w:tcPr>
          <w:p w14:paraId="54282D57" w14:textId="77777777" w:rsidR="00FB5A39" w:rsidRPr="001107D1" w:rsidRDefault="00FB5A39" w:rsidP="009A2543">
            <w:pPr>
              <w:rPr>
                <w:lang w:val="en-GB"/>
              </w:rPr>
            </w:pPr>
            <w:r w:rsidRPr="001107D1">
              <w:rPr>
                <w:lang w:val="en-GB"/>
              </w:rPr>
              <w:t>String</w:t>
            </w:r>
          </w:p>
        </w:tc>
        <w:tc>
          <w:tcPr>
            <w:tcW w:w="2925" w:type="dxa"/>
          </w:tcPr>
          <w:p w14:paraId="24604FEE" w14:textId="77777777" w:rsidR="00FB5A39" w:rsidRPr="008345BA" w:rsidRDefault="00FB5A39" w:rsidP="009A2543">
            <w:pPr>
              <w:rPr>
                <w:rFonts w:cs="Arial"/>
              </w:rPr>
            </w:pPr>
            <w:r w:rsidRPr="008345BA">
              <w:rPr>
                <w:rFonts w:cs="Arial"/>
              </w:rPr>
              <w:t>Namn på den plats där observation har genomförts.</w:t>
            </w:r>
          </w:p>
          <w:p w14:paraId="1DE71177" w14:textId="77777777" w:rsidR="00FB5A39" w:rsidRPr="008345BA" w:rsidRDefault="00FB5A39" w:rsidP="009A2543">
            <w:r>
              <w:rPr>
                <w:rFonts w:cs="Arial"/>
              </w:rPr>
              <w:t>(Fält 2b)</w:t>
            </w:r>
          </w:p>
        </w:tc>
        <w:tc>
          <w:tcPr>
            <w:tcW w:w="1617" w:type="dxa"/>
          </w:tcPr>
          <w:p w14:paraId="4495B7F4" w14:textId="77777777" w:rsidR="00FB5A39" w:rsidRPr="008345BA" w:rsidRDefault="00FB5A39" w:rsidP="009A2543">
            <w:pPr>
              <w:rPr>
                <w:lang w:val="en-US"/>
              </w:rPr>
            </w:pPr>
            <w:r w:rsidRPr="008345BA">
              <w:rPr>
                <w:lang w:val="en-US"/>
              </w:rPr>
              <w:t>1</w:t>
            </w:r>
          </w:p>
        </w:tc>
      </w:tr>
      <w:tr w:rsidR="00FB5A39" w:rsidRPr="008345BA" w14:paraId="118C5B8F" w14:textId="77777777" w:rsidTr="009A2543">
        <w:tc>
          <w:tcPr>
            <w:tcW w:w="2474" w:type="dxa"/>
          </w:tcPr>
          <w:p w14:paraId="3DD241B5" w14:textId="77777777" w:rsidR="00FB5A39" w:rsidRPr="008345BA" w:rsidRDefault="00FB5A39" w:rsidP="009A2543">
            <w:pPr>
              <w:rPr>
                <w:lang w:val="en-GB"/>
              </w:rPr>
            </w:pPr>
            <w:r w:rsidRPr="008345BA">
              <w:rPr>
                <w:lang w:val="en-GB"/>
              </w:rPr>
              <w:t>../LocationType.address</w:t>
            </w:r>
          </w:p>
        </w:tc>
        <w:tc>
          <w:tcPr>
            <w:tcW w:w="2506" w:type="dxa"/>
          </w:tcPr>
          <w:p w14:paraId="462F9638" w14:textId="77777777" w:rsidR="00FB5A39" w:rsidRPr="008345BA" w:rsidRDefault="00FB5A39" w:rsidP="009A2543">
            <w:pPr>
              <w:rPr>
                <w:lang w:val="en-GB"/>
              </w:rPr>
            </w:pPr>
            <w:r>
              <w:rPr>
                <w:lang w:val="en-GB"/>
              </w:rPr>
              <w:t>AddressType</w:t>
            </w:r>
          </w:p>
        </w:tc>
        <w:tc>
          <w:tcPr>
            <w:tcW w:w="2925" w:type="dxa"/>
          </w:tcPr>
          <w:p w14:paraId="2AA2B78A" w14:textId="77777777" w:rsidR="00FB5A39" w:rsidRPr="00964D8F" w:rsidRDefault="00FB5A39" w:rsidP="009A2543">
            <w:pPr>
              <w:rPr>
                <w:rFonts w:cs="Arial"/>
              </w:rPr>
            </w:pPr>
            <w:r w:rsidRPr="008345BA">
              <w:rPr>
                <w:rFonts w:cs="Arial"/>
              </w:rPr>
              <w:t>Platsens adress vilke</w:t>
            </w:r>
            <w:r>
              <w:rPr>
                <w:rFonts w:cs="Arial"/>
              </w:rPr>
              <w:t>n observationen är knuten till.</w:t>
            </w:r>
          </w:p>
        </w:tc>
        <w:tc>
          <w:tcPr>
            <w:tcW w:w="1617" w:type="dxa"/>
          </w:tcPr>
          <w:p w14:paraId="3F67F0C4" w14:textId="77777777" w:rsidR="00FB5A39" w:rsidRPr="008345BA" w:rsidRDefault="00FB5A39" w:rsidP="009A2543">
            <w:pPr>
              <w:rPr>
                <w:lang w:val="en-US"/>
              </w:rPr>
            </w:pPr>
            <w:r w:rsidRPr="008345BA">
              <w:rPr>
                <w:lang w:val="en-US"/>
              </w:rPr>
              <w:t>0..*</w:t>
            </w:r>
          </w:p>
        </w:tc>
      </w:tr>
      <w:tr w:rsidR="00FB5A39" w:rsidRPr="00C74AA6" w14:paraId="02103D08" w14:textId="77777777" w:rsidTr="009A2543">
        <w:tc>
          <w:tcPr>
            <w:tcW w:w="2474" w:type="dxa"/>
            <w:tcBorders>
              <w:top w:val="single" w:sz="4" w:space="0" w:color="auto"/>
              <w:left w:val="single" w:sz="4" w:space="0" w:color="auto"/>
              <w:bottom w:val="single" w:sz="4" w:space="0" w:color="auto"/>
              <w:right w:val="single" w:sz="4" w:space="0" w:color="auto"/>
            </w:tcBorders>
          </w:tcPr>
          <w:p w14:paraId="50A133F2" w14:textId="77777777" w:rsidR="00FB5A39" w:rsidRPr="00C74AA6" w:rsidRDefault="00FB5A39" w:rsidP="009A254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5352B131" w14:textId="77777777" w:rsidR="00FB5A39" w:rsidRPr="00C74AA6" w:rsidRDefault="00FB5A39" w:rsidP="009A254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26647C52" w14:textId="77777777" w:rsidR="00FB5A39" w:rsidRPr="00C74AA6" w:rsidRDefault="00FB5A39" w:rsidP="009A254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78020F42" w14:textId="77777777" w:rsidR="00FB5A39" w:rsidRPr="0058291B" w:rsidRDefault="00FB5A39" w:rsidP="009A2543">
            <w:pPr>
              <w:rPr>
                <w:i/>
              </w:rPr>
            </w:pPr>
            <w:r w:rsidRPr="0058291B">
              <w:rPr>
                <w:i/>
              </w:rPr>
              <w:t>0</w:t>
            </w:r>
            <w:proofErr w:type="gramStart"/>
            <w:r w:rsidRPr="0058291B">
              <w:rPr>
                <w:i/>
              </w:rPr>
              <w:t>..</w:t>
            </w:r>
            <w:proofErr w:type="gramEnd"/>
            <w:r w:rsidRPr="0058291B">
              <w:rPr>
                <w:i/>
              </w:rPr>
              <w:t>1</w:t>
            </w:r>
          </w:p>
        </w:tc>
      </w:tr>
      <w:tr w:rsidR="00FB5A39" w:rsidRPr="00C74AA6" w14:paraId="4E0FE76A" w14:textId="77777777" w:rsidTr="009A2543">
        <w:tc>
          <w:tcPr>
            <w:tcW w:w="2474" w:type="dxa"/>
            <w:tcBorders>
              <w:top w:val="single" w:sz="4" w:space="0" w:color="auto"/>
              <w:left w:val="single" w:sz="4" w:space="0" w:color="auto"/>
              <w:bottom w:val="single" w:sz="4" w:space="0" w:color="auto"/>
              <w:right w:val="single" w:sz="4" w:space="0" w:color="auto"/>
            </w:tcBorders>
          </w:tcPr>
          <w:p w14:paraId="44021EAB" w14:textId="77777777" w:rsidR="00FB5A39" w:rsidRPr="0058291B" w:rsidRDefault="00FB5A39" w:rsidP="009A254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205F59E5" w14:textId="77777777" w:rsidR="00FB5A39" w:rsidRPr="0058291B" w:rsidRDefault="00FB5A39" w:rsidP="009A254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5087385" w14:textId="77777777" w:rsidR="00FB5A39" w:rsidRPr="00C74AA6" w:rsidRDefault="00FB5A39" w:rsidP="009A254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0447A2D" w14:textId="77777777" w:rsidR="00FB5A39" w:rsidRPr="0058291B" w:rsidRDefault="00FB5A39" w:rsidP="009A2543">
            <w:pPr>
              <w:rPr>
                <w:i/>
              </w:rPr>
            </w:pPr>
            <w:r w:rsidRPr="0058291B">
              <w:rPr>
                <w:i/>
              </w:rPr>
              <w:t>1</w:t>
            </w:r>
          </w:p>
        </w:tc>
      </w:tr>
      <w:tr w:rsidR="00FB5A39" w:rsidRPr="00C74AA6" w14:paraId="28E85618" w14:textId="77777777" w:rsidTr="009A2543">
        <w:tc>
          <w:tcPr>
            <w:tcW w:w="2474" w:type="dxa"/>
            <w:tcBorders>
              <w:top w:val="single" w:sz="4" w:space="0" w:color="auto"/>
              <w:left w:val="single" w:sz="4" w:space="0" w:color="auto"/>
              <w:bottom w:val="single" w:sz="4" w:space="0" w:color="auto"/>
              <w:right w:val="single" w:sz="4" w:space="0" w:color="auto"/>
            </w:tcBorders>
          </w:tcPr>
          <w:p w14:paraId="532DA9E5" w14:textId="77777777" w:rsidR="00FB5A39" w:rsidRPr="00C74AA6" w:rsidRDefault="00FB5A39" w:rsidP="009A254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9DB8E9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FAB70A" w14:textId="77777777" w:rsidR="00FB5A39" w:rsidRDefault="00FB5A39" w:rsidP="009A2543">
            <w:pPr>
              <w:rPr>
                <w:rFonts w:cs="Arial"/>
                <w:i/>
              </w:rPr>
            </w:pPr>
            <w:r w:rsidRPr="00C74AA6">
              <w:rPr>
                <w:rFonts w:cs="Arial"/>
                <w:i/>
              </w:rPr>
              <w:t>Kodsystem för angiven kod fö</w:t>
            </w:r>
            <w:r>
              <w:rPr>
                <w:rFonts w:cs="Arial"/>
                <w:i/>
              </w:rPr>
              <w:t>r adresstyp. Kan vara följande:</w:t>
            </w:r>
          </w:p>
          <w:p w14:paraId="2B4CAF3C" w14:textId="77777777" w:rsidR="00FB5A39" w:rsidRDefault="00FB5A39" w:rsidP="009A2543">
            <w:pPr>
              <w:rPr>
                <w:rFonts w:cs="Arial"/>
                <w:i/>
              </w:rPr>
            </w:pPr>
          </w:p>
          <w:p w14:paraId="37EB57E8" w14:textId="77777777" w:rsidR="00FB5A39" w:rsidRPr="003A2BE3" w:rsidRDefault="00FB5A39" w:rsidP="009A2543">
            <w:pPr>
              <w:rPr>
                <w:rFonts w:cs="Arial"/>
                <w:i/>
              </w:rPr>
            </w:pPr>
            <w:r w:rsidRPr="003A2BE3">
              <w:rPr>
                <w:rFonts w:cs="Arial"/>
                <w:i/>
              </w:rPr>
              <w:lastRenderedPageBreak/>
              <w:t>KV Healthcare Service Location (HL7) med OID</w:t>
            </w:r>
          </w:p>
          <w:p w14:paraId="5A982138" w14:textId="77777777" w:rsidR="00FB5A39" w:rsidRPr="00235F93" w:rsidRDefault="00FB5A39" w:rsidP="009A254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93F3531" w14:textId="77777777" w:rsidR="00FB5A39" w:rsidRPr="00C74AA6" w:rsidRDefault="00FB5A39" w:rsidP="009A2543">
            <w:pPr>
              <w:rPr>
                <w:i/>
                <w:lang w:val="en-US"/>
              </w:rPr>
            </w:pPr>
            <w:r w:rsidRPr="00C74AA6">
              <w:rPr>
                <w:i/>
                <w:lang w:val="en-US"/>
              </w:rPr>
              <w:lastRenderedPageBreak/>
              <w:t>1</w:t>
            </w:r>
          </w:p>
        </w:tc>
      </w:tr>
      <w:tr w:rsidR="00FB5A39" w:rsidRPr="00C74AA6" w14:paraId="4004F37B" w14:textId="77777777" w:rsidTr="009A2543">
        <w:tc>
          <w:tcPr>
            <w:tcW w:w="2474" w:type="dxa"/>
            <w:tcBorders>
              <w:top w:val="single" w:sz="4" w:space="0" w:color="auto"/>
              <w:left w:val="single" w:sz="4" w:space="0" w:color="auto"/>
              <w:bottom w:val="single" w:sz="4" w:space="0" w:color="auto"/>
              <w:right w:val="single" w:sz="4" w:space="0" w:color="auto"/>
            </w:tcBorders>
          </w:tcPr>
          <w:p w14:paraId="743BA085" w14:textId="77777777" w:rsidR="00FB5A39" w:rsidRPr="00C74AA6" w:rsidRDefault="00FB5A39" w:rsidP="009A2543">
            <w:pPr>
              <w:rPr>
                <w:i/>
                <w:lang w:val="en-GB"/>
              </w:rPr>
            </w:pPr>
            <w:r w:rsidRPr="00C74AA6">
              <w:rPr>
                <w:i/>
                <w:lang w:val="en-GB"/>
              </w:rPr>
              <w:lastRenderedPageBreak/>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2E8A0B4C"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E03B8E" w14:textId="77777777" w:rsidR="00FB5A39" w:rsidRPr="00C74AA6" w:rsidRDefault="00FB5A39" w:rsidP="009A254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595B01" w14:textId="77777777" w:rsidR="00FB5A39" w:rsidRPr="00C74AA6" w:rsidRDefault="00FB5A39" w:rsidP="009A2543">
            <w:pPr>
              <w:rPr>
                <w:i/>
                <w:lang w:val="en-US"/>
              </w:rPr>
            </w:pPr>
            <w:r w:rsidRPr="00C74AA6">
              <w:rPr>
                <w:i/>
                <w:lang w:val="en-US"/>
              </w:rPr>
              <w:t>0..1</w:t>
            </w:r>
          </w:p>
        </w:tc>
      </w:tr>
      <w:tr w:rsidR="00FB5A39" w:rsidRPr="00C74AA6" w14:paraId="768B7FCC" w14:textId="77777777" w:rsidTr="009A2543">
        <w:tc>
          <w:tcPr>
            <w:tcW w:w="2474" w:type="dxa"/>
            <w:tcBorders>
              <w:top w:val="single" w:sz="4" w:space="0" w:color="auto"/>
              <w:left w:val="single" w:sz="4" w:space="0" w:color="auto"/>
              <w:bottom w:val="single" w:sz="4" w:space="0" w:color="auto"/>
              <w:right w:val="single" w:sz="4" w:space="0" w:color="auto"/>
            </w:tcBorders>
          </w:tcPr>
          <w:p w14:paraId="18FD8AEB" w14:textId="77777777" w:rsidR="00FB5A39" w:rsidRPr="00C74AA6" w:rsidRDefault="00FB5A39" w:rsidP="009A254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51C71144"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EE4ADF" w14:textId="77777777" w:rsidR="00FB5A39" w:rsidRPr="00C74AA6" w:rsidRDefault="00FB5A39" w:rsidP="009A254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CBB3FCD" w14:textId="77777777" w:rsidR="00FB5A39" w:rsidRPr="00C74AA6" w:rsidRDefault="00FB5A39" w:rsidP="009A2543">
            <w:pPr>
              <w:rPr>
                <w:i/>
                <w:lang w:val="en-US"/>
              </w:rPr>
            </w:pPr>
            <w:r w:rsidRPr="00C74AA6">
              <w:rPr>
                <w:i/>
                <w:lang w:val="en-US"/>
              </w:rPr>
              <w:t>0..1</w:t>
            </w:r>
          </w:p>
        </w:tc>
      </w:tr>
      <w:tr w:rsidR="00FB5A39" w:rsidRPr="00C74AA6" w14:paraId="31838760" w14:textId="77777777" w:rsidTr="009A2543">
        <w:tc>
          <w:tcPr>
            <w:tcW w:w="2474" w:type="dxa"/>
            <w:tcBorders>
              <w:top w:val="single" w:sz="4" w:space="0" w:color="auto"/>
              <w:left w:val="single" w:sz="4" w:space="0" w:color="auto"/>
              <w:bottom w:val="single" w:sz="4" w:space="0" w:color="auto"/>
              <w:right w:val="single" w:sz="4" w:space="0" w:color="auto"/>
            </w:tcBorders>
          </w:tcPr>
          <w:p w14:paraId="60B2BDA1" w14:textId="77777777" w:rsidR="00FB5A39" w:rsidRPr="00C74AA6" w:rsidRDefault="00FB5A39" w:rsidP="009A254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4421A187" w14:textId="77777777" w:rsidR="00FB5A39" w:rsidRPr="00C74AA6" w:rsidRDefault="00FB5A39" w:rsidP="009A254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3EA24A" w14:textId="77777777" w:rsidR="00FB5A39" w:rsidRPr="00C74AA6" w:rsidRDefault="00FB5A39" w:rsidP="009A254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2E4E073" w14:textId="77777777" w:rsidR="00FB5A39" w:rsidRPr="00C74AA6" w:rsidRDefault="00FB5A39" w:rsidP="009A2543">
            <w:pPr>
              <w:rPr>
                <w:i/>
                <w:lang w:val="en-US"/>
              </w:rPr>
            </w:pPr>
            <w:r w:rsidRPr="00C74AA6">
              <w:rPr>
                <w:i/>
                <w:lang w:val="en-US"/>
              </w:rPr>
              <w:t>0..1</w:t>
            </w:r>
          </w:p>
        </w:tc>
      </w:tr>
      <w:tr w:rsidR="00FB5A39" w:rsidRPr="00964D8F" w14:paraId="547FD11B" w14:textId="77777777" w:rsidTr="009A2543">
        <w:tc>
          <w:tcPr>
            <w:tcW w:w="2474" w:type="dxa"/>
          </w:tcPr>
          <w:p w14:paraId="1DED416C" w14:textId="77777777" w:rsidR="00FB5A39" w:rsidRPr="00C74AA6" w:rsidRDefault="00FB5A39" w:rsidP="009A2543">
            <w:pPr>
              <w:rPr>
                <w:i/>
                <w:lang w:val="en-GB"/>
              </w:rPr>
            </w:pPr>
            <w:r w:rsidRPr="00C74AA6">
              <w:rPr>
                <w:i/>
                <w:lang w:val="en-GB"/>
              </w:rPr>
              <w:t>../LocationType.address.purpose.</w:t>
            </w:r>
            <w:r w:rsidRPr="00C74AA6">
              <w:rPr>
                <w:rFonts w:cs="Arial"/>
                <w:i/>
                <w:color w:val="000000"/>
                <w:lang w:eastAsia="sv-SE"/>
              </w:rPr>
              <w:t>value</w:t>
            </w:r>
          </w:p>
        </w:tc>
        <w:tc>
          <w:tcPr>
            <w:tcW w:w="2506" w:type="dxa"/>
          </w:tcPr>
          <w:p w14:paraId="31F39404" w14:textId="77777777" w:rsidR="00FB5A39" w:rsidRPr="00C74AA6" w:rsidRDefault="00FB5A39" w:rsidP="009A2543">
            <w:pPr>
              <w:rPr>
                <w:i/>
                <w:lang w:val="en-GB"/>
              </w:rPr>
            </w:pPr>
            <w:r w:rsidRPr="00C74AA6">
              <w:rPr>
                <w:rFonts w:cs="Arial"/>
                <w:i/>
                <w:color w:val="000000"/>
                <w:highlight w:val="white"/>
                <w:lang w:eastAsia="sv-SE"/>
              </w:rPr>
              <w:t>AddressPartType</w:t>
            </w:r>
          </w:p>
        </w:tc>
        <w:tc>
          <w:tcPr>
            <w:tcW w:w="2925" w:type="dxa"/>
          </w:tcPr>
          <w:p w14:paraId="688237BD" w14:textId="77777777" w:rsidR="00FB5A39" w:rsidRPr="00C74AA6" w:rsidRDefault="00FB5A39" w:rsidP="009A2543">
            <w:pPr>
              <w:rPr>
                <w:rFonts w:cs="Arial"/>
                <w:i/>
              </w:rPr>
            </w:pPr>
            <w:r>
              <w:rPr>
                <w:rFonts w:cs="Arial"/>
                <w:i/>
              </w:rPr>
              <w:t xml:space="preserve">Själva adressen anges. </w:t>
            </w:r>
          </w:p>
        </w:tc>
        <w:tc>
          <w:tcPr>
            <w:tcW w:w="1617" w:type="dxa"/>
          </w:tcPr>
          <w:p w14:paraId="66A14924" w14:textId="77777777" w:rsidR="00FB5A39" w:rsidRPr="00A1735B" w:rsidRDefault="00FB5A39" w:rsidP="009A2543">
            <w:pPr>
              <w:rPr>
                <w:i/>
              </w:rPr>
            </w:pPr>
            <w:r w:rsidRPr="00A1735B">
              <w:rPr>
                <w:i/>
              </w:rPr>
              <w:t>1</w:t>
            </w:r>
            <w:proofErr w:type="gramStart"/>
            <w:r w:rsidRPr="00A1735B">
              <w:rPr>
                <w:i/>
              </w:rPr>
              <w:t>..</w:t>
            </w:r>
            <w:proofErr w:type="gramEnd"/>
            <w:r w:rsidRPr="00A1735B">
              <w:rPr>
                <w:i/>
              </w:rPr>
              <w:t>*</w:t>
            </w:r>
          </w:p>
        </w:tc>
      </w:tr>
      <w:tr w:rsidR="00FB5A39" w:rsidRPr="00964D8F" w14:paraId="068CE91A" w14:textId="77777777" w:rsidTr="009A2543">
        <w:tc>
          <w:tcPr>
            <w:tcW w:w="2474" w:type="dxa"/>
          </w:tcPr>
          <w:p w14:paraId="4685C948" w14:textId="77777777" w:rsidR="00FB5A39" w:rsidRPr="00FB5A39" w:rsidRDefault="00FB5A39" w:rsidP="009A254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1587AC25" w14:textId="77777777" w:rsidR="00FB5A39" w:rsidRPr="00A1735B" w:rsidRDefault="00FB5A39" w:rsidP="009A2543">
            <w:pPr>
              <w:rPr>
                <w:i/>
              </w:rPr>
            </w:pPr>
            <w:r w:rsidRPr="00A1735B">
              <w:rPr>
                <w:rFonts w:cs="Arial"/>
                <w:i/>
                <w:color w:val="000000"/>
                <w:lang w:eastAsia="sv-SE"/>
              </w:rPr>
              <w:t>String</w:t>
            </w:r>
          </w:p>
        </w:tc>
        <w:tc>
          <w:tcPr>
            <w:tcW w:w="2925" w:type="dxa"/>
          </w:tcPr>
          <w:p w14:paraId="10E3CAE1" w14:textId="77777777" w:rsidR="00FB5A39" w:rsidRPr="00B81FE2" w:rsidRDefault="00FB5A39" w:rsidP="009A2543">
            <w:pPr>
              <w:rPr>
                <w:rFonts w:cs="Arial"/>
                <w:i/>
              </w:rPr>
            </w:pPr>
            <w:r w:rsidRPr="00B81FE2">
              <w:rPr>
                <w:rFonts w:cs="Arial"/>
                <w:i/>
              </w:rPr>
              <w:t>Namn på adressdel som bygger upp addressrymden.</w:t>
            </w:r>
          </w:p>
        </w:tc>
        <w:tc>
          <w:tcPr>
            <w:tcW w:w="1617" w:type="dxa"/>
          </w:tcPr>
          <w:p w14:paraId="0DEADF80" w14:textId="77777777" w:rsidR="00FB5A39" w:rsidRPr="00C74AA6" w:rsidRDefault="00FB5A39" w:rsidP="009A2543">
            <w:pPr>
              <w:rPr>
                <w:i/>
                <w:lang w:val="en-US"/>
              </w:rPr>
            </w:pPr>
            <w:r>
              <w:rPr>
                <w:i/>
                <w:lang w:val="en-US"/>
              </w:rPr>
              <w:t>1</w:t>
            </w:r>
          </w:p>
        </w:tc>
      </w:tr>
      <w:tr w:rsidR="00FB5A39" w:rsidRPr="00964D8F" w14:paraId="2497B5B6" w14:textId="77777777" w:rsidTr="009A2543">
        <w:tc>
          <w:tcPr>
            <w:tcW w:w="2474" w:type="dxa"/>
          </w:tcPr>
          <w:p w14:paraId="66D73561" w14:textId="77777777" w:rsidR="00FB5A39" w:rsidRPr="00964D8F" w:rsidRDefault="00FB5A39" w:rsidP="009A254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6927A726" w14:textId="77777777" w:rsidR="00FB5A39" w:rsidRDefault="00FB5A39" w:rsidP="009A2543">
            <w:pPr>
              <w:rPr>
                <w:rFonts w:cs="Arial"/>
                <w:i/>
                <w:color w:val="000000"/>
                <w:lang w:eastAsia="sv-SE"/>
              </w:rPr>
            </w:pPr>
            <w:r w:rsidRPr="00964D8F">
              <w:rPr>
                <w:rFonts w:cs="Arial"/>
                <w:i/>
                <w:color w:val="000000"/>
                <w:highlight w:val="white"/>
                <w:lang w:eastAsia="sv-SE"/>
              </w:rPr>
              <w:t>AddressPartTypeEnum</w:t>
            </w:r>
          </w:p>
          <w:p w14:paraId="31443FA3" w14:textId="77777777" w:rsidR="00FB5A39" w:rsidRPr="00964D8F" w:rsidRDefault="00FB5A39" w:rsidP="009A2543">
            <w:pPr>
              <w:rPr>
                <w:i/>
                <w:lang w:val="en-GB"/>
              </w:rPr>
            </w:pPr>
          </w:p>
        </w:tc>
        <w:tc>
          <w:tcPr>
            <w:tcW w:w="2925" w:type="dxa"/>
          </w:tcPr>
          <w:p w14:paraId="224A1A1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FD7E84F" w14:textId="77777777" w:rsidR="00FB5A39" w:rsidRPr="00B81FE2" w:rsidRDefault="00FB5A39" w:rsidP="009A2543">
            <w:pPr>
              <w:rPr>
                <w:rFonts w:cs="Arial"/>
                <w:i/>
                <w:color w:val="000000"/>
                <w:lang w:eastAsia="sv-SE"/>
              </w:rPr>
            </w:pPr>
          </w:p>
          <w:p w14:paraId="68F7CD27" w14:textId="77777777" w:rsidR="00FB5A39" w:rsidRPr="00DF0641" w:rsidRDefault="00FB5A39" w:rsidP="009A254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058642B0" w14:textId="77777777" w:rsidR="00FB5A39" w:rsidRPr="00DF0641" w:rsidRDefault="00FB5A39" w:rsidP="009A2543">
            <w:pPr>
              <w:rPr>
                <w:rFonts w:cs="Arial"/>
                <w:i/>
              </w:rPr>
            </w:pPr>
            <w:r w:rsidRPr="00DF0641">
              <w:rPr>
                <w:rFonts w:cs="Arial"/>
                <w:i/>
              </w:rPr>
              <w:t>ADL = Tillägg lokalisationsinfo (t.ex. våningsnr "3", lägenhetsnr "122")</w:t>
            </w:r>
          </w:p>
          <w:p w14:paraId="0AB91489" w14:textId="77777777" w:rsidR="00FB5A39" w:rsidRPr="00DF0641" w:rsidRDefault="00FB5A39" w:rsidP="009A2543">
            <w:pPr>
              <w:rPr>
                <w:rFonts w:cs="Arial"/>
                <w:i/>
              </w:rPr>
            </w:pPr>
            <w:r w:rsidRPr="00DF0641">
              <w:rPr>
                <w:rFonts w:cs="Arial"/>
                <w:i/>
              </w:rPr>
              <w:t>UNIT = Definierar värdestypen för lokalisationsinfo (t.ex. "våning", "lägenhet")</w:t>
            </w:r>
          </w:p>
          <w:p w14:paraId="795580E4" w14:textId="77777777" w:rsidR="00FB5A39" w:rsidRPr="00DF0641" w:rsidRDefault="00FB5A39" w:rsidP="009A2543">
            <w:pPr>
              <w:rPr>
                <w:rFonts w:cs="Arial"/>
                <w:i/>
              </w:rPr>
            </w:pPr>
            <w:r w:rsidRPr="00DF0641">
              <w:rPr>
                <w:rFonts w:cs="Arial"/>
                <w:i/>
              </w:rPr>
              <w:t>UNID = Siffran eller namnet på värdestyp som kännetecknar byggnad eller fastighet (t.ex. "kvarteret Hälsan")</w:t>
            </w:r>
          </w:p>
          <w:p w14:paraId="603EA2B6" w14:textId="77777777" w:rsidR="00FB5A39" w:rsidRPr="00DF0641" w:rsidRDefault="00FB5A39" w:rsidP="009A2543">
            <w:pPr>
              <w:rPr>
                <w:rFonts w:cs="Arial"/>
                <w:i/>
              </w:rPr>
            </w:pPr>
            <w:r w:rsidRPr="00DF0641">
              <w:rPr>
                <w:rFonts w:cs="Arial"/>
                <w:i/>
              </w:rPr>
              <w:t>DAL = Leveransadressrad (tillåts inte stå i kombination med leveransadress och gatuadress)</w:t>
            </w:r>
          </w:p>
          <w:p w14:paraId="5DF511EF" w14:textId="77777777" w:rsidR="00FB5A39" w:rsidRPr="00DF0641" w:rsidRDefault="00FB5A39" w:rsidP="009A2543">
            <w:pPr>
              <w:rPr>
                <w:rFonts w:cs="Arial"/>
                <w:i/>
              </w:rPr>
            </w:pPr>
            <w:r w:rsidRPr="00DF0641">
              <w:rPr>
                <w:rFonts w:cs="Arial"/>
                <w:i/>
              </w:rPr>
              <w:t xml:space="preserve">DINSTA = Leveransområde (oftast en ort där leveransadressen skiljer sig </w:t>
            </w:r>
            <w:r w:rsidRPr="00DF0641">
              <w:rPr>
                <w:rFonts w:cs="Arial"/>
                <w:i/>
              </w:rPr>
              <w:lastRenderedPageBreak/>
              <w:t>från kommunorten)</w:t>
            </w:r>
          </w:p>
          <w:p w14:paraId="1DBDD44B" w14:textId="77777777" w:rsidR="00FB5A39" w:rsidRPr="00DF0641" w:rsidRDefault="00FB5A39" w:rsidP="009A2543">
            <w:pPr>
              <w:rPr>
                <w:rFonts w:cs="Arial"/>
                <w:i/>
              </w:rPr>
            </w:pPr>
            <w:r w:rsidRPr="00DF0641">
              <w:rPr>
                <w:rFonts w:cs="Arial"/>
                <w:i/>
              </w:rPr>
              <w:t>DINSTQ = Leveransadressbenämning (t.ex. hisshall "B", "östra" receptionen)</w:t>
            </w:r>
          </w:p>
          <w:p w14:paraId="16860C41" w14:textId="77777777" w:rsidR="00FB5A39" w:rsidRPr="00DF0641" w:rsidRDefault="00FB5A39" w:rsidP="009A2543">
            <w:pPr>
              <w:rPr>
                <w:rFonts w:cs="Arial"/>
                <w:i/>
              </w:rPr>
            </w:pPr>
            <w:r w:rsidRPr="00DF0641">
              <w:rPr>
                <w:rFonts w:cs="Arial"/>
                <w:i/>
              </w:rPr>
              <w:t>DINST = Leveransadresstypen (t.ex. "hisshall", "receptionen")</w:t>
            </w:r>
          </w:p>
          <w:p w14:paraId="2F90C646" w14:textId="77777777" w:rsidR="00FB5A39" w:rsidRPr="00DF0641" w:rsidRDefault="00FB5A39" w:rsidP="009A2543">
            <w:pPr>
              <w:rPr>
                <w:rFonts w:cs="Arial"/>
                <w:i/>
              </w:rPr>
            </w:pPr>
            <w:r w:rsidRPr="00DF0641">
              <w:rPr>
                <w:rFonts w:cs="Arial"/>
                <w:i/>
              </w:rPr>
              <w:t>DMOD = Leveranssätt (t.ex. "postutdelning", "postbox")</w:t>
            </w:r>
          </w:p>
          <w:p w14:paraId="601328CB" w14:textId="77777777" w:rsidR="00FB5A39" w:rsidRPr="00DF0641" w:rsidRDefault="00FB5A39" w:rsidP="009A2543">
            <w:pPr>
              <w:rPr>
                <w:rFonts w:cs="Arial"/>
                <w:i/>
              </w:rPr>
            </w:pPr>
            <w:r w:rsidRPr="00DF0641">
              <w:rPr>
                <w:rFonts w:cs="Arial"/>
                <w:i/>
              </w:rPr>
              <w:t>DMODID = Leveranssättbenämning (t.ex. postbox "2683")</w:t>
            </w:r>
          </w:p>
          <w:p w14:paraId="5A10EAE1" w14:textId="77777777" w:rsidR="00FB5A39" w:rsidRPr="00DF0641" w:rsidRDefault="00FB5A39" w:rsidP="009A2543">
            <w:pPr>
              <w:rPr>
                <w:rFonts w:cs="Arial"/>
                <w:i/>
              </w:rPr>
            </w:pPr>
            <w:r w:rsidRPr="00DF0641">
              <w:rPr>
                <w:rFonts w:cs="Arial"/>
                <w:i/>
              </w:rPr>
              <w:t>SAL = Gatuadressrad (används frekvent då man inte vill bryta ned adressrymden i gatutyper, byggnadsnr etc.)</w:t>
            </w:r>
          </w:p>
          <w:p w14:paraId="560FB299" w14:textId="77777777" w:rsidR="00FB5A39" w:rsidRPr="00DF0641" w:rsidRDefault="00FB5A39" w:rsidP="009A254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34370E6" w14:textId="77777777" w:rsidR="00FB5A39" w:rsidRPr="00DF0641" w:rsidRDefault="00FB5A39" w:rsidP="009A2543">
            <w:pPr>
              <w:rPr>
                <w:rFonts w:cs="Arial"/>
                <w:i/>
              </w:rPr>
            </w:pPr>
            <w:r w:rsidRPr="00DF0641">
              <w:rPr>
                <w:rFonts w:cs="Arial"/>
                <w:i/>
              </w:rPr>
              <w:t>BNN = Den numeriska delen av byggnads- eller fastighetsnumret</w:t>
            </w:r>
          </w:p>
          <w:p w14:paraId="3D4EEED0" w14:textId="77777777" w:rsidR="00FB5A39" w:rsidRPr="00DF0641" w:rsidRDefault="00FB5A39" w:rsidP="009A2543">
            <w:pPr>
              <w:rPr>
                <w:rFonts w:cs="Arial"/>
                <w:i/>
              </w:rPr>
            </w:pPr>
            <w:r w:rsidRPr="00DF0641">
              <w:rPr>
                <w:rFonts w:cs="Arial"/>
                <w:i/>
              </w:rPr>
              <w:t>BNS = Byggnads- eller fastighetsnummer suffix (t.ex. 12"B")</w:t>
            </w:r>
          </w:p>
          <w:p w14:paraId="182C7170" w14:textId="77777777" w:rsidR="00FB5A39" w:rsidRPr="00DF0641" w:rsidRDefault="00FB5A39" w:rsidP="009A2543">
            <w:pPr>
              <w:rPr>
                <w:rFonts w:cs="Arial"/>
                <w:i/>
              </w:rPr>
            </w:pPr>
            <w:r w:rsidRPr="00DF0641">
              <w:rPr>
                <w:rFonts w:cs="Arial"/>
                <w:i/>
              </w:rPr>
              <w:t>STR = Gatunamn (namnet samt typen av gatan)</w:t>
            </w:r>
          </w:p>
          <w:p w14:paraId="7C08A149" w14:textId="77777777" w:rsidR="00FB5A39" w:rsidRPr="00DF0641" w:rsidRDefault="00FB5A39" w:rsidP="009A2543">
            <w:pPr>
              <w:rPr>
                <w:rFonts w:cs="Arial"/>
                <w:i/>
              </w:rPr>
            </w:pPr>
            <w:r w:rsidRPr="00DF0641">
              <w:rPr>
                <w:rFonts w:cs="Arial"/>
                <w:i/>
              </w:rPr>
              <w:t>STB = Gatunamnbasen (namnet på anknytande huvudgata utan riktning)</w:t>
            </w:r>
          </w:p>
          <w:p w14:paraId="72207849" w14:textId="77777777" w:rsidR="00FB5A39" w:rsidRPr="00DF0641" w:rsidRDefault="00FB5A39" w:rsidP="009A2543">
            <w:pPr>
              <w:rPr>
                <w:rFonts w:cs="Arial"/>
                <w:i/>
              </w:rPr>
            </w:pPr>
            <w:r w:rsidRPr="00DF0641">
              <w:rPr>
                <w:rFonts w:cs="Arial"/>
                <w:i/>
              </w:rPr>
              <w:t>STTYP = Gatutypen (typen på gatan som berörs, t.ex. "gågata")</w:t>
            </w:r>
          </w:p>
          <w:p w14:paraId="62B371A4" w14:textId="77777777" w:rsidR="00FB5A39" w:rsidRPr="00DF0641" w:rsidRDefault="00FB5A39" w:rsidP="009A2543">
            <w:pPr>
              <w:rPr>
                <w:rFonts w:cs="Arial"/>
                <w:i/>
              </w:rPr>
            </w:pPr>
            <w:r w:rsidRPr="00DF0641">
              <w:rPr>
                <w:rFonts w:cs="Arial"/>
                <w:i/>
              </w:rPr>
              <w:t>DIR = Riktning (t.ex. N, S, W, E)</w:t>
            </w:r>
          </w:p>
          <w:p w14:paraId="191B9ACA" w14:textId="77777777" w:rsidR="00FB5A39" w:rsidRPr="00DF0641" w:rsidRDefault="00FB5A39" w:rsidP="009A254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30DF4AC" w14:textId="77777777" w:rsidR="00FB5A39" w:rsidRPr="00DF0641" w:rsidRDefault="00FB5A39" w:rsidP="009A2543">
            <w:pPr>
              <w:rPr>
                <w:rFonts w:cs="Arial"/>
                <w:i/>
                <w:lang w:val="en-US"/>
              </w:rPr>
            </w:pPr>
            <w:r w:rsidRPr="00DF0641">
              <w:rPr>
                <w:rFonts w:cs="Arial"/>
                <w:i/>
                <w:lang w:val="en-US"/>
              </w:rPr>
              <w:t>CAR = C/O (care of) adress</w:t>
            </w:r>
          </w:p>
          <w:p w14:paraId="59705AA7" w14:textId="77777777" w:rsidR="00FB5A39" w:rsidRPr="00DF0641" w:rsidRDefault="00FB5A39" w:rsidP="009A2543">
            <w:pPr>
              <w:rPr>
                <w:rFonts w:cs="Arial"/>
                <w:i/>
              </w:rPr>
            </w:pPr>
            <w:r w:rsidRPr="00DF0641">
              <w:rPr>
                <w:rFonts w:cs="Arial"/>
                <w:i/>
              </w:rPr>
              <w:t xml:space="preserve">CEN = Områdes- kvartersbenämning (definierar område eller kvarter som berörd adress </w:t>
            </w:r>
            <w:r w:rsidRPr="00DF0641">
              <w:rPr>
                <w:rFonts w:cs="Arial"/>
                <w:i/>
              </w:rPr>
              <w:lastRenderedPageBreak/>
              <w:t>ligger i, t.ex. SoFo)</w:t>
            </w:r>
          </w:p>
          <w:p w14:paraId="46528F49" w14:textId="77777777" w:rsidR="00FB5A39" w:rsidRPr="00DF0641" w:rsidRDefault="00FB5A39" w:rsidP="009A2543">
            <w:pPr>
              <w:rPr>
                <w:rFonts w:cs="Arial"/>
                <w:i/>
              </w:rPr>
            </w:pPr>
            <w:r w:rsidRPr="00DF0641">
              <w:rPr>
                <w:rFonts w:cs="Arial"/>
                <w:i/>
              </w:rPr>
              <w:t>CNT = Land</w:t>
            </w:r>
          </w:p>
          <w:p w14:paraId="684FBC75" w14:textId="77777777" w:rsidR="00FB5A39" w:rsidRPr="00DF0641" w:rsidRDefault="00FB5A39" w:rsidP="009A2543">
            <w:pPr>
              <w:rPr>
                <w:rFonts w:cs="Arial"/>
                <w:i/>
              </w:rPr>
            </w:pPr>
            <w:r w:rsidRPr="00DF0641">
              <w:rPr>
                <w:rFonts w:cs="Arial"/>
                <w:i/>
              </w:rPr>
              <w:t>CPA = Län</w:t>
            </w:r>
          </w:p>
          <w:p w14:paraId="55FDC5A5" w14:textId="77777777" w:rsidR="00FB5A39" w:rsidRPr="00DF0641" w:rsidRDefault="00FB5A39" w:rsidP="009A2543">
            <w:pPr>
              <w:rPr>
                <w:rFonts w:cs="Arial"/>
                <w:i/>
              </w:rPr>
            </w:pPr>
            <w:r w:rsidRPr="00DF0641">
              <w:rPr>
                <w:rFonts w:cs="Arial"/>
                <w:i/>
              </w:rPr>
              <w:t>DEL = Skiljetecken (används för att särskilja text i adressrymden)</w:t>
            </w:r>
          </w:p>
          <w:p w14:paraId="03942F6D" w14:textId="77777777" w:rsidR="00FB5A39" w:rsidRPr="00DF0641" w:rsidRDefault="00FB5A39" w:rsidP="009A2543">
            <w:pPr>
              <w:rPr>
                <w:rFonts w:cs="Arial"/>
                <w:i/>
              </w:rPr>
            </w:pPr>
            <w:r w:rsidRPr="00DF0641">
              <w:rPr>
                <w:rFonts w:cs="Arial"/>
                <w:i/>
              </w:rPr>
              <w:t>CTY = Postort</w:t>
            </w:r>
          </w:p>
          <w:p w14:paraId="66EC0BF6" w14:textId="77777777" w:rsidR="00FB5A39" w:rsidRPr="00DF0641" w:rsidRDefault="00FB5A39" w:rsidP="009A2543">
            <w:pPr>
              <w:rPr>
                <w:rFonts w:cs="Arial"/>
                <w:i/>
              </w:rPr>
            </w:pPr>
            <w:r w:rsidRPr="00DF0641">
              <w:rPr>
                <w:rFonts w:cs="Arial"/>
                <w:i/>
              </w:rPr>
              <w:t>POB = Postbox</w:t>
            </w:r>
          </w:p>
          <w:p w14:paraId="0893D262" w14:textId="77777777" w:rsidR="00FB5A39" w:rsidRPr="00DF0641" w:rsidRDefault="00FB5A39" w:rsidP="009A2543">
            <w:pPr>
              <w:rPr>
                <w:rFonts w:cs="Arial"/>
                <w:i/>
              </w:rPr>
            </w:pPr>
            <w:r w:rsidRPr="00DF0641">
              <w:rPr>
                <w:rFonts w:cs="Arial"/>
                <w:i/>
              </w:rPr>
              <w:t>ZIP = Postnummer</w:t>
            </w:r>
          </w:p>
          <w:p w14:paraId="29FAB04D" w14:textId="77777777" w:rsidR="00FB5A39" w:rsidRPr="00DF0641" w:rsidRDefault="00FB5A39" w:rsidP="009A2543">
            <w:pPr>
              <w:rPr>
                <w:rFonts w:cs="Arial"/>
                <w:i/>
              </w:rPr>
            </w:pPr>
            <w:r w:rsidRPr="00DF0641">
              <w:rPr>
                <w:rFonts w:cs="Arial"/>
                <w:i/>
              </w:rPr>
              <w:t>PRE = Distriktsområde</w:t>
            </w:r>
          </w:p>
          <w:p w14:paraId="114A4461" w14:textId="77777777" w:rsidR="00FB5A39" w:rsidRPr="00964D8F" w:rsidRDefault="00FB5A39" w:rsidP="009A2543">
            <w:pPr>
              <w:rPr>
                <w:rFonts w:cs="Arial"/>
                <w:i/>
                <w:lang w:val="en-US"/>
              </w:rPr>
            </w:pPr>
            <w:r w:rsidRPr="00DF0641">
              <w:rPr>
                <w:rFonts w:cs="Arial"/>
                <w:i/>
                <w:lang w:val="en-US"/>
              </w:rPr>
              <w:t>STA = Region eller provins</w:t>
            </w:r>
          </w:p>
        </w:tc>
        <w:tc>
          <w:tcPr>
            <w:tcW w:w="1617" w:type="dxa"/>
          </w:tcPr>
          <w:p w14:paraId="692DFEE0" w14:textId="77777777" w:rsidR="00FB5A39" w:rsidRPr="00964D8F" w:rsidRDefault="00FB5A39" w:rsidP="009A2543">
            <w:pPr>
              <w:rPr>
                <w:i/>
              </w:rPr>
            </w:pPr>
            <w:r w:rsidRPr="00964D8F">
              <w:rPr>
                <w:i/>
              </w:rPr>
              <w:lastRenderedPageBreak/>
              <w:t>0</w:t>
            </w:r>
            <w:proofErr w:type="gramStart"/>
            <w:r w:rsidRPr="00964D8F">
              <w:rPr>
                <w:i/>
              </w:rPr>
              <w:t>..</w:t>
            </w:r>
            <w:proofErr w:type="gramEnd"/>
            <w:r w:rsidRPr="00964D8F">
              <w:rPr>
                <w:i/>
              </w:rPr>
              <w:t>1</w:t>
            </w:r>
          </w:p>
        </w:tc>
      </w:tr>
      <w:tr w:rsidR="00FB5A39" w:rsidRPr="008345BA" w14:paraId="32DF1A36" w14:textId="77777777" w:rsidTr="009A2543">
        <w:tc>
          <w:tcPr>
            <w:tcW w:w="2474" w:type="dxa"/>
          </w:tcPr>
          <w:p w14:paraId="6B22D4E4" w14:textId="77777777" w:rsidR="00FB5A39" w:rsidRPr="00964D8F" w:rsidRDefault="00FB5A39" w:rsidP="009A2543">
            <w:proofErr w:type="gramStart"/>
            <w:r w:rsidRPr="00964D8F">
              <w:lastRenderedPageBreak/>
              <w:t>..</w:t>
            </w:r>
            <w:proofErr w:type="gramEnd"/>
            <w:r w:rsidRPr="00964D8F">
              <w:t>/LocationType.telecom</w:t>
            </w:r>
          </w:p>
        </w:tc>
        <w:tc>
          <w:tcPr>
            <w:tcW w:w="2506" w:type="dxa"/>
          </w:tcPr>
          <w:p w14:paraId="324E1D80" w14:textId="77777777" w:rsidR="00FB5A39" w:rsidRPr="00964D8F" w:rsidRDefault="00FB5A39" w:rsidP="009A2543">
            <w:r>
              <w:t>TelType</w:t>
            </w:r>
          </w:p>
        </w:tc>
        <w:tc>
          <w:tcPr>
            <w:tcW w:w="2925" w:type="dxa"/>
          </w:tcPr>
          <w:p w14:paraId="79CE75E9" w14:textId="77777777" w:rsidR="00FB5A39" w:rsidRPr="008345BA" w:rsidRDefault="00FB5A39" w:rsidP="009A2543">
            <w:pPr>
              <w:rPr>
                <w:rFonts w:cs="Arial"/>
              </w:rPr>
            </w:pPr>
            <w:r w:rsidRPr="00964D8F">
              <w:rPr>
                <w:rFonts w:cs="Arial"/>
              </w:rPr>
              <w:t xml:space="preserve">Platsens telefon och/eller mail adress </w:t>
            </w:r>
            <w:r w:rsidRPr="008345BA">
              <w:rPr>
                <w:rFonts w:cs="Arial"/>
              </w:rPr>
              <w:t>för vilken den är knuten till observationen.</w:t>
            </w:r>
          </w:p>
          <w:p w14:paraId="008E779D" w14:textId="77777777" w:rsidR="00FB5A39" w:rsidRPr="008345BA" w:rsidRDefault="00FB5A39" w:rsidP="009A2543">
            <w:pPr>
              <w:rPr>
                <w:rFonts w:cs="Arial"/>
              </w:rPr>
            </w:pPr>
          </w:p>
          <w:p w14:paraId="748F8132" w14:textId="77777777" w:rsidR="00FB5A39" w:rsidRPr="008345BA" w:rsidRDefault="00FB5A39" w:rsidP="009A254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05C6017" w14:textId="77777777" w:rsidR="00FB5A39" w:rsidRPr="008345BA" w:rsidRDefault="00FB5A39" w:rsidP="009A2543">
            <w:pPr>
              <w:rPr>
                <w:lang w:val="en-US"/>
              </w:rPr>
            </w:pPr>
            <w:r w:rsidRPr="008345BA">
              <w:rPr>
                <w:lang w:val="en-US"/>
              </w:rPr>
              <w:t>0..*</w:t>
            </w:r>
          </w:p>
        </w:tc>
      </w:tr>
      <w:tr w:rsidR="00FB5A39" w:rsidRPr="00B81FE2" w14:paraId="4CAC6FDF" w14:textId="77777777" w:rsidTr="009A2543">
        <w:tc>
          <w:tcPr>
            <w:tcW w:w="2474" w:type="dxa"/>
          </w:tcPr>
          <w:p w14:paraId="33FD6AE0" w14:textId="77777777" w:rsidR="00FB5A39" w:rsidRPr="00B81FE2" w:rsidRDefault="00FB5A39" w:rsidP="009A2543">
            <w:pPr>
              <w:rPr>
                <w:i/>
              </w:rPr>
            </w:pPr>
            <w:proofErr w:type="gramStart"/>
            <w:r w:rsidRPr="00B81FE2">
              <w:rPr>
                <w:i/>
              </w:rPr>
              <w:t>..</w:t>
            </w:r>
            <w:proofErr w:type="gramEnd"/>
            <w:r w:rsidRPr="00B81FE2">
              <w:rPr>
                <w:i/>
              </w:rPr>
              <w:t>/</w:t>
            </w:r>
            <w:r>
              <w:rPr>
                <w:i/>
              </w:rPr>
              <w:t>LocationType.telecom.use</w:t>
            </w:r>
          </w:p>
        </w:tc>
        <w:tc>
          <w:tcPr>
            <w:tcW w:w="2506" w:type="dxa"/>
          </w:tcPr>
          <w:p w14:paraId="1BF9E460" w14:textId="77777777" w:rsidR="00FB5A39" w:rsidRPr="00B81FE2" w:rsidRDefault="00FB5A39" w:rsidP="009A2543">
            <w:pPr>
              <w:rPr>
                <w:i/>
              </w:rPr>
            </w:pPr>
            <w:r w:rsidRPr="00B81FE2">
              <w:rPr>
                <w:i/>
              </w:rPr>
              <w:t>TelType</w:t>
            </w:r>
            <w:r>
              <w:rPr>
                <w:i/>
              </w:rPr>
              <w:t>Enum</w:t>
            </w:r>
          </w:p>
        </w:tc>
        <w:tc>
          <w:tcPr>
            <w:tcW w:w="2925" w:type="dxa"/>
          </w:tcPr>
          <w:p w14:paraId="5CBAF7E9" w14:textId="77777777" w:rsidR="00FB5A39" w:rsidRDefault="00FB5A39" w:rsidP="009A2543">
            <w:pPr>
              <w:rPr>
                <w:rFonts w:cs="Arial"/>
              </w:rPr>
            </w:pPr>
            <w:r>
              <w:rPr>
                <w:rFonts w:cs="Arial"/>
                <w:i/>
                <w:color w:val="000000"/>
                <w:lang w:eastAsia="sv-SE"/>
              </w:rPr>
              <w:t xml:space="preserve">Enumeration baserat på </w:t>
            </w:r>
            <w:r w:rsidRPr="00B81FE2">
              <w:rPr>
                <w:rFonts w:cs="Arial"/>
              </w:rPr>
              <w:t>KV HL7 v3</w:t>
            </w:r>
            <w:r>
              <w:rPr>
                <w:rFonts w:cs="Arial"/>
              </w:rPr>
              <w:t>:</w:t>
            </w:r>
          </w:p>
          <w:p w14:paraId="0BC598F6" w14:textId="77777777" w:rsidR="00FB5A39" w:rsidRDefault="00FB5A39" w:rsidP="009A2543">
            <w:pPr>
              <w:rPr>
                <w:rFonts w:cs="Arial"/>
                <w:i/>
              </w:rPr>
            </w:pPr>
          </w:p>
          <w:p w14:paraId="3689DDC0" w14:textId="77777777" w:rsidR="00FB5A39" w:rsidRPr="00B81FE2" w:rsidRDefault="00FB5A39" w:rsidP="009A2543">
            <w:pPr>
              <w:rPr>
                <w:rFonts w:cs="Arial"/>
                <w:i/>
              </w:rPr>
            </w:pPr>
            <w:r w:rsidRPr="00B81FE2">
              <w:rPr>
                <w:rFonts w:cs="Arial"/>
                <w:i/>
              </w:rPr>
              <w:t>voice = Nummer för att föra ett röstsamtal</w:t>
            </w:r>
          </w:p>
          <w:p w14:paraId="620CD40F" w14:textId="77777777" w:rsidR="00FB5A39" w:rsidRPr="00B81FE2" w:rsidRDefault="00FB5A39" w:rsidP="009A2543">
            <w:pPr>
              <w:rPr>
                <w:rFonts w:cs="Arial"/>
                <w:i/>
                <w:lang w:val="en-US"/>
              </w:rPr>
            </w:pPr>
            <w:r w:rsidRPr="00B81FE2">
              <w:rPr>
                <w:rFonts w:cs="Arial"/>
                <w:i/>
                <w:lang w:val="en-US"/>
              </w:rPr>
              <w:t>fax = Faxnummer</w:t>
            </w:r>
          </w:p>
          <w:p w14:paraId="21301DF7" w14:textId="77777777" w:rsidR="00FB5A39" w:rsidRPr="00B81FE2" w:rsidRDefault="00FB5A39" w:rsidP="009A2543">
            <w:pPr>
              <w:rPr>
                <w:rFonts w:cs="Arial"/>
                <w:i/>
                <w:lang w:val="en-US"/>
              </w:rPr>
            </w:pPr>
            <w:r w:rsidRPr="00B81FE2">
              <w:rPr>
                <w:rFonts w:cs="Arial"/>
                <w:i/>
                <w:lang w:val="en-US"/>
              </w:rPr>
              <w:t>data = E-post adress</w:t>
            </w:r>
          </w:p>
          <w:p w14:paraId="4DFA5064" w14:textId="77777777" w:rsidR="00FB5A39" w:rsidRPr="00B81FE2" w:rsidRDefault="00FB5A39" w:rsidP="009A2543">
            <w:pPr>
              <w:rPr>
                <w:rFonts w:cs="Arial"/>
                <w:i/>
              </w:rPr>
            </w:pPr>
            <w:r w:rsidRPr="00B81FE2">
              <w:rPr>
                <w:rFonts w:cs="Arial"/>
                <w:i/>
              </w:rPr>
              <w:t>sms = Nummer för mobila textmeddelanden</w:t>
            </w:r>
          </w:p>
        </w:tc>
        <w:tc>
          <w:tcPr>
            <w:tcW w:w="1617" w:type="dxa"/>
          </w:tcPr>
          <w:p w14:paraId="16EAE6FF" w14:textId="77777777" w:rsidR="00FB5A39" w:rsidRPr="00B81FE2" w:rsidRDefault="00FB5A39" w:rsidP="009A2543">
            <w:pPr>
              <w:rPr>
                <w:i/>
                <w:lang w:val="en-US"/>
              </w:rPr>
            </w:pPr>
            <w:r>
              <w:rPr>
                <w:i/>
                <w:lang w:val="en-US"/>
              </w:rPr>
              <w:t>0..1</w:t>
            </w:r>
          </w:p>
        </w:tc>
      </w:tr>
      <w:tr w:rsidR="00FB5A39" w:rsidRPr="00B81FE2" w14:paraId="6601B424" w14:textId="77777777" w:rsidTr="009A2543">
        <w:tc>
          <w:tcPr>
            <w:tcW w:w="2474" w:type="dxa"/>
          </w:tcPr>
          <w:p w14:paraId="0E4C9070" w14:textId="77777777" w:rsidR="00FB5A39" w:rsidRPr="00B81FE2" w:rsidRDefault="00FB5A39" w:rsidP="009A2543">
            <w:pPr>
              <w:rPr>
                <w:i/>
              </w:rPr>
            </w:pPr>
            <w:proofErr w:type="gramStart"/>
            <w:r w:rsidRPr="00B81FE2">
              <w:rPr>
                <w:i/>
              </w:rPr>
              <w:t>..</w:t>
            </w:r>
            <w:proofErr w:type="gramEnd"/>
            <w:r w:rsidRPr="00B81FE2">
              <w:rPr>
                <w:i/>
              </w:rPr>
              <w:t>/</w:t>
            </w:r>
            <w:r>
              <w:rPr>
                <w:i/>
              </w:rPr>
              <w:t>LocationType.telecom.value</w:t>
            </w:r>
          </w:p>
        </w:tc>
        <w:tc>
          <w:tcPr>
            <w:tcW w:w="2506" w:type="dxa"/>
          </w:tcPr>
          <w:p w14:paraId="2A4DC4AC" w14:textId="77777777" w:rsidR="00FB5A39" w:rsidRPr="00B81FE2" w:rsidRDefault="00FB5A39" w:rsidP="009A2543">
            <w:pPr>
              <w:rPr>
                <w:i/>
              </w:rPr>
            </w:pPr>
            <w:r>
              <w:rPr>
                <w:i/>
              </w:rPr>
              <w:t>String</w:t>
            </w:r>
          </w:p>
        </w:tc>
        <w:tc>
          <w:tcPr>
            <w:tcW w:w="2925" w:type="dxa"/>
          </w:tcPr>
          <w:p w14:paraId="047EC5DE" w14:textId="77777777" w:rsidR="00FB5A39" w:rsidRPr="00B81FE2" w:rsidRDefault="00FB5A39" w:rsidP="009A2543">
            <w:pPr>
              <w:rPr>
                <w:rFonts w:cs="Arial"/>
                <w:i/>
              </w:rPr>
            </w:pPr>
            <w:r>
              <w:rPr>
                <w:rFonts w:cs="Arial"/>
                <w:i/>
                <w:color w:val="000000"/>
                <w:lang w:eastAsia="sv-SE"/>
              </w:rPr>
              <w:t>Namn på alternativ för telekom kommunikation.</w:t>
            </w:r>
          </w:p>
        </w:tc>
        <w:tc>
          <w:tcPr>
            <w:tcW w:w="1617" w:type="dxa"/>
          </w:tcPr>
          <w:p w14:paraId="0E797ECA" w14:textId="77777777" w:rsidR="00FB5A39" w:rsidRPr="00B81FE2" w:rsidRDefault="00FB5A39" w:rsidP="009A2543">
            <w:pPr>
              <w:rPr>
                <w:i/>
                <w:lang w:val="en-US"/>
              </w:rPr>
            </w:pPr>
            <w:r>
              <w:rPr>
                <w:i/>
                <w:lang w:val="en-US"/>
              </w:rPr>
              <w:t>0..1</w:t>
            </w:r>
          </w:p>
        </w:tc>
      </w:tr>
      <w:tr w:rsidR="00FB5A39" w:rsidRPr="008345BA" w14:paraId="398BD70E" w14:textId="77777777" w:rsidTr="009A2543">
        <w:tc>
          <w:tcPr>
            <w:tcW w:w="2474" w:type="dxa"/>
            <w:shd w:val="clear" w:color="auto" w:fill="D9D9D9" w:themeFill="background1" w:themeFillShade="D9"/>
          </w:tcPr>
          <w:p w14:paraId="6A68C216" w14:textId="77777777" w:rsidR="00FB5A39" w:rsidRPr="008345BA" w:rsidRDefault="00FB5A39" w:rsidP="009A2543">
            <w:pPr>
              <w:rPr>
                <w:lang w:val="en-GB"/>
              </w:rPr>
            </w:pPr>
            <w:r w:rsidRPr="008345BA">
              <w:rPr>
                <w:lang w:val="en-US" w:eastAsia="sv-SE"/>
              </w:rPr>
              <w:t>patient</w:t>
            </w:r>
          </w:p>
        </w:tc>
        <w:tc>
          <w:tcPr>
            <w:tcW w:w="2506" w:type="dxa"/>
            <w:shd w:val="clear" w:color="auto" w:fill="D9D9D9" w:themeFill="background1" w:themeFillShade="D9"/>
          </w:tcPr>
          <w:p w14:paraId="4FEAAD3E" w14:textId="77777777" w:rsidR="00FB5A39" w:rsidRPr="008345BA" w:rsidRDefault="00FB5A39" w:rsidP="009A2543">
            <w:pPr>
              <w:rPr>
                <w:lang w:val="en-GB"/>
              </w:rPr>
            </w:pPr>
            <w:r w:rsidRPr="008345BA">
              <w:rPr>
                <w:lang w:val="en-GB"/>
              </w:rPr>
              <w:t>PatientType</w:t>
            </w:r>
          </w:p>
        </w:tc>
        <w:tc>
          <w:tcPr>
            <w:tcW w:w="2925" w:type="dxa"/>
            <w:shd w:val="clear" w:color="auto" w:fill="D9D9D9" w:themeFill="background1" w:themeFillShade="D9"/>
          </w:tcPr>
          <w:p w14:paraId="790508E6" w14:textId="77777777" w:rsidR="00FB5A39" w:rsidRPr="008345BA" w:rsidRDefault="00FB5A39" w:rsidP="009A2543">
            <w:pPr>
              <w:rPr>
                <w:lang w:val="en-US"/>
              </w:rPr>
            </w:pPr>
          </w:p>
        </w:tc>
        <w:tc>
          <w:tcPr>
            <w:tcW w:w="1617" w:type="dxa"/>
            <w:shd w:val="clear" w:color="auto" w:fill="D9D9D9" w:themeFill="background1" w:themeFillShade="D9"/>
          </w:tcPr>
          <w:p w14:paraId="5133568A" w14:textId="77777777" w:rsidR="00FB5A39" w:rsidRPr="008345BA" w:rsidRDefault="00FB5A39" w:rsidP="009A2543">
            <w:pPr>
              <w:rPr>
                <w:lang w:val="en-US"/>
              </w:rPr>
            </w:pPr>
            <w:r w:rsidRPr="008345BA">
              <w:rPr>
                <w:lang w:val="en-US"/>
              </w:rPr>
              <w:t>1</w:t>
            </w:r>
          </w:p>
        </w:tc>
      </w:tr>
      <w:tr w:rsidR="00FB5A39" w:rsidRPr="008345BA" w14:paraId="0C76AF45" w14:textId="77777777" w:rsidTr="009A2543">
        <w:tc>
          <w:tcPr>
            <w:tcW w:w="2474" w:type="dxa"/>
          </w:tcPr>
          <w:p w14:paraId="44C615A5" w14:textId="77777777" w:rsidR="00FB5A39" w:rsidRPr="00A21F75" w:rsidRDefault="00FB5A39" w:rsidP="009A2543">
            <w:pPr>
              <w:rPr>
                <w:lang w:val="en-GB"/>
              </w:rPr>
            </w:pPr>
            <w:r w:rsidRPr="008345BA">
              <w:rPr>
                <w:lang w:val="en-GB"/>
              </w:rPr>
              <w:t>../PatientType.id</w:t>
            </w:r>
          </w:p>
        </w:tc>
        <w:tc>
          <w:tcPr>
            <w:tcW w:w="2506" w:type="dxa"/>
          </w:tcPr>
          <w:p w14:paraId="7E392172" w14:textId="77777777" w:rsidR="00FB5A39" w:rsidRPr="00894EEA" w:rsidRDefault="00FB5A39" w:rsidP="009A2543">
            <w:r w:rsidRPr="00894EEA">
              <w:t>IIType</w:t>
            </w:r>
          </w:p>
        </w:tc>
        <w:tc>
          <w:tcPr>
            <w:tcW w:w="2925" w:type="dxa"/>
          </w:tcPr>
          <w:p w14:paraId="70C50FB1" w14:textId="77777777" w:rsidR="00FB5A39" w:rsidRPr="008F3E17" w:rsidRDefault="00FB5A39" w:rsidP="009A254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52F7EE1D" w14:textId="77777777" w:rsidR="00FB5A39" w:rsidRPr="008345BA" w:rsidRDefault="00FB5A39" w:rsidP="009A2543">
            <w:r w:rsidRPr="008345BA">
              <w:t>1</w:t>
            </w:r>
          </w:p>
        </w:tc>
      </w:tr>
      <w:tr w:rsidR="00FB5A39" w:rsidRPr="000D472E" w14:paraId="4D7E3E33" w14:textId="77777777" w:rsidTr="009A2543">
        <w:tc>
          <w:tcPr>
            <w:tcW w:w="2474" w:type="dxa"/>
            <w:tcBorders>
              <w:top w:val="single" w:sz="4" w:space="0" w:color="auto"/>
              <w:left w:val="single" w:sz="4" w:space="0" w:color="auto"/>
              <w:bottom w:val="single" w:sz="4" w:space="0" w:color="auto"/>
              <w:right w:val="single" w:sz="4" w:space="0" w:color="auto"/>
            </w:tcBorders>
          </w:tcPr>
          <w:p w14:paraId="402EB0A6" w14:textId="77777777" w:rsidR="00FB5A39" w:rsidRPr="000D472E" w:rsidRDefault="00FB5A39" w:rsidP="009A254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5A3BAE30"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3E965821" w14:textId="77777777" w:rsidR="00FB5A39" w:rsidRPr="00FE0141" w:rsidRDefault="00FB5A39" w:rsidP="009A2543">
            <w:pPr>
              <w:rPr>
                <w:i/>
              </w:rPr>
            </w:pPr>
            <w:r w:rsidRPr="00FE0141">
              <w:rPr>
                <w:i/>
              </w:rPr>
              <w:t>KV OID för typ av identifierare:</w:t>
            </w:r>
          </w:p>
          <w:p w14:paraId="28BFCB06" w14:textId="77777777" w:rsidR="00FB5A39" w:rsidRPr="000D472E" w:rsidRDefault="00FB5A39" w:rsidP="009A2543">
            <w:pPr>
              <w:rPr>
                <w:i/>
              </w:rPr>
            </w:pPr>
          </w:p>
          <w:p w14:paraId="60DC6145" w14:textId="25BFD310" w:rsidR="00FB5A39" w:rsidRPr="000D472E" w:rsidRDefault="000A77FA" w:rsidP="009A2543">
            <w:pPr>
              <w:rPr>
                <w:i/>
              </w:rPr>
            </w:pPr>
            <w:r>
              <w:rPr>
                <w:i/>
              </w:rPr>
              <w:t xml:space="preserve">För personnummer används OID </w:t>
            </w:r>
            <w:r w:rsidR="00FB5A39" w:rsidRPr="000D472E">
              <w:rPr>
                <w:i/>
              </w:rPr>
              <w:t>(1.2.752.129.2.1.3.1).</w:t>
            </w:r>
            <w:r w:rsidR="00FB5A39" w:rsidRPr="000D472E">
              <w:rPr>
                <w:i/>
              </w:rPr>
              <w:br/>
            </w:r>
            <w:r>
              <w:rPr>
                <w:i/>
              </w:rPr>
              <w:t xml:space="preserve">För samordningsnummer används OID </w:t>
            </w:r>
            <w:r w:rsidR="00FB5A39" w:rsidRPr="000D472E">
              <w:rPr>
                <w:i/>
              </w:rPr>
              <w:t>(1.2.752.129.2.1.3.3).</w:t>
            </w:r>
            <w:r w:rsidR="00FB5A39" w:rsidRPr="000D472E">
              <w:rPr>
                <w:i/>
              </w:rPr>
              <w:br/>
            </w:r>
            <w:r>
              <w:rPr>
                <w:i/>
              </w:rPr>
              <w:t>För lokala reservnummer används OID (1.2.752.129.2.1.2.1)</w:t>
            </w:r>
          </w:p>
          <w:p w14:paraId="018C87D6" w14:textId="77777777" w:rsidR="00FB5A39" w:rsidRPr="008F26DD" w:rsidRDefault="00FB5A39" w:rsidP="009A2543">
            <w:pPr>
              <w:rPr>
                <w:rFonts w:eastAsia="Times New Roman" w:cs="Arial"/>
                <w:i/>
              </w:rPr>
            </w:pPr>
            <w:r w:rsidRPr="000D472E">
              <w:rPr>
                <w:i/>
              </w:rPr>
              <w:t xml:space="preserve">Det finns en OID för </w:t>
            </w:r>
            <w:r w:rsidRPr="000D472E">
              <w:rPr>
                <w:i/>
              </w:rPr>
              <w:lastRenderedPageBreak/>
              <w:t>nationella reservnummer (1.2.752.129.2.1.3.2).</w:t>
            </w:r>
          </w:p>
        </w:tc>
        <w:tc>
          <w:tcPr>
            <w:tcW w:w="1617" w:type="dxa"/>
            <w:tcBorders>
              <w:top w:val="single" w:sz="4" w:space="0" w:color="auto"/>
              <w:left w:val="single" w:sz="4" w:space="0" w:color="auto"/>
              <w:bottom w:val="single" w:sz="4" w:space="0" w:color="auto"/>
              <w:right w:val="single" w:sz="4" w:space="0" w:color="auto"/>
            </w:tcBorders>
          </w:tcPr>
          <w:p w14:paraId="0743C236" w14:textId="77777777" w:rsidR="00FB5A39" w:rsidRPr="000D472E" w:rsidRDefault="00FB5A39" w:rsidP="009A2543">
            <w:pPr>
              <w:rPr>
                <w:i/>
              </w:rPr>
            </w:pPr>
            <w:r w:rsidRPr="000D472E">
              <w:rPr>
                <w:i/>
              </w:rPr>
              <w:lastRenderedPageBreak/>
              <w:t>1</w:t>
            </w:r>
          </w:p>
        </w:tc>
      </w:tr>
      <w:tr w:rsidR="00FB5A39" w:rsidRPr="000D472E" w14:paraId="432CAA01" w14:textId="77777777" w:rsidTr="009A2543">
        <w:tc>
          <w:tcPr>
            <w:tcW w:w="2474" w:type="dxa"/>
            <w:tcBorders>
              <w:top w:val="single" w:sz="4" w:space="0" w:color="auto"/>
              <w:left w:val="single" w:sz="4" w:space="0" w:color="auto"/>
              <w:bottom w:val="single" w:sz="4" w:space="0" w:color="auto"/>
              <w:right w:val="single" w:sz="4" w:space="0" w:color="auto"/>
            </w:tcBorders>
          </w:tcPr>
          <w:p w14:paraId="7F2512C9" w14:textId="77777777" w:rsidR="00FB5A39" w:rsidRPr="000D472E" w:rsidRDefault="00FB5A39" w:rsidP="009A254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C4EB2E3" w14:textId="77777777" w:rsidR="00FB5A39" w:rsidRPr="000D472E" w:rsidRDefault="00FB5A39" w:rsidP="009A254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23190B3" w14:textId="77777777" w:rsidR="00FB5A39" w:rsidRDefault="00FB5A39" w:rsidP="009A2543">
            <w:pPr>
              <w:rPr>
                <w:i/>
              </w:rPr>
            </w:pPr>
            <w:r>
              <w:rPr>
                <w:i/>
              </w:rPr>
              <w:t>Personnummer/globalt reservnummer/</w:t>
            </w:r>
            <w:r w:rsidRPr="00FE0141">
              <w:rPr>
                <w:i/>
              </w:rPr>
              <w:t>samordningsnummer</w:t>
            </w:r>
            <w:r>
              <w:rPr>
                <w:i/>
              </w:rPr>
              <w:t>.</w:t>
            </w:r>
          </w:p>
          <w:p w14:paraId="4288DB86" w14:textId="77777777" w:rsidR="00FB5A39" w:rsidRDefault="00FB5A39" w:rsidP="009A2543">
            <w:pPr>
              <w:rPr>
                <w:i/>
              </w:rPr>
            </w:pPr>
          </w:p>
          <w:p w14:paraId="175A7BE0"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54F02D7" w14:textId="77777777" w:rsidR="00FB5A39" w:rsidRPr="000D472E" w:rsidRDefault="00FB5A39" w:rsidP="009A2543">
            <w:pPr>
              <w:rPr>
                <w:i/>
              </w:rPr>
            </w:pPr>
            <w:r w:rsidRPr="000D472E">
              <w:rPr>
                <w:i/>
              </w:rPr>
              <w:t>1</w:t>
            </w:r>
          </w:p>
        </w:tc>
      </w:tr>
      <w:tr w:rsidR="00FB5A39" w:rsidRPr="008345BA" w14:paraId="17CF9818" w14:textId="77777777" w:rsidTr="009A2543">
        <w:tc>
          <w:tcPr>
            <w:tcW w:w="2474" w:type="dxa"/>
          </w:tcPr>
          <w:p w14:paraId="2382AF2C" w14:textId="77777777" w:rsidR="00FB5A39" w:rsidRPr="008345BA" w:rsidRDefault="00FB5A39" w:rsidP="009A2543">
            <w:pPr>
              <w:rPr>
                <w:lang w:val="en-GB"/>
              </w:rPr>
            </w:pPr>
            <w:r w:rsidRPr="008345BA">
              <w:rPr>
                <w:lang w:val="en-GB"/>
              </w:rPr>
              <w:t>../PatientType.dateOfBirth</w:t>
            </w:r>
          </w:p>
        </w:tc>
        <w:tc>
          <w:tcPr>
            <w:tcW w:w="2506" w:type="dxa"/>
          </w:tcPr>
          <w:p w14:paraId="6786F769" w14:textId="77777777" w:rsidR="00FB5A39" w:rsidRPr="008345BA" w:rsidRDefault="00FB5A39" w:rsidP="009A2543">
            <w:pPr>
              <w:rPr>
                <w:lang w:val="en-GB"/>
              </w:rPr>
            </w:pPr>
            <w:r w:rsidRPr="008345BA">
              <w:rPr>
                <w:lang w:val="en-GB"/>
              </w:rPr>
              <w:t>DateTime</w:t>
            </w:r>
          </w:p>
        </w:tc>
        <w:tc>
          <w:tcPr>
            <w:tcW w:w="2925" w:type="dxa"/>
          </w:tcPr>
          <w:p w14:paraId="3FCE5B79" w14:textId="77777777" w:rsidR="00FB5A39" w:rsidRDefault="00FB5A39" w:rsidP="009A254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6A98131C" w14:textId="77777777" w:rsidR="00FB5A39" w:rsidRPr="008F3E17" w:rsidRDefault="00FB5A39" w:rsidP="009A2543">
            <w:pPr>
              <w:rPr>
                <w:rFonts w:cs="Arial"/>
              </w:rPr>
            </w:pPr>
          </w:p>
          <w:p w14:paraId="6722176D" w14:textId="77777777" w:rsidR="00FB5A39" w:rsidRPr="00DD495A" w:rsidRDefault="00FB5A39" w:rsidP="009A2543">
            <w:r w:rsidRPr="008F3E17">
              <w:rPr>
                <w:rFonts w:cs="Arial"/>
              </w:rPr>
              <w:t>Datum. Format ÅÅÅÅMMDD.</w:t>
            </w:r>
          </w:p>
        </w:tc>
        <w:tc>
          <w:tcPr>
            <w:tcW w:w="1617" w:type="dxa"/>
          </w:tcPr>
          <w:p w14:paraId="21E98CE9" w14:textId="77777777" w:rsidR="00FB5A39" w:rsidRPr="008345BA" w:rsidRDefault="00FB5A39" w:rsidP="009A2543">
            <w:pPr>
              <w:rPr>
                <w:lang w:val="en-US"/>
              </w:rPr>
            </w:pPr>
            <w:r w:rsidRPr="008345BA">
              <w:rPr>
                <w:lang w:val="en-US"/>
              </w:rPr>
              <w:t>1</w:t>
            </w:r>
          </w:p>
        </w:tc>
      </w:tr>
      <w:tr w:rsidR="00FB5A39" w:rsidRPr="008345BA" w14:paraId="45F95248" w14:textId="77777777" w:rsidTr="009A2543">
        <w:tc>
          <w:tcPr>
            <w:tcW w:w="2474" w:type="dxa"/>
          </w:tcPr>
          <w:p w14:paraId="120A9535" w14:textId="77777777" w:rsidR="00FB5A39" w:rsidRPr="008345BA" w:rsidRDefault="00FB5A39" w:rsidP="009A2543">
            <w:pPr>
              <w:rPr>
                <w:lang w:val="en-GB"/>
              </w:rPr>
            </w:pPr>
            <w:r w:rsidRPr="008345BA">
              <w:rPr>
                <w:lang w:val="en-GB"/>
              </w:rPr>
              <w:t>../PatientType.gender</w:t>
            </w:r>
          </w:p>
        </w:tc>
        <w:tc>
          <w:tcPr>
            <w:tcW w:w="2506" w:type="dxa"/>
          </w:tcPr>
          <w:p w14:paraId="3B0AC67B" w14:textId="77777777" w:rsidR="00FB5A39" w:rsidRPr="008345BA" w:rsidRDefault="00FB5A39" w:rsidP="009A2543">
            <w:pPr>
              <w:rPr>
                <w:lang w:val="en-GB"/>
              </w:rPr>
            </w:pPr>
            <w:r w:rsidRPr="008345BA">
              <w:rPr>
                <w:lang w:val="en-GB"/>
              </w:rPr>
              <w:t>CVType</w:t>
            </w:r>
          </w:p>
        </w:tc>
        <w:tc>
          <w:tcPr>
            <w:tcW w:w="2925" w:type="dxa"/>
          </w:tcPr>
          <w:p w14:paraId="276D2750" w14:textId="77777777" w:rsidR="00FB5A39" w:rsidRPr="00953E0D" w:rsidRDefault="00FB5A39" w:rsidP="009A2543">
            <w:pPr>
              <w:rPr>
                <w:rFonts w:cs="Arial"/>
              </w:rPr>
            </w:pPr>
            <w:r w:rsidRPr="008345BA">
              <w:rPr>
                <w:rFonts w:cs="Arial"/>
              </w:rPr>
              <w:t>Anger patienten</w:t>
            </w:r>
            <w:r>
              <w:rPr>
                <w:rFonts w:cs="Arial"/>
              </w:rPr>
              <w:t>s kön.</w:t>
            </w:r>
          </w:p>
        </w:tc>
        <w:tc>
          <w:tcPr>
            <w:tcW w:w="1617" w:type="dxa"/>
          </w:tcPr>
          <w:p w14:paraId="2189FE9B" w14:textId="77777777" w:rsidR="00FB5A39" w:rsidRPr="008345BA" w:rsidRDefault="00FB5A39" w:rsidP="009A2543">
            <w:r w:rsidRPr="008345BA">
              <w:t>0</w:t>
            </w:r>
            <w:proofErr w:type="gramStart"/>
            <w:r w:rsidRPr="008345BA">
              <w:t>..</w:t>
            </w:r>
            <w:proofErr w:type="gramEnd"/>
            <w:r w:rsidRPr="008345BA">
              <w:t>1</w:t>
            </w:r>
          </w:p>
        </w:tc>
      </w:tr>
      <w:tr w:rsidR="00FB5A39" w:rsidRPr="000D472E" w14:paraId="7D4AE101" w14:textId="77777777" w:rsidTr="009A2543">
        <w:tc>
          <w:tcPr>
            <w:tcW w:w="2474" w:type="dxa"/>
            <w:tcBorders>
              <w:top w:val="single" w:sz="4" w:space="0" w:color="auto"/>
              <w:left w:val="single" w:sz="4" w:space="0" w:color="auto"/>
              <w:bottom w:val="single" w:sz="4" w:space="0" w:color="auto"/>
              <w:right w:val="single" w:sz="4" w:space="0" w:color="auto"/>
            </w:tcBorders>
          </w:tcPr>
          <w:p w14:paraId="08D6630F" w14:textId="77777777" w:rsidR="00FB5A39" w:rsidRPr="000D472E" w:rsidRDefault="00FB5A39" w:rsidP="009A254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3A2F43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7EC90D" w14:textId="77777777" w:rsidR="00FB5A39" w:rsidRPr="000D472E" w:rsidRDefault="00FB5A39" w:rsidP="009A254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Kvinna, 2 för Man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43F3DBFA" w14:textId="77777777" w:rsidR="00FB5A39" w:rsidRPr="000D472E" w:rsidRDefault="00FB5A39" w:rsidP="009A2543">
            <w:pPr>
              <w:rPr>
                <w:i/>
              </w:rPr>
            </w:pPr>
            <w:r w:rsidRPr="000D472E">
              <w:rPr>
                <w:i/>
              </w:rPr>
              <w:t>1</w:t>
            </w:r>
          </w:p>
        </w:tc>
      </w:tr>
      <w:tr w:rsidR="00FB5A39" w:rsidRPr="000D472E" w14:paraId="68B3D5E2" w14:textId="77777777" w:rsidTr="009A2543">
        <w:tc>
          <w:tcPr>
            <w:tcW w:w="2474" w:type="dxa"/>
            <w:tcBorders>
              <w:top w:val="single" w:sz="4" w:space="0" w:color="auto"/>
              <w:left w:val="single" w:sz="4" w:space="0" w:color="auto"/>
              <w:bottom w:val="single" w:sz="4" w:space="0" w:color="auto"/>
              <w:right w:val="single" w:sz="4" w:space="0" w:color="auto"/>
            </w:tcBorders>
          </w:tcPr>
          <w:p w14:paraId="3CA6E5BD" w14:textId="77777777" w:rsidR="00FB5A39" w:rsidRPr="000D472E" w:rsidRDefault="00FB5A39" w:rsidP="009A254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9C85F98"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708458D" w14:textId="77777777" w:rsidR="00FB5A39" w:rsidRPr="000D472E" w:rsidRDefault="00FB5A39" w:rsidP="009A2543">
            <w:pPr>
              <w:rPr>
                <w:rFonts w:cs="Arial"/>
                <w:i/>
              </w:rPr>
            </w:pPr>
            <w:r w:rsidRPr="000D472E">
              <w:rPr>
                <w:rFonts w:cs="Arial"/>
                <w:i/>
              </w:rPr>
              <w:t xml:space="preserve">Kodsystem för angiven kod för könstyp. </w:t>
            </w:r>
          </w:p>
          <w:p w14:paraId="23610B51" w14:textId="77777777" w:rsidR="00FB5A39" w:rsidRPr="000D472E" w:rsidRDefault="00FB5A39" w:rsidP="009A2543">
            <w:pPr>
              <w:rPr>
                <w:rFonts w:cs="Arial"/>
                <w:i/>
              </w:rPr>
            </w:pPr>
          </w:p>
          <w:p w14:paraId="5CFBD4C7" w14:textId="77777777" w:rsidR="00FB5A39" w:rsidRPr="000D472E" w:rsidRDefault="00FB5A39" w:rsidP="009A254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441EB288" w14:textId="77777777" w:rsidR="00FB5A39" w:rsidRPr="000D472E" w:rsidRDefault="00FB5A39" w:rsidP="009A2543">
            <w:pPr>
              <w:rPr>
                <w:i/>
              </w:rPr>
            </w:pPr>
            <w:r w:rsidRPr="000D472E">
              <w:rPr>
                <w:i/>
              </w:rPr>
              <w:t>1</w:t>
            </w:r>
          </w:p>
        </w:tc>
      </w:tr>
      <w:tr w:rsidR="00FB5A39" w:rsidRPr="000D472E" w14:paraId="3E2FE082" w14:textId="77777777" w:rsidTr="009A2543">
        <w:tc>
          <w:tcPr>
            <w:tcW w:w="2474" w:type="dxa"/>
            <w:tcBorders>
              <w:top w:val="single" w:sz="4" w:space="0" w:color="auto"/>
              <w:left w:val="single" w:sz="4" w:space="0" w:color="auto"/>
              <w:bottom w:val="single" w:sz="4" w:space="0" w:color="auto"/>
              <w:right w:val="single" w:sz="4" w:space="0" w:color="auto"/>
            </w:tcBorders>
          </w:tcPr>
          <w:p w14:paraId="56212E12" w14:textId="77777777" w:rsidR="00FB5A39" w:rsidRPr="000D472E" w:rsidRDefault="00FB5A39" w:rsidP="009A254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1F142C1"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F9AB444" w14:textId="77777777" w:rsidR="00FB5A39" w:rsidRPr="000D472E" w:rsidRDefault="00FB5A39" w:rsidP="009A254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02597C"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5350D86B" w14:textId="77777777" w:rsidTr="009A2543">
        <w:tc>
          <w:tcPr>
            <w:tcW w:w="2474" w:type="dxa"/>
            <w:tcBorders>
              <w:top w:val="single" w:sz="4" w:space="0" w:color="auto"/>
              <w:left w:val="single" w:sz="4" w:space="0" w:color="auto"/>
              <w:bottom w:val="single" w:sz="4" w:space="0" w:color="auto"/>
              <w:right w:val="single" w:sz="4" w:space="0" w:color="auto"/>
            </w:tcBorders>
          </w:tcPr>
          <w:p w14:paraId="4DC4BBBC" w14:textId="77777777" w:rsidR="00FB5A39" w:rsidRPr="000D472E" w:rsidRDefault="00FB5A39" w:rsidP="009A254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F62F357"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1E147D" w14:textId="77777777" w:rsidR="00FB5A39" w:rsidRPr="000D472E" w:rsidRDefault="00FB5A39" w:rsidP="009A254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704EEFB"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0D472E" w14:paraId="4794CC29" w14:textId="77777777" w:rsidTr="009A2543">
        <w:tc>
          <w:tcPr>
            <w:tcW w:w="2474" w:type="dxa"/>
            <w:tcBorders>
              <w:top w:val="single" w:sz="4" w:space="0" w:color="auto"/>
              <w:left w:val="single" w:sz="4" w:space="0" w:color="auto"/>
              <w:bottom w:val="single" w:sz="4" w:space="0" w:color="auto"/>
              <w:right w:val="single" w:sz="4" w:space="0" w:color="auto"/>
            </w:tcBorders>
          </w:tcPr>
          <w:p w14:paraId="5F8B546A" w14:textId="77777777" w:rsidR="00FB5A39" w:rsidRPr="000D472E" w:rsidRDefault="00FB5A39" w:rsidP="009A254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F3254A6" w14:textId="77777777" w:rsidR="00FB5A39" w:rsidRPr="000D472E" w:rsidRDefault="00FB5A39" w:rsidP="009A254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E664F5" w14:textId="77777777" w:rsidR="00FB5A39" w:rsidRPr="000D472E" w:rsidRDefault="00FB5A39" w:rsidP="009A254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49BBE032" w14:textId="77777777" w:rsidR="00FB5A39" w:rsidRPr="000D472E" w:rsidRDefault="00FB5A39" w:rsidP="009A2543">
            <w:pPr>
              <w:rPr>
                <w:i/>
              </w:rPr>
            </w:pPr>
            <w:r w:rsidRPr="000D472E">
              <w:rPr>
                <w:i/>
              </w:rPr>
              <w:t>0</w:t>
            </w:r>
            <w:proofErr w:type="gramStart"/>
            <w:r w:rsidRPr="000D472E">
              <w:rPr>
                <w:i/>
              </w:rPr>
              <w:t>..</w:t>
            </w:r>
            <w:proofErr w:type="gramEnd"/>
            <w:r w:rsidRPr="000D472E">
              <w:rPr>
                <w:i/>
              </w:rPr>
              <w:t>1</w:t>
            </w:r>
          </w:p>
        </w:tc>
      </w:tr>
      <w:tr w:rsidR="00FB5A39" w:rsidRPr="008345BA" w14:paraId="3E4D6EC4" w14:textId="77777777" w:rsidTr="009A2543">
        <w:tc>
          <w:tcPr>
            <w:tcW w:w="2474" w:type="dxa"/>
            <w:shd w:val="clear" w:color="auto" w:fill="D9D9D9" w:themeFill="background1" w:themeFillShade="D9"/>
          </w:tcPr>
          <w:p w14:paraId="32690D3F" w14:textId="77777777" w:rsidR="00FB5A39" w:rsidRPr="008345BA" w:rsidRDefault="00FB5A39" w:rsidP="009A2543">
            <w:r w:rsidRPr="008345BA">
              <w:rPr>
                <w:lang w:eastAsia="sv-SE"/>
              </w:rPr>
              <w:t>legalAuthenticator</w:t>
            </w:r>
          </w:p>
        </w:tc>
        <w:tc>
          <w:tcPr>
            <w:tcW w:w="2506" w:type="dxa"/>
            <w:shd w:val="clear" w:color="auto" w:fill="D9D9D9" w:themeFill="background1" w:themeFillShade="D9"/>
          </w:tcPr>
          <w:p w14:paraId="032E0740" w14:textId="77777777" w:rsidR="00FB5A39" w:rsidRPr="008345BA" w:rsidRDefault="00FB5A39" w:rsidP="009A2543">
            <w:r w:rsidRPr="008345BA">
              <w:t>LegalAuthenticatorType</w:t>
            </w:r>
          </w:p>
        </w:tc>
        <w:tc>
          <w:tcPr>
            <w:tcW w:w="2925" w:type="dxa"/>
            <w:shd w:val="clear" w:color="auto" w:fill="D9D9D9" w:themeFill="background1" w:themeFillShade="D9"/>
          </w:tcPr>
          <w:p w14:paraId="17D8E22B" w14:textId="77777777" w:rsidR="00FB5A39" w:rsidRPr="008345BA" w:rsidRDefault="00FB5A39" w:rsidP="009A2543"/>
        </w:tc>
        <w:tc>
          <w:tcPr>
            <w:tcW w:w="1617" w:type="dxa"/>
            <w:shd w:val="clear" w:color="auto" w:fill="D9D9D9" w:themeFill="background1" w:themeFillShade="D9"/>
          </w:tcPr>
          <w:p w14:paraId="76693CC6" w14:textId="77777777" w:rsidR="00FB5A39" w:rsidRPr="008345BA" w:rsidRDefault="00FB5A39" w:rsidP="009A2543">
            <w:r w:rsidRPr="008345BA">
              <w:t>0</w:t>
            </w:r>
            <w:proofErr w:type="gramStart"/>
            <w:r w:rsidRPr="008345BA">
              <w:t>..</w:t>
            </w:r>
            <w:proofErr w:type="gramEnd"/>
            <w:r w:rsidRPr="008345BA">
              <w:t>1</w:t>
            </w:r>
          </w:p>
        </w:tc>
      </w:tr>
      <w:tr w:rsidR="00FB5A39" w:rsidRPr="008345BA" w14:paraId="30DF9744" w14:textId="77777777" w:rsidTr="009A2543">
        <w:tc>
          <w:tcPr>
            <w:tcW w:w="2474" w:type="dxa"/>
          </w:tcPr>
          <w:p w14:paraId="3B9F3257" w14:textId="77777777" w:rsidR="00FB5A39" w:rsidRPr="001107D1" w:rsidRDefault="00FB5A39" w:rsidP="009A2543">
            <w:proofErr w:type="gramStart"/>
            <w:r w:rsidRPr="001107D1">
              <w:rPr>
                <w:lang w:eastAsia="sv-SE"/>
              </w:rPr>
              <w:t>..</w:t>
            </w:r>
            <w:proofErr w:type="gramEnd"/>
            <w:r w:rsidRPr="001107D1">
              <w:rPr>
                <w:lang w:eastAsia="sv-SE"/>
              </w:rPr>
              <w:t>/</w:t>
            </w:r>
            <w:r w:rsidRPr="001107D1">
              <w:t>LegalAuthenticatorType.id</w:t>
            </w:r>
          </w:p>
        </w:tc>
        <w:tc>
          <w:tcPr>
            <w:tcW w:w="2506" w:type="dxa"/>
          </w:tcPr>
          <w:p w14:paraId="655B04FA" w14:textId="77777777" w:rsidR="00FB5A39" w:rsidRPr="001107D1" w:rsidRDefault="00FB5A39" w:rsidP="009A2543"/>
          <w:p w14:paraId="6FDACEB2" w14:textId="77777777" w:rsidR="00FB5A39" w:rsidRPr="001107D1" w:rsidRDefault="00FB5A39" w:rsidP="009A2543">
            <w:r w:rsidRPr="001107D1">
              <w:t>IIType</w:t>
            </w:r>
          </w:p>
        </w:tc>
        <w:tc>
          <w:tcPr>
            <w:tcW w:w="2925" w:type="dxa"/>
          </w:tcPr>
          <w:p w14:paraId="383887BD" w14:textId="77777777" w:rsidR="00FB5A39" w:rsidRPr="008345BA" w:rsidRDefault="00FB5A39" w:rsidP="009A2543">
            <w:r w:rsidRPr="00CE0209">
              <w:rPr>
                <w:rFonts w:cs="Arial"/>
              </w:rPr>
              <w:t>HSA-id för person som signerat dokumentet</w:t>
            </w:r>
            <w:r w:rsidRPr="008345BA">
              <w:rPr>
                <w:rFonts w:cs="Arial"/>
              </w:rPr>
              <w:t>.</w:t>
            </w:r>
          </w:p>
          <w:p w14:paraId="6BBC27E9" w14:textId="77777777" w:rsidR="00FB5A39" w:rsidRPr="008345BA" w:rsidRDefault="00FB5A39" w:rsidP="009A2543"/>
        </w:tc>
        <w:tc>
          <w:tcPr>
            <w:tcW w:w="1617" w:type="dxa"/>
          </w:tcPr>
          <w:p w14:paraId="2C541613" w14:textId="77777777" w:rsidR="00FB5A39" w:rsidRPr="008345BA" w:rsidRDefault="00FB5A39" w:rsidP="009A2543">
            <w:r w:rsidRPr="008345BA">
              <w:t>0</w:t>
            </w:r>
            <w:proofErr w:type="gramStart"/>
            <w:r w:rsidRPr="008345BA">
              <w:t>..</w:t>
            </w:r>
            <w:proofErr w:type="gramEnd"/>
            <w:r w:rsidRPr="008345BA">
              <w:t>1</w:t>
            </w:r>
          </w:p>
        </w:tc>
      </w:tr>
      <w:tr w:rsidR="00FB5A39" w:rsidRPr="005822C8" w14:paraId="199140B7" w14:textId="77777777" w:rsidTr="009A2543">
        <w:tc>
          <w:tcPr>
            <w:tcW w:w="2474" w:type="dxa"/>
            <w:tcBorders>
              <w:top w:val="single" w:sz="4" w:space="0" w:color="auto"/>
              <w:left w:val="single" w:sz="4" w:space="0" w:color="auto"/>
              <w:bottom w:val="single" w:sz="4" w:space="0" w:color="auto"/>
              <w:right w:val="single" w:sz="4" w:space="0" w:color="auto"/>
            </w:tcBorders>
          </w:tcPr>
          <w:p w14:paraId="0CBAE6AB"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FF53A"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FDF9A5F" w14:textId="77777777" w:rsidR="00FB5A39" w:rsidRPr="005822C8" w:rsidRDefault="00FB5A39" w:rsidP="009A254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032025C" w14:textId="77777777" w:rsidR="00FB5A39" w:rsidRPr="005822C8" w:rsidRDefault="00FB5A39" w:rsidP="009A2543">
            <w:pPr>
              <w:rPr>
                <w:i/>
              </w:rPr>
            </w:pPr>
            <w:r w:rsidRPr="005822C8">
              <w:rPr>
                <w:i/>
              </w:rPr>
              <w:t>1</w:t>
            </w:r>
          </w:p>
        </w:tc>
      </w:tr>
      <w:tr w:rsidR="00FB5A39" w:rsidRPr="005822C8" w14:paraId="520611C2" w14:textId="77777777" w:rsidTr="009A2543">
        <w:tc>
          <w:tcPr>
            <w:tcW w:w="2474" w:type="dxa"/>
            <w:tcBorders>
              <w:top w:val="single" w:sz="4" w:space="0" w:color="auto"/>
              <w:left w:val="single" w:sz="4" w:space="0" w:color="auto"/>
              <w:bottom w:val="single" w:sz="4" w:space="0" w:color="auto"/>
              <w:right w:val="single" w:sz="4" w:space="0" w:color="auto"/>
            </w:tcBorders>
          </w:tcPr>
          <w:p w14:paraId="746C7649" w14:textId="77777777" w:rsidR="00FB5A39" w:rsidRPr="005822C8" w:rsidRDefault="00FB5A39" w:rsidP="009A254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0002B382" w14:textId="77777777" w:rsidR="00FB5A39" w:rsidRPr="005822C8" w:rsidRDefault="00FB5A39" w:rsidP="009A254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02AD37F4" w14:textId="77777777" w:rsidR="00FB5A39" w:rsidRPr="005822C8" w:rsidRDefault="00FB5A39" w:rsidP="009A254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A48482F" w14:textId="77777777" w:rsidR="00FB5A39" w:rsidRPr="005822C8" w:rsidRDefault="00FB5A39" w:rsidP="009A2543">
            <w:pPr>
              <w:rPr>
                <w:i/>
              </w:rPr>
            </w:pPr>
            <w:r w:rsidRPr="005822C8">
              <w:rPr>
                <w:i/>
              </w:rPr>
              <w:t>1</w:t>
            </w:r>
          </w:p>
        </w:tc>
      </w:tr>
      <w:tr w:rsidR="00FB5A39" w:rsidRPr="008345BA" w14:paraId="422CE0FE" w14:textId="77777777" w:rsidTr="009A2543">
        <w:tc>
          <w:tcPr>
            <w:tcW w:w="2474" w:type="dxa"/>
          </w:tcPr>
          <w:p w14:paraId="4DE41951" w14:textId="77777777" w:rsidR="00FB5A39" w:rsidRPr="008345BA" w:rsidRDefault="00FB5A39" w:rsidP="009A2543">
            <w:pPr>
              <w:rPr>
                <w:lang w:val="en-GB"/>
              </w:rPr>
            </w:pPr>
            <w:r w:rsidRPr="008345BA">
              <w:rPr>
                <w:lang w:val="en-US" w:eastAsia="sv-SE"/>
              </w:rPr>
              <w:t>../</w:t>
            </w:r>
            <w:r w:rsidRPr="008345BA">
              <w:rPr>
                <w:lang w:val="en-US"/>
              </w:rPr>
              <w:t xml:space="preserve"> LegalAuthenticatorType.time</w:t>
            </w:r>
          </w:p>
        </w:tc>
        <w:tc>
          <w:tcPr>
            <w:tcW w:w="2506" w:type="dxa"/>
          </w:tcPr>
          <w:p w14:paraId="42AC0A19" w14:textId="77777777" w:rsidR="00FB5A39" w:rsidRPr="008345BA" w:rsidRDefault="00FB5A39" w:rsidP="009A2543">
            <w:pPr>
              <w:rPr>
                <w:lang w:val="en-GB"/>
              </w:rPr>
            </w:pPr>
          </w:p>
          <w:p w14:paraId="5D0C3A78" w14:textId="77777777" w:rsidR="00FB5A39" w:rsidRPr="008345BA" w:rsidRDefault="00FB5A39" w:rsidP="009A2543">
            <w:pPr>
              <w:rPr>
                <w:lang w:val="en-GB"/>
              </w:rPr>
            </w:pPr>
            <w:r w:rsidRPr="008345BA">
              <w:rPr>
                <w:lang w:val="en-GB"/>
              </w:rPr>
              <w:t>TimeStamp</w:t>
            </w:r>
          </w:p>
        </w:tc>
        <w:tc>
          <w:tcPr>
            <w:tcW w:w="2925" w:type="dxa"/>
          </w:tcPr>
          <w:p w14:paraId="392C022F" w14:textId="77777777" w:rsidR="00FB5A39" w:rsidRPr="00CE0209" w:rsidRDefault="00FB5A39" w:rsidP="009A254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w:t>
            </w:r>
            <w:r>
              <w:rPr>
                <w:rFonts w:cs="Arial"/>
              </w:rPr>
              <w:lastRenderedPageBreak/>
              <w:t xml:space="preserve">där </w:t>
            </w:r>
            <w:r w:rsidRPr="005822C8">
              <w:rPr>
                <w:rFonts w:cs="Arial"/>
                <w:i/>
              </w:rPr>
              <w:t>tidsangivelsen</w:t>
            </w:r>
            <w:r>
              <w:rPr>
                <w:rFonts w:cs="Arial"/>
              </w:rPr>
              <w:t xml:space="preserve"> är frivillig.</w:t>
            </w:r>
          </w:p>
        </w:tc>
        <w:tc>
          <w:tcPr>
            <w:tcW w:w="1617" w:type="dxa"/>
          </w:tcPr>
          <w:p w14:paraId="685C90D3" w14:textId="77777777" w:rsidR="00FB5A39" w:rsidRPr="008345BA" w:rsidRDefault="00FB5A39" w:rsidP="009A2543">
            <w:pPr>
              <w:rPr>
                <w:lang w:val="en-US"/>
              </w:rPr>
            </w:pPr>
            <w:r w:rsidRPr="008345BA">
              <w:rPr>
                <w:lang w:val="en-US"/>
              </w:rPr>
              <w:lastRenderedPageBreak/>
              <w:t>1</w:t>
            </w:r>
          </w:p>
        </w:tc>
      </w:tr>
      <w:tr w:rsidR="00FB5A39" w:rsidRPr="008345BA" w14:paraId="4E162ECC" w14:textId="77777777" w:rsidTr="009A2543">
        <w:tc>
          <w:tcPr>
            <w:tcW w:w="2474" w:type="dxa"/>
          </w:tcPr>
          <w:p w14:paraId="4EC05128" w14:textId="77777777" w:rsidR="00FB5A39" w:rsidRPr="002206AC" w:rsidRDefault="00FB5A39" w:rsidP="009A2543">
            <w:pPr>
              <w:rPr>
                <w:lang w:val="en-GB"/>
              </w:rPr>
            </w:pPr>
            <w:r w:rsidRPr="002206AC">
              <w:rPr>
                <w:lang w:val="en-US" w:eastAsia="sv-SE"/>
              </w:rPr>
              <w:lastRenderedPageBreak/>
              <w:t>../</w:t>
            </w:r>
            <w:r w:rsidRPr="002206AC">
              <w:rPr>
                <w:lang w:val="en-US"/>
              </w:rPr>
              <w:t>LegalAuthenticatorType.name</w:t>
            </w:r>
          </w:p>
        </w:tc>
        <w:tc>
          <w:tcPr>
            <w:tcW w:w="2506" w:type="dxa"/>
          </w:tcPr>
          <w:p w14:paraId="42F6400D" w14:textId="77777777" w:rsidR="00FB5A39" w:rsidRPr="002206AC" w:rsidRDefault="00FB5A39" w:rsidP="009A2543">
            <w:pPr>
              <w:rPr>
                <w:lang w:val="en-GB"/>
              </w:rPr>
            </w:pPr>
          </w:p>
          <w:p w14:paraId="7C04085D" w14:textId="77777777" w:rsidR="00FB5A39" w:rsidRPr="002206AC" w:rsidRDefault="00FB5A39" w:rsidP="009A2543">
            <w:pPr>
              <w:rPr>
                <w:lang w:val="en-GB"/>
              </w:rPr>
            </w:pPr>
            <w:r w:rsidRPr="002206AC">
              <w:rPr>
                <w:lang w:val="en-GB"/>
              </w:rPr>
              <w:t>String</w:t>
            </w:r>
          </w:p>
        </w:tc>
        <w:tc>
          <w:tcPr>
            <w:tcW w:w="2925" w:type="dxa"/>
          </w:tcPr>
          <w:p w14:paraId="41C1C93A" w14:textId="77777777" w:rsidR="00FB5A39" w:rsidRPr="002206AC" w:rsidRDefault="00FB5A39" w:rsidP="009A2543">
            <w:r w:rsidRPr="002206AC">
              <w:rPr>
                <w:rFonts w:eastAsia="Times New Roman" w:cs="Arial"/>
              </w:rPr>
              <w:t>För- och efternamn i klartext för signerande person.</w:t>
            </w:r>
          </w:p>
        </w:tc>
        <w:tc>
          <w:tcPr>
            <w:tcW w:w="1617" w:type="dxa"/>
          </w:tcPr>
          <w:p w14:paraId="42519036" w14:textId="77777777" w:rsidR="00FB5A39" w:rsidRPr="008345BA" w:rsidRDefault="00FB5A39" w:rsidP="009A2543">
            <w:r w:rsidRPr="002206AC">
              <w:t>0</w:t>
            </w:r>
            <w:proofErr w:type="gramStart"/>
            <w:r w:rsidRPr="002206AC">
              <w:t>..</w:t>
            </w:r>
            <w:proofErr w:type="gramEnd"/>
            <w:r w:rsidRPr="002206AC">
              <w:t>1</w:t>
            </w:r>
          </w:p>
        </w:tc>
      </w:tr>
      <w:tr w:rsidR="00FB5A39" w:rsidRPr="008345BA" w14:paraId="471A4690"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0E3761" w14:textId="77777777" w:rsidR="00FB5A39" w:rsidRPr="001956C7" w:rsidRDefault="00FB5A39"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F53F6" w14:textId="77777777" w:rsidR="00FB5A39" w:rsidRPr="001956C7" w:rsidRDefault="00FB5A39"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F4E865" w14:textId="77777777" w:rsidR="00FB5A39" w:rsidRPr="001956C7" w:rsidRDefault="00FB5A39"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84576A" w14:textId="77777777" w:rsidR="00FB5A39" w:rsidRPr="008345BA" w:rsidRDefault="00FB5A39" w:rsidP="009A2543">
            <w:r w:rsidRPr="008345BA">
              <w:t>0</w:t>
            </w:r>
            <w:proofErr w:type="gramStart"/>
            <w:r w:rsidRPr="008345BA">
              <w:t>..</w:t>
            </w:r>
            <w:proofErr w:type="gramEnd"/>
            <w:r w:rsidRPr="008345BA">
              <w:t>1</w:t>
            </w:r>
          </w:p>
        </w:tc>
      </w:tr>
      <w:tr w:rsidR="00FB5A39" w:rsidRPr="008345BA" w14:paraId="1F72BD57" w14:textId="77777777" w:rsidTr="009A2543">
        <w:tc>
          <w:tcPr>
            <w:tcW w:w="2474" w:type="dxa"/>
            <w:tcBorders>
              <w:top w:val="single" w:sz="4" w:space="0" w:color="auto"/>
              <w:left w:val="single" w:sz="4" w:space="0" w:color="auto"/>
              <w:bottom w:val="single" w:sz="4" w:space="0" w:color="auto"/>
              <w:right w:val="single" w:sz="4" w:space="0" w:color="auto"/>
            </w:tcBorders>
          </w:tcPr>
          <w:p w14:paraId="5611DFF9" w14:textId="77777777" w:rsidR="00FB5A39" w:rsidRPr="000676B3" w:rsidRDefault="00FB5A39"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6CA2F3F" w14:textId="77777777" w:rsidR="00FB5A39" w:rsidRPr="000676B3" w:rsidRDefault="00FB5A39" w:rsidP="009A2543"/>
          <w:p w14:paraId="15834AEC" w14:textId="77777777" w:rsidR="00FB5A39" w:rsidRPr="000676B3" w:rsidRDefault="00FB5A39"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8DDFAB3" w14:textId="77777777" w:rsidR="00FB5A39" w:rsidRPr="001956C7" w:rsidRDefault="00FB5A39"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26E7A35C" w14:textId="77777777" w:rsidR="00FB5A39" w:rsidRPr="008345BA" w:rsidRDefault="00FB5A39" w:rsidP="009A2543">
            <w:r>
              <w:t>1</w:t>
            </w:r>
          </w:p>
        </w:tc>
      </w:tr>
      <w:tr w:rsidR="00FB5A39" w:rsidRPr="00455CC0" w14:paraId="05525726" w14:textId="77777777" w:rsidTr="009A2543">
        <w:tc>
          <w:tcPr>
            <w:tcW w:w="2474" w:type="dxa"/>
            <w:tcBorders>
              <w:top w:val="single" w:sz="4" w:space="0" w:color="auto"/>
              <w:left w:val="single" w:sz="4" w:space="0" w:color="auto"/>
              <w:bottom w:val="single" w:sz="4" w:space="0" w:color="auto"/>
              <w:right w:val="single" w:sz="4" w:space="0" w:color="auto"/>
            </w:tcBorders>
          </w:tcPr>
          <w:p w14:paraId="0FD67FEF" w14:textId="77777777" w:rsidR="00FB5A39" w:rsidRPr="00455CC0" w:rsidRDefault="00FB5A39"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F6B8AF" w14:textId="77777777" w:rsidR="00FB5A39" w:rsidRPr="00455CC0" w:rsidRDefault="00FB5A39"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3E17E8A4" w14:textId="77777777" w:rsidR="00FB5A39" w:rsidRPr="00455CC0" w:rsidRDefault="00FB5A39" w:rsidP="009A254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3644B7F7" w14:textId="77777777" w:rsidR="00FB5A39" w:rsidRPr="00455CC0" w:rsidRDefault="00FB5A39" w:rsidP="009A2543">
            <w:pPr>
              <w:rPr>
                <w:i/>
              </w:rPr>
            </w:pPr>
            <w:r w:rsidRPr="00455CC0">
              <w:rPr>
                <w:i/>
              </w:rPr>
              <w:t>1</w:t>
            </w:r>
          </w:p>
        </w:tc>
      </w:tr>
      <w:tr w:rsidR="00FB5A39" w:rsidRPr="00455CC0" w14:paraId="294834F3" w14:textId="77777777" w:rsidTr="009A2543">
        <w:tc>
          <w:tcPr>
            <w:tcW w:w="2474" w:type="dxa"/>
            <w:tcBorders>
              <w:top w:val="single" w:sz="4" w:space="0" w:color="auto"/>
              <w:left w:val="single" w:sz="4" w:space="0" w:color="auto"/>
              <w:bottom w:val="single" w:sz="4" w:space="0" w:color="auto"/>
              <w:right w:val="single" w:sz="4" w:space="0" w:color="auto"/>
            </w:tcBorders>
          </w:tcPr>
          <w:p w14:paraId="42E60D2B" w14:textId="77777777" w:rsidR="00FB5A39" w:rsidRPr="00455CC0" w:rsidRDefault="00FB5A39"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940596" w14:textId="77777777" w:rsidR="00FB5A39" w:rsidRPr="00455CC0" w:rsidRDefault="00FB5A39"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A71299" w14:textId="77777777" w:rsidR="00FB5A39" w:rsidRPr="00455CC0" w:rsidRDefault="00FB5A39" w:rsidP="009A254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27815FE2" w14:textId="77777777" w:rsidR="00FB5A39" w:rsidRPr="00455CC0" w:rsidRDefault="00FB5A39" w:rsidP="009A2543">
            <w:pPr>
              <w:rPr>
                <w:i/>
              </w:rPr>
            </w:pPr>
            <w:r w:rsidRPr="00455CC0">
              <w:rPr>
                <w:i/>
              </w:rPr>
              <w:t>1</w:t>
            </w:r>
          </w:p>
        </w:tc>
      </w:tr>
      <w:tr w:rsidR="00FB5A39" w:rsidRPr="008345BA" w14:paraId="415C99AE" w14:textId="77777777" w:rsidTr="009A2543">
        <w:tc>
          <w:tcPr>
            <w:tcW w:w="2474" w:type="dxa"/>
            <w:shd w:val="clear" w:color="auto" w:fill="D9D9D9" w:themeFill="background1" w:themeFillShade="D9"/>
          </w:tcPr>
          <w:p w14:paraId="52240B91" w14:textId="77777777" w:rsidR="00FB5A39" w:rsidRPr="008345BA" w:rsidRDefault="00FB5A39" w:rsidP="009A2543">
            <w:pPr>
              <w:rPr>
                <w:lang w:val="en-GB"/>
              </w:rPr>
            </w:pPr>
            <w:r w:rsidRPr="008345BA">
              <w:rPr>
                <w:lang w:val="en-US" w:eastAsia="sv-SE"/>
              </w:rPr>
              <w:t>relation</w:t>
            </w:r>
          </w:p>
        </w:tc>
        <w:tc>
          <w:tcPr>
            <w:tcW w:w="2506" w:type="dxa"/>
            <w:shd w:val="clear" w:color="auto" w:fill="D9D9D9" w:themeFill="background1" w:themeFillShade="D9"/>
          </w:tcPr>
          <w:p w14:paraId="4BDCA9D8" w14:textId="77777777" w:rsidR="00FB5A39" w:rsidRPr="008345BA" w:rsidRDefault="00FB5A39" w:rsidP="009A2543">
            <w:pPr>
              <w:rPr>
                <w:lang w:val="en-US"/>
              </w:rPr>
            </w:pPr>
            <w:r w:rsidRPr="008345BA">
              <w:rPr>
                <w:lang w:val="en-US"/>
              </w:rPr>
              <w:t>RelationType</w:t>
            </w:r>
          </w:p>
        </w:tc>
        <w:tc>
          <w:tcPr>
            <w:tcW w:w="2925" w:type="dxa"/>
            <w:shd w:val="clear" w:color="auto" w:fill="D9D9D9" w:themeFill="background1" w:themeFillShade="D9"/>
          </w:tcPr>
          <w:p w14:paraId="6B6C9A15" w14:textId="77777777" w:rsidR="00FB5A39" w:rsidRPr="008345BA" w:rsidRDefault="00FB5A39" w:rsidP="009A2543">
            <w:pPr>
              <w:rPr>
                <w:lang w:val="en-US"/>
              </w:rPr>
            </w:pPr>
          </w:p>
        </w:tc>
        <w:tc>
          <w:tcPr>
            <w:tcW w:w="1617" w:type="dxa"/>
            <w:shd w:val="clear" w:color="auto" w:fill="D9D9D9" w:themeFill="background1" w:themeFillShade="D9"/>
          </w:tcPr>
          <w:p w14:paraId="406016EF" w14:textId="77777777" w:rsidR="00FB5A39" w:rsidRPr="008345BA" w:rsidRDefault="00FB5A39" w:rsidP="009A2543">
            <w:r w:rsidRPr="008345BA">
              <w:t>0</w:t>
            </w:r>
            <w:proofErr w:type="gramStart"/>
            <w:r w:rsidRPr="008345BA">
              <w:t>..</w:t>
            </w:r>
            <w:proofErr w:type="gramEnd"/>
            <w:r w:rsidRPr="008345BA">
              <w:t>*</w:t>
            </w:r>
          </w:p>
        </w:tc>
      </w:tr>
      <w:tr w:rsidR="00FB5A39" w:rsidRPr="008345BA" w14:paraId="29A8AD1A" w14:textId="77777777" w:rsidTr="009A2543">
        <w:tc>
          <w:tcPr>
            <w:tcW w:w="2474" w:type="dxa"/>
          </w:tcPr>
          <w:p w14:paraId="18806D4C" w14:textId="77777777" w:rsidR="00FB5A39" w:rsidRPr="008345BA" w:rsidRDefault="00FB5A39" w:rsidP="009A2543">
            <w:proofErr w:type="gramStart"/>
            <w:r w:rsidRPr="008345BA">
              <w:rPr>
                <w:lang w:eastAsia="sv-SE"/>
              </w:rPr>
              <w:t>..</w:t>
            </w:r>
            <w:proofErr w:type="gramEnd"/>
            <w:r w:rsidRPr="008345BA">
              <w:rPr>
                <w:lang w:eastAsia="sv-SE"/>
              </w:rPr>
              <w:t>/RelationType.code</w:t>
            </w:r>
          </w:p>
        </w:tc>
        <w:tc>
          <w:tcPr>
            <w:tcW w:w="2506" w:type="dxa"/>
          </w:tcPr>
          <w:p w14:paraId="11EDC239" w14:textId="77777777" w:rsidR="00FB5A39" w:rsidRPr="008345BA" w:rsidRDefault="00FB5A39" w:rsidP="009A2543">
            <w:r w:rsidRPr="008345BA">
              <w:t>CVType</w:t>
            </w:r>
          </w:p>
        </w:tc>
        <w:tc>
          <w:tcPr>
            <w:tcW w:w="2925" w:type="dxa"/>
          </w:tcPr>
          <w:p w14:paraId="6940AE5D" w14:textId="77777777" w:rsidR="00FB5A39" w:rsidRPr="008345BA" w:rsidRDefault="00FB5A39" w:rsidP="009A2543">
            <w:r w:rsidRPr="008345BA">
              <w:t>Anger vilken typ av relation den refererade informationen har till hämtad observation.</w:t>
            </w:r>
          </w:p>
        </w:tc>
        <w:tc>
          <w:tcPr>
            <w:tcW w:w="1617" w:type="dxa"/>
          </w:tcPr>
          <w:p w14:paraId="716E25AF" w14:textId="77777777" w:rsidR="00FB5A39" w:rsidRPr="008345BA" w:rsidRDefault="00FB5A39" w:rsidP="009A2543">
            <w:r w:rsidRPr="008345BA">
              <w:t>1</w:t>
            </w:r>
          </w:p>
        </w:tc>
      </w:tr>
      <w:tr w:rsidR="00FB5A39" w:rsidRPr="00D1172A" w14:paraId="6E046E2D" w14:textId="77777777" w:rsidTr="009A2543">
        <w:tc>
          <w:tcPr>
            <w:tcW w:w="2474" w:type="dxa"/>
            <w:tcBorders>
              <w:top w:val="single" w:sz="4" w:space="0" w:color="auto"/>
              <w:left w:val="single" w:sz="4" w:space="0" w:color="auto"/>
              <w:bottom w:val="single" w:sz="4" w:space="0" w:color="auto"/>
              <w:right w:val="single" w:sz="4" w:space="0" w:color="auto"/>
            </w:tcBorders>
          </w:tcPr>
          <w:p w14:paraId="4705821B"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95D207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4B3938E" w14:textId="77777777" w:rsidR="00FB5A39" w:rsidRDefault="00FB5A39" w:rsidP="009A2543">
            <w:pPr>
              <w:rPr>
                <w:i/>
              </w:rPr>
            </w:pPr>
            <w:r w:rsidRPr="00D1172A">
              <w:rPr>
                <w:i/>
              </w:rPr>
              <w:t xml:space="preserve">Kod för </w:t>
            </w:r>
            <w:r>
              <w:rPr>
                <w:i/>
              </w:rPr>
              <w:t>relationstyp.</w:t>
            </w:r>
          </w:p>
          <w:p w14:paraId="38308102" w14:textId="77777777" w:rsidR="00FB5A39" w:rsidRDefault="00FB5A39" w:rsidP="009A2543">
            <w:pPr>
              <w:rPr>
                <w:i/>
              </w:rPr>
            </w:pPr>
          </w:p>
          <w:p w14:paraId="37D1FC13" w14:textId="77777777" w:rsidR="00FB5A39" w:rsidRDefault="00FB5A39" w:rsidP="009A2543">
            <w:pPr>
              <w:rPr>
                <w:i/>
              </w:rPr>
            </w:pPr>
            <w:r>
              <w:rPr>
                <w:i/>
              </w:rPr>
              <w:t>T.ex. HL7 där refererad information ”har en förklaring” till det hämtade objektet. Code=EXPL</w:t>
            </w:r>
          </w:p>
          <w:p w14:paraId="0DC03049" w14:textId="77777777" w:rsidR="00FB5A39" w:rsidRDefault="00FB5A39" w:rsidP="009A2543">
            <w:pPr>
              <w:rPr>
                <w:i/>
              </w:rPr>
            </w:pPr>
          </w:p>
          <w:p w14:paraId="210909A8" w14:textId="77777777" w:rsidR="00FB5A39" w:rsidRPr="00D1172A" w:rsidRDefault="00FB5A39" w:rsidP="009A254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72C44127" w14:textId="77777777" w:rsidR="00FB5A39" w:rsidRPr="00D1172A" w:rsidRDefault="00FB5A39" w:rsidP="009A2543">
            <w:pPr>
              <w:rPr>
                <w:i/>
              </w:rPr>
            </w:pPr>
            <w:r w:rsidRPr="00D1172A">
              <w:rPr>
                <w:i/>
              </w:rPr>
              <w:t>1</w:t>
            </w:r>
          </w:p>
        </w:tc>
      </w:tr>
      <w:tr w:rsidR="00FB5A39" w:rsidRPr="00D1172A" w14:paraId="5A3FED7C" w14:textId="77777777" w:rsidTr="009A2543">
        <w:tc>
          <w:tcPr>
            <w:tcW w:w="2474" w:type="dxa"/>
            <w:tcBorders>
              <w:top w:val="single" w:sz="4" w:space="0" w:color="auto"/>
              <w:left w:val="single" w:sz="4" w:space="0" w:color="auto"/>
              <w:bottom w:val="single" w:sz="4" w:space="0" w:color="auto"/>
              <w:right w:val="single" w:sz="4" w:space="0" w:color="auto"/>
            </w:tcBorders>
          </w:tcPr>
          <w:p w14:paraId="3B039BAD"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47801E9"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EDF4C0" w14:textId="77777777" w:rsidR="00FB5A39" w:rsidRPr="00D1172A" w:rsidRDefault="00FB5A39" w:rsidP="009A2543">
            <w:pPr>
              <w:rPr>
                <w:i/>
              </w:rPr>
            </w:pPr>
            <w:r w:rsidRPr="00D1172A">
              <w:rPr>
                <w:i/>
              </w:rPr>
              <w:t xml:space="preserve">Kodsystem för angiven kod för </w:t>
            </w:r>
            <w:r>
              <w:rPr>
                <w:i/>
              </w:rPr>
              <w:t>relationstyp</w:t>
            </w:r>
            <w:r w:rsidRPr="00D1172A">
              <w:rPr>
                <w:i/>
              </w:rPr>
              <w:t xml:space="preserve">. </w:t>
            </w:r>
          </w:p>
          <w:p w14:paraId="75D350EC" w14:textId="77777777" w:rsidR="00FB5A39" w:rsidRDefault="00FB5A39" w:rsidP="009A2543">
            <w:pPr>
              <w:rPr>
                <w:i/>
              </w:rPr>
            </w:pPr>
          </w:p>
          <w:p w14:paraId="46D47282" w14:textId="77777777" w:rsidR="00FB5A39" w:rsidRDefault="00FB5A39" w:rsidP="009A2543">
            <w:pPr>
              <w:rPr>
                <w:i/>
              </w:rPr>
            </w:pPr>
            <w:r>
              <w:rPr>
                <w:i/>
              </w:rPr>
              <w:t xml:space="preserve">Det primära kodverket som ska användas är HL7 ActRelationshipType med OID </w:t>
            </w:r>
            <w:r w:rsidRPr="00911DBE">
              <w:rPr>
                <w:i/>
              </w:rPr>
              <w:t>2.16.840.1.</w:t>
            </w:r>
            <w:proofErr w:type="gramStart"/>
            <w:r w:rsidRPr="00911DBE">
              <w:rPr>
                <w:i/>
              </w:rPr>
              <w:t>113883.5</w:t>
            </w:r>
            <w:proofErr w:type="gramEnd"/>
            <w:r w:rsidRPr="00911DBE">
              <w:rPr>
                <w:i/>
              </w:rPr>
              <w:t>.1002</w:t>
            </w:r>
          </w:p>
          <w:p w14:paraId="5F39B9F8" w14:textId="77777777" w:rsidR="00FB5A39" w:rsidRDefault="00FB5A39" w:rsidP="009A2543">
            <w:pPr>
              <w:rPr>
                <w:i/>
              </w:rPr>
            </w:pPr>
          </w:p>
          <w:p w14:paraId="44A049A4" w14:textId="77777777" w:rsidR="00FB5A39" w:rsidRDefault="00FB5A39" w:rsidP="009A2543">
            <w:pPr>
              <w:rPr>
                <w:i/>
              </w:rPr>
            </w:pPr>
            <w:r>
              <w:rPr>
                <w:i/>
              </w:rPr>
              <w:t>Alternativ då HL7 inte räcker till är</w:t>
            </w:r>
            <w:r w:rsidRPr="00D1172A">
              <w:rPr>
                <w:i/>
              </w:rPr>
              <w:t>KV Snomed CT SE.</w:t>
            </w:r>
          </w:p>
          <w:p w14:paraId="5435FDA8" w14:textId="77777777" w:rsidR="00FB5A39" w:rsidRPr="00D1172A" w:rsidRDefault="00FB5A39" w:rsidP="009A254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650F125" w14:textId="77777777" w:rsidR="00FB5A39" w:rsidRPr="00D1172A" w:rsidRDefault="00FB5A39" w:rsidP="009A2543">
            <w:pPr>
              <w:rPr>
                <w:i/>
              </w:rPr>
            </w:pPr>
            <w:r w:rsidRPr="00D1172A">
              <w:rPr>
                <w:i/>
              </w:rPr>
              <w:t>1</w:t>
            </w:r>
          </w:p>
        </w:tc>
      </w:tr>
      <w:tr w:rsidR="00FB5A39" w:rsidRPr="00D1172A" w14:paraId="3BDB7EA7" w14:textId="77777777" w:rsidTr="009A2543">
        <w:tc>
          <w:tcPr>
            <w:tcW w:w="2474" w:type="dxa"/>
            <w:tcBorders>
              <w:top w:val="single" w:sz="4" w:space="0" w:color="auto"/>
              <w:left w:val="single" w:sz="4" w:space="0" w:color="auto"/>
              <w:bottom w:val="single" w:sz="4" w:space="0" w:color="auto"/>
              <w:right w:val="single" w:sz="4" w:space="0" w:color="auto"/>
            </w:tcBorders>
          </w:tcPr>
          <w:p w14:paraId="61868E1A"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2067668"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CF92A07" w14:textId="77777777" w:rsidR="00FB5A39" w:rsidRPr="00D1172A" w:rsidRDefault="00FB5A39" w:rsidP="009A254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DCE3BDE"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5AAA684B" w14:textId="77777777" w:rsidTr="009A2543">
        <w:tc>
          <w:tcPr>
            <w:tcW w:w="2474" w:type="dxa"/>
            <w:tcBorders>
              <w:top w:val="single" w:sz="4" w:space="0" w:color="auto"/>
              <w:left w:val="single" w:sz="4" w:space="0" w:color="auto"/>
              <w:bottom w:val="single" w:sz="4" w:space="0" w:color="auto"/>
              <w:right w:val="single" w:sz="4" w:space="0" w:color="auto"/>
            </w:tcBorders>
          </w:tcPr>
          <w:p w14:paraId="6E969FB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237906AB"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5019EF7" w14:textId="77777777" w:rsidR="00FB5A39" w:rsidRPr="00D1172A" w:rsidRDefault="00FB5A39" w:rsidP="009A254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A3C698F"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D1172A" w14:paraId="385B55A0" w14:textId="77777777" w:rsidTr="009A2543">
        <w:tc>
          <w:tcPr>
            <w:tcW w:w="2474" w:type="dxa"/>
            <w:tcBorders>
              <w:top w:val="single" w:sz="4" w:space="0" w:color="auto"/>
              <w:left w:val="single" w:sz="4" w:space="0" w:color="auto"/>
              <w:bottom w:val="single" w:sz="4" w:space="0" w:color="auto"/>
              <w:right w:val="single" w:sz="4" w:space="0" w:color="auto"/>
            </w:tcBorders>
          </w:tcPr>
          <w:p w14:paraId="566FDAD0" w14:textId="77777777" w:rsidR="00FB5A39" w:rsidRPr="00D1172A" w:rsidRDefault="00FB5A39" w:rsidP="009A254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C2A480A" w14:textId="77777777" w:rsidR="00FB5A39" w:rsidRPr="00D1172A" w:rsidRDefault="00FB5A39" w:rsidP="009A254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D1A5F62" w14:textId="77777777" w:rsidR="00FB5A39" w:rsidRPr="00D1172A" w:rsidRDefault="00FB5A39" w:rsidP="009A254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7C9EB7A" w14:textId="77777777" w:rsidR="00FB5A39" w:rsidRPr="00D1172A" w:rsidRDefault="00FB5A39" w:rsidP="009A2543">
            <w:pPr>
              <w:rPr>
                <w:i/>
              </w:rPr>
            </w:pPr>
            <w:r w:rsidRPr="00D1172A">
              <w:rPr>
                <w:i/>
              </w:rPr>
              <w:t>0</w:t>
            </w:r>
            <w:proofErr w:type="gramStart"/>
            <w:r w:rsidRPr="00D1172A">
              <w:rPr>
                <w:i/>
              </w:rPr>
              <w:t>..</w:t>
            </w:r>
            <w:proofErr w:type="gramEnd"/>
            <w:r w:rsidRPr="00D1172A">
              <w:rPr>
                <w:i/>
              </w:rPr>
              <w:t>1</w:t>
            </w:r>
          </w:p>
        </w:tc>
      </w:tr>
      <w:tr w:rsidR="00FB5A39" w:rsidRPr="008345BA" w14:paraId="1FB4CB52" w14:textId="77777777" w:rsidTr="009A2543">
        <w:tc>
          <w:tcPr>
            <w:tcW w:w="2474" w:type="dxa"/>
            <w:shd w:val="clear" w:color="auto" w:fill="D9D9D9" w:themeFill="background1" w:themeFillShade="D9"/>
          </w:tcPr>
          <w:p w14:paraId="22F0BEB5" w14:textId="77777777" w:rsidR="00FB5A39" w:rsidRPr="008345BA" w:rsidRDefault="00FB5A39" w:rsidP="009A2543">
            <w:proofErr w:type="gramStart"/>
            <w:r w:rsidRPr="008345BA">
              <w:rPr>
                <w:lang w:eastAsia="sv-SE"/>
              </w:rPr>
              <w:t>..</w:t>
            </w:r>
            <w:proofErr w:type="gramEnd"/>
            <w:r w:rsidRPr="008345BA">
              <w:rPr>
                <w:lang w:eastAsia="sv-SE"/>
              </w:rPr>
              <w:t>/</w:t>
            </w:r>
            <w:r w:rsidRPr="008345BA">
              <w:t>RelationType</w:t>
            </w:r>
            <w:r w:rsidRPr="008345BA">
              <w:rPr>
                <w:lang w:eastAsia="sv-SE"/>
              </w:rPr>
              <w:t>.referredI</w:t>
            </w:r>
            <w:r w:rsidRPr="008345BA">
              <w:rPr>
                <w:lang w:eastAsia="sv-SE"/>
              </w:rPr>
              <w:lastRenderedPageBreak/>
              <w:t>nformation</w:t>
            </w:r>
          </w:p>
        </w:tc>
        <w:tc>
          <w:tcPr>
            <w:tcW w:w="2506" w:type="dxa"/>
            <w:shd w:val="clear" w:color="auto" w:fill="D9D9D9" w:themeFill="background1" w:themeFillShade="D9"/>
          </w:tcPr>
          <w:p w14:paraId="08D0E898" w14:textId="77777777" w:rsidR="00FB5A39" w:rsidRPr="008345BA" w:rsidRDefault="00FB5A39" w:rsidP="009A2543">
            <w:r w:rsidRPr="008345BA">
              <w:lastRenderedPageBreak/>
              <w:t>ReferredInformationType</w:t>
            </w:r>
          </w:p>
        </w:tc>
        <w:tc>
          <w:tcPr>
            <w:tcW w:w="2925" w:type="dxa"/>
            <w:shd w:val="clear" w:color="auto" w:fill="D9D9D9" w:themeFill="background1" w:themeFillShade="D9"/>
          </w:tcPr>
          <w:p w14:paraId="5177C398" w14:textId="77777777" w:rsidR="00FB5A39" w:rsidRPr="008345BA" w:rsidRDefault="00FB5A39" w:rsidP="009A2543"/>
        </w:tc>
        <w:tc>
          <w:tcPr>
            <w:tcW w:w="1617" w:type="dxa"/>
            <w:shd w:val="clear" w:color="auto" w:fill="D9D9D9" w:themeFill="background1" w:themeFillShade="D9"/>
          </w:tcPr>
          <w:p w14:paraId="7A9776C8" w14:textId="77777777" w:rsidR="00FB5A39" w:rsidRPr="008345BA" w:rsidRDefault="00FB5A39" w:rsidP="009A2543">
            <w:r w:rsidRPr="008345BA">
              <w:t>1</w:t>
            </w:r>
            <w:proofErr w:type="gramStart"/>
            <w:r w:rsidRPr="008345BA">
              <w:t>..</w:t>
            </w:r>
            <w:proofErr w:type="gramEnd"/>
            <w:r w:rsidRPr="008345BA">
              <w:t>*</w:t>
            </w:r>
          </w:p>
        </w:tc>
      </w:tr>
      <w:tr w:rsidR="00FB5A39" w:rsidRPr="008345BA" w14:paraId="643511F4" w14:textId="77777777" w:rsidTr="009A2543">
        <w:tc>
          <w:tcPr>
            <w:tcW w:w="2474" w:type="dxa"/>
          </w:tcPr>
          <w:p w14:paraId="75E8DB95" w14:textId="77777777" w:rsidR="00FB5A39" w:rsidRPr="008345BA" w:rsidRDefault="00FB5A39" w:rsidP="009A2543">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13CD852" w14:textId="77777777" w:rsidR="00FB5A39" w:rsidRPr="008345BA" w:rsidRDefault="00FB5A39" w:rsidP="009A2543">
            <w:r w:rsidRPr="008345BA">
              <w:t>IIType</w:t>
            </w:r>
          </w:p>
        </w:tc>
        <w:tc>
          <w:tcPr>
            <w:tcW w:w="2925" w:type="dxa"/>
          </w:tcPr>
          <w:p w14:paraId="16437891" w14:textId="77777777" w:rsidR="00FB5A39" w:rsidRPr="00AC5622" w:rsidRDefault="00FB5A39" w:rsidP="009A2543">
            <w:pPr>
              <w:rPr>
                <w:rFonts w:cs="Arial"/>
              </w:rPr>
            </w:pPr>
            <w:r w:rsidRPr="008345BA">
              <w:rPr>
                <w:rFonts w:cs="Arial"/>
              </w:rPr>
              <w:t xml:space="preserve">Den refererade externa informationens identitet som är unik inom källsystemet. </w:t>
            </w:r>
          </w:p>
        </w:tc>
        <w:tc>
          <w:tcPr>
            <w:tcW w:w="1617" w:type="dxa"/>
          </w:tcPr>
          <w:p w14:paraId="3574FDB0" w14:textId="77777777" w:rsidR="00FB5A39" w:rsidRPr="008345BA" w:rsidRDefault="00FB5A39" w:rsidP="009A2543">
            <w:pPr>
              <w:rPr>
                <w:lang w:val="en-US"/>
              </w:rPr>
            </w:pPr>
            <w:r w:rsidRPr="008345BA">
              <w:rPr>
                <w:lang w:val="en-US"/>
              </w:rPr>
              <w:t>1</w:t>
            </w:r>
          </w:p>
        </w:tc>
      </w:tr>
      <w:tr w:rsidR="00FB5A39" w:rsidRPr="00AC5622" w14:paraId="57FC0A6C" w14:textId="77777777" w:rsidTr="009A2543">
        <w:tc>
          <w:tcPr>
            <w:tcW w:w="2474" w:type="dxa"/>
            <w:tcBorders>
              <w:top w:val="single" w:sz="4" w:space="0" w:color="auto"/>
              <w:left w:val="single" w:sz="4" w:space="0" w:color="auto"/>
              <w:bottom w:val="single" w:sz="4" w:space="0" w:color="auto"/>
              <w:right w:val="single" w:sz="4" w:space="0" w:color="auto"/>
            </w:tcBorders>
          </w:tcPr>
          <w:p w14:paraId="62FEAB09"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EF4599A"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5F1E40E9" w14:textId="77777777" w:rsidR="00FB5A39" w:rsidRPr="00AC5622" w:rsidRDefault="00FB5A39" w:rsidP="009A254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26AD0DED" w14:textId="77777777" w:rsidR="00FB5A39" w:rsidRPr="00AC5622" w:rsidRDefault="00FB5A39" w:rsidP="009A2543">
            <w:pPr>
              <w:rPr>
                <w:i/>
                <w:lang w:val="en-US"/>
              </w:rPr>
            </w:pPr>
            <w:r w:rsidRPr="00AC5622">
              <w:rPr>
                <w:i/>
                <w:lang w:val="en-US"/>
              </w:rPr>
              <w:t>1</w:t>
            </w:r>
          </w:p>
        </w:tc>
      </w:tr>
      <w:tr w:rsidR="00FB5A39" w:rsidRPr="00AC5622" w14:paraId="1B8C9F9A" w14:textId="77777777" w:rsidTr="009A2543">
        <w:tc>
          <w:tcPr>
            <w:tcW w:w="2474" w:type="dxa"/>
            <w:tcBorders>
              <w:top w:val="single" w:sz="4" w:space="0" w:color="auto"/>
              <w:left w:val="single" w:sz="4" w:space="0" w:color="auto"/>
              <w:bottom w:val="single" w:sz="4" w:space="0" w:color="auto"/>
              <w:right w:val="single" w:sz="4" w:space="0" w:color="auto"/>
            </w:tcBorders>
          </w:tcPr>
          <w:p w14:paraId="7B28BC74" w14:textId="77777777" w:rsidR="00FB5A39" w:rsidRPr="00AC5622" w:rsidRDefault="00FB5A39" w:rsidP="009A254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D2AB92" w14:textId="77777777" w:rsidR="00FB5A39" w:rsidRPr="00AC5622" w:rsidRDefault="00FB5A39" w:rsidP="009A254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10CDC94" w14:textId="77777777" w:rsidR="00FB5A39" w:rsidRPr="00AC5622" w:rsidRDefault="00FB5A39" w:rsidP="009A254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576D9C1" w14:textId="77777777" w:rsidR="00FB5A39" w:rsidRPr="00AC5622" w:rsidRDefault="00FB5A39" w:rsidP="009A2543">
            <w:pPr>
              <w:rPr>
                <w:i/>
                <w:lang w:val="en-US"/>
              </w:rPr>
            </w:pPr>
            <w:r w:rsidRPr="00AC5622">
              <w:rPr>
                <w:i/>
                <w:lang w:val="en-US"/>
              </w:rPr>
              <w:t>1</w:t>
            </w:r>
          </w:p>
        </w:tc>
      </w:tr>
      <w:tr w:rsidR="00FB5A39" w:rsidRPr="008345BA" w14:paraId="650F848D" w14:textId="77777777" w:rsidTr="009A2543">
        <w:tc>
          <w:tcPr>
            <w:tcW w:w="2474" w:type="dxa"/>
          </w:tcPr>
          <w:p w14:paraId="7CD397C1"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5C71CBE3" w14:textId="77777777" w:rsidR="00FB5A39" w:rsidRPr="008345BA" w:rsidRDefault="00FB5A39" w:rsidP="009A2543">
            <w:r w:rsidRPr="008345BA">
              <w:t>TimeStamp</w:t>
            </w:r>
          </w:p>
        </w:tc>
        <w:tc>
          <w:tcPr>
            <w:tcW w:w="2925" w:type="dxa"/>
          </w:tcPr>
          <w:p w14:paraId="14A79836" w14:textId="77777777" w:rsidR="00FB5A39" w:rsidRPr="004B6953" w:rsidRDefault="00FB5A39" w:rsidP="009A2543">
            <w:pPr>
              <w:rPr>
                <w:rFonts w:cs="Arial"/>
              </w:rPr>
            </w:pPr>
            <w:r w:rsidRPr="008345BA">
              <w:rPr>
                <w:rFonts w:cs="Arial"/>
              </w:rPr>
              <w:t>Starttid av refererad observation. Uttrycks med formatet ÅÅÅÅMMDDttmmss.</w:t>
            </w:r>
            <w:r>
              <w:rPr>
                <w:rFonts w:cs="Arial"/>
              </w:rPr>
              <w:t xml:space="preserve"> </w:t>
            </w:r>
          </w:p>
        </w:tc>
        <w:tc>
          <w:tcPr>
            <w:tcW w:w="1617" w:type="dxa"/>
          </w:tcPr>
          <w:p w14:paraId="7C8713CC" w14:textId="77777777" w:rsidR="00FB5A39" w:rsidRPr="008345BA" w:rsidRDefault="00FB5A39" w:rsidP="009A2543">
            <w:r w:rsidRPr="008345BA">
              <w:t>1</w:t>
            </w:r>
          </w:p>
        </w:tc>
      </w:tr>
      <w:tr w:rsidR="00FB5A39" w:rsidRPr="008345BA" w14:paraId="2E6C5CE9" w14:textId="77777777" w:rsidTr="009A2543">
        <w:tc>
          <w:tcPr>
            <w:tcW w:w="2474" w:type="dxa"/>
          </w:tcPr>
          <w:p w14:paraId="1F5CF06A"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ReferredInformationType.urn</w:t>
            </w:r>
          </w:p>
        </w:tc>
        <w:tc>
          <w:tcPr>
            <w:tcW w:w="2506" w:type="dxa"/>
          </w:tcPr>
          <w:p w14:paraId="4B7FC828" w14:textId="77777777" w:rsidR="00FB5A39" w:rsidRPr="008345BA" w:rsidRDefault="00FB5A39" w:rsidP="009A2543">
            <w:r w:rsidRPr="008345BA">
              <w:t>URN</w:t>
            </w:r>
          </w:p>
        </w:tc>
        <w:tc>
          <w:tcPr>
            <w:tcW w:w="2925" w:type="dxa"/>
          </w:tcPr>
          <w:p w14:paraId="002E8279" w14:textId="77777777" w:rsidR="00FB5A39" w:rsidRPr="008345BA" w:rsidRDefault="00FB5A39" w:rsidP="009A2543">
            <w:pPr>
              <w:rPr>
                <w:rFonts w:cs="Arial"/>
              </w:rPr>
            </w:pPr>
            <w:r>
              <w:rPr>
                <w:rFonts w:cs="Arial"/>
              </w:rPr>
              <w:t>Beskrivning av funktion för</w:t>
            </w:r>
            <w:r w:rsidRPr="008345BA">
              <w:rPr>
                <w:rFonts w:cs="Arial"/>
              </w:rPr>
              <w:t xml:space="preserve"> den refererade externa informationen. </w:t>
            </w:r>
            <w:r>
              <w:rPr>
                <w:rFonts w:cs="Arial"/>
              </w:rPr>
              <w:t>Baseras på</w:t>
            </w:r>
            <w:r w:rsidRPr="008345BA">
              <w:rPr>
                <w:rFonts w:cs="Arial"/>
              </w:rPr>
              <w:t xml:space="preserve"> Uniform Resource Name (URN) där adressrymden utgörs av resursnycklar som är persistenta och fysiskt självständiga</w:t>
            </w:r>
            <w:r>
              <w:rPr>
                <w:rFonts w:cs="Arial"/>
              </w:rPr>
              <w:t xml:space="preserve"> i domän fram till lämpligt tjänstekontrakt.</w:t>
            </w:r>
          </w:p>
          <w:p w14:paraId="13500A91" w14:textId="77777777" w:rsidR="00FB5A39" w:rsidRPr="008345BA" w:rsidRDefault="00FB5A39" w:rsidP="009A2543">
            <w:pPr>
              <w:rPr>
                <w:rFonts w:cs="Arial"/>
              </w:rPr>
            </w:pPr>
          </w:p>
          <w:p w14:paraId="00B20F68" w14:textId="77777777" w:rsidR="00FB5A39" w:rsidRPr="008345BA" w:rsidRDefault="00FB5A39" w:rsidP="009A2543">
            <w:pPr>
              <w:rPr>
                <w:rFonts w:eastAsia="Arial Unicode MS" w:cs="Arial"/>
                <w:color w:val="000000"/>
                <w:lang w:val="en-US"/>
              </w:rPr>
            </w:pPr>
            <w:r w:rsidRPr="008345BA">
              <w:rPr>
                <w:rFonts w:cs="Arial"/>
                <w:lang w:val="en-US"/>
              </w:rPr>
              <w:t xml:space="preserve">KV </w:t>
            </w:r>
            <w:r w:rsidRPr="008345BA">
              <w:rPr>
                <w:rFonts w:eastAsia="Arial Unicode MS" w:cs="Arial"/>
                <w:color w:val="000000"/>
                <w:lang w:val="en-US"/>
              </w:rPr>
              <w:t>URN OID 1.3.6.1</w:t>
            </w:r>
          </w:p>
          <w:p w14:paraId="4A05C980" w14:textId="77777777" w:rsidR="00FB5A39" w:rsidRPr="008345BA" w:rsidRDefault="00FB5A39" w:rsidP="009A2543">
            <w:pPr>
              <w:rPr>
                <w:rFonts w:eastAsia="Arial Unicode MS" w:cs="Arial"/>
                <w:color w:val="000000"/>
                <w:lang w:val="en-US"/>
              </w:rPr>
            </w:pPr>
          </w:p>
          <w:p w14:paraId="5B1012CA" w14:textId="77777777" w:rsidR="00FB5A39" w:rsidRPr="008345BA" w:rsidRDefault="00FB5A39" w:rsidP="009A2543">
            <w:pPr>
              <w:rPr>
                <w:rFonts w:cs="Arial"/>
                <w:lang w:val="en-US"/>
              </w:rPr>
            </w:pPr>
            <w:r w:rsidRPr="008345BA">
              <w:rPr>
                <w:rFonts w:eastAsia="Arial Unicode MS" w:cs="Arial"/>
                <w:color w:val="00000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2ADBE5B" w14:textId="77777777" w:rsidR="00FB5A39" w:rsidRPr="008345BA" w:rsidRDefault="00FB5A39" w:rsidP="009A2543">
            <w:pPr>
              <w:rPr>
                <w:lang w:val="en-US"/>
              </w:rPr>
            </w:pPr>
            <w:r w:rsidRPr="008345BA">
              <w:rPr>
                <w:lang w:val="en-US"/>
              </w:rPr>
              <w:t>1</w:t>
            </w:r>
          </w:p>
        </w:tc>
      </w:tr>
      <w:tr w:rsidR="00FB5A39" w:rsidRPr="008345BA" w14:paraId="03BF8A5F" w14:textId="77777777" w:rsidTr="009A2543">
        <w:tc>
          <w:tcPr>
            <w:tcW w:w="2474" w:type="dxa"/>
            <w:shd w:val="clear" w:color="auto" w:fill="D9D9D9" w:themeFill="background1" w:themeFillShade="D9"/>
          </w:tcPr>
          <w:p w14:paraId="0E3524CC"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27D16AE5" w14:textId="77777777" w:rsidR="00FB5A39" w:rsidRPr="008345BA" w:rsidRDefault="00FB5A39" w:rsidP="009A2543">
            <w:r w:rsidRPr="008345BA">
              <w:t>InformationOwnerType</w:t>
            </w:r>
          </w:p>
        </w:tc>
        <w:tc>
          <w:tcPr>
            <w:tcW w:w="2925" w:type="dxa"/>
            <w:shd w:val="clear" w:color="auto" w:fill="D9D9D9" w:themeFill="background1" w:themeFillShade="D9"/>
          </w:tcPr>
          <w:p w14:paraId="27FEA34B" w14:textId="77777777" w:rsidR="00FB5A39" w:rsidRPr="008345BA" w:rsidRDefault="00FB5A39" w:rsidP="009A2543"/>
        </w:tc>
        <w:tc>
          <w:tcPr>
            <w:tcW w:w="1617" w:type="dxa"/>
            <w:shd w:val="clear" w:color="auto" w:fill="D9D9D9" w:themeFill="background1" w:themeFillShade="D9"/>
          </w:tcPr>
          <w:p w14:paraId="6ECB2E63" w14:textId="77777777" w:rsidR="00FB5A39" w:rsidRPr="008345BA" w:rsidRDefault="00FB5A39" w:rsidP="009A2543">
            <w:r w:rsidRPr="008345BA">
              <w:t>1</w:t>
            </w:r>
          </w:p>
        </w:tc>
      </w:tr>
      <w:tr w:rsidR="00FB5A39" w:rsidRPr="008345BA" w14:paraId="0035E7A6" w14:textId="77777777" w:rsidTr="009A2543">
        <w:tc>
          <w:tcPr>
            <w:tcW w:w="2474" w:type="dxa"/>
          </w:tcPr>
          <w:p w14:paraId="662C2278"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46334C21" w14:textId="77777777" w:rsidR="00FB5A39" w:rsidRPr="008345BA" w:rsidRDefault="00FB5A39" w:rsidP="009A2543">
            <w:r w:rsidRPr="008345BA">
              <w:t>IIType</w:t>
            </w:r>
          </w:p>
        </w:tc>
        <w:tc>
          <w:tcPr>
            <w:tcW w:w="2925" w:type="dxa"/>
          </w:tcPr>
          <w:p w14:paraId="38FC7577" w14:textId="77777777" w:rsidR="00FB5A39" w:rsidRPr="008345BA" w:rsidRDefault="00FB5A39" w:rsidP="009A254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8332A26" w14:textId="77777777" w:rsidR="00FB5A39" w:rsidRPr="008345BA" w:rsidRDefault="00FB5A39" w:rsidP="009A2543"/>
        </w:tc>
        <w:tc>
          <w:tcPr>
            <w:tcW w:w="1617" w:type="dxa"/>
          </w:tcPr>
          <w:p w14:paraId="6DE4DE6D" w14:textId="77777777" w:rsidR="00FB5A39" w:rsidRPr="008345BA" w:rsidRDefault="00FB5A39" w:rsidP="009A2543">
            <w:pPr>
              <w:rPr>
                <w:lang w:val="en-US"/>
              </w:rPr>
            </w:pPr>
            <w:r w:rsidRPr="008345BA">
              <w:rPr>
                <w:lang w:val="en-US"/>
              </w:rPr>
              <w:t>1</w:t>
            </w:r>
          </w:p>
        </w:tc>
      </w:tr>
      <w:tr w:rsidR="00FB5A39" w:rsidRPr="008345BA" w14:paraId="153369B5" w14:textId="77777777" w:rsidTr="009A2543">
        <w:tc>
          <w:tcPr>
            <w:tcW w:w="2474" w:type="dxa"/>
          </w:tcPr>
          <w:p w14:paraId="2F047C16"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5A1914FC" w14:textId="77777777" w:rsidR="00FB5A39" w:rsidRPr="008345BA" w:rsidRDefault="00FB5A39" w:rsidP="009A2543">
            <w:r>
              <w:t>String</w:t>
            </w:r>
          </w:p>
        </w:tc>
        <w:tc>
          <w:tcPr>
            <w:tcW w:w="2925" w:type="dxa"/>
          </w:tcPr>
          <w:p w14:paraId="0F46EA3B" w14:textId="77777777" w:rsidR="00FB5A39" w:rsidRPr="008345BA" w:rsidRDefault="00FB5A39"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E949561" w14:textId="77777777" w:rsidR="00FB5A39" w:rsidRPr="008345BA" w:rsidRDefault="00FB5A39" w:rsidP="009A2543">
            <w:pPr>
              <w:rPr>
                <w:lang w:val="en-US"/>
              </w:rPr>
            </w:pPr>
          </w:p>
        </w:tc>
      </w:tr>
      <w:tr w:rsidR="00FB5A39" w:rsidRPr="008345BA" w14:paraId="0E4E5659" w14:textId="77777777" w:rsidTr="009A2543">
        <w:tc>
          <w:tcPr>
            <w:tcW w:w="2474" w:type="dxa"/>
          </w:tcPr>
          <w:p w14:paraId="706AF27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51E46B10" w14:textId="77777777" w:rsidR="00FB5A39" w:rsidRPr="008345BA" w:rsidRDefault="00FB5A39" w:rsidP="009A2543">
            <w:r>
              <w:t>String</w:t>
            </w:r>
          </w:p>
        </w:tc>
        <w:tc>
          <w:tcPr>
            <w:tcW w:w="2925" w:type="dxa"/>
          </w:tcPr>
          <w:p w14:paraId="42EC28B1" w14:textId="77777777" w:rsidR="00FB5A39" w:rsidRPr="008345BA" w:rsidRDefault="00FB5A39" w:rsidP="009A2543">
            <w:pPr>
              <w:rPr>
                <w:rFonts w:cs="Arial"/>
              </w:rPr>
            </w:pPr>
            <w:r>
              <w:rPr>
                <w:rFonts w:cs="Arial"/>
              </w:rPr>
              <w:t>Extension sätts till den HSA-id för aktuell vårdgivare</w:t>
            </w:r>
          </w:p>
        </w:tc>
        <w:tc>
          <w:tcPr>
            <w:tcW w:w="1617" w:type="dxa"/>
          </w:tcPr>
          <w:p w14:paraId="78E1ED02" w14:textId="77777777" w:rsidR="00FB5A39" w:rsidRPr="006701F1" w:rsidRDefault="00FB5A39" w:rsidP="009A2543"/>
        </w:tc>
      </w:tr>
      <w:tr w:rsidR="00FB5A39" w:rsidRPr="008345BA" w14:paraId="74A668F3" w14:textId="77777777" w:rsidTr="009A2543">
        <w:tc>
          <w:tcPr>
            <w:tcW w:w="2474" w:type="dxa"/>
            <w:shd w:val="clear" w:color="auto" w:fill="D9D9D9" w:themeFill="background1" w:themeFillShade="D9"/>
          </w:tcPr>
          <w:p w14:paraId="6E53481B" w14:textId="77777777" w:rsidR="00FB5A39" w:rsidRPr="008345BA" w:rsidRDefault="00FB5A39" w:rsidP="009A2543">
            <w:pPr>
              <w:rPr>
                <w:lang w:val="en-GB"/>
              </w:rPr>
            </w:pPr>
            <w:r w:rsidRPr="008345BA">
              <w:rPr>
                <w:lang w:val="en-US" w:eastAsia="sv-SE"/>
              </w:rPr>
              <w:t>performerRole</w:t>
            </w:r>
          </w:p>
        </w:tc>
        <w:tc>
          <w:tcPr>
            <w:tcW w:w="2506" w:type="dxa"/>
            <w:shd w:val="clear" w:color="auto" w:fill="D9D9D9" w:themeFill="background1" w:themeFillShade="D9"/>
          </w:tcPr>
          <w:p w14:paraId="0C02215B" w14:textId="77777777" w:rsidR="00FB5A39" w:rsidRPr="008345BA" w:rsidRDefault="00FB5A39" w:rsidP="009A2543">
            <w:pPr>
              <w:rPr>
                <w:lang w:val="en-GB"/>
              </w:rPr>
            </w:pPr>
            <w:r w:rsidRPr="008345BA">
              <w:rPr>
                <w:lang w:val="en-GB"/>
              </w:rPr>
              <w:t>PerformerRoleType</w:t>
            </w:r>
          </w:p>
        </w:tc>
        <w:tc>
          <w:tcPr>
            <w:tcW w:w="2925" w:type="dxa"/>
            <w:shd w:val="clear" w:color="auto" w:fill="D9D9D9" w:themeFill="background1" w:themeFillShade="D9"/>
          </w:tcPr>
          <w:p w14:paraId="48C6691D" w14:textId="77777777" w:rsidR="00FB5A39" w:rsidRPr="008345BA" w:rsidRDefault="00FB5A39" w:rsidP="009A2543">
            <w:pPr>
              <w:rPr>
                <w:lang w:val="en-US"/>
              </w:rPr>
            </w:pPr>
          </w:p>
        </w:tc>
        <w:tc>
          <w:tcPr>
            <w:tcW w:w="1617" w:type="dxa"/>
            <w:shd w:val="clear" w:color="auto" w:fill="D9D9D9" w:themeFill="background1" w:themeFillShade="D9"/>
          </w:tcPr>
          <w:p w14:paraId="7EBB5B31" w14:textId="77777777" w:rsidR="00FB5A39" w:rsidRPr="008345BA" w:rsidRDefault="00FB5A39" w:rsidP="009A2543">
            <w:pPr>
              <w:rPr>
                <w:lang w:val="en-US"/>
              </w:rPr>
            </w:pPr>
            <w:r w:rsidRPr="008345BA">
              <w:rPr>
                <w:lang w:val="en-US"/>
              </w:rPr>
              <w:t>1</w:t>
            </w:r>
          </w:p>
        </w:tc>
      </w:tr>
      <w:tr w:rsidR="00FB5A39" w:rsidRPr="008345BA" w14:paraId="5F118F3E" w14:textId="77777777" w:rsidTr="009A2543">
        <w:tc>
          <w:tcPr>
            <w:tcW w:w="2474" w:type="dxa"/>
          </w:tcPr>
          <w:p w14:paraId="2F151FC0" w14:textId="77777777" w:rsidR="00FB5A39" w:rsidRPr="008345BA" w:rsidRDefault="00FB5A39" w:rsidP="009A254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586FCAC3" w14:textId="77777777" w:rsidR="00FB5A39" w:rsidRPr="008345BA" w:rsidRDefault="00FB5A39" w:rsidP="009A2543">
            <w:pPr>
              <w:rPr>
                <w:lang w:val="en-US"/>
              </w:rPr>
            </w:pPr>
            <w:r w:rsidRPr="008345BA">
              <w:rPr>
                <w:lang w:val="en-US"/>
              </w:rPr>
              <w:t>IIType</w:t>
            </w:r>
          </w:p>
        </w:tc>
        <w:tc>
          <w:tcPr>
            <w:tcW w:w="2925" w:type="dxa"/>
          </w:tcPr>
          <w:p w14:paraId="53C275A7" w14:textId="77777777" w:rsidR="00FB5A39" w:rsidRDefault="00FB5A39" w:rsidP="009A2543">
            <w:r w:rsidRPr="008345BA">
              <w:t xml:space="preserve">Personens identitet av utförarrollen som är unik inom källsystemet. </w:t>
            </w:r>
          </w:p>
          <w:p w14:paraId="66286733" w14:textId="77777777" w:rsidR="00FB5A39" w:rsidRDefault="00FB5A39" w:rsidP="009A2543"/>
          <w:p w14:paraId="370C0012" w14:textId="77777777" w:rsidR="00FB5A39" w:rsidRDefault="00FB5A39" w:rsidP="009A2543">
            <w:r>
              <w:t>Lämnas tomt ifall</w:t>
            </w:r>
            <w:r w:rsidRPr="008345BA">
              <w:t xml:space="preserve"> observationen utförs av pat</w:t>
            </w:r>
            <w:r>
              <w:t>ienten själv eller annan person</w:t>
            </w:r>
          </w:p>
          <w:p w14:paraId="626B85A2" w14:textId="77777777" w:rsidR="00FB5A39" w:rsidRDefault="00FB5A39" w:rsidP="009A2543"/>
          <w:p w14:paraId="51F2828C" w14:textId="77777777" w:rsidR="00FB5A39" w:rsidRPr="00DE210C" w:rsidRDefault="00FB5A39" w:rsidP="009A2543">
            <w:r>
              <w:t>HSAid skall anges ifall utföraren är en vårdpersonal</w:t>
            </w:r>
            <w:r w:rsidRPr="008345BA">
              <w:t>.</w:t>
            </w:r>
            <w:r>
              <w:rPr>
                <w:rFonts w:cs="Arial"/>
              </w:rPr>
              <w:t xml:space="preserve"> (Fält 2, Fält 2a, Fält 2b)</w:t>
            </w:r>
          </w:p>
        </w:tc>
        <w:tc>
          <w:tcPr>
            <w:tcW w:w="1617" w:type="dxa"/>
          </w:tcPr>
          <w:p w14:paraId="5F8727DF" w14:textId="77777777" w:rsidR="00FB5A39" w:rsidRPr="008345BA" w:rsidRDefault="00FB5A39" w:rsidP="009A2543">
            <w:r w:rsidRPr="008345BA">
              <w:lastRenderedPageBreak/>
              <w:t>0</w:t>
            </w:r>
            <w:proofErr w:type="gramStart"/>
            <w:r w:rsidRPr="008345BA">
              <w:t>..</w:t>
            </w:r>
            <w:proofErr w:type="gramEnd"/>
            <w:r w:rsidRPr="008345BA">
              <w:t>1</w:t>
            </w:r>
          </w:p>
        </w:tc>
      </w:tr>
      <w:tr w:rsidR="00FB5A39" w:rsidRPr="00612528" w14:paraId="0E301BA1" w14:textId="77777777" w:rsidTr="009A2543">
        <w:tc>
          <w:tcPr>
            <w:tcW w:w="2474" w:type="dxa"/>
            <w:tcBorders>
              <w:top w:val="single" w:sz="4" w:space="0" w:color="auto"/>
              <w:left w:val="single" w:sz="4" w:space="0" w:color="auto"/>
              <w:bottom w:val="single" w:sz="4" w:space="0" w:color="auto"/>
              <w:right w:val="single" w:sz="4" w:space="0" w:color="auto"/>
            </w:tcBorders>
          </w:tcPr>
          <w:p w14:paraId="3FB139AE" w14:textId="77777777" w:rsidR="00FB5A39" w:rsidRPr="00612528" w:rsidRDefault="00FB5A39" w:rsidP="009A254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CFEA13B"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1F7BFFD2" w14:textId="77777777" w:rsidR="00FB5A39" w:rsidRPr="00612528" w:rsidRDefault="00FB5A39" w:rsidP="009A254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7311D548" w14:textId="77777777" w:rsidR="00FB5A39" w:rsidRPr="00612528" w:rsidRDefault="00FB5A39" w:rsidP="009A2543">
            <w:pPr>
              <w:rPr>
                <w:i/>
              </w:rPr>
            </w:pPr>
            <w:r w:rsidRPr="00612528">
              <w:rPr>
                <w:i/>
              </w:rPr>
              <w:t>1</w:t>
            </w:r>
          </w:p>
        </w:tc>
      </w:tr>
      <w:tr w:rsidR="00FB5A39" w:rsidRPr="00612528" w14:paraId="57119E31" w14:textId="77777777" w:rsidTr="009A2543">
        <w:tc>
          <w:tcPr>
            <w:tcW w:w="2474" w:type="dxa"/>
            <w:tcBorders>
              <w:top w:val="single" w:sz="4" w:space="0" w:color="auto"/>
              <w:left w:val="single" w:sz="4" w:space="0" w:color="auto"/>
              <w:bottom w:val="single" w:sz="4" w:space="0" w:color="auto"/>
              <w:right w:val="single" w:sz="4" w:space="0" w:color="auto"/>
            </w:tcBorders>
          </w:tcPr>
          <w:p w14:paraId="66A09553" w14:textId="77777777" w:rsidR="00FB5A39" w:rsidRPr="00612528" w:rsidRDefault="00FB5A39" w:rsidP="009A254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398D86F1" w14:textId="77777777" w:rsidR="00FB5A39" w:rsidRPr="00612528" w:rsidRDefault="00FB5A39" w:rsidP="009A254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57E93B6" w14:textId="77777777" w:rsidR="00FB5A39" w:rsidRPr="00612528" w:rsidRDefault="00FB5A39" w:rsidP="009A254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63F55D85" w14:textId="77777777" w:rsidR="00FB5A39" w:rsidRPr="00612528" w:rsidRDefault="00FB5A39" w:rsidP="009A2543">
            <w:pPr>
              <w:rPr>
                <w:i/>
              </w:rPr>
            </w:pPr>
            <w:r w:rsidRPr="00612528">
              <w:rPr>
                <w:i/>
              </w:rPr>
              <w:t>1</w:t>
            </w:r>
          </w:p>
        </w:tc>
      </w:tr>
      <w:tr w:rsidR="00FB5A39" w:rsidRPr="008345BA" w14:paraId="65EA30C1" w14:textId="77777777" w:rsidTr="009A2543">
        <w:tc>
          <w:tcPr>
            <w:tcW w:w="2474" w:type="dxa"/>
          </w:tcPr>
          <w:p w14:paraId="59EEA6B3" w14:textId="77777777" w:rsidR="00FB5A39" w:rsidRPr="008345BA" w:rsidRDefault="00FB5A39" w:rsidP="009A254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337E0642" w14:textId="77777777" w:rsidR="00FB5A39" w:rsidRPr="008345BA" w:rsidRDefault="00FB5A39" w:rsidP="009A2543">
            <w:r w:rsidRPr="008345BA">
              <w:t>CVType</w:t>
            </w:r>
          </w:p>
        </w:tc>
        <w:tc>
          <w:tcPr>
            <w:tcW w:w="2925" w:type="dxa"/>
          </w:tcPr>
          <w:p w14:paraId="04C2D4AB" w14:textId="77777777" w:rsidR="00FB5A39" w:rsidRPr="008345BA" w:rsidRDefault="00FB5A39" w:rsidP="009A2543">
            <w:r w:rsidRPr="008345BA">
              <w:t>Beskriver utförarens roll.</w:t>
            </w:r>
          </w:p>
        </w:tc>
        <w:tc>
          <w:tcPr>
            <w:tcW w:w="1617" w:type="dxa"/>
          </w:tcPr>
          <w:p w14:paraId="41654A8F" w14:textId="77777777" w:rsidR="00FB5A39" w:rsidRPr="008345BA" w:rsidRDefault="00FB5A39" w:rsidP="009A2543">
            <w:r w:rsidRPr="008345BA">
              <w:t>1</w:t>
            </w:r>
          </w:p>
        </w:tc>
      </w:tr>
      <w:tr w:rsidR="00FB5A39" w:rsidRPr="000B3601" w14:paraId="2C4A2B2F" w14:textId="77777777" w:rsidTr="009A2543">
        <w:tc>
          <w:tcPr>
            <w:tcW w:w="2474" w:type="dxa"/>
            <w:tcBorders>
              <w:top w:val="single" w:sz="4" w:space="0" w:color="auto"/>
              <w:left w:val="single" w:sz="4" w:space="0" w:color="auto"/>
              <w:bottom w:val="single" w:sz="4" w:space="0" w:color="auto"/>
              <w:right w:val="single" w:sz="4" w:space="0" w:color="auto"/>
            </w:tcBorders>
          </w:tcPr>
          <w:p w14:paraId="645D5007"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D3F64E"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09CFF67" w14:textId="77777777" w:rsidR="00FB5A39" w:rsidRPr="000B3601" w:rsidRDefault="00FB5A39" w:rsidP="009A254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1FEF002" w14:textId="77777777" w:rsidR="00FB5A39" w:rsidRPr="000B3601" w:rsidRDefault="00FB5A39" w:rsidP="009A2543">
            <w:pPr>
              <w:rPr>
                <w:i/>
              </w:rPr>
            </w:pPr>
            <w:r w:rsidRPr="000B3601">
              <w:rPr>
                <w:i/>
              </w:rPr>
              <w:t>1</w:t>
            </w:r>
          </w:p>
        </w:tc>
      </w:tr>
      <w:tr w:rsidR="00FB5A39" w:rsidRPr="000B3601" w14:paraId="52897E60" w14:textId="77777777" w:rsidTr="009A2543">
        <w:tc>
          <w:tcPr>
            <w:tcW w:w="2474" w:type="dxa"/>
            <w:tcBorders>
              <w:top w:val="single" w:sz="4" w:space="0" w:color="auto"/>
              <w:left w:val="single" w:sz="4" w:space="0" w:color="auto"/>
              <w:bottom w:val="single" w:sz="4" w:space="0" w:color="auto"/>
              <w:right w:val="single" w:sz="4" w:space="0" w:color="auto"/>
            </w:tcBorders>
          </w:tcPr>
          <w:p w14:paraId="3467753B"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0092A09"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9E4753" w14:textId="77777777" w:rsidR="00FB5A39" w:rsidRPr="00485475" w:rsidRDefault="00FB5A39" w:rsidP="009A2543">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Ska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252333DD" w14:textId="77777777" w:rsidR="00FB5A39" w:rsidRPr="000B3601" w:rsidRDefault="00FB5A39" w:rsidP="009A2543">
            <w:pPr>
              <w:rPr>
                <w:i/>
              </w:rPr>
            </w:pPr>
            <w:r w:rsidRPr="000B3601">
              <w:rPr>
                <w:i/>
              </w:rPr>
              <w:t>1</w:t>
            </w:r>
          </w:p>
        </w:tc>
      </w:tr>
      <w:tr w:rsidR="00FB5A39" w:rsidRPr="000B3601" w14:paraId="6209F274" w14:textId="77777777" w:rsidTr="009A2543">
        <w:tc>
          <w:tcPr>
            <w:tcW w:w="2474" w:type="dxa"/>
            <w:tcBorders>
              <w:top w:val="single" w:sz="4" w:space="0" w:color="auto"/>
              <w:left w:val="single" w:sz="4" w:space="0" w:color="auto"/>
              <w:bottom w:val="single" w:sz="4" w:space="0" w:color="auto"/>
              <w:right w:val="single" w:sz="4" w:space="0" w:color="auto"/>
            </w:tcBorders>
          </w:tcPr>
          <w:p w14:paraId="7FC20196"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0C3DA17"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4929547" w14:textId="77777777" w:rsidR="00FB5A39" w:rsidRPr="000B3601" w:rsidRDefault="00FB5A39" w:rsidP="009A254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6756E02"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58C201D2" w14:textId="77777777" w:rsidTr="009A2543">
        <w:tc>
          <w:tcPr>
            <w:tcW w:w="2474" w:type="dxa"/>
            <w:tcBorders>
              <w:top w:val="single" w:sz="4" w:space="0" w:color="auto"/>
              <w:left w:val="single" w:sz="4" w:space="0" w:color="auto"/>
              <w:bottom w:val="single" w:sz="4" w:space="0" w:color="auto"/>
              <w:right w:val="single" w:sz="4" w:space="0" w:color="auto"/>
            </w:tcBorders>
          </w:tcPr>
          <w:p w14:paraId="32A74108"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576912B"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0AC007A" w14:textId="77777777" w:rsidR="00FB5A39" w:rsidRPr="000B3601" w:rsidRDefault="00FB5A39" w:rsidP="009A254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19B2AB4"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0B3601" w14:paraId="3A453FDC" w14:textId="77777777" w:rsidTr="009A2543">
        <w:tc>
          <w:tcPr>
            <w:tcW w:w="2474" w:type="dxa"/>
            <w:tcBorders>
              <w:top w:val="single" w:sz="4" w:space="0" w:color="auto"/>
              <w:left w:val="single" w:sz="4" w:space="0" w:color="auto"/>
              <w:bottom w:val="single" w:sz="4" w:space="0" w:color="auto"/>
              <w:right w:val="single" w:sz="4" w:space="0" w:color="auto"/>
            </w:tcBorders>
          </w:tcPr>
          <w:p w14:paraId="25CCCB9A" w14:textId="77777777" w:rsidR="00FB5A39" w:rsidRPr="000B3601" w:rsidRDefault="00FB5A39" w:rsidP="009A254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CABA584" w14:textId="77777777" w:rsidR="00FB5A39" w:rsidRPr="000B3601" w:rsidRDefault="00FB5A39" w:rsidP="009A254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FF9993D" w14:textId="77777777" w:rsidR="00FB5A39" w:rsidRPr="000B3601" w:rsidRDefault="00FB5A39" w:rsidP="009A254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5787C4C" w14:textId="77777777" w:rsidR="00FB5A39" w:rsidRPr="000B3601" w:rsidRDefault="00FB5A39" w:rsidP="009A2543">
            <w:pPr>
              <w:rPr>
                <w:i/>
              </w:rPr>
            </w:pPr>
            <w:r w:rsidRPr="000B3601">
              <w:rPr>
                <w:i/>
              </w:rPr>
              <w:t>0</w:t>
            </w:r>
            <w:proofErr w:type="gramStart"/>
            <w:r w:rsidRPr="000B3601">
              <w:rPr>
                <w:i/>
              </w:rPr>
              <w:t>..</w:t>
            </w:r>
            <w:proofErr w:type="gramEnd"/>
            <w:r w:rsidRPr="000B3601">
              <w:rPr>
                <w:i/>
              </w:rPr>
              <w:t>1</w:t>
            </w:r>
          </w:p>
        </w:tc>
      </w:tr>
      <w:tr w:rsidR="00FB5A39" w:rsidRPr="008345BA" w14:paraId="1D79F473"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AFA302"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0D2D2A" w14:textId="77777777" w:rsidR="00FB5A39" w:rsidRPr="008345BA" w:rsidRDefault="00FB5A39" w:rsidP="009A254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8A68E4"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6DB5A" w14:textId="77777777" w:rsidR="00FB5A39" w:rsidRPr="008345BA" w:rsidRDefault="00FB5A39" w:rsidP="009A2543">
            <w:r w:rsidRPr="008345BA">
              <w:t>0</w:t>
            </w:r>
            <w:proofErr w:type="gramStart"/>
            <w:r w:rsidRPr="008345BA">
              <w:t>..</w:t>
            </w:r>
            <w:proofErr w:type="gramEnd"/>
            <w:r w:rsidRPr="008345BA">
              <w:t>1</w:t>
            </w:r>
          </w:p>
        </w:tc>
      </w:tr>
      <w:tr w:rsidR="00FB5A39" w:rsidRPr="008345BA" w14:paraId="08257EC7" w14:textId="77777777" w:rsidTr="009A2543">
        <w:tc>
          <w:tcPr>
            <w:tcW w:w="2474" w:type="dxa"/>
            <w:tcBorders>
              <w:top w:val="single" w:sz="4" w:space="0" w:color="auto"/>
              <w:left w:val="single" w:sz="4" w:space="0" w:color="auto"/>
              <w:bottom w:val="single" w:sz="4" w:space="0" w:color="auto"/>
              <w:right w:val="single" w:sz="4" w:space="0" w:color="auto"/>
            </w:tcBorders>
          </w:tcPr>
          <w:p w14:paraId="6AA390DA"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FF8FA6D" w14:textId="77777777" w:rsidR="00FB5A39" w:rsidRPr="008345BA" w:rsidRDefault="00FB5A39" w:rsidP="009A254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2DABEB69" w14:textId="77777777" w:rsidR="00FB5A39" w:rsidRDefault="00FB5A39" w:rsidP="009A2543">
            <w:r w:rsidRPr="008345BA">
              <w:t xml:space="preserve">Personens identitet av utförarrollen som är unik inom källsystemet. </w:t>
            </w:r>
          </w:p>
          <w:p w14:paraId="3772DD62" w14:textId="77777777" w:rsidR="00FB5A39" w:rsidRDefault="00FB5A39" w:rsidP="009A2543"/>
          <w:p w14:paraId="4CA3C1F5" w14:textId="77777777" w:rsidR="00FB5A39" w:rsidRDefault="00FB5A39" w:rsidP="009A2543">
            <w:r w:rsidRPr="008345BA">
              <w:t>Personnummer</w:t>
            </w:r>
            <w:r>
              <w:t>/reservnummer/samordningsnummer</w:t>
            </w:r>
            <w:r w:rsidRPr="008345BA">
              <w:t xml:space="preserve"> ifall observationen utförs av patienten själv eller annan person</w:t>
            </w:r>
            <w:r>
              <w:t xml:space="preserve">. </w:t>
            </w:r>
          </w:p>
          <w:p w14:paraId="4154A72D" w14:textId="77777777" w:rsidR="00FB5A39" w:rsidRDefault="00FB5A39" w:rsidP="009A2543"/>
          <w:p w14:paraId="679E34A6" w14:textId="77777777" w:rsidR="00FB5A39" w:rsidRPr="008345BA" w:rsidRDefault="00FB5A39" w:rsidP="009A254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3B56B333" w14:textId="77777777" w:rsidR="00FB5A39" w:rsidRPr="008345BA" w:rsidRDefault="00FB5A39" w:rsidP="009A2543">
            <w:r w:rsidRPr="008345BA">
              <w:t>0</w:t>
            </w:r>
            <w:proofErr w:type="gramStart"/>
            <w:r w:rsidRPr="008345BA">
              <w:t>..</w:t>
            </w:r>
            <w:proofErr w:type="gramEnd"/>
            <w:r w:rsidRPr="008345BA">
              <w:t>1</w:t>
            </w:r>
          </w:p>
        </w:tc>
      </w:tr>
      <w:tr w:rsidR="00FB5A39" w:rsidRPr="0012437B" w14:paraId="25CA1C93" w14:textId="77777777" w:rsidTr="009A2543">
        <w:tc>
          <w:tcPr>
            <w:tcW w:w="2474" w:type="dxa"/>
            <w:tcBorders>
              <w:top w:val="single" w:sz="4" w:space="0" w:color="auto"/>
              <w:left w:val="single" w:sz="4" w:space="0" w:color="auto"/>
              <w:bottom w:val="single" w:sz="4" w:space="0" w:color="auto"/>
              <w:right w:val="single" w:sz="4" w:space="0" w:color="auto"/>
            </w:tcBorders>
          </w:tcPr>
          <w:p w14:paraId="217D4434"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DAE434C"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158B499" w14:textId="77777777" w:rsidR="00FB5A39" w:rsidRPr="0012437B" w:rsidRDefault="00FB5A39" w:rsidP="009A2543">
            <w:pPr>
              <w:rPr>
                <w:i/>
              </w:rPr>
            </w:pPr>
            <w:r w:rsidRPr="0012437B">
              <w:rPr>
                <w:i/>
              </w:rPr>
              <w:t>KV OID för typ av identifierare:</w:t>
            </w:r>
          </w:p>
          <w:p w14:paraId="4314F9F8" w14:textId="77777777" w:rsidR="00FB5A39" w:rsidRPr="0012437B" w:rsidRDefault="00FB5A39" w:rsidP="009A2543">
            <w:pPr>
              <w:rPr>
                <w:i/>
              </w:rPr>
            </w:pPr>
          </w:p>
          <w:p w14:paraId="16C67544" w14:textId="5EDE2F56" w:rsidR="00FB5A39" w:rsidRPr="0012437B" w:rsidRDefault="000A77FA" w:rsidP="009A2543">
            <w:pPr>
              <w:rPr>
                <w:i/>
              </w:rPr>
            </w:pPr>
            <w:r>
              <w:rPr>
                <w:i/>
              </w:rPr>
              <w:t xml:space="preserve">För personnummer används OID </w:t>
            </w:r>
            <w:r w:rsidR="00FB5A39" w:rsidRPr="0012437B">
              <w:rPr>
                <w:i/>
              </w:rPr>
              <w:t>(1.2.752.129.2.1.3.1).</w:t>
            </w:r>
            <w:r w:rsidR="00FB5A39" w:rsidRPr="0012437B">
              <w:rPr>
                <w:i/>
              </w:rPr>
              <w:br/>
            </w:r>
          </w:p>
          <w:p w14:paraId="568D6C4C" w14:textId="38139B21" w:rsidR="00FB5A39" w:rsidRPr="0012437B" w:rsidRDefault="000A77FA" w:rsidP="009A2543">
            <w:pPr>
              <w:rPr>
                <w:i/>
              </w:rPr>
            </w:pPr>
            <w:r>
              <w:rPr>
                <w:i/>
              </w:rPr>
              <w:t xml:space="preserve">För samordningsnummer används OID </w:t>
            </w:r>
            <w:r w:rsidR="00FB5A39" w:rsidRPr="0012437B">
              <w:rPr>
                <w:i/>
              </w:rPr>
              <w:t>(1.2.752.129.2.1.3.3).</w:t>
            </w:r>
            <w:r w:rsidR="00FB5A39" w:rsidRPr="0012437B">
              <w:rPr>
                <w:i/>
              </w:rPr>
              <w:br/>
            </w:r>
          </w:p>
          <w:p w14:paraId="0A807B1A" w14:textId="77777777" w:rsidR="00FB5A39" w:rsidRPr="0012437B" w:rsidRDefault="00FB5A39" w:rsidP="009A2543">
            <w:pPr>
              <w:rPr>
                <w:i/>
              </w:rPr>
            </w:pPr>
            <w:r w:rsidRPr="0012437B">
              <w:rPr>
                <w:i/>
              </w:rPr>
              <w:t>För nationella reservnummer (1.2.752.129.2.1.3.2).</w:t>
            </w:r>
          </w:p>
          <w:p w14:paraId="7DFF3F9A" w14:textId="77777777" w:rsidR="00FB5A39" w:rsidRPr="0012437B" w:rsidRDefault="00FB5A39" w:rsidP="009A2543">
            <w:pPr>
              <w:rPr>
                <w:i/>
              </w:rPr>
            </w:pPr>
          </w:p>
          <w:p w14:paraId="4437E8C3" w14:textId="21D269EF" w:rsidR="00FB5A39" w:rsidRPr="0012437B" w:rsidRDefault="000A77FA" w:rsidP="009A254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FE95762" w14:textId="77777777" w:rsidR="00FB5A39" w:rsidRPr="0012437B" w:rsidRDefault="00FB5A39" w:rsidP="009A2543">
            <w:pPr>
              <w:rPr>
                <w:i/>
              </w:rPr>
            </w:pPr>
            <w:r w:rsidRPr="0012437B">
              <w:rPr>
                <w:i/>
              </w:rPr>
              <w:lastRenderedPageBreak/>
              <w:t>1</w:t>
            </w:r>
          </w:p>
        </w:tc>
      </w:tr>
      <w:tr w:rsidR="00FB5A39" w:rsidRPr="0012437B" w14:paraId="3965D067" w14:textId="77777777" w:rsidTr="009A2543">
        <w:tc>
          <w:tcPr>
            <w:tcW w:w="2474" w:type="dxa"/>
            <w:tcBorders>
              <w:top w:val="single" w:sz="4" w:space="0" w:color="auto"/>
              <w:left w:val="single" w:sz="4" w:space="0" w:color="auto"/>
              <w:bottom w:val="single" w:sz="4" w:space="0" w:color="auto"/>
              <w:right w:val="single" w:sz="4" w:space="0" w:color="auto"/>
            </w:tcBorders>
          </w:tcPr>
          <w:p w14:paraId="55B7024D" w14:textId="77777777" w:rsidR="00FB5A39" w:rsidRPr="0012437B" w:rsidRDefault="00FB5A39" w:rsidP="009A254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68E02813"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A6E5483" w14:textId="77777777" w:rsidR="00FB5A39" w:rsidRDefault="00FB5A39" w:rsidP="009A2543">
            <w:pPr>
              <w:rPr>
                <w:i/>
              </w:rPr>
            </w:pPr>
            <w:r>
              <w:rPr>
                <w:i/>
              </w:rPr>
              <w:t>Personnummer/globalt reservnummer/</w:t>
            </w:r>
            <w:r w:rsidRPr="00FE0141">
              <w:rPr>
                <w:i/>
              </w:rPr>
              <w:t>samordningsnummer</w:t>
            </w:r>
            <w:r>
              <w:rPr>
                <w:i/>
              </w:rPr>
              <w:t>.</w:t>
            </w:r>
          </w:p>
          <w:p w14:paraId="75AD3034" w14:textId="77777777" w:rsidR="00FB5A39" w:rsidRDefault="00FB5A39" w:rsidP="009A2543">
            <w:pPr>
              <w:rPr>
                <w:i/>
              </w:rPr>
            </w:pPr>
          </w:p>
          <w:p w14:paraId="101F3C98" w14:textId="77777777" w:rsidR="00FB5A39" w:rsidRPr="00FE0141" w:rsidRDefault="00FB5A39" w:rsidP="009A254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96456E2" w14:textId="77777777" w:rsidR="00FB5A39" w:rsidRPr="0012437B" w:rsidRDefault="00FB5A39" w:rsidP="009A2543">
            <w:pPr>
              <w:rPr>
                <w:i/>
              </w:rPr>
            </w:pPr>
            <w:r w:rsidRPr="0012437B">
              <w:rPr>
                <w:i/>
              </w:rPr>
              <w:t>1</w:t>
            </w:r>
          </w:p>
        </w:tc>
      </w:tr>
      <w:tr w:rsidR="00FB5A39" w:rsidRPr="008345BA" w14:paraId="1134CF67" w14:textId="77777777" w:rsidTr="009A2543">
        <w:tc>
          <w:tcPr>
            <w:tcW w:w="2474" w:type="dxa"/>
            <w:tcBorders>
              <w:top w:val="single" w:sz="4" w:space="0" w:color="auto"/>
              <w:left w:val="single" w:sz="4" w:space="0" w:color="auto"/>
              <w:bottom w:val="single" w:sz="4" w:space="0" w:color="auto"/>
              <w:right w:val="single" w:sz="4" w:space="0" w:color="auto"/>
            </w:tcBorders>
          </w:tcPr>
          <w:p w14:paraId="11F8D105"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17758E1" w14:textId="77777777" w:rsidR="00FB5A39" w:rsidRPr="008345BA" w:rsidRDefault="00FB5A39" w:rsidP="009A254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2A995BB9" w14:textId="77777777" w:rsidR="00FB5A39" w:rsidRPr="002206AC" w:rsidRDefault="00FB5A39" w:rsidP="009A2543">
            <w:pPr>
              <w:rPr>
                <w:rFonts w:eastAsia="Times New Roman" w:cs="Arial"/>
              </w:rPr>
            </w:pPr>
            <w:r w:rsidRPr="002206AC">
              <w:rPr>
                <w:rFonts w:eastAsia="Times New Roman" w:cs="Arial"/>
              </w:rPr>
              <w:t>För- och efternamn i klartext för signerande person.</w:t>
            </w:r>
          </w:p>
          <w:p w14:paraId="58609395" w14:textId="77777777" w:rsidR="00FB5A39" w:rsidRPr="008345BA" w:rsidRDefault="00FB5A39" w:rsidP="009A254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0C0AB0FF" w14:textId="77777777" w:rsidR="00FB5A39" w:rsidRPr="008345BA" w:rsidRDefault="00FB5A39" w:rsidP="009A2543">
            <w:r w:rsidRPr="008345BA">
              <w:t>0</w:t>
            </w:r>
            <w:proofErr w:type="gramStart"/>
            <w:r w:rsidRPr="008345BA">
              <w:t>..</w:t>
            </w:r>
            <w:proofErr w:type="gramEnd"/>
            <w:r w:rsidRPr="008345BA">
              <w:t>1</w:t>
            </w:r>
          </w:p>
        </w:tc>
      </w:tr>
      <w:tr w:rsidR="00FB5A39" w:rsidRPr="008345BA" w14:paraId="470DCE3B"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054EB4" w14:textId="77777777" w:rsidR="00FB5A39" w:rsidRPr="008345BA" w:rsidRDefault="00FB5A39" w:rsidP="009A254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0A91048" w14:textId="77777777" w:rsidR="00FB5A39" w:rsidRPr="008345BA" w:rsidRDefault="00FB5A39" w:rsidP="009A254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E2592C" w14:textId="77777777" w:rsidR="00FB5A39" w:rsidRPr="008345BA"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683BD9B" w14:textId="77777777" w:rsidR="00FB5A39" w:rsidRPr="008345BA" w:rsidRDefault="00FB5A39" w:rsidP="009A2543">
            <w:r w:rsidRPr="008345BA">
              <w:t>0</w:t>
            </w:r>
            <w:proofErr w:type="gramStart"/>
            <w:r w:rsidRPr="008345BA">
              <w:t>..</w:t>
            </w:r>
            <w:proofErr w:type="gramEnd"/>
            <w:r w:rsidRPr="008345BA">
              <w:t>1</w:t>
            </w:r>
          </w:p>
        </w:tc>
      </w:tr>
      <w:tr w:rsidR="00FB5A39" w:rsidRPr="008345BA" w14:paraId="5B29F9BE" w14:textId="77777777" w:rsidTr="009A2543">
        <w:tc>
          <w:tcPr>
            <w:tcW w:w="2474" w:type="dxa"/>
          </w:tcPr>
          <w:p w14:paraId="77AD8EFD"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8536CC8" w14:textId="77777777" w:rsidR="00FB5A39" w:rsidRPr="008345BA" w:rsidRDefault="00FB5A39" w:rsidP="009A2543">
            <w:r w:rsidRPr="008345BA">
              <w:t>IIType</w:t>
            </w:r>
          </w:p>
        </w:tc>
        <w:tc>
          <w:tcPr>
            <w:tcW w:w="2925" w:type="dxa"/>
          </w:tcPr>
          <w:p w14:paraId="13810BA7" w14:textId="77777777" w:rsidR="00FB5A39" w:rsidRPr="0028093A" w:rsidRDefault="00FB5A39" w:rsidP="009A2543">
            <w:pPr>
              <w:rPr>
                <w:rFonts w:cs="Arial"/>
              </w:rPr>
            </w:pPr>
            <w:r w:rsidRPr="008345BA">
              <w:rPr>
                <w:rFonts w:cs="Arial"/>
              </w:rPr>
              <w:t>HSAid</w:t>
            </w:r>
            <w:r>
              <w:rPr>
                <w:rFonts w:cs="Arial"/>
              </w:rPr>
              <w:t xml:space="preserve"> för PDL vårdenhet som har medicinskt ansvar för observationen. </w:t>
            </w:r>
          </w:p>
        </w:tc>
        <w:tc>
          <w:tcPr>
            <w:tcW w:w="1617" w:type="dxa"/>
          </w:tcPr>
          <w:p w14:paraId="58A8B4B9" w14:textId="77777777" w:rsidR="00FB5A39" w:rsidRPr="008345BA" w:rsidRDefault="00FB5A39" w:rsidP="009A2543">
            <w:r w:rsidRPr="008345BA">
              <w:t>1</w:t>
            </w:r>
          </w:p>
        </w:tc>
      </w:tr>
      <w:tr w:rsidR="00FB5A39" w:rsidRPr="0012437B" w14:paraId="555FA812" w14:textId="77777777" w:rsidTr="009A2543">
        <w:tc>
          <w:tcPr>
            <w:tcW w:w="2474" w:type="dxa"/>
            <w:tcBorders>
              <w:top w:val="single" w:sz="4" w:space="0" w:color="auto"/>
              <w:left w:val="single" w:sz="4" w:space="0" w:color="auto"/>
              <w:bottom w:val="single" w:sz="4" w:space="0" w:color="auto"/>
              <w:right w:val="single" w:sz="4" w:space="0" w:color="auto"/>
            </w:tcBorders>
          </w:tcPr>
          <w:p w14:paraId="745ED45F"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7506455B"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C9FB636" w14:textId="77777777" w:rsidR="00FB5A39" w:rsidRPr="0012437B" w:rsidRDefault="00FB5A39" w:rsidP="009A2543">
            <w:pPr>
              <w:rPr>
                <w:rFonts w:cs="Arial"/>
                <w:i/>
              </w:rPr>
            </w:pPr>
            <w:r w:rsidRPr="0012437B">
              <w:rPr>
                <w:rFonts w:cs="Arial"/>
                <w:i/>
              </w:rPr>
              <w:t>Root blir då</w:t>
            </w:r>
          </w:p>
          <w:p w14:paraId="661DFCB9" w14:textId="77777777" w:rsidR="00FB5A39" w:rsidRPr="0012437B"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7752D82" w14:textId="77777777" w:rsidR="00FB5A39" w:rsidRPr="0012437B" w:rsidRDefault="00FB5A39" w:rsidP="009A2543">
            <w:pPr>
              <w:rPr>
                <w:i/>
              </w:rPr>
            </w:pPr>
            <w:r w:rsidRPr="0012437B">
              <w:rPr>
                <w:i/>
              </w:rPr>
              <w:t>1</w:t>
            </w:r>
          </w:p>
        </w:tc>
      </w:tr>
      <w:tr w:rsidR="00FB5A39" w:rsidRPr="0012437B" w14:paraId="2B5DAE4E" w14:textId="77777777" w:rsidTr="009A2543">
        <w:tc>
          <w:tcPr>
            <w:tcW w:w="2474" w:type="dxa"/>
            <w:tcBorders>
              <w:top w:val="single" w:sz="4" w:space="0" w:color="auto"/>
              <w:left w:val="single" w:sz="4" w:space="0" w:color="auto"/>
              <w:bottom w:val="single" w:sz="4" w:space="0" w:color="auto"/>
              <w:right w:val="single" w:sz="4" w:space="0" w:color="auto"/>
            </w:tcBorders>
          </w:tcPr>
          <w:p w14:paraId="51BF9E31" w14:textId="77777777" w:rsidR="00FB5A39" w:rsidRPr="0012437B" w:rsidRDefault="00FB5A39" w:rsidP="009A254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3F24ADF8" w14:textId="77777777" w:rsidR="00FB5A39" w:rsidRPr="0012437B" w:rsidRDefault="00FB5A39" w:rsidP="009A254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D32D9B5" w14:textId="77777777" w:rsidR="00FB5A39" w:rsidRPr="0012437B" w:rsidRDefault="00FB5A39" w:rsidP="009A254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22D6F40F" w14:textId="77777777" w:rsidR="00FB5A39" w:rsidRPr="0012437B" w:rsidRDefault="00FB5A39" w:rsidP="009A2543">
            <w:pPr>
              <w:rPr>
                <w:i/>
              </w:rPr>
            </w:pPr>
            <w:r w:rsidRPr="0012437B">
              <w:rPr>
                <w:i/>
              </w:rPr>
              <w:t>1</w:t>
            </w:r>
          </w:p>
        </w:tc>
      </w:tr>
      <w:tr w:rsidR="00FB5A39" w:rsidRPr="008345BA" w14:paraId="3C8E453A" w14:textId="77777777" w:rsidTr="009A2543">
        <w:tc>
          <w:tcPr>
            <w:tcW w:w="2474" w:type="dxa"/>
          </w:tcPr>
          <w:p w14:paraId="43F4AB6B" w14:textId="77777777" w:rsidR="00FB5A39" w:rsidRPr="008345BA" w:rsidRDefault="00FB5A39" w:rsidP="009A254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1C6113D8" w14:textId="77777777" w:rsidR="00FB5A39" w:rsidRPr="008345BA" w:rsidRDefault="00FB5A39" w:rsidP="009A2543">
            <w:r w:rsidRPr="008345BA">
              <w:t>String</w:t>
            </w:r>
          </w:p>
        </w:tc>
        <w:tc>
          <w:tcPr>
            <w:tcW w:w="2925" w:type="dxa"/>
          </w:tcPr>
          <w:p w14:paraId="5343157E" w14:textId="77777777" w:rsidR="00FB5A39" w:rsidRPr="008345BA" w:rsidRDefault="00FB5A39" w:rsidP="009A2543">
            <w:r w:rsidRPr="008345BA">
              <w:rPr>
                <w:rFonts w:cs="Arial"/>
              </w:rPr>
              <w:t>Vårdenhetens namn till vilken observationen är knuten.</w:t>
            </w:r>
          </w:p>
        </w:tc>
        <w:tc>
          <w:tcPr>
            <w:tcW w:w="1617" w:type="dxa"/>
          </w:tcPr>
          <w:p w14:paraId="4F9C5C50" w14:textId="77777777" w:rsidR="00FB5A39" w:rsidRPr="008345BA" w:rsidRDefault="00FB5A39" w:rsidP="009A2543">
            <w:r w:rsidRPr="008345BA">
              <w:t>0</w:t>
            </w:r>
            <w:proofErr w:type="gramStart"/>
            <w:r w:rsidRPr="008345BA">
              <w:t>..</w:t>
            </w:r>
            <w:proofErr w:type="gramEnd"/>
            <w:r w:rsidRPr="008345BA">
              <w:t>1</w:t>
            </w:r>
          </w:p>
        </w:tc>
      </w:tr>
      <w:tr w:rsidR="00FB5A39" w:rsidRPr="008345BA" w14:paraId="4A95A2F6"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028595" w14:textId="77777777" w:rsidR="00FB5A39" w:rsidRPr="000D2F72" w:rsidRDefault="00FB5A39" w:rsidP="009A254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CB71DB" w14:textId="77777777" w:rsidR="00FB5A39" w:rsidRPr="000D2F72" w:rsidRDefault="00FB5A39" w:rsidP="009A254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7DBB867" w14:textId="77777777" w:rsidR="00FB5A39" w:rsidRPr="000D2F72" w:rsidRDefault="00FB5A39" w:rsidP="009A254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3DF2BB" w14:textId="77777777" w:rsidR="00FB5A39" w:rsidRPr="00DE672F" w:rsidRDefault="00FB5A39" w:rsidP="009A2543">
            <w:r w:rsidRPr="000D2F72">
              <w:t>1</w:t>
            </w:r>
          </w:p>
        </w:tc>
      </w:tr>
      <w:tr w:rsidR="00FB5A39" w:rsidRPr="008345BA" w14:paraId="55DDC7C6" w14:textId="77777777" w:rsidTr="009A2543">
        <w:tc>
          <w:tcPr>
            <w:tcW w:w="2474" w:type="dxa"/>
          </w:tcPr>
          <w:p w14:paraId="69998597"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41A6E3F9" w14:textId="77777777" w:rsidR="00FB5A39" w:rsidRPr="00B75512" w:rsidRDefault="00FB5A39" w:rsidP="009A2543">
            <w:r w:rsidRPr="00B75512">
              <w:t>IIType</w:t>
            </w:r>
          </w:p>
        </w:tc>
        <w:tc>
          <w:tcPr>
            <w:tcW w:w="2925" w:type="dxa"/>
          </w:tcPr>
          <w:p w14:paraId="3A84936F" w14:textId="77777777" w:rsidR="00FB5A39" w:rsidRPr="00FD7E4D" w:rsidRDefault="00FB5A39" w:rsidP="009A254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0B18EA36" w14:textId="77777777" w:rsidR="00FB5A39" w:rsidRPr="00B75512" w:rsidRDefault="00FB5A39" w:rsidP="009A2543">
            <w:r w:rsidRPr="00B75512">
              <w:t>1</w:t>
            </w:r>
          </w:p>
        </w:tc>
      </w:tr>
      <w:tr w:rsidR="00FB5A39" w:rsidRPr="00715592" w14:paraId="4FD6449F" w14:textId="77777777" w:rsidTr="009A2543">
        <w:tc>
          <w:tcPr>
            <w:tcW w:w="2474" w:type="dxa"/>
            <w:tcBorders>
              <w:top w:val="single" w:sz="4" w:space="0" w:color="auto"/>
              <w:left w:val="single" w:sz="4" w:space="0" w:color="auto"/>
              <w:bottom w:val="single" w:sz="4" w:space="0" w:color="auto"/>
              <w:right w:val="single" w:sz="4" w:space="0" w:color="auto"/>
            </w:tcBorders>
          </w:tcPr>
          <w:p w14:paraId="3845CC93" w14:textId="77777777" w:rsidR="00FB5A39" w:rsidRPr="00715592" w:rsidRDefault="00FB5A39" w:rsidP="009A254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8C5EE7A"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0C5ABEAD" w14:textId="77777777" w:rsidR="00FB5A39" w:rsidRPr="00715592" w:rsidRDefault="00FB5A39" w:rsidP="009A2543">
            <w:pPr>
              <w:rPr>
                <w:rFonts w:cs="Arial"/>
                <w:i/>
              </w:rPr>
            </w:pPr>
            <w:r w:rsidRPr="00715592">
              <w:rPr>
                <w:rFonts w:cs="Arial"/>
                <w:i/>
              </w:rPr>
              <w:t>Root blir då</w:t>
            </w:r>
          </w:p>
          <w:p w14:paraId="1051AC19" w14:textId="77777777" w:rsidR="00FB5A39" w:rsidRPr="00715592" w:rsidRDefault="00FB5A39" w:rsidP="009A254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43E5DE" w14:textId="77777777" w:rsidR="00FB5A39" w:rsidRPr="00715592" w:rsidRDefault="00FB5A39" w:rsidP="009A2543">
            <w:pPr>
              <w:rPr>
                <w:i/>
              </w:rPr>
            </w:pPr>
            <w:r w:rsidRPr="00715592">
              <w:rPr>
                <w:i/>
              </w:rPr>
              <w:t>1</w:t>
            </w:r>
          </w:p>
        </w:tc>
      </w:tr>
      <w:tr w:rsidR="00FB5A39" w:rsidRPr="00715592" w14:paraId="6B2D724B" w14:textId="77777777" w:rsidTr="009A2543">
        <w:tc>
          <w:tcPr>
            <w:tcW w:w="2474" w:type="dxa"/>
            <w:tcBorders>
              <w:top w:val="single" w:sz="4" w:space="0" w:color="auto"/>
              <w:left w:val="single" w:sz="4" w:space="0" w:color="auto"/>
              <w:bottom w:val="single" w:sz="4" w:space="0" w:color="auto"/>
              <w:right w:val="single" w:sz="4" w:space="0" w:color="auto"/>
            </w:tcBorders>
          </w:tcPr>
          <w:p w14:paraId="6A1372D5" w14:textId="77777777" w:rsidR="00FB5A39" w:rsidRPr="00715592" w:rsidRDefault="00FB5A39" w:rsidP="009A2543">
            <w:pPr>
              <w:rPr>
                <w:i/>
                <w:lang w:eastAsia="sv-SE"/>
              </w:rPr>
            </w:pPr>
            <w:proofErr w:type="gramStart"/>
            <w:r w:rsidRPr="00715592">
              <w:rPr>
                <w:i/>
                <w:lang w:eastAsia="sv-SE"/>
              </w:rPr>
              <w:lastRenderedPageBreak/>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72944E0" w14:textId="77777777" w:rsidR="00FB5A39" w:rsidRPr="00715592" w:rsidRDefault="00FB5A39" w:rsidP="009A254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54403A4" w14:textId="77777777" w:rsidR="00FB5A39" w:rsidRPr="00715592" w:rsidRDefault="00FB5A39" w:rsidP="009A254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2D4C823F" w14:textId="77777777" w:rsidR="00FB5A39" w:rsidRPr="00715592" w:rsidRDefault="00FB5A39" w:rsidP="009A2543">
            <w:pPr>
              <w:rPr>
                <w:i/>
              </w:rPr>
            </w:pPr>
            <w:r w:rsidRPr="00715592">
              <w:rPr>
                <w:i/>
              </w:rPr>
              <w:t>1</w:t>
            </w:r>
          </w:p>
        </w:tc>
      </w:tr>
      <w:tr w:rsidR="00FB5A39" w:rsidRPr="008345BA" w14:paraId="1AC05A50" w14:textId="77777777" w:rsidTr="009A2543">
        <w:tc>
          <w:tcPr>
            <w:tcW w:w="2474" w:type="dxa"/>
          </w:tcPr>
          <w:p w14:paraId="0EE842D6" w14:textId="77777777" w:rsidR="00FB5A39" w:rsidRPr="00B75512" w:rsidRDefault="00FB5A39" w:rsidP="009A254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7F58CC1A" w14:textId="77777777" w:rsidR="00FB5A39" w:rsidRPr="00B75512" w:rsidRDefault="00FB5A39" w:rsidP="009A2543">
            <w:r>
              <w:t>String</w:t>
            </w:r>
          </w:p>
        </w:tc>
        <w:tc>
          <w:tcPr>
            <w:tcW w:w="2925" w:type="dxa"/>
          </w:tcPr>
          <w:p w14:paraId="0C9B02C6" w14:textId="77777777" w:rsidR="00FB5A39" w:rsidRPr="00A4027B" w:rsidRDefault="00FB5A39" w:rsidP="009A254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31C62D30" w14:textId="77777777" w:rsidR="00FB5A39" w:rsidRPr="00B75512" w:rsidRDefault="00FB5A39" w:rsidP="009A2543">
            <w:r>
              <w:t>0</w:t>
            </w:r>
            <w:proofErr w:type="gramStart"/>
            <w:r>
              <w:t>..</w:t>
            </w:r>
            <w:proofErr w:type="gramEnd"/>
            <w:r w:rsidRPr="00B75512">
              <w:t>1</w:t>
            </w:r>
          </w:p>
        </w:tc>
      </w:tr>
      <w:tr w:rsidR="00FB5A39" w:rsidRPr="008967B8" w14:paraId="6622E3E8" w14:textId="77777777" w:rsidTr="009A2543">
        <w:tc>
          <w:tcPr>
            <w:tcW w:w="2474" w:type="dxa"/>
            <w:tcBorders>
              <w:top w:val="single" w:sz="4" w:space="0" w:color="auto"/>
              <w:left w:val="single" w:sz="4" w:space="0" w:color="auto"/>
              <w:bottom w:val="single" w:sz="4" w:space="0" w:color="auto"/>
              <w:right w:val="single" w:sz="4" w:space="0" w:color="auto"/>
            </w:tcBorders>
          </w:tcPr>
          <w:p w14:paraId="7E7B8F55" w14:textId="77777777" w:rsidR="00FB5A39" w:rsidRPr="008967B8" w:rsidRDefault="00FB5A39" w:rsidP="009A254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5369AA6" w14:textId="77777777" w:rsidR="00FB5A39" w:rsidRPr="008967B8" w:rsidRDefault="00FB5A39" w:rsidP="009A2543">
            <w:pPr>
              <w:rPr>
                <w:b/>
              </w:rPr>
            </w:pPr>
          </w:p>
        </w:tc>
        <w:tc>
          <w:tcPr>
            <w:tcW w:w="2925" w:type="dxa"/>
            <w:tcBorders>
              <w:top w:val="single" w:sz="4" w:space="0" w:color="auto"/>
              <w:left w:val="single" w:sz="4" w:space="0" w:color="auto"/>
              <w:bottom w:val="single" w:sz="4" w:space="0" w:color="auto"/>
              <w:right w:val="single" w:sz="4" w:space="0" w:color="auto"/>
            </w:tcBorders>
          </w:tcPr>
          <w:p w14:paraId="7AD7CC5C" w14:textId="77777777" w:rsidR="00FB5A39" w:rsidRPr="008967B8" w:rsidRDefault="00FB5A39" w:rsidP="009A254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43C7E181" w14:textId="77777777" w:rsidR="00FB5A39" w:rsidRPr="008967B8" w:rsidRDefault="00FB5A39" w:rsidP="009A2543">
            <w:pPr>
              <w:rPr>
                <w:b/>
              </w:rPr>
            </w:pPr>
            <w:r>
              <w:rPr>
                <w:b/>
              </w:rPr>
              <w:t>1</w:t>
            </w:r>
          </w:p>
        </w:tc>
      </w:tr>
      <w:tr w:rsidR="00FB5A39" w:rsidRPr="00122981" w14:paraId="1F723910" w14:textId="77777777" w:rsidTr="009A2543">
        <w:tc>
          <w:tcPr>
            <w:tcW w:w="2474" w:type="dxa"/>
            <w:tcBorders>
              <w:top w:val="single" w:sz="4" w:space="0" w:color="auto"/>
              <w:left w:val="single" w:sz="4" w:space="0" w:color="auto"/>
              <w:bottom w:val="single" w:sz="4" w:space="0" w:color="auto"/>
              <w:right w:val="single" w:sz="4" w:space="0" w:color="auto"/>
            </w:tcBorders>
          </w:tcPr>
          <w:p w14:paraId="638E3783" w14:textId="77777777" w:rsidR="00FB5A39" w:rsidRPr="002919E0" w:rsidRDefault="00FB5A39" w:rsidP="009A254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1F47C92"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7B5BE106" w14:textId="77777777" w:rsidR="00FB5A39" w:rsidRPr="002919E0" w:rsidRDefault="00FB5A39" w:rsidP="009A2543">
            <w:pPr>
              <w:rPr>
                <w:rFonts w:cs="Arial"/>
              </w:rPr>
            </w:pPr>
            <w:r w:rsidRPr="002919E0">
              <w:rPr>
                <w:rFonts w:cs="Arial"/>
              </w:rPr>
              <w:t>OK = operationen genomförd utan fel</w:t>
            </w:r>
          </w:p>
          <w:p w14:paraId="0ED4AA47" w14:textId="77777777" w:rsidR="00FB5A39" w:rsidRPr="002919E0" w:rsidRDefault="00FB5A39" w:rsidP="009A2543">
            <w:pPr>
              <w:rPr>
                <w:rFonts w:cs="Arial"/>
              </w:rPr>
            </w:pPr>
            <w:r w:rsidRPr="002919E0">
              <w:rPr>
                <w:rFonts w:cs="Arial"/>
              </w:rPr>
              <w:t xml:space="preserve">ERROR = Fel vid operationen. Felet beskrivs i elementet comment </w:t>
            </w:r>
          </w:p>
          <w:p w14:paraId="0F952C74" w14:textId="77777777" w:rsidR="00FB5A39" w:rsidRPr="002919E0" w:rsidRDefault="00FB5A39" w:rsidP="009A254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68D71CA1" w14:textId="77777777" w:rsidR="00FB5A39" w:rsidRPr="002919E0" w:rsidRDefault="00FB5A39" w:rsidP="009A2543">
            <w:r w:rsidRPr="002919E0">
              <w:t>1</w:t>
            </w:r>
            <w:proofErr w:type="gramStart"/>
            <w:r w:rsidRPr="002919E0">
              <w:t>..</w:t>
            </w:r>
            <w:proofErr w:type="gramEnd"/>
            <w:r w:rsidRPr="002919E0">
              <w:t>1</w:t>
            </w:r>
          </w:p>
        </w:tc>
      </w:tr>
      <w:tr w:rsidR="00FB5A39" w:rsidRPr="00122981" w14:paraId="516AE145" w14:textId="77777777" w:rsidTr="009A2543">
        <w:tc>
          <w:tcPr>
            <w:tcW w:w="2474" w:type="dxa"/>
            <w:tcBorders>
              <w:top w:val="single" w:sz="4" w:space="0" w:color="auto"/>
              <w:left w:val="single" w:sz="4" w:space="0" w:color="auto"/>
              <w:bottom w:val="single" w:sz="4" w:space="0" w:color="auto"/>
              <w:right w:val="single" w:sz="4" w:space="0" w:color="auto"/>
            </w:tcBorders>
          </w:tcPr>
          <w:p w14:paraId="7C03D5DA" w14:textId="77777777" w:rsidR="00FB5A39" w:rsidRPr="002919E0" w:rsidRDefault="00FB5A39" w:rsidP="009A254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A30117E" w14:textId="77777777" w:rsidR="00FB5A39" w:rsidRPr="002919E0" w:rsidRDefault="00FB5A39" w:rsidP="009A254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611BEE01" w14:textId="77777777" w:rsidR="00FB5A39" w:rsidRPr="002919E0" w:rsidRDefault="00FB5A39" w:rsidP="009A254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07869766" w14:textId="77777777" w:rsidR="00FB5A39" w:rsidRPr="002919E0" w:rsidRDefault="00FB5A39" w:rsidP="009A2543">
            <w:r w:rsidRPr="002919E0">
              <w:t>0</w:t>
            </w:r>
            <w:proofErr w:type="gramStart"/>
            <w:r w:rsidRPr="002919E0">
              <w:t>..</w:t>
            </w:r>
            <w:proofErr w:type="gramEnd"/>
            <w:r w:rsidRPr="002919E0">
              <w:t>1</w:t>
            </w:r>
          </w:p>
        </w:tc>
      </w:tr>
    </w:tbl>
    <w:p w14:paraId="54A962E1" w14:textId="05A708CA" w:rsidR="00122981" w:rsidRDefault="00122981" w:rsidP="008072F6">
      <w:pPr>
        <w:spacing w:line="240" w:lineRule="auto"/>
      </w:pPr>
    </w:p>
    <w:p w14:paraId="7408D312" w14:textId="77777777" w:rsidR="008072F6" w:rsidRPr="00122981" w:rsidRDefault="008072F6" w:rsidP="008072F6">
      <w:pPr>
        <w:spacing w:line="240" w:lineRule="auto"/>
      </w:pPr>
    </w:p>
    <w:p w14:paraId="01433A6B" w14:textId="77777777" w:rsidR="00122981" w:rsidRPr="00122981" w:rsidRDefault="00122981" w:rsidP="00122981">
      <w:pPr>
        <w:pStyle w:val="Rubrik3"/>
      </w:pPr>
      <w:bookmarkStart w:id="99" w:name="_Toc369180405"/>
      <w:bookmarkStart w:id="100" w:name="_Toc371334463"/>
      <w:bookmarkStart w:id="101" w:name="_Toc374962651"/>
      <w:r w:rsidRPr="00122981">
        <w:t>Övriga regler</w:t>
      </w:r>
      <w:bookmarkEnd w:id="99"/>
      <w:bookmarkEnd w:id="100"/>
      <w:bookmarkEnd w:id="101"/>
    </w:p>
    <w:p w14:paraId="13BDD160" w14:textId="77777777" w:rsidR="005230F1" w:rsidRDefault="005230F1" w:rsidP="005230F1">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7FFD4E23" w14:textId="77777777" w:rsidR="00055DB3" w:rsidRDefault="00055DB3" w:rsidP="005230F1"/>
    <w:p w14:paraId="5923859E"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42C9D5EA" w14:textId="77777777" w:rsidR="00055DB3" w:rsidRDefault="00055DB3" w:rsidP="00055DB3">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42051D7" w14:textId="77777777" w:rsidR="00055DB3" w:rsidRDefault="00055DB3" w:rsidP="00055DB3"/>
    <w:p w14:paraId="76F08B28"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05176682" w14:textId="77777777" w:rsidR="00055DB3" w:rsidRPr="00A215B9" w:rsidRDefault="00055DB3" w:rsidP="00055DB3">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6DC44F22" w14:textId="77777777" w:rsidR="00055DB3" w:rsidRDefault="00055DB3" w:rsidP="00055DB3"/>
    <w:p w14:paraId="1F1CB740"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2BAEDB4F" w14:textId="77777777" w:rsidR="00055DB3" w:rsidRPr="0000187C" w:rsidRDefault="00055DB3" w:rsidP="00055DB3">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C9FEE6F" w14:textId="77777777" w:rsidR="00122981" w:rsidRPr="00122981" w:rsidRDefault="00122981" w:rsidP="00122981">
      <w:bookmarkStart w:id="102" w:name="_GoBack"/>
      <w:bookmarkEnd w:id="102"/>
    </w:p>
    <w:p w14:paraId="36D64840" w14:textId="77777777" w:rsidR="005230F1" w:rsidRPr="00122981" w:rsidRDefault="005230F1" w:rsidP="005230F1">
      <w:pPr>
        <w:pStyle w:val="Rubrik4"/>
      </w:pPr>
      <w:bookmarkStart w:id="103" w:name="_Toc369180401"/>
      <w:bookmarkStart w:id="104" w:name="_Toc371334464"/>
      <w:r w:rsidRPr="00122981">
        <w:t>Icke funktionella krav</w:t>
      </w:r>
      <w:bookmarkEnd w:id="103"/>
      <w:bookmarkEnd w:id="104"/>
    </w:p>
    <w:p w14:paraId="63AEC57C" w14:textId="77777777" w:rsidR="0048081F" w:rsidRPr="00E146AE" w:rsidRDefault="0048081F" w:rsidP="0048081F">
      <w:r w:rsidRPr="00E146AE">
        <w:t>Inga övriga icke funktionella krav.</w:t>
      </w:r>
    </w:p>
    <w:p w14:paraId="2D743AC0" w14:textId="77777777" w:rsidR="00122981" w:rsidRPr="00122981" w:rsidRDefault="00122981" w:rsidP="00122981"/>
    <w:p w14:paraId="5EFEAF7D" w14:textId="77777777" w:rsidR="00122981" w:rsidRPr="00122981" w:rsidRDefault="00122981" w:rsidP="00122981">
      <w:pPr>
        <w:pStyle w:val="Rubrik5"/>
        <w:rPr>
          <w:color w:val="auto"/>
        </w:rPr>
      </w:pPr>
      <w:bookmarkStart w:id="105" w:name="_Toc369180400"/>
      <w:r w:rsidRPr="00122981">
        <w:rPr>
          <w:color w:val="auto"/>
        </w:rPr>
        <w:lastRenderedPageBreak/>
        <w:t>SLA-krav</w:t>
      </w:r>
      <w:bookmarkEnd w:id="105"/>
    </w:p>
    <w:p w14:paraId="6B9F4325" w14:textId="77777777" w:rsidR="00122981" w:rsidRPr="00122981" w:rsidRDefault="00122981" w:rsidP="00122981">
      <w:r w:rsidRPr="00122981">
        <w:t>Detta tjänstekontrakt har inga avvikande SLA-krav.</w:t>
      </w:r>
    </w:p>
    <w:p w14:paraId="57DFE27E" w14:textId="77777777" w:rsidR="00122981" w:rsidRPr="00122981" w:rsidRDefault="00122981" w:rsidP="00122981"/>
    <w:p w14:paraId="684A5A4E" w14:textId="77777777" w:rsidR="00122981" w:rsidRPr="00122981" w:rsidRDefault="00122981" w:rsidP="00122981"/>
    <w:p w14:paraId="36CBFCF5" w14:textId="77777777" w:rsidR="00122981" w:rsidRPr="00122981" w:rsidRDefault="00122981" w:rsidP="00122981"/>
    <w:p w14:paraId="4AB41640" w14:textId="77777777" w:rsidR="00E146AE" w:rsidRDefault="00E146AE">
      <w:pPr>
        <w:spacing w:line="240" w:lineRule="auto"/>
        <w:rPr>
          <w:rFonts w:eastAsia="Times New Roman"/>
          <w:bCs/>
          <w:sz w:val="24"/>
          <w:szCs w:val="26"/>
        </w:rPr>
      </w:pPr>
      <w:bookmarkStart w:id="106" w:name="_Toc371334465"/>
      <w:r>
        <w:br w:type="page"/>
      </w:r>
    </w:p>
    <w:p w14:paraId="79C66785" w14:textId="77777777" w:rsidR="00122981" w:rsidRPr="00122981" w:rsidRDefault="00122981" w:rsidP="00122981">
      <w:pPr>
        <w:pStyle w:val="Rubrik2"/>
      </w:pPr>
      <w:bookmarkStart w:id="107" w:name="_Toc374962652"/>
      <w:r w:rsidRPr="00122981">
        <w:lastRenderedPageBreak/>
        <w:t>DeleteObservation</w:t>
      </w:r>
      <w:bookmarkEnd w:id="106"/>
      <w:bookmarkEnd w:id="107"/>
    </w:p>
    <w:p w14:paraId="4B7E4417" w14:textId="77777777" w:rsidR="00122981" w:rsidRPr="00122981" w:rsidRDefault="00122981" w:rsidP="00122981">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4606FA0D" w14:textId="77777777" w:rsidR="00122981" w:rsidRPr="00122981" w:rsidRDefault="00122981" w:rsidP="00122981"/>
    <w:p w14:paraId="14B39A72" w14:textId="77777777" w:rsidR="00122981" w:rsidRPr="00122981" w:rsidRDefault="00122981" w:rsidP="00122981">
      <w:pPr>
        <w:pStyle w:val="Rubrik3"/>
      </w:pPr>
      <w:bookmarkStart w:id="108" w:name="_Toc369180452"/>
      <w:bookmarkStart w:id="109" w:name="_Toc371334466"/>
      <w:bookmarkStart w:id="110" w:name="_Toc374962653"/>
      <w:r w:rsidRPr="00122981">
        <w:t>Version</w:t>
      </w:r>
      <w:bookmarkEnd w:id="108"/>
      <w:bookmarkEnd w:id="109"/>
      <w:bookmarkEnd w:id="110"/>
    </w:p>
    <w:p w14:paraId="4938B319" w14:textId="77777777" w:rsidR="00122981" w:rsidRPr="00122981" w:rsidRDefault="00122981" w:rsidP="00122981">
      <w:r w:rsidRPr="00122981">
        <w:t>1.0</w:t>
      </w:r>
    </w:p>
    <w:p w14:paraId="1F3B9BF4" w14:textId="77777777" w:rsidR="00122981" w:rsidRPr="00122981" w:rsidRDefault="00122981" w:rsidP="00122981"/>
    <w:p w14:paraId="4CDA9943" w14:textId="77777777" w:rsidR="00122981" w:rsidRPr="00122981" w:rsidRDefault="00122981" w:rsidP="00122981">
      <w:pPr>
        <w:pStyle w:val="Rubrik3"/>
      </w:pPr>
      <w:bookmarkStart w:id="111" w:name="_Toc369180458"/>
      <w:bookmarkStart w:id="112" w:name="_Toc371334467"/>
      <w:bookmarkStart w:id="113" w:name="_Toc374962654"/>
      <w:r w:rsidRPr="00122981">
        <w:t>Fältregler</w:t>
      </w:r>
      <w:bookmarkEnd w:id="111"/>
      <w:bookmarkEnd w:id="112"/>
      <w:bookmarkEnd w:id="113"/>
    </w:p>
    <w:p w14:paraId="79366CF6" w14:textId="77777777" w:rsidR="000F0D7E" w:rsidRPr="00122981" w:rsidRDefault="000F0D7E" w:rsidP="000F0D7E">
      <w:r w:rsidRPr="00122981">
        <w:t xml:space="preserve">Nedanstående tabell beskriver varje element i begäran och svar. Har namnet en * finns ytterligare regler för detta element och beskrivs mer i detalj i stycket Regler. </w:t>
      </w:r>
    </w:p>
    <w:p w14:paraId="37FF2077" w14:textId="77777777" w:rsidR="00122981" w:rsidRDefault="00122981" w:rsidP="00122981"/>
    <w:tbl>
      <w:tblPr>
        <w:tblStyle w:val="Tabellrutnt"/>
        <w:tblW w:w="9520" w:type="dxa"/>
        <w:tblLayout w:type="fixed"/>
        <w:tblLook w:val="04A0" w:firstRow="1" w:lastRow="0" w:firstColumn="1" w:lastColumn="0" w:noHBand="0" w:noVBand="1"/>
      </w:tblPr>
      <w:tblGrid>
        <w:gridCol w:w="2518"/>
        <w:gridCol w:w="2410"/>
        <w:gridCol w:w="2977"/>
        <w:gridCol w:w="1615"/>
      </w:tblGrid>
      <w:tr w:rsidR="00122981" w:rsidRPr="00F71DFD" w14:paraId="09EABBEF" w14:textId="77777777" w:rsidTr="000F0D7E">
        <w:trPr>
          <w:trHeight w:val="384"/>
        </w:trPr>
        <w:tc>
          <w:tcPr>
            <w:tcW w:w="2518" w:type="dxa"/>
            <w:shd w:val="clear" w:color="auto" w:fill="D9D9D9" w:themeFill="background1" w:themeFillShade="D9"/>
            <w:vAlign w:val="bottom"/>
          </w:tcPr>
          <w:p w14:paraId="518D3BE3" w14:textId="77777777" w:rsidR="00122981" w:rsidRPr="00F71DFD" w:rsidRDefault="00122981" w:rsidP="00F71DFD">
            <w:pPr>
              <w:rPr>
                <w:b/>
              </w:rPr>
            </w:pPr>
            <w:r w:rsidRPr="00F71DFD">
              <w:rPr>
                <w:b/>
              </w:rPr>
              <w:t>Namn</w:t>
            </w:r>
          </w:p>
        </w:tc>
        <w:tc>
          <w:tcPr>
            <w:tcW w:w="2410" w:type="dxa"/>
            <w:shd w:val="clear" w:color="auto" w:fill="D9D9D9" w:themeFill="background1" w:themeFillShade="D9"/>
            <w:vAlign w:val="bottom"/>
          </w:tcPr>
          <w:p w14:paraId="323F5852" w14:textId="77777777" w:rsidR="00122981" w:rsidRPr="00F71DFD" w:rsidRDefault="00122981" w:rsidP="00F71DFD">
            <w:pPr>
              <w:rPr>
                <w:b/>
              </w:rPr>
            </w:pPr>
            <w:r w:rsidRPr="00F71DFD">
              <w:rPr>
                <w:b/>
              </w:rPr>
              <w:t>Typ</w:t>
            </w:r>
          </w:p>
        </w:tc>
        <w:tc>
          <w:tcPr>
            <w:tcW w:w="2977" w:type="dxa"/>
            <w:shd w:val="clear" w:color="auto" w:fill="D9D9D9" w:themeFill="background1" w:themeFillShade="D9"/>
            <w:vAlign w:val="bottom"/>
          </w:tcPr>
          <w:p w14:paraId="432C07FF" w14:textId="77777777" w:rsidR="00122981" w:rsidRPr="00F71DFD" w:rsidRDefault="00122981" w:rsidP="00F71DFD">
            <w:pPr>
              <w:rPr>
                <w:b/>
              </w:rPr>
            </w:pPr>
            <w:r w:rsidRPr="00F71DFD">
              <w:rPr>
                <w:b/>
              </w:rPr>
              <w:t>Beskrivning</w:t>
            </w:r>
          </w:p>
        </w:tc>
        <w:tc>
          <w:tcPr>
            <w:tcW w:w="1615" w:type="dxa"/>
            <w:shd w:val="clear" w:color="auto" w:fill="D9D9D9" w:themeFill="background1" w:themeFillShade="D9"/>
            <w:vAlign w:val="bottom"/>
          </w:tcPr>
          <w:p w14:paraId="0B3BA30C" w14:textId="77777777" w:rsidR="00122981" w:rsidRPr="00F71DFD" w:rsidRDefault="00122981" w:rsidP="00F71DFD">
            <w:pPr>
              <w:rPr>
                <w:b/>
              </w:rPr>
            </w:pPr>
            <w:r w:rsidRPr="00F71DFD">
              <w:rPr>
                <w:b/>
              </w:rPr>
              <w:t>Kardinalitet</w:t>
            </w:r>
          </w:p>
        </w:tc>
      </w:tr>
      <w:tr w:rsidR="00667116" w:rsidRPr="00122981" w14:paraId="3852D546" w14:textId="77777777" w:rsidTr="001C5243">
        <w:tc>
          <w:tcPr>
            <w:tcW w:w="2518" w:type="dxa"/>
          </w:tcPr>
          <w:p w14:paraId="7EADBEED" w14:textId="31AF844E" w:rsidR="00667116" w:rsidRPr="00122981" w:rsidRDefault="00667116" w:rsidP="00F71DFD">
            <w:pPr>
              <w:rPr>
                <w:rFonts w:eastAsia="Batang"/>
                <w:lang w:val="en-GB"/>
              </w:rPr>
            </w:pPr>
            <w:r w:rsidRPr="00F71DFD">
              <w:rPr>
                <w:b/>
              </w:rPr>
              <w:t>Begäran</w:t>
            </w:r>
          </w:p>
        </w:tc>
        <w:tc>
          <w:tcPr>
            <w:tcW w:w="2410" w:type="dxa"/>
          </w:tcPr>
          <w:p w14:paraId="6A8291CA" w14:textId="77777777" w:rsidR="00667116" w:rsidRPr="00122981" w:rsidRDefault="00667116" w:rsidP="00F71DFD">
            <w:pPr>
              <w:rPr>
                <w:rFonts w:eastAsia="Batang"/>
                <w:lang w:val="en-GB"/>
              </w:rPr>
            </w:pPr>
          </w:p>
        </w:tc>
        <w:tc>
          <w:tcPr>
            <w:tcW w:w="2977" w:type="dxa"/>
          </w:tcPr>
          <w:p w14:paraId="2E1FF0CA" w14:textId="77777777" w:rsidR="00667116" w:rsidRPr="00122981" w:rsidRDefault="00667116" w:rsidP="00F71DFD">
            <w:pPr>
              <w:rPr>
                <w:rFonts w:eastAsia="Batang"/>
              </w:rPr>
            </w:pPr>
          </w:p>
        </w:tc>
        <w:tc>
          <w:tcPr>
            <w:tcW w:w="1615" w:type="dxa"/>
          </w:tcPr>
          <w:p w14:paraId="1A653945" w14:textId="77777777" w:rsidR="00667116" w:rsidRPr="00122981" w:rsidRDefault="00667116" w:rsidP="00F71DFD">
            <w:pPr>
              <w:rPr>
                <w:rFonts w:eastAsia="Batang"/>
                <w:lang w:val="en-GB"/>
              </w:rPr>
            </w:pPr>
          </w:p>
        </w:tc>
      </w:tr>
      <w:tr w:rsidR="00122981" w:rsidRPr="00122981" w14:paraId="2249C67C" w14:textId="77777777" w:rsidTr="001C5243">
        <w:tc>
          <w:tcPr>
            <w:tcW w:w="2518" w:type="dxa"/>
          </w:tcPr>
          <w:p w14:paraId="01414B92" w14:textId="77777777" w:rsidR="00122981" w:rsidRPr="00122981" w:rsidRDefault="00122981" w:rsidP="00F71DFD">
            <w:pPr>
              <w:rPr>
                <w:rFonts w:eastAsia="Batang"/>
                <w:lang w:val="en-GB"/>
              </w:rPr>
            </w:pPr>
            <w:r w:rsidRPr="00122981">
              <w:rPr>
                <w:rFonts w:eastAsia="Batang"/>
                <w:lang w:val="en-GB"/>
              </w:rPr>
              <w:t>observationId</w:t>
            </w:r>
          </w:p>
        </w:tc>
        <w:tc>
          <w:tcPr>
            <w:tcW w:w="2410" w:type="dxa"/>
          </w:tcPr>
          <w:p w14:paraId="40FCE280" w14:textId="77777777" w:rsidR="00122981" w:rsidRPr="00122981" w:rsidRDefault="00122981" w:rsidP="00F71DFD">
            <w:pPr>
              <w:rPr>
                <w:rFonts w:eastAsia="Batang"/>
                <w:lang w:val="en-GB"/>
              </w:rPr>
            </w:pPr>
            <w:r w:rsidRPr="00122981">
              <w:rPr>
                <w:rFonts w:eastAsia="Batang"/>
                <w:lang w:val="en-GB"/>
              </w:rPr>
              <w:t>IIType</w:t>
            </w:r>
          </w:p>
        </w:tc>
        <w:tc>
          <w:tcPr>
            <w:tcW w:w="2977" w:type="dxa"/>
          </w:tcPr>
          <w:p w14:paraId="408A26C3" w14:textId="77777777" w:rsidR="00122981" w:rsidRPr="00122981" w:rsidRDefault="00122981" w:rsidP="00F71DFD">
            <w:pPr>
              <w:rPr>
                <w:rFonts w:eastAsia="Batang"/>
              </w:rPr>
            </w:pPr>
            <w:r w:rsidRPr="00122981">
              <w:rPr>
                <w:rFonts w:eastAsia="Batang"/>
              </w:rPr>
              <w:t>observationId för den observation med tillhörande information som ska raderas.</w:t>
            </w:r>
          </w:p>
          <w:p w14:paraId="0EFDD91D" w14:textId="77777777" w:rsidR="00122981" w:rsidRPr="00122981" w:rsidRDefault="00122981" w:rsidP="00F71DFD">
            <w:pPr>
              <w:rPr>
                <w:rFonts w:eastAsia="Batang"/>
              </w:rPr>
            </w:pPr>
          </w:p>
          <w:p w14:paraId="3B7EF1F2" w14:textId="77777777" w:rsidR="00122981" w:rsidRPr="00122981" w:rsidRDefault="00122981" w:rsidP="00F71DFD">
            <w:pPr>
              <w:rPr>
                <w:rFonts w:eastAsia="Batang"/>
              </w:rPr>
            </w:pPr>
            <w:proofErr w:type="gramStart"/>
            <w:r w:rsidRPr="00122981">
              <w:rPr>
                <w:rFonts w:eastAsia="Batang"/>
              </w:rPr>
              <w:t>Root :</w:t>
            </w:r>
            <w:proofErr w:type="gramEnd"/>
            <w:r w:rsidRPr="00122981">
              <w:rPr>
                <w:rFonts w:eastAsia="Batang"/>
              </w:rPr>
              <w:t>= Nationell OID för lokala id:n.</w:t>
            </w:r>
          </w:p>
          <w:p w14:paraId="1014A48A" w14:textId="77777777" w:rsidR="00122981" w:rsidRPr="00122981" w:rsidRDefault="00122981" w:rsidP="00F71DFD">
            <w:pPr>
              <w:rPr>
                <w:rFonts w:eastAsia="Batang"/>
              </w:rPr>
            </w:pPr>
            <w:r w:rsidRPr="00122981">
              <w:rPr>
                <w:rFonts w:eastAsia="Batang"/>
              </w:rPr>
              <w:t xml:space="preserve">Ext:= HSA-id för det system inom vilket </w:t>
            </w:r>
            <w:r w:rsidR="00FB06D1">
              <w:rPr>
                <w:rFonts w:eastAsia="Batang"/>
              </w:rPr>
              <w:t>observationI</w:t>
            </w:r>
            <w:r w:rsidRPr="00122981">
              <w:rPr>
                <w:rFonts w:eastAsia="Batang"/>
              </w:rPr>
              <w:t>d är unikt+”:”+</w:t>
            </w:r>
            <w:r w:rsidR="00FB06D1">
              <w:rPr>
                <w:rFonts w:eastAsia="Batang"/>
              </w:rPr>
              <w:t xml:space="preserve"> observationI</w:t>
            </w:r>
            <w:r w:rsidR="00FB06D1" w:rsidRPr="00122981">
              <w:rPr>
                <w:rFonts w:eastAsia="Batang"/>
              </w:rPr>
              <w:t>d</w:t>
            </w:r>
            <w:r w:rsidRPr="00122981">
              <w:rPr>
                <w:rFonts w:eastAsia="Batang"/>
              </w:rPr>
              <w:t>.</w:t>
            </w:r>
          </w:p>
        </w:tc>
        <w:tc>
          <w:tcPr>
            <w:tcW w:w="1615" w:type="dxa"/>
          </w:tcPr>
          <w:p w14:paraId="02F8EA86" w14:textId="77777777" w:rsidR="00122981" w:rsidRPr="00122981" w:rsidRDefault="00122981" w:rsidP="00F71DFD">
            <w:pPr>
              <w:rPr>
                <w:rFonts w:eastAsia="Batang"/>
                <w:lang w:val="en-GB"/>
              </w:rPr>
            </w:pPr>
            <w:r w:rsidRPr="00122981">
              <w:rPr>
                <w:rFonts w:eastAsia="Batang"/>
                <w:lang w:val="en-GB"/>
              </w:rPr>
              <w:t>1..1</w:t>
            </w:r>
          </w:p>
        </w:tc>
      </w:tr>
      <w:tr w:rsidR="001C5243" w:rsidRPr="001C5243" w14:paraId="026AC14E" w14:textId="77777777" w:rsidTr="001C5243">
        <w:tc>
          <w:tcPr>
            <w:tcW w:w="2518" w:type="dxa"/>
          </w:tcPr>
          <w:p w14:paraId="0350588C"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3C61A0A4" w14:textId="77777777" w:rsidR="001C5243" w:rsidRPr="001C5243" w:rsidRDefault="001C5243" w:rsidP="00F71DFD">
            <w:pPr>
              <w:rPr>
                <w:rFonts w:eastAsia="Batang"/>
                <w:i/>
              </w:rPr>
            </w:pPr>
            <w:r w:rsidRPr="001C5243">
              <w:rPr>
                <w:rFonts w:eastAsia="Batang"/>
                <w:i/>
              </w:rPr>
              <w:t>String</w:t>
            </w:r>
          </w:p>
        </w:tc>
        <w:tc>
          <w:tcPr>
            <w:tcW w:w="2977" w:type="dxa"/>
          </w:tcPr>
          <w:p w14:paraId="085C8CC0" w14:textId="77777777" w:rsidR="001C5243" w:rsidRPr="001C5243" w:rsidRDefault="001C5243" w:rsidP="00F71DFD">
            <w:pPr>
              <w:rPr>
                <w:rFonts w:cs="Arial"/>
                <w:i/>
              </w:rPr>
            </w:pPr>
            <w:r w:rsidRPr="001C5243">
              <w:rPr>
                <w:rFonts w:cs="Arial"/>
                <w:i/>
              </w:rPr>
              <w:t>Root blir då</w:t>
            </w:r>
          </w:p>
          <w:p w14:paraId="61904BB5" w14:textId="16A1FF17" w:rsidR="001C5243" w:rsidRPr="001C5243" w:rsidRDefault="001C5243" w:rsidP="00F71DFD">
            <w:pPr>
              <w:rPr>
                <w:rFonts w:cs="Arial"/>
                <w:i/>
              </w:rPr>
            </w:pPr>
            <w:r w:rsidRPr="001C5243">
              <w:rPr>
                <w:rFonts w:cs="Arial"/>
                <w:i/>
              </w:rPr>
              <w:t xml:space="preserve">nationell OID för lokala id:n: </w:t>
            </w:r>
            <w:r w:rsidR="00DE5CA4" w:rsidRPr="00DE5CA4">
              <w:rPr>
                <w:rFonts w:cs="Arial"/>
                <w:i/>
              </w:rPr>
              <w:t>1.2.752.129.2.1.2.1</w:t>
            </w:r>
          </w:p>
        </w:tc>
        <w:tc>
          <w:tcPr>
            <w:tcW w:w="1615" w:type="dxa"/>
          </w:tcPr>
          <w:p w14:paraId="77B5542A" w14:textId="77777777" w:rsidR="001C5243" w:rsidRPr="001C5243" w:rsidRDefault="001C5243" w:rsidP="00F71DFD">
            <w:pPr>
              <w:rPr>
                <w:rFonts w:eastAsia="Batang"/>
                <w:i/>
              </w:rPr>
            </w:pPr>
            <w:r w:rsidRPr="001C5243">
              <w:rPr>
                <w:rFonts w:eastAsia="Batang"/>
                <w:i/>
              </w:rPr>
              <w:t>1</w:t>
            </w:r>
          </w:p>
        </w:tc>
      </w:tr>
      <w:tr w:rsidR="001C5243" w:rsidRPr="001C5243" w14:paraId="5AFFF31A" w14:textId="77777777" w:rsidTr="001C5243">
        <w:tc>
          <w:tcPr>
            <w:tcW w:w="2518" w:type="dxa"/>
          </w:tcPr>
          <w:p w14:paraId="54866C21" w14:textId="77777777" w:rsidR="001C5243" w:rsidRPr="001C5243" w:rsidRDefault="001C5243" w:rsidP="00F71DFD">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43EF20EE" w14:textId="77777777" w:rsidR="001C5243" w:rsidRPr="001C5243" w:rsidRDefault="001C5243" w:rsidP="00F71DFD">
            <w:pPr>
              <w:rPr>
                <w:rFonts w:eastAsia="Batang"/>
                <w:i/>
              </w:rPr>
            </w:pPr>
            <w:r w:rsidRPr="001C5243">
              <w:rPr>
                <w:rFonts w:eastAsia="Batang"/>
                <w:i/>
              </w:rPr>
              <w:t>String</w:t>
            </w:r>
          </w:p>
        </w:tc>
        <w:tc>
          <w:tcPr>
            <w:tcW w:w="2977" w:type="dxa"/>
          </w:tcPr>
          <w:p w14:paraId="47CF2D5E" w14:textId="77777777" w:rsidR="001C5243" w:rsidRPr="001C5243" w:rsidRDefault="001C5243" w:rsidP="00F71DFD">
            <w:pPr>
              <w:rPr>
                <w:rFonts w:cs="Arial"/>
                <w:i/>
              </w:rPr>
            </w:pPr>
            <w:r w:rsidRPr="001C5243">
              <w:rPr>
                <w:rFonts w:cs="Arial"/>
                <w:i/>
              </w:rPr>
              <w:t>Extension sätts till HSA-id för det system inom vilket observationsId är unikt + ”:” + själva ID.</w:t>
            </w:r>
          </w:p>
        </w:tc>
        <w:tc>
          <w:tcPr>
            <w:tcW w:w="1615" w:type="dxa"/>
          </w:tcPr>
          <w:p w14:paraId="720C3FFE" w14:textId="77777777" w:rsidR="001C5243" w:rsidRPr="001C5243" w:rsidRDefault="001C5243" w:rsidP="00F71DFD">
            <w:pPr>
              <w:rPr>
                <w:rFonts w:eastAsia="Batang"/>
                <w:i/>
              </w:rPr>
            </w:pPr>
            <w:r w:rsidRPr="001C5243">
              <w:rPr>
                <w:rFonts w:eastAsia="Batang"/>
                <w:i/>
              </w:rPr>
              <w:t>1</w:t>
            </w:r>
          </w:p>
        </w:tc>
      </w:tr>
      <w:tr w:rsidR="00122981" w:rsidRPr="00F71DFD" w14:paraId="2D4C5528" w14:textId="77777777" w:rsidTr="001C5243">
        <w:tc>
          <w:tcPr>
            <w:tcW w:w="2518" w:type="dxa"/>
          </w:tcPr>
          <w:p w14:paraId="281E01CA" w14:textId="77777777" w:rsidR="00122981" w:rsidRPr="00F71DFD" w:rsidRDefault="00122981" w:rsidP="00F71DFD">
            <w:pPr>
              <w:rPr>
                <w:b/>
              </w:rPr>
            </w:pPr>
            <w:r w:rsidRPr="00F71DFD">
              <w:rPr>
                <w:b/>
              </w:rPr>
              <w:t>Svar</w:t>
            </w:r>
          </w:p>
        </w:tc>
        <w:tc>
          <w:tcPr>
            <w:tcW w:w="2410" w:type="dxa"/>
          </w:tcPr>
          <w:p w14:paraId="223777F4" w14:textId="77777777" w:rsidR="00122981" w:rsidRPr="00F71DFD" w:rsidRDefault="00122981" w:rsidP="00F71DFD">
            <w:pPr>
              <w:rPr>
                <w:b/>
              </w:rPr>
            </w:pPr>
          </w:p>
        </w:tc>
        <w:tc>
          <w:tcPr>
            <w:tcW w:w="2977" w:type="dxa"/>
          </w:tcPr>
          <w:p w14:paraId="45018FC0" w14:textId="77777777" w:rsidR="00122981" w:rsidRPr="00F71DFD" w:rsidRDefault="00122981" w:rsidP="00F71DFD">
            <w:pPr>
              <w:rPr>
                <w:b/>
              </w:rPr>
            </w:pPr>
          </w:p>
        </w:tc>
        <w:tc>
          <w:tcPr>
            <w:tcW w:w="1615" w:type="dxa"/>
          </w:tcPr>
          <w:p w14:paraId="67F496DC" w14:textId="47FEB34C" w:rsidR="00122981" w:rsidRPr="00F71DFD" w:rsidRDefault="00236EA0" w:rsidP="00F71DFD">
            <w:pPr>
              <w:rPr>
                <w:b/>
              </w:rPr>
            </w:pPr>
            <w:r>
              <w:rPr>
                <w:b/>
              </w:rPr>
              <w:t>1</w:t>
            </w:r>
          </w:p>
        </w:tc>
      </w:tr>
      <w:tr w:rsidR="00122981" w:rsidRPr="00122981" w14:paraId="0B3A4D6A" w14:textId="77777777" w:rsidTr="001C5243">
        <w:tc>
          <w:tcPr>
            <w:tcW w:w="2518" w:type="dxa"/>
          </w:tcPr>
          <w:p w14:paraId="646BB433" w14:textId="77777777" w:rsidR="00122981" w:rsidRPr="00122981" w:rsidRDefault="008D6D62" w:rsidP="00F71DFD">
            <w:pPr>
              <w:rPr>
                <w:rFonts w:eastAsia="Batang"/>
                <w:lang w:val="en-GB"/>
              </w:rPr>
            </w:pPr>
            <w:r w:rsidRPr="00122981">
              <w:rPr>
                <w:rFonts w:eastAsia="Batang"/>
                <w:lang w:val="en-GB"/>
              </w:rPr>
              <w:t>C</w:t>
            </w:r>
            <w:r w:rsidR="00122981" w:rsidRPr="00122981">
              <w:rPr>
                <w:rFonts w:eastAsia="Batang"/>
                <w:lang w:val="en-GB"/>
              </w:rPr>
              <w:t>ode</w:t>
            </w:r>
          </w:p>
        </w:tc>
        <w:tc>
          <w:tcPr>
            <w:tcW w:w="2410" w:type="dxa"/>
          </w:tcPr>
          <w:p w14:paraId="12ECEC1C" w14:textId="77777777" w:rsidR="00122981" w:rsidRPr="00122981" w:rsidRDefault="00122981" w:rsidP="00F71DFD">
            <w:pPr>
              <w:rPr>
                <w:rFonts w:eastAsia="Batang"/>
                <w:lang w:val="en-GB"/>
              </w:rPr>
            </w:pPr>
            <w:r w:rsidRPr="00122981">
              <w:rPr>
                <w:rFonts w:eastAsia="Batang"/>
                <w:lang w:val="en-GB"/>
              </w:rPr>
              <w:t>String</w:t>
            </w:r>
          </w:p>
        </w:tc>
        <w:tc>
          <w:tcPr>
            <w:tcW w:w="2977" w:type="dxa"/>
          </w:tcPr>
          <w:p w14:paraId="262AB103" w14:textId="77777777" w:rsidR="00122981" w:rsidRPr="00122981" w:rsidRDefault="00122981" w:rsidP="00F71DFD">
            <w:pPr>
              <w:rPr>
                <w:rFonts w:eastAsia="Batang"/>
              </w:rPr>
            </w:pPr>
            <w:r w:rsidRPr="00122981">
              <w:rPr>
                <w:rFonts w:eastAsia="Batang"/>
              </w:rPr>
              <w:t>OK = operationen genomförd utan fel</w:t>
            </w:r>
          </w:p>
          <w:p w14:paraId="4ED57477" w14:textId="77777777" w:rsidR="00122981" w:rsidRPr="00122981" w:rsidRDefault="00122981" w:rsidP="00F71DFD">
            <w:pPr>
              <w:rPr>
                <w:rFonts w:eastAsia="Batang"/>
              </w:rPr>
            </w:pPr>
            <w:r w:rsidRPr="00122981">
              <w:rPr>
                <w:rFonts w:eastAsia="Batang"/>
              </w:rPr>
              <w:t xml:space="preserve">ERROR = Fel vid operationen. Felet beskrivs i elementet comment </w:t>
            </w:r>
          </w:p>
        </w:tc>
        <w:tc>
          <w:tcPr>
            <w:tcW w:w="1615" w:type="dxa"/>
          </w:tcPr>
          <w:p w14:paraId="6DE1D1CB" w14:textId="77777777" w:rsidR="00122981" w:rsidRPr="00122981" w:rsidRDefault="00122981" w:rsidP="00F71DFD">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122981" w:rsidRPr="00122981" w14:paraId="3CF96822" w14:textId="77777777" w:rsidTr="001C5243">
        <w:tc>
          <w:tcPr>
            <w:tcW w:w="2518" w:type="dxa"/>
          </w:tcPr>
          <w:p w14:paraId="56B887F0" w14:textId="77777777" w:rsidR="00122981" w:rsidRPr="00122981" w:rsidRDefault="00122981" w:rsidP="00F71DFD">
            <w:pPr>
              <w:rPr>
                <w:rFonts w:eastAsia="Batang"/>
              </w:rPr>
            </w:pPr>
            <w:r w:rsidRPr="00122981">
              <w:rPr>
                <w:rFonts w:eastAsia="Batang"/>
              </w:rPr>
              <w:t>comment</w:t>
            </w:r>
          </w:p>
        </w:tc>
        <w:tc>
          <w:tcPr>
            <w:tcW w:w="2410" w:type="dxa"/>
          </w:tcPr>
          <w:p w14:paraId="0043F761" w14:textId="77777777" w:rsidR="00122981" w:rsidRPr="00122981" w:rsidRDefault="00122981" w:rsidP="00F71DFD">
            <w:pPr>
              <w:rPr>
                <w:rFonts w:eastAsia="Batang"/>
              </w:rPr>
            </w:pPr>
            <w:r w:rsidRPr="00122981">
              <w:rPr>
                <w:rFonts w:eastAsia="Batang"/>
              </w:rPr>
              <w:t>String</w:t>
            </w:r>
          </w:p>
        </w:tc>
        <w:tc>
          <w:tcPr>
            <w:tcW w:w="2977" w:type="dxa"/>
          </w:tcPr>
          <w:p w14:paraId="4A75FB03" w14:textId="77777777" w:rsidR="00122981" w:rsidRPr="00122981" w:rsidRDefault="00122981" w:rsidP="00F71DFD">
            <w:pPr>
              <w:rPr>
                <w:rFonts w:eastAsia="Batang"/>
              </w:rPr>
            </w:pPr>
            <w:r w:rsidRPr="00122981">
              <w:rPr>
                <w:rFonts w:eastAsia="Batang"/>
              </w:rPr>
              <w:t>Beskrivning av fel som uppstått alternativt information om genomförd operation.</w:t>
            </w:r>
          </w:p>
        </w:tc>
        <w:tc>
          <w:tcPr>
            <w:tcW w:w="1615" w:type="dxa"/>
          </w:tcPr>
          <w:p w14:paraId="2B2B7377" w14:textId="77777777" w:rsidR="00122981" w:rsidRPr="00122981" w:rsidRDefault="00122981" w:rsidP="00F71DFD">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71CBA44" w14:textId="77777777" w:rsidR="00122981" w:rsidRPr="00122981" w:rsidRDefault="00122981" w:rsidP="00122981"/>
    <w:p w14:paraId="34229B58" w14:textId="77777777" w:rsidR="00122981" w:rsidRPr="00122981" w:rsidRDefault="00122981" w:rsidP="00122981">
      <w:pPr>
        <w:pStyle w:val="Rubrik3"/>
      </w:pPr>
      <w:bookmarkStart w:id="114" w:name="_Toc369180459"/>
      <w:bookmarkStart w:id="115" w:name="_Toc371334468"/>
      <w:bookmarkStart w:id="116" w:name="_Toc374962655"/>
      <w:r w:rsidRPr="00122981">
        <w:lastRenderedPageBreak/>
        <w:t>Övriga regler</w:t>
      </w:r>
      <w:bookmarkEnd w:id="114"/>
      <w:bookmarkEnd w:id="115"/>
      <w:bookmarkEnd w:id="116"/>
    </w:p>
    <w:p w14:paraId="2EAE543D" w14:textId="77777777" w:rsidR="00122981" w:rsidRDefault="00B73D23" w:rsidP="00122981">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0E276C2" w14:textId="77777777" w:rsidR="00B73D23" w:rsidRPr="00122981" w:rsidRDefault="00B73D23" w:rsidP="00122981">
      <w:pPr>
        <w:spacing w:line="240" w:lineRule="auto"/>
      </w:pPr>
    </w:p>
    <w:p w14:paraId="269B1B0A" w14:textId="77777777" w:rsidR="00122981" w:rsidRPr="00122981" w:rsidRDefault="00122981" w:rsidP="00122981"/>
    <w:p w14:paraId="27692314" w14:textId="77777777" w:rsidR="00122981" w:rsidRPr="00122981" w:rsidRDefault="00122981" w:rsidP="00122981">
      <w:pPr>
        <w:pStyle w:val="Rubrik4"/>
      </w:pPr>
      <w:bookmarkStart w:id="117" w:name="_Toc369180455"/>
      <w:r w:rsidRPr="00122981">
        <w:t>Icke funktionella krav</w:t>
      </w:r>
      <w:bookmarkEnd w:id="117"/>
    </w:p>
    <w:p w14:paraId="42DB00B6" w14:textId="77777777" w:rsidR="0048081F" w:rsidRPr="00E146AE" w:rsidRDefault="0048081F" w:rsidP="0048081F">
      <w:r w:rsidRPr="00E146AE">
        <w:t>Inga övriga icke funktionella krav.</w:t>
      </w:r>
    </w:p>
    <w:p w14:paraId="54092B64" w14:textId="77777777" w:rsidR="005230F1" w:rsidRDefault="005230F1" w:rsidP="00122981"/>
    <w:p w14:paraId="6A9DE786" w14:textId="77777777" w:rsidR="005230F1" w:rsidRPr="00122981" w:rsidRDefault="005230F1" w:rsidP="005230F1">
      <w:pPr>
        <w:pStyle w:val="Rubrik5"/>
        <w:rPr>
          <w:color w:val="auto"/>
        </w:rPr>
      </w:pPr>
      <w:bookmarkStart w:id="118" w:name="_Toc369180454"/>
      <w:r w:rsidRPr="00122981">
        <w:rPr>
          <w:color w:val="auto"/>
        </w:rPr>
        <w:t>SLA-krav</w:t>
      </w:r>
      <w:bookmarkEnd w:id="118"/>
    </w:p>
    <w:p w14:paraId="46C7F372" w14:textId="77777777" w:rsidR="005230F1" w:rsidRPr="00122981" w:rsidRDefault="005230F1" w:rsidP="005230F1">
      <w:r w:rsidRPr="00122981">
        <w:t>Detta tjänstekontrakt har inga avvikande SLA-krav.</w:t>
      </w:r>
    </w:p>
    <w:p w14:paraId="7ED2734A" w14:textId="77777777" w:rsidR="005230F1" w:rsidRPr="00122981" w:rsidRDefault="005230F1" w:rsidP="00122981"/>
    <w:bookmarkEnd w:id="0"/>
    <w:p w14:paraId="5C6D30AD" w14:textId="77777777" w:rsidR="003E0D54" w:rsidRDefault="003E0D54" w:rsidP="008D2D07"/>
    <w:p w14:paraId="14862BD3" w14:textId="77777777" w:rsidR="003E0D54" w:rsidRDefault="003E0D54" w:rsidP="008D2D07"/>
    <w:p w14:paraId="7A4C0AAD" w14:textId="5242848F" w:rsidR="003E0D54" w:rsidRDefault="003E0D54">
      <w:pPr>
        <w:spacing w:line="240" w:lineRule="auto"/>
      </w:pPr>
      <w:r>
        <w:br w:type="page"/>
      </w:r>
    </w:p>
    <w:p w14:paraId="3CE76E42" w14:textId="77777777" w:rsidR="003E0D54" w:rsidRDefault="003E0D54" w:rsidP="003E0D54">
      <w:pPr>
        <w:pStyle w:val="Rubrik2"/>
      </w:pPr>
      <w:bookmarkStart w:id="119" w:name="_Toc372034740"/>
      <w:bookmarkStart w:id="120" w:name="_Toc374962656"/>
      <w:r w:rsidRPr="008A2F4D">
        <w:lastRenderedPageBreak/>
        <w:t>Get</w:t>
      </w:r>
      <w:r>
        <w:t>Measurement</w:t>
      </w:r>
      <w:bookmarkEnd w:id="119"/>
      <w:bookmarkEnd w:id="120"/>
    </w:p>
    <w:p w14:paraId="157DBC5C" w14:textId="0FA070AB" w:rsidR="003E0D54" w:rsidRPr="0077415D" w:rsidRDefault="00AB0FDF" w:rsidP="003E0D54">
      <w:r>
        <w:t>Detta tjänstekontrakt hämtar mätvärdesdata. Avsikten är</w:t>
      </w:r>
      <w:r w:rsidR="003E0D54">
        <w:t xml:space="preserve"> att tillgodose vårdens och invånarens behov av e-tjänster för kommunikation av mätvärden. </w:t>
      </w:r>
      <w:r>
        <w:t>Konsumenten</w:t>
      </w:r>
      <w:r w:rsidR="003E0D54" w:rsidRPr="0077415D">
        <w:t xml:space="preserve"> behandlar dessa informationsmängder medan engagemangsindex hanterar associerad metadata.</w:t>
      </w:r>
    </w:p>
    <w:p w14:paraId="13AFDBDC" w14:textId="77777777" w:rsidR="003E0D54" w:rsidRPr="0077415D" w:rsidRDefault="003E0D54" w:rsidP="003E0D54"/>
    <w:p w14:paraId="5C923081" w14:textId="77777777" w:rsidR="003E0D54" w:rsidRDefault="003E0D54" w:rsidP="003E0D54">
      <w:r w:rsidRPr="0077415D">
        <w:t>Ett mätvärde är en fysikalisk datamängd som rör en patients hälsotillstånd, t.ex. diastoliskt tryck eller vikt i kg.</w:t>
      </w:r>
    </w:p>
    <w:p w14:paraId="6F5BBDCC" w14:textId="77777777" w:rsidR="003E0D54" w:rsidRPr="00C83567" w:rsidRDefault="003E0D54" w:rsidP="003E0D54">
      <w:pPr>
        <w:rPr>
          <w:color w:val="4F81BD" w:themeColor="accent1"/>
        </w:rPr>
      </w:pPr>
    </w:p>
    <w:p w14:paraId="2D8D1B65" w14:textId="77777777" w:rsidR="003E0D54" w:rsidRDefault="003E0D54" w:rsidP="003E0D54">
      <w:pPr>
        <w:pStyle w:val="Rubrik3"/>
      </w:pPr>
      <w:bookmarkStart w:id="121" w:name="_Toc372034741"/>
      <w:bookmarkStart w:id="122" w:name="_Toc374962657"/>
      <w:r>
        <w:t>Version</w:t>
      </w:r>
      <w:bookmarkEnd w:id="121"/>
      <w:bookmarkEnd w:id="122"/>
    </w:p>
    <w:p w14:paraId="1960B4E8" w14:textId="77777777" w:rsidR="003E0D54" w:rsidRPr="00596CE9" w:rsidRDefault="003E0D54" w:rsidP="003E0D54">
      <w:r w:rsidRPr="00596CE9">
        <w:t>Versionen på detta kontrakt:</w:t>
      </w:r>
    </w:p>
    <w:p w14:paraId="2E08D923" w14:textId="77777777" w:rsidR="003E0D54" w:rsidRPr="003008C9" w:rsidRDefault="003E0D54" w:rsidP="003E0D54">
      <w:r w:rsidRPr="00596CE9">
        <w:t>1.0.</w:t>
      </w:r>
    </w:p>
    <w:p w14:paraId="247ED7AD" w14:textId="77777777" w:rsidR="003E0D54" w:rsidRPr="00C55071" w:rsidRDefault="003E0D54" w:rsidP="003E0D54"/>
    <w:p w14:paraId="3124D806" w14:textId="77777777" w:rsidR="003E0D54" w:rsidRDefault="003E0D54" w:rsidP="003E0D54">
      <w:pPr>
        <w:pStyle w:val="Rubrik3"/>
      </w:pPr>
      <w:bookmarkStart w:id="123" w:name="_Toc372034742"/>
      <w:bookmarkStart w:id="124" w:name="_Toc374962658"/>
      <w:r>
        <w:t>Fältregler</w:t>
      </w:r>
      <w:bookmarkEnd w:id="123"/>
      <w:bookmarkEnd w:id="124"/>
    </w:p>
    <w:p w14:paraId="6D801F4A" w14:textId="77777777" w:rsidR="003E0D54" w:rsidRDefault="003E0D54" w:rsidP="003E0D54">
      <w:r>
        <w:t xml:space="preserve">Nedanstående tabell beskriver varje element i begäran och svar. Har namnet en * finns ytterligare regler för detta element och beskrivs mer i detalj i stycket Regler. </w:t>
      </w:r>
    </w:p>
    <w:p w14:paraId="673D542A" w14:textId="77777777" w:rsidR="003E0D54" w:rsidRDefault="003E0D54"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3E0D54" w:rsidRPr="00C7011C" w14:paraId="78B5DDC3" w14:textId="77777777" w:rsidTr="00C2464A">
        <w:tc>
          <w:tcPr>
            <w:tcW w:w="2474" w:type="dxa"/>
            <w:shd w:val="clear" w:color="auto" w:fill="D9D9D9" w:themeFill="background1" w:themeFillShade="D9"/>
          </w:tcPr>
          <w:p w14:paraId="36D2B9E2" w14:textId="77777777" w:rsidR="003E0D54" w:rsidRPr="00C7011C" w:rsidRDefault="003E0D54" w:rsidP="00C2464A">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D31D8C9" w14:textId="77777777" w:rsidR="003E0D54" w:rsidRPr="00C7011C" w:rsidRDefault="003E0D54" w:rsidP="00C2464A">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0C566E04" w14:textId="77777777" w:rsidR="003E0D54" w:rsidRPr="00C7011C" w:rsidRDefault="003E0D54" w:rsidP="00C2464A">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6AC73E81" w14:textId="77777777" w:rsidR="003E0D54" w:rsidRPr="00C7011C" w:rsidRDefault="003E0D54" w:rsidP="00C2464A">
            <w:pPr>
              <w:spacing w:before="40" w:after="40"/>
              <w:jc w:val="center"/>
              <w:rPr>
                <w:rFonts w:eastAsia="Batang"/>
                <w:b/>
                <w:szCs w:val="20"/>
              </w:rPr>
            </w:pPr>
            <w:r w:rsidRPr="00C7011C">
              <w:rPr>
                <w:rFonts w:eastAsia="Batang"/>
                <w:b/>
                <w:szCs w:val="20"/>
              </w:rPr>
              <w:t>Kardinalitet</w:t>
            </w:r>
          </w:p>
        </w:tc>
      </w:tr>
      <w:tr w:rsidR="003E0D54" w:rsidRPr="00C7011C" w14:paraId="07BB39D7" w14:textId="77777777" w:rsidTr="00C2464A">
        <w:tc>
          <w:tcPr>
            <w:tcW w:w="2474" w:type="dxa"/>
          </w:tcPr>
          <w:p w14:paraId="74096844" w14:textId="77777777" w:rsidR="003E0D54" w:rsidRPr="00C7011C" w:rsidRDefault="003E0D54" w:rsidP="00C2464A">
            <w:pPr>
              <w:spacing w:before="40" w:after="40"/>
              <w:rPr>
                <w:rFonts w:eastAsia="Batang"/>
                <w:b/>
                <w:szCs w:val="20"/>
              </w:rPr>
            </w:pPr>
            <w:r w:rsidRPr="00C7011C">
              <w:rPr>
                <w:rFonts w:eastAsia="Batang"/>
                <w:b/>
                <w:szCs w:val="20"/>
              </w:rPr>
              <w:t>Begäran</w:t>
            </w:r>
          </w:p>
        </w:tc>
        <w:tc>
          <w:tcPr>
            <w:tcW w:w="2506" w:type="dxa"/>
          </w:tcPr>
          <w:p w14:paraId="27F1DE3C" w14:textId="77777777" w:rsidR="003E0D54" w:rsidRPr="00C7011C" w:rsidRDefault="003E0D54" w:rsidP="00C2464A">
            <w:pPr>
              <w:spacing w:before="40" w:after="40"/>
              <w:rPr>
                <w:rFonts w:eastAsia="Batang"/>
                <w:szCs w:val="20"/>
              </w:rPr>
            </w:pPr>
          </w:p>
        </w:tc>
        <w:tc>
          <w:tcPr>
            <w:tcW w:w="2925" w:type="dxa"/>
          </w:tcPr>
          <w:p w14:paraId="04E75C12" w14:textId="77777777" w:rsidR="003E0D54" w:rsidRPr="00A4027B" w:rsidRDefault="003E0D54" w:rsidP="00C2464A">
            <w:pPr>
              <w:spacing w:before="40" w:after="40"/>
              <w:rPr>
                <w:rFonts w:eastAsia="Batang"/>
                <w:szCs w:val="20"/>
              </w:rPr>
            </w:pPr>
          </w:p>
        </w:tc>
        <w:tc>
          <w:tcPr>
            <w:tcW w:w="1617" w:type="dxa"/>
          </w:tcPr>
          <w:p w14:paraId="3AC3E1D3" w14:textId="77777777" w:rsidR="003E0D54" w:rsidRPr="00C7011C" w:rsidRDefault="003E0D54" w:rsidP="00C2464A">
            <w:pPr>
              <w:spacing w:before="40" w:after="40"/>
              <w:jc w:val="center"/>
              <w:rPr>
                <w:rFonts w:eastAsia="Batang"/>
                <w:szCs w:val="20"/>
              </w:rPr>
            </w:pPr>
          </w:p>
        </w:tc>
      </w:tr>
      <w:tr w:rsidR="003E0D54" w:rsidRPr="008345BA" w14:paraId="7A4ADE29" w14:textId="77777777" w:rsidTr="00C2464A">
        <w:tc>
          <w:tcPr>
            <w:tcW w:w="2474" w:type="dxa"/>
          </w:tcPr>
          <w:p w14:paraId="34A6ACF2" w14:textId="77777777" w:rsidR="003E0D54" w:rsidRPr="008345BA" w:rsidRDefault="003E0D54" w:rsidP="00C2464A">
            <w:pPr>
              <w:rPr>
                <w:szCs w:val="20"/>
              </w:rPr>
            </w:pPr>
            <w:r w:rsidRPr="008345BA">
              <w:rPr>
                <w:szCs w:val="20"/>
              </w:rPr>
              <w:t>patientId</w:t>
            </w:r>
            <w:r>
              <w:rPr>
                <w:szCs w:val="20"/>
              </w:rPr>
              <w:t>*</w:t>
            </w:r>
          </w:p>
        </w:tc>
        <w:tc>
          <w:tcPr>
            <w:tcW w:w="2506" w:type="dxa"/>
          </w:tcPr>
          <w:p w14:paraId="79459075" w14:textId="77777777" w:rsidR="003E0D54" w:rsidRPr="008345BA" w:rsidRDefault="003E0D54" w:rsidP="00C2464A">
            <w:pPr>
              <w:rPr>
                <w:szCs w:val="20"/>
              </w:rPr>
            </w:pPr>
            <w:r w:rsidRPr="008345BA">
              <w:rPr>
                <w:szCs w:val="20"/>
              </w:rPr>
              <w:t>IIType</w:t>
            </w:r>
          </w:p>
        </w:tc>
        <w:tc>
          <w:tcPr>
            <w:tcW w:w="2925" w:type="dxa"/>
          </w:tcPr>
          <w:p w14:paraId="7CC3E2D1" w14:textId="77777777" w:rsidR="003E0D54" w:rsidRDefault="003E0D54" w:rsidP="00C2464A">
            <w:pPr>
              <w:rPr>
                <w:szCs w:val="20"/>
              </w:rPr>
            </w:pPr>
            <w:r w:rsidRPr="008345BA">
              <w:rPr>
                <w:szCs w:val="20"/>
              </w:rPr>
              <w:t>Id för patienten.</w:t>
            </w:r>
          </w:p>
          <w:p w14:paraId="01E1781F" w14:textId="77777777" w:rsidR="003E0D54" w:rsidRPr="006F1801" w:rsidRDefault="003E0D54" w:rsidP="00C2464A">
            <w:pPr>
              <w:rPr>
                <w:szCs w:val="20"/>
              </w:rPr>
            </w:pPr>
            <w:r>
              <w:rPr>
                <w:b/>
                <w:szCs w:val="20"/>
              </w:rPr>
              <w:t>(Fält 1)</w:t>
            </w:r>
          </w:p>
        </w:tc>
        <w:tc>
          <w:tcPr>
            <w:tcW w:w="1617" w:type="dxa"/>
          </w:tcPr>
          <w:p w14:paraId="41C9EB0B" w14:textId="77777777" w:rsidR="003E0D54" w:rsidRPr="008345BA" w:rsidRDefault="003E0D54" w:rsidP="00C2464A">
            <w:pPr>
              <w:rPr>
                <w:szCs w:val="20"/>
              </w:rPr>
            </w:pPr>
            <w:r w:rsidRPr="008345BA">
              <w:rPr>
                <w:szCs w:val="20"/>
              </w:rPr>
              <w:t>1</w:t>
            </w:r>
          </w:p>
        </w:tc>
      </w:tr>
      <w:tr w:rsidR="003E0D54" w:rsidRPr="00FE0141" w14:paraId="7FB5E781" w14:textId="77777777" w:rsidTr="00C2464A">
        <w:tc>
          <w:tcPr>
            <w:tcW w:w="2474" w:type="dxa"/>
          </w:tcPr>
          <w:p w14:paraId="2539C195" w14:textId="77777777" w:rsidR="003E0D54" w:rsidRPr="00FE0141" w:rsidRDefault="003E0D54" w:rsidP="00C2464A">
            <w:pPr>
              <w:rPr>
                <w:i/>
                <w:szCs w:val="20"/>
              </w:rPr>
            </w:pPr>
            <w:r w:rsidRPr="00FE0141">
              <w:rPr>
                <w:i/>
                <w:szCs w:val="20"/>
              </w:rPr>
              <w:t>patientId.root</w:t>
            </w:r>
          </w:p>
        </w:tc>
        <w:tc>
          <w:tcPr>
            <w:tcW w:w="2506" w:type="dxa"/>
          </w:tcPr>
          <w:p w14:paraId="33C4402E" w14:textId="77777777" w:rsidR="003E0D54" w:rsidRPr="00FE0141" w:rsidRDefault="003E0D54" w:rsidP="00C2464A">
            <w:pPr>
              <w:rPr>
                <w:i/>
                <w:szCs w:val="20"/>
              </w:rPr>
            </w:pPr>
            <w:r w:rsidRPr="00FE0141">
              <w:rPr>
                <w:i/>
                <w:szCs w:val="20"/>
              </w:rPr>
              <w:t>String</w:t>
            </w:r>
          </w:p>
        </w:tc>
        <w:tc>
          <w:tcPr>
            <w:tcW w:w="2925" w:type="dxa"/>
          </w:tcPr>
          <w:p w14:paraId="0ADEF064" w14:textId="77777777" w:rsidR="003E0D54" w:rsidRPr="00FE0141" w:rsidRDefault="003E0D54" w:rsidP="00C2464A">
            <w:pPr>
              <w:rPr>
                <w:i/>
                <w:szCs w:val="20"/>
              </w:rPr>
            </w:pPr>
            <w:r w:rsidRPr="00FE0141">
              <w:rPr>
                <w:i/>
                <w:szCs w:val="20"/>
              </w:rPr>
              <w:t>KV OID för typ av identifierare:</w:t>
            </w:r>
          </w:p>
          <w:p w14:paraId="25B8F157" w14:textId="77777777" w:rsidR="003E0D54" w:rsidRPr="00FE0141" w:rsidRDefault="003E0D54" w:rsidP="00C2464A">
            <w:pPr>
              <w:rPr>
                <w:i/>
                <w:szCs w:val="20"/>
              </w:rPr>
            </w:pPr>
          </w:p>
          <w:p w14:paraId="430F553F" w14:textId="7B153362" w:rsidR="003E0D54" w:rsidRPr="00FE0141" w:rsidRDefault="000A77FA" w:rsidP="00C2464A">
            <w:pPr>
              <w:rPr>
                <w:i/>
                <w:szCs w:val="20"/>
              </w:rPr>
            </w:pPr>
            <w:r>
              <w:rPr>
                <w:i/>
                <w:szCs w:val="20"/>
              </w:rPr>
              <w:t xml:space="preserve">För personnummer används OID </w:t>
            </w:r>
            <w:r w:rsidR="003E0D54">
              <w:rPr>
                <w:i/>
                <w:szCs w:val="20"/>
              </w:rPr>
              <w:t>(1.2.752.129.2.1.3.1).</w:t>
            </w:r>
          </w:p>
          <w:p w14:paraId="3E462608" w14:textId="487B19AF" w:rsidR="003E0D54" w:rsidRPr="00FE0141" w:rsidRDefault="000A77FA" w:rsidP="00C2464A">
            <w:pPr>
              <w:rPr>
                <w:i/>
                <w:szCs w:val="20"/>
              </w:rPr>
            </w:pPr>
            <w:r>
              <w:rPr>
                <w:i/>
                <w:szCs w:val="20"/>
              </w:rPr>
              <w:t xml:space="preserve">För samordningsnummer används OID </w:t>
            </w:r>
            <w:r w:rsidR="003E0D54">
              <w:rPr>
                <w:i/>
                <w:szCs w:val="20"/>
              </w:rPr>
              <w:t>(1.2.752.129.2.1.3.3).</w:t>
            </w:r>
          </w:p>
          <w:p w14:paraId="242DDA13" w14:textId="77777777" w:rsidR="003E0D54" w:rsidRPr="00FE0141" w:rsidRDefault="003E0D54" w:rsidP="00C2464A">
            <w:pPr>
              <w:rPr>
                <w:i/>
                <w:szCs w:val="20"/>
              </w:rPr>
            </w:pPr>
            <w:r w:rsidRPr="00FE0141">
              <w:rPr>
                <w:i/>
                <w:szCs w:val="20"/>
              </w:rPr>
              <w:t>För nationella reservnummer (</w:t>
            </w:r>
            <w:r w:rsidRPr="00FE0141">
              <w:rPr>
                <w:i/>
              </w:rPr>
              <w:t>1.2.752.129.2.1.3.2).</w:t>
            </w:r>
          </w:p>
          <w:p w14:paraId="0E13C43A" w14:textId="27E4E936" w:rsidR="003E0D54" w:rsidRPr="00FE0141" w:rsidRDefault="000A77FA" w:rsidP="00C2464A">
            <w:pPr>
              <w:rPr>
                <w:i/>
                <w:szCs w:val="20"/>
              </w:rPr>
            </w:pPr>
            <w:r>
              <w:rPr>
                <w:i/>
                <w:szCs w:val="20"/>
              </w:rPr>
              <w:t>För lokala reservnummer används OID (1.2.752.129.2.1.2.1)</w:t>
            </w:r>
          </w:p>
        </w:tc>
        <w:tc>
          <w:tcPr>
            <w:tcW w:w="1617" w:type="dxa"/>
          </w:tcPr>
          <w:p w14:paraId="275B96D3" w14:textId="77777777" w:rsidR="003E0D54" w:rsidRPr="00FE0141" w:rsidRDefault="003E0D54" w:rsidP="00C2464A">
            <w:pPr>
              <w:rPr>
                <w:i/>
                <w:szCs w:val="20"/>
              </w:rPr>
            </w:pPr>
            <w:r w:rsidRPr="00FE0141">
              <w:rPr>
                <w:i/>
                <w:szCs w:val="20"/>
              </w:rPr>
              <w:t>1</w:t>
            </w:r>
          </w:p>
        </w:tc>
      </w:tr>
      <w:tr w:rsidR="003E0D54" w:rsidRPr="00FE0141" w14:paraId="34276AE5" w14:textId="77777777" w:rsidTr="00C2464A">
        <w:tc>
          <w:tcPr>
            <w:tcW w:w="2474" w:type="dxa"/>
          </w:tcPr>
          <w:p w14:paraId="007F2B51" w14:textId="77777777" w:rsidR="003E0D54" w:rsidRPr="00FE0141" w:rsidRDefault="003E0D54" w:rsidP="00C2464A">
            <w:pPr>
              <w:rPr>
                <w:i/>
                <w:szCs w:val="20"/>
              </w:rPr>
            </w:pPr>
            <w:r w:rsidRPr="00FE0141">
              <w:rPr>
                <w:i/>
                <w:szCs w:val="20"/>
              </w:rPr>
              <w:t>patientId.extension</w:t>
            </w:r>
          </w:p>
        </w:tc>
        <w:tc>
          <w:tcPr>
            <w:tcW w:w="2506" w:type="dxa"/>
          </w:tcPr>
          <w:p w14:paraId="29AD61D3" w14:textId="77777777" w:rsidR="003E0D54" w:rsidRPr="00FE0141" w:rsidRDefault="003E0D54" w:rsidP="00C2464A">
            <w:pPr>
              <w:rPr>
                <w:i/>
                <w:szCs w:val="20"/>
              </w:rPr>
            </w:pPr>
            <w:r w:rsidRPr="00FE0141">
              <w:rPr>
                <w:i/>
                <w:szCs w:val="20"/>
              </w:rPr>
              <w:t>String</w:t>
            </w:r>
          </w:p>
        </w:tc>
        <w:tc>
          <w:tcPr>
            <w:tcW w:w="2925" w:type="dxa"/>
          </w:tcPr>
          <w:p w14:paraId="7B8E933F"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7B3DB0D" w14:textId="77777777" w:rsidR="003E0D54" w:rsidRDefault="003E0D54" w:rsidP="00C2464A">
            <w:pPr>
              <w:rPr>
                <w:i/>
                <w:szCs w:val="20"/>
              </w:rPr>
            </w:pPr>
          </w:p>
          <w:p w14:paraId="39E7470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89CD86B" w14:textId="77777777" w:rsidR="003E0D54" w:rsidRPr="00FE0141" w:rsidRDefault="003E0D54" w:rsidP="00C2464A">
            <w:pPr>
              <w:rPr>
                <w:i/>
                <w:szCs w:val="20"/>
              </w:rPr>
            </w:pPr>
            <w:r w:rsidRPr="00FE0141">
              <w:rPr>
                <w:i/>
                <w:szCs w:val="20"/>
              </w:rPr>
              <w:t>1</w:t>
            </w:r>
          </w:p>
        </w:tc>
      </w:tr>
      <w:tr w:rsidR="003E0D54" w:rsidRPr="008345BA" w14:paraId="5C0BF223" w14:textId="77777777" w:rsidTr="00C2464A">
        <w:tc>
          <w:tcPr>
            <w:tcW w:w="2474" w:type="dxa"/>
          </w:tcPr>
          <w:p w14:paraId="673CADED" w14:textId="72DE20FF" w:rsidR="003E0D54" w:rsidRPr="008345BA" w:rsidRDefault="003E0D54" w:rsidP="0062753D">
            <w:pPr>
              <w:rPr>
                <w:b/>
                <w:szCs w:val="20"/>
              </w:rPr>
            </w:pPr>
            <w:r w:rsidRPr="008345BA">
              <w:rPr>
                <w:szCs w:val="20"/>
              </w:rPr>
              <w:t>time</w:t>
            </w:r>
            <w:r>
              <w:rPr>
                <w:szCs w:val="20"/>
              </w:rPr>
              <w:t>*</w:t>
            </w:r>
          </w:p>
        </w:tc>
        <w:tc>
          <w:tcPr>
            <w:tcW w:w="2506" w:type="dxa"/>
          </w:tcPr>
          <w:p w14:paraId="1DE95C07" w14:textId="77777777" w:rsidR="003E0D54" w:rsidRPr="008345BA" w:rsidRDefault="003E0D54" w:rsidP="00C2464A">
            <w:pPr>
              <w:rPr>
                <w:szCs w:val="20"/>
              </w:rPr>
            </w:pPr>
            <w:r w:rsidRPr="008345BA">
              <w:rPr>
                <w:rFonts w:cs="Arial"/>
                <w:color w:val="000000"/>
                <w:szCs w:val="20"/>
                <w:highlight w:val="white"/>
                <w:lang w:eastAsia="sv-SE"/>
              </w:rPr>
              <w:t>TimePeriodType</w:t>
            </w:r>
          </w:p>
        </w:tc>
        <w:tc>
          <w:tcPr>
            <w:tcW w:w="2925" w:type="dxa"/>
          </w:tcPr>
          <w:p w14:paraId="1C7C46D8" w14:textId="77777777" w:rsidR="003E0D54" w:rsidRDefault="003E0D54" w:rsidP="00C2464A">
            <w:pPr>
              <w:rPr>
                <w:szCs w:val="20"/>
              </w:rPr>
            </w:pPr>
            <w:r w:rsidRPr="008345BA">
              <w:rPr>
                <w:szCs w:val="20"/>
              </w:rPr>
              <w:t xml:space="preserve">Begränsning av sökning i tid. </w:t>
            </w:r>
            <w:r w:rsidRPr="008345BA">
              <w:rPr>
                <w:szCs w:val="20"/>
              </w:rPr>
              <w:lastRenderedPageBreak/>
              <w:t xml:space="preserve">Begränsningen sker genom att resultatet innehåller de poster som i något av de tidsfält som ingår i svarsmeddelandet anger en tidpunkt (dvs. TimeStamp) som ligger inom det sökta tidsintervallet (start- och/eller slutpunkt ska inkluderas i intervallet). </w:t>
            </w:r>
          </w:p>
          <w:p w14:paraId="66B69F30" w14:textId="77777777" w:rsidR="003E0D54" w:rsidRPr="008345BA" w:rsidRDefault="003E0D54" w:rsidP="00C2464A">
            <w:pPr>
              <w:rPr>
                <w:szCs w:val="20"/>
              </w:rPr>
            </w:pPr>
          </w:p>
          <w:p w14:paraId="0705E2A9" w14:textId="77777777" w:rsidR="003E0D54" w:rsidRDefault="003E0D54" w:rsidP="00C2464A">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07D5284B" w14:textId="77777777" w:rsidR="003E0D54" w:rsidRPr="008345BA" w:rsidRDefault="003E0D54" w:rsidP="00C2464A">
            <w:pPr>
              <w:rPr>
                <w:szCs w:val="20"/>
              </w:rPr>
            </w:pPr>
            <w:r>
              <w:rPr>
                <w:szCs w:val="20"/>
              </w:rPr>
              <w:t>(</w:t>
            </w:r>
            <w:r>
              <w:rPr>
                <w:b/>
                <w:szCs w:val="20"/>
              </w:rPr>
              <w:t>Fält 1)</w:t>
            </w:r>
          </w:p>
        </w:tc>
        <w:tc>
          <w:tcPr>
            <w:tcW w:w="1617" w:type="dxa"/>
          </w:tcPr>
          <w:p w14:paraId="17776FE2" w14:textId="77777777" w:rsidR="003E0D54" w:rsidRPr="008345BA" w:rsidRDefault="003E0D54" w:rsidP="00C2464A">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3E0D54" w:rsidRPr="00FE0141" w14:paraId="71209015" w14:textId="77777777" w:rsidTr="00C2464A">
        <w:tc>
          <w:tcPr>
            <w:tcW w:w="2474" w:type="dxa"/>
          </w:tcPr>
          <w:p w14:paraId="51551C07" w14:textId="4EA4CF0C" w:rsidR="003E0D54" w:rsidRPr="00FE0141" w:rsidRDefault="003E0D54" w:rsidP="0062753D">
            <w:pPr>
              <w:rPr>
                <w:i/>
                <w:szCs w:val="20"/>
              </w:rPr>
            </w:pPr>
            <w:r w:rsidRPr="00FE0141">
              <w:rPr>
                <w:i/>
                <w:szCs w:val="20"/>
              </w:rPr>
              <w:lastRenderedPageBreak/>
              <w:t>time.start</w:t>
            </w:r>
          </w:p>
        </w:tc>
        <w:tc>
          <w:tcPr>
            <w:tcW w:w="2506" w:type="dxa"/>
          </w:tcPr>
          <w:p w14:paraId="49212749"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17ED0732" w14:textId="77777777" w:rsidR="003E0D54" w:rsidRPr="0065250C" w:rsidRDefault="003E0D54" w:rsidP="00C2464A">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B39BD50" w14:textId="77777777" w:rsidR="003E0D54" w:rsidRPr="00FE0141" w:rsidRDefault="003E0D54" w:rsidP="00C2464A">
            <w:pPr>
              <w:rPr>
                <w:i/>
                <w:szCs w:val="20"/>
              </w:rPr>
            </w:pPr>
            <w:r>
              <w:rPr>
                <w:i/>
                <w:szCs w:val="20"/>
              </w:rPr>
              <w:t>1</w:t>
            </w:r>
          </w:p>
        </w:tc>
      </w:tr>
      <w:tr w:rsidR="003E0D54" w:rsidRPr="00FE0141" w14:paraId="2C979D39" w14:textId="77777777" w:rsidTr="00C2464A">
        <w:tc>
          <w:tcPr>
            <w:tcW w:w="2474" w:type="dxa"/>
          </w:tcPr>
          <w:p w14:paraId="094476BC" w14:textId="23A7D54E" w:rsidR="003E0D54" w:rsidRPr="00FE0141" w:rsidRDefault="003E0D54" w:rsidP="0062753D">
            <w:pPr>
              <w:rPr>
                <w:i/>
                <w:szCs w:val="20"/>
              </w:rPr>
            </w:pPr>
            <w:r w:rsidRPr="00FE0141">
              <w:rPr>
                <w:i/>
                <w:szCs w:val="20"/>
              </w:rPr>
              <w:t>time.end</w:t>
            </w:r>
          </w:p>
        </w:tc>
        <w:tc>
          <w:tcPr>
            <w:tcW w:w="2506" w:type="dxa"/>
          </w:tcPr>
          <w:p w14:paraId="228BBC93" w14:textId="77777777" w:rsidR="003E0D54" w:rsidRPr="00FE0141" w:rsidRDefault="003E0D54" w:rsidP="00C2464A">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65CE28AB" w14:textId="77777777" w:rsidR="003E0D54" w:rsidRPr="0065250C" w:rsidRDefault="003E0D54" w:rsidP="00C2464A">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30FB1D16" w14:textId="77777777" w:rsidR="003E0D54" w:rsidRPr="00FE0141" w:rsidRDefault="003E0D54" w:rsidP="00C2464A">
            <w:pPr>
              <w:rPr>
                <w:i/>
                <w:szCs w:val="20"/>
              </w:rPr>
            </w:pPr>
            <w:r>
              <w:rPr>
                <w:i/>
                <w:szCs w:val="20"/>
              </w:rPr>
              <w:t>0</w:t>
            </w:r>
            <w:proofErr w:type="gramStart"/>
            <w:r>
              <w:rPr>
                <w:i/>
                <w:szCs w:val="20"/>
              </w:rPr>
              <w:t>..</w:t>
            </w:r>
            <w:proofErr w:type="gramEnd"/>
            <w:r>
              <w:rPr>
                <w:i/>
                <w:szCs w:val="20"/>
              </w:rPr>
              <w:t>1</w:t>
            </w:r>
          </w:p>
        </w:tc>
      </w:tr>
      <w:tr w:rsidR="003E0D54" w:rsidRPr="00B75512" w14:paraId="594CC6BF" w14:textId="77777777" w:rsidTr="00C2464A">
        <w:tc>
          <w:tcPr>
            <w:tcW w:w="2474" w:type="dxa"/>
          </w:tcPr>
          <w:p w14:paraId="4F777171" w14:textId="77777777" w:rsidR="003E0D54" w:rsidRPr="00B75512" w:rsidRDefault="003E0D54" w:rsidP="00C2464A">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3447DECF" w14:textId="77777777" w:rsidR="003E0D54" w:rsidRPr="00B75512" w:rsidRDefault="003E0D54" w:rsidP="00C2464A">
            <w:pPr>
              <w:rPr>
                <w:szCs w:val="20"/>
              </w:rPr>
            </w:pPr>
            <w:r w:rsidRPr="00B75512">
              <w:rPr>
                <w:szCs w:val="20"/>
              </w:rPr>
              <w:t>CVType</w:t>
            </w:r>
          </w:p>
        </w:tc>
        <w:tc>
          <w:tcPr>
            <w:tcW w:w="2925" w:type="dxa"/>
          </w:tcPr>
          <w:p w14:paraId="443B6E1C" w14:textId="2B5AA18A" w:rsidR="003E0D54" w:rsidRDefault="003E0D54" w:rsidP="00C2464A">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sidR="0003088B">
              <w:rPr>
                <w:szCs w:val="20"/>
              </w:rPr>
              <w:t xml:space="preserve"> Exempelvis, diastoliskt blodtryck, vikt. </w:t>
            </w:r>
          </w:p>
          <w:p w14:paraId="36FC09E1" w14:textId="77777777" w:rsidR="003E0D54" w:rsidRPr="00E601DC" w:rsidRDefault="003E0D54" w:rsidP="00C2464A">
            <w:pPr>
              <w:rPr>
                <w:szCs w:val="20"/>
              </w:rPr>
            </w:pPr>
            <w:r>
              <w:rPr>
                <w:b/>
                <w:szCs w:val="20"/>
              </w:rPr>
              <w:t>(Fält 1)</w:t>
            </w:r>
          </w:p>
        </w:tc>
        <w:tc>
          <w:tcPr>
            <w:tcW w:w="1617" w:type="dxa"/>
          </w:tcPr>
          <w:p w14:paraId="7E13D12E" w14:textId="4BF0CEF5" w:rsidR="003E0D54" w:rsidRPr="00B75512" w:rsidRDefault="00B56724" w:rsidP="00C2464A">
            <w:pPr>
              <w:rPr>
                <w:szCs w:val="20"/>
              </w:rPr>
            </w:pPr>
            <w:r>
              <w:rPr>
                <w:szCs w:val="20"/>
              </w:rPr>
              <w:t>0</w:t>
            </w:r>
            <w:proofErr w:type="gramStart"/>
            <w:r>
              <w:rPr>
                <w:szCs w:val="20"/>
              </w:rPr>
              <w:t>..</w:t>
            </w:r>
            <w:proofErr w:type="gramEnd"/>
            <w:r>
              <w:rPr>
                <w:szCs w:val="20"/>
              </w:rPr>
              <w:t>*</w:t>
            </w:r>
          </w:p>
        </w:tc>
      </w:tr>
      <w:tr w:rsidR="003E0D54" w:rsidRPr="0006788E" w14:paraId="50F7B419" w14:textId="77777777" w:rsidTr="00C2464A">
        <w:tc>
          <w:tcPr>
            <w:tcW w:w="2474" w:type="dxa"/>
            <w:tcBorders>
              <w:top w:val="single" w:sz="4" w:space="0" w:color="auto"/>
              <w:left w:val="single" w:sz="4" w:space="0" w:color="auto"/>
              <w:bottom w:val="single" w:sz="4" w:space="0" w:color="auto"/>
              <w:right w:val="single" w:sz="4" w:space="0" w:color="auto"/>
            </w:tcBorders>
          </w:tcPr>
          <w:p w14:paraId="71718319"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2ABF3DA2"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AC4AE5" w14:textId="77777777" w:rsidR="003E0D54" w:rsidRPr="0006788E" w:rsidRDefault="003E0D54" w:rsidP="00C2464A">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3DC1DAE7" w14:textId="77777777" w:rsidR="003E0D54" w:rsidRPr="0006788E" w:rsidRDefault="003E0D54" w:rsidP="00C2464A">
            <w:pPr>
              <w:rPr>
                <w:i/>
                <w:szCs w:val="20"/>
              </w:rPr>
            </w:pPr>
            <w:r w:rsidRPr="0006788E">
              <w:rPr>
                <w:i/>
                <w:szCs w:val="20"/>
              </w:rPr>
              <w:t>1</w:t>
            </w:r>
          </w:p>
        </w:tc>
      </w:tr>
      <w:tr w:rsidR="003E0D54" w:rsidRPr="0006788E" w14:paraId="70E9D181" w14:textId="77777777" w:rsidTr="00C2464A">
        <w:tc>
          <w:tcPr>
            <w:tcW w:w="2474" w:type="dxa"/>
            <w:tcBorders>
              <w:top w:val="single" w:sz="4" w:space="0" w:color="auto"/>
              <w:left w:val="single" w:sz="4" w:space="0" w:color="auto"/>
              <w:bottom w:val="single" w:sz="4" w:space="0" w:color="auto"/>
              <w:right w:val="single" w:sz="4" w:space="0" w:color="auto"/>
            </w:tcBorders>
          </w:tcPr>
          <w:p w14:paraId="49C4F74D"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2450251C"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C70D01" w14:textId="4C45F5AA" w:rsidR="003E0D54" w:rsidRPr="0006788E" w:rsidRDefault="003E0D54" w:rsidP="0003088B">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5E4AA6B2" w14:textId="77777777" w:rsidR="003E0D54" w:rsidRPr="0006788E" w:rsidRDefault="003E0D54" w:rsidP="00C2464A">
            <w:pPr>
              <w:rPr>
                <w:i/>
                <w:szCs w:val="20"/>
              </w:rPr>
            </w:pPr>
            <w:r w:rsidRPr="0006788E">
              <w:rPr>
                <w:i/>
                <w:szCs w:val="20"/>
              </w:rPr>
              <w:t>1</w:t>
            </w:r>
          </w:p>
        </w:tc>
      </w:tr>
      <w:tr w:rsidR="003E0D54" w:rsidRPr="0006788E" w14:paraId="05365853" w14:textId="77777777" w:rsidTr="00C2464A">
        <w:tc>
          <w:tcPr>
            <w:tcW w:w="2474" w:type="dxa"/>
            <w:tcBorders>
              <w:top w:val="single" w:sz="4" w:space="0" w:color="auto"/>
              <w:left w:val="single" w:sz="4" w:space="0" w:color="auto"/>
              <w:bottom w:val="single" w:sz="4" w:space="0" w:color="auto"/>
              <w:right w:val="single" w:sz="4" w:space="0" w:color="auto"/>
            </w:tcBorders>
          </w:tcPr>
          <w:p w14:paraId="55172FB5"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758E17AE"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2F61C0" w14:textId="77777777" w:rsidR="003E0D54" w:rsidRPr="0006788E" w:rsidRDefault="003E0D54" w:rsidP="00C2464A">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FC5E030"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0BB74A8F" w14:textId="77777777" w:rsidTr="00C2464A">
        <w:tc>
          <w:tcPr>
            <w:tcW w:w="2474" w:type="dxa"/>
            <w:tcBorders>
              <w:top w:val="single" w:sz="4" w:space="0" w:color="auto"/>
              <w:left w:val="single" w:sz="4" w:space="0" w:color="auto"/>
              <w:bottom w:val="single" w:sz="4" w:space="0" w:color="auto"/>
              <w:right w:val="single" w:sz="4" w:space="0" w:color="auto"/>
            </w:tcBorders>
          </w:tcPr>
          <w:p w14:paraId="10E71530"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0C248C49"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2688AF" w14:textId="77777777" w:rsidR="003E0D54" w:rsidRPr="0006788E" w:rsidRDefault="003E0D54" w:rsidP="00C2464A">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E569C4E"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06788E" w14:paraId="74A01695" w14:textId="77777777" w:rsidTr="00C2464A">
        <w:tc>
          <w:tcPr>
            <w:tcW w:w="2474" w:type="dxa"/>
            <w:tcBorders>
              <w:top w:val="single" w:sz="4" w:space="0" w:color="auto"/>
              <w:left w:val="single" w:sz="4" w:space="0" w:color="auto"/>
              <w:bottom w:val="single" w:sz="4" w:space="0" w:color="auto"/>
              <w:right w:val="single" w:sz="4" w:space="0" w:color="auto"/>
            </w:tcBorders>
          </w:tcPr>
          <w:p w14:paraId="11B40AEC" w14:textId="77777777" w:rsidR="003E0D54" w:rsidRPr="0006788E" w:rsidRDefault="003E0D54" w:rsidP="00C2464A">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4313B156" w14:textId="77777777" w:rsidR="003E0D54" w:rsidRPr="0006788E" w:rsidRDefault="003E0D54" w:rsidP="00C2464A">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5871385" w14:textId="21BA3FA0" w:rsidR="003E0D54" w:rsidRPr="0006788E" w:rsidRDefault="003E0D54" w:rsidP="0003088B">
            <w:pPr>
              <w:rPr>
                <w:i/>
                <w:szCs w:val="20"/>
              </w:rPr>
            </w:pPr>
            <w:r w:rsidRPr="0006788E">
              <w:rPr>
                <w:i/>
                <w:szCs w:val="20"/>
              </w:rPr>
              <w:t xml:space="preserve">Textuell beskrivning av </w:t>
            </w:r>
            <w:r w:rsidR="0003088B">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0A04C902" w14:textId="77777777" w:rsidR="003E0D54" w:rsidRPr="0006788E" w:rsidRDefault="003E0D54" w:rsidP="00C2464A">
            <w:pPr>
              <w:rPr>
                <w:i/>
                <w:szCs w:val="20"/>
              </w:rPr>
            </w:pPr>
            <w:r w:rsidRPr="0006788E">
              <w:rPr>
                <w:i/>
                <w:szCs w:val="20"/>
              </w:rPr>
              <w:t>0</w:t>
            </w:r>
            <w:proofErr w:type="gramStart"/>
            <w:r w:rsidRPr="0006788E">
              <w:rPr>
                <w:i/>
                <w:szCs w:val="20"/>
              </w:rPr>
              <w:t>..</w:t>
            </w:r>
            <w:proofErr w:type="gramEnd"/>
            <w:r w:rsidRPr="0006788E">
              <w:rPr>
                <w:i/>
                <w:szCs w:val="20"/>
              </w:rPr>
              <w:t>1</w:t>
            </w:r>
          </w:p>
        </w:tc>
      </w:tr>
      <w:tr w:rsidR="003E0D54" w:rsidRPr="008345BA" w14:paraId="707FAB88" w14:textId="77777777" w:rsidTr="00C2464A">
        <w:tc>
          <w:tcPr>
            <w:tcW w:w="2474" w:type="dxa"/>
          </w:tcPr>
          <w:p w14:paraId="3C8F4F8F" w14:textId="429DA910" w:rsidR="003E0D54" w:rsidRPr="008345BA" w:rsidRDefault="0068076A" w:rsidP="0068076A">
            <w:pPr>
              <w:rPr>
                <w:szCs w:val="20"/>
              </w:rPr>
            </w:pPr>
            <w:r>
              <w:rPr>
                <w:rFonts w:cs="Arial"/>
                <w:color w:val="000000"/>
                <w:szCs w:val="20"/>
                <w:lang w:eastAsia="sv-SE"/>
              </w:rPr>
              <w:t>MeasurementValue</w:t>
            </w:r>
            <w:r w:rsidR="003E0D54">
              <w:rPr>
                <w:rFonts w:cs="Arial"/>
                <w:color w:val="000000"/>
                <w:szCs w:val="20"/>
                <w:lang w:eastAsia="sv-SE"/>
              </w:rPr>
              <w:t>*</w:t>
            </w:r>
          </w:p>
        </w:tc>
        <w:tc>
          <w:tcPr>
            <w:tcW w:w="2506" w:type="dxa"/>
          </w:tcPr>
          <w:p w14:paraId="60EBFD7C" w14:textId="77777777" w:rsidR="003E0D54" w:rsidRPr="008345BA" w:rsidRDefault="003E0D54" w:rsidP="00C2464A">
            <w:pPr>
              <w:rPr>
                <w:szCs w:val="20"/>
              </w:rPr>
            </w:pPr>
            <w:r>
              <w:rPr>
                <w:szCs w:val="20"/>
              </w:rPr>
              <w:t>PQType</w:t>
            </w:r>
          </w:p>
        </w:tc>
        <w:tc>
          <w:tcPr>
            <w:tcW w:w="2925" w:type="dxa"/>
          </w:tcPr>
          <w:p w14:paraId="58686466" w14:textId="52CF0732" w:rsidR="003E0D54" w:rsidRDefault="003E0D54" w:rsidP="00C2464A">
            <w:pPr>
              <w:rPr>
                <w:rFonts w:eastAsia="Batang"/>
                <w:szCs w:val="20"/>
              </w:rPr>
            </w:pPr>
            <w:r w:rsidRPr="008345BA">
              <w:rPr>
                <w:szCs w:val="20"/>
              </w:rPr>
              <w:t xml:space="preserve">Begränsning av sökning </w:t>
            </w:r>
            <w:r w:rsidR="002A46D7">
              <w:rPr>
                <w:szCs w:val="20"/>
              </w:rPr>
              <w:t>till ett specifikt mätvärde</w:t>
            </w:r>
            <w:r>
              <w:rPr>
                <w:szCs w:val="20"/>
              </w:rPr>
              <w:t xml:space="preserve"> </w:t>
            </w:r>
            <w:r>
              <w:rPr>
                <w:rFonts w:eastAsia="Batang"/>
                <w:szCs w:val="20"/>
              </w:rPr>
              <w:t>value=”</w:t>
            </w:r>
            <w:r w:rsidRPr="0006003C">
              <w:rPr>
                <w:rFonts w:eastAsia="Batang"/>
                <w:szCs w:val="20"/>
              </w:rPr>
              <w:t xml:space="preserve">Mätetal mätt i enheten som anges av unit” unit=” Enhet enligt standard </w:t>
            </w:r>
            <w:r w:rsidRPr="00442F5C">
              <w:rPr>
                <w:rFonts w:eastAsia="Batang"/>
                <w:szCs w:val="20"/>
              </w:rPr>
              <w:t>http://unitsofmeasure.org/ucum.html</w:t>
            </w:r>
            <w:r w:rsidRPr="0006003C">
              <w:rPr>
                <w:rFonts w:eastAsia="Batang"/>
                <w:szCs w:val="20"/>
              </w:rPr>
              <w:t>”</w:t>
            </w:r>
          </w:p>
          <w:p w14:paraId="37E07B8A" w14:textId="77777777" w:rsidR="003E0D54" w:rsidRDefault="003E0D54" w:rsidP="00C2464A">
            <w:pPr>
              <w:rPr>
                <w:rFonts w:eastAsia="Batang"/>
                <w:szCs w:val="20"/>
              </w:rPr>
            </w:pPr>
          </w:p>
          <w:p w14:paraId="39F038D9" w14:textId="77777777" w:rsidR="003E0D54" w:rsidRDefault="003E0D54" w:rsidP="00C2464A">
            <w:pPr>
              <w:rPr>
                <w:szCs w:val="20"/>
                <w:lang w:val="en-US"/>
              </w:rPr>
            </w:pPr>
            <w:r w:rsidRPr="004E4018">
              <w:rPr>
                <w:szCs w:val="20"/>
                <w:lang w:val="en-US"/>
              </w:rPr>
              <w:t>T.ex. value=”80” unit=”TNE”</w:t>
            </w:r>
          </w:p>
          <w:p w14:paraId="4FC19CE5" w14:textId="77777777" w:rsidR="003E0D54" w:rsidRPr="004E4018" w:rsidRDefault="003E0D54" w:rsidP="00C2464A">
            <w:pPr>
              <w:rPr>
                <w:szCs w:val="20"/>
                <w:lang w:val="en-US"/>
              </w:rPr>
            </w:pPr>
            <w:r>
              <w:rPr>
                <w:b/>
                <w:szCs w:val="20"/>
              </w:rPr>
              <w:t>(Fält 1)</w:t>
            </w:r>
          </w:p>
        </w:tc>
        <w:tc>
          <w:tcPr>
            <w:tcW w:w="1617" w:type="dxa"/>
          </w:tcPr>
          <w:p w14:paraId="51ACE2A5" w14:textId="0C78F365" w:rsidR="003E0D54" w:rsidRPr="008345BA" w:rsidRDefault="0034664C" w:rsidP="00C2464A">
            <w:pPr>
              <w:rPr>
                <w:szCs w:val="20"/>
              </w:rPr>
            </w:pPr>
            <w:r>
              <w:rPr>
                <w:szCs w:val="20"/>
              </w:rPr>
              <w:t>0</w:t>
            </w:r>
            <w:proofErr w:type="gramStart"/>
            <w:r>
              <w:rPr>
                <w:szCs w:val="20"/>
              </w:rPr>
              <w:t>..</w:t>
            </w:r>
            <w:proofErr w:type="gramEnd"/>
            <w:r>
              <w:rPr>
                <w:szCs w:val="20"/>
              </w:rPr>
              <w:t>*</w:t>
            </w:r>
          </w:p>
        </w:tc>
      </w:tr>
      <w:tr w:rsidR="003E0D54" w:rsidRPr="00DC7A38" w14:paraId="1F6949DD" w14:textId="77777777" w:rsidTr="00C2464A">
        <w:tc>
          <w:tcPr>
            <w:tcW w:w="2474" w:type="dxa"/>
            <w:tcBorders>
              <w:top w:val="single" w:sz="4" w:space="0" w:color="auto"/>
              <w:left w:val="single" w:sz="4" w:space="0" w:color="auto"/>
              <w:bottom w:val="single" w:sz="4" w:space="0" w:color="auto"/>
              <w:right w:val="single" w:sz="4" w:space="0" w:color="auto"/>
            </w:tcBorders>
          </w:tcPr>
          <w:p w14:paraId="6CE46735" w14:textId="22F52B96" w:rsidR="003E0D54" w:rsidRPr="00DC7A38" w:rsidRDefault="0068076A" w:rsidP="0068076A">
            <w:pPr>
              <w:rPr>
                <w:rFonts w:cs="Arial"/>
                <w:i/>
                <w:color w:val="000000"/>
                <w:szCs w:val="20"/>
                <w:lang w:eastAsia="sv-SE"/>
              </w:rPr>
            </w:pPr>
            <w:r>
              <w:rPr>
                <w:rFonts w:cs="Arial"/>
                <w:i/>
                <w:color w:val="000000"/>
                <w:szCs w:val="20"/>
                <w:lang w:eastAsia="sv-SE"/>
              </w:rPr>
              <w:t>measurementV</w:t>
            </w:r>
            <w:r w:rsidR="003E0D54" w:rsidRPr="00DC7A38">
              <w:rPr>
                <w:rFonts w:cs="Arial"/>
                <w:i/>
                <w:color w:val="000000"/>
                <w:szCs w:val="20"/>
                <w:lang w:eastAsia="sv-SE"/>
              </w:rPr>
              <w:t>alue.</w:t>
            </w:r>
            <w:r w:rsidR="00DD1325">
              <w:rPr>
                <w:rFonts w:cs="Arial"/>
                <w:i/>
                <w:color w:val="000000"/>
                <w:szCs w:val="20"/>
                <w:lang w:eastAsia="sv-SE"/>
              </w:rPr>
              <w:t>valu</w:t>
            </w:r>
            <w:r w:rsidR="00DD1325">
              <w:rPr>
                <w:rFonts w:cs="Arial"/>
                <w:i/>
                <w:color w:val="000000"/>
                <w:szCs w:val="20"/>
                <w:lang w:eastAsia="sv-SE"/>
              </w:rPr>
              <w:lastRenderedPageBreak/>
              <w:t>e</w:t>
            </w:r>
          </w:p>
        </w:tc>
        <w:tc>
          <w:tcPr>
            <w:tcW w:w="2506" w:type="dxa"/>
            <w:tcBorders>
              <w:top w:val="single" w:sz="4" w:space="0" w:color="auto"/>
              <w:left w:val="single" w:sz="4" w:space="0" w:color="auto"/>
              <w:bottom w:val="single" w:sz="4" w:space="0" w:color="auto"/>
              <w:right w:val="single" w:sz="4" w:space="0" w:color="auto"/>
            </w:tcBorders>
          </w:tcPr>
          <w:p w14:paraId="11583E30" w14:textId="475B1F47" w:rsidR="003E0D54" w:rsidRPr="00DC7A38" w:rsidRDefault="00DD1325" w:rsidP="00C2464A">
            <w:pPr>
              <w:rPr>
                <w:i/>
                <w:szCs w:val="20"/>
              </w:rPr>
            </w:pPr>
            <w:r>
              <w:rPr>
                <w:i/>
                <w:szCs w:val="20"/>
              </w:rPr>
              <w:lastRenderedPageBreak/>
              <w:t>Double</w:t>
            </w:r>
          </w:p>
        </w:tc>
        <w:tc>
          <w:tcPr>
            <w:tcW w:w="2925" w:type="dxa"/>
            <w:tcBorders>
              <w:top w:val="single" w:sz="4" w:space="0" w:color="auto"/>
              <w:left w:val="single" w:sz="4" w:space="0" w:color="auto"/>
              <w:bottom w:val="single" w:sz="4" w:space="0" w:color="auto"/>
              <w:right w:val="single" w:sz="4" w:space="0" w:color="auto"/>
            </w:tcBorders>
          </w:tcPr>
          <w:p w14:paraId="01567A81" w14:textId="1B875EF9" w:rsidR="003E0D54" w:rsidRPr="00DC7A38" w:rsidRDefault="00DD1325" w:rsidP="00C2464A">
            <w:pPr>
              <w:rPr>
                <w:i/>
                <w:szCs w:val="20"/>
              </w:rPr>
            </w:pPr>
            <w:r>
              <w:rPr>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6DA649C7" w14:textId="77777777" w:rsidR="003E0D54" w:rsidRPr="00DC7A38" w:rsidRDefault="003E0D54" w:rsidP="00C2464A">
            <w:pPr>
              <w:rPr>
                <w:i/>
                <w:szCs w:val="20"/>
              </w:rPr>
            </w:pPr>
            <w:r w:rsidRPr="00DC7A38">
              <w:rPr>
                <w:i/>
                <w:szCs w:val="20"/>
              </w:rPr>
              <w:t>1</w:t>
            </w:r>
          </w:p>
        </w:tc>
      </w:tr>
      <w:tr w:rsidR="003E0D54" w:rsidRPr="00DC7A38" w14:paraId="2E7FF3C3" w14:textId="77777777" w:rsidTr="00C2464A">
        <w:tc>
          <w:tcPr>
            <w:tcW w:w="2474" w:type="dxa"/>
            <w:tcBorders>
              <w:top w:val="single" w:sz="4" w:space="0" w:color="auto"/>
              <w:left w:val="single" w:sz="4" w:space="0" w:color="auto"/>
              <w:bottom w:val="single" w:sz="4" w:space="0" w:color="auto"/>
              <w:right w:val="single" w:sz="4" w:space="0" w:color="auto"/>
            </w:tcBorders>
          </w:tcPr>
          <w:p w14:paraId="254357F6" w14:textId="158D65D9" w:rsidR="003E0D54" w:rsidRPr="00DC7A38" w:rsidRDefault="0068076A" w:rsidP="00DD1325">
            <w:pPr>
              <w:rPr>
                <w:rFonts w:cs="Arial"/>
                <w:i/>
                <w:color w:val="000000"/>
                <w:szCs w:val="20"/>
                <w:lang w:eastAsia="sv-SE"/>
              </w:rPr>
            </w:pPr>
            <w:r>
              <w:rPr>
                <w:rFonts w:cs="Arial"/>
                <w:i/>
                <w:color w:val="000000"/>
                <w:szCs w:val="20"/>
                <w:lang w:eastAsia="sv-SE"/>
              </w:rPr>
              <w:lastRenderedPageBreak/>
              <w:t>measurementV</w:t>
            </w:r>
            <w:r w:rsidRPr="00DC7A38">
              <w:rPr>
                <w:rFonts w:cs="Arial"/>
                <w:i/>
                <w:color w:val="000000"/>
                <w:szCs w:val="20"/>
                <w:lang w:eastAsia="sv-SE"/>
              </w:rPr>
              <w:t>alue</w:t>
            </w:r>
            <w:r w:rsidR="003E0D54" w:rsidRPr="00DC7A38">
              <w:rPr>
                <w:rFonts w:cs="Arial"/>
                <w:i/>
                <w:color w:val="000000"/>
                <w:szCs w:val="20"/>
                <w:lang w:eastAsia="sv-SE"/>
              </w:rPr>
              <w:t>.</w:t>
            </w:r>
            <w:r w:rsidR="00DD1325">
              <w:rPr>
                <w:rFonts w:cs="Arial"/>
                <w:i/>
                <w:color w:val="000000"/>
                <w:szCs w:val="20"/>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23924672" w14:textId="410A19A2" w:rsidR="003E0D54" w:rsidRPr="00DC7A38" w:rsidRDefault="00DD1325" w:rsidP="00C2464A">
            <w:pPr>
              <w:rPr>
                <w:i/>
                <w:szCs w:val="20"/>
              </w:rPr>
            </w:pPr>
            <w:r>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240ECE" w14:textId="340D5583" w:rsidR="003E0D54" w:rsidRPr="00C038EC" w:rsidRDefault="00F33F6B" w:rsidP="00C2464A">
            <w:pPr>
              <w:rPr>
                <w:i/>
                <w:szCs w:val="20"/>
              </w:rPr>
            </w:pPr>
            <w:r>
              <w:rPr>
                <w:i/>
                <w:szCs w:val="20"/>
              </w:rPr>
              <w:t xml:space="preserve">Här anges enheten. </w:t>
            </w:r>
          </w:p>
        </w:tc>
        <w:tc>
          <w:tcPr>
            <w:tcW w:w="1617" w:type="dxa"/>
            <w:tcBorders>
              <w:top w:val="single" w:sz="4" w:space="0" w:color="auto"/>
              <w:left w:val="single" w:sz="4" w:space="0" w:color="auto"/>
              <w:bottom w:val="single" w:sz="4" w:space="0" w:color="auto"/>
              <w:right w:val="single" w:sz="4" w:space="0" w:color="auto"/>
            </w:tcBorders>
          </w:tcPr>
          <w:p w14:paraId="5258AA09" w14:textId="77777777" w:rsidR="003E0D54" w:rsidRPr="00DC7A38" w:rsidRDefault="003E0D54" w:rsidP="00C2464A">
            <w:pPr>
              <w:rPr>
                <w:i/>
                <w:szCs w:val="20"/>
              </w:rPr>
            </w:pPr>
            <w:r w:rsidRPr="00DC7A38">
              <w:rPr>
                <w:i/>
                <w:szCs w:val="20"/>
              </w:rPr>
              <w:t>1</w:t>
            </w:r>
          </w:p>
        </w:tc>
      </w:tr>
      <w:tr w:rsidR="003E0D54" w:rsidRPr="00B75512" w14:paraId="271CD4DB" w14:textId="77777777" w:rsidTr="00C2464A">
        <w:tc>
          <w:tcPr>
            <w:tcW w:w="2474" w:type="dxa"/>
          </w:tcPr>
          <w:p w14:paraId="473A4FBC" w14:textId="77777777" w:rsidR="003E0D54" w:rsidRPr="00B75512" w:rsidRDefault="003E0D54" w:rsidP="00C2464A">
            <w:pPr>
              <w:rPr>
                <w:szCs w:val="20"/>
              </w:rPr>
            </w:pPr>
            <w:r>
              <w:rPr>
                <w:szCs w:val="20"/>
              </w:rPr>
              <w:t>measurementId</w:t>
            </w:r>
          </w:p>
        </w:tc>
        <w:tc>
          <w:tcPr>
            <w:tcW w:w="2506" w:type="dxa"/>
          </w:tcPr>
          <w:p w14:paraId="2311C43A" w14:textId="77777777" w:rsidR="003E0D54" w:rsidRPr="00B75512" w:rsidRDefault="003E0D54" w:rsidP="00C2464A">
            <w:pPr>
              <w:rPr>
                <w:szCs w:val="20"/>
              </w:rPr>
            </w:pPr>
            <w:r>
              <w:rPr>
                <w:szCs w:val="20"/>
              </w:rPr>
              <w:t>IIType</w:t>
            </w:r>
          </w:p>
        </w:tc>
        <w:tc>
          <w:tcPr>
            <w:tcW w:w="2925" w:type="dxa"/>
          </w:tcPr>
          <w:p w14:paraId="7BA1B23E" w14:textId="543A7BE3" w:rsidR="00DE5CA4" w:rsidRPr="00E601DC" w:rsidRDefault="003E0D54" w:rsidP="00DE5CA4">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3D750ABB" w14:textId="4BDEA9AF" w:rsidR="003E0D54" w:rsidRPr="00E601DC" w:rsidRDefault="00E74818" w:rsidP="00C2464A">
            <w:pPr>
              <w:rPr>
                <w:szCs w:val="20"/>
              </w:rPr>
            </w:pPr>
            <w:r w:rsidRPr="00E74818">
              <w:rPr>
                <w:b/>
              </w:rPr>
              <w:t>(Fält 1)</w:t>
            </w:r>
          </w:p>
        </w:tc>
        <w:tc>
          <w:tcPr>
            <w:tcW w:w="1617" w:type="dxa"/>
          </w:tcPr>
          <w:p w14:paraId="4E297290" w14:textId="5EDDAAB8" w:rsidR="003E0D54" w:rsidRPr="00B75512" w:rsidRDefault="00D9616B" w:rsidP="00C2464A">
            <w:pPr>
              <w:rPr>
                <w:szCs w:val="20"/>
              </w:rPr>
            </w:pPr>
            <w:r>
              <w:rPr>
                <w:szCs w:val="20"/>
              </w:rPr>
              <w:t>0</w:t>
            </w:r>
            <w:proofErr w:type="gramStart"/>
            <w:r>
              <w:rPr>
                <w:szCs w:val="20"/>
              </w:rPr>
              <w:t>..</w:t>
            </w:r>
            <w:proofErr w:type="gramEnd"/>
            <w:r>
              <w:rPr>
                <w:szCs w:val="20"/>
              </w:rPr>
              <w:t>*</w:t>
            </w:r>
          </w:p>
        </w:tc>
      </w:tr>
      <w:tr w:rsidR="003E0D54" w:rsidRPr="00DC7A38" w14:paraId="25F5CD43" w14:textId="77777777" w:rsidTr="00C2464A">
        <w:tc>
          <w:tcPr>
            <w:tcW w:w="2474" w:type="dxa"/>
            <w:tcBorders>
              <w:top w:val="single" w:sz="4" w:space="0" w:color="auto"/>
              <w:left w:val="single" w:sz="4" w:space="0" w:color="auto"/>
              <w:bottom w:val="single" w:sz="4" w:space="0" w:color="auto"/>
              <w:right w:val="single" w:sz="4" w:space="0" w:color="auto"/>
            </w:tcBorders>
          </w:tcPr>
          <w:p w14:paraId="181EA788" w14:textId="77777777" w:rsidR="003E0D54" w:rsidRPr="00DC7A38" w:rsidRDefault="003E0D54" w:rsidP="00C2464A">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6B0DDB4E"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32372" w14:textId="77777777" w:rsidR="003E0D54" w:rsidRPr="00DC7A38" w:rsidRDefault="003E0D54" w:rsidP="00C2464A">
            <w:pPr>
              <w:rPr>
                <w:i/>
                <w:szCs w:val="20"/>
              </w:rPr>
            </w:pPr>
            <w:r w:rsidRPr="00DC7A38">
              <w:rPr>
                <w:i/>
                <w:szCs w:val="20"/>
              </w:rPr>
              <w:t>Root blir då</w:t>
            </w:r>
          </w:p>
          <w:p w14:paraId="4693734D" w14:textId="04903238" w:rsidR="003E0D54" w:rsidRPr="00DC7A38" w:rsidRDefault="003E0D54" w:rsidP="00DE5CA4">
            <w:pPr>
              <w:rPr>
                <w:i/>
                <w:szCs w:val="20"/>
              </w:rPr>
            </w:pPr>
            <w:r w:rsidRPr="00DC7A38">
              <w:rPr>
                <w:i/>
                <w:szCs w:val="20"/>
              </w:rPr>
              <w:t xml:space="preserve">nationell OID för lokala </w:t>
            </w:r>
            <w:r>
              <w:rPr>
                <w:i/>
                <w:szCs w:val="20"/>
              </w:rPr>
              <w:t>ID</w:t>
            </w:r>
            <w:r w:rsidRPr="00DC7A38">
              <w:rPr>
                <w:i/>
                <w:szCs w:val="20"/>
              </w:rPr>
              <w:t>:n: 1.2.752.129.2.1.</w:t>
            </w:r>
            <w:r w:rsidR="00DE5CA4">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21BB353B" w14:textId="77777777" w:rsidR="003E0D54" w:rsidRPr="00DC7A38" w:rsidRDefault="003E0D54" w:rsidP="00C2464A">
            <w:pPr>
              <w:rPr>
                <w:i/>
                <w:szCs w:val="20"/>
              </w:rPr>
            </w:pPr>
            <w:r w:rsidRPr="00DC7A38">
              <w:rPr>
                <w:i/>
                <w:szCs w:val="20"/>
              </w:rPr>
              <w:t>1</w:t>
            </w:r>
          </w:p>
        </w:tc>
      </w:tr>
      <w:tr w:rsidR="003E0D54" w:rsidRPr="00DC7A38" w14:paraId="5C378C07" w14:textId="77777777" w:rsidTr="00C2464A">
        <w:tc>
          <w:tcPr>
            <w:tcW w:w="2474" w:type="dxa"/>
            <w:tcBorders>
              <w:top w:val="single" w:sz="4" w:space="0" w:color="auto"/>
              <w:left w:val="single" w:sz="4" w:space="0" w:color="auto"/>
              <w:bottom w:val="single" w:sz="4" w:space="0" w:color="auto"/>
              <w:right w:val="single" w:sz="4" w:space="0" w:color="auto"/>
            </w:tcBorders>
          </w:tcPr>
          <w:p w14:paraId="61D038FD" w14:textId="77777777" w:rsidR="003E0D54" w:rsidRPr="00DC7A38" w:rsidRDefault="003E0D54" w:rsidP="00C2464A">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0C271DDA" w14:textId="77777777" w:rsidR="003E0D54" w:rsidRPr="00DC7A38" w:rsidRDefault="003E0D54" w:rsidP="00C2464A">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B0E2CD" w14:textId="77777777" w:rsidR="003E0D54" w:rsidRPr="00DC7A38" w:rsidRDefault="003E0D54" w:rsidP="00C2464A">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43F9AB90" w14:textId="77777777" w:rsidR="003E0D54" w:rsidRPr="00DC7A38" w:rsidRDefault="003E0D54" w:rsidP="00C2464A">
            <w:pPr>
              <w:rPr>
                <w:i/>
                <w:szCs w:val="20"/>
              </w:rPr>
            </w:pPr>
            <w:r w:rsidRPr="00DC7A38">
              <w:rPr>
                <w:i/>
                <w:szCs w:val="20"/>
              </w:rPr>
              <w:t>1</w:t>
            </w:r>
          </w:p>
        </w:tc>
      </w:tr>
      <w:tr w:rsidR="003E0D54" w:rsidRPr="008345BA" w14:paraId="21F65A85" w14:textId="77777777" w:rsidTr="00C2464A">
        <w:tc>
          <w:tcPr>
            <w:tcW w:w="2474" w:type="dxa"/>
          </w:tcPr>
          <w:p w14:paraId="5A03C4C7" w14:textId="77777777" w:rsidR="003E0D54" w:rsidRPr="008345BA" w:rsidRDefault="003E0D54" w:rsidP="00C2464A">
            <w:pPr>
              <w:rPr>
                <w:rFonts w:cs="Arial"/>
                <w:color w:val="000000"/>
                <w:lang w:eastAsia="sv-SE"/>
              </w:rPr>
            </w:pPr>
            <w:r>
              <w:rPr>
                <w:rFonts w:cs="Arial"/>
                <w:color w:val="000000"/>
                <w:lang w:eastAsia="sv-SE"/>
              </w:rPr>
              <w:t>sourceSystemId</w:t>
            </w:r>
          </w:p>
        </w:tc>
        <w:tc>
          <w:tcPr>
            <w:tcW w:w="2506" w:type="dxa"/>
          </w:tcPr>
          <w:p w14:paraId="5DA0F722" w14:textId="77777777" w:rsidR="003E0D54" w:rsidRPr="008345BA" w:rsidRDefault="003E0D54" w:rsidP="00C2464A">
            <w:r>
              <w:t>IIType</w:t>
            </w:r>
          </w:p>
        </w:tc>
        <w:tc>
          <w:tcPr>
            <w:tcW w:w="2925" w:type="dxa"/>
          </w:tcPr>
          <w:p w14:paraId="382081C8" w14:textId="77777777" w:rsidR="003E0D54" w:rsidRDefault="003E0D54" w:rsidP="00C2464A">
            <w:r>
              <w:t xml:space="preserve">Används när man vill söka upp ett specifikt källsystem </w:t>
            </w:r>
          </w:p>
          <w:p w14:paraId="0335C253" w14:textId="521F9C03" w:rsidR="00E74818" w:rsidRPr="008345BA" w:rsidRDefault="00E74818" w:rsidP="00C2464A">
            <w:r w:rsidRPr="00E74818">
              <w:rPr>
                <w:b/>
              </w:rPr>
              <w:t>(Fält 1)</w:t>
            </w:r>
          </w:p>
        </w:tc>
        <w:tc>
          <w:tcPr>
            <w:tcW w:w="1617" w:type="dxa"/>
          </w:tcPr>
          <w:p w14:paraId="406C9E01" w14:textId="77777777" w:rsidR="003E0D54" w:rsidRPr="008345BA" w:rsidRDefault="003E0D54" w:rsidP="00C2464A">
            <w:r>
              <w:t>0</w:t>
            </w:r>
            <w:proofErr w:type="gramStart"/>
            <w:r>
              <w:t>..</w:t>
            </w:r>
            <w:proofErr w:type="gramEnd"/>
            <w:r>
              <w:t>1</w:t>
            </w:r>
          </w:p>
        </w:tc>
      </w:tr>
      <w:tr w:rsidR="003E0D54" w:rsidRPr="00DF4942" w14:paraId="495F63F0" w14:textId="77777777" w:rsidTr="00C2464A">
        <w:tc>
          <w:tcPr>
            <w:tcW w:w="2474" w:type="dxa"/>
            <w:tcBorders>
              <w:top w:val="single" w:sz="4" w:space="0" w:color="auto"/>
              <w:left w:val="single" w:sz="4" w:space="0" w:color="auto"/>
              <w:bottom w:val="single" w:sz="4" w:space="0" w:color="auto"/>
              <w:right w:val="single" w:sz="4" w:space="0" w:color="auto"/>
            </w:tcBorders>
          </w:tcPr>
          <w:p w14:paraId="02FB55BF"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F15210D"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68A1F76B" w14:textId="77777777" w:rsidR="003E0D54" w:rsidRPr="00DF4942" w:rsidRDefault="003E0D54" w:rsidP="00C2464A">
            <w:pPr>
              <w:rPr>
                <w:rFonts w:cs="Arial"/>
                <w:i/>
              </w:rPr>
            </w:pPr>
            <w:r w:rsidRPr="00DF4942">
              <w:rPr>
                <w:rFonts w:cs="Arial"/>
                <w:i/>
              </w:rPr>
              <w:t>Root blir då</w:t>
            </w:r>
          </w:p>
          <w:p w14:paraId="289DB2D7" w14:textId="3AD63C98" w:rsidR="003E0D54" w:rsidRPr="00DF4942" w:rsidRDefault="00DE5CA4" w:rsidP="00C2464A">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4E2BC52" w14:textId="77777777" w:rsidR="003E0D54" w:rsidRPr="00DF4942" w:rsidRDefault="003E0D54" w:rsidP="00C2464A">
            <w:pPr>
              <w:rPr>
                <w:i/>
              </w:rPr>
            </w:pPr>
            <w:r w:rsidRPr="00DF4942">
              <w:rPr>
                <w:i/>
              </w:rPr>
              <w:t>1</w:t>
            </w:r>
          </w:p>
        </w:tc>
      </w:tr>
      <w:tr w:rsidR="003E0D54" w:rsidRPr="00DF4942" w14:paraId="71142D8A" w14:textId="77777777" w:rsidTr="00C2464A">
        <w:tc>
          <w:tcPr>
            <w:tcW w:w="2474" w:type="dxa"/>
            <w:tcBorders>
              <w:top w:val="single" w:sz="4" w:space="0" w:color="auto"/>
              <w:left w:val="single" w:sz="4" w:space="0" w:color="auto"/>
              <w:bottom w:val="single" w:sz="4" w:space="0" w:color="auto"/>
              <w:right w:val="single" w:sz="4" w:space="0" w:color="auto"/>
            </w:tcBorders>
          </w:tcPr>
          <w:p w14:paraId="6B89D955" w14:textId="77777777" w:rsidR="003E0D54" w:rsidRPr="00DF4942" w:rsidRDefault="003E0D54" w:rsidP="00C2464A">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2638858" w14:textId="77777777" w:rsidR="003E0D54" w:rsidRPr="00DF4942" w:rsidRDefault="003E0D54" w:rsidP="00C2464A">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F725230" w14:textId="77777777" w:rsidR="003E0D54" w:rsidRPr="00DF4942" w:rsidRDefault="003E0D54" w:rsidP="00C2464A">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FC7DA72" w14:textId="77777777" w:rsidR="003E0D54" w:rsidRPr="00DF4942" w:rsidRDefault="003E0D54" w:rsidP="00C2464A">
            <w:pPr>
              <w:rPr>
                <w:i/>
              </w:rPr>
            </w:pPr>
            <w:r w:rsidRPr="00DF4942">
              <w:rPr>
                <w:i/>
              </w:rPr>
              <w:t>1</w:t>
            </w:r>
          </w:p>
        </w:tc>
      </w:tr>
      <w:tr w:rsidR="008204A4" w:rsidRPr="008345BA" w14:paraId="48798C0C" w14:textId="77777777" w:rsidTr="001D6CA0">
        <w:tc>
          <w:tcPr>
            <w:tcW w:w="2474" w:type="dxa"/>
          </w:tcPr>
          <w:p w14:paraId="3A9B3907" w14:textId="77777777" w:rsidR="008204A4" w:rsidRPr="008345BA" w:rsidRDefault="008204A4" w:rsidP="001D6CA0">
            <w:pPr>
              <w:rPr>
                <w:rFonts w:cs="Arial"/>
                <w:color w:val="000000"/>
                <w:lang w:eastAsia="sv-SE"/>
              </w:rPr>
            </w:pPr>
            <w:r>
              <w:rPr>
                <w:rFonts w:cs="Arial"/>
                <w:color w:val="000000"/>
                <w:lang w:eastAsia="sv-SE"/>
              </w:rPr>
              <w:t>careGiverId</w:t>
            </w:r>
          </w:p>
        </w:tc>
        <w:tc>
          <w:tcPr>
            <w:tcW w:w="2506" w:type="dxa"/>
          </w:tcPr>
          <w:p w14:paraId="6FE79F63" w14:textId="77777777" w:rsidR="008204A4" w:rsidRPr="008345BA" w:rsidRDefault="008204A4" w:rsidP="001D6CA0">
            <w:r>
              <w:t>IIType</w:t>
            </w:r>
          </w:p>
        </w:tc>
        <w:tc>
          <w:tcPr>
            <w:tcW w:w="2925" w:type="dxa"/>
          </w:tcPr>
          <w:p w14:paraId="21B10E6F" w14:textId="77777777" w:rsidR="008204A4" w:rsidRDefault="008204A4" w:rsidP="001D6CA0">
            <w:r>
              <w:t xml:space="preserve">Används när man vill söka upp en specifik vårdgivare </w:t>
            </w:r>
          </w:p>
          <w:p w14:paraId="23DA9965" w14:textId="20838F05" w:rsidR="00E74818" w:rsidRPr="008345BA" w:rsidRDefault="00E74818" w:rsidP="001D6CA0">
            <w:r w:rsidRPr="00E74818">
              <w:rPr>
                <w:b/>
              </w:rPr>
              <w:t>(Fält 1)</w:t>
            </w:r>
          </w:p>
        </w:tc>
        <w:tc>
          <w:tcPr>
            <w:tcW w:w="1617" w:type="dxa"/>
          </w:tcPr>
          <w:p w14:paraId="143B780F" w14:textId="77777777" w:rsidR="008204A4" w:rsidRPr="008345BA" w:rsidRDefault="008204A4" w:rsidP="001D6CA0">
            <w:r>
              <w:t>0</w:t>
            </w:r>
            <w:proofErr w:type="gramStart"/>
            <w:r>
              <w:t>..</w:t>
            </w:r>
            <w:proofErr w:type="gramEnd"/>
            <w:r>
              <w:t>1</w:t>
            </w:r>
          </w:p>
        </w:tc>
      </w:tr>
      <w:tr w:rsidR="008204A4" w:rsidRPr="00DF4942" w14:paraId="0FFB8A04" w14:textId="77777777" w:rsidTr="001D6CA0">
        <w:tc>
          <w:tcPr>
            <w:tcW w:w="2474" w:type="dxa"/>
            <w:tcBorders>
              <w:top w:val="single" w:sz="4" w:space="0" w:color="auto"/>
              <w:left w:val="single" w:sz="4" w:space="0" w:color="auto"/>
              <w:bottom w:val="single" w:sz="4" w:space="0" w:color="auto"/>
              <w:right w:val="single" w:sz="4" w:space="0" w:color="auto"/>
            </w:tcBorders>
          </w:tcPr>
          <w:p w14:paraId="79FE95D4" w14:textId="77777777" w:rsidR="008204A4" w:rsidRPr="00DF4942" w:rsidRDefault="008204A4" w:rsidP="001D6CA0">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36C6CE51"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3E5CD46" w14:textId="77777777" w:rsidR="008204A4" w:rsidRPr="00DF4942" w:rsidRDefault="008204A4" w:rsidP="001D6CA0">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200B3B9" w14:textId="77777777" w:rsidR="008204A4" w:rsidRPr="00DF4942" w:rsidRDefault="008204A4" w:rsidP="001D6CA0">
            <w:pPr>
              <w:rPr>
                <w:i/>
              </w:rPr>
            </w:pPr>
            <w:r w:rsidRPr="00DF4942">
              <w:rPr>
                <w:i/>
              </w:rPr>
              <w:t>1</w:t>
            </w:r>
          </w:p>
        </w:tc>
      </w:tr>
      <w:tr w:rsidR="008204A4" w:rsidRPr="00DF4942" w14:paraId="29167436" w14:textId="77777777" w:rsidTr="001D6CA0">
        <w:tc>
          <w:tcPr>
            <w:tcW w:w="2474" w:type="dxa"/>
            <w:tcBorders>
              <w:top w:val="single" w:sz="4" w:space="0" w:color="auto"/>
              <w:left w:val="single" w:sz="4" w:space="0" w:color="auto"/>
              <w:bottom w:val="single" w:sz="4" w:space="0" w:color="auto"/>
              <w:right w:val="single" w:sz="4" w:space="0" w:color="auto"/>
            </w:tcBorders>
          </w:tcPr>
          <w:p w14:paraId="3FEA6BB5" w14:textId="77777777" w:rsidR="008204A4" w:rsidRPr="00DF4942" w:rsidRDefault="008204A4" w:rsidP="001D6CA0">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1F32D7B2" w14:textId="77777777" w:rsidR="008204A4" w:rsidRPr="00DF4942" w:rsidRDefault="008204A4" w:rsidP="001D6CA0">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C899270" w14:textId="77777777" w:rsidR="008204A4" w:rsidRPr="00DF4942" w:rsidRDefault="008204A4" w:rsidP="001D6CA0">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4C3DD88" w14:textId="77777777" w:rsidR="008204A4" w:rsidRPr="00DF4942" w:rsidRDefault="008204A4" w:rsidP="001D6CA0">
            <w:pPr>
              <w:rPr>
                <w:i/>
              </w:rPr>
            </w:pPr>
            <w:r w:rsidRPr="00DF4942">
              <w:rPr>
                <w:i/>
              </w:rPr>
              <w:t>1</w:t>
            </w:r>
          </w:p>
        </w:tc>
      </w:tr>
      <w:tr w:rsidR="003E0D54" w:rsidRPr="008345BA" w14:paraId="073143F2" w14:textId="77777777" w:rsidTr="00C2464A">
        <w:tc>
          <w:tcPr>
            <w:tcW w:w="2474" w:type="dxa"/>
          </w:tcPr>
          <w:p w14:paraId="2E23F714" w14:textId="77777777" w:rsidR="003E0D54" w:rsidRPr="008345BA" w:rsidRDefault="003E0D54" w:rsidP="00C2464A">
            <w:r>
              <w:rPr>
                <w:lang w:eastAsia="sv-SE"/>
              </w:rPr>
              <w:t>careUnitI</w:t>
            </w:r>
            <w:r w:rsidRPr="008345BA">
              <w:rPr>
                <w:lang w:eastAsia="sv-SE"/>
              </w:rPr>
              <w:t>d</w:t>
            </w:r>
          </w:p>
        </w:tc>
        <w:tc>
          <w:tcPr>
            <w:tcW w:w="2506" w:type="dxa"/>
          </w:tcPr>
          <w:p w14:paraId="34CA7C21" w14:textId="77777777" w:rsidR="003E0D54" w:rsidRPr="008345BA" w:rsidRDefault="003E0D54" w:rsidP="00C2464A">
            <w:r w:rsidRPr="008345BA">
              <w:t>IIType</w:t>
            </w:r>
          </w:p>
        </w:tc>
        <w:tc>
          <w:tcPr>
            <w:tcW w:w="2925" w:type="dxa"/>
          </w:tcPr>
          <w:p w14:paraId="72126C5C" w14:textId="77777777" w:rsidR="003E0D54" w:rsidRDefault="003E0D54" w:rsidP="0003088B">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58B3F73E" w14:textId="47D3F271" w:rsidR="00E74818" w:rsidRPr="0028093A" w:rsidRDefault="00E74818" w:rsidP="0003088B">
            <w:pPr>
              <w:rPr>
                <w:rFonts w:cs="Arial"/>
              </w:rPr>
            </w:pPr>
            <w:r w:rsidRPr="00E74818">
              <w:rPr>
                <w:b/>
              </w:rPr>
              <w:t>(Fält 1)</w:t>
            </w:r>
          </w:p>
        </w:tc>
        <w:tc>
          <w:tcPr>
            <w:tcW w:w="1617" w:type="dxa"/>
          </w:tcPr>
          <w:p w14:paraId="0B20DFAA" w14:textId="77777777" w:rsidR="003E0D54" w:rsidRPr="008345BA" w:rsidRDefault="003E0D54" w:rsidP="00C2464A">
            <w:r>
              <w:t>0</w:t>
            </w:r>
            <w:proofErr w:type="gramStart"/>
            <w:r>
              <w:t>..</w:t>
            </w:r>
            <w:proofErr w:type="gramEnd"/>
            <w:r>
              <w:t>1</w:t>
            </w:r>
          </w:p>
        </w:tc>
      </w:tr>
      <w:tr w:rsidR="003E0D54" w:rsidRPr="0012437B" w14:paraId="284EE6BB" w14:textId="77777777" w:rsidTr="00C2464A">
        <w:tc>
          <w:tcPr>
            <w:tcW w:w="2474" w:type="dxa"/>
            <w:tcBorders>
              <w:top w:val="single" w:sz="4" w:space="0" w:color="auto"/>
              <w:left w:val="single" w:sz="4" w:space="0" w:color="auto"/>
              <w:bottom w:val="single" w:sz="4" w:space="0" w:color="auto"/>
              <w:right w:val="single" w:sz="4" w:space="0" w:color="auto"/>
            </w:tcBorders>
          </w:tcPr>
          <w:p w14:paraId="08083D76" w14:textId="77777777" w:rsidR="003E0D54" w:rsidRPr="0012437B" w:rsidRDefault="003E0D54" w:rsidP="00C2464A">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3F2A813A"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CAC7219" w14:textId="77777777" w:rsidR="003E0D54" w:rsidRPr="0012437B" w:rsidRDefault="003E0D54" w:rsidP="00C2464A">
            <w:pPr>
              <w:rPr>
                <w:rFonts w:cs="Arial"/>
                <w:i/>
              </w:rPr>
            </w:pPr>
            <w:r w:rsidRPr="0012437B">
              <w:rPr>
                <w:rFonts w:cs="Arial"/>
                <w:i/>
              </w:rPr>
              <w:t>Root blir då</w:t>
            </w:r>
          </w:p>
          <w:p w14:paraId="5EA215BA" w14:textId="5DE3F299" w:rsidR="003E0D54" w:rsidRPr="0012437B" w:rsidRDefault="00DE5CA4" w:rsidP="00C2464A">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0B2868F3" w14:textId="77777777" w:rsidR="003E0D54" w:rsidRPr="0012437B" w:rsidRDefault="003E0D54" w:rsidP="00C2464A">
            <w:pPr>
              <w:rPr>
                <w:i/>
              </w:rPr>
            </w:pPr>
            <w:r w:rsidRPr="0012437B">
              <w:rPr>
                <w:i/>
              </w:rPr>
              <w:lastRenderedPageBreak/>
              <w:t>1</w:t>
            </w:r>
          </w:p>
        </w:tc>
      </w:tr>
      <w:tr w:rsidR="003E0D54" w:rsidRPr="0012437B" w14:paraId="530C9E3F" w14:textId="77777777" w:rsidTr="00C2464A">
        <w:tc>
          <w:tcPr>
            <w:tcW w:w="2474" w:type="dxa"/>
            <w:tcBorders>
              <w:top w:val="single" w:sz="4" w:space="0" w:color="auto"/>
              <w:left w:val="single" w:sz="4" w:space="0" w:color="auto"/>
              <w:bottom w:val="single" w:sz="4" w:space="0" w:color="auto"/>
              <w:right w:val="single" w:sz="4" w:space="0" w:color="auto"/>
            </w:tcBorders>
          </w:tcPr>
          <w:p w14:paraId="75F64D1A" w14:textId="77777777" w:rsidR="003E0D54" w:rsidRPr="0012437B" w:rsidRDefault="003E0D54" w:rsidP="00C2464A">
            <w:pPr>
              <w:rPr>
                <w:i/>
                <w:lang w:eastAsia="sv-SE"/>
              </w:rPr>
            </w:pPr>
            <w:r>
              <w:rPr>
                <w:i/>
                <w:lang w:eastAsia="sv-SE"/>
              </w:rPr>
              <w:lastRenderedPageBreak/>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4F8CEFE" w14:textId="77777777" w:rsidR="003E0D54" w:rsidRPr="0012437B" w:rsidRDefault="003E0D54" w:rsidP="00C2464A">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58299328" w14:textId="77777777" w:rsidR="003E0D54" w:rsidRPr="0012437B" w:rsidRDefault="003E0D54" w:rsidP="00C2464A">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DFF37CD" w14:textId="77777777" w:rsidR="003E0D54" w:rsidRPr="0012437B" w:rsidRDefault="003E0D54" w:rsidP="00C2464A">
            <w:pPr>
              <w:rPr>
                <w:i/>
              </w:rPr>
            </w:pPr>
            <w:r w:rsidRPr="0012437B">
              <w:rPr>
                <w:i/>
              </w:rPr>
              <w:t>1</w:t>
            </w:r>
          </w:p>
        </w:tc>
      </w:tr>
      <w:tr w:rsidR="003E0D54" w:rsidRPr="00C7011C" w14:paraId="3E6898EC" w14:textId="77777777" w:rsidTr="00C2464A">
        <w:tc>
          <w:tcPr>
            <w:tcW w:w="2474" w:type="dxa"/>
          </w:tcPr>
          <w:p w14:paraId="261FAA82" w14:textId="77777777" w:rsidR="003E0D54" w:rsidRPr="00C7011C" w:rsidRDefault="003E0D54" w:rsidP="00C2464A">
            <w:pPr>
              <w:spacing w:before="40" w:after="40"/>
              <w:rPr>
                <w:rFonts w:eastAsia="Batang"/>
                <w:b/>
                <w:szCs w:val="20"/>
              </w:rPr>
            </w:pPr>
            <w:r w:rsidRPr="00C7011C">
              <w:rPr>
                <w:rFonts w:eastAsia="Batang"/>
                <w:b/>
                <w:szCs w:val="20"/>
              </w:rPr>
              <w:t>Svar</w:t>
            </w:r>
          </w:p>
        </w:tc>
        <w:tc>
          <w:tcPr>
            <w:tcW w:w="2506" w:type="dxa"/>
          </w:tcPr>
          <w:p w14:paraId="27DD0BFA" w14:textId="77777777" w:rsidR="003E0D54" w:rsidRPr="00C7011C" w:rsidRDefault="003E0D54" w:rsidP="00C2464A">
            <w:pPr>
              <w:spacing w:before="40" w:after="40"/>
              <w:rPr>
                <w:rFonts w:eastAsia="Batang"/>
                <w:szCs w:val="20"/>
              </w:rPr>
            </w:pPr>
          </w:p>
        </w:tc>
        <w:tc>
          <w:tcPr>
            <w:tcW w:w="2925" w:type="dxa"/>
          </w:tcPr>
          <w:p w14:paraId="66214BFC" w14:textId="77777777" w:rsidR="003E0D54" w:rsidRPr="00A4027B" w:rsidRDefault="003E0D54" w:rsidP="00C2464A">
            <w:pPr>
              <w:spacing w:before="40" w:after="40"/>
              <w:rPr>
                <w:rFonts w:eastAsia="Batang"/>
                <w:szCs w:val="20"/>
              </w:rPr>
            </w:pPr>
          </w:p>
        </w:tc>
        <w:tc>
          <w:tcPr>
            <w:tcW w:w="1617" w:type="dxa"/>
          </w:tcPr>
          <w:p w14:paraId="266CFE68" w14:textId="7D74E18D" w:rsidR="003E0D54" w:rsidRPr="00757049" w:rsidRDefault="00757049" w:rsidP="00757049">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8573D0" w:rsidRPr="008345BA" w14:paraId="30C7F3C6" w14:textId="77777777" w:rsidTr="001D6CA0">
        <w:tc>
          <w:tcPr>
            <w:tcW w:w="2474" w:type="dxa"/>
            <w:shd w:val="clear" w:color="auto" w:fill="D9D9D9" w:themeFill="background1" w:themeFillShade="D9"/>
          </w:tcPr>
          <w:p w14:paraId="7484FA50" w14:textId="55DBBD33" w:rsidR="008573D0" w:rsidRPr="00475CAA" w:rsidRDefault="00BA7134" w:rsidP="008573D0">
            <w:r>
              <w:rPr>
                <w:lang w:eastAsia="sv-SE"/>
              </w:rPr>
              <w:t>m</w:t>
            </w:r>
            <w:r w:rsidR="008573D0">
              <w:rPr>
                <w:lang w:eastAsia="sv-SE"/>
              </w:rPr>
              <w:t>easurement</w:t>
            </w:r>
          </w:p>
        </w:tc>
        <w:tc>
          <w:tcPr>
            <w:tcW w:w="2506" w:type="dxa"/>
            <w:shd w:val="clear" w:color="auto" w:fill="D9D9D9" w:themeFill="background1" w:themeFillShade="D9"/>
          </w:tcPr>
          <w:p w14:paraId="2C83B857" w14:textId="753EC45B" w:rsidR="008573D0" w:rsidRPr="00475CAA" w:rsidRDefault="008573D0" w:rsidP="001D6CA0">
            <w:r>
              <w:t>MeasurementType</w:t>
            </w:r>
          </w:p>
        </w:tc>
        <w:tc>
          <w:tcPr>
            <w:tcW w:w="2925" w:type="dxa"/>
            <w:shd w:val="clear" w:color="auto" w:fill="D9D9D9" w:themeFill="background1" w:themeFillShade="D9"/>
          </w:tcPr>
          <w:p w14:paraId="54439D06" w14:textId="77777777" w:rsidR="008573D0" w:rsidRPr="008345BA" w:rsidRDefault="008573D0" w:rsidP="001D6CA0"/>
        </w:tc>
        <w:tc>
          <w:tcPr>
            <w:tcW w:w="1617" w:type="dxa"/>
            <w:shd w:val="clear" w:color="auto" w:fill="D9D9D9" w:themeFill="background1" w:themeFillShade="D9"/>
          </w:tcPr>
          <w:p w14:paraId="40EBCA98" w14:textId="77777777" w:rsidR="008573D0" w:rsidRPr="008345BA" w:rsidRDefault="008573D0" w:rsidP="001D6CA0">
            <w:r>
              <w:t>1</w:t>
            </w:r>
          </w:p>
        </w:tc>
      </w:tr>
      <w:tr w:rsidR="003E0D54" w:rsidRPr="00B75512" w14:paraId="33918CC6" w14:textId="77777777" w:rsidTr="00C2464A">
        <w:tc>
          <w:tcPr>
            <w:tcW w:w="2474" w:type="dxa"/>
          </w:tcPr>
          <w:p w14:paraId="4DBF77F7" w14:textId="5126CC44" w:rsidR="003E0D54" w:rsidRPr="001A7570" w:rsidRDefault="001611A2" w:rsidP="00C2464A">
            <w:pPr>
              <w:rPr>
                <w:rFonts w:eastAsia="Batang"/>
                <w:szCs w:val="20"/>
              </w:rPr>
            </w:pPr>
            <w:r>
              <w:rPr>
                <w:szCs w:val="20"/>
                <w:highlight w:val="white"/>
                <w:lang w:eastAsia="sv-SE"/>
              </w:rPr>
              <w:t>m</w:t>
            </w:r>
            <w:r w:rsidR="008573D0">
              <w:rPr>
                <w:szCs w:val="20"/>
                <w:highlight w:val="white"/>
                <w:lang w:eastAsia="sv-SE"/>
              </w:rPr>
              <w:t>easurementType.</w:t>
            </w:r>
            <w:r w:rsidR="003E0D54" w:rsidRPr="001A7570">
              <w:rPr>
                <w:szCs w:val="20"/>
                <w:highlight w:val="white"/>
                <w:lang w:eastAsia="sv-SE"/>
              </w:rPr>
              <w:t>id</w:t>
            </w:r>
          </w:p>
        </w:tc>
        <w:tc>
          <w:tcPr>
            <w:tcW w:w="2506" w:type="dxa"/>
          </w:tcPr>
          <w:p w14:paraId="456A1D97" w14:textId="77777777" w:rsidR="003E0D54" w:rsidRPr="001A7570" w:rsidRDefault="003E0D54" w:rsidP="00C2464A">
            <w:pPr>
              <w:rPr>
                <w:rFonts w:eastAsia="Batang"/>
                <w:szCs w:val="20"/>
              </w:rPr>
            </w:pPr>
            <w:r w:rsidRPr="001A7570">
              <w:rPr>
                <w:rFonts w:eastAsia="Batang"/>
                <w:szCs w:val="20"/>
              </w:rPr>
              <w:t>IIType</w:t>
            </w:r>
          </w:p>
        </w:tc>
        <w:tc>
          <w:tcPr>
            <w:tcW w:w="2925" w:type="dxa"/>
          </w:tcPr>
          <w:p w14:paraId="796E58D9" w14:textId="698F3BE9" w:rsidR="003E0D54" w:rsidRPr="00DE5CA4" w:rsidRDefault="003E0D54" w:rsidP="00C2464A">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1953813C" w14:textId="77777777" w:rsidR="003E0D54" w:rsidRPr="00B75512" w:rsidRDefault="003E0D54" w:rsidP="00C2464A">
            <w:pPr>
              <w:rPr>
                <w:rFonts w:eastAsia="Batang"/>
                <w:szCs w:val="20"/>
              </w:rPr>
            </w:pPr>
            <w:r>
              <w:rPr>
                <w:rFonts w:eastAsia="Batang"/>
                <w:szCs w:val="20"/>
              </w:rPr>
              <w:t>1</w:t>
            </w:r>
          </w:p>
        </w:tc>
      </w:tr>
      <w:tr w:rsidR="003E0D54" w:rsidRPr="00C038EC" w14:paraId="10AE1A33" w14:textId="77777777" w:rsidTr="00C2464A">
        <w:tc>
          <w:tcPr>
            <w:tcW w:w="2474" w:type="dxa"/>
            <w:tcBorders>
              <w:top w:val="single" w:sz="4" w:space="0" w:color="auto"/>
              <w:left w:val="single" w:sz="4" w:space="0" w:color="auto"/>
              <w:bottom w:val="single" w:sz="4" w:space="0" w:color="auto"/>
              <w:right w:val="single" w:sz="4" w:space="0" w:color="auto"/>
            </w:tcBorders>
          </w:tcPr>
          <w:p w14:paraId="71D267AF" w14:textId="4510D501" w:rsidR="003E0D54" w:rsidRPr="00C038EC" w:rsidRDefault="004B5FB6" w:rsidP="004B5FB6">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FE0AA0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76EFC" w14:textId="77777777" w:rsidR="003E0D54" w:rsidRPr="00C038EC" w:rsidRDefault="003E0D54" w:rsidP="00C2464A">
            <w:pPr>
              <w:rPr>
                <w:rFonts w:cs="Arial"/>
                <w:i/>
                <w:szCs w:val="20"/>
              </w:rPr>
            </w:pPr>
            <w:r w:rsidRPr="00C038EC">
              <w:rPr>
                <w:rFonts w:cs="Arial"/>
                <w:i/>
                <w:szCs w:val="20"/>
              </w:rPr>
              <w:t>Root blir då</w:t>
            </w:r>
          </w:p>
          <w:p w14:paraId="4199AC56" w14:textId="34D03F5E" w:rsidR="003E0D54" w:rsidRPr="00C038EC" w:rsidRDefault="003E0D54" w:rsidP="00C2464A">
            <w:pPr>
              <w:rPr>
                <w:rFonts w:cs="Arial"/>
                <w:i/>
                <w:szCs w:val="20"/>
              </w:rPr>
            </w:pPr>
            <w:r w:rsidRPr="00C038EC">
              <w:rPr>
                <w:rFonts w:cs="Arial"/>
                <w:i/>
                <w:szCs w:val="20"/>
              </w:rPr>
              <w:t>nationell OID fö</w:t>
            </w:r>
            <w:r w:rsidR="00DE5CA4">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3F754392"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35B3937" w14:textId="77777777" w:rsidTr="00C2464A">
        <w:tc>
          <w:tcPr>
            <w:tcW w:w="2474" w:type="dxa"/>
            <w:tcBorders>
              <w:top w:val="single" w:sz="4" w:space="0" w:color="auto"/>
              <w:left w:val="single" w:sz="4" w:space="0" w:color="auto"/>
              <w:bottom w:val="single" w:sz="4" w:space="0" w:color="auto"/>
              <w:right w:val="single" w:sz="4" w:space="0" w:color="auto"/>
            </w:tcBorders>
          </w:tcPr>
          <w:p w14:paraId="022FC80F" w14:textId="405E326B"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E1A9D6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152381" w14:textId="77777777" w:rsidR="003E0D54" w:rsidRPr="00C038EC" w:rsidRDefault="003E0D54" w:rsidP="00C2464A">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6BFFE759" w14:textId="77777777" w:rsidR="003E0D54" w:rsidRPr="00C038EC" w:rsidRDefault="003E0D54" w:rsidP="00C2464A">
            <w:pPr>
              <w:rPr>
                <w:rFonts w:eastAsia="Batang"/>
                <w:i/>
                <w:szCs w:val="20"/>
              </w:rPr>
            </w:pPr>
            <w:r w:rsidRPr="00C038EC">
              <w:rPr>
                <w:rFonts w:eastAsia="Batang"/>
                <w:i/>
                <w:szCs w:val="20"/>
              </w:rPr>
              <w:t>1</w:t>
            </w:r>
          </w:p>
        </w:tc>
      </w:tr>
      <w:tr w:rsidR="003E0D54" w:rsidRPr="00B75512" w14:paraId="594C0E00" w14:textId="77777777" w:rsidTr="00C2464A">
        <w:tc>
          <w:tcPr>
            <w:tcW w:w="2474" w:type="dxa"/>
          </w:tcPr>
          <w:p w14:paraId="6DAEE4CB" w14:textId="78C11ACB"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type</w:t>
            </w:r>
          </w:p>
        </w:tc>
        <w:tc>
          <w:tcPr>
            <w:tcW w:w="2506" w:type="dxa"/>
          </w:tcPr>
          <w:p w14:paraId="698C3C93" w14:textId="77777777" w:rsidR="003E0D54" w:rsidRPr="001A7570" w:rsidRDefault="003E0D54" w:rsidP="00C2464A">
            <w:pPr>
              <w:rPr>
                <w:rFonts w:eastAsia="Batang"/>
                <w:szCs w:val="20"/>
              </w:rPr>
            </w:pPr>
            <w:r w:rsidRPr="001A7570">
              <w:rPr>
                <w:rFonts w:eastAsia="Batang"/>
                <w:szCs w:val="20"/>
              </w:rPr>
              <w:t>CVType</w:t>
            </w:r>
          </w:p>
        </w:tc>
        <w:tc>
          <w:tcPr>
            <w:tcW w:w="2925" w:type="dxa"/>
          </w:tcPr>
          <w:p w14:paraId="43FCC4EB" w14:textId="1304B155" w:rsidR="003E0D54" w:rsidRPr="00651B4B" w:rsidRDefault="0003088B" w:rsidP="0003088B">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31B4C54" w14:textId="77777777" w:rsidR="003E0D54" w:rsidRPr="00B75512" w:rsidRDefault="003E0D54" w:rsidP="00C2464A">
            <w:pPr>
              <w:rPr>
                <w:rFonts w:eastAsia="Batang"/>
                <w:szCs w:val="20"/>
              </w:rPr>
            </w:pPr>
            <w:r>
              <w:rPr>
                <w:rFonts w:eastAsia="Batang"/>
                <w:szCs w:val="20"/>
              </w:rPr>
              <w:t>1</w:t>
            </w:r>
          </w:p>
        </w:tc>
      </w:tr>
      <w:tr w:rsidR="003E0D54" w:rsidRPr="00C038EC" w14:paraId="1B79F932" w14:textId="77777777" w:rsidTr="00C2464A">
        <w:tc>
          <w:tcPr>
            <w:tcW w:w="2474" w:type="dxa"/>
            <w:tcBorders>
              <w:top w:val="single" w:sz="4" w:space="0" w:color="auto"/>
              <w:left w:val="single" w:sz="4" w:space="0" w:color="auto"/>
              <w:bottom w:val="single" w:sz="4" w:space="0" w:color="auto"/>
              <w:right w:val="single" w:sz="4" w:space="0" w:color="auto"/>
            </w:tcBorders>
          </w:tcPr>
          <w:p w14:paraId="55C20DE2" w14:textId="74484F9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09B88EC"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E075D7" w14:textId="2FD54C67" w:rsidR="003E0D54" w:rsidRPr="00C038EC" w:rsidRDefault="003E0D54" w:rsidP="0003088B">
            <w:pPr>
              <w:rPr>
                <w:rFonts w:cs="Arial"/>
                <w:i/>
                <w:szCs w:val="20"/>
              </w:rPr>
            </w:pPr>
            <w:r w:rsidRPr="00C038EC">
              <w:rPr>
                <w:rFonts w:cs="Arial"/>
                <w:i/>
                <w:szCs w:val="20"/>
              </w:rPr>
              <w:t xml:space="preserve">Kod för </w:t>
            </w:r>
            <w:r w:rsidR="0003088B">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7315841B"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AD25E73" w14:textId="77777777" w:rsidTr="00C2464A">
        <w:tc>
          <w:tcPr>
            <w:tcW w:w="2474" w:type="dxa"/>
            <w:tcBorders>
              <w:top w:val="single" w:sz="4" w:space="0" w:color="auto"/>
              <w:left w:val="single" w:sz="4" w:space="0" w:color="auto"/>
              <w:bottom w:val="single" w:sz="4" w:space="0" w:color="auto"/>
              <w:right w:val="single" w:sz="4" w:space="0" w:color="auto"/>
            </w:tcBorders>
          </w:tcPr>
          <w:p w14:paraId="3159B088" w14:textId="1521E564"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8D6222E"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FEE2A7C" w14:textId="4433C3CF" w:rsidR="003E0D54" w:rsidRPr="00C038EC" w:rsidRDefault="003E0D54" w:rsidP="0003088B">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EE0A2CD"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62EA161" w14:textId="77777777" w:rsidTr="00C2464A">
        <w:tc>
          <w:tcPr>
            <w:tcW w:w="2474" w:type="dxa"/>
            <w:tcBorders>
              <w:top w:val="single" w:sz="4" w:space="0" w:color="auto"/>
              <w:left w:val="single" w:sz="4" w:space="0" w:color="auto"/>
              <w:bottom w:val="single" w:sz="4" w:space="0" w:color="auto"/>
              <w:right w:val="single" w:sz="4" w:space="0" w:color="auto"/>
            </w:tcBorders>
          </w:tcPr>
          <w:p w14:paraId="537E42A9" w14:textId="5069F449"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2DD021EA"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B1E3A7"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77748BF"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052C1542" w14:textId="77777777" w:rsidTr="00C2464A">
        <w:tc>
          <w:tcPr>
            <w:tcW w:w="2474" w:type="dxa"/>
            <w:tcBorders>
              <w:top w:val="single" w:sz="4" w:space="0" w:color="auto"/>
              <w:left w:val="single" w:sz="4" w:space="0" w:color="auto"/>
              <w:bottom w:val="single" w:sz="4" w:space="0" w:color="auto"/>
              <w:right w:val="single" w:sz="4" w:space="0" w:color="auto"/>
            </w:tcBorders>
          </w:tcPr>
          <w:p w14:paraId="15F1BF7D" w14:textId="0BCD6EE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64BC931"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725223"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0C5F3F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2DCDABF3" w14:textId="77777777" w:rsidTr="00C2464A">
        <w:tc>
          <w:tcPr>
            <w:tcW w:w="2474" w:type="dxa"/>
            <w:tcBorders>
              <w:top w:val="single" w:sz="4" w:space="0" w:color="auto"/>
              <w:left w:val="single" w:sz="4" w:space="0" w:color="auto"/>
              <w:bottom w:val="single" w:sz="4" w:space="0" w:color="auto"/>
              <w:right w:val="single" w:sz="4" w:space="0" w:color="auto"/>
            </w:tcBorders>
          </w:tcPr>
          <w:p w14:paraId="07383B01" w14:textId="6323B03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33C476B"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C943D" w14:textId="4EBE0AD4" w:rsidR="003E0D54" w:rsidRPr="00C038EC" w:rsidRDefault="0003088B" w:rsidP="0003088B">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4E1F9CC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55FA609F" w14:textId="77777777" w:rsidTr="00C2464A">
        <w:tc>
          <w:tcPr>
            <w:tcW w:w="2474" w:type="dxa"/>
          </w:tcPr>
          <w:p w14:paraId="464A4B37" w14:textId="6B2B0457"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time</w:t>
            </w:r>
          </w:p>
        </w:tc>
        <w:tc>
          <w:tcPr>
            <w:tcW w:w="2506" w:type="dxa"/>
          </w:tcPr>
          <w:p w14:paraId="2B3450D4" w14:textId="77777777" w:rsidR="003E0D54" w:rsidRPr="001A7570" w:rsidRDefault="003E0D54" w:rsidP="00C2464A">
            <w:pPr>
              <w:rPr>
                <w:rFonts w:eastAsia="Batang"/>
                <w:szCs w:val="20"/>
              </w:rPr>
            </w:pPr>
            <w:r w:rsidRPr="001A7570">
              <w:rPr>
                <w:rFonts w:eastAsia="Batang"/>
                <w:szCs w:val="20"/>
              </w:rPr>
              <w:t>IVL TimeStamp</w:t>
            </w:r>
          </w:p>
        </w:tc>
        <w:tc>
          <w:tcPr>
            <w:tcW w:w="2925" w:type="dxa"/>
          </w:tcPr>
          <w:p w14:paraId="110D924F" w14:textId="77777777" w:rsidR="003E0D54" w:rsidRPr="001A7570" w:rsidRDefault="003E0D54" w:rsidP="00C2464A">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0B2AA81" w14:textId="77777777" w:rsidR="003E0D54" w:rsidRPr="001A7570" w:rsidRDefault="003E0D54" w:rsidP="00C2464A">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143ED7A" w14:textId="77777777" w:rsidR="003E0D54" w:rsidRPr="00B75512" w:rsidRDefault="003E0D54" w:rsidP="00C2464A">
            <w:pPr>
              <w:rPr>
                <w:rFonts w:eastAsia="Batang"/>
                <w:szCs w:val="20"/>
              </w:rPr>
            </w:pPr>
            <w:r>
              <w:rPr>
                <w:rFonts w:eastAsia="Batang"/>
                <w:szCs w:val="20"/>
              </w:rPr>
              <w:t>1</w:t>
            </w:r>
          </w:p>
        </w:tc>
      </w:tr>
      <w:tr w:rsidR="003E0D54" w:rsidRPr="00C038EC" w14:paraId="486826C4" w14:textId="77777777" w:rsidTr="00C2464A">
        <w:tc>
          <w:tcPr>
            <w:tcW w:w="2474" w:type="dxa"/>
            <w:tcBorders>
              <w:top w:val="single" w:sz="4" w:space="0" w:color="auto"/>
              <w:left w:val="single" w:sz="4" w:space="0" w:color="auto"/>
              <w:bottom w:val="single" w:sz="4" w:space="0" w:color="auto"/>
              <w:right w:val="single" w:sz="4" w:space="0" w:color="auto"/>
            </w:tcBorders>
          </w:tcPr>
          <w:p w14:paraId="0159A4FC" w14:textId="6C5274D0"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71AF644"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10667AAE" w14:textId="77777777" w:rsidR="003E0D54" w:rsidRPr="00C038EC" w:rsidRDefault="003E0D54" w:rsidP="00C2464A">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67D1A56"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5951F4D5" w14:textId="77777777" w:rsidTr="00C2464A">
        <w:tc>
          <w:tcPr>
            <w:tcW w:w="2474" w:type="dxa"/>
            <w:tcBorders>
              <w:top w:val="single" w:sz="4" w:space="0" w:color="auto"/>
              <w:left w:val="single" w:sz="4" w:space="0" w:color="auto"/>
              <w:bottom w:val="single" w:sz="4" w:space="0" w:color="auto"/>
              <w:right w:val="single" w:sz="4" w:space="0" w:color="auto"/>
            </w:tcBorders>
          </w:tcPr>
          <w:p w14:paraId="5EA3F8A8" w14:textId="32584F77"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53871B7F" w14:textId="77777777" w:rsidR="003E0D54" w:rsidRPr="00C038EC" w:rsidRDefault="003E0D54" w:rsidP="00C2464A">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136C882" w14:textId="77777777" w:rsidR="003E0D54" w:rsidRPr="00C038EC" w:rsidRDefault="003E0D54" w:rsidP="00C2464A">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2DB6CFE3"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637C1247" w14:textId="77777777" w:rsidTr="00C2464A">
        <w:tc>
          <w:tcPr>
            <w:tcW w:w="2474" w:type="dxa"/>
          </w:tcPr>
          <w:p w14:paraId="382A6BA7" w14:textId="00ED6479" w:rsidR="003E0D54" w:rsidRPr="001A7570" w:rsidRDefault="004B5FB6" w:rsidP="00C2464A">
            <w:pPr>
              <w:rPr>
                <w:rFonts w:eastAsia="Batang"/>
                <w:szCs w:val="20"/>
                <w:lang w:val="en-GB"/>
              </w:rPr>
            </w:pPr>
            <w:r w:rsidRPr="004B5FB6">
              <w:rPr>
                <w:szCs w:val="20"/>
                <w:highlight w:val="white"/>
                <w:lang w:eastAsia="sv-SE"/>
              </w:rPr>
              <w:t>measurementType.</w:t>
            </w:r>
            <w:r w:rsidR="003E0D54" w:rsidRPr="001A7570">
              <w:rPr>
                <w:szCs w:val="20"/>
                <w:highlight w:val="white"/>
                <w:lang w:eastAsia="sv-SE"/>
              </w:rPr>
              <w:t>method</w:t>
            </w:r>
          </w:p>
        </w:tc>
        <w:tc>
          <w:tcPr>
            <w:tcW w:w="2506" w:type="dxa"/>
          </w:tcPr>
          <w:p w14:paraId="4E70C6C6" w14:textId="77777777" w:rsidR="003E0D54" w:rsidRPr="001A7570" w:rsidRDefault="003E0D54" w:rsidP="00C2464A">
            <w:pPr>
              <w:rPr>
                <w:rFonts w:eastAsia="Batang"/>
                <w:szCs w:val="20"/>
                <w:lang w:val="en-GB"/>
              </w:rPr>
            </w:pPr>
            <w:r w:rsidRPr="001A7570">
              <w:rPr>
                <w:rFonts w:eastAsia="Batang"/>
                <w:szCs w:val="20"/>
                <w:lang w:val="en-GB"/>
              </w:rPr>
              <w:t>CVType</w:t>
            </w:r>
          </w:p>
        </w:tc>
        <w:tc>
          <w:tcPr>
            <w:tcW w:w="2925" w:type="dxa"/>
          </w:tcPr>
          <w:p w14:paraId="240EECCF" w14:textId="4764CCDB" w:rsidR="0003088B" w:rsidRPr="0003088B" w:rsidRDefault="003E0D54" w:rsidP="00C2464A">
            <w:pPr>
              <w:rPr>
                <w:rFonts w:cs="Arial"/>
                <w:szCs w:val="20"/>
              </w:rPr>
            </w:pPr>
            <w:r w:rsidRPr="001A7570">
              <w:rPr>
                <w:rFonts w:cs="Arial"/>
                <w:szCs w:val="20"/>
              </w:rPr>
              <w:t xml:space="preserve">Metod eller ansats som ligger bakom </w:t>
            </w:r>
            <w:r>
              <w:rPr>
                <w:rFonts w:cs="Arial"/>
                <w:szCs w:val="20"/>
              </w:rPr>
              <w:t>mätvärdet</w:t>
            </w:r>
            <w:r w:rsidR="0003088B">
              <w:rPr>
                <w:rFonts w:cs="Arial"/>
                <w:szCs w:val="20"/>
              </w:rPr>
              <w:t>. T.ex. MPQ smärtskalan 1-10.</w:t>
            </w:r>
          </w:p>
        </w:tc>
        <w:tc>
          <w:tcPr>
            <w:tcW w:w="1617" w:type="dxa"/>
          </w:tcPr>
          <w:p w14:paraId="6B9F909F"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3E0D54" w:rsidRPr="00C038EC" w14:paraId="12EFCE20" w14:textId="77777777" w:rsidTr="00C2464A">
        <w:tc>
          <w:tcPr>
            <w:tcW w:w="2474" w:type="dxa"/>
            <w:tcBorders>
              <w:top w:val="single" w:sz="4" w:space="0" w:color="auto"/>
              <w:left w:val="single" w:sz="4" w:space="0" w:color="auto"/>
              <w:bottom w:val="single" w:sz="4" w:space="0" w:color="auto"/>
              <w:right w:val="single" w:sz="4" w:space="0" w:color="auto"/>
            </w:tcBorders>
          </w:tcPr>
          <w:p w14:paraId="29D62B00" w14:textId="2E341A1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183C667C"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46176" w14:textId="77777777" w:rsidR="003E0D54" w:rsidRPr="00C038EC" w:rsidRDefault="003E0D54" w:rsidP="00C2464A">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548BD178"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33BA87A3" w14:textId="77777777" w:rsidTr="00C2464A">
        <w:tc>
          <w:tcPr>
            <w:tcW w:w="2474" w:type="dxa"/>
            <w:tcBorders>
              <w:top w:val="single" w:sz="4" w:space="0" w:color="auto"/>
              <w:left w:val="single" w:sz="4" w:space="0" w:color="auto"/>
              <w:bottom w:val="single" w:sz="4" w:space="0" w:color="auto"/>
              <w:right w:val="single" w:sz="4" w:space="0" w:color="auto"/>
            </w:tcBorders>
          </w:tcPr>
          <w:p w14:paraId="14C359D3" w14:textId="1FD91383"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w:t>
            </w:r>
            <w:r w:rsidR="003E0D54" w:rsidRPr="00C038EC">
              <w:rPr>
                <w:i/>
                <w:szCs w:val="20"/>
                <w:highlight w:val="white"/>
                <w:lang w:eastAsia="sv-SE"/>
              </w:rPr>
              <w:lastRenderedPageBreak/>
              <w:t>od.codeSystem</w:t>
            </w:r>
          </w:p>
        </w:tc>
        <w:tc>
          <w:tcPr>
            <w:tcW w:w="2506" w:type="dxa"/>
            <w:tcBorders>
              <w:top w:val="single" w:sz="4" w:space="0" w:color="auto"/>
              <w:left w:val="single" w:sz="4" w:space="0" w:color="auto"/>
              <w:bottom w:val="single" w:sz="4" w:space="0" w:color="auto"/>
              <w:right w:val="single" w:sz="4" w:space="0" w:color="auto"/>
            </w:tcBorders>
          </w:tcPr>
          <w:p w14:paraId="2559AFF9" w14:textId="77777777" w:rsidR="003E0D54" w:rsidRPr="00C038EC" w:rsidRDefault="003E0D54" w:rsidP="00C2464A">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CC09F65" w14:textId="3D2A8145" w:rsidR="0003088B" w:rsidRPr="00C038EC" w:rsidRDefault="003E0D54" w:rsidP="0003088B">
            <w:pPr>
              <w:rPr>
                <w:rFonts w:cs="Arial"/>
                <w:i/>
                <w:szCs w:val="20"/>
              </w:rPr>
            </w:pPr>
            <w:r w:rsidRPr="00C038EC">
              <w:rPr>
                <w:rFonts w:cs="Arial"/>
                <w:i/>
                <w:szCs w:val="20"/>
              </w:rPr>
              <w:t xml:space="preserve">Kodsystem för angiven kod </w:t>
            </w:r>
            <w:r w:rsidRPr="00C038EC">
              <w:rPr>
                <w:rFonts w:cs="Arial"/>
                <w:i/>
                <w:szCs w:val="20"/>
              </w:rPr>
              <w:lastRenderedPageBreak/>
              <w:t xml:space="preserve">för metodtyp. </w:t>
            </w:r>
          </w:p>
          <w:p w14:paraId="0866CCA4" w14:textId="0113BCE9" w:rsidR="003E0D54" w:rsidRPr="00C038EC" w:rsidRDefault="003E0D54" w:rsidP="00C2464A">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AC57230" w14:textId="77777777" w:rsidR="003E0D54" w:rsidRPr="00C038EC" w:rsidRDefault="003E0D54" w:rsidP="00C2464A">
            <w:pPr>
              <w:rPr>
                <w:rFonts w:eastAsia="Batang"/>
                <w:i/>
                <w:szCs w:val="20"/>
              </w:rPr>
            </w:pPr>
            <w:r w:rsidRPr="00C038EC">
              <w:rPr>
                <w:rFonts w:eastAsia="Batang"/>
                <w:i/>
                <w:szCs w:val="20"/>
              </w:rPr>
              <w:lastRenderedPageBreak/>
              <w:t>1</w:t>
            </w:r>
          </w:p>
        </w:tc>
      </w:tr>
      <w:tr w:rsidR="003E0D54" w:rsidRPr="00C038EC" w14:paraId="363AB3D0" w14:textId="77777777" w:rsidTr="00C2464A">
        <w:tc>
          <w:tcPr>
            <w:tcW w:w="2474" w:type="dxa"/>
            <w:tcBorders>
              <w:top w:val="single" w:sz="4" w:space="0" w:color="auto"/>
              <w:left w:val="single" w:sz="4" w:space="0" w:color="auto"/>
              <w:bottom w:val="single" w:sz="4" w:space="0" w:color="auto"/>
              <w:right w:val="single" w:sz="4" w:space="0" w:color="auto"/>
            </w:tcBorders>
          </w:tcPr>
          <w:p w14:paraId="15F236C8" w14:textId="65CE47F1" w:rsidR="003E0D54" w:rsidRPr="00C038EC" w:rsidRDefault="004B5FB6" w:rsidP="00C2464A">
            <w:pPr>
              <w:rPr>
                <w:i/>
                <w:szCs w:val="20"/>
                <w:highlight w:val="white"/>
                <w:lang w:eastAsia="sv-SE"/>
              </w:rPr>
            </w:pPr>
            <w:r w:rsidRPr="004B5FB6">
              <w:rPr>
                <w:i/>
                <w:szCs w:val="20"/>
                <w:highlight w:val="white"/>
                <w:lang w:eastAsia="sv-SE"/>
              </w:rPr>
              <w:lastRenderedPageBreak/>
              <w:t>measurementType.</w:t>
            </w:r>
            <w:r w:rsidR="003E0D54"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82C63D6"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9FEBFAB"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0BBC11"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78BBF889" w14:textId="77777777" w:rsidTr="00C2464A">
        <w:tc>
          <w:tcPr>
            <w:tcW w:w="2474" w:type="dxa"/>
            <w:tcBorders>
              <w:top w:val="single" w:sz="4" w:space="0" w:color="auto"/>
              <w:left w:val="single" w:sz="4" w:space="0" w:color="auto"/>
              <w:bottom w:val="single" w:sz="4" w:space="0" w:color="auto"/>
              <w:right w:val="single" w:sz="4" w:space="0" w:color="auto"/>
            </w:tcBorders>
          </w:tcPr>
          <w:p w14:paraId="05111206" w14:textId="35AAC55A"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ED3363"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95A8B"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7370D2"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C038EC" w14:paraId="5BDF55EF" w14:textId="77777777" w:rsidTr="00C2464A">
        <w:tc>
          <w:tcPr>
            <w:tcW w:w="2474" w:type="dxa"/>
            <w:tcBorders>
              <w:top w:val="single" w:sz="4" w:space="0" w:color="auto"/>
              <w:left w:val="single" w:sz="4" w:space="0" w:color="auto"/>
              <w:bottom w:val="single" w:sz="4" w:space="0" w:color="auto"/>
              <w:right w:val="single" w:sz="4" w:space="0" w:color="auto"/>
            </w:tcBorders>
          </w:tcPr>
          <w:p w14:paraId="5E3A8E36" w14:textId="7361D2ED" w:rsidR="003E0D54" w:rsidRPr="00C038EC" w:rsidRDefault="004B5FB6" w:rsidP="00C246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76EA3E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93B408" w14:textId="083BE745" w:rsidR="003E0D54" w:rsidRPr="00C038EC" w:rsidRDefault="003E0D54" w:rsidP="0003088B">
            <w:pPr>
              <w:rPr>
                <w:rFonts w:cs="Arial"/>
                <w:i/>
                <w:szCs w:val="20"/>
              </w:rPr>
            </w:pPr>
            <w:r w:rsidRPr="00C038EC">
              <w:rPr>
                <w:rFonts w:cs="Arial"/>
                <w:i/>
                <w:szCs w:val="20"/>
              </w:rPr>
              <w:t xml:space="preserve">Textuell beskrivning av </w:t>
            </w:r>
            <w:r w:rsidR="0003088B">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F6E7730" w14:textId="77777777" w:rsidR="003E0D54" w:rsidRPr="00C038EC" w:rsidRDefault="003E0D54" w:rsidP="00C2464A">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3E0D54" w:rsidRPr="00B75512" w14:paraId="17AF7F75" w14:textId="77777777" w:rsidTr="00C2464A">
        <w:tc>
          <w:tcPr>
            <w:tcW w:w="2474" w:type="dxa"/>
          </w:tcPr>
          <w:p w14:paraId="21F0A870" w14:textId="0AE5C802" w:rsidR="003E0D54" w:rsidRPr="001A7570" w:rsidRDefault="004B5FB6" w:rsidP="00C2464A">
            <w:pPr>
              <w:rPr>
                <w:rFonts w:eastAsia="Batang"/>
                <w:szCs w:val="20"/>
              </w:rPr>
            </w:pPr>
            <w:r w:rsidRPr="004B5FB6">
              <w:rPr>
                <w:szCs w:val="20"/>
                <w:highlight w:val="white"/>
                <w:lang w:eastAsia="sv-SE"/>
              </w:rPr>
              <w:t>measurementType.</w:t>
            </w:r>
            <w:r w:rsidR="003E0D54" w:rsidRPr="001A7570">
              <w:rPr>
                <w:szCs w:val="20"/>
                <w:highlight w:val="white"/>
                <w:lang w:eastAsia="sv-SE"/>
              </w:rPr>
              <w:t>value</w:t>
            </w:r>
          </w:p>
        </w:tc>
        <w:tc>
          <w:tcPr>
            <w:tcW w:w="2506" w:type="dxa"/>
          </w:tcPr>
          <w:p w14:paraId="287A98C5" w14:textId="77777777" w:rsidR="003E0D54" w:rsidRPr="001A7570" w:rsidRDefault="003E0D54" w:rsidP="00C2464A">
            <w:pPr>
              <w:rPr>
                <w:rFonts w:eastAsia="Batang"/>
                <w:szCs w:val="20"/>
              </w:rPr>
            </w:pPr>
            <w:r w:rsidRPr="001A7570">
              <w:rPr>
                <w:rFonts w:eastAsia="Batang"/>
                <w:szCs w:val="20"/>
              </w:rPr>
              <w:t>PQType</w:t>
            </w:r>
          </w:p>
        </w:tc>
        <w:tc>
          <w:tcPr>
            <w:tcW w:w="2925" w:type="dxa"/>
          </w:tcPr>
          <w:p w14:paraId="02438D5E" w14:textId="77777777" w:rsidR="003E0D54" w:rsidRDefault="003E0D54" w:rsidP="00C2464A">
            <w:pPr>
              <w:rPr>
                <w:rFonts w:eastAsia="Batang"/>
                <w:szCs w:val="20"/>
              </w:rPr>
            </w:pPr>
            <w:r>
              <w:rPr>
                <w:rFonts w:eastAsia="Batang"/>
                <w:szCs w:val="20"/>
              </w:rPr>
              <w:t>Fysikaliskt värde.</w:t>
            </w:r>
          </w:p>
          <w:p w14:paraId="749313C8" w14:textId="77777777" w:rsidR="003E0D54" w:rsidRDefault="003E0D54" w:rsidP="00C2464A">
            <w:pPr>
              <w:rPr>
                <w:rFonts w:eastAsia="Batang"/>
                <w:szCs w:val="20"/>
              </w:rPr>
            </w:pPr>
          </w:p>
          <w:p w14:paraId="496AC82F" w14:textId="77777777" w:rsidR="003E0D54" w:rsidRPr="001A7570" w:rsidRDefault="003E0D54" w:rsidP="00C2464A">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208E8C77" w14:textId="77777777" w:rsidR="003E0D54" w:rsidRPr="00B75512" w:rsidRDefault="003E0D54" w:rsidP="00C2464A">
            <w:pPr>
              <w:rPr>
                <w:rFonts w:eastAsia="Batang"/>
                <w:szCs w:val="20"/>
              </w:rPr>
            </w:pPr>
            <w:r>
              <w:rPr>
                <w:rFonts w:eastAsia="Batang"/>
                <w:szCs w:val="20"/>
              </w:rPr>
              <w:t>1</w:t>
            </w:r>
          </w:p>
        </w:tc>
      </w:tr>
      <w:tr w:rsidR="003E0D54" w:rsidRPr="00C038EC" w14:paraId="77526A2B" w14:textId="77777777" w:rsidTr="00C2464A">
        <w:tc>
          <w:tcPr>
            <w:tcW w:w="2474" w:type="dxa"/>
            <w:tcBorders>
              <w:top w:val="single" w:sz="4" w:space="0" w:color="auto"/>
              <w:left w:val="single" w:sz="4" w:space="0" w:color="auto"/>
              <w:bottom w:val="single" w:sz="4" w:space="0" w:color="auto"/>
              <w:right w:val="single" w:sz="4" w:space="0" w:color="auto"/>
            </w:tcBorders>
          </w:tcPr>
          <w:p w14:paraId="42B97742" w14:textId="616F47EC"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6020EAF4" w14:textId="2B61E43E" w:rsidR="003E0D54" w:rsidRPr="00C038EC" w:rsidRDefault="0016094A" w:rsidP="00C2464A">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69E27385" w14:textId="4122F52A" w:rsidR="003E0D54" w:rsidRPr="00C038EC" w:rsidRDefault="0016094A" w:rsidP="00C2464A">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2F76B033"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128D9781" w14:textId="77777777" w:rsidTr="00C2464A">
        <w:tc>
          <w:tcPr>
            <w:tcW w:w="2474" w:type="dxa"/>
            <w:tcBorders>
              <w:top w:val="single" w:sz="4" w:space="0" w:color="auto"/>
              <w:left w:val="single" w:sz="4" w:space="0" w:color="auto"/>
              <w:bottom w:val="single" w:sz="4" w:space="0" w:color="auto"/>
              <w:right w:val="single" w:sz="4" w:space="0" w:color="auto"/>
            </w:tcBorders>
          </w:tcPr>
          <w:p w14:paraId="2FBFE510" w14:textId="46C850FD" w:rsidR="003E0D54" w:rsidRPr="00C038EC" w:rsidRDefault="004B5FB6" w:rsidP="0016094A">
            <w:pPr>
              <w:rPr>
                <w:i/>
                <w:szCs w:val="20"/>
                <w:highlight w:val="white"/>
                <w:lang w:eastAsia="sv-SE"/>
              </w:rPr>
            </w:pPr>
            <w:r w:rsidRPr="004B5FB6">
              <w:rPr>
                <w:i/>
                <w:szCs w:val="20"/>
                <w:highlight w:val="white"/>
                <w:lang w:eastAsia="sv-SE"/>
              </w:rPr>
              <w:t>measurementType.</w:t>
            </w:r>
            <w:r w:rsidR="003E0D54" w:rsidRPr="00C038EC">
              <w:rPr>
                <w:i/>
                <w:szCs w:val="20"/>
                <w:highlight w:val="white"/>
                <w:lang w:eastAsia="sv-SE"/>
              </w:rPr>
              <w:t>value.</w:t>
            </w:r>
            <w:r w:rsidR="0016094A">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6FC370F3" w14:textId="2BA8453A" w:rsidR="003E0D54" w:rsidRPr="00C038EC" w:rsidRDefault="0016094A" w:rsidP="00C2464A">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B98FB7" w14:textId="7524183B" w:rsidR="003E0D54" w:rsidRPr="00C038EC" w:rsidRDefault="0016094A" w:rsidP="0016094A">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5CB47C7" w14:textId="77777777" w:rsidR="003E0D54" w:rsidRPr="00C038EC" w:rsidRDefault="003E0D54" w:rsidP="00C2464A">
            <w:pPr>
              <w:rPr>
                <w:rFonts w:eastAsia="Batang"/>
                <w:i/>
                <w:szCs w:val="20"/>
              </w:rPr>
            </w:pPr>
            <w:r w:rsidRPr="00C038EC">
              <w:rPr>
                <w:rFonts w:eastAsia="Batang"/>
                <w:i/>
                <w:szCs w:val="20"/>
              </w:rPr>
              <w:t>1</w:t>
            </w:r>
          </w:p>
        </w:tc>
      </w:tr>
      <w:tr w:rsidR="003E0D54" w:rsidRPr="00B3537C" w14:paraId="12294DC0" w14:textId="77777777" w:rsidTr="00C2464A">
        <w:tc>
          <w:tcPr>
            <w:tcW w:w="2474" w:type="dxa"/>
            <w:tcBorders>
              <w:top w:val="single" w:sz="4" w:space="0" w:color="auto"/>
              <w:left w:val="single" w:sz="4" w:space="0" w:color="auto"/>
              <w:bottom w:val="single" w:sz="4" w:space="0" w:color="auto"/>
              <w:right w:val="single" w:sz="4" w:space="0" w:color="auto"/>
            </w:tcBorders>
          </w:tcPr>
          <w:p w14:paraId="4A8F097D" w14:textId="637AF3C5" w:rsidR="003E0D54" w:rsidRPr="00A025F9" w:rsidRDefault="004B5FB6" w:rsidP="00C2464A">
            <w:pPr>
              <w:rPr>
                <w:szCs w:val="20"/>
                <w:highlight w:val="white"/>
                <w:lang w:eastAsia="sv-SE"/>
              </w:rPr>
            </w:pPr>
            <w:r w:rsidRPr="004B5FB6">
              <w:rPr>
                <w:szCs w:val="20"/>
                <w:highlight w:val="white"/>
                <w:lang w:eastAsia="sv-SE"/>
              </w:rPr>
              <w:t>measurementType.</w:t>
            </w:r>
            <w:r w:rsidR="003E0D54"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6C6BE5B6" w14:textId="77777777" w:rsidR="003E0D54" w:rsidRPr="00B3537C" w:rsidRDefault="003E0D54" w:rsidP="00C2464A">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2586724" w14:textId="66092E6C" w:rsidR="003E0D54" w:rsidRPr="00A025F9" w:rsidRDefault="003E0D54" w:rsidP="00C2464A">
            <w:pPr>
              <w:rPr>
                <w:rFonts w:eastAsia="Batang"/>
                <w:szCs w:val="20"/>
              </w:rPr>
            </w:pPr>
            <w:r w:rsidRPr="00A025F9">
              <w:rPr>
                <w:rFonts w:eastAsia="Batang"/>
                <w:szCs w:val="20"/>
              </w:rPr>
              <w:t>Beskriver riktningen av det observerade.</w:t>
            </w:r>
            <w:r w:rsidR="00816C5C">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14797279" w14:textId="77777777" w:rsidR="003E0D54" w:rsidRPr="00B3537C" w:rsidRDefault="003E0D54" w:rsidP="00C2464A">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3E0D54" w:rsidRPr="00A025F9" w14:paraId="3BC1642E" w14:textId="77777777" w:rsidTr="00C2464A">
        <w:tc>
          <w:tcPr>
            <w:tcW w:w="2474" w:type="dxa"/>
            <w:tcBorders>
              <w:top w:val="single" w:sz="4" w:space="0" w:color="auto"/>
              <w:left w:val="single" w:sz="4" w:space="0" w:color="auto"/>
              <w:bottom w:val="single" w:sz="4" w:space="0" w:color="auto"/>
              <w:right w:val="single" w:sz="4" w:space="0" w:color="auto"/>
            </w:tcBorders>
          </w:tcPr>
          <w:p w14:paraId="5598754C" w14:textId="7EE6BF34"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4D8C770"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6803EF" w14:textId="77777777" w:rsidR="003E0D54" w:rsidRPr="00A025F9" w:rsidRDefault="003E0D54" w:rsidP="00C2464A">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006B9F0D"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322E3983" w14:textId="77777777" w:rsidTr="00C2464A">
        <w:tc>
          <w:tcPr>
            <w:tcW w:w="2474" w:type="dxa"/>
            <w:tcBorders>
              <w:top w:val="single" w:sz="4" w:space="0" w:color="auto"/>
              <w:left w:val="single" w:sz="4" w:space="0" w:color="auto"/>
              <w:bottom w:val="single" w:sz="4" w:space="0" w:color="auto"/>
              <w:right w:val="single" w:sz="4" w:space="0" w:color="auto"/>
            </w:tcBorders>
          </w:tcPr>
          <w:p w14:paraId="052D03DE" w14:textId="75422AA5"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2AFA21B5"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8EBF039" w14:textId="0946C6F2" w:rsidR="003E0D54" w:rsidRPr="00A025F9" w:rsidRDefault="003E0D54" w:rsidP="00816C5C">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6E6BA1E1" w14:textId="77777777" w:rsidR="003E0D54" w:rsidRPr="00A025F9" w:rsidRDefault="003E0D54" w:rsidP="00C2464A">
            <w:pPr>
              <w:rPr>
                <w:rFonts w:eastAsia="Batang"/>
                <w:i/>
                <w:szCs w:val="20"/>
              </w:rPr>
            </w:pPr>
            <w:r w:rsidRPr="00A025F9">
              <w:rPr>
                <w:rFonts w:eastAsia="Batang"/>
                <w:i/>
                <w:szCs w:val="20"/>
              </w:rPr>
              <w:t>1</w:t>
            </w:r>
          </w:p>
        </w:tc>
      </w:tr>
      <w:tr w:rsidR="003E0D54" w:rsidRPr="00A025F9" w14:paraId="2E2FE56A" w14:textId="77777777" w:rsidTr="00C2464A">
        <w:tc>
          <w:tcPr>
            <w:tcW w:w="2474" w:type="dxa"/>
            <w:tcBorders>
              <w:top w:val="single" w:sz="4" w:space="0" w:color="auto"/>
              <w:left w:val="single" w:sz="4" w:space="0" w:color="auto"/>
              <w:bottom w:val="single" w:sz="4" w:space="0" w:color="auto"/>
              <w:right w:val="single" w:sz="4" w:space="0" w:color="auto"/>
            </w:tcBorders>
          </w:tcPr>
          <w:p w14:paraId="32612B56" w14:textId="066AE66B"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4C8466D"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42A8AE" w14:textId="77777777" w:rsidR="003E0D54" w:rsidRPr="00A025F9" w:rsidRDefault="003E0D54" w:rsidP="00C2464A">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4DCFF5"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3E0D54" w:rsidRPr="00A025F9" w14:paraId="3E59A536" w14:textId="77777777" w:rsidTr="00C2464A">
        <w:tc>
          <w:tcPr>
            <w:tcW w:w="2474" w:type="dxa"/>
            <w:tcBorders>
              <w:top w:val="single" w:sz="4" w:space="0" w:color="auto"/>
              <w:left w:val="single" w:sz="4" w:space="0" w:color="auto"/>
              <w:bottom w:val="single" w:sz="4" w:space="0" w:color="auto"/>
              <w:right w:val="single" w:sz="4" w:space="0" w:color="auto"/>
            </w:tcBorders>
          </w:tcPr>
          <w:p w14:paraId="7E80CD46" w14:textId="4E164EB1" w:rsidR="003E0D54" w:rsidRPr="00A025F9" w:rsidRDefault="004B5FB6" w:rsidP="00C2464A">
            <w:pPr>
              <w:rPr>
                <w:i/>
                <w:szCs w:val="20"/>
                <w:highlight w:val="white"/>
                <w:lang w:eastAsia="sv-SE"/>
              </w:rPr>
            </w:pPr>
            <w:r w:rsidRPr="004B5FB6">
              <w:rPr>
                <w:i/>
                <w:szCs w:val="20"/>
                <w:highlight w:val="white"/>
                <w:lang w:eastAsia="sv-SE"/>
              </w:rPr>
              <w:t>measurementType.</w:t>
            </w:r>
            <w:r w:rsidR="003E0D54"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2E4FF85B" w14:textId="77777777" w:rsidR="003E0D54" w:rsidRPr="00A025F9" w:rsidRDefault="003E0D54" w:rsidP="00C2464A">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F793B3" w14:textId="77777777" w:rsidR="003E0D54" w:rsidRPr="00A025F9" w:rsidRDefault="003E0D54" w:rsidP="00C2464A">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EA0F4C" w14:textId="77777777" w:rsidR="003E0D54" w:rsidRPr="00A025F9" w:rsidRDefault="003E0D54" w:rsidP="00C2464A">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A025F9" w14:paraId="0AFDAC6B" w14:textId="77777777" w:rsidTr="001D6CA0">
        <w:tc>
          <w:tcPr>
            <w:tcW w:w="2474" w:type="dxa"/>
            <w:tcBorders>
              <w:top w:val="single" w:sz="4" w:space="0" w:color="auto"/>
              <w:left w:val="single" w:sz="4" w:space="0" w:color="auto"/>
              <w:bottom w:val="single" w:sz="4" w:space="0" w:color="auto"/>
              <w:right w:val="single" w:sz="4" w:space="0" w:color="auto"/>
            </w:tcBorders>
          </w:tcPr>
          <w:p w14:paraId="22AE3F61" w14:textId="77777777" w:rsidR="00845E37" w:rsidRPr="00A025F9" w:rsidRDefault="00845E37" w:rsidP="001D6CA0">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1C229B7" w14:textId="77777777" w:rsidR="00845E37" w:rsidRPr="00A025F9" w:rsidRDefault="00845E37" w:rsidP="001D6CA0">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C711E1" w14:textId="04CBB46A" w:rsidR="00845E37" w:rsidRPr="00A025F9" w:rsidRDefault="00845E37" w:rsidP="00816C5C">
            <w:pPr>
              <w:rPr>
                <w:rFonts w:eastAsia="Batang"/>
                <w:i/>
                <w:szCs w:val="20"/>
              </w:rPr>
            </w:pPr>
            <w:r w:rsidRPr="00A025F9">
              <w:rPr>
                <w:rFonts w:eastAsia="Batang"/>
                <w:i/>
                <w:szCs w:val="20"/>
              </w:rPr>
              <w:t xml:space="preserve">Textuell beskrivning av </w:t>
            </w:r>
            <w:r w:rsidR="00816C5C">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005D65E" w14:textId="77777777" w:rsidR="00845E37" w:rsidRPr="00A025F9" w:rsidRDefault="00845E37" w:rsidP="001D6CA0">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845E37" w:rsidRPr="008345BA" w14:paraId="151F4953" w14:textId="77777777" w:rsidTr="001D6CA0">
        <w:tc>
          <w:tcPr>
            <w:tcW w:w="2474" w:type="dxa"/>
          </w:tcPr>
          <w:p w14:paraId="729DDA06" w14:textId="155E7A94" w:rsidR="00845E37" w:rsidRPr="00816C5C" w:rsidRDefault="00845E37" w:rsidP="001D6CA0">
            <w:r w:rsidRPr="00816C5C">
              <w:t>measurementType.approvedForPatient</w:t>
            </w:r>
          </w:p>
        </w:tc>
        <w:tc>
          <w:tcPr>
            <w:tcW w:w="2506" w:type="dxa"/>
          </w:tcPr>
          <w:p w14:paraId="2CC21623" w14:textId="77777777" w:rsidR="00845E37" w:rsidRPr="008345BA" w:rsidRDefault="00845E37" w:rsidP="001D6CA0">
            <w:r>
              <w:t>Boolean</w:t>
            </w:r>
          </w:p>
        </w:tc>
        <w:tc>
          <w:tcPr>
            <w:tcW w:w="2925" w:type="dxa"/>
          </w:tcPr>
          <w:p w14:paraId="2CD7FD3B" w14:textId="77777777" w:rsidR="00845E37" w:rsidRPr="008345BA" w:rsidRDefault="00845E37" w:rsidP="001D6CA0">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51A82F8" w14:textId="3AD402F6" w:rsidR="00845E37" w:rsidRPr="008345BA" w:rsidRDefault="00845E37" w:rsidP="00671245">
            <w:r>
              <w:t>1</w:t>
            </w:r>
          </w:p>
        </w:tc>
      </w:tr>
      <w:tr w:rsidR="003E0D54" w:rsidRPr="00864746" w14:paraId="131BAC16" w14:textId="77777777" w:rsidTr="00C2464A">
        <w:tc>
          <w:tcPr>
            <w:tcW w:w="2474" w:type="dxa"/>
            <w:shd w:val="clear" w:color="auto" w:fill="D9D9D9" w:themeFill="background1" w:themeFillShade="D9"/>
          </w:tcPr>
          <w:p w14:paraId="53891C4E" w14:textId="77777777" w:rsidR="003E0D54" w:rsidRPr="00C9666E" w:rsidRDefault="003E0D54" w:rsidP="00C2464A">
            <w:pPr>
              <w:rPr>
                <w:rFonts w:eastAsia="Batang"/>
                <w:szCs w:val="20"/>
              </w:rPr>
            </w:pPr>
            <w:r>
              <w:rPr>
                <w:szCs w:val="20"/>
                <w:lang w:eastAsia="sv-SE"/>
              </w:rPr>
              <w:t>device</w:t>
            </w:r>
          </w:p>
        </w:tc>
        <w:tc>
          <w:tcPr>
            <w:tcW w:w="2506" w:type="dxa"/>
            <w:shd w:val="clear" w:color="auto" w:fill="D9D9D9" w:themeFill="background1" w:themeFillShade="D9"/>
          </w:tcPr>
          <w:p w14:paraId="4E0FD160" w14:textId="77777777" w:rsidR="003E0D54" w:rsidRPr="00C9666E" w:rsidRDefault="003E0D54" w:rsidP="00C2464A">
            <w:pPr>
              <w:rPr>
                <w:rFonts w:eastAsia="Batang"/>
                <w:szCs w:val="20"/>
              </w:rPr>
            </w:pPr>
            <w:r w:rsidRPr="00C9666E">
              <w:rPr>
                <w:rFonts w:eastAsia="Batang"/>
                <w:szCs w:val="20"/>
              </w:rPr>
              <w:t>DeviceType</w:t>
            </w:r>
          </w:p>
        </w:tc>
        <w:tc>
          <w:tcPr>
            <w:tcW w:w="2925" w:type="dxa"/>
            <w:shd w:val="clear" w:color="auto" w:fill="D9D9D9" w:themeFill="background1" w:themeFillShade="D9"/>
          </w:tcPr>
          <w:p w14:paraId="4FE01F13" w14:textId="77777777" w:rsidR="003E0D54" w:rsidRPr="00864746" w:rsidRDefault="003E0D54" w:rsidP="00C2464A">
            <w:pPr>
              <w:rPr>
                <w:rFonts w:eastAsia="Batang"/>
                <w:szCs w:val="20"/>
              </w:rPr>
            </w:pPr>
          </w:p>
        </w:tc>
        <w:tc>
          <w:tcPr>
            <w:tcW w:w="1617" w:type="dxa"/>
            <w:shd w:val="clear" w:color="auto" w:fill="D9D9D9" w:themeFill="background1" w:themeFillShade="D9"/>
          </w:tcPr>
          <w:p w14:paraId="6414F584"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D96D4F" w14:paraId="1C012757" w14:textId="77777777" w:rsidTr="00C2464A">
        <w:tc>
          <w:tcPr>
            <w:tcW w:w="2474" w:type="dxa"/>
          </w:tcPr>
          <w:p w14:paraId="27A58762" w14:textId="77777777" w:rsidR="003E0D54" w:rsidRPr="00C9666E" w:rsidRDefault="003E0D54" w:rsidP="00C2464A">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144787B5" w14:textId="77777777" w:rsidR="003E0D54" w:rsidRPr="00C9666E" w:rsidRDefault="003E0D54" w:rsidP="00C2464A">
            <w:pPr>
              <w:rPr>
                <w:rFonts w:eastAsia="Batang"/>
                <w:szCs w:val="20"/>
              </w:rPr>
            </w:pPr>
            <w:r w:rsidRPr="00C9666E">
              <w:rPr>
                <w:rFonts w:eastAsia="Batang"/>
                <w:szCs w:val="20"/>
              </w:rPr>
              <w:t>IIType</w:t>
            </w:r>
          </w:p>
        </w:tc>
        <w:tc>
          <w:tcPr>
            <w:tcW w:w="2925" w:type="dxa"/>
          </w:tcPr>
          <w:p w14:paraId="172DDAB6" w14:textId="77777777" w:rsidR="003E0D54" w:rsidRPr="00C038EC" w:rsidRDefault="003E0D54" w:rsidP="00C2464A">
            <w:pPr>
              <w:rPr>
                <w:rFonts w:cs="Arial"/>
                <w:szCs w:val="20"/>
              </w:rPr>
            </w:pPr>
            <w:r>
              <w:rPr>
                <w:rFonts w:cs="Arial"/>
                <w:szCs w:val="20"/>
              </w:rPr>
              <w:t>GSIN nummer följt av kodnummer.</w:t>
            </w:r>
          </w:p>
        </w:tc>
        <w:tc>
          <w:tcPr>
            <w:tcW w:w="1617" w:type="dxa"/>
          </w:tcPr>
          <w:p w14:paraId="552C352F" w14:textId="77777777" w:rsidR="003E0D54" w:rsidRPr="00C9666E" w:rsidRDefault="003E0D54" w:rsidP="00C2464A">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3E0D54" w:rsidRPr="00C038EC" w14:paraId="30E6DDDC" w14:textId="77777777" w:rsidTr="00C2464A">
        <w:tc>
          <w:tcPr>
            <w:tcW w:w="2474" w:type="dxa"/>
            <w:tcBorders>
              <w:top w:val="single" w:sz="4" w:space="0" w:color="auto"/>
              <w:left w:val="single" w:sz="4" w:space="0" w:color="auto"/>
              <w:bottom w:val="single" w:sz="4" w:space="0" w:color="auto"/>
              <w:right w:val="single" w:sz="4" w:space="0" w:color="auto"/>
            </w:tcBorders>
          </w:tcPr>
          <w:p w14:paraId="734EF138"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688EF86"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59BD06" w14:textId="77777777" w:rsidR="003E0D54" w:rsidRPr="00C038EC" w:rsidRDefault="003E0D54" w:rsidP="00C2464A">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13B564C0" w14:textId="77777777" w:rsidR="003E0D54" w:rsidRPr="00C038EC" w:rsidRDefault="003E0D54" w:rsidP="00C2464A">
            <w:pPr>
              <w:rPr>
                <w:rFonts w:eastAsia="Batang"/>
                <w:i/>
                <w:szCs w:val="20"/>
              </w:rPr>
            </w:pPr>
            <w:r w:rsidRPr="00C038EC">
              <w:rPr>
                <w:rFonts w:eastAsia="Batang"/>
                <w:i/>
                <w:szCs w:val="20"/>
              </w:rPr>
              <w:t>1</w:t>
            </w:r>
          </w:p>
        </w:tc>
      </w:tr>
      <w:tr w:rsidR="003E0D54" w:rsidRPr="00C038EC" w14:paraId="21D8A7EF" w14:textId="77777777" w:rsidTr="00C2464A">
        <w:tc>
          <w:tcPr>
            <w:tcW w:w="2474" w:type="dxa"/>
            <w:tcBorders>
              <w:top w:val="single" w:sz="4" w:space="0" w:color="auto"/>
              <w:left w:val="single" w:sz="4" w:space="0" w:color="auto"/>
              <w:bottom w:val="single" w:sz="4" w:space="0" w:color="auto"/>
              <w:right w:val="single" w:sz="4" w:space="0" w:color="auto"/>
            </w:tcBorders>
          </w:tcPr>
          <w:p w14:paraId="23DA1F09"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1E55525" w14:textId="77777777" w:rsidR="003E0D54" w:rsidRPr="00C038EC" w:rsidRDefault="003E0D54" w:rsidP="00C2464A">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6001ABF" w14:textId="77777777" w:rsidR="003E0D54" w:rsidRPr="00C038EC" w:rsidRDefault="003E0D54" w:rsidP="00C2464A">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5D0EF4F8" w14:textId="77777777" w:rsidR="003E0D54" w:rsidRPr="00C038EC" w:rsidRDefault="003E0D54" w:rsidP="00C2464A">
            <w:pPr>
              <w:rPr>
                <w:rFonts w:eastAsia="Batang"/>
                <w:i/>
                <w:szCs w:val="20"/>
              </w:rPr>
            </w:pPr>
            <w:r w:rsidRPr="00C038EC">
              <w:rPr>
                <w:rFonts w:eastAsia="Batang"/>
                <w:i/>
                <w:szCs w:val="20"/>
              </w:rPr>
              <w:t>1</w:t>
            </w:r>
          </w:p>
        </w:tc>
      </w:tr>
      <w:tr w:rsidR="003E0D54" w:rsidRPr="00D96D4F" w14:paraId="3B08B503" w14:textId="77777777" w:rsidTr="00C2464A">
        <w:tc>
          <w:tcPr>
            <w:tcW w:w="2474" w:type="dxa"/>
          </w:tcPr>
          <w:p w14:paraId="0FAF4D80" w14:textId="77777777" w:rsidR="003E0D54" w:rsidRPr="00B75512" w:rsidRDefault="003E0D54" w:rsidP="00C2464A">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533CDA86" w14:textId="77777777" w:rsidR="003E0D54" w:rsidRPr="00B75512" w:rsidRDefault="003E0D54" w:rsidP="00C2464A">
            <w:pPr>
              <w:rPr>
                <w:rFonts w:eastAsia="Batang"/>
                <w:szCs w:val="20"/>
                <w:lang w:val="en-GB"/>
              </w:rPr>
            </w:pPr>
            <w:r>
              <w:rPr>
                <w:rFonts w:eastAsia="Batang"/>
                <w:szCs w:val="20"/>
                <w:lang w:val="en-GB"/>
              </w:rPr>
              <w:t>CVType</w:t>
            </w:r>
          </w:p>
        </w:tc>
        <w:tc>
          <w:tcPr>
            <w:tcW w:w="2925" w:type="dxa"/>
          </w:tcPr>
          <w:p w14:paraId="60983B44" w14:textId="4E7C09AB" w:rsidR="007C05D8" w:rsidRPr="00091F1D" w:rsidRDefault="003E0D54" w:rsidP="007C05D8">
            <w:pPr>
              <w:rPr>
                <w:rFonts w:cs="Arial"/>
              </w:rPr>
            </w:pPr>
            <w:r w:rsidRPr="00091F1D">
              <w:rPr>
                <w:rFonts w:cs="Arial"/>
                <w:szCs w:val="20"/>
              </w:rPr>
              <w:t xml:space="preserve">Det kodade värdet anger vilken typ av apparat det </w:t>
            </w:r>
            <w:r w:rsidRPr="00091F1D">
              <w:rPr>
                <w:rFonts w:cs="Arial"/>
                <w:szCs w:val="20"/>
              </w:rPr>
              <w:lastRenderedPageBreak/>
              <w:t>gäller.</w:t>
            </w:r>
          </w:p>
          <w:p w14:paraId="21B4F145" w14:textId="07C45A65" w:rsidR="003E0D54" w:rsidRPr="00091F1D" w:rsidRDefault="003E0D54" w:rsidP="00C2464A">
            <w:pPr>
              <w:rPr>
                <w:rFonts w:cs="Arial"/>
              </w:rPr>
            </w:pPr>
          </w:p>
        </w:tc>
        <w:tc>
          <w:tcPr>
            <w:tcW w:w="1617" w:type="dxa"/>
          </w:tcPr>
          <w:p w14:paraId="35989E96" w14:textId="77777777" w:rsidR="003E0D54" w:rsidRPr="00D96D4F" w:rsidRDefault="003E0D54" w:rsidP="00C2464A">
            <w:pPr>
              <w:rPr>
                <w:rFonts w:eastAsia="Batang"/>
                <w:szCs w:val="20"/>
                <w:lang w:val="en-US"/>
              </w:rPr>
            </w:pPr>
            <w:r>
              <w:rPr>
                <w:rFonts w:eastAsia="Batang"/>
                <w:szCs w:val="20"/>
                <w:lang w:val="en-US"/>
              </w:rPr>
              <w:lastRenderedPageBreak/>
              <w:t>0..1</w:t>
            </w:r>
          </w:p>
        </w:tc>
      </w:tr>
      <w:tr w:rsidR="003E0D54" w:rsidRPr="00C038EC" w14:paraId="13B05357" w14:textId="77777777" w:rsidTr="00C2464A">
        <w:tc>
          <w:tcPr>
            <w:tcW w:w="2474" w:type="dxa"/>
            <w:tcBorders>
              <w:top w:val="single" w:sz="4" w:space="0" w:color="auto"/>
              <w:left w:val="single" w:sz="4" w:space="0" w:color="auto"/>
              <w:bottom w:val="single" w:sz="4" w:space="0" w:color="auto"/>
              <w:right w:val="single" w:sz="4" w:space="0" w:color="auto"/>
            </w:tcBorders>
          </w:tcPr>
          <w:p w14:paraId="581509BB" w14:textId="77777777" w:rsidR="003E0D54" w:rsidRPr="00C038EC" w:rsidRDefault="003E0D54" w:rsidP="00C2464A">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A233C6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D008DC" w14:textId="77777777" w:rsidR="003E0D54" w:rsidRPr="00C038EC" w:rsidRDefault="003E0D54" w:rsidP="00C2464A">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BF0E5E4" w14:textId="77777777" w:rsidR="003E0D54" w:rsidRPr="00C038EC" w:rsidRDefault="003E0D54" w:rsidP="00C2464A">
            <w:pPr>
              <w:rPr>
                <w:rFonts w:eastAsia="Batang"/>
                <w:i/>
                <w:szCs w:val="20"/>
                <w:lang w:val="en-US"/>
              </w:rPr>
            </w:pPr>
            <w:r w:rsidRPr="00C038EC">
              <w:rPr>
                <w:rFonts w:eastAsia="Batang"/>
                <w:i/>
                <w:szCs w:val="20"/>
                <w:lang w:val="en-US"/>
              </w:rPr>
              <w:t>1</w:t>
            </w:r>
          </w:p>
        </w:tc>
      </w:tr>
      <w:tr w:rsidR="003E0D54" w:rsidRPr="00C038EC" w14:paraId="457E626A" w14:textId="77777777" w:rsidTr="00C2464A">
        <w:tc>
          <w:tcPr>
            <w:tcW w:w="2474" w:type="dxa"/>
            <w:tcBorders>
              <w:top w:val="single" w:sz="4" w:space="0" w:color="auto"/>
              <w:left w:val="single" w:sz="4" w:space="0" w:color="auto"/>
              <w:bottom w:val="single" w:sz="4" w:space="0" w:color="auto"/>
              <w:right w:val="single" w:sz="4" w:space="0" w:color="auto"/>
            </w:tcBorders>
          </w:tcPr>
          <w:p w14:paraId="6E79FFA7" w14:textId="77777777" w:rsidR="003E0D54" w:rsidRPr="007C05D8" w:rsidRDefault="003E0D54" w:rsidP="00C2464A">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9519BB5" w14:textId="77777777" w:rsidR="003E0D54" w:rsidRPr="007C05D8" w:rsidRDefault="003E0D54" w:rsidP="00C2464A">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ACF5A47" w14:textId="33D96C9B" w:rsidR="003E0D54" w:rsidRPr="007C05D8" w:rsidRDefault="007C05D8" w:rsidP="007C05D8">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6FC7225E" w14:textId="77777777" w:rsidR="003E0D54" w:rsidRPr="00C038EC" w:rsidRDefault="003E0D54" w:rsidP="00C2464A">
            <w:pPr>
              <w:rPr>
                <w:rFonts w:eastAsia="Batang"/>
                <w:i/>
                <w:szCs w:val="20"/>
                <w:lang w:val="en-US"/>
              </w:rPr>
            </w:pPr>
            <w:r w:rsidRPr="007C05D8">
              <w:rPr>
                <w:rFonts w:eastAsia="Batang"/>
                <w:i/>
                <w:szCs w:val="20"/>
                <w:lang w:val="en-US"/>
              </w:rPr>
              <w:t>1</w:t>
            </w:r>
          </w:p>
        </w:tc>
      </w:tr>
      <w:tr w:rsidR="003E0D54" w:rsidRPr="00C038EC" w14:paraId="316C4B19" w14:textId="77777777" w:rsidTr="00C2464A">
        <w:tc>
          <w:tcPr>
            <w:tcW w:w="2474" w:type="dxa"/>
            <w:tcBorders>
              <w:top w:val="single" w:sz="4" w:space="0" w:color="auto"/>
              <w:left w:val="single" w:sz="4" w:space="0" w:color="auto"/>
              <w:bottom w:val="single" w:sz="4" w:space="0" w:color="auto"/>
              <w:right w:val="single" w:sz="4" w:space="0" w:color="auto"/>
            </w:tcBorders>
          </w:tcPr>
          <w:p w14:paraId="1C925680"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350D25BF"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6DE188" w14:textId="77777777" w:rsidR="003E0D54" w:rsidRPr="00C038EC" w:rsidRDefault="003E0D54" w:rsidP="00C2464A">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7213BF"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1621EF16" w14:textId="77777777" w:rsidTr="00C2464A">
        <w:tc>
          <w:tcPr>
            <w:tcW w:w="2474" w:type="dxa"/>
            <w:tcBorders>
              <w:top w:val="single" w:sz="4" w:space="0" w:color="auto"/>
              <w:left w:val="single" w:sz="4" w:space="0" w:color="auto"/>
              <w:bottom w:val="single" w:sz="4" w:space="0" w:color="auto"/>
              <w:right w:val="single" w:sz="4" w:space="0" w:color="auto"/>
            </w:tcBorders>
          </w:tcPr>
          <w:p w14:paraId="2289C737"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1AAC4740"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E36138D" w14:textId="77777777" w:rsidR="003E0D54" w:rsidRPr="00C038EC" w:rsidRDefault="003E0D54" w:rsidP="00C2464A">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B98F5FE" w14:textId="77777777" w:rsidR="003E0D54" w:rsidRPr="00C038EC" w:rsidRDefault="003E0D54" w:rsidP="00C2464A">
            <w:pPr>
              <w:rPr>
                <w:rFonts w:eastAsia="Batang"/>
                <w:i/>
                <w:szCs w:val="20"/>
                <w:lang w:val="en-US"/>
              </w:rPr>
            </w:pPr>
            <w:r w:rsidRPr="00C038EC">
              <w:rPr>
                <w:rFonts w:eastAsia="Batang"/>
                <w:i/>
                <w:szCs w:val="20"/>
                <w:lang w:val="en-US"/>
              </w:rPr>
              <w:t>0..1</w:t>
            </w:r>
          </w:p>
        </w:tc>
      </w:tr>
      <w:tr w:rsidR="003E0D54" w:rsidRPr="00C038EC" w14:paraId="6B4DC4E4" w14:textId="77777777" w:rsidTr="00C2464A">
        <w:tc>
          <w:tcPr>
            <w:tcW w:w="2474" w:type="dxa"/>
            <w:tcBorders>
              <w:top w:val="single" w:sz="4" w:space="0" w:color="auto"/>
              <w:left w:val="single" w:sz="4" w:space="0" w:color="auto"/>
              <w:bottom w:val="single" w:sz="4" w:space="0" w:color="auto"/>
              <w:right w:val="single" w:sz="4" w:space="0" w:color="auto"/>
            </w:tcBorders>
          </w:tcPr>
          <w:p w14:paraId="2EDDE25B" w14:textId="77777777" w:rsidR="003E0D54" w:rsidRPr="00C038EC" w:rsidRDefault="003E0D54" w:rsidP="00C2464A">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1417BDA" w14:textId="77777777" w:rsidR="003E0D54" w:rsidRPr="00C038EC" w:rsidRDefault="003E0D54" w:rsidP="00C2464A">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3915EA" w14:textId="31087C8B" w:rsidR="003E0D54" w:rsidRPr="00C038EC" w:rsidRDefault="003E0D54" w:rsidP="009B5733">
            <w:pPr>
              <w:rPr>
                <w:rFonts w:cs="Arial"/>
                <w:i/>
                <w:szCs w:val="20"/>
              </w:rPr>
            </w:pPr>
            <w:r w:rsidRPr="00C038EC">
              <w:rPr>
                <w:rFonts w:cs="Arial"/>
                <w:i/>
                <w:szCs w:val="20"/>
              </w:rPr>
              <w:t xml:space="preserve">Textuell beskrivning av </w:t>
            </w:r>
            <w:r w:rsidR="009B5733">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10A82EE"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D96D4F" w14:paraId="1B2B4E77" w14:textId="77777777" w:rsidTr="00C2464A">
        <w:tc>
          <w:tcPr>
            <w:tcW w:w="2474" w:type="dxa"/>
          </w:tcPr>
          <w:p w14:paraId="21875644" w14:textId="77777777" w:rsidR="003E0D54" w:rsidRPr="009B5733" w:rsidRDefault="003E0D54" w:rsidP="00C2464A">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600536DC" w14:textId="77777777" w:rsidR="003E0D54" w:rsidRPr="009B5733" w:rsidRDefault="003E0D54" w:rsidP="00C2464A">
            <w:pPr>
              <w:rPr>
                <w:rFonts w:eastAsia="Batang"/>
                <w:szCs w:val="20"/>
              </w:rPr>
            </w:pPr>
            <w:r w:rsidRPr="009B5733">
              <w:rPr>
                <w:rFonts w:eastAsia="Batang"/>
                <w:szCs w:val="20"/>
              </w:rPr>
              <w:t>String</w:t>
            </w:r>
          </w:p>
        </w:tc>
        <w:tc>
          <w:tcPr>
            <w:tcW w:w="2925" w:type="dxa"/>
          </w:tcPr>
          <w:p w14:paraId="43166CB0" w14:textId="77777777" w:rsidR="003E0D54" w:rsidRPr="00091F1D" w:rsidRDefault="003E0D54" w:rsidP="00C2464A">
            <w:pPr>
              <w:rPr>
                <w:rFonts w:eastAsia="Batang"/>
                <w:szCs w:val="20"/>
              </w:rPr>
            </w:pPr>
            <w:r w:rsidRPr="00091F1D">
              <w:rPr>
                <w:rFonts w:cs="Arial"/>
                <w:szCs w:val="20"/>
              </w:rPr>
              <w:t>Tillverkarens benämning på modellnamnet.</w:t>
            </w:r>
          </w:p>
        </w:tc>
        <w:tc>
          <w:tcPr>
            <w:tcW w:w="1617" w:type="dxa"/>
          </w:tcPr>
          <w:p w14:paraId="4E5482D0" w14:textId="77777777" w:rsidR="003E0D54" w:rsidRPr="009B5733" w:rsidRDefault="003E0D54" w:rsidP="00C2464A">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3E0D54" w:rsidRPr="00864746" w14:paraId="5E44B36D" w14:textId="77777777" w:rsidTr="00C2464A">
        <w:tc>
          <w:tcPr>
            <w:tcW w:w="2474" w:type="dxa"/>
            <w:shd w:val="clear" w:color="auto" w:fill="D9D9D9" w:themeFill="background1" w:themeFillShade="D9"/>
          </w:tcPr>
          <w:p w14:paraId="676DEA18" w14:textId="77777777" w:rsidR="003E0D54" w:rsidRPr="009B5733" w:rsidRDefault="003E0D54" w:rsidP="00C2464A">
            <w:pPr>
              <w:rPr>
                <w:rFonts w:eastAsia="Batang"/>
                <w:szCs w:val="20"/>
              </w:rPr>
            </w:pPr>
            <w:r w:rsidRPr="00864746">
              <w:rPr>
                <w:szCs w:val="20"/>
                <w:lang w:eastAsia="sv-SE"/>
              </w:rPr>
              <w:t>location</w:t>
            </w:r>
          </w:p>
        </w:tc>
        <w:tc>
          <w:tcPr>
            <w:tcW w:w="2506" w:type="dxa"/>
            <w:shd w:val="clear" w:color="auto" w:fill="D9D9D9" w:themeFill="background1" w:themeFillShade="D9"/>
          </w:tcPr>
          <w:p w14:paraId="7EBA83C4" w14:textId="77777777" w:rsidR="003E0D54" w:rsidRPr="00864746" w:rsidRDefault="003E0D54" w:rsidP="00C2464A">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545DE95E" w14:textId="77777777" w:rsidR="003E0D54" w:rsidRPr="00864746" w:rsidRDefault="003E0D54" w:rsidP="00C2464A">
            <w:pPr>
              <w:rPr>
                <w:rFonts w:eastAsia="Batang"/>
                <w:szCs w:val="20"/>
              </w:rPr>
            </w:pPr>
          </w:p>
        </w:tc>
        <w:tc>
          <w:tcPr>
            <w:tcW w:w="1617" w:type="dxa"/>
            <w:shd w:val="clear" w:color="auto" w:fill="D9D9D9" w:themeFill="background1" w:themeFillShade="D9"/>
          </w:tcPr>
          <w:p w14:paraId="31CE9C08" w14:textId="77777777" w:rsidR="003E0D54" w:rsidRPr="00864746" w:rsidRDefault="003E0D54" w:rsidP="00C2464A">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3E0D54" w:rsidRPr="008345BA" w14:paraId="431DF7EE" w14:textId="77777777" w:rsidTr="00C2464A">
        <w:tc>
          <w:tcPr>
            <w:tcW w:w="2474" w:type="dxa"/>
          </w:tcPr>
          <w:p w14:paraId="0CA4323F" w14:textId="77777777" w:rsidR="003E0D54" w:rsidRPr="00894EEA" w:rsidRDefault="003E0D54" w:rsidP="00C2464A">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12283F9B"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4588406F" w14:textId="510D074F" w:rsidR="003E0D54" w:rsidRPr="008345BA" w:rsidRDefault="006701F1" w:rsidP="00C2464A">
            <w:pPr>
              <w:rPr>
                <w:rFonts w:eastAsia="Batang"/>
                <w:szCs w:val="20"/>
              </w:rPr>
            </w:pPr>
            <w:r>
              <w:rPr>
                <w:rFonts w:cs="Arial"/>
              </w:rPr>
              <w:t>Identifiering för platsen. Anges om platsen är en vårdenhet.</w:t>
            </w:r>
          </w:p>
        </w:tc>
        <w:tc>
          <w:tcPr>
            <w:tcW w:w="1617" w:type="dxa"/>
          </w:tcPr>
          <w:p w14:paraId="171CB379" w14:textId="77777777" w:rsidR="003E0D54" w:rsidRPr="00894EEA" w:rsidRDefault="003E0D54" w:rsidP="00C2464A">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3E0D54" w:rsidRPr="0087117C" w14:paraId="694237C5" w14:textId="77777777" w:rsidTr="00C2464A">
        <w:tc>
          <w:tcPr>
            <w:tcW w:w="2474" w:type="dxa"/>
            <w:tcBorders>
              <w:top w:val="single" w:sz="4" w:space="0" w:color="auto"/>
              <w:left w:val="single" w:sz="4" w:space="0" w:color="auto"/>
              <w:bottom w:val="single" w:sz="4" w:space="0" w:color="auto"/>
              <w:right w:val="single" w:sz="4" w:space="0" w:color="auto"/>
            </w:tcBorders>
          </w:tcPr>
          <w:p w14:paraId="6FBD5088"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CC760E6"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7DD3C30" w14:textId="77777777" w:rsidR="003E0D54" w:rsidRPr="0087117C" w:rsidRDefault="003E0D54" w:rsidP="00C2464A">
            <w:pPr>
              <w:rPr>
                <w:rFonts w:cs="Arial"/>
                <w:i/>
                <w:szCs w:val="20"/>
              </w:rPr>
            </w:pPr>
            <w:r w:rsidRPr="0087117C">
              <w:rPr>
                <w:rFonts w:cs="Arial"/>
                <w:i/>
                <w:szCs w:val="20"/>
              </w:rPr>
              <w:t>Root blir då</w:t>
            </w:r>
          </w:p>
          <w:p w14:paraId="1D5AAEBE" w14:textId="59CD056D" w:rsidR="003E0D54" w:rsidRPr="0087117C"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766E" w14:textId="77777777" w:rsidR="003E0D54" w:rsidRPr="0087117C" w:rsidRDefault="003E0D54" w:rsidP="00C2464A">
            <w:pPr>
              <w:rPr>
                <w:rFonts w:eastAsia="Batang"/>
                <w:i/>
                <w:szCs w:val="20"/>
              </w:rPr>
            </w:pPr>
            <w:r w:rsidRPr="0087117C">
              <w:rPr>
                <w:rFonts w:eastAsia="Batang"/>
                <w:i/>
                <w:szCs w:val="20"/>
              </w:rPr>
              <w:t>1</w:t>
            </w:r>
          </w:p>
        </w:tc>
      </w:tr>
      <w:tr w:rsidR="003E0D54" w:rsidRPr="0087117C" w14:paraId="2D324FD5" w14:textId="77777777" w:rsidTr="00C2464A">
        <w:tc>
          <w:tcPr>
            <w:tcW w:w="2474" w:type="dxa"/>
            <w:tcBorders>
              <w:top w:val="single" w:sz="4" w:space="0" w:color="auto"/>
              <w:left w:val="single" w:sz="4" w:space="0" w:color="auto"/>
              <w:bottom w:val="single" w:sz="4" w:space="0" w:color="auto"/>
              <w:right w:val="single" w:sz="4" w:space="0" w:color="auto"/>
            </w:tcBorders>
          </w:tcPr>
          <w:p w14:paraId="2C626A4B" w14:textId="77777777" w:rsidR="003E0D54" w:rsidRPr="0087117C" w:rsidRDefault="003E0D54" w:rsidP="00C2464A">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56947E09" w14:textId="77777777" w:rsidR="003E0D54" w:rsidRPr="0087117C" w:rsidRDefault="003E0D54" w:rsidP="00C2464A">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B4015A" w14:textId="1B7042D6" w:rsidR="003E0D54" w:rsidRPr="0087117C" w:rsidRDefault="003E0D54" w:rsidP="006701F1">
            <w:pPr>
              <w:rPr>
                <w:rFonts w:cs="Arial"/>
                <w:i/>
                <w:szCs w:val="20"/>
              </w:rPr>
            </w:pPr>
            <w:r w:rsidRPr="0087117C">
              <w:rPr>
                <w:rFonts w:cs="Arial"/>
                <w:i/>
                <w:szCs w:val="20"/>
              </w:rPr>
              <w:t>Extension sätts till HSA-id</w:t>
            </w:r>
            <w:r w:rsidR="006701F1">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9A4AA9F" w14:textId="77777777" w:rsidR="003E0D54" w:rsidRPr="0087117C" w:rsidRDefault="003E0D54" w:rsidP="00C2464A">
            <w:pPr>
              <w:rPr>
                <w:rFonts w:eastAsia="Batang"/>
                <w:i/>
                <w:szCs w:val="20"/>
              </w:rPr>
            </w:pPr>
            <w:r w:rsidRPr="0087117C">
              <w:rPr>
                <w:rFonts w:eastAsia="Batang"/>
                <w:i/>
                <w:szCs w:val="20"/>
              </w:rPr>
              <w:t>1</w:t>
            </w:r>
          </w:p>
        </w:tc>
      </w:tr>
      <w:tr w:rsidR="003E0D54" w:rsidRPr="00D96D4F" w14:paraId="6C5D1CFF" w14:textId="77777777" w:rsidTr="00C2464A">
        <w:tc>
          <w:tcPr>
            <w:tcW w:w="2474" w:type="dxa"/>
          </w:tcPr>
          <w:p w14:paraId="7E2D6F73" w14:textId="77777777" w:rsidR="003E0D54" w:rsidRPr="00B75512" w:rsidRDefault="003E0D54" w:rsidP="00C2464A">
            <w:pPr>
              <w:rPr>
                <w:rFonts w:eastAsia="Batang"/>
                <w:szCs w:val="20"/>
                <w:lang w:val="en-GB"/>
              </w:rPr>
            </w:pPr>
            <w:r>
              <w:rPr>
                <w:rFonts w:eastAsia="Batang"/>
                <w:szCs w:val="20"/>
                <w:lang w:val="en-GB"/>
              </w:rPr>
              <w:t>../LocationType.name*</w:t>
            </w:r>
          </w:p>
        </w:tc>
        <w:tc>
          <w:tcPr>
            <w:tcW w:w="2506" w:type="dxa"/>
          </w:tcPr>
          <w:p w14:paraId="30197D26" w14:textId="77777777" w:rsidR="003E0D54" w:rsidRPr="00B75512" w:rsidRDefault="003E0D54" w:rsidP="00C2464A">
            <w:pPr>
              <w:rPr>
                <w:rFonts w:eastAsia="Batang"/>
                <w:szCs w:val="20"/>
                <w:lang w:val="en-GB"/>
              </w:rPr>
            </w:pPr>
            <w:r>
              <w:rPr>
                <w:rFonts w:eastAsia="Batang"/>
                <w:szCs w:val="20"/>
                <w:lang w:val="en-GB"/>
              </w:rPr>
              <w:t>String</w:t>
            </w:r>
          </w:p>
        </w:tc>
        <w:tc>
          <w:tcPr>
            <w:tcW w:w="2925" w:type="dxa"/>
          </w:tcPr>
          <w:p w14:paraId="5CE2E3B5" w14:textId="77777777" w:rsidR="003E0D54" w:rsidRPr="001A3002" w:rsidRDefault="003E0D54" w:rsidP="00C2464A">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07468CD8" w14:textId="77777777" w:rsidR="003E0D54" w:rsidRPr="001A3002" w:rsidRDefault="003E0D54" w:rsidP="00C2464A">
            <w:pPr>
              <w:rPr>
                <w:rFonts w:eastAsia="Batang"/>
                <w:szCs w:val="20"/>
              </w:rPr>
            </w:pPr>
            <w:r>
              <w:rPr>
                <w:rFonts w:cs="Arial"/>
                <w:b/>
                <w:szCs w:val="20"/>
              </w:rPr>
              <w:t xml:space="preserve"> (Fält 2b)</w:t>
            </w:r>
          </w:p>
        </w:tc>
        <w:tc>
          <w:tcPr>
            <w:tcW w:w="1617" w:type="dxa"/>
          </w:tcPr>
          <w:p w14:paraId="3895F823" w14:textId="77777777" w:rsidR="003E0D54" w:rsidRPr="00D96D4F" w:rsidRDefault="003E0D54" w:rsidP="00C2464A">
            <w:pPr>
              <w:rPr>
                <w:rFonts w:eastAsia="Batang"/>
                <w:szCs w:val="20"/>
                <w:lang w:val="en-US"/>
              </w:rPr>
            </w:pPr>
            <w:r>
              <w:rPr>
                <w:rFonts w:eastAsia="Batang"/>
                <w:szCs w:val="20"/>
                <w:lang w:val="en-US"/>
              </w:rPr>
              <w:t>1</w:t>
            </w:r>
          </w:p>
        </w:tc>
      </w:tr>
      <w:tr w:rsidR="003E0D54" w:rsidRPr="008345BA" w14:paraId="60D84A16" w14:textId="77777777" w:rsidTr="00C2464A">
        <w:tc>
          <w:tcPr>
            <w:tcW w:w="2474" w:type="dxa"/>
          </w:tcPr>
          <w:p w14:paraId="4B2E4B03" w14:textId="77777777" w:rsidR="003E0D54" w:rsidRPr="008345BA" w:rsidRDefault="003E0D54" w:rsidP="00C2464A">
            <w:pPr>
              <w:rPr>
                <w:rFonts w:eastAsia="Batang"/>
                <w:szCs w:val="20"/>
                <w:lang w:val="en-GB"/>
              </w:rPr>
            </w:pPr>
            <w:r w:rsidRPr="008345BA">
              <w:rPr>
                <w:rFonts w:eastAsia="Batang"/>
                <w:szCs w:val="20"/>
                <w:lang w:val="en-GB"/>
              </w:rPr>
              <w:t>../LocationType.address</w:t>
            </w:r>
          </w:p>
        </w:tc>
        <w:tc>
          <w:tcPr>
            <w:tcW w:w="2506" w:type="dxa"/>
          </w:tcPr>
          <w:p w14:paraId="4A008CFA" w14:textId="77777777" w:rsidR="003E0D54" w:rsidRPr="008345BA" w:rsidRDefault="003E0D54" w:rsidP="00C2464A">
            <w:pPr>
              <w:rPr>
                <w:rFonts w:eastAsia="Batang"/>
                <w:szCs w:val="20"/>
                <w:lang w:val="en-GB"/>
              </w:rPr>
            </w:pPr>
            <w:r>
              <w:rPr>
                <w:rFonts w:eastAsia="Batang"/>
                <w:szCs w:val="20"/>
                <w:lang w:val="en-GB"/>
              </w:rPr>
              <w:t>AddressType</w:t>
            </w:r>
          </w:p>
        </w:tc>
        <w:tc>
          <w:tcPr>
            <w:tcW w:w="2925" w:type="dxa"/>
          </w:tcPr>
          <w:p w14:paraId="122D3953" w14:textId="77777777" w:rsidR="003E0D54" w:rsidRPr="00964D8F" w:rsidRDefault="003E0D54" w:rsidP="00C2464A">
            <w:pPr>
              <w:rPr>
                <w:rFonts w:cs="Arial"/>
                <w:szCs w:val="20"/>
              </w:rPr>
            </w:pPr>
            <w:r w:rsidRPr="008345BA">
              <w:rPr>
                <w:rFonts w:cs="Arial"/>
                <w:szCs w:val="20"/>
              </w:rPr>
              <w:t>Platsens adress vilke</w:t>
            </w:r>
            <w:r>
              <w:rPr>
                <w:rFonts w:cs="Arial"/>
                <w:szCs w:val="20"/>
              </w:rPr>
              <w:t>n mätvärdet är knuten till.</w:t>
            </w:r>
          </w:p>
        </w:tc>
        <w:tc>
          <w:tcPr>
            <w:tcW w:w="1617" w:type="dxa"/>
          </w:tcPr>
          <w:p w14:paraId="6BFCEB35"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C74AA6" w14:paraId="4887D503" w14:textId="77777777" w:rsidTr="00C2464A">
        <w:tc>
          <w:tcPr>
            <w:tcW w:w="2474" w:type="dxa"/>
            <w:tcBorders>
              <w:top w:val="single" w:sz="4" w:space="0" w:color="auto"/>
              <w:left w:val="single" w:sz="4" w:space="0" w:color="auto"/>
              <w:bottom w:val="single" w:sz="4" w:space="0" w:color="auto"/>
              <w:right w:val="single" w:sz="4" w:space="0" w:color="auto"/>
            </w:tcBorders>
          </w:tcPr>
          <w:p w14:paraId="649F1551" w14:textId="77777777" w:rsidR="003E0D54" w:rsidRPr="00C74AA6" w:rsidRDefault="003E0D54" w:rsidP="00C2464A">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601B0C6" w14:textId="77777777" w:rsidR="003E0D54" w:rsidRPr="00C74AA6" w:rsidRDefault="003E0D54" w:rsidP="00C2464A">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49E7686E" w14:textId="77777777" w:rsidR="003E0D54" w:rsidRPr="00C74AA6" w:rsidRDefault="003E0D54" w:rsidP="00C2464A">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4D9E2F42" w14:textId="77777777" w:rsidR="003E0D54" w:rsidRPr="0058291B" w:rsidRDefault="003E0D54" w:rsidP="00C2464A">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3E0D54" w:rsidRPr="00C74AA6" w14:paraId="15DE6555" w14:textId="77777777" w:rsidTr="00C2464A">
        <w:tc>
          <w:tcPr>
            <w:tcW w:w="2474" w:type="dxa"/>
            <w:tcBorders>
              <w:top w:val="single" w:sz="4" w:space="0" w:color="auto"/>
              <w:left w:val="single" w:sz="4" w:space="0" w:color="auto"/>
              <w:bottom w:val="single" w:sz="4" w:space="0" w:color="auto"/>
              <w:right w:val="single" w:sz="4" w:space="0" w:color="auto"/>
            </w:tcBorders>
          </w:tcPr>
          <w:p w14:paraId="1E03AC5C" w14:textId="77777777" w:rsidR="003E0D54" w:rsidRPr="0058291B" w:rsidRDefault="003E0D54" w:rsidP="00C2464A">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DF7F7DA" w14:textId="77777777" w:rsidR="003E0D54" w:rsidRPr="0058291B" w:rsidRDefault="003E0D54" w:rsidP="00C2464A">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C2309" w14:textId="77777777" w:rsidR="003E0D54" w:rsidRPr="00C74AA6" w:rsidRDefault="003E0D54" w:rsidP="00C2464A">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08FCFE" w14:textId="77777777" w:rsidR="003E0D54" w:rsidRPr="0058291B" w:rsidRDefault="003E0D54" w:rsidP="00C2464A">
            <w:pPr>
              <w:rPr>
                <w:rFonts w:eastAsia="Batang"/>
                <w:i/>
                <w:szCs w:val="20"/>
              </w:rPr>
            </w:pPr>
            <w:r w:rsidRPr="0058291B">
              <w:rPr>
                <w:rFonts w:eastAsia="Batang"/>
                <w:i/>
                <w:szCs w:val="20"/>
              </w:rPr>
              <w:t>1</w:t>
            </w:r>
          </w:p>
        </w:tc>
      </w:tr>
      <w:tr w:rsidR="003E0D54" w:rsidRPr="00C74AA6" w14:paraId="246771F3" w14:textId="77777777" w:rsidTr="00C2464A">
        <w:tc>
          <w:tcPr>
            <w:tcW w:w="2474" w:type="dxa"/>
            <w:tcBorders>
              <w:top w:val="single" w:sz="4" w:space="0" w:color="auto"/>
              <w:left w:val="single" w:sz="4" w:space="0" w:color="auto"/>
              <w:bottom w:val="single" w:sz="4" w:space="0" w:color="auto"/>
              <w:right w:val="single" w:sz="4" w:space="0" w:color="auto"/>
            </w:tcBorders>
          </w:tcPr>
          <w:p w14:paraId="0FE2252E" w14:textId="77777777" w:rsidR="003E0D54" w:rsidRPr="00C74AA6" w:rsidRDefault="003E0D54" w:rsidP="00C2464A">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1B90B2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ED04BF" w14:textId="77777777" w:rsidR="003E0D54" w:rsidRDefault="003E0D54" w:rsidP="00C2464A">
            <w:pPr>
              <w:rPr>
                <w:rFonts w:cs="Arial"/>
                <w:i/>
                <w:szCs w:val="20"/>
              </w:rPr>
            </w:pPr>
            <w:r w:rsidRPr="00C74AA6">
              <w:rPr>
                <w:rFonts w:cs="Arial"/>
                <w:i/>
                <w:szCs w:val="20"/>
              </w:rPr>
              <w:t>Kodsystem för angiven kod fö</w:t>
            </w:r>
            <w:r>
              <w:rPr>
                <w:rFonts w:cs="Arial"/>
                <w:i/>
                <w:szCs w:val="20"/>
              </w:rPr>
              <w:t>r adresstyp. Ska vara följande:</w:t>
            </w:r>
          </w:p>
          <w:p w14:paraId="39DBF4B8" w14:textId="77777777" w:rsidR="003E0D54" w:rsidRDefault="003E0D54" w:rsidP="00C2464A">
            <w:pPr>
              <w:rPr>
                <w:rFonts w:cs="Arial"/>
                <w:i/>
                <w:szCs w:val="20"/>
              </w:rPr>
            </w:pPr>
          </w:p>
          <w:p w14:paraId="46480ECF" w14:textId="77777777" w:rsidR="003E0D54" w:rsidRPr="003A2BE3" w:rsidRDefault="003E0D54" w:rsidP="00C2464A">
            <w:pPr>
              <w:rPr>
                <w:rFonts w:cs="Arial"/>
                <w:i/>
                <w:szCs w:val="20"/>
              </w:rPr>
            </w:pPr>
            <w:r w:rsidRPr="003A2BE3">
              <w:rPr>
                <w:rFonts w:cs="Arial"/>
                <w:i/>
                <w:szCs w:val="20"/>
              </w:rPr>
              <w:t>KV Healthcare Service Location (HL7) med OID</w:t>
            </w:r>
          </w:p>
          <w:p w14:paraId="556CFE7A" w14:textId="77777777" w:rsidR="003E0D54" w:rsidRPr="00235F93" w:rsidRDefault="003E0D54" w:rsidP="00C2464A">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16B8202" w14:textId="77777777" w:rsidR="003E0D54" w:rsidRPr="00C74AA6" w:rsidRDefault="003E0D54" w:rsidP="00C2464A">
            <w:pPr>
              <w:rPr>
                <w:rFonts w:eastAsia="Batang"/>
                <w:i/>
                <w:szCs w:val="20"/>
                <w:lang w:val="en-US"/>
              </w:rPr>
            </w:pPr>
            <w:r w:rsidRPr="00C74AA6">
              <w:rPr>
                <w:rFonts w:eastAsia="Batang"/>
                <w:i/>
                <w:szCs w:val="20"/>
                <w:lang w:val="en-US"/>
              </w:rPr>
              <w:t>1</w:t>
            </w:r>
          </w:p>
        </w:tc>
      </w:tr>
      <w:tr w:rsidR="003E0D54" w:rsidRPr="00C74AA6" w14:paraId="0C35798A" w14:textId="77777777" w:rsidTr="00C2464A">
        <w:tc>
          <w:tcPr>
            <w:tcW w:w="2474" w:type="dxa"/>
            <w:tcBorders>
              <w:top w:val="single" w:sz="4" w:space="0" w:color="auto"/>
              <w:left w:val="single" w:sz="4" w:space="0" w:color="auto"/>
              <w:bottom w:val="single" w:sz="4" w:space="0" w:color="auto"/>
              <w:right w:val="single" w:sz="4" w:space="0" w:color="auto"/>
            </w:tcBorders>
          </w:tcPr>
          <w:p w14:paraId="2F8B4E58"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0E49625C"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4F157A" w14:textId="77777777" w:rsidR="003E0D54" w:rsidRPr="00C74AA6" w:rsidRDefault="003E0D54" w:rsidP="00C2464A">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4F7A9AF"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6F5432BB" w14:textId="77777777" w:rsidTr="00C2464A">
        <w:tc>
          <w:tcPr>
            <w:tcW w:w="2474" w:type="dxa"/>
            <w:tcBorders>
              <w:top w:val="single" w:sz="4" w:space="0" w:color="auto"/>
              <w:left w:val="single" w:sz="4" w:space="0" w:color="auto"/>
              <w:bottom w:val="single" w:sz="4" w:space="0" w:color="auto"/>
              <w:right w:val="single" w:sz="4" w:space="0" w:color="auto"/>
            </w:tcBorders>
          </w:tcPr>
          <w:p w14:paraId="7A846A3D" w14:textId="77777777" w:rsidR="003E0D54" w:rsidRPr="00C74AA6" w:rsidRDefault="003E0D54" w:rsidP="00C2464A">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44EC8E76" w14:textId="77777777" w:rsidR="003E0D54" w:rsidRPr="00C74AA6" w:rsidRDefault="003E0D54" w:rsidP="00C2464A">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22218B6" w14:textId="77777777" w:rsidR="003E0D54" w:rsidRPr="00C74AA6" w:rsidRDefault="003E0D54" w:rsidP="00C2464A">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1AE1C6" w14:textId="77777777" w:rsidR="003E0D54" w:rsidRPr="00C74AA6" w:rsidRDefault="003E0D54" w:rsidP="00C2464A">
            <w:pPr>
              <w:rPr>
                <w:rFonts w:eastAsia="Batang"/>
                <w:i/>
                <w:szCs w:val="20"/>
                <w:lang w:val="en-US"/>
              </w:rPr>
            </w:pPr>
            <w:r w:rsidRPr="00C74AA6">
              <w:rPr>
                <w:rFonts w:eastAsia="Batang"/>
                <w:i/>
                <w:szCs w:val="20"/>
                <w:lang w:val="en-US"/>
              </w:rPr>
              <w:t>0..1</w:t>
            </w:r>
          </w:p>
        </w:tc>
      </w:tr>
      <w:tr w:rsidR="003E0D54" w:rsidRPr="00C74AA6" w14:paraId="30D64326" w14:textId="77777777" w:rsidTr="00C2464A">
        <w:tc>
          <w:tcPr>
            <w:tcW w:w="2474" w:type="dxa"/>
            <w:tcBorders>
              <w:top w:val="single" w:sz="4" w:space="0" w:color="auto"/>
              <w:left w:val="single" w:sz="4" w:space="0" w:color="auto"/>
              <w:bottom w:val="single" w:sz="4" w:space="0" w:color="auto"/>
              <w:right w:val="single" w:sz="4" w:space="0" w:color="auto"/>
            </w:tcBorders>
          </w:tcPr>
          <w:p w14:paraId="0C2B2CEB" w14:textId="77777777" w:rsidR="003E0D54" w:rsidRPr="00C74AA6" w:rsidRDefault="003E0D54" w:rsidP="00C2464A">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F66E5F2" w14:textId="77777777" w:rsidR="003E0D54" w:rsidRPr="00C74AA6" w:rsidRDefault="003E0D54" w:rsidP="00C2464A">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990660E" w14:textId="4646C4D0" w:rsidR="003E0D54" w:rsidRPr="00C74AA6" w:rsidRDefault="009B5733" w:rsidP="009B573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13A80BB8" w14:textId="77777777" w:rsidR="003E0D54" w:rsidRPr="009B5733" w:rsidRDefault="003E0D54" w:rsidP="00C2464A">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3E0D54" w:rsidRPr="00964D8F" w14:paraId="2AC8C5A2" w14:textId="77777777" w:rsidTr="00C2464A">
        <w:tc>
          <w:tcPr>
            <w:tcW w:w="2474" w:type="dxa"/>
          </w:tcPr>
          <w:p w14:paraId="26DAD037" w14:textId="77777777" w:rsidR="003E0D54" w:rsidRPr="009B5733" w:rsidRDefault="003E0D54" w:rsidP="00C2464A">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3372856E" w14:textId="77777777" w:rsidR="003E0D54" w:rsidRPr="009B5733" w:rsidRDefault="003E0D54" w:rsidP="00C2464A">
            <w:pPr>
              <w:rPr>
                <w:rFonts w:eastAsia="Batang"/>
                <w:i/>
                <w:szCs w:val="20"/>
              </w:rPr>
            </w:pPr>
            <w:r w:rsidRPr="00C74AA6">
              <w:rPr>
                <w:rFonts w:cs="Arial"/>
                <w:i/>
                <w:color w:val="000000"/>
                <w:szCs w:val="20"/>
                <w:highlight w:val="white"/>
                <w:lang w:eastAsia="sv-SE"/>
              </w:rPr>
              <w:t>AddressPartType</w:t>
            </w:r>
          </w:p>
        </w:tc>
        <w:tc>
          <w:tcPr>
            <w:tcW w:w="2925" w:type="dxa"/>
          </w:tcPr>
          <w:p w14:paraId="4B759052" w14:textId="3BC9F926" w:rsidR="003E0D54" w:rsidRPr="00C74AA6" w:rsidRDefault="009B5733" w:rsidP="00C2464A">
            <w:pPr>
              <w:rPr>
                <w:rFonts w:cs="Arial"/>
                <w:i/>
                <w:szCs w:val="20"/>
              </w:rPr>
            </w:pPr>
            <w:r>
              <w:rPr>
                <w:rFonts w:cs="Arial"/>
                <w:i/>
              </w:rPr>
              <w:t>Själva adressen anges.</w:t>
            </w:r>
          </w:p>
        </w:tc>
        <w:tc>
          <w:tcPr>
            <w:tcW w:w="1617" w:type="dxa"/>
          </w:tcPr>
          <w:p w14:paraId="782E7EF0" w14:textId="77777777" w:rsidR="003E0D54" w:rsidRPr="009B5733" w:rsidRDefault="003E0D54" w:rsidP="00C2464A">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3E0D54" w:rsidRPr="00964D8F" w14:paraId="24D251AA" w14:textId="77777777" w:rsidTr="00C2464A">
        <w:tc>
          <w:tcPr>
            <w:tcW w:w="2474" w:type="dxa"/>
          </w:tcPr>
          <w:p w14:paraId="7352A8D9" w14:textId="77777777" w:rsidR="003E0D54" w:rsidRPr="00C74AA6" w:rsidRDefault="003E0D54" w:rsidP="00C2464A">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524743C" w14:textId="77777777" w:rsidR="003E0D54" w:rsidRPr="00C74AA6" w:rsidRDefault="003E0D54" w:rsidP="00C2464A">
            <w:pPr>
              <w:rPr>
                <w:rFonts w:eastAsia="Batang"/>
                <w:i/>
                <w:szCs w:val="20"/>
                <w:lang w:val="en-GB"/>
              </w:rPr>
            </w:pPr>
            <w:r>
              <w:rPr>
                <w:rFonts w:cs="Arial"/>
                <w:i/>
                <w:color w:val="000000"/>
                <w:szCs w:val="20"/>
                <w:lang w:val="en-US" w:eastAsia="sv-SE"/>
              </w:rPr>
              <w:t>String</w:t>
            </w:r>
          </w:p>
        </w:tc>
        <w:tc>
          <w:tcPr>
            <w:tcW w:w="2925" w:type="dxa"/>
          </w:tcPr>
          <w:p w14:paraId="228BEEC0" w14:textId="77777777" w:rsidR="003E0D54" w:rsidRPr="00B81FE2" w:rsidRDefault="003E0D54" w:rsidP="00C2464A">
            <w:pPr>
              <w:rPr>
                <w:rFonts w:cs="Arial"/>
                <w:i/>
                <w:szCs w:val="20"/>
              </w:rPr>
            </w:pPr>
            <w:r w:rsidRPr="00B81FE2">
              <w:rPr>
                <w:rFonts w:cs="Arial"/>
                <w:i/>
                <w:szCs w:val="20"/>
              </w:rPr>
              <w:t>Namn på adressdel som bygger upp addressrymden.</w:t>
            </w:r>
          </w:p>
        </w:tc>
        <w:tc>
          <w:tcPr>
            <w:tcW w:w="1617" w:type="dxa"/>
          </w:tcPr>
          <w:p w14:paraId="6D530421" w14:textId="77777777" w:rsidR="003E0D54" w:rsidRPr="00C74AA6" w:rsidRDefault="003E0D54" w:rsidP="00C2464A">
            <w:pPr>
              <w:rPr>
                <w:rFonts w:eastAsia="Batang"/>
                <w:i/>
                <w:szCs w:val="20"/>
                <w:lang w:val="en-US"/>
              </w:rPr>
            </w:pPr>
            <w:r>
              <w:rPr>
                <w:rFonts w:eastAsia="Batang"/>
                <w:i/>
                <w:szCs w:val="20"/>
                <w:lang w:val="en-US"/>
              </w:rPr>
              <w:t>1</w:t>
            </w:r>
          </w:p>
        </w:tc>
      </w:tr>
      <w:tr w:rsidR="003E0D54" w:rsidRPr="00964D8F" w14:paraId="3F1FC158" w14:textId="77777777" w:rsidTr="00C2464A">
        <w:tc>
          <w:tcPr>
            <w:tcW w:w="2474" w:type="dxa"/>
          </w:tcPr>
          <w:p w14:paraId="33939AFC" w14:textId="77777777" w:rsidR="003E0D54" w:rsidRPr="00964D8F" w:rsidRDefault="003E0D54" w:rsidP="00C2464A">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0AD802D" w14:textId="77777777" w:rsidR="003E0D54" w:rsidRDefault="003E0D54" w:rsidP="00C2464A">
            <w:pPr>
              <w:rPr>
                <w:rFonts w:cs="Arial"/>
                <w:i/>
                <w:color w:val="000000"/>
                <w:szCs w:val="20"/>
                <w:lang w:eastAsia="sv-SE"/>
              </w:rPr>
            </w:pPr>
            <w:r w:rsidRPr="00964D8F">
              <w:rPr>
                <w:rFonts w:cs="Arial"/>
                <w:i/>
                <w:color w:val="000000"/>
                <w:szCs w:val="20"/>
                <w:highlight w:val="white"/>
                <w:lang w:eastAsia="sv-SE"/>
              </w:rPr>
              <w:t>AddressPartTypeEnum</w:t>
            </w:r>
          </w:p>
          <w:p w14:paraId="5B1B14E3" w14:textId="77777777" w:rsidR="003E0D54" w:rsidRPr="00964D8F" w:rsidRDefault="003E0D54" w:rsidP="00C2464A">
            <w:pPr>
              <w:rPr>
                <w:rFonts w:eastAsia="Batang"/>
                <w:i/>
                <w:szCs w:val="20"/>
                <w:lang w:val="en-GB"/>
              </w:rPr>
            </w:pPr>
          </w:p>
        </w:tc>
        <w:tc>
          <w:tcPr>
            <w:tcW w:w="2925" w:type="dxa"/>
          </w:tcPr>
          <w:p w14:paraId="38FD40CD"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66ABC75F" w14:textId="77777777" w:rsidR="003E0D54" w:rsidRPr="00B81FE2" w:rsidRDefault="003E0D54" w:rsidP="00C2464A">
            <w:pPr>
              <w:rPr>
                <w:rFonts w:cs="Arial"/>
                <w:i/>
                <w:color w:val="000000"/>
                <w:szCs w:val="20"/>
                <w:lang w:eastAsia="sv-SE"/>
              </w:rPr>
            </w:pPr>
          </w:p>
          <w:p w14:paraId="670C6B9D" w14:textId="77777777" w:rsidR="003E0D54" w:rsidRPr="00DF0641" w:rsidRDefault="003E0D54" w:rsidP="00C2464A">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628959A6" w14:textId="77777777" w:rsidR="003E0D54" w:rsidRPr="00DF0641" w:rsidRDefault="003E0D54" w:rsidP="00C2464A">
            <w:pPr>
              <w:rPr>
                <w:rFonts w:cs="Arial"/>
                <w:i/>
                <w:szCs w:val="20"/>
              </w:rPr>
            </w:pPr>
            <w:r w:rsidRPr="00DF0641">
              <w:rPr>
                <w:rFonts w:cs="Arial"/>
                <w:i/>
                <w:szCs w:val="20"/>
              </w:rPr>
              <w:t>ADL = Tillägg lokalisationsinfo (t.ex. våningsnr "3", lägenhetsnr "122")</w:t>
            </w:r>
          </w:p>
          <w:p w14:paraId="4A41198F" w14:textId="77777777" w:rsidR="003E0D54" w:rsidRPr="00DF0641" w:rsidRDefault="003E0D54" w:rsidP="00C2464A">
            <w:pPr>
              <w:rPr>
                <w:rFonts w:cs="Arial"/>
                <w:i/>
                <w:szCs w:val="20"/>
              </w:rPr>
            </w:pPr>
            <w:r w:rsidRPr="00DF0641">
              <w:rPr>
                <w:rFonts w:cs="Arial"/>
                <w:i/>
                <w:szCs w:val="20"/>
              </w:rPr>
              <w:t>UNIT = Definierar värdestypen för lokalisationsinfo (t.ex. "våning", "lägenhet")</w:t>
            </w:r>
          </w:p>
          <w:p w14:paraId="3E7E5E23" w14:textId="77777777" w:rsidR="003E0D54" w:rsidRPr="00DF0641" w:rsidRDefault="003E0D54" w:rsidP="00C2464A">
            <w:pPr>
              <w:rPr>
                <w:rFonts w:cs="Arial"/>
                <w:i/>
                <w:szCs w:val="20"/>
              </w:rPr>
            </w:pPr>
            <w:r w:rsidRPr="00DF0641">
              <w:rPr>
                <w:rFonts w:cs="Arial"/>
                <w:i/>
                <w:szCs w:val="20"/>
              </w:rPr>
              <w:t>UNID = Siffran eller namnet på värdestyp som kännetecknar byggnad eller fastighet (t.ex. "kvarteret Hälsan")</w:t>
            </w:r>
          </w:p>
          <w:p w14:paraId="10EE40BB" w14:textId="77777777" w:rsidR="003E0D54" w:rsidRPr="00DF0641" w:rsidRDefault="003E0D54" w:rsidP="00C2464A">
            <w:pPr>
              <w:rPr>
                <w:rFonts w:cs="Arial"/>
                <w:i/>
                <w:szCs w:val="20"/>
              </w:rPr>
            </w:pPr>
            <w:r w:rsidRPr="00DF0641">
              <w:rPr>
                <w:rFonts w:cs="Arial"/>
                <w:i/>
                <w:szCs w:val="20"/>
              </w:rPr>
              <w:t>DAL = Leveransadressrad (tillåts inte stå i kombination med leveransadress och gatuadress)</w:t>
            </w:r>
          </w:p>
          <w:p w14:paraId="1F35FB82" w14:textId="77777777" w:rsidR="003E0D54" w:rsidRPr="00DF0641" w:rsidRDefault="003E0D54" w:rsidP="00C2464A">
            <w:pPr>
              <w:rPr>
                <w:rFonts w:cs="Arial"/>
                <w:i/>
                <w:szCs w:val="20"/>
              </w:rPr>
            </w:pPr>
            <w:r w:rsidRPr="00DF0641">
              <w:rPr>
                <w:rFonts w:cs="Arial"/>
                <w:i/>
                <w:szCs w:val="20"/>
              </w:rPr>
              <w:t>DINSTA = Leveransområde (oftast en ort där leveransadressen skiljer sig från kommunorten)</w:t>
            </w:r>
          </w:p>
          <w:p w14:paraId="74FE7F31" w14:textId="77777777" w:rsidR="003E0D54" w:rsidRPr="00DF0641" w:rsidRDefault="003E0D54" w:rsidP="00C2464A">
            <w:pPr>
              <w:rPr>
                <w:rFonts w:cs="Arial"/>
                <w:i/>
                <w:szCs w:val="20"/>
              </w:rPr>
            </w:pPr>
            <w:r w:rsidRPr="00DF0641">
              <w:rPr>
                <w:rFonts w:cs="Arial"/>
                <w:i/>
                <w:szCs w:val="20"/>
              </w:rPr>
              <w:t>DINSTQ = Leveransadressbenämning (t.ex. hisshall "B", "östra" receptionen)</w:t>
            </w:r>
          </w:p>
          <w:p w14:paraId="62627A41" w14:textId="77777777" w:rsidR="003E0D54" w:rsidRPr="00DF0641" w:rsidRDefault="003E0D54" w:rsidP="00C2464A">
            <w:pPr>
              <w:rPr>
                <w:rFonts w:cs="Arial"/>
                <w:i/>
                <w:szCs w:val="20"/>
              </w:rPr>
            </w:pPr>
            <w:r w:rsidRPr="00DF0641">
              <w:rPr>
                <w:rFonts w:cs="Arial"/>
                <w:i/>
                <w:szCs w:val="20"/>
              </w:rPr>
              <w:t>DINST = Leveransadresstypen (t.ex. "hisshall", "receptionen")</w:t>
            </w:r>
          </w:p>
          <w:p w14:paraId="76F8E866" w14:textId="77777777" w:rsidR="003E0D54" w:rsidRPr="00DF0641" w:rsidRDefault="003E0D54" w:rsidP="00C2464A">
            <w:pPr>
              <w:rPr>
                <w:rFonts w:cs="Arial"/>
                <w:i/>
                <w:szCs w:val="20"/>
              </w:rPr>
            </w:pPr>
            <w:r w:rsidRPr="00DF0641">
              <w:rPr>
                <w:rFonts w:cs="Arial"/>
                <w:i/>
                <w:szCs w:val="20"/>
              </w:rPr>
              <w:lastRenderedPageBreak/>
              <w:t>DMOD = Leveranssätt (t.ex. "postutdelning", "postbox")</w:t>
            </w:r>
          </w:p>
          <w:p w14:paraId="45F89A9F" w14:textId="77777777" w:rsidR="003E0D54" w:rsidRPr="00DF0641" w:rsidRDefault="003E0D54" w:rsidP="00C2464A">
            <w:pPr>
              <w:rPr>
                <w:rFonts w:cs="Arial"/>
                <w:i/>
                <w:szCs w:val="20"/>
              </w:rPr>
            </w:pPr>
            <w:r w:rsidRPr="00DF0641">
              <w:rPr>
                <w:rFonts w:cs="Arial"/>
                <w:i/>
                <w:szCs w:val="20"/>
              </w:rPr>
              <w:t>DMODID = Leveranssättbenämning (t.ex. postbox "2683")</w:t>
            </w:r>
          </w:p>
          <w:p w14:paraId="6D50B27B" w14:textId="77777777" w:rsidR="003E0D54" w:rsidRPr="00DF0641" w:rsidRDefault="003E0D54" w:rsidP="00C2464A">
            <w:pPr>
              <w:rPr>
                <w:rFonts w:cs="Arial"/>
                <w:i/>
                <w:szCs w:val="20"/>
              </w:rPr>
            </w:pPr>
            <w:r w:rsidRPr="00DF0641">
              <w:rPr>
                <w:rFonts w:cs="Arial"/>
                <w:i/>
                <w:szCs w:val="20"/>
              </w:rPr>
              <w:t>SAL = Gatuadressrad (används frekvent då man inte vill bryta ned adressrymden i gatutyper, byggnadsnr etc.)</w:t>
            </w:r>
          </w:p>
          <w:p w14:paraId="4BDC0807" w14:textId="77777777" w:rsidR="003E0D54" w:rsidRPr="00DF0641" w:rsidRDefault="003E0D54" w:rsidP="00C2464A">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32CCB62" w14:textId="77777777" w:rsidR="003E0D54" w:rsidRPr="00DF0641" w:rsidRDefault="003E0D54" w:rsidP="00C2464A">
            <w:pPr>
              <w:rPr>
                <w:rFonts w:cs="Arial"/>
                <w:i/>
                <w:szCs w:val="20"/>
              </w:rPr>
            </w:pPr>
            <w:r w:rsidRPr="00DF0641">
              <w:rPr>
                <w:rFonts w:cs="Arial"/>
                <w:i/>
                <w:szCs w:val="20"/>
              </w:rPr>
              <w:t>BNN = Den numeriska delen av byggnads- eller fastighetsnumret</w:t>
            </w:r>
          </w:p>
          <w:p w14:paraId="78835C71" w14:textId="77777777" w:rsidR="003E0D54" w:rsidRPr="00DF0641" w:rsidRDefault="003E0D54" w:rsidP="00C2464A">
            <w:pPr>
              <w:rPr>
                <w:rFonts w:cs="Arial"/>
                <w:i/>
                <w:szCs w:val="20"/>
              </w:rPr>
            </w:pPr>
            <w:r w:rsidRPr="00DF0641">
              <w:rPr>
                <w:rFonts w:cs="Arial"/>
                <w:i/>
                <w:szCs w:val="20"/>
              </w:rPr>
              <w:t>BNS = Byggnads- eller fastighetsnummer suffix (t.ex. 12"B")</w:t>
            </w:r>
          </w:p>
          <w:p w14:paraId="627E6631" w14:textId="77777777" w:rsidR="003E0D54" w:rsidRPr="00DF0641" w:rsidRDefault="003E0D54" w:rsidP="00C2464A">
            <w:pPr>
              <w:rPr>
                <w:rFonts w:cs="Arial"/>
                <w:i/>
                <w:szCs w:val="20"/>
              </w:rPr>
            </w:pPr>
            <w:r w:rsidRPr="00DF0641">
              <w:rPr>
                <w:rFonts w:cs="Arial"/>
                <w:i/>
                <w:szCs w:val="20"/>
              </w:rPr>
              <w:t>STR = Gatunamn (namnet samt typen av gatan)</w:t>
            </w:r>
          </w:p>
          <w:p w14:paraId="26234B7B" w14:textId="77777777" w:rsidR="003E0D54" w:rsidRPr="00DF0641" w:rsidRDefault="003E0D54" w:rsidP="00C2464A">
            <w:pPr>
              <w:rPr>
                <w:rFonts w:cs="Arial"/>
                <w:i/>
                <w:szCs w:val="20"/>
              </w:rPr>
            </w:pPr>
            <w:r w:rsidRPr="00DF0641">
              <w:rPr>
                <w:rFonts w:cs="Arial"/>
                <w:i/>
                <w:szCs w:val="20"/>
              </w:rPr>
              <w:t>STB = Gatunamnbasen (namnet på anknytande huvudgata utan riktning)</w:t>
            </w:r>
          </w:p>
          <w:p w14:paraId="331373D1" w14:textId="77777777" w:rsidR="003E0D54" w:rsidRPr="00DF0641" w:rsidRDefault="003E0D54" w:rsidP="00C2464A">
            <w:pPr>
              <w:rPr>
                <w:rFonts w:cs="Arial"/>
                <w:i/>
                <w:szCs w:val="20"/>
              </w:rPr>
            </w:pPr>
            <w:r w:rsidRPr="00DF0641">
              <w:rPr>
                <w:rFonts w:cs="Arial"/>
                <w:i/>
                <w:szCs w:val="20"/>
              </w:rPr>
              <w:t>STTYP = Gatutypen (typen på gatan som berörs, t.ex. "gågata")</w:t>
            </w:r>
          </w:p>
          <w:p w14:paraId="0C4EF35E" w14:textId="77777777" w:rsidR="003E0D54" w:rsidRPr="00DF0641" w:rsidRDefault="003E0D54" w:rsidP="00C2464A">
            <w:pPr>
              <w:rPr>
                <w:rFonts w:cs="Arial"/>
                <w:i/>
                <w:szCs w:val="20"/>
              </w:rPr>
            </w:pPr>
            <w:r w:rsidRPr="00DF0641">
              <w:rPr>
                <w:rFonts w:cs="Arial"/>
                <w:i/>
                <w:szCs w:val="20"/>
              </w:rPr>
              <w:t>DIR = Riktning (t.ex. N, S, W, E)</w:t>
            </w:r>
          </w:p>
          <w:p w14:paraId="4BDB19D7" w14:textId="77777777" w:rsidR="003E0D54" w:rsidRPr="00DF0641" w:rsidRDefault="003E0D54" w:rsidP="00C2464A">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2F7B2BE4" w14:textId="77777777" w:rsidR="003E0D54" w:rsidRPr="00DF0641" w:rsidRDefault="003E0D54" w:rsidP="00C2464A">
            <w:pPr>
              <w:rPr>
                <w:rFonts w:cs="Arial"/>
                <w:i/>
                <w:szCs w:val="20"/>
                <w:lang w:val="en-US"/>
              </w:rPr>
            </w:pPr>
            <w:r w:rsidRPr="00DF0641">
              <w:rPr>
                <w:rFonts w:cs="Arial"/>
                <w:i/>
                <w:szCs w:val="20"/>
                <w:lang w:val="en-US"/>
              </w:rPr>
              <w:t>CAR = C/O (care of) adress</w:t>
            </w:r>
          </w:p>
          <w:p w14:paraId="234F9B0D" w14:textId="77777777" w:rsidR="003E0D54" w:rsidRPr="00DF0641" w:rsidRDefault="003E0D54" w:rsidP="00C2464A">
            <w:pPr>
              <w:rPr>
                <w:rFonts w:cs="Arial"/>
                <w:i/>
                <w:szCs w:val="20"/>
              </w:rPr>
            </w:pPr>
            <w:r w:rsidRPr="00DF0641">
              <w:rPr>
                <w:rFonts w:cs="Arial"/>
                <w:i/>
                <w:szCs w:val="20"/>
              </w:rPr>
              <w:t>CEN = Områdes- kvartersbenämning (definierar område eller kvarter som berörd adress ligger i, t.ex. SoFo)</w:t>
            </w:r>
          </w:p>
          <w:p w14:paraId="3FFC17AA" w14:textId="77777777" w:rsidR="003E0D54" w:rsidRPr="00DF0641" w:rsidRDefault="003E0D54" w:rsidP="00C2464A">
            <w:pPr>
              <w:rPr>
                <w:rFonts w:cs="Arial"/>
                <w:i/>
                <w:szCs w:val="20"/>
              </w:rPr>
            </w:pPr>
            <w:r w:rsidRPr="00DF0641">
              <w:rPr>
                <w:rFonts w:cs="Arial"/>
                <w:i/>
                <w:szCs w:val="20"/>
              </w:rPr>
              <w:t>CNT = Land</w:t>
            </w:r>
          </w:p>
          <w:p w14:paraId="4524BBB6" w14:textId="77777777" w:rsidR="003E0D54" w:rsidRPr="00DF0641" w:rsidRDefault="003E0D54" w:rsidP="00C2464A">
            <w:pPr>
              <w:rPr>
                <w:rFonts w:cs="Arial"/>
                <w:i/>
                <w:szCs w:val="20"/>
              </w:rPr>
            </w:pPr>
            <w:r w:rsidRPr="00DF0641">
              <w:rPr>
                <w:rFonts w:cs="Arial"/>
                <w:i/>
                <w:szCs w:val="20"/>
              </w:rPr>
              <w:t>CPA = Län</w:t>
            </w:r>
          </w:p>
          <w:p w14:paraId="2D41FEA0" w14:textId="77777777" w:rsidR="003E0D54" w:rsidRPr="00DF0641" w:rsidRDefault="003E0D54" w:rsidP="00C2464A">
            <w:pPr>
              <w:rPr>
                <w:rFonts w:cs="Arial"/>
                <w:i/>
                <w:szCs w:val="20"/>
              </w:rPr>
            </w:pPr>
            <w:r w:rsidRPr="00DF0641">
              <w:rPr>
                <w:rFonts w:cs="Arial"/>
                <w:i/>
                <w:szCs w:val="20"/>
              </w:rPr>
              <w:t>DEL = Skiljetecken (används för att särskilja text i adressrymden)</w:t>
            </w:r>
          </w:p>
          <w:p w14:paraId="57D1FADE" w14:textId="77777777" w:rsidR="003E0D54" w:rsidRPr="00DF0641" w:rsidRDefault="003E0D54" w:rsidP="00C2464A">
            <w:pPr>
              <w:rPr>
                <w:rFonts w:cs="Arial"/>
                <w:i/>
                <w:szCs w:val="20"/>
              </w:rPr>
            </w:pPr>
            <w:r w:rsidRPr="00DF0641">
              <w:rPr>
                <w:rFonts w:cs="Arial"/>
                <w:i/>
                <w:szCs w:val="20"/>
              </w:rPr>
              <w:t>CTY = Postort</w:t>
            </w:r>
          </w:p>
          <w:p w14:paraId="2D920013" w14:textId="77777777" w:rsidR="003E0D54" w:rsidRPr="00DF0641" w:rsidRDefault="003E0D54" w:rsidP="00C2464A">
            <w:pPr>
              <w:rPr>
                <w:rFonts w:cs="Arial"/>
                <w:i/>
                <w:szCs w:val="20"/>
              </w:rPr>
            </w:pPr>
            <w:r w:rsidRPr="00DF0641">
              <w:rPr>
                <w:rFonts w:cs="Arial"/>
                <w:i/>
                <w:szCs w:val="20"/>
              </w:rPr>
              <w:t>POB = Postbox</w:t>
            </w:r>
          </w:p>
          <w:p w14:paraId="5519A22E" w14:textId="77777777" w:rsidR="003E0D54" w:rsidRPr="00DF0641" w:rsidRDefault="003E0D54" w:rsidP="00C2464A">
            <w:pPr>
              <w:rPr>
                <w:rFonts w:cs="Arial"/>
                <w:i/>
                <w:szCs w:val="20"/>
              </w:rPr>
            </w:pPr>
            <w:r w:rsidRPr="00DF0641">
              <w:rPr>
                <w:rFonts w:cs="Arial"/>
                <w:i/>
                <w:szCs w:val="20"/>
              </w:rPr>
              <w:lastRenderedPageBreak/>
              <w:t>ZIP = Postnummer</w:t>
            </w:r>
          </w:p>
          <w:p w14:paraId="536FB147" w14:textId="77777777" w:rsidR="003E0D54" w:rsidRPr="00DF0641" w:rsidRDefault="003E0D54" w:rsidP="00C2464A">
            <w:pPr>
              <w:rPr>
                <w:rFonts w:cs="Arial"/>
                <w:i/>
                <w:szCs w:val="20"/>
              </w:rPr>
            </w:pPr>
            <w:r w:rsidRPr="00DF0641">
              <w:rPr>
                <w:rFonts w:cs="Arial"/>
                <w:i/>
                <w:szCs w:val="20"/>
              </w:rPr>
              <w:t>PRE = Distriktsområde</w:t>
            </w:r>
          </w:p>
          <w:p w14:paraId="7EF0C037" w14:textId="77777777" w:rsidR="003E0D54" w:rsidRPr="00964D8F" w:rsidRDefault="003E0D54" w:rsidP="00C2464A">
            <w:pPr>
              <w:rPr>
                <w:rFonts w:cs="Arial"/>
                <w:i/>
                <w:szCs w:val="20"/>
                <w:lang w:val="en-US"/>
              </w:rPr>
            </w:pPr>
            <w:r w:rsidRPr="00DF0641">
              <w:rPr>
                <w:rFonts w:cs="Arial"/>
                <w:i/>
                <w:szCs w:val="20"/>
                <w:lang w:val="en-US"/>
              </w:rPr>
              <w:t>STA = Region eller provins</w:t>
            </w:r>
          </w:p>
        </w:tc>
        <w:tc>
          <w:tcPr>
            <w:tcW w:w="1617" w:type="dxa"/>
          </w:tcPr>
          <w:p w14:paraId="750AEC7F" w14:textId="77777777" w:rsidR="003E0D54" w:rsidRPr="00964D8F" w:rsidRDefault="003E0D54" w:rsidP="00C2464A">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3E0D54" w:rsidRPr="008345BA" w14:paraId="3043DCC6" w14:textId="77777777" w:rsidTr="00C2464A">
        <w:tc>
          <w:tcPr>
            <w:tcW w:w="2474" w:type="dxa"/>
          </w:tcPr>
          <w:p w14:paraId="40491487" w14:textId="77777777" w:rsidR="003E0D54" w:rsidRPr="00964D8F" w:rsidRDefault="003E0D54" w:rsidP="00C2464A">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4EA5446D" w14:textId="77777777" w:rsidR="003E0D54" w:rsidRPr="00964D8F" w:rsidRDefault="003E0D54" w:rsidP="00C2464A">
            <w:pPr>
              <w:rPr>
                <w:rFonts w:eastAsia="Batang"/>
                <w:szCs w:val="20"/>
              </w:rPr>
            </w:pPr>
            <w:r>
              <w:rPr>
                <w:rFonts w:eastAsia="Batang"/>
                <w:szCs w:val="20"/>
              </w:rPr>
              <w:t>TelType</w:t>
            </w:r>
          </w:p>
        </w:tc>
        <w:tc>
          <w:tcPr>
            <w:tcW w:w="2925" w:type="dxa"/>
          </w:tcPr>
          <w:p w14:paraId="353EEB15" w14:textId="77777777" w:rsidR="003E0D54" w:rsidRPr="008345BA" w:rsidRDefault="003E0D54" w:rsidP="00C2464A">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49CD442B" w14:textId="77777777" w:rsidR="003E0D54" w:rsidRPr="008345BA" w:rsidRDefault="003E0D54" w:rsidP="00C2464A">
            <w:pPr>
              <w:rPr>
                <w:rFonts w:cs="Arial"/>
                <w:szCs w:val="20"/>
              </w:rPr>
            </w:pPr>
          </w:p>
          <w:p w14:paraId="62BD00A8" w14:textId="77777777" w:rsidR="003E0D54" w:rsidRPr="008345BA" w:rsidRDefault="003E0D54" w:rsidP="00C2464A">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7CF2179" w14:textId="77777777" w:rsidR="003E0D54" w:rsidRPr="008345BA" w:rsidRDefault="003E0D54" w:rsidP="00C2464A">
            <w:pPr>
              <w:rPr>
                <w:rFonts w:eastAsia="Batang"/>
                <w:szCs w:val="20"/>
                <w:lang w:val="en-US"/>
              </w:rPr>
            </w:pPr>
            <w:r w:rsidRPr="008345BA">
              <w:rPr>
                <w:rFonts w:eastAsia="Batang"/>
                <w:szCs w:val="20"/>
                <w:lang w:val="en-US"/>
              </w:rPr>
              <w:t>0..*</w:t>
            </w:r>
          </w:p>
        </w:tc>
      </w:tr>
      <w:tr w:rsidR="003E0D54" w:rsidRPr="00B81FE2" w14:paraId="6BF37285" w14:textId="77777777" w:rsidTr="00C2464A">
        <w:tc>
          <w:tcPr>
            <w:tcW w:w="2474" w:type="dxa"/>
          </w:tcPr>
          <w:p w14:paraId="36796C26"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6B36CDEF" w14:textId="77777777" w:rsidR="003E0D54" w:rsidRPr="00B81FE2" w:rsidRDefault="003E0D54" w:rsidP="00C2464A">
            <w:pPr>
              <w:rPr>
                <w:rFonts w:eastAsia="Batang"/>
                <w:i/>
                <w:szCs w:val="20"/>
              </w:rPr>
            </w:pPr>
            <w:r w:rsidRPr="00B81FE2">
              <w:rPr>
                <w:rFonts w:eastAsia="Batang"/>
                <w:i/>
                <w:szCs w:val="20"/>
              </w:rPr>
              <w:t>TelType</w:t>
            </w:r>
            <w:r>
              <w:rPr>
                <w:rFonts w:eastAsia="Batang"/>
                <w:i/>
                <w:szCs w:val="20"/>
              </w:rPr>
              <w:t>Enum</w:t>
            </w:r>
          </w:p>
        </w:tc>
        <w:tc>
          <w:tcPr>
            <w:tcW w:w="2925" w:type="dxa"/>
          </w:tcPr>
          <w:p w14:paraId="30874BC0" w14:textId="77777777" w:rsidR="003E0D54" w:rsidRDefault="003E0D54" w:rsidP="00C2464A">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5171DD64" w14:textId="77777777" w:rsidR="003E0D54" w:rsidRDefault="003E0D54" w:rsidP="00C2464A">
            <w:pPr>
              <w:rPr>
                <w:rFonts w:cs="Arial"/>
                <w:i/>
                <w:szCs w:val="20"/>
              </w:rPr>
            </w:pPr>
          </w:p>
          <w:p w14:paraId="18471A99" w14:textId="77777777" w:rsidR="003E0D54" w:rsidRPr="00B81FE2" w:rsidRDefault="003E0D54" w:rsidP="00C2464A">
            <w:pPr>
              <w:rPr>
                <w:rFonts w:cs="Arial"/>
                <w:i/>
                <w:szCs w:val="20"/>
              </w:rPr>
            </w:pPr>
            <w:r w:rsidRPr="00B81FE2">
              <w:rPr>
                <w:rFonts w:cs="Arial"/>
                <w:i/>
                <w:szCs w:val="20"/>
              </w:rPr>
              <w:t>voice = Nummer för att föra ett röstsamtal</w:t>
            </w:r>
          </w:p>
          <w:p w14:paraId="7AD42E2E" w14:textId="77777777" w:rsidR="003E0D54" w:rsidRPr="00B81FE2" w:rsidRDefault="003E0D54" w:rsidP="00C2464A">
            <w:pPr>
              <w:rPr>
                <w:rFonts w:cs="Arial"/>
                <w:i/>
                <w:szCs w:val="20"/>
                <w:lang w:val="en-US"/>
              </w:rPr>
            </w:pPr>
            <w:r w:rsidRPr="00B81FE2">
              <w:rPr>
                <w:rFonts w:cs="Arial"/>
                <w:i/>
                <w:szCs w:val="20"/>
                <w:lang w:val="en-US"/>
              </w:rPr>
              <w:t>fax = Faxnummer</w:t>
            </w:r>
          </w:p>
          <w:p w14:paraId="38FC894E" w14:textId="77777777" w:rsidR="003E0D54" w:rsidRPr="00B81FE2" w:rsidRDefault="003E0D54" w:rsidP="00C2464A">
            <w:pPr>
              <w:rPr>
                <w:rFonts w:cs="Arial"/>
                <w:i/>
                <w:szCs w:val="20"/>
                <w:lang w:val="en-US"/>
              </w:rPr>
            </w:pPr>
            <w:r w:rsidRPr="00B81FE2">
              <w:rPr>
                <w:rFonts w:cs="Arial"/>
                <w:i/>
                <w:szCs w:val="20"/>
                <w:lang w:val="en-US"/>
              </w:rPr>
              <w:t>data = E-post adress</w:t>
            </w:r>
          </w:p>
          <w:p w14:paraId="4B2C5312" w14:textId="77777777" w:rsidR="003E0D54" w:rsidRPr="00B81FE2" w:rsidRDefault="003E0D54" w:rsidP="00C2464A">
            <w:pPr>
              <w:rPr>
                <w:rFonts w:cs="Arial"/>
                <w:i/>
                <w:szCs w:val="20"/>
              </w:rPr>
            </w:pPr>
            <w:r w:rsidRPr="00B81FE2">
              <w:rPr>
                <w:rFonts w:cs="Arial"/>
                <w:i/>
                <w:szCs w:val="20"/>
              </w:rPr>
              <w:t>sms = Nummer för mobila textmeddelanden</w:t>
            </w:r>
          </w:p>
        </w:tc>
        <w:tc>
          <w:tcPr>
            <w:tcW w:w="1617" w:type="dxa"/>
          </w:tcPr>
          <w:p w14:paraId="7E7BBC4B"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B81FE2" w14:paraId="33E44090" w14:textId="77777777" w:rsidTr="00C2464A">
        <w:tc>
          <w:tcPr>
            <w:tcW w:w="2474" w:type="dxa"/>
          </w:tcPr>
          <w:p w14:paraId="757D3A18" w14:textId="77777777" w:rsidR="003E0D54" w:rsidRPr="00B81FE2" w:rsidRDefault="003E0D54" w:rsidP="00C2464A">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02AAC91" w14:textId="77777777" w:rsidR="003E0D54" w:rsidRPr="00B81FE2" w:rsidRDefault="003E0D54" w:rsidP="00C2464A">
            <w:pPr>
              <w:rPr>
                <w:rFonts w:eastAsia="Batang"/>
                <w:i/>
                <w:szCs w:val="20"/>
              </w:rPr>
            </w:pPr>
            <w:r>
              <w:rPr>
                <w:rFonts w:eastAsia="Batang"/>
                <w:i/>
                <w:szCs w:val="20"/>
              </w:rPr>
              <w:t>String</w:t>
            </w:r>
          </w:p>
        </w:tc>
        <w:tc>
          <w:tcPr>
            <w:tcW w:w="2925" w:type="dxa"/>
          </w:tcPr>
          <w:p w14:paraId="602B2EA2" w14:textId="77777777" w:rsidR="003E0D54" w:rsidRPr="00B81FE2" w:rsidRDefault="003E0D54" w:rsidP="00C2464A">
            <w:pPr>
              <w:rPr>
                <w:rFonts w:cs="Arial"/>
                <w:i/>
                <w:szCs w:val="20"/>
              </w:rPr>
            </w:pPr>
            <w:r>
              <w:rPr>
                <w:rFonts w:cs="Arial"/>
                <w:i/>
                <w:color w:val="000000"/>
                <w:szCs w:val="20"/>
                <w:lang w:eastAsia="sv-SE"/>
              </w:rPr>
              <w:t>Namn på alternativ för telekom kommunikation.</w:t>
            </w:r>
          </w:p>
        </w:tc>
        <w:tc>
          <w:tcPr>
            <w:tcW w:w="1617" w:type="dxa"/>
          </w:tcPr>
          <w:p w14:paraId="73A8F5A2" w14:textId="77777777" w:rsidR="003E0D54" w:rsidRPr="00B81FE2" w:rsidRDefault="003E0D54" w:rsidP="00C2464A">
            <w:pPr>
              <w:rPr>
                <w:rFonts w:eastAsia="Batang"/>
                <w:i/>
                <w:szCs w:val="20"/>
                <w:lang w:val="en-US"/>
              </w:rPr>
            </w:pPr>
            <w:r>
              <w:rPr>
                <w:rFonts w:eastAsia="Batang"/>
                <w:i/>
                <w:szCs w:val="20"/>
                <w:lang w:val="en-US"/>
              </w:rPr>
              <w:t>0..1</w:t>
            </w:r>
          </w:p>
        </w:tc>
      </w:tr>
      <w:tr w:rsidR="003E0D54" w:rsidRPr="008345BA" w14:paraId="52CFA6B1" w14:textId="77777777" w:rsidTr="00C2464A">
        <w:tc>
          <w:tcPr>
            <w:tcW w:w="2474" w:type="dxa"/>
            <w:shd w:val="clear" w:color="auto" w:fill="D9D9D9" w:themeFill="background1" w:themeFillShade="D9"/>
          </w:tcPr>
          <w:p w14:paraId="568D9FC4" w14:textId="77777777" w:rsidR="003E0D54" w:rsidRPr="008345BA" w:rsidRDefault="003E0D54" w:rsidP="00C2464A">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1236F8AC" w14:textId="77777777" w:rsidR="003E0D54" w:rsidRPr="008345BA" w:rsidRDefault="003E0D54" w:rsidP="00C2464A">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61EEA97C"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1BE8F36F"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73C829B" w14:textId="77777777" w:rsidTr="00C2464A">
        <w:tc>
          <w:tcPr>
            <w:tcW w:w="2474" w:type="dxa"/>
          </w:tcPr>
          <w:p w14:paraId="033AA514" w14:textId="77777777" w:rsidR="003E0D54" w:rsidRPr="00A21F75" w:rsidRDefault="003E0D54" w:rsidP="00C2464A">
            <w:pPr>
              <w:rPr>
                <w:rFonts w:eastAsia="Batang"/>
                <w:szCs w:val="20"/>
                <w:lang w:val="en-GB"/>
              </w:rPr>
            </w:pPr>
            <w:r w:rsidRPr="008345BA">
              <w:rPr>
                <w:rFonts w:eastAsia="Batang"/>
                <w:szCs w:val="20"/>
                <w:lang w:val="en-GB"/>
              </w:rPr>
              <w:t>../PatientType.id</w:t>
            </w:r>
          </w:p>
        </w:tc>
        <w:tc>
          <w:tcPr>
            <w:tcW w:w="2506" w:type="dxa"/>
          </w:tcPr>
          <w:p w14:paraId="7BDB9C65" w14:textId="77777777" w:rsidR="003E0D54" w:rsidRPr="00894EEA" w:rsidRDefault="003E0D54" w:rsidP="00C2464A">
            <w:pPr>
              <w:rPr>
                <w:rFonts w:eastAsia="Batang"/>
                <w:szCs w:val="20"/>
              </w:rPr>
            </w:pPr>
            <w:r w:rsidRPr="00894EEA">
              <w:rPr>
                <w:rFonts w:eastAsia="Batang"/>
                <w:szCs w:val="20"/>
              </w:rPr>
              <w:t>IIType</w:t>
            </w:r>
          </w:p>
        </w:tc>
        <w:tc>
          <w:tcPr>
            <w:tcW w:w="2925" w:type="dxa"/>
          </w:tcPr>
          <w:p w14:paraId="330BCE5F" w14:textId="77777777" w:rsidR="003E0D54" w:rsidRPr="008F3E17" w:rsidRDefault="003E0D54" w:rsidP="00C2464A">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66F8F0D8" w14:textId="77777777" w:rsidR="003E0D54" w:rsidRPr="008345BA" w:rsidRDefault="003E0D54" w:rsidP="00C2464A">
            <w:pPr>
              <w:rPr>
                <w:rFonts w:eastAsia="Batang"/>
                <w:szCs w:val="20"/>
              </w:rPr>
            </w:pPr>
            <w:r w:rsidRPr="008345BA">
              <w:rPr>
                <w:rFonts w:eastAsia="Batang"/>
                <w:szCs w:val="20"/>
              </w:rPr>
              <w:t>1</w:t>
            </w:r>
          </w:p>
        </w:tc>
      </w:tr>
      <w:tr w:rsidR="003E0D54" w:rsidRPr="000D472E" w14:paraId="19F5D94E" w14:textId="77777777" w:rsidTr="00C2464A">
        <w:tc>
          <w:tcPr>
            <w:tcW w:w="2474" w:type="dxa"/>
            <w:tcBorders>
              <w:top w:val="single" w:sz="4" w:space="0" w:color="auto"/>
              <w:left w:val="single" w:sz="4" w:space="0" w:color="auto"/>
              <w:bottom w:val="single" w:sz="4" w:space="0" w:color="auto"/>
              <w:right w:val="single" w:sz="4" w:space="0" w:color="auto"/>
            </w:tcBorders>
          </w:tcPr>
          <w:p w14:paraId="676B62FA" w14:textId="77777777" w:rsidR="003E0D54" w:rsidRPr="000D472E" w:rsidRDefault="003E0D54" w:rsidP="00C2464A">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C0F59A"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9AD430" w14:textId="77777777" w:rsidR="003E0D54" w:rsidRPr="00FE0141" w:rsidRDefault="003E0D54" w:rsidP="00C2464A">
            <w:pPr>
              <w:rPr>
                <w:i/>
                <w:szCs w:val="20"/>
              </w:rPr>
            </w:pPr>
            <w:r w:rsidRPr="00FE0141">
              <w:rPr>
                <w:i/>
                <w:szCs w:val="20"/>
              </w:rPr>
              <w:t>KV OID för typ av identifierare:</w:t>
            </w:r>
          </w:p>
          <w:p w14:paraId="64CAF49A" w14:textId="77777777" w:rsidR="003E0D54" w:rsidRPr="000D472E" w:rsidRDefault="003E0D54" w:rsidP="00C2464A">
            <w:pPr>
              <w:rPr>
                <w:i/>
                <w:szCs w:val="20"/>
              </w:rPr>
            </w:pPr>
          </w:p>
          <w:p w14:paraId="59169681" w14:textId="6604DFA7" w:rsidR="003E0D54" w:rsidRPr="000D472E" w:rsidRDefault="000A77FA" w:rsidP="00C2464A">
            <w:pPr>
              <w:rPr>
                <w:i/>
                <w:szCs w:val="20"/>
              </w:rPr>
            </w:pPr>
            <w:r>
              <w:rPr>
                <w:i/>
                <w:szCs w:val="20"/>
              </w:rPr>
              <w:t xml:space="preserve">För personnummer används OID </w:t>
            </w:r>
            <w:r w:rsidR="003E0D54" w:rsidRPr="000D472E">
              <w:rPr>
                <w:i/>
                <w:szCs w:val="20"/>
              </w:rPr>
              <w:t>(1.2.752.129.2.1.3.1).</w:t>
            </w:r>
            <w:r w:rsidR="003E0D54" w:rsidRPr="000D472E">
              <w:rPr>
                <w:i/>
                <w:szCs w:val="20"/>
              </w:rPr>
              <w:br/>
            </w:r>
            <w:r>
              <w:rPr>
                <w:i/>
                <w:szCs w:val="20"/>
              </w:rPr>
              <w:t xml:space="preserve">För samordningsnummer används OID </w:t>
            </w:r>
            <w:r w:rsidR="003E0D54" w:rsidRPr="000D472E">
              <w:rPr>
                <w:i/>
                <w:szCs w:val="20"/>
              </w:rPr>
              <w:t>(1.2.752.129.2.1.3.3).</w:t>
            </w:r>
            <w:r w:rsidR="003E0D54" w:rsidRPr="000D472E">
              <w:rPr>
                <w:i/>
                <w:szCs w:val="20"/>
              </w:rPr>
              <w:br/>
            </w:r>
            <w:r>
              <w:rPr>
                <w:i/>
                <w:szCs w:val="20"/>
              </w:rPr>
              <w:t>För lokala reservnummer används OID (1.2.752.129.2.1.2.1)</w:t>
            </w:r>
          </w:p>
          <w:p w14:paraId="5298B58B" w14:textId="77777777" w:rsidR="003E0D54" w:rsidRPr="008F26DD" w:rsidRDefault="003E0D54" w:rsidP="00C2464A">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477977CD"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741C8AA" w14:textId="77777777" w:rsidTr="00C2464A">
        <w:tc>
          <w:tcPr>
            <w:tcW w:w="2474" w:type="dxa"/>
            <w:tcBorders>
              <w:top w:val="single" w:sz="4" w:space="0" w:color="auto"/>
              <w:left w:val="single" w:sz="4" w:space="0" w:color="auto"/>
              <w:bottom w:val="single" w:sz="4" w:space="0" w:color="auto"/>
              <w:right w:val="single" w:sz="4" w:space="0" w:color="auto"/>
            </w:tcBorders>
          </w:tcPr>
          <w:p w14:paraId="079E330C" w14:textId="77777777" w:rsidR="003E0D54" w:rsidRPr="000D472E" w:rsidRDefault="003E0D54" w:rsidP="00C2464A">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B18FF31" w14:textId="77777777" w:rsidR="003E0D54" w:rsidRPr="000D472E" w:rsidRDefault="003E0D54" w:rsidP="00C2464A">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02DE9A"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2E22B80D" w14:textId="77777777" w:rsidR="003E0D54" w:rsidRDefault="003E0D54" w:rsidP="00C2464A">
            <w:pPr>
              <w:rPr>
                <w:i/>
                <w:szCs w:val="20"/>
              </w:rPr>
            </w:pPr>
          </w:p>
          <w:p w14:paraId="04FB991A"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w:t>
            </w:r>
            <w:r w:rsidRPr="00AC5622">
              <w:rPr>
                <w:rFonts w:cs="Arial"/>
                <w:i/>
                <w:szCs w:val="20"/>
              </w:rPr>
              <w:lastRenderedPageBreak/>
              <w:t xml:space="preserve">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32D2DC5" w14:textId="77777777" w:rsidR="003E0D54" w:rsidRPr="000D472E" w:rsidRDefault="003E0D54" w:rsidP="00C2464A">
            <w:pPr>
              <w:rPr>
                <w:rFonts w:eastAsia="Batang"/>
                <w:i/>
                <w:szCs w:val="20"/>
              </w:rPr>
            </w:pPr>
            <w:r w:rsidRPr="000D472E">
              <w:rPr>
                <w:rFonts w:eastAsia="Batang"/>
                <w:i/>
                <w:szCs w:val="20"/>
              </w:rPr>
              <w:lastRenderedPageBreak/>
              <w:t>1</w:t>
            </w:r>
          </w:p>
        </w:tc>
      </w:tr>
      <w:tr w:rsidR="003E0D54" w:rsidRPr="008345BA" w14:paraId="10547CC6" w14:textId="77777777" w:rsidTr="00C2464A">
        <w:tc>
          <w:tcPr>
            <w:tcW w:w="2474" w:type="dxa"/>
          </w:tcPr>
          <w:p w14:paraId="71BC0363" w14:textId="77777777" w:rsidR="003E0D54" w:rsidRPr="008345BA" w:rsidRDefault="003E0D54" w:rsidP="00C2464A">
            <w:pPr>
              <w:rPr>
                <w:rFonts w:eastAsia="Batang"/>
                <w:szCs w:val="20"/>
                <w:lang w:val="en-GB"/>
              </w:rPr>
            </w:pPr>
            <w:r w:rsidRPr="008345BA">
              <w:rPr>
                <w:rFonts w:eastAsia="Batang"/>
                <w:szCs w:val="20"/>
                <w:lang w:val="en-GB"/>
              </w:rPr>
              <w:lastRenderedPageBreak/>
              <w:t>../PatientType.dateOfBirth</w:t>
            </w:r>
          </w:p>
        </w:tc>
        <w:tc>
          <w:tcPr>
            <w:tcW w:w="2506" w:type="dxa"/>
          </w:tcPr>
          <w:p w14:paraId="54DAE0CE" w14:textId="77777777" w:rsidR="003E0D54" w:rsidRPr="008345BA" w:rsidRDefault="003E0D54" w:rsidP="00C2464A">
            <w:pPr>
              <w:rPr>
                <w:rFonts w:eastAsia="Batang"/>
                <w:szCs w:val="20"/>
                <w:lang w:val="en-GB"/>
              </w:rPr>
            </w:pPr>
            <w:r w:rsidRPr="008345BA">
              <w:rPr>
                <w:rFonts w:eastAsia="Batang"/>
                <w:szCs w:val="20"/>
                <w:lang w:val="en-GB"/>
              </w:rPr>
              <w:t>DateTime</w:t>
            </w:r>
          </w:p>
        </w:tc>
        <w:tc>
          <w:tcPr>
            <w:tcW w:w="2925" w:type="dxa"/>
          </w:tcPr>
          <w:p w14:paraId="6BEF11C7" w14:textId="77777777" w:rsidR="003E0D54" w:rsidRDefault="003E0D54" w:rsidP="00C2464A">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D8A026B" w14:textId="77777777" w:rsidR="003E0D54" w:rsidRPr="008F3E17" w:rsidRDefault="003E0D54" w:rsidP="00C2464A">
            <w:pPr>
              <w:rPr>
                <w:rFonts w:cs="Arial"/>
                <w:szCs w:val="20"/>
              </w:rPr>
            </w:pPr>
          </w:p>
          <w:p w14:paraId="428B97EA" w14:textId="77777777" w:rsidR="003E0D54" w:rsidRPr="00DD495A" w:rsidRDefault="003E0D54" w:rsidP="00C2464A">
            <w:pPr>
              <w:rPr>
                <w:rFonts w:eastAsia="Batang"/>
                <w:szCs w:val="20"/>
              </w:rPr>
            </w:pPr>
            <w:r w:rsidRPr="008F3E17">
              <w:rPr>
                <w:rFonts w:cs="Arial"/>
                <w:szCs w:val="20"/>
              </w:rPr>
              <w:t>Datum. Format ÅÅÅÅMMDD.</w:t>
            </w:r>
          </w:p>
        </w:tc>
        <w:tc>
          <w:tcPr>
            <w:tcW w:w="1617" w:type="dxa"/>
          </w:tcPr>
          <w:p w14:paraId="004FCC12"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7A3EC21A" w14:textId="77777777" w:rsidTr="00C2464A">
        <w:tc>
          <w:tcPr>
            <w:tcW w:w="2474" w:type="dxa"/>
          </w:tcPr>
          <w:p w14:paraId="14436E2F" w14:textId="77777777" w:rsidR="003E0D54" w:rsidRPr="008345BA" w:rsidRDefault="003E0D54" w:rsidP="00C2464A">
            <w:pPr>
              <w:rPr>
                <w:rFonts w:eastAsia="Batang"/>
                <w:szCs w:val="20"/>
                <w:lang w:val="en-GB"/>
              </w:rPr>
            </w:pPr>
            <w:r w:rsidRPr="008345BA">
              <w:rPr>
                <w:rFonts w:eastAsia="Batang"/>
                <w:szCs w:val="20"/>
                <w:lang w:val="en-GB"/>
              </w:rPr>
              <w:t>../PatientType.gender</w:t>
            </w:r>
          </w:p>
        </w:tc>
        <w:tc>
          <w:tcPr>
            <w:tcW w:w="2506" w:type="dxa"/>
          </w:tcPr>
          <w:p w14:paraId="79E6B008" w14:textId="77777777" w:rsidR="003E0D54" w:rsidRPr="008345BA" w:rsidRDefault="003E0D54" w:rsidP="00C2464A">
            <w:pPr>
              <w:rPr>
                <w:rFonts w:eastAsia="Batang"/>
                <w:szCs w:val="20"/>
                <w:lang w:val="en-GB"/>
              </w:rPr>
            </w:pPr>
            <w:r w:rsidRPr="008345BA">
              <w:rPr>
                <w:rFonts w:eastAsia="Batang"/>
                <w:szCs w:val="20"/>
                <w:lang w:val="en-GB"/>
              </w:rPr>
              <w:t>CVType</w:t>
            </w:r>
          </w:p>
        </w:tc>
        <w:tc>
          <w:tcPr>
            <w:tcW w:w="2925" w:type="dxa"/>
          </w:tcPr>
          <w:p w14:paraId="21FC26B0" w14:textId="77777777" w:rsidR="003E0D54" w:rsidRPr="00953E0D" w:rsidRDefault="003E0D54" w:rsidP="00C2464A">
            <w:pPr>
              <w:rPr>
                <w:rFonts w:cs="Arial"/>
                <w:szCs w:val="20"/>
              </w:rPr>
            </w:pPr>
            <w:r w:rsidRPr="008345BA">
              <w:rPr>
                <w:rFonts w:cs="Arial"/>
                <w:szCs w:val="20"/>
              </w:rPr>
              <w:t>Anger patienten</w:t>
            </w:r>
            <w:r>
              <w:rPr>
                <w:rFonts w:cs="Arial"/>
                <w:szCs w:val="20"/>
              </w:rPr>
              <w:t>s kön.</w:t>
            </w:r>
          </w:p>
        </w:tc>
        <w:tc>
          <w:tcPr>
            <w:tcW w:w="1617" w:type="dxa"/>
          </w:tcPr>
          <w:p w14:paraId="6164FCAF"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0D472E" w14:paraId="3EB2C27C" w14:textId="77777777" w:rsidTr="00C2464A">
        <w:tc>
          <w:tcPr>
            <w:tcW w:w="2474" w:type="dxa"/>
            <w:tcBorders>
              <w:top w:val="single" w:sz="4" w:space="0" w:color="auto"/>
              <w:left w:val="single" w:sz="4" w:space="0" w:color="auto"/>
              <w:bottom w:val="single" w:sz="4" w:space="0" w:color="auto"/>
              <w:right w:val="single" w:sz="4" w:space="0" w:color="auto"/>
            </w:tcBorders>
          </w:tcPr>
          <w:p w14:paraId="54A95B4D" w14:textId="77777777" w:rsidR="003E0D54" w:rsidRPr="000D472E" w:rsidRDefault="003E0D54" w:rsidP="00C2464A">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00207C8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957166B" w14:textId="77777777" w:rsidR="003E0D54" w:rsidRPr="000D472E" w:rsidRDefault="003E0D54" w:rsidP="00C2464A">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1D0407FA"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17F33A7A" w14:textId="77777777" w:rsidTr="00C2464A">
        <w:tc>
          <w:tcPr>
            <w:tcW w:w="2474" w:type="dxa"/>
            <w:tcBorders>
              <w:top w:val="single" w:sz="4" w:space="0" w:color="auto"/>
              <w:left w:val="single" w:sz="4" w:space="0" w:color="auto"/>
              <w:bottom w:val="single" w:sz="4" w:space="0" w:color="auto"/>
              <w:right w:val="single" w:sz="4" w:space="0" w:color="auto"/>
            </w:tcBorders>
          </w:tcPr>
          <w:p w14:paraId="6ADBDF84" w14:textId="77777777" w:rsidR="003E0D54" w:rsidRPr="000D472E" w:rsidRDefault="003E0D54" w:rsidP="00C2464A">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01ACE4E"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6949D8" w14:textId="77777777" w:rsidR="003E0D54" w:rsidRPr="000D472E" w:rsidRDefault="003E0D54" w:rsidP="00C2464A">
            <w:pPr>
              <w:rPr>
                <w:rFonts w:cs="Arial"/>
                <w:i/>
                <w:szCs w:val="20"/>
              </w:rPr>
            </w:pPr>
            <w:r w:rsidRPr="000D472E">
              <w:rPr>
                <w:rFonts w:cs="Arial"/>
                <w:i/>
                <w:szCs w:val="20"/>
              </w:rPr>
              <w:t xml:space="preserve">Kodsystem för angiven kod för könstyp. </w:t>
            </w:r>
          </w:p>
          <w:p w14:paraId="3542D68F" w14:textId="77777777" w:rsidR="003E0D54" w:rsidRPr="000D472E" w:rsidRDefault="003E0D54" w:rsidP="00C2464A">
            <w:pPr>
              <w:rPr>
                <w:rFonts w:cs="Arial"/>
                <w:i/>
                <w:szCs w:val="20"/>
              </w:rPr>
            </w:pPr>
          </w:p>
          <w:p w14:paraId="602E05C9" w14:textId="77777777" w:rsidR="003E0D54" w:rsidRPr="000D472E" w:rsidRDefault="003E0D54" w:rsidP="00C2464A">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A0E80E" w14:textId="77777777" w:rsidR="003E0D54" w:rsidRPr="000D472E" w:rsidRDefault="003E0D54" w:rsidP="00C2464A">
            <w:pPr>
              <w:rPr>
                <w:rFonts w:eastAsia="Batang"/>
                <w:i/>
                <w:szCs w:val="20"/>
              </w:rPr>
            </w:pPr>
            <w:r w:rsidRPr="000D472E">
              <w:rPr>
                <w:rFonts w:eastAsia="Batang"/>
                <w:i/>
                <w:szCs w:val="20"/>
              </w:rPr>
              <w:t>1</w:t>
            </w:r>
          </w:p>
        </w:tc>
      </w:tr>
      <w:tr w:rsidR="003E0D54" w:rsidRPr="000D472E" w14:paraId="307FFD0D" w14:textId="77777777" w:rsidTr="00C2464A">
        <w:tc>
          <w:tcPr>
            <w:tcW w:w="2474" w:type="dxa"/>
            <w:tcBorders>
              <w:top w:val="single" w:sz="4" w:space="0" w:color="auto"/>
              <w:left w:val="single" w:sz="4" w:space="0" w:color="auto"/>
              <w:bottom w:val="single" w:sz="4" w:space="0" w:color="auto"/>
              <w:right w:val="single" w:sz="4" w:space="0" w:color="auto"/>
            </w:tcBorders>
          </w:tcPr>
          <w:p w14:paraId="6917288B" w14:textId="77777777" w:rsidR="003E0D54" w:rsidRPr="000D472E" w:rsidRDefault="003E0D54" w:rsidP="00C2464A">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87B4E9D"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83A903" w14:textId="77777777" w:rsidR="003E0D54" w:rsidRPr="000D472E" w:rsidRDefault="003E0D54" w:rsidP="00C2464A">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EF7B8F8"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5BE35127" w14:textId="77777777" w:rsidTr="00C2464A">
        <w:tc>
          <w:tcPr>
            <w:tcW w:w="2474" w:type="dxa"/>
            <w:tcBorders>
              <w:top w:val="single" w:sz="4" w:space="0" w:color="auto"/>
              <w:left w:val="single" w:sz="4" w:space="0" w:color="auto"/>
              <w:bottom w:val="single" w:sz="4" w:space="0" w:color="auto"/>
              <w:right w:val="single" w:sz="4" w:space="0" w:color="auto"/>
            </w:tcBorders>
          </w:tcPr>
          <w:p w14:paraId="391BB869" w14:textId="77777777" w:rsidR="003E0D54" w:rsidRPr="000D472E" w:rsidRDefault="003E0D54" w:rsidP="00C2464A">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777E6211"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8522C8" w14:textId="77777777" w:rsidR="003E0D54" w:rsidRPr="000D472E" w:rsidRDefault="003E0D54" w:rsidP="00C2464A">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942F30"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0D472E" w14:paraId="689A44F2" w14:textId="77777777" w:rsidTr="00C2464A">
        <w:tc>
          <w:tcPr>
            <w:tcW w:w="2474" w:type="dxa"/>
            <w:tcBorders>
              <w:top w:val="single" w:sz="4" w:space="0" w:color="auto"/>
              <w:left w:val="single" w:sz="4" w:space="0" w:color="auto"/>
              <w:bottom w:val="single" w:sz="4" w:space="0" w:color="auto"/>
              <w:right w:val="single" w:sz="4" w:space="0" w:color="auto"/>
            </w:tcBorders>
          </w:tcPr>
          <w:p w14:paraId="3AAD23CE" w14:textId="77777777" w:rsidR="003E0D54" w:rsidRPr="000D472E" w:rsidRDefault="003E0D54" w:rsidP="00C2464A">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1F435920" w14:textId="77777777" w:rsidR="003E0D54" w:rsidRPr="000D472E" w:rsidRDefault="003E0D54" w:rsidP="00C2464A">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BED872" w14:textId="3DD802FC" w:rsidR="003E0D54" w:rsidRPr="000D472E" w:rsidRDefault="003E0D54" w:rsidP="005A5D04">
            <w:pPr>
              <w:rPr>
                <w:rFonts w:cs="Arial"/>
                <w:i/>
                <w:szCs w:val="20"/>
              </w:rPr>
            </w:pPr>
            <w:r w:rsidRPr="000D472E">
              <w:rPr>
                <w:rFonts w:cs="Arial"/>
                <w:i/>
                <w:szCs w:val="20"/>
              </w:rPr>
              <w:t xml:space="preserve">Textuell beskrivning av </w:t>
            </w:r>
            <w:r w:rsidR="005A5D04">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82739E" w14:textId="77777777" w:rsidR="003E0D54" w:rsidRPr="000D472E" w:rsidRDefault="003E0D54" w:rsidP="00C2464A">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3E0D54" w:rsidRPr="008345BA" w14:paraId="2052033B" w14:textId="77777777" w:rsidTr="00C2464A">
        <w:tc>
          <w:tcPr>
            <w:tcW w:w="2474" w:type="dxa"/>
            <w:shd w:val="clear" w:color="auto" w:fill="D9D9D9" w:themeFill="background1" w:themeFillShade="D9"/>
          </w:tcPr>
          <w:p w14:paraId="0153DBDF" w14:textId="77777777" w:rsidR="003E0D54" w:rsidRPr="008345BA" w:rsidRDefault="003E0D54" w:rsidP="00C2464A">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0926B954" w14:textId="77777777" w:rsidR="003E0D54" w:rsidRPr="008345BA" w:rsidRDefault="003E0D54" w:rsidP="00C2464A">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2DA091A7" w14:textId="77777777" w:rsidR="003E0D54" w:rsidRPr="008345BA" w:rsidRDefault="003E0D54" w:rsidP="00C2464A">
            <w:pPr>
              <w:rPr>
                <w:rFonts w:eastAsia="Batang"/>
                <w:szCs w:val="20"/>
              </w:rPr>
            </w:pPr>
          </w:p>
        </w:tc>
        <w:tc>
          <w:tcPr>
            <w:tcW w:w="1617" w:type="dxa"/>
            <w:shd w:val="clear" w:color="auto" w:fill="D9D9D9" w:themeFill="background1" w:themeFillShade="D9"/>
          </w:tcPr>
          <w:p w14:paraId="0400734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95F9435" w14:textId="77777777" w:rsidTr="00C2464A">
        <w:tc>
          <w:tcPr>
            <w:tcW w:w="2474" w:type="dxa"/>
          </w:tcPr>
          <w:p w14:paraId="0552A745" w14:textId="77777777" w:rsidR="003E0D54" w:rsidRPr="001107D1" w:rsidRDefault="003E0D54" w:rsidP="00C2464A">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4EE7C012" w14:textId="77777777" w:rsidR="003E0D54" w:rsidRPr="001107D1" w:rsidRDefault="003E0D54" w:rsidP="00C2464A">
            <w:pPr>
              <w:rPr>
                <w:rFonts w:eastAsia="Batang"/>
                <w:szCs w:val="20"/>
              </w:rPr>
            </w:pPr>
          </w:p>
          <w:p w14:paraId="2BC04500" w14:textId="77777777" w:rsidR="003E0D54" w:rsidRPr="001107D1" w:rsidRDefault="003E0D54" w:rsidP="00C2464A">
            <w:pPr>
              <w:rPr>
                <w:rFonts w:eastAsia="Batang"/>
                <w:szCs w:val="20"/>
              </w:rPr>
            </w:pPr>
            <w:r w:rsidRPr="001107D1">
              <w:rPr>
                <w:rFonts w:eastAsia="Batang"/>
                <w:szCs w:val="20"/>
              </w:rPr>
              <w:t>IIType</w:t>
            </w:r>
          </w:p>
        </w:tc>
        <w:tc>
          <w:tcPr>
            <w:tcW w:w="2925" w:type="dxa"/>
          </w:tcPr>
          <w:p w14:paraId="0A23D3B1" w14:textId="7D9544E7" w:rsidR="00470E2B" w:rsidRPr="008345BA" w:rsidRDefault="003E0D54" w:rsidP="00470E2B">
            <w:pPr>
              <w:rPr>
                <w:rFonts w:eastAsia="Batang"/>
                <w:szCs w:val="20"/>
              </w:rPr>
            </w:pPr>
            <w:r w:rsidRPr="00CE0209">
              <w:rPr>
                <w:rFonts w:cs="Arial"/>
                <w:szCs w:val="20"/>
              </w:rPr>
              <w:t>HSA-id för person som signerat dokumentet</w:t>
            </w:r>
            <w:r w:rsidRPr="008345BA">
              <w:rPr>
                <w:rFonts w:cs="Arial"/>
                <w:szCs w:val="20"/>
              </w:rPr>
              <w:t>.</w:t>
            </w:r>
          </w:p>
          <w:p w14:paraId="1ED3DA78" w14:textId="3DC75C3B" w:rsidR="003E0D54" w:rsidRPr="008345BA" w:rsidRDefault="003E0D54" w:rsidP="00C2464A">
            <w:pPr>
              <w:rPr>
                <w:rFonts w:eastAsia="Batang"/>
                <w:szCs w:val="20"/>
              </w:rPr>
            </w:pPr>
          </w:p>
        </w:tc>
        <w:tc>
          <w:tcPr>
            <w:tcW w:w="1617" w:type="dxa"/>
          </w:tcPr>
          <w:p w14:paraId="4070FB25"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5822C8" w14:paraId="6CF6431F" w14:textId="77777777" w:rsidTr="00C2464A">
        <w:tc>
          <w:tcPr>
            <w:tcW w:w="2474" w:type="dxa"/>
            <w:tcBorders>
              <w:top w:val="single" w:sz="4" w:space="0" w:color="auto"/>
              <w:left w:val="single" w:sz="4" w:space="0" w:color="auto"/>
              <w:bottom w:val="single" w:sz="4" w:space="0" w:color="auto"/>
              <w:right w:val="single" w:sz="4" w:space="0" w:color="auto"/>
            </w:tcBorders>
          </w:tcPr>
          <w:p w14:paraId="72C57FF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DCAB784"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47E1C" w14:textId="71CFDCF9" w:rsidR="003E0D54" w:rsidRPr="005822C8" w:rsidRDefault="008168A9" w:rsidP="00C2464A">
            <w:pPr>
              <w:rPr>
                <w:rFonts w:cs="Arial"/>
                <w:i/>
                <w:szCs w:val="20"/>
              </w:rPr>
            </w:pPr>
            <w:r w:rsidRPr="005822C8">
              <w:rPr>
                <w:rFonts w:cs="Arial"/>
                <w:i/>
              </w:rPr>
              <w:t xml:space="preserve">Root </w:t>
            </w:r>
            <w:r>
              <w:rPr>
                <w:rFonts w:cs="Arial"/>
                <w:i/>
              </w:rPr>
              <w:t xml:space="preserve">sätts till OID för HSA-id: </w:t>
            </w:r>
            <w:r w:rsidR="003E0D54"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4446D8C1" w14:textId="77777777" w:rsidR="003E0D54" w:rsidRPr="005822C8" w:rsidRDefault="003E0D54" w:rsidP="00C2464A">
            <w:pPr>
              <w:rPr>
                <w:rFonts w:eastAsia="Batang"/>
                <w:i/>
                <w:szCs w:val="20"/>
              </w:rPr>
            </w:pPr>
            <w:r w:rsidRPr="005822C8">
              <w:rPr>
                <w:rFonts w:eastAsia="Batang"/>
                <w:i/>
                <w:szCs w:val="20"/>
              </w:rPr>
              <w:t>1</w:t>
            </w:r>
          </w:p>
        </w:tc>
      </w:tr>
      <w:tr w:rsidR="003E0D54" w:rsidRPr="005822C8" w14:paraId="2986D8A5" w14:textId="77777777" w:rsidTr="00C2464A">
        <w:tc>
          <w:tcPr>
            <w:tcW w:w="2474" w:type="dxa"/>
            <w:tcBorders>
              <w:top w:val="single" w:sz="4" w:space="0" w:color="auto"/>
              <w:left w:val="single" w:sz="4" w:space="0" w:color="auto"/>
              <w:bottom w:val="single" w:sz="4" w:space="0" w:color="auto"/>
              <w:right w:val="single" w:sz="4" w:space="0" w:color="auto"/>
            </w:tcBorders>
          </w:tcPr>
          <w:p w14:paraId="3E79E264" w14:textId="77777777" w:rsidR="003E0D54" w:rsidRPr="005822C8" w:rsidRDefault="003E0D54" w:rsidP="00C2464A">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EEDFFB" w14:textId="77777777" w:rsidR="003E0D54" w:rsidRPr="005822C8" w:rsidRDefault="003E0D54" w:rsidP="00C2464A">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B138F3A" w14:textId="6241005C" w:rsidR="003E0D54" w:rsidRPr="005822C8" w:rsidRDefault="008168A9" w:rsidP="00C2464A">
            <w:pPr>
              <w:rPr>
                <w:rFonts w:cs="Arial"/>
                <w:i/>
                <w:szCs w:val="20"/>
              </w:rPr>
            </w:pPr>
            <w:r>
              <w:rPr>
                <w:rFonts w:cs="Arial"/>
                <w:i/>
                <w:szCs w:val="20"/>
              </w:rPr>
              <w:t>Extension sätts till HSA-id</w:t>
            </w:r>
            <w:r w:rsidR="003E0D54"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86A8540" w14:textId="77777777" w:rsidR="003E0D54" w:rsidRPr="005822C8" w:rsidRDefault="003E0D54" w:rsidP="00C2464A">
            <w:pPr>
              <w:rPr>
                <w:rFonts w:eastAsia="Batang"/>
                <w:i/>
                <w:szCs w:val="20"/>
              </w:rPr>
            </w:pPr>
            <w:r w:rsidRPr="005822C8">
              <w:rPr>
                <w:rFonts w:eastAsia="Batang"/>
                <w:i/>
                <w:szCs w:val="20"/>
              </w:rPr>
              <w:t>1</w:t>
            </w:r>
          </w:p>
        </w:tc>
      </w:tr>
      <w:tr w:rsidR="003E0D54" w:rsidRPr="008345BA" w14:paraId="19079AFD" w14:textId="77777777" w:rsidTr="00C2464A">
        <w:tc>
          <w:tcPr>
            <w:tcW w:w="2474" w:type="dxa"/>
          </w:tcPr>
          <w:p w14:paraId="3531F71A" w14:textId="77777777" w:rsidR="003E0D54" w:rsidRPr="008345BA" w:rsidRDefault="003E0D54" w:rsidP="00C2464A">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58E16D05" w14:textId="77777777" w:rsidR="003E0D54" w:rsidRPr="008345BA" w:rsidRDefault="003E0D54" w:rsidP="00C2464A">
            <w:pPr>
              <w:rPr>
                <w:rFonts w:eastAsia="Batang"/>
                <w:szCs w:val="20"/>
                <w:lang w:val="en-GB"/>
              </w:rPr>
            </w:pPr>
          </w:p>
          <w:p w14:paraId="5B204B15" w14:textId="77777777" w:rsidR="003E0D54" w:rsidRPr="008345BA" w:rsidRDefault="003E0D54" w:rsidP="00C2464A">
            <w:pPr>
              <w:rPr>
                <w:rFonts w:eastAsia="Batang"/>
                <w:szCs w:val="20"/>
                <w:lang w:val="en-GB"/>
              </w:rPr>
            </w:pPr>
            <w:r w:rsidRPr="008345BA">
              <w:rPr>
                <w:rFonts w:eastAsia="Batang"/>
                <w:szCs w:val="20"/>
                <w:lang w:val="en-GB"/>
              </w:rPr>
              <w:t>TimeStamp</w:t>
            </w:r>
          </w:p>
        </w:tc>
        <w:tc>
          <w:tcPr>
            <w:tcW w:w="2925" w:type="dxa"/>
          </w:tcPr>
          <w:p w14:paraId="00ED3E8C" w14:textId="77777777" w:rsidR="003E0D54" w:rsidRPr="00CE0209" w:rsidRDefault="003E0D54" w:rsidP="00C2464A">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28853323"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1464394F" w14:textId="77777777" w:rsidTr="00C2464A">
        <w:tc>
          <w:tcPr>
            <w:tcW w:w="2474" w:type="dxa"/>
          </w:tcPr>
          <w:p w14:paraId="53D18FA6" w14:textId="77777777" w:rsidR="003E0D54" w:rsidRPr="002206AC" w:rsidRDefault="003E0D54" w:rsidP="00C2464A">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2980AA30" w14:textId="77777777" w:rsidR="003E0D54" w:rsidRPr="002206AC" w:rsidRDefault="003E0D54" w:rsidP="00C2464A">
            <w:pPr>
              <w:rPr>
                <w:rFonts w:eastAsia="Batang"/>
                <w:szCs w:val="20"/>
                <w:lang w:val="en-GB"/>
              </w:rPr>
            </w:pPr>
          </w:p>
          <w:p w14:paraId="480DAB2F" w14:textId="77777777" w:rsidR="003E0D54" w:rsidRPr="002206AC" w:rsidRDefault="003E0D54" w:rsidP="00C2464A">
            <w:pPr>
              <w:rPr>
                <w:rFonts w:eastAsia="Batang"/>
                <w:szCs w:val="20"/>
                <w:lang w:val="en-GB"/>
              </w:rPr>
            </w:pPr>
            <w:r w:rsidRPr="002206AC">
              <w:rPr>
                <w:rFonts w:eastAsia="Batang"/>
                <w:szCs w:val="20"/>
                <w:lang w:val="en-GB"/>
              </w:rPr>
              <w:t>String</w:t>
            </w:r>
          </w:p>
        </w:tc>
        <w:tc>
          <w:tcPr>
            <w:tcW w:w="2925" w:type="dxa"/>
          </w:tcPr>
          <w:p w14:paraId="2FB429BB" w14:textId="2335F020" w:rsidR="003E0D54" w:rsidRPr="009A0128" w:rsidRDefault="003E0D54" w:rsidP="00C2464A">
            <w:pPr>
              <w:rPr>
                <w:rFonts w:eastAsia="Times New Roman" w:cs="Arial"/>
                <w:szCs w:val="20"/>
              </w:rPr>
            </w:pPr>
            <w:r w:rsidRPr="002206AC">
              <w:rPr>
                <w:rFonts w:eastAsia="Times New Roman" w:cs="Arial"/>
                <w:szCs w:val="20"/>
              </w:rPr>
              <w:t xml:space="preserve">För- och efternamn i </w:t>
            </w:r>
            <w:r w:rsidR="009A0128">
              <w:rPr>
                <w:rFonts w:eastAsia="Times New Roman" w:cs="Arial"/>
                <w:szCs w:val="20"/>
              </w:rPr>
              <w:t>klartext för signerande person.</w:t>
            </w:r>
          </w:p>
        </w:tc>
        <w:tc>
          <w:tcPr>
            <w:tcW w:w="1617" w:type="dxa"/>
          </w:tcPr>
          <w:p w14:paraId="2DB1ADC5" w14:textId="77777777" w:rsidR="003E0D54" w:rsidRPr="008345BA" w:rsidRDefault="003E0D54" w:rsidP="00C2464A">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3E0D54" w:rsidRPr="008345BA" w14:paraId="7B0BB029"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F73DE6" w14:textId="77777777" w:rsidR="003E0D54" w:rsidRPr="001956C7" w:rsidRDefault="003E0D54" w:rsidP="00C2464A">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F0E9538" w14:textId="77777777" w:rsidR="003E0D54" w:rsidRPr="001956C7" w:rsidRDefault="003E0D54" w:rsidP="00C2464A">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7F5811" w14:textId="77777777"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624C08" w14:textId="77777777" w:rsidR="003E0D54" w:rsidRPr="008345BA" w:rsidRDefault="003E0D54" w:rsidP="00C2464A">
            <w:r w:rsidRPr="008345BA">
              <w:t>0</w:t>
            </w:r>
            <w:proofErr w:type="gramStart"/>
            <w:r w:rsidRPr="008345BA">
              <w:t>..</w:t>
            </w:r>
            <w:proofErr w:type="gramEnd"/>
            <w:r w:rsidRPr="008345BA">
              <w:t>1</w:t>
            </w:r>
          </w:p>
        </w:tc>
      </w:tr>
      <w:tr w:rsidR="003E0D54" w:rsidRPr="008345BA" w14:paraId="5929AAAF" w14:textId="77777777" w:rsidTr="00C2464A">
        <w:tc>
          <w:tcPr>
            <w:tcW w:w="2474" w:type="dxa"/>
            <w:tcBorders>
              <w:top w:val="single" w:sz="4" w:space="0" w:color="auto"/>
              <w:left w:val="single" w:sz="4" w:space="0" w:color="auto"/>
              <w:bottom w:val="single" w:sz="4" w:space="0" w:color="auto"/>
              <w:right w:val="single" w:sz="4" w:space="0" w:color="auto"/>
            </w:tcBorders>
          </w:tcPr>
          <w:p w14:paraId="0A720C42" w14:textId="77777777" w:rsidR="003E0D54" w:rsidRPr="000676B3" w:rsidRDefault="003E0D54" w:rsidP="00C2464A">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44D0117" w14:textId="77777777" w:rsidR="003E0D54" w:rsidRPr="000676B3" w:rsidRDefault="003E0D54" w:rsidP="00C2464A"/>
          <w:p w14:paraId="292FA347" w14:textId="77777777" w:rsidR="003E0D54" w:rsidRPr="000676B3" w:rsidRDefault="003E0D54" w:rsidP="00C2464A">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3979F0E" w14:textId="55C2EFCA" w:rsidR="009A0128" w:rsidRPr="001956C7" w:rsidRDefault="003E0D54" w:rsidP="009A0128">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27F3D98F" w14:textId="6749B64B" w:rsidR="003E0D54" w:rsidRPr="001956C7" w:rsidRDefault="003E0D54" w:rsidP="00C2464A">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50EE185E" w14:textId="77777777" w:rsidR="003E0D54" w:rsidRPr="008345BA" w:rsidRDefault="003E0D54" w:rsidP="00C2464A">
            <w:r>
              <w:t>1</w:t>
            </w:r>
          </w:p>
        </w:tc>
      </w:tr>
      <w:tr w:rsidR="003E0D54" w:rsidRPr="00455CC0" w14:paraId="6ABE0583" w14:textId="77777777" w:rsidTr="00C2464A">
        <w:tc>
          <w:tcPr>
            <w:tcW w:w="2474" w:type="dxa"/>
            <w:tcBorders>
              <w:top w:val="single" w:sz="4" w:space="0" w:color="auto"/>
              <w:left w:val="single" w:sz="4" w:space="0" w:color="auto"/>
              <w:bottom w:val="single" w:sz="4" w:space="0" w:color="auto"/>
              <w:right w:val="single" w:sz="4" w:space="0" w:color="auto"/>
            </w:tcBorders>
          </w:tcPr>
          <w:p w14:paraId="2E85E1ED" w14:textId="77777777" w:rsidR="003E0D54" w:rsidRPr="00455CC0" w:rsidRDefault="003E0D54" w:rsidP="00C2464A">
            <w:pPr>
              <w:rPr>
                <w:i/>
                <w:lang w:eastAsia="sv-SE"/>
              </w:rPr>
            </w:pPr>
            <w:r w:rsidRPr="002206AC">
              <w:rPr>
                <w:lang w:val="en-US" w:eastAsia="sv-SE"/>
              </w:rPr>
              <w:t>../</w:t>
            </w:r>
            <w:r w:rsidRPr="00455CC0">
              <w:rPr>
                <w:i/>
              </w:rPr>
              <w:t>SourceSystemType</w:t>
            </w:r>
            <w:r w:rsidRPr="00455CC0">
              <w:rPr>
                <w:i/>
                <w:lang w:eastAsia="sv-SE"/>
              </w:rPr>
              <w:t>.id.</w:t>
            </w:r>
            <w:r w:rsidRPr="00455CC0">
              <w:rPr>
                <w:i/>
                <w:lang w:eastAsia="sv-SE"/>
              </w:rPr>
              <w:lastRenderedPageBreak/>
              <w:t>root</w:t>
            </w:r>
          </w:p>
        </w:tc>
        <w:tc>
          <w:tcPr>
            <w:tcW w:w="2506" w:type="dxa"/>
            <w:tcBorders>
              <w:top w:val="single" w:sz="4" w:space="0" w:color="auto"/>
              <w:left w:val="single" w:sz="4" w:space="0" w:color="auto"/>
              <w:bottom w:val="single" w:sz="4" w:space="0" w:color="auto"/>
              <w:right w:val="single" w:sz="4" w:space="0" w:color="auto"/>
            </w:tcBorders>
          </w:tcPr>
          <w:p w14:paraId="61391F95" w14:textId="77777777" w:rsidR="003E0D54" w:rsidRPr="00455CC0" w:rsidRDefault="003E0D54" w:rsidP="00C2464A">
            <w:pPr>
              <w:rPr>
                <w:i/>
                <w:lang w:val="en-GB"/>
              </w:rPr>
            </w:pPr>
            <w:r w:rsidRPr="00455CC0">
              <w:rPr>
                <w:i/>
              </w:rPr>
              <w:lastRenderedPageBreak/>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77D72D7" w14:textId="77777777" w:rsidR="003E0D54" w:rsidRPr="00455CC0" w:rsidRDefault="003E0D54" w:rsidP="00C2464A">
            <w:pPr>
              <w:rPr>
                <w:rFonts w:eastAsia="Times New Roman" w:cs="Arial"/>
                <w:i/>
              </w:rPr>
            </w:pPr>
            <w:r w:rsidRPr="00455CC0">
              <w:rPr>
                <w:rFonts w:eastAsia="Times New Roman" w:cs="Arial"/>
                <w:i/>
              </w:rPr>
              <w:t>Root blir då</w:t>
            </w:r>
          </w:p>
          <w:p w14:paraId="52AB8888" w14:textId="6575222C" w:rsidR="003E0D54" w:rsidRPr="00455CC0" w:rsidRDefault="00DE5CA4" w:rsidP="00C2464A">
            <w:pPr>
              <w:rPr>
                <w:rFonts w:eastAsia="Times New Roman" w:cs="Arial"/>
                <w:i/>
              </w:rPr>
            </w:pPr>
            <w:r>
              <w:rPr>
                <w:rFonts w:eastAsia="Times New Roman"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9A1AEDD" w14:textId="77777777" w:rsidR="003E0D54" w:rsidRPr="00455CC0" w:rsidRDefault="003E0D54" w:rsidP="00C2464A">
            <w:pPr>
              <w:rPr>
                <w:i/>
              </w:rPr>
            </w:pPr>
            <w:r w:rsidRPr="00455CC0">
              <w:rPr>
                <w:i/>
              </w:rPr>
              <w:lastRenderedPageBreak/>
              <w:t>1</w:t>
            </w:r>
          </w:p>
        </w:tc>
      </w:tr>
      <w:tr w:rsidR="003E0D54" w:rsidRPr="00455CC0" w14:paraId="0A8A8158" w14:textId="77777777" w:rsidTr="00C2464A">
        <w:tc>
          <w:tcPr>
            <w:tcW w:w="2474" w:type="dxa"/>
            <w:tcBorders>
              <w:top w:val="single" w:sz="4" w:space="0" w:color="auto"/>
              <w:left w:val="single" w:sz="4" w:space="0" w:color="auto"/>
              <w:bottom w:val="single" w:sz="4" w:space="0" w:color="auto"/>
              <w:right w:val="single" w:sz="4" w:space="0" w:color="auto"/>
            </w:tcBorders>
          </w:tcPr>
          <w:p w14:paraId="16E65965" w14:textId="77777777" w:rsidR="003E0D54" w:rsidRPr="00455CC0" w:rsidRDefault="003E0D54" w:rsidP="00C2464A">
            <w:pPr>
              <w:rPr>
                <w:i/>
                <w:lang w:val="en-US" w:eastAsia="sv-SE"/>
              </w:rPr>
            </w:pPr>
            <w:r w:rsidRPr="002206AC">
              <w:rPr>
                <w:lang w:val="en-US" w:eastAsia="sv-SE"/>
              </w:rPr>
              <w:lastRenderedPageBreak/>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E003343" w14:textId="77777777" w:rsidR="003E0D54" w:rsidRPr="00455CC0" w:rsidRDefault="003E0D54" w:rsidP="00C2464A">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8BB5454" w14:textId="35AA95AF" w:rsidR="003E0D54" w:rsidRPr="00455CC0" w:rsidRDefault="003E0D54" w:rsidP="006701F1">
            <w:pPr>
              <w:rPr>
                <w:rFonts w:eastAsia="Times New Roman" w:cs="Arial"/>
                <w:i/>
              </w:rPr>
            </w:pPr>
            <w:r w:rsidRPr="00455CC0">
              <w:rPr>
                <w:rFonts w:eastAsia="Times New Roman" w:cs="Arial"/>
                <w:i/>
              </w:rPr>
              <w:t xml:space="preserve">Extension sätts till HSA-id för </w:t>
            </w:r>
            <w:r w:rsidR="006701F1">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159EDCD5" w14:textId="77777777" w:rsidR="003E0D54" w:rsidRPr="00455CC0" w:rsidRDefault="003E0D54" w:rsidP="00C2464A">
            <w:pPr>
              <w:rPr>
                <w:i/>
              </w:rPr>
            </w:pPr>
            <w:r w:rsidRPr="00455CC0">
              <w:rPr>
                <w:i/>
              </w:rPr>
              <w:t>1</w:t>
            </w:r>
          </w:p>
        </w:tc>
      </w:tr>
      <w:tr w:rsidR="003E0D54" w:rsidRPr="008345BA" w14:paraId="4B42F86A" w14:textId="77777777" w:rsidTr="00C2464A">
        <w:tc>
          <w:tcPr>
            <w:tcW w:w="2474" w:type="dxa"/>
            <w:shd w:val="clear" w:color="auto" w:fill="D9D9D9" w:themeFill="background1" w:themeFillShade="D9"/>
          </w:tcPr>
          <w:p w14:paraId="7E90B5A7" w14:textId="77777777" w:rsidR="003E0D54" w:rsidRPr="008345BA" w:rsidRDefault="003E0D54" w:rsidP="00C2464A">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095B9B6" w14:textId="77777777" w:rsidR="003E0D54" w:rsidRPr="008345BA" w:rsidRDefault="003E0D54" w:rsidP="00C2464A">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B024046"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0068B060"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3E0D54" w:rsidRPr="008345BA" w14:paraId="4D2E78A8" w14:textId="77777777" w:rsidTr="00C2464A">
        <w:tc>
          <w:tcPr>
            <w:tcW w:w="2474" w:type="dxa"/>
          </w:tcPr>
          <w:p w14:paraId="6340D46C"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49221A43"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3C564CD0" w14:textId="77777777" w:rsidR="003E0D54" w:rsidRPr="008345BA" w:rsidRDefault="003E0D54" w:rsidP="00C2464A">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55CDA48C" w14:textId="77777777" w:rsidR="003E0D54" w:rsidRPr="008345BA" w:rsidRDefault="003E0D54" w:rsidP="00C2464A">
            <w:pPr>
              <w:rPr>
                <w:rFonts w:eastAsia="Batang"/>
                <w:szCs w:val="20"/>
              </w:rPr>
            </w:pPr>
            <w:r w:rsidRPr="008345BA">
              <w:rPr>
                <w:rFonts w:eastAsia="Batang"/>
                <w:szCs w:val="20"/>
              </w:rPr>
              <w:t>1</w:t>
            </w:r>
          </w:p>
        </w:tc>
      </w:tr>
      <w:tr w:rsidR="003E0D54" w:rsidRPr="00D1172A" w14:paraId="22C3DD58" w14:textId="77777777" w:rsidTr="00C2464A">
        <w:tc>
          <w:tcPr>
            <w:tcW w:w="2474" w:type="dxa"/>
            <w:tcBorders>
              <w:top w:val="single" w:sz="4" w:space="0" w:color="auto"/>
              <w:left w:val="single" w:sz="4" w:space="0" w:color="auto"/>
              <w:bottom w:val="single" w:sz="4" w:space="0" w:color="auto"/>
              <w:right w:val="single" w:sz="4" w:space="0" w:color="auto"/>
            </w:tcBorders>
          </w:tcPr>
          <w:p w14:paraId="0AD7B128"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0FB40322"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E8DA4A" w14:textId="77777777" w:rsidR="003E0D54" w:rsidRDefault="003E0D54" w:rsidP="00C2464A">
            <w:pPr>
              <w:rPr>
                <w:rFonts w:eastAsia="Batang"/>
                <w:i/>
                <w:szCs w:val="20"/>
              </w:rPr>
            </w:pPr>
            <w:r w:rsidRPr="00D1172A">
              <w:rPr>
                <w:rFonts w:eastAsia="Batang"/>
                <w:i/>
                <w:szCs w:val="20"/>
              </w:rPr>
              <w:t xml:space="preserve">Kod för </w:t>
            </w:r>
            <w:r>
              <w:rPr>
                <w:rFonts w:eastAsia="Batang"/>
                <w:i/>
                <w:szCs w:val="20"/>
              </w:rPr>
              <w:t>relationstyp.</w:t>
            </w:r>
          </w:p>
          <w:p w14:paraId="0B0AFF6F" w14:textId="77777777" w:rsidR="003E0D54" w:rsidRDefault="003E0D54" w:rsidP="00C2464A">
            <w:pPr>
              <w:rPr>
                <w:rFonts w:eastAsia="Batang"/>
                <w:i/>
                <w:szCs w:val="20"/>
              </w:rPr>
            </w:pPr>
          </w:p>
          <w:p w14:paraId="3FF601CB" w14:textId="77777777" w:rsidR="003E0D54" w:rsidRDefault="003E0D54" w:rsidP="00C2464A">
            <w:pPr>
              <w:rPr>
                <w:rFonts w:eastAsia="Batang"/>
                <w:i/>
                <w:szCs w:val="20"/>
              </w:rPr>
            </w:pPr>
            <w:r>
              <w:rPr>
                <w:rFonts w:eastAsia="Batang"/>
                <w:i/>
                <w:szCs w:val="20"/>
              </w:rPr>
              <w:t>T.ex. HL7 där refererad information ”har en förklaring” till det hämtade objektet. Code=EXPL</w:t>
            </w:r>
          </w:p>
          <w:p w14:paraId="5BAF92A0" w14:textId="77777777" w:rsidR="003E0D54" w:rsidRDefault="003E0D54" w:rsidP="00C2464A">
            <w:pPr>
              <w:rPr>
                <w:rFonts w:eastAsia="Batang"/>
                <w:i/>
                <w:szCs w:val="20"/>
              </w:rPr>
            </w:pPr>
          </w:p>
          <w:p w14:paraId="7998E1B5" w14:textId="77777777" w:rsidR="003E0D54" w:rsidRPr="00D1172A" w:rsidRDefault="003E0D54" w:rsidP="00C2464A">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917D7EF"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6616098F" w14:textId="77777777" w:rsidTr="00C2464A">
        <w:tc>
          <w:tcPr>
            <w:tcW w:w="2474" w:type="dxa"/>
            <w:tcBorders>
              <w:top w:val="single" w:sz="4" w:space="0" w:color="auto"/>
              <w:left w:val="single" w:sz="4" w:space="0" w:color="auto"/>
              <w:bottom w:val="single" w:sz="4" w:space="0" w:color="auto"/>
              <w:right w:val="single" w:sz="4" w:space="0" w:color="auto"/>
            </w:tcBorders>
          </w:tcPr>
          <w:p w14:paraId="4F0F33A3"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53CD6AC"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0451E2" w14:textId="77777777" w:rsidR="003E0D54" w:rsidRPr="00D1172A" w:rsidRDefault="003E0D54" w:rsidP="00C2464A">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C63D4A" w14:textId="77777777" w:rsidR="003E0D54" w:rsidRDefault="003E0D54" w:rsidP="00C2464A">
            <w:pPr>
              <w:rPr>
                <w:rFonts w:eastAsia="Batang"/>
                <w:i/>
                <w:szCs w:val="20"/>
              </w:rPr>
            </w:pPr>
          </w:p>
          <w:p w14:paraId="3A2A3931" w14:textId="77777777" w:rsidR="003E0D54" w:rsidRDefault="003E0D54" w:rsidP="00C2464A">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00E0E9A4" w14:textId="77777777" w:rsidR="003E0D54" w:rsidRDefault="003E0D54" w:rsidP="00C2464A">
            <w:pPr>
              <w:rPr>
                <w:rFonts w:eastAsia="Batang"/>
                <w:i/>
                <w:szCs w:val="20"/>
              </w:rPr>
            </w:pPr>
          </w:p>
          <w:p w14:paraId="4F6FEE14" w14:textId="77777777" w:rsidR="003E0D54" w:rsidRDefault="003E0D54" w:rsidP="00C2464A">
            <w:pPr>
              <w:rPr>
                <w:rFonts w:eastAsia="Batang"/>
                <w:i/>
                <w:szCs w:val="20"/>
              </w:rPr>
            </w:pPr>
            <w:r>
              <w:rPr>
                <w:rFonts w:eastAsia="Batang"/>
                <w:i/>
                <w:szCs w:val="20"/>
              </w:rPr>
              <w:t>Alternativ då HL7 inte räcker till är</w:t>
            </w:r>
            <w:r w:rsidRPr="00D1172A">
              <w:rPr>
                <w:rFonts w:eastAsia="Batang"/>
                <w:i/>
                <w:szCs w:val="20"/>
              </w:rPr>
              <w:t>KV Snomed CT SE.</w:t>
            </w:r>
          </w:p>
          <w:p w14:paraId="140D4345" w14:textId="77777777" w:rsidR="003E0D54" w:rsidRPr="00D1172A" w:rsidRDefault="003E0D54" w:rsidP="00C2464A">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5BDA7060" w14:textId="77777777" w:rsidR="003E0D54" w:rsidRPr="00D1172A" w:rsidRDefault="003E0D54" w:rsidP="00C2464A">
            <w:pPr>
              <w:rPr>
                <w:rFonts w:eastAsia="Batang"/>
                <w:i/>
                <w:szCs w:val="20"/>
              </w:rPr>
            </w:pPr>
            <w:r w:rsidRPr="00D1172A">
              <w:rPr>
                <w:rFonts w:eastAsia="Batang"/>
                <w:i/>
                <w:szCs w:val="20"/>
              </w:rPr>
              <w:t>1</w:t>
            </w:r>
          </w:p>
        </w:tc>
      </w:tr>
      <w:tr w:rsidR="003E0D54" w:rsidRPr="00D1172A" w14:paraId="1337F130" w14:textId="77777777" w:rsidTr="00C2464A">
        <w:tc>
          <w:tcPr>
            <w:tcW w:w="2474" w:type="dxa"/>
            <w:tcBorders>
              <w:top w:val="single" w:sz="4" w:space="0" w:color="auto"/>
              <w:left w:val="single" w:sz="4" w:space="0" w:color="auto"/>
              <w:bottom w:val="single" w:sz="4" w:space="0" w:color="auto"/>
              <w:right w:val="single" w:sz="4" w:space="0" w:color="auto"/>
            </w:tcBorders>
          </w:tcPr>
          <w:p w14:paraId="7679A85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343CC377"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237164" w14:textId="77777777" w:rsidR="003E0D54" w:rsidRPr="00D1172A" w:rsidRDefault="003E0D54" w:rsidP="00C2464A">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CC1D5E7"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73534C1A" w14:textId="77777777" w:rsidTr="00C2464A">
        <w:tc>
          <w:tcPr>
            <w:tcW w:w="2474" w:type="dxa"/>
            <w:tcBorders>
              <w:top w:val="single" w:sz="4" w:space="0" w:color="auto"/>
              <w:left w:val="single" w:sz="4" w:space="0" w:color="auto"/>
              <w:bottom w:val="single" w:sz="4" w:space="0" w:color="auto"/>
              <w:right w:val="single" w:sz="4" w:space="0" w:color="auto"/>
            </w:tcBorders>
          </w:tcPr>
          <w:p w14:paraId="642C71FC"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81DCF8E"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B0297E" w14:textId="77777777" w:rsidR="003E0D54" w:rsidRPr="00D1172A" w:rsidRDefault="003E0D54" w:rsidP="00C2464A">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334955F"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D1172A" w14:paraId="112B009E" w14:textId="77777777" w:rsidTr="00C2464A">
        <w:tc>
          <w:tcPr>
            <w:tcW w:w="2474" w:type="dxa"/>
            <w:tcBorders>
              <w:top w:val="single" w:sz="4" w:space="0" w:color="auto"/>
              <w:left w:val="single" w:sz="4" w:space="0" w:color="auto"/>
              <w:bottom w:val="single" w:sz="4" w:space="0" w:color="auto"/>
              <w:right w:val="single" w:sz="4" w:space="0" w:color="auto"/>
            </w:tcBorders>
          </w:tcPr>
          <w:p w14:paraId="5D9B858B" w14:textId="77777777" w:rsidR="003E0D54" w:rsidRPr="00D1172A" w:rsidRDefault="003E0D54" w:rsidP="00C2464A">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325F0854" w14:textId="77777777" w:rsidR="003E0D54" w:rsidRPr="00D1172A" w:rsidRDefault="003E0D54" w:rsidP="00C2464A">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CF4866" w14:textId="75807C58" w:rsidR="003E0D54" w:rsidRPr="00D1172A" w:rsidRDefault="003E0D54" w:rsidP="009A0128">
            <w:pPr>
              <w:rPr>
                <w:rFonts w:eastAsia="Batang"/>
                <w:i/>
                <w:szCs w:val="20"/>
              </w:rPr>
            </w:pPr>
            <w:r w:rsidRPr="00D1172A">
              <w:rPr>
                <w:rFonts w:eastAsia="Batang"/>
                <w:i/>
                <w:szCs w:val="20"/>
              </w:rPr>
              <w:t xml:space="preserve">Textuell beskrivning av </w:t>
            </w:r>
            <w:r w:rsidR="009A0128">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192846" w14:textId="77777777" w:rsidR="003E0D54" w:rsidRPr="00D1172A" w:rsidRDefault="003E0D54" w:rsidP="00C2464A">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3E0D54" w:rsidRPr="008345BA" w14:paraId="508DE788" w14:textId="77777777" w:rsidTr="00C2464A">
        <w:tc>
          <w:tcPr>
            <w:tcW w:w="2474" w:type="dxa"/>
            <w:shd w:val="clear" w:color="auto" w:fill="D9D9D9" w:themeFill="background1" w:themeFillShade="D9"/>
          </w:tcPr>
          <w:p w14:paraId="39C36931"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18A754B2" w14:textId="77777777" w:rsidR="003E0D54" w:rsidRPr="008345BA" w:rsidRDefault="003E0D54" w:rsidP="00C2464A">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668E69C"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163E67B" w14:textId="77777777" w:rsidR="003E0D54" w:rsidRPr="008345BA" w:rsidRDefault="003E0D54" w:rsidP="00C2464A">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3E0D54" w:rsidRPr="008345BA" w14:paraId="21F74AD3" w14:textId="77777777" w:rsidTr="00C2464A">
        <w:tc>
          <w:tcPr>
            <w:tcW w:w="2474" w:type="dxa"/>
          </w:tcPr>
          <w:p w14:paraId="6EF826FE"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40FCCF44"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DA83A3F" w14:textId="77777777" w:rsidR="003E0D54" w:rsidRPr="00AC5622" w:rsidRDefault="003E0D54" w:rsidP="00C2464A">
            <w:pPr>
              <w:rPr>
                <w:rFonts w:cs="Arial"/>
                <w:szCs w:val="20"/>
              </w:rPr>
            </w:pPr>
            <w:r w:rsidRPr="008345BA">
              <w:rPr>
                <w:rFonts w:cs="Arial"/>
                <w:szCs w:val="20"/>
              </w:rPr>
              <w:t xml:space="preserve">Den refererade externa informationens identitet som är unik inom källsystemet. </w:t>
            </w:r>
          </w:p>
        </w:tc>
        <w:tc>
          <w:tcPr>
            <w:tcW w:w="1617" w:type="dxa"/>
          </w:tcPr>
          <w:p w14:paraId="79CF54DB"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AC5622" w14:paraId="7EFAFCF0" w14:textId="77777777" w:rsidTr="00C2464A">
        <w:tc>
          <w:tcPr>
            <w:tcW w:w="2474" w:type="dxa"/>
            <w:tcBorders>
              <w:top w:val="single" w:sz="4" w:space="0" w:color="auto"/>
              <w:left w:val="single" w:sz="4" w:space="0" w:color="auto"/>
              <w:bottom w:val="single" w:sz="4" w:space="0" w:color="auto"/>
              <w:right w:val="single" w:sz="4" w:space="0" w:color="auto"/>
            </w:tcBorders>
          </w:tcPr>
          <w:p w14:paraId="26FE3E78" w14:textId="77777777" w:rsidR="003E0D54" w:rsidRPr="00AC5622" w:rsidRDefault="003E0D54" w:rsidP="00C2464A">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AF55D1"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B7BECB3" w14:textId="79B9523B" w:rsidR="003E0D54" w:rsidRPr="00AC5622" w:rsidRDefault="009A0128" w:rsidP="00C2464A">
            <w:pPr>
              <w:rPr>
                <w:rFonts w:cs="Arial"/>
                <w:i/>
                <w:szCs w:val="20"/>
              </w:rPr>
            </w:pPr>
            <w:r>
              <w:rPr>
                <w:rFonts w:cs="Arial"/>
                <w:i/>
                <w:szCs w:val="20"/>
              </w:rPr>
              <w:t>Root blir sätts</w:t>
            </w:r>
          </w:p>
          <w:p w14:paraId="7C34443A" w14:textId="7840ADCF" w:rsidR="003E0D54" w:rsidRPr="00AC5622" w:rsidRDefault="00DE5CA4" w:rsidP="009A0128">
            <w:pPr>
              <w:rPr>
                <w:rFonts w:cs="Arial"/>
                <w:i/>
                <w:szCs w:val="20"/>
              </w:rPr>
            </w:pPr>
            <w:r>
              <w:rPr>
                <w:rFonts w:cs="Arial"/>
                <w:i/>
                <w:szCs w:val="20"/>
              </w:rPr>
              <w:t>OID för</w:t>
            </w:r>
            <w:r w:rsidR="009A0128">
              <w:rPr>
                <w:rFonts w:cs="Arial"/>
                <w:i/>
                <w:szCs w:val="20"/>
              </w:rPr>
              <w:t xml:space="preserve"> lokalt id</w:t>
            </w:r>
            <w:r>
              <w:rPr>
                <w:rFonts w:cs="Arial"/>
                <w:i/>
                <w:szCs w:val="20"/>
              </w:rPr>
              <w:t xml:space="preserve">: </w:t>
            </w:r>
            <w:r>
              <w:rPr>
                <w:rFonts w:cs="Arial"/>
                <w:i/>
                <w:szCs w:val="20"/>
              </w:rPr>
              <w:lastRenderedPageBreak/>
              <w:t>1.2.752.129.2.1.</w:t>
            </w:r>
            <w:r w:rsidR="009A0128">
              <w:rPr>
                <w:rFonts w:cs="Arial"/>
                <w:i/>
                <w:szCs w:val="20"/>
              </w:rPr>
              <w:t>2</w:t>
            </w:r>
            <w:r>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7C2A548F" w14:textId="77777777" w:rsidR="003E0D54" w:rsidRPr="00AC5622" w:rsidRDefault="003E0D54" w:rsidP="00C2464A">
            <w:pPr>
              <w:rPr>
                <w:rFonts w:eastAsia="Batang"/>
                <w:i/>
                <w:szCs w:val="20"/>
                <w:lang w:val="en-US"/>
              </w:rPr>
            </w:pPr>
            <w:r w:rsidRPr="00AC5622">
              <w:rPr>
                <w:rFonts w:eastAsia="Batang"/>
                <w:i/>
                <w:szCs w:val="20"/>
                <w:lang w:val="en-US"/>
              </w:rPr>
              <w:lastRenderedPageBreak/>
              <w:t>1</w:t>
            </w:r>
          </w:p>
        </w:tc>
      </w:tr>
      <w:tr w:rsidR="003E0D54" w:rsidRPr="00AC5622" w14:paraId="64BDFB19" w14:textId="77777777" w:rsidTr="00C2464A">
        <w:tc>
          <w:tcPr>
            <w:tcW w:w="2474" w:type="dxa"/>
            <w:tcBorders>
              <w:top w:val="single" w:sz="4" w:space="0" w:color="auto"/>
              <w:left w:val="single" w:sz="4" w:space="0" w:color="auto"/>
              <w:bottom w:val="single" w:sz="4" w:space="0" w:color="auto"/>
              <w:right w:val="single" w:sz="4" w:space="0" w:color="auto"/>
            </w:tcBorders>
          </w:tcPr>
          <w:p w14:paraId="7DC6814A" w14:textId="77777777" w:rsidR="003E0D54" w:rsidRPr="00AC5622" w:rsidRDefault="003E0D54" w:rsidP="00C2464A">
            <w:pPr>
              <w:rPr>
                <w:i/>
                <w:szCs w:val="20"/>
                <w:lang w:eastAsia="sv-SE"/>
              </w:rPr>
            </w:pPr>
            <w:proofErr w:type="gramStart"/>
            <w:r w:rsidRPr="00AC5622">
              <w:rPr>
                <w:i/>
                <w:szCs w:val="20"/>
                <w:lang w:eastAsia="sv-SE"/>
              </w:rPr>
              <w:lastRenderedPageBreak/>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435AE8B2" w14:textId="77777777" w:rsidR="003E0D54" w:rsidRPr="00AC5622" w:rsidRDefault="003E0D54" w:rsidP="00C2464A">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9DD566" w14:textId="77777777" w:rsidR="003E0D54" w:rsidRPr="00AC5622" w:rsidRDefault="003E0D54" w:rsidP="00C2464A">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F1070A2" w14:textId="77777777" w:rsidR="003E0D54" w:rsidRPr="00AC5622" w:rsidRDefault="003E0D54" w:rsidP="00C2464A">
            <w:pPr>
              <w:rPr>
                <w:rFonts w:eastAsia="Batang"/>
                <w:i/>
                <w:szCs w:val="20"/>
                <w:lang w:val="en-US"/>
              </w:rPr>
            </w:pPr>
            <w:r w:rsidRPr="00AC5622">
              <w:rPr>
                <w:rFonts w:eastAsia="Batang"/>
                <w:i/>
                <w:szCs w:val="20"/>
                <w:lang w:val="en-US"/>
              </w:rPr>
              <w:t>1</w:t>
            </w:r>
          </w:p>
        </w:tc>
      </w:tr>
      <w:tr w:rsidR="003E0D54" w:rsidRPr="008345BA" w14:paraId="1C2853F0" w14:textId="77777777" w:rsidTr="000A44E1">
        <w:trPr>
          <w:trHeight w:val="1266"/>
        </w:trPr>
        <w:tc>
          <w:tcPr>
            <w:tcW w:w="2474" w:type="dxa"/>
          </w:tcPr>
          <w:p w14:paraId="6756DED9"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0AB012D6" w14:textId="77777777" w:rsidR="003E0D54" w:rsidRPr="008345BA" w:rsidRDefault="003E0D54" w:rsidP="00C2464A">
            <w:pPr>
              <w:rPr>
                <w:rFonts w:eastAsia="Batang"/>
                <w:szCs w:val="20"/>
              </w:rPr>
            </w:pPr>
            <w:r w:rsidRPr="008345BA">
              <w:rPr>
                <w:rFonts w:eastAsia="Batang"/>
                <w:szCs w:val="20"/>
              </w:rPr>
              <w:t>TimeStamp</w:t>
            </w:r>
          </w:p>
        </w:tc>
        <w:tc>
          <w:tcPr>
            <w:tcW w:w="2925" w:type="dxa"/>
          </w:tcPr>
          <w:p w14:paraId="36B2530C" w14:textId="7228B392" w:rsidR="003E0D54" w:rsidRPr="009A0128" w:rsidRDefault="003E0D54" w:rsidP="009A0128">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685EE948" w14:textId="77777777" w:rsidR="003E0D54" w:rsidRPr="008345BA" w:rsidRDefault="003E0D54" w:rsidP="00C2464A">
            <w:pPr>
              <w:rPr>
                <w:rFonts w:eastAsia="Batang"/>
                <w:szCs w:val="20"/>
              </w:rPr>
            </w:pPr>
            <w:r w:rsidRPr="008345BA">
              <w:rPr>
                <w:rFonts w:eastAsia="Batang"/>
                <w:szCs w:val="20"/>
              </w:rPr>
              <w:t>1</w:t>
            </w:r>
          </w:p>
        </w:tc>
      </w:tr>
      <w:tr w:rsidR="003E0D54" w:rsidRPr="008345BA" w14:paraId="75B6BE56" w14:textId="77777777" w:rsidTr="00C2464A">
        <w:tc>
          <w:tcPr>
            <w:tcW w:w="2474" w:type="dxa"/>
          </w:tcPr>
          <w:p w14:paraId="5228DD6D"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04C38421" w14:textId="77777777" w:rsidR="003E0D54" w:rsidRPr="008345BA" w:rsidRDefault="003E0D54" w:rsidP="00C2464A">
            <w:pPr>
              <w:rPr>
                <w:rFonts w:eastAsia="Batang"/>
                <w:szCs w:val="20"/>
              </w:rPr>
            </w:pPr>
            <w:r w:rsidRPr="008345BA">
              <w:rPr>
                <w:rFonts w:eastAsia="Batang"/>
                <w:szCs w:val="20"/>
              </w:rPr>
              <w:t>URN</w:t>
            </w:r>
          </w:p>
        </w:tc>
        <w:tc>
          <w:tcPr>
            <w:tcW w:w="2925" w:type="dxa"/>
          </w:tcPr>
          <w:p w14:paraId="5BB09E2F" w14:textId="77777777" w:rsidR="003E0D54" w:rsidRPr="008345BA" w:rsidRDefault="003E0D54" w:rsidP="00C2464A">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21B153C2" w14:textId="77777777" w:rsidR="003E0D54" w:rsidRPr="008345BA" w:rsidRDefault="003E0D54" w:rsidP="00C2464A">
            <w:pPr>
              <w:rPr>
                <w:rFonts w:cs="Arial"/>
                <w:szCs w:val="20"/>
              </w:rPr>
            </w:pPr>
          </w:p>
          <w:p w14:paraId="2AE6F56C" w14:textId="77777777" w:rsidR="003E0D54" w:rsidRPr="008345BA" w:rsidRDefault="003E0D54" w:rsidP="00C2464A">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7961EFB2" w14:textId="77777777" w:rsidR="003E0D54" w:rsidRPr="008345BA" w:rsidRDefault="003E0D54" w:rsidP="00C2464A">
            <w:pPr>
              <w:rPr>
                <w:rFonts w:eastAsia="Arial Unicode MS" w:cs="Arial"/>
                <w:color w:val="000000"/>
                <w:szCs w:val="20"/>
                <w:lang w:val="en-US"/>
              </w:rPr>
            </w:pPr>
          </w:p>
          <w:p w14:paraId="3D357A19" w14:textId="3D5FB114" w:rsidR="003E0D54" w:rsidRPr="008345BA" w:rsidRDefault="003E0D54" w:rsidP="00C2464A">
            <w:pPr>
              <w:rPr>
                <w:rFonts w:cs="Arial"/>
                <w:szCs w:val="20"/>
                <w:lang w:val="en-US"/>
              </w:rPr>
            </w:pPr>
            <w:r w:rsidRPr="008345BA">
              <w:rPr>
                <w:rFonts w:eastAsia="Arial Unicode MS" w:cs="Arial"/>
                <w:color w:val="000000"/>
                <w:szCs w:val="20"/>
                <w:lang w:val="en-US"/>
              </w:rPr>
              <w:t xml:space="preserve">T.ex. </w:t>
            </w:r>
            <w:r w:rsidR="000A44E1" w:rsidRPr="008345BA">
              <w:rPr>
                <w:szCs w:val="20"/>
                <w:lang w:val="en-US"/>
              </w:rPr>
              <w:t>riv:</w:t>
            </w:r>
            <w:r w:rsidR="000A44E1" w:rsidRPr="000A44E1">
              <w:rPr>
                <w:szCs w:val="20"/>
                <w:lang w:val="en-US"/>
              </w:rPr>
              <w:t>clinicalprocess:healthcond:basic</w:t>
            </w:r>
            <w:r w:rsidR="000A44E1" w:rsidRPr="008345BA">
              <w:rPr>
                <w:szCs w:val="20"/>
                <w:lang w:val="en-US"/>
              </w:rPr>
              <w:t>:Get</w:t>
            </w:r>
            <w:r w:rsidR="000A44E1">
              <w:rPr>
                <w:szCs w:val="20"/>
                <w:lang w:val="en-US"/>
              </w:rPr>
              <w:t>Measurement</w:t>
            </w:r>
          </w:p>
        </w:tc>
        <w:tc>
          <w:tcPr>
            <w:tcW w:w="1617" w:type="dxa"/>
          </w:tcPr>
          <w:p w14:paraId="4799E36E"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2CE63F1" w14:textId="77777777" w:rsidTr="00C2464A">
        <w:tc>
          <w:tcPr>
            <w:tcW w:w="2474" w:type="dxa"/>
            <w:shd w:val="clear" w:color="auto" w:fill="D9D9D9" w:themeFill="background1" w:themeFillShade="D9"/>
          </w:tcPr>
          <w:p w14:paraId="7EB0DF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626BDE02" w14:textId="77777777" w:rsidR="003E0D54" w:rsidRPr="008345BA" w:rsidRDefault="003E0D54" w:rsidP="00C2464A">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5F30CC6A" w14:textId="77777777" w:rsidR="003E0D54" w:rsidRPr="008345BA" w:rsidRDefault="003E0D54" w:rsidP="00C2464A">
            <w:pPr>
              <w:rPr>
                <w:rFonts w:eastAsia="Batang"/>
                <w:szCs w:val="20"/>
              </w:rPr>
            </w:pPr>
          </w:p>
        </w:tc>
        <w:tc>
          <w:tcPr>
            <w:tcW w:w="1617" w:type="dxa"/>
            <w:shd w:val="clear" w:color="auto" w:fill="D9D9D9" w:themeFill="background1" w:themeFillShade="D9"/>
          </w:tcPr>
          <w:p w14:paraId="6E1EE89B" w14:textId="77777777" w:rsidR="003E0D54" w:rsidRPr="008345BA" w:rsidRDefault="003E0D54" w:rsidP="00C2464A">
            <w:pPr>
              <w:rPr>
                <w:rFonts w:eastAsia="Batang"/>
                <w:szCs w:val="20"/>
              </w:rPr>
            </w:pPr>
            <w:r w:rsidRPr="008345BA">
              <w:rPr>
                <w:rFonts w:eastAsia="Batang"/>
                <w:szCs w:val="20"/>
              </w:rPr>
              <w:t>1</w:t>
            </w:r>
          </w:p>
        </w:tc>
      </w:tr>
      <w:tr w:rsidR="003E0D54" w:rsidRPr="008345BA" w14:paraId="55C3568D" w14:textId="77777777" w:rsidTr="00C2464A">
        <w:tc>
          <w:tcPr>
            <w:tcW w:w="2474" w:type="dxa"/>
          </w:tcPr>
          <w:p w14:paraId="32DCE21A"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5EDAD935"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2A1331D3" w14:textId="6B33A223" w:rsidR="003E0D54" w:rsidRPr="008345BA" w:rsidRDefault="003E0D54" w:rsidP="009A0128">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3D6B3B00" w14:textId="77777777" w:rsidR="003E0D54" w:rsidRPr="008345BA" w:rsidRDefault="003E0D54" w:rsidP="00C2464A">
            <w:pPr>
              <w:rPr>
                <w:rFonts w:eastAsia="Batang"/>
                <w:szCs w:val="20"/>
                <w:lang w:val="en-US"/>
              </w:rPr>
            </w:pPr>
            <w:r w:rsidRPr="008345BA">
              <w:rPr>
                <w:rFonts w:eastAsia="Batang"/>
                <w:szCs w:val="20"/>
                <w:lang w:val="en-US"/>
              </w:rPr>
              <w:t>1</w:t>
            </w:r>
          </w:p>
        </w:tc>
      </w:tr>
      <w:tr w:rsidR="006701F1" w:rsidRPr="008345BA" w14:paraId="1BD387C6" w14:textId="77777777" w:rsidTr="001D6CA0">
        <w:tc>
          <w:tcPr>
            <w:tcW w:w="2474" w:type="dxa"/>
          </w:tcPr>
          <w:p w14:paraId="39D12EF3"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2902F7B8" w14:textId="77777777" w:rsidR="006701F1" w:rsidRPr="008345BA" w:rsidRDefault="006701F1" w:rsidP="001D6CA0">
            <w:r>
              <w:t>String</w:t>
            </w:r>
          </w:p>
        </w:tc>
        <w:tc>
          <w:tcPr>
            <w:tcW w:w="2925" w:type="dxa"/>
          </w:tcPr>
          <w:p w14:paraId="71E626B5" w14:textId="77777777" w:rsidR="006701F1" w:rsidRPr="008345BA" w:rsidRDefault="006701F1" w:rsidP="001D6CA0">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2567D7EE" w14:textId="77777777" w:rsidR="006701F1" w:rsidRPr="008345BA" w:rsidRDefault="006701F1" w:rsidP="001D6CA0">
            <w:pPr>
              <w:rPr>
                <w:lang w:val="en-US"/>
              </w:rPr>
            </w:pPr>
          </w:p>
        </w:tc>
      </w:tr>
      <w:tr w:rsidR="006701F1" w:rsidRPr="008345BA" w14:paraId="0F2AEAAC" w14:textId="77777777" w:rsidTr="001D6CA0">
        <w:tc>
          <w:tcPr>
            <w:tcW w:w="2474" w:type="dxa"/>
          </w:tcPr>
          <w:p w14:paraId="1D0C8741" w14:textId="77777777" w:rsidR="006701F1" w:rsidRPr="008345BA" w:rsidRDefault="006701F1" w:rsidP="001D6CA0">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04AD97AB" w14:textId="77777777" w:rsidR="006701F1" w:rsidRPr="008345BA" w:rsidRDefault="006701F1" w:rsidP="001D6CA0">
            <w:r>
              <w:t>String</w:t>
            </w:r>
          </w:p>
        </w:tc>
        <w:tc>
          <w:tcPr>
            <w:tcW w:w="2925" w:type="dxa"/>
          </w:tcPr>
          <w:p w14:paraId="12A02070" w14:textId="77777777" w:rsidR="006701F1" w:rsidRPr="008345BA" w:rsidRDefault="006701F1" w:rsidP="001D6CA0">
            <w:pPr>
              <w:rPr>
                <w:rFonts w:cs="Arial"/>
              </w:rPr>
            </w:pPr>
            <w:r>
              <w:rPr>
                <w:rFonts w:cs="Arial"/>
              </w:rPr>
              <w:t>Extension sätts till den HSA-id för aktuell vårdgivare</w:t>
            </w:r>
          </w:p>
        </w:tc>
        <w:tc>
          <w:tcPr>
            <w:tcW w:w="1617" w:type="dxa"/>
          </w:tcPr>
          <w:p w14:paraId="24092DB3" w14:textId="77777777" w:rsidR="006701F1" w:rsidRPr="006701F1" w:rsidRDefault="006701F1" w:rsidP="001D6CA0"/>
        </w:tc>
      </w:tr>
      <w:tr w:rsidR="003E0D54" w:rsidRPr="008345BA" w14:paraId="06E01BEE" w14:textId="77777777" w:rsidTr="00C2464A">
        <w:tc>
          <w:tcPr>
            <w:tcW w:w="2474" w:type="dxa"/>
            <w:shd w:val="clear" w:color="auto" w:fill="D9D9D9" w:themeFill="background1" w:themeFillShade="D9"/>
          </w:tcPr>
          <w:p w14:paraId="41DC3A1C" w14:textId="77777777" w:rsidR="003E0D54" w:rsidRPr="008345BA" w:rsidRDefault="003E0D54" w:rsidP="00C2464A">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38AE2AAD" w14:textId="77777777" w:rsidR="003E0D54" w:rsidRPr="008345BA" w:rsidRDefault="003E0D54" w:rsidP="00C2464A">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CA7F4E9" w14:textId="77777777" w:rsidR="003E0D54" w:rsidRPr="008345BA" w:rsidRDefault="003E0D54" w:rsidP="00C2464A">
            <w:pPr>
              <w:rPr>
                <w:rFonts w:eastAsia="Batang"/>
                <w:szCs w:val="20"/>
                <w:lang w:val="en-US"/>
              </w:rPr>
            </w:pPr>
          </w:p>
        </w:tc>
        <w:tc>
          <w:tcPr>
            <w:tcW w:w="1617" w:type="dxa"/>
            <w:shd w:val="clear" w:color="auto" w:fill="D9D9D9" w:themeFill="background1" w:themeFillShade="D9"/>
          </w:tcPr>
          <w:p w14:paraId="226B3BC1" w14:textId="77777777" w:rsidR="003E0D54" w:rsidRPr="008345BA" w:rsidRDefault="003E0D54" w:rsidP="00C2464A">
            <w:pPr>
              <w:rPr>
                <w:rFonts w:eastAsia="Batang"/>
                <w:szCs w:val="20"/>
                <w:lang w:val="en-US"/>
              </w:rPr>
            </w:pPr>
            <w:r w:rsidRPr="008345BA">
              <w:rPr>
                <w:rFonts w:eastAsia="Batang"/>
                <w:szCs w:val="20"/>
                <w:lang w:val="en-US"/>
              </w:rPr>
              <w:t>1</w:t>
            </w:r>
          </w:p>
        </w:tc>
      </w:tr>
      <w:tr w:rsidR="003E0D54" w:rsidRPr="008345BA" w14:paraId="31C04908" w14:textId="77777777" w:rsidTr="00C2464A">
        <w:tc>
          <w:tcPr>
            <w:tcW w:w="2474" w:type="dxa"/>
          </w:tcPr>
          <w:p w14:paraId="5E9C3181" w14:textId="77777777" w:rsidR="003E0D54" w:rsidRPr="008345BA" w:rsidRDefault="003E0D54" w:rsidP="00C2464A">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29241CF9" w14:textId="77777777" w:rsidR="003E0D54" w:rsidRPr="008345BA" w:rsidRDefault="003E0D54" w:rsidP="00C2464A">
            <w:pPr>
              <w:rPr>
                <w:rFonts w:eastAsia="Batang"/>
                <w:szCs w:val="20"/>
                <w:lang w:val="en-US"/>
              </w:rPr>
            </w:pPr>
            <w:r w:rsidRPr="008345BA">
              <w:rPr>
                <w:rFonts w:eastAsia="Batang"/>
                <w:szCs w:val="20"/>
                <w:lang w:val="en-US"/>
              </w:rPr>
              <w:t>IIType</w:t>
            </w:r>
          </w:p>
        </w:tc>
        <w:tc>
          <w:tcPr>
            <w:tcW w:w="2925" w:type="dxa"/>
          </w:tcPr>
          <w:p w14:paraId="697840A4" w14:textId="77777777" w:rsidR="003E0D54" w:rsidRDefault="003E0D54" w:rsidP="00C2464A">
            <w:pPr>
              <w:rPr>
                <w:szCs w:val="20"/>
              </w:rPr>
            </w:pPr>
            <w:r w:rsidRPr="008345BA">
              <w:rPr>
                <w:szCs w:val="20"/>
              </w:rPr>
              <w:t xml:space="preserve">Personens identitet av utförarrollen som är unik inom källsystemet. </w:t>
            </w:r>
          </w:p>
          <w:p w14:paraId="4554B8A8" w14:textId="77777777" w:rsidR="003E0D54" w:rsidRDefault="003E0D54" w:rsidP="00C2464A">
            <w:pPr>
              <w:rPr>
                <w:szCs w:val="20"/>
              </w:rPr>
            </w:pPr>
          </w:p>
          <w:p w14:paraId="5E3CE024" w14:textId="77777777" w:rsidR="003E0D54"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06FC07C" w14:textId="77777777" w:rsidR="003E0D54" w:rsidRDefault="003E0D54" w:rsidP="00C2464A">
            <w:pPr>
              <w:rPr>
                <w:szCs w:val="20"/>
              </w:rPr>
            </w:pPr>
          </w:p>
          <w:p w14:paraId="3A38351B" w14:textId="77777777" w:rsidR="003E0D54" w:rsidRPr="00DE210C" w:rsidRDefault="003E0D54" w:rsidP="00C2464A">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195A2168" w14:textId="77777777" w:rsidR="003E0D54" w:rsidRPr="008345BA" w:rsidRDefault="003E0D54" w:rsidP="00C2464A">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3E0D54" w:rsidRPr="00612528" w14:paraId="113FC2B0" w14:textId="77777777" w:rsidTr="00C2464A">
        <w:tc>
          <w:tcPr>
            <w:tcW w:w="2474" w:type="dxa"/>
            <w:tcBorders>
              <w:top w:val="single" w:sz="4" w:space="0" w:color="auto"/>
              <w:left w:val="single" w:sz="4" w:space="0" w:color="auto"/>
              <w:bottom w:val="single" w:sz="4" w:space="0" w:color="auto"/>
              <w:right w:val="single" w:sz="4" w:space="0" w:color="auto"/>
            </w:tcBorders>
          </w:tcPr>
          <w:p w14:paraId="38BE7EDD" w14:textId="77777777" w:rsidR="003E0D54" w:rsidRPr="00612528" w:rsidRDefault="003E0D54" w:rsidP="00C2464A">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7F15BEA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911594F" w14:textId="474E7EBF" w:rsidR="003E0D54" w:rsidRPr="00612528" w:rsidRDefault="008168A9" w:rsidP="00C2464A">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99C0385" w14:textId="77777777" w:rsidR="003E0D54" w:rsidRPr="00612528" w:rsidRDefault="003E0D54" w:rsidP="00C2464A">
            <w:pPr>
              <w:rPr>
                <w:rFonts w:eastAsia="Batang"/>
                <w:i/>
                <w:szCs w:val="20"/>
              </w:rPr>
            </w:pPr>
            <w:r w:rsidRPr="00612528">
              <w:rPr>
                <w:rFonts w:eastAsia="Batang"/>
                <w:i/>
                <w:szCs w:val="20"/>
              </w:rPr>
              <w:t>1</w:t>
            </w:r>
          </w:p>
        </w:tc>
      </w:tr>
      <w:tr w:rsidR="003E0D54" w:rsidRPr="00612528" w14:paraId="1AC39CAA" w14:textId="77777777" w:rsidTr="00C2464A">
        <w:tc>
          <w:tcPr>
            <w:tcW w:w="2474" w:type="dxa"/>
            <w:tcBorders>
              <w:top w:val="single" w:sz="4" w:space="0" w:color="auto"/>
              <w:left w:val="single" w:sz="4" w:space="0" w:color="auto"/>
              <w:bottom w:val="single" w:sz="4" w:space="0" w:color="auto"/>
              <w:right w:val="single" w:sz="4" w:space="0" w:color="auto"/>
            </w:tcBorders>
          </w:tcPr>
          <w:p w14:paraId="561C8459" w14:textId="77777777" w:rsidR="003E0D54" w:rsidRPr="00612528" w:rsidRDefault="003E0D54" w:rsidP="00C2464A">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F0E1CD5" w14:textId="77777777" w:rsidR="003E0D54" w:rsidRPr="00612528" w:rsidRDefault="003E0D54" w:rsidP="00C2464A">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B74CA54" w14:textId="0D3AEDC5" w:rsidR="003E0D54" w:rsidRPr="00612528" w:rsidRDefault="008168A9" w:rsidP="00C2464A">
            <w:pPr>
              <w:rPr>
                <w:i/>
                <w:szCs w:val="20"/>
              </w:rPr>
            </w:pPr>
            <w:r>
              <w:rPr>
                <w:i/>
                <w:szCs w:val="20"/>
              </w:rPr>
              <w:t>Extension sätts till HSA-id</w:t>
            </w:r>
            <w:r w:rsidR="003E0D54"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4A82E623" w14:textId="77777777" w:rsidR="003E0D54" w:rsidRPr="00612528" w:rsidRDefault="003E0D54" w:rsidP="00C2464A">
            <w:pPr>
              <w:rPr>
                <w:rFonts w:eastAsia="Batang"/>
                <w:i/>
                <w:szCs w:val="20"/>
              </w:rPr>
            </w:pPr>
            <w:r w:rsidRPr="00612528">
              <w:rPr>
                <w:rFonts w:eastAsia="Batang"/>
                <w:i/>
                <w:szCs w:val="20"/>
              </w:rPr>
              <w:t>1</w:t>
            </w:r>
          </w:p>
        </w:tc>
      </w:tr>
      <w:tr w:rsidR="003E0D54" w:rsidRPr="008345BA" w14:paraId="4096EEE4" w14:textId="77777777" w:rsidTr="00C2464A">
        <w:tc>
          <w:tcPr>
            <w:tcW w:w="2474" w:type="dxa"/>
          </w:tcPr>
          <w:p w14:paraId="5D5DF85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790C8ECC" w14:textId="77777777" w:rsidR="003E0D54" w:rsidRPr="008345BA" w:rsidRDefault="003E0D54" w:rsidP="00C2464A">
            <w:pPr>
              <w:rPr>
                <w:rFonts w:eastAsia="Batang"/>
                <w:szCs w:val="20"/>
              </w:rPr>
            </w:pPr>
            <w:r w:rsidRPr="008345BA">
              <w:rPr>
                <w:rFonts w:eastAsia="Batang"/>
                <w:szCs w:val="20"/>
              </w:rPr>
              <w:t>CVType</w:t>
            </w:r>
          </w:p>
        </w:tc>
        <w:tc>
          <w:tcPr>
            <w:tcW w:w="2925" w:type="dxa"/>
          </w:tcPr>
          <w:p w14:paraId="71CF119B" w14:textId="77777777" w:rsidR="003E0D54" w:rsidRPr="008345BA" w:rsidRDefault="003E0D54" w:rsidP="00C2464A">
            <w:pPr>
              <w:rPr>
                <w:szCs w:val="20"/>
              </w:rPr>
            </w:pPr>
            <w:r w:rsidRPr="008345BA">
              <w:rPr>
                <w:szCs w:val="20"/>
              </w:rPr>
              <w:t>Beskriver utförarens roll.</w:t>
            </w:r>
          </w:p>
        </w:tc>
        <w:tc>
          <w:tcPr>
            <w:tcW w:w="1617" w:type="dxa"/>
          </w:tcPr>
          <w:p w14:paraId="2FE35DEC" w14:textId="77777777" w:rsidR="003E0D54" w:rsidRPr="008345BA" w:rsidRDefault="003E0D54" w:rsidP="00C2464A">
            <w:pPr>
              <w:rPr>
                <w:rFonts w:eastAsia="Batang"/>
                <w:szCs w:val="20"/>
              </w:rPr>
            </w:pPr>
            <w:r w:rsidRPr="008345BA">
              <w:rPr>
                <w:rFonts w:eastAsia="Batang"/>
                <w:szCs w:val="20"/>
              </w:rPr>
              <w:t>1</w:t>
            </w:r>
          </w:p>
        </w:tc>
      </w:tr>
      <w:tr w:rsidR="003E0D54" w:rsidRPr="000B3601" w14:paraId="747E2D10" w14:textId="77777777" w:rsidTr="00C2464A">
        <w:tc>
          <w:tcPr>
            <w:tcW w:w="2474" w:type="dxa"/>
            <w:tcBorders>
              <w:top w:val="single" w:sz="4" w:space="0" w:color="auto"/>
              <w:left w:val="single" w:sz="4" w:space="0" w:color="auto"/>
              <w:bottom w:val="single" w:sz="4" w:space="0" w:color="auto"/>
              <w:right w:val="single" w:sz="4" w:space="0" w:color="auto"/>
            </w:tcBorders>
          </w:tcPr>
          <w:p w14:paraId="79577798"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93E919"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6226B1" w14:textId="77777777" w:rsidR="003E0D54" w:rsidRPr="000B3601" w:rsidRDefault="003E0D54" w:rsidP="00C2464A">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4734080"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4AB85002" w14:textId="77777777" w:rsidTr="00C2464A">
        <w:tc>
          <w:tcPr>
            <w:tcW w:w="2474" w:type="dxa"/>
            <w:tcBorders>
              <w:top w:val="single" w:sz="4" w:space="0" w:color="auto"/>
              <w:left w:val="single" w:sz="4" w:space="0" w:color="auto"/>
              <w:bottom w:val="single" w:sz="4" w:space="0" w:color="auto"/>
              <w:right w:val="single" w:sz="4" w:space="0" w:color="auto"/>
            </w:tcBorders>
          </w:tcPr>
          <w:p w14:paraId="2793B25B"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82E0421"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61533C" w14:textId="77777777" w:rsidR="003E0D54" w:rsidRPr="00485475" w:rsidRDefault="003E0D54" w:rsidP="00C2464A">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58C2F831" w14:textId="77777777" w:rsidR="003E0D54" w:rsidRPr="000B3601" w:rsidRDefault="003E0D54" w:rsidP="00C2464A">
            <w:pPr>
              <w:rPr>
                <w:rFonts w:eastAsia="Batang"/>
                <w:i/>
                <w:szCs w:val="20"/>
              </w:rPr>
            </w:pPr>
            <w:r w:rsidRPr="000B3601">
              <w:rPr>
                <w:rFonts w:eastAsia="Batang"/>
                <w:i/>
                <w:szCs w:val="20"/>
              </w:rPr>
              <w:t>1</w:t>
            </w:r>
          </w:p>
        </w:tc>
      </w:tr>
      <w:tr w:rsidR="003E0D54" w:rsidRPr="000B3601" w14:paraId="1B78C8E2" w14:textId="77777777" w:rsidTr="00C2464A">
        <w:tc>
          <w:tcPr>
            <w:tcW w:w="2474" w:type="dxa"/>
            <w:tcBorders>
              <w:top w:val="single" w:sz="4" w:space="0" w:color="auto"/>
              <w:left w:val="single" w:sz="4" w:space="0" w:color="auto"/>
              <w:bottom w:val="single" w:sz="4" w:space="0" w:color="auto"/>
              <w:right w:val="single" w:sz="4" w:space="0" w:color="auto"/>
            </w:tcBorders>
          </w:tcPr>
          <w:p w14:paraId="1BE23F43"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1A19B58"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FD16D0A" w14:textId="77777777" w:rsidR="003E0D54" w:rsidRPr="000B3601" w:rsidRDefault="003E0D54" w:rsidP="00C2464A">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050EBF4"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98CB8B2" w14:textId="77777777" w:rsidTr="00C2464A">
        <w:tc>
          <w:tcPr>
            <w:tcW w:w="2474" w:type="dxa"/>
            <w:tcBorders>
              <w:top w:val="single" w:sz="4" w:space="0" w:color="auto"/>
              <w:left w:val="single" w:sz="4" w:space="0" w:color="auto"/>
              <w:bottom w:val="single" w:sz="4" w:space="0" w:color="auto"/>
              <w:right w:val="single" w:sz="4" w:space="0" w:color="auto"/>
            </w:tcBorders>
          </w:tcPr>
          <w:p w14:paraId="03BF4665"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BFC3E52"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6EFC161" w14:textId="77777777" w:rsidR="003E0D54" w:rsidRPr="000B3601" w:rsidRDefault="003E0D54" w:rsidP="00C2464A">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6DA8E29"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0B3601" w14:paraId="65412A24" w14:textId="77777777" w:rsidTr="00C2464A">
        <w:tc>
          <w:tcPr>
            <w:tcW w:w="2474" w:type="dxa"/>
            <w:tcBorders>
              <w:top w:val="single" w:sz="4" w:space="0" w:color="auto"/>
              <w:left w:val="single" w:sz="4" w:space="0" w:color="auto"/>
              <w:bottom w:val="single" w:sz="4" w:space="0" w:color="auto"/>
              <w:right w:val="single" w:sz="4" w:space="0" w:color="auto"/>
            </w:tcBorders>
          </w:tcPr>
          <w:p w14:paraId="569683E4" w14:textId="77777777" w:rsidR="003E0D54" w:rsidRPr="000B3601" w:rsidRDefault="003E0D54" w:rsidP="00C2464A">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74EAC00" w14:textId="77777777" w:rsidR="003E0D54" w:rsidRPr="000B3601" w:rsidRDefault="003E0D54" w:rsidP="00C2464A">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296499" w14:textId="4A4ECD67" w:rsidR="003E0D54" w:rsidRPr="000B3601" w:rsidRDefault="003E0D54" w:rsidP="009A0128">
            <w:pPr>
              <w:rPr>
                <w:i/>
                <w:szCs w:val="20"/>
              </w:rPr>
            </w:pPr>
            <w:r w:rsidRPr="000B3601">
              <w:rPr>
                <w:i/>
                <w:szCs w:val="20"/>
              </w:rPr>
              <w:t xml:space="preserve">Textuell beskrivning av </w:t>
            </w:r>
            <w:r w:rsidR="009A0128">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F05314C" w14:textId="77777777" w:rsidR="003E0D54" w:rsidRPr="000B3601" w:rsidRDefault="003E0D54" w:rsidP="00C2464A">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3E0D54" w:rsidRPr="008345BA" w14:paraId="4C61A2E5"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FA98B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C29FEB" w14:textId="77777777" w:rsidR="003E0D54" w:rsidRPr="008345BA" w:rsidRDefault="003E0D54" w:rsidP="00C2464A">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7DCD9F"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45F8A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148EECFB" w14:textId="77777777" w:rsidTr="00C2464A">
        <w:tc>
          <w:tcPr>
            <w:tcW w:w="2474" w:type="dxa"/>
            <w:tcBorders>
              <w:top w:val="single" w:sz="4" w:space="0" w:color="auto"/>
              <w:left w:val="single" w:sz="4" w:space="0" w:color="auto"/>
              <w:bottom w:val="single" w:sz="4" w:space="0" w:color="auto"/>
              <w:right w:val="single" w:sz="4" w:space="0" w:color="auto"/>
            </w:tcBorders>
          </w:tcPr>
          <w:p w14:paraId="58B2FECF"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5E6404F" w14:textId="77777777" w:rsidR="003E0D54" w:rsidRPr="008345BA" w:rsidRDefault="003E0D54" w:rsidP="00C2464A">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4D3E133B" w14:textId="77777777" w:rsidR="003E0D54" w:rsidRDefault="003E0D54" w:rsidP="00C2464A">
            <w:pPr>
              <w:rPr>
                <w:szCs w:val="20"/>
              </w:rPr>
            </w:pPr>
            <w:r w:rsidRPr="008345BA">
              <w:rPr>
                <w:szCs w:val="20"/>
              </w:rPr>
              <w:t xml:space="preserve">Personens identitet av utförarrollen som är unik inom källsystemet. </w:t>
            </w:r>
          </w:p>
          <w:p w14:paraId="617493ED" w14:textId="77777777" w:rsidR="003E0D54" w:rsidRDefault="003E0D54" w:rsidP="00C2464A">
            <w:pPr>
              <w:rPr>
                <w:szCs w:val="20"/>
              </w:rPr>
            </w:pPr>
          </w:p>
          <w:p w14:paraId="505BCE9A" w14:textId="77777777" w:rsidR="003E0D54" w:rsidRDefault="003E0D54" w:rsidP="00C2464A">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6D11CC2D" w14:textId="77777777" w:rsidR="003E0D54" w:rsidRDefault="003E0D54" w:rsidP="00C2464A">
            <w:pPr>
              <w:rPr>
                <w:szCs w:val="20"/>
              </w:rPr>
            </w:pPr>
          </w:p>
          <w:p w14:paraId="5ED2B935" w14:textId="77777777" w:rsidR="003E0D54" w:rsidRPr="008345BA" w:rsidRDefault="003E0D54" w:rsidP="00C2464A">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5517FE98"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12437B" w14:paraId="6FA53D95" w14:textId="77777777" w:rsidTr="00C2464A">
        <w:tc>
          <w:tcPr>
            <w:tcW w:w="2474" w:type="dxa"/>
            <w:tcBorders>
              <w:top w:val="single" w:sz="4" w:space="0" w:color="auto"/>
              <w:left w:val="single" w:sz="4" w:space="0" w:color="auto"/>
              <w:bottom w:val="single" w:sz="4" w:space="0" w:color="auto"/>
              <w:right w:val="single" w:sz="4" w:space="0" w:color="auto"/>
            </w:tcBorders>
          </w:tcPr>
          <w:p w14:paraId="4A2611E7"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3189B804"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6536EA" w14:textId="77777777" w:rsidR="003E0D54" w:rsidRPr="0012437B" w:rsidRDefault="003E0D54" w:rsidP="00C2464A">
            <w:pPr>
              <w:rPr>
                <w:i/>
                <w:szCs w:val="20"/>
              </w:rPr>
            </w:pPr>
            <w:r w:rsidRPr="0012437B">
              <w:rPr>
                <w:i/>
                <w:szCs w:val="20"/>
              </w:rPr>
              <w:t>KV OID för typ av identifierare:</w:t>
            </w:r>
          </w:p>
          <w:p w14:paraId="44F87118" w14:textId="77777777" w:rsidR="003E0D54" w:rsidRPr="0012437B" w:rsidRDefault="003E0D54" w:rsidP="00C2464A">
            <w:pPr>
              <w:rPr>
                <w:i/>
                <w:szCs w:val="20"/>
              </w:rPr>
            </w:pPr>
          </w:p>
          <w:p w14:paraId="0A178781" w14:textId="2C9E2C9F" w:rsidR="003E0D54" w:rsidRPr="0012437B" w:rsidRDefault="000A77FA" w:rsidP="00C2464A">
            <w:pPr>
              <w:rPr>
                <w:i/>
                <w:szCs w:val="20"/>
              </w:rPr>
            </w:pPr>
            <w:r>
              <w:rPr>
                <w:i/>
                <w:szCs w:val="20"/>
              </w:rPr>
              <w:t xml:space="preserve">För personnummer används OID </w:t>
            </w:r>
            <w:r w:rsidR="003E0D54" w:rsidRPr="0012437B">
              <w:rPr>
                <w:i/>
                <w:szCs w:val="20"/>
              </w:rPr>
              <w:t>(1.2.752.129.2.1.3.1).</w:t>
            </w:r>
            <w:r w:rsidR="003E0D54" w:rsidRPr="0012437B">
              <w:rPr>
                <w:i/>
                <w:szCs w:val="20"/>
              </w:rPr>
              <w:br/>
            </w:r>
          </w:p>
          <w:p w14:paraId="43B614EA" w14:textId="3D2614B1" w:rsidR="003E0D54" w:rsidRPr="0012437B" w:rsidRDefault="000A77FA" w:rsidP="00C2464A">
            <w:pPr>
              <w:rPr>
                <w:i/>
                <w:szCs w:val="20"/>
              </w:rPr>
            </w:pPr>
            <w:r>
              <w:rPr>
                <w:i/>
                <w:szCs w:val="20"/>
              </w:rPr>
              <w:t xml:space="preserve">För samordningsnummer används OID </w:t>
            </w:r>
            <w:r w:rsidR="003E0D54" w:rsidRPr="0012437B">
              <w:rPr>
                <w:i/>
                <w:szCs w:val="20"/>
              </w:rPr>
              <w:t>(1.2.752.129.2.1.3.3).</w:t>
            </w:r>
            <w:r w:rsidR="003E0D54" w:rsidRPr="0012437B">
              <w:rPr>
                <w:i/>
                <w:szCs w:val="20"/>
              </w:rPr>
              <w:br/>
            </w:r>
          </w:p>
          <w:p w14:paraId="3B4D1F90" w14:textId="77777777" w:rsidR="003E0D54" w:rsidRPr="0012437B" w:rsidRDefault="003E0D54" w:rsidP="00C2464A">
            <w:pPr>
              <w:rPr>
                <w:i/>
                <w:szCs w:val="20"/>
              </w:rPr>
            </w:pPr>
            <w:r w:rsidRPr="0012437B">
              <w:rPr>
                <w:i/>
                <w:szCs w:val="20"/>
              </w:rPr>
              <w:t>För nationella reservnummer (1.2.752.129.2.1.3.2).</w:t>
            </w:r>
          </w:p>
          <w:p w14:paraId="18C0A6E4" w14:textId="77777777" w:rsidR="003E0D54" w:rsidRPr="0012437B" w:rsidRDefault="003E0D54" w:rsidP="00C2464A">
            <w:pPr>
              <w:rPr>
                <w:i/>
                <w:szCs w:val="20"/>
              </w:rPr>
            </w:pPr>
          </w:p>
          <w:p w14:paraId="31CF288F" w14:textId="7B64A346" w:rsidR="003E0D54" w:rsidRPr="0012437B" w:rsidRDefault="000A77FA" w:rsidP="00C2464A">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7353C479" w14:textId="77777777" w:rsidR="003E0D54" w:rsidRPr="0012437B" w:rsidRDefault="003E0D54" w:rsidP="00C2464A">
            <w:pPr>
              <w:rPr>
                <w:rFonts w:eastAsia="Batang"/>
                <w:i/>
                <w:szCs w:val="20"/>
              </w:rPr>
            </w:pPr>
            <w:r w:rsidRPr="0012437B">
              <w:rPr>
                <w:rFonts w:eastAsia="Batang"/>
                <w:i/>
                <w:szCs w:val="20"/>
              </w:rPr>
              <w:lastRenderedPageBreak/>
              <w:t>1</w:t>
            </w:r>
          </w:p>
        </w:tc>
      </w:tr>
      <w:tr w:rsidR="003E0D54" w:rsidRPr="0012437B" w14:paraId="44FC5A0D" w14:textId="77777777" w:rsidTr="00C2464A">
        <w:tc>
          <w:tcPr>
            <w:tcW w:w="2474" w:type="dxa"/>
            <w:tcBorders>
              <w:top w:val="single" w:sz="4" w:space="0" w:color="auto"/>
              <w:left w:val="single" w:sz="4" w:space="0" w:color="auto"/>
              <w:bottom w:val="single" w:sz="4" w:space="0" w:color="auto"/>
              <w:right w:val="single" w:sz="4" w:space="0" w:color="auto"/>
            </w:tcBorders>
          </w:tcPr>
          <w:p w14:paraId="31385F10" w14:textId="77777777" w:rsidR="003E0D54" w:rsidRPr="0012437B" w:rsidRDefault="003E0D54" w:rsidP="00C2464A">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AA3ABDF"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40579A7" w14:textId="77777777" w:rsidR="003E0D54" w:rsidRDefault="003E0D54" w:rsidP="00C2464A">
            <w:pPr>
              <w:rPr>
                <w:i/>
                <w:szCs w:val="20"/>
              </w:rPr>
            </w:pPr>
            <w:r>
              <w:rPr>
                <w:i/>
                <w:szCs w:val="20"/>
              </w:rPr>
              <w:t>Personnummer/globalt reservnummer/</w:t>
            </w:r>
            <w:r w:rsidRPr="00FE0141">
              <w:rPr>
                <w:i/>
                <w:szCs w:val="20"/>
              </w:rPr>
              <w:t>samordningsnummer</w:t>
            </w:r>
            <w:r>
              <w:rPr>
                <w:i/>
                <w:szCs w:val="20"/>
              </w:rPr>
              <w:t>.</w:t>
            </w:r>
          </w:p>
          <w:p w14:paraId="7118EE3B" w14:textId="77777777" w:rsidR="003E0D54" w:rsidRDefault="003E0D54" w:rsidP="00C2464A">
            <w:pPr>
              <w:rPr>
                <w:i/>
                <w:szCs w:val="20"/>
              </w:rPr>
            </w:pPr>
          </w:p>
          <w:p w14:paraId="64784338" w14:textId="77777777" w:rsidR="003E0D54" w:rsidRPr="00FE0141" w:rsidRDefault="003E0D54" w:rsidP="00C2464A">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4B7A9DC"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04077FA5" w14:textId="77777777" w:rsidTr="00C2464A">
        <w:tc>
          <w:tcPr>
            <w:tcW w:w="2474" w:type="dxa"/>
            <w:tcBorders>
              <w:top w:val="single" w:sz="4" w:space="0" w:color="auto"/>
              <w:left w:val="single" w:sz="4" w:space="0" w:color="auto"/>
              <w:bottom w:val="single" w:sz="4" w:space="0" w:color="auto"/>
              <w:right w:val="single" w:sz="4" w:space="0" w:color="auto"/>
            </w:tcBorders>
          </w:tcPr>
          <w:p w14:paraId="20178BC0"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42591539" w14:textId="77777777" w:rsidR="003E0D54" w:rsidRPr="008345BA" w:rsidRDefault="003E0D54" w:rsidP="00C2464A">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E9008B1" w14:textId="50AEA3FD" w:rsidR="009A0128" w:rsidRDefault="003E0D54" w:rsidP="009A0128">
            <w:pPr>
              <w:rPr>
                <w:rFonts w:cs="Arial"/>
                <w:b/>
                <w:szCs w:val="20"/>
              </w:rPr>
            </w:pPr>
            <w:r w:rsidRPr="002206AC">
              <w:rPr>
                <w:rFonts w:eastAsia="Times New Roman" w:cs="Arial"/>
                <w:szCs w:val="20"/>
              </w:rPr>
              <w:t>För- och efternamn i klartext för signerande person.</w:t>
            </w:r>
          </w:p>
          <w:p w14:paraId="7002A333" w14:textId="4C2ABBE3" w:rsidR="003E0D54" w:rsidRPr="008345BA" w:rsidRDefault="003E0D54" w:rsidP="00C2464A">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303BDFDA"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329C3BD1"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EB8A16D" w14:textId="77777777" w:rsidR="003E0D54" w:rsidRPr="008345BA" w:rsidRDefault="003E0D54" w:rsidP="00C2464A">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15AD2F" w14:textId="77777777" w:rsidR="003E0D54" w:rsidRPr="008345BA" w:rsidRDefault="003E0D54" w:rsidP="00C2464A">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D510" w14:textId="77777777" w:rsidR="003E0D54" w:rsidRPr="008345BA"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77C3B7"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4EB6CED6" w14:textId="77777777" w:rsidTr="00C2464A">
        <w:tc>
          <w:tcPr>
            <w:tcW w:w="2474" w:type="dxa"/>
          </w:tcPr>
          <w:p w14:paraId="2EAF8FD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202D75C2" w14:textId="77777777" w:rsidR="003E0D54" w:rsidRPr="008345BA" w:rsidRDefault="003E0D54" w:rsidP="00C2464A">
            <w:pPr>
              <w:rPr>
                <w:rFonts w:eastAsia="Batang"/>
                <w:szCs w:val="20"/>
              </w:rPr>
            </w:pPr>
            <w:r w:rsidRPr="008345BA">
              <w:rPr>
                <w:rFonts w:eastAsia="Batang"/>
                <w:szCs w:val="20"/>
              </w:rPr>
              <w:t>IIType</w:t>
            </w:r>
          </w:p>
        </w:tc>
        <w:tc>
          <w:tcPr>
            <w:tcW w:w="2925" w:type="dxa"/>
          </w:tcPr>
          <w:p w14:paraId="37BBB0D7" w14:textId="003BD391" w:rsidR="003E0D54" w:rsidRPr="0028093A" w:rsidRDefault="003E0D54" w:rsidP="009A0128">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67C041E" w14:textId="77777777" w:rsidR="003E0D54" w:rsidRPr="008345BA" w:rsidRDefault="003E0D54" w:rsidP="00C2464A">
            <w:pPr>
              <w:rPr>
                <w:rFonts w:eastAsia="Batang"/>
                <w:szCs w:val="20"/>
              </w:rPr>
            </w:pPr>
            <w:r w:rsidRPr="008345BA">
              <w:rPr>
                <w:rFonts w:eastAsia="Batang"/>
                <w:szCs w:val="20"/>
              </w:rPr>
              <w:t>1</w:t>
            </w:r>
          </w:p>
        </w:tc>
      </w:tr>
      <w:tr w:rsidR="003E0D54" w:rsidRPr="0012437B" w14:paraId="527C9B07" w14:textId="77777777" w:rsidTr="00C2464A">
        <w:tc>
          <w:tcPr>
            <w:tcW w:w="2474" w:type="dxa"/>
            <w:tcBorders>
              <w:top w:val="single" w:sz="4" w:space="0" w:color="auto"/>
              <w:left w:val="single" w:sz="4" w:space="0" w:color="auto"/>
              <w:bottom w:val="single" w:sz="4" w:space="0" w:color="auto"/>
              <w:right w:val="single" w:sz="4" w:space="0" w:color="auto"/>
            </w:tcBorders>
          </w:tcPr>
          <w:p w14:paraId="5629BCB6"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1A396B36"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D2A8F9" w14:textId="77777777" w:rsidR="003E0D54" w:rsidRPr="0012437B" w:rsidRDefault="003E0D54" w:rsidP="00C2464A">
            <w:pPr>
              <w:rPr>
                <w:rFonts w:cs="Arial"/>
                <w:i/>
                <w:szCs w:val="20"/>
              </w:rPr>
            </w:pPr>
            <w:r w:rsidRPr="0012437B">
              <w:rPr>
                <w:rFonts w:cs="Arial"/>
                <w:i/>
                <w:szCs w:val="20"/>
              </w:rPr>
              <w:t>Root blir då</w:t>
            </w:r>
          </w:p>
          <w:p w14:paraId="57A90E54" w14:textId="691F7C32" w:rsidR="003E0D54" w:rsidRPr="0012437B"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B979D5C" w14:textId="77777777" w:rsidR="003E0D54" w:rsidRPr="0012437B" w:rsidRDefault="003E0D54" w:rsidP="00C2464A">
            <w:pPr>
              <w:rPr>
                <w:rFonts w:eastAsia="Batang"/>
                <w:i/>
                <w:szCs w:val="20"/>
              </w:rPr>
            </w:pPr>
            <w:r w:rsidRPr="0012437B">
              <w:rPr>
                <w:rFonts w:eastAsia="Batang"/>
                <w:i/>
                <w:szCs w:val="20"/>
              </w:rPr>
              <w:t>1</w:t>
            </w:r>
          </w:p>
        </w:tc>
      </w:tr>
      <w:tr w:rsidR="003E0D54" w:rsidRPr="0012437B" w14:paraId="55F2868D" w14:textId="77777777" w:rsidTr="00C2464A">
        <w:tc>
          <w:tcPr>
            <w:tcW w:w="2474" w:type="dxa"/>
            <w:tcBorders>
              <w:top w:val="single" w:sz="4" w:space="0" w:color="auto"/>
              <w:left w:val="single" w:sz="4" w:space="0" w:color="auto"/>
              <w:bottom w:val="single" w:sz="4" w:space="0" w:color="auto"/>
              <w:right w:val="single" w:sz="4" w:space="0" w:color="auto"/>
            </w:tcBorders>
          </w:tcPr>
          <w:p w14:paraId="115435C3" w14:textId="77777777" w:rsidR="003E0D54" w:rsidRPr="0012437B" w:rsidRDefault="003E0D54" w:rsidP="00C2464A">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69F21A0" w14:textId="77777777" w:rsidR="003E0D54" w:rsidRPr="0012437B" w:rsidRDefault="003E0D54" w:rsidP="00C2464A">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D9E247" w14:textId="000B5AF9" w:rsidR="003E0D54" w:rsidRPr="0012437B" w:rsidRDefault="003E0D54" w:rsidP="006701F1">
            <w:pPr>
              <w:rPr>
                <w:rFonts w:cs="Arial"/>
                <w:i/>
                <w:szCs w:val="20"/>
              </w:rPr>
            </w:pPr>
            <w:r w:rsidRPr="0012437B">
              <w:rPr>
                <w:rFonts w:cs="Arial"/>
                <w:i/>
                <w:szCs w:val="20"/>
              </w:rPr>
              <w:t xml:space="preserve">Extension sätts till HSA-id för </w:t>
            </w:r>
            <w:r w:rsidR="006701F1">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ECA6788" w14:textId="77777777" w:rsidR="003E0D54" w:rsidRPr="0012437B" w:rsidRDefault="003E0D54" w:rsidP="00C2464A">
            <w:pPr>
              <w:rPr>
                <w:rFonts w:eastAsia="Batang"/>
                <w:i/>
                <w:szCs w:val="20"/>
              </w:rPr>
            </w:pPr>
            <w:r w:rsidRPr="0012437B">
              <w:rPr>
                <w:rFonts w:eastAsia="Batang"/>
                <w:i/>
                <w:szCs w:val="20"/>
              </w:rPr>
              <w:t>1</w:t>
            </w:r>
          </w:p>
        </w:tc>
      </w:tr>
      <w:tr w:rsidR="003E0D54" w:rsidRPr="008345BA" w14:paraId="70D1DA2F" w14:textId="77777777" w:rsidTr="00C2464A">
        <w:tc>
          <w:tcPr>
            <w:tcW w:w="2474" w:type="dxa"/>
          </w:tcPr>
          <w:p w14:paraId="5420BE44" w14:textId="77777777" w:rsidR="003E0D54" w:rsidRPr="008345BA" w:rsidRDefault="003E0D54" w:rsidP="00C2464A">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073017E4" w14:textId="77777777" w:rsidR="003E0D54" w:rsidRPr="008345BA" w:rsidRDefault="003E0D54" w:rsidP="00C2464A">
            <w:pPr>
              <w:rPr>
                <w:rFonts w:eastAsia="Batang"/>
                <w:szCs w:val="20"/>
              </w:rPr>
            </w:pPr>
            <w:r w:rsidRPr="008345BA">
              <w:rPr>
                <w:rFonts w:eastAsia="Batang"/>
                <w:szCs w:val="20"/>
              </w:rPr>
              <w:t>String</w:t>
            </w:r>
          </w:p>
        </w:tc>
        <w:tc>
          <w:tcPr>
            <w:tcW w:w="2925" w:type="dxa"/>
          </w:tcPr>
          <w:p w14:paraId="5B11297E" w14:textId="77777777" w:rsidR="003E0D54" w:rsidRPr="008345BA" w:rsidRDefault="003E0D54" w:rsidP="00C2464A">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C71B24C" w14:textId="77777777" w:rsidR="003E0D54" w:rsidRPr="008345BA" w:rsidRDefault="003E0D54" w:rsidP="00C2464A">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3E0D54" w:rsidRPr="008345BA" w14:paraId="6D69BC3B" w14:textId="77777777" w:rsidTr="00C2464A">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C2F57" w14:textId="77777777" w:rsidR="003E0D54" w:rsidRPr="000D2F72" w:rsidRDefault="003E0D54" w:rsidP="00C2464A">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A0F699" w14:textId="77777777" w:rsidR="003E0D54" w:rsidRPr="000D2F72" w:rsidRDefault="003E0D54" w:rsidP="00C2464A">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2104D3" w14:textId="77777777" w:rsidR="003E0D54" w:rsidRPr="000D2F72" w:rsidRDefault="003E0D54" w:rsidP="00C2464A">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C30A29" w14:textId="77777777" w:rsidR="003E0D54" w:rsidRPr="00DE672F" w:rsidRDefault="003E0D54" w:rsidP="00C2464A">
            <w:pPr>
              <w:rPr>
                <w:rFonts w:eastAsia="Batang"/>
                <w:szCs w:val="20"/>
              </w:rPr>
            </w:pPr>
            <w:r w:rsidRPr="000D2F72">
              <w:rPr>
                <w:rFonts w:eastAsia="Batang"/>
                <w:szCs w:val="20"/>
              </w:rPr>
              <w:t>1</w:t>
            </w:r>
          </w:p>
        </w:tc>
      </w:tr>
      <w:tr w:rsidR="003E0D54" w:rsidRPr="008345BA" w14:paraId="111FBCA9" w14:textId="77777777" w:rsidTr="00C2464A">
        <w:tc>
          <w:tcPr>
            <w:tcW w:w="2474" w:type="dxa"/>
          </w:tcPr>
          <w:p w14:paraId="0C670EA9"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8AA1A2C" w14:textId="77777777" w:rsidR="003E0D54" w:rsidRPr="00B75512" w:rsidRDefault="003E0D54" w:rsidP="00C2464A">
            <w:pPr>
              <w:rPr>
                <w:rFonts w:eastAsia="Batang"/>
                <w:szCs w:val="20"/>
              </w:rPr>
            </w:pPr>
            <w:r w:rsidRPr="00B75512">
              <w:rPr>
                <w:rFonts w:eastAsia="Batang"/>
                <w:szCs w:val="20"/>
              </w:rPr>
              <w:t>IIType</w:t>
            </w:r>
          </w:p>
        </w:tc>
        <w:tc>
          <w:tcPr>
            <w:tcW w:w="2925" w:type="dxa"/>
          </w:tcPr>
          <w:p w14:paraId="60BAED56" w14:textId="77777777" w:rsidR="003E0D54" w:rsidRPr="00FD7E4D" w:rsidRDefault="003E0D54" w:rsidP="00C2464A">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E2FF6E5" w14:textId="77777777" w:rsidR="003E0D54" w:rsidRPr="00B75512" w:rsidRDefault="003E0D54" w:rsidP="00C2464A">
            <w:pPr>
              <w:rPr>
                <w:rFonts w:eastAsia="Batang"/>
                <w:szCs w:val="20"/>
              </w:rPr>
            </w:pPr>
            <w:r w:rsidRPr="00B75512">
              <w:rPr>
                <w:rFonts w:eastAsia="Batang"/>
                <w:szCs w:val="20"/>
              </w:rPr>
              <w:t>1</w:t>
            </w:r>
          </w:p>
        </w:tc>
      </w:tr>
      <w:tr w:rsidR="003E0D54" w:rsidRPr="00715592" w14:paraId="4B3F1FF3" w14:textId="77777777" w:rsidTr="00C2464A">
        <w:tc>
          <w:tcPr>
            <w:tcW w:w="2474" w:type="dxa"/>
            <w:tcBorders>
              <w:top w:val="single" w:sz="4" w:space="0" w:color="auto"/>
              <w:left w:val="single" w:sz="4" w:space="0" w:color="auto"/>
              <w:bottom w:val="single" w:sz="4" w:space="0" w:color="auto"/>
              <w:right w:val="single" w:sz="4" w:space="0" w:color="auto"/>
            </w:tcBorders>
          </w:tcPr>
          <w:p w14:paraId="0995507A"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3D0AD3"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D50477" w14:textId="77777777" w:rsidR="003E0D54" w:rsidRPr="00715592" w:rsidRDefault="003E0D54" w:rsidP="00C2464A">
            <w:pPr>
              <w:rPr>
                <w:rFonts w:cs="Arial"/>
                <w:i/>
                <w:szCs w:val="20"/>
              </w:rPr>
            </w:pPr>
            <w:r w:rsidRPr="00715592">
              <w:rPr>
                <w:rFonts w:cs="Arial"/>
                <w:i/>
                <w:szCs w:val="20"/>
              </w:rPr>
              <w:t>Root blir då</w:t>
            </w:r>
          </w:p>
          <w:p w14:paraId="07190B79" w14:textId="44941737" w:rsidR="003E0D54" w:rsidRPr="00715592" w:rsidRDefault="00DE5CA4" w:rsidP="00C2464A">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6D9C3F3" w14:textId="77777777" w:rsidR="003E0D54" w:rsidRPr="00715592" w:rsidRDefault="003E0D54" w:rsidP="00C2464A">
            <w:pPr>
              <w:rPr>
                <w:rFonts w:eastAsia="Batang"/>
                <w:i/>
                <w:szCs w:val="20"/>
              </w:rPr>
            </w:pPr>
            <w:r w:rsidRPr="00715592">
              <w:rPr>
                <w:rFonts w:eastAsia="Batang"/>
                <w:i/>
                <w:szCs w:val="20"/>
              </w:rPr>
              <w:t>1</w:t>
            </w:r>
          </w:p>
        </w:tc>
      </w:tr>
      <w:tr w:rsidR="003E0D54" w:rsidRPr="00715592" w14:paraId="25898790" w14:textId="77777777" w:rsidTr="00C2464A">
        <w:tc>
          <w:tcPr>
            <w:tcW w:w="2474" w:type="dxa"/>
            <w:tcBorders>
              <w:top w:val="single" w:sz="4" w:space="0" w:color="auto"/>
              <w:left w:val="single" w:sz="4" w:space="0" w:color="auto"/>
              <w:bottom w:val="single" w:sz="4" w:space="0" w:color="auto"/>
              <w:right w:val="single" w:sz="4" w:space="0" w:color="auto"/>
            </w:tcBorders>
          </w:tcPr>
          <w:p w14:paraId="4FB98731" w14:textId="77777777" w:rsidR="003E0D54" w:rsidRPr="00715592" w:rsidRDefault="003E0D54" w:rsidP="00C2464A">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843B72" w14:textId="77777777" w:rsidR="003E0D54" w:rsidRPr="00715592" w:rsidRDefault="003E0D54" w:rsidP="00C2464A">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AE93352" w14:textId="7882AAFF" w:rsidR="003E0D54" w:rsidRPr="00715592" w:rsidRDefault="003E0D54" w:rsidP="006701F1">
            <w:pPr>
              <w:rPr>
                <w:rFonts w:cs="Arial"/>
                <w:i/>
                <w:szCs w:val="20"/>
              </w:rPr>
            </w:pPr>
            <w:r w:rsidRPr="00715592">
              <w:rPr>
                <w:rFonts w:cs="Arial"/>
                <w:i/>
                <w:szCs w:val="20"/>
              </w:rPr>
              <w:t xml:space="preserve">Extension sätts till HSA-id för </w:t>
            </w:r>
            <w:r w:rsidR="006701F1">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1F629F64" w14:textId="77777777" w:rsidR="003E0D54" w:rsidRPr="00715592" w:rsidRDefault="003E0D54" w:rsidP="00C2464A">
            <w:pPr>
              <w:rPr>
                <w:rFonts w:eastAsia="Batang"/>
                <w:i/>
                <w:szCs w:val="20"/>
              </w:rPr>
            </w:pPr>
            <w:r w:rsidRPr="00715592">
              <w:rPr>
                <w:rFonts w:eastAsia="Batang"/>
                <w:i/>
                <w:szCs w:val="20"/>
              </w:rPr>
              <w:t>1</w:t>
            </w:r>
          </w:p>
        </w:tc>
      </w:tr>
      <w:tr w:rsidR="003E0D54" w:rsidRPr="008345BA" w14:paraId="3A94EACD" w14:textId="77777777" w:rsidTr="00C2464A">
        <w:tc>
          <w:tcPr>
            <w:tcW w:w="2474" w:type="dxa"/>
          </w:tcPr>
          <w:p w14:paraId="282256B0" w14:textId="77777777" w:rsidR="003E0D54" w:rsidRPr="00B75512" w:rsidRDefault="003E0D54" w:rsidP="00C2464A">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48645A54" w14:textId="77777777" w:rsidR="003E0D54" w:rsidRPr="00B75512" w:rsidRDefault="003E0D54" w:rsidP="00C2464A">
            <w:pPr>
              <w:rPr>
                <w:rFonts w:eastAsia="Batang"/>
                <w:szCs w:val="20"/>
              </w:rPr>
            </w:pPr>
            <w:r>
              <w:rPr>
                <w:rFonts w:eastAsia="Batang"/>
                <w:szCs w:val="20"/>
              </w:rPr>
              <w:t>String</w:t>
            </w:r>
          </w:p>
        </w:tc>
        <w:tc>
          <w:tcPr>
            <w:tcW w:w="2925" w:type="dxa"/>
          </w:tcPr>
          <w:p w14:paraId="4CEA31CA" w14:textId="77777777" w:rsidR="003E0D54" w:rsidRPr="00A4027B" w:rsidRDefault="003E0D54" w:rsidP="00C2464A">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F84F417" w14:textId="77777777" w:rsidR="003E0D54" w:rsidRPr="00B75512" w:rsidRDefault="003E0D54" w:rsidP="00C2464A">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7E008925" w14:textId="77777777" w:rsidR="003E0D54" w:rsidRPr="00ED19D0" w:rsidRDefault="003E0D54" w:rsidP="003E0D54">
      <w:pPr>
        <w:pStyle w:val="Brdtext"/>
      </w:pPr>
    </w:p>
    <w:p w14:paraId="759A4600" w14:textId="77777777" w:rsidR="003E0D54" w:rsidRDefault="003E0D54" w:rsidP="003E0D54">
      <w:pPr>
        <w:pStyle w:val="Rubrik3"/>
      </w:pPr>
      <w:bookmarkStart w:id="125" w:name="_Toc372034743"/>
      <w:bookmarkStart w:id="126" w:name="_Toc374962659"/>
      <w:r>
        <w:lastRenderedPageBreak/>
        <w:t>Övriga regler</w:t>
      </w:r>
      <w:bookmarkEnd w:id="125"/>
      <w:bookmarkEnd w:id="126"/>
    </w:p>
    <w:p w14:paraId="3A7C6E0E" w14:textId="77777777" w:rsidR="003E0D54" w:rsidRDefault="003E0D54" w:rsidP="003E0D54">
      <w:r>
        <w:t xml:space="preserve">Till denna informationsmängd finns regler som </w:t>
      </w:r>
      <w:proofErr w:type="gramStart"/>
      <w:r>
        <w:t>ej</w:t>
      </w:r>
      <w:proofErr w:type="gramEnd"/>
      <w:r>
        <w:t xml:space="preserve"> uttrycks i schemafilerna och tabellen ovan. Dessa återfinns nedan. </w:t>
      </w:r>
    </w:p>
    <w:p w14:paraId="7CCF7B9E" w14:textId="77777777" w:rsidR="00EE0287" w:rsidRDefault="00EE0287" w:rsidP="003E0D54"/>
    <w:p w14:paraId="7F2583CA" w14:textId="77777777" w:rsidR="003E0D54" w:rsidRDefault="003E0D54" w:rsidP="003E0D54">
      <w:pPr>
        <w:rPr>
          <w:sz w:val="22"/>
          <w:u w:val="single"/>
        </w:rPr>
      </w:pPr>
      <w:r>
        <w:rPr>
          <w:sz w:val="22"/>
          <w:u w:val="single"/>
        </w:rPr>
        <w:t>Fält 1 – Sökparametrar i begäran</w:t>
      </w:r>
    </w:p>
    <w:p w14:paraId="3DF99EAF" w14:textId="373AF793" w:rsidR="00EE0287" w:rsidRDefault="003E0D54" w:rsidP="00EE0287">
      <w:r>
        <w:t xml:space="preserve">Den enda sökparametern som explicit behöver anges är </w:t>
      </w:r>
      <w:r w:rsidR="00EE0287">
        <w:rPr>
          <w:i/>
        </w:rPr>
        <w:t xml:space="preserve">patientId. </w:t>
      </w:r>
      <w:r w:rsidR="00EE0287">
        <w:t xml:space="preserve">Det finns även möjlighet att kombinera </w:t>
      </w:r>
      <w:r w:rsidR="00EE0287">
        <w:rPr>
          <w:i/>
        </w:rPr>
        <w:t>patientId</w:t>
      </w:r>
      <w:r>
        <w:t xml:space="preserve"> </w:t>
      </w:r>
      <w:r w:rsidR="00EE0287">
        <w:t>med ett eller flera andra parametrar:</w:t>
      </w:r>
    </w:p>
    <w:p w14:paraId="3F04DE1C" w14:textId="77777777" w:rsidR="00EE0287" w:rsidRDefault="00EE0287" w:rsidP="00EE0287">
      <w:pPr>
        <w:pStyle w:val="Liststycke"/>
        <w:numPr>
          <w:ilvl w:val="0"/>
          <w:numId w:val="38"/>
        </w:numPr>
      </w:pPr>
      <w:r w:rsidRPr="00CB2E5C">
        <w:rPr>
          <w:i/>
        </w:rPr>
        <w:t>timePeriod</w:t>
      </w:r>
      <w:r>
        <w:rPr>
          <w:i/>
        </w:rPr>
        <w:t xml:space="preserve"> </w:t>
      </w:r>
    </w:p>
    <w:p w14:paraId="6C389173" w14:textId="6E527730" w:rsidR="00EE0287" w:rsidRDefault="00EE0287" w:rsidP="00EE0287">
      <w:pPr>
        <w:pStyle w:val="Liststycke"/>
        <w:numPr>
          <w:ilvl w:val="1"/>
          <w:numId w:val="38"/>
        </w:numPr>
      </w:pPr>
      <w:r>
        <w:t xml:space="preserve">För att begränsa till ett </w:t>
      </w:r>
      <w:r w:rsidRPr="00337EC0">
        <w:rPr>
          <w:b/>
        </w:rPr>
        <w:t>tidsintervall</w:t>
      </w:r>
    </w:p>
    <w:p w14:paraId="3AE59B1E" w14:textId="38EF3B86" w:rsidR="00337EC0" w:rsidRDefault="00337EC0" w:rsidP="00337EC0">
      <w:pPr>
        <w:pStyle w:val="Liststycke"/>
        <w:numPr>
          <w:ilvl w:val="0"/>
          <w:numId w:val="38"/>
        </w:numPr>
      </w:pPr>
      <w:r>
        <w:rPr>
          <w:i/>
        </w:rPr>
        <w:t>measurement</w:t>
      </w:r>
      <w:r w:rsidRPr="00442B89">
        <w:rPr>
          <w:i/>
        </w:rPr>
        <w:t>Type</w:t>
      </w:r>
      <w:r>
        <w:t xml:space="preserve"> </w:t>
      </w:r>
    </w:p>
    <w:p w14:paraId="157CA857" w14:textId="71FE7050" w:rsidR="00337EC0" w:rsidRDefault="00337EC0" w:rsidP="00337EC0">
      <w:pPr>
        <w:pStyle w:val="Liststycke"/>
        <w:numPr>
          <w:ilvl w:val="1"/>
          <w:numId w:val="38"/>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6A52CE4C" w14:textId="54ECF2BA" w:rsidR="00337EC0" w:rsidRDefault="00337EC0" w:rsidP="00337EC0">
      <w:pPr>
        <w:pStyle w:val="Liststycke"/>
        <w:numPr>
          <w:ilvl w:val="0"/>
          <w:numId w:val="38"/>
        </w:numPr>
      </w:pPr>
      <w:r>
        <w:rPr>
          <w:i/>
        </w:rPr>
        <w:t>measurementValue</w:t>
      </w:r>
      <w:r>
        <w:t xml:space="preserve"> </w:t>
      </w:r>
    </w:p>
    <w:p w14:paraId="05C11866" w14:textId="6B143B7B" w:rsidR="00337EC0" w:rsidRPr="00337EC0" w:rsidRDefault="00337EC0" w:rsidP="00337EC0">
      <w:pPr>
        <w:pStyle w:val="Liststycke"/>
        <w:numPr>
          <w:ilvl w:val="1"/>
          <w:numId w:val="38"/>
        </w:numPr>
      </w:pPr>
      <w:r>
        <w:t xml:space="preserve">För att begränsa till ett </w:t>
      </w:r>
      <w:r w:rsidRPr="00C0203D">
        <w:rPr>
          <w:b/>
        </w:rPr>
        <w:t>viss</w:t>
      </w:r>
      <w:r>
        <w:rPr>
          <w:b/>
        </w:rPr>
        <w:t>t</w:t>
      </w:r>
      <w:r w:rsidRPr="00C0203D">
        <w:rPr>
          <w:b/>
        </w:rPr>
        <w:t xml:space="preserve"> </w:t>
      </w:r>
      <w:r>
        <w:rPr>
          <w:b/>
        </w:rPr>
        <w:t>mätvärde</w:t>
      </w:r>
    </w:p>
    <w:p w14:paraId="52DAC452" w14:textId="074E1910" w:rsidR="00337EC0" w:rsidRDefault="00337EC0" w:rsidP="00337EC0">
      <w:pPr>
        <w:pStyle w:val="Liststycke"/>
        <w:numPr>
          <w:ilvl w:val="0"/>
          <w:numId w:val="38"/>
        </w:numPr>
      </w:pPr>
      <w:r>
        <w:t>measurementId</w:t>
      </w:r>
    </w:p>
    <w:p w14:paraId="2DAA554F" w14:textId="31B2B778" w:rsidR="00337EC0" w:rsidRDefault="00337EC0" w:rsidP="00337EC0">
      <w:pPr>
        <w:pStyle w:val="Liststycke"/>
        <w:numPr>
          <w:ilvl w:val="1"/>
          <w:numId w:val="38"/>
        </w:numPr>
      </w:pPr>
      <w:r>
        <w:t xml:space="preserve">För att begränsa till ett </w:t>
      </w:r>
      <w:r w:rsidRPr="00C0203D">
        <w:rPr>
          <w:b/>
        </w:rPr>
        <w:t>specifik</w:t>
      </w:r>
      <w:r>
        <w:rPr>
          <w:b/>
        </w:rPr>
        <w:t>t</w:t>
      </w:r>
      <w:r w:rsidRPr="00C0203D">
        <w:rPr>
          <w:b/>
        </w:rPr>
        <w:t xml:space="preserve"> </w:t>
      </w:r>
      <w:r>
        <w:rPr>
          <w:b/>
        </w:rPr>
        <w:t>mätvärde</w:t>
      </w:r>
    </w:p>
    <w:p w14:paraId="7A97712A" w14:textId="77777777" w:rsidR="00337EC0" w:rsidRDefault="00337EC0" w:rsidP="00337EC0">
      <w:pPr>
        <w:pStyle w:val="Liststycke"/>
        <w:numPr>
          <w:ilvl w:val="0"/>
          <w:numId w:val="38"/>
        </w:numPr>
      </w:pPr>
      <w:r>
        <w:t>careGiverId</w:t>
      </w:r>
    </w:p>
    <w:p w14:paraId="1EDD64AD" w14:textId="77777777" w:rsidR="00337EC0" w:rsidRDefault="00337EC0" w:rsidP="00337EC0">
      <w:pPr>
        <w:pStyle w:val="Liststycke"/>
        <w:numPr>
          <w:ilvl w:val="1"/>
          <w:numId w:val="38"/>
        </w:numPr>
      </w:pPr>
      <w:r>
        <w:t xml:space="preserve">För att begränsa till en </w:t>
      </w:r>
      <w:r w:rsidRPr="00C0203D">
        <w:rPr>
          <w:b/>
        </w:rPr>
        <w:t>specifik vårdgivare</w:t>
      </w:r>
    </w:p>
    <w:p w14:paraId="2E6C039C" w14:textId="77777777" w:rsidR="00337EC0" w:rsidRDefault="00337EC0" w:rsidP="00337EC0">
      <w:pPr>
        <w:pStyle w:val="Liststycke"/>
        <w:numPr>
          <w:ilvl w:val="0"/>
          <w:numId w:val="38"/>
        </w:numPr>
      </w:pPr>
      <w:r>
        <w:t>careUnitId</w:t>
      </w:r>
    </w:p>
    <w:p w14:paraId="00D34B72" w14:textId="77777777" w:rsidR="00337EC0" w:rsidRDefault="00337EC0" w:rsidP="00337EC0">
      <w:pPr>
        <w:pStyle w:val="Liststycke"/>
        <w:numPr>
          <w:ilvl w:val="1"/>
          <w:numId w:val="38"/>
        </w:numPr>
      </w:pPr>
      <w:r>
        <w:t xml:space="preserve">För att begränsa till en </w:t>
      </w:r>
      <w:r w:rsidRPr="00C0203D">
        <w:rPr>
          <w:b/>
        </w:rPr>
        <w:t>specifik vårdenhet</w:t>
      </w:r>
    </w:p>
    <w:p w14:paraId="45020ABD" w14:textId="77777777" w:rsidR="00337EC0" w:rsidRDefault="00337EC0" w:rsidP="00337EC0">
      <w:pPr>
        <w:pStyle w:val="Liststycke"/>
        <w:numPr>
          <w:ilvl w:val="0"/>
          <w:numId w:val="38"/>
        </w:numPr>
      </w:pPr>
      <w:r>
        <w:t>sourceSystemId</w:t>
      </w:r>
    </w:p>
    <w:p w14:paraId="7A62C295" w14:textId="77777777" w:rsidR="00337EC0" w:rsidRDefault="00337EC0" w:rsidP="00337EC0">
      <w:pPr>
        <w:pStyle w:val="Liststycke"/>
        <w:numPr>
          <w:ilvl w:val="1"/>
          <w:numId w:val="38"/>
        </w:numPr>
      </w:pPr>
      <w:r>
        <w:t xml:space="preserve">För att begränsa till ett </w:t>
      </w:r>
      <w:r w:rsidRPr="00C0203D">
        <w:rPr>
          <w:b/>
        </w:rPr>
        <w:t>specifikt system</w:t>
      </w:r>
    </w:p>
    <w:p w14:paraId="6CB3703C" w14:textId="77777777" w:rsidR="00337EC0" w:rsidRDefault="00337EC0" w:rsidP="00337EC0">
      <w:pPr>
        <w:pStyle w:val="Liststycke"/>
        <w:ind w:firstLine="0"/>
      </w:pPr>
    </w:p>
    <w:p w14:paraId="5A3C7DF6" w14:textId="77777777" w:rsidR="00EE0287" w:rsidRDefault="00EE0287" w:rsidP="00EE0287"/>
    <w:p w14:paraId="763C5B50" w14:textId="77777777" w:rsidR="003E0D54" w:rsidRDefault="003E0D54" w:rsidP="003E0D54">
      <w:pPr>
        <w:rPr>
          <w:color w:val="4F81BD" w:themeColor="accent1"/>
        </w:rPr>
      </w:pPr>
      <w:r>
        <w:t>En begäran utan något av parametrarna ska resultera i ett felmeddelande med förklarande åtgärd, t.ex. ”Använd minst en av parametrarna”.</w:t>
      </w:r>
    </w:p>
    <w:p w14:paraId="0487FEB5" w14:textId="77777777" w:rsidR="003E0D54" w:rsidRDefault="003E0D54" w:rsidP="003E0D54">
      <w:pPr>
        <w:rPr>
          <w:sz w:val="22"/>
          <w:u w:val="single"/>
        </w:rPr>
      </w:pPr>
    </w:p>
    <w:p w14:paraId="704315EE" w14:textId="77777777" w:rsidR="003E0D54" w:rsidRPr="00C67971" w:rsidRDefault="003E0D54" w:rsidP="003E0D5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58AD43CB" w14:textId="68E21BA9" w:rsidR="003E0D54" w:rsidRDefault="003E0D54" w:rsidP="003E0D54">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0A0EB82A" w14:textId="77777777" w:rsidR="003E0D54" w:rsidRDefault="003E0D54" w:rsidP="003E0D54"/>
    <w:p w14:paraId="71BBC892" w14:textId="77777777" w:rsidR="003E0D54" w:rsidRPr="00C67971" w:rsidRDefault="003E0D54" w:rsidP="003E0D5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4C0A7469" w14:textId="77777777" w:rsidR="003E0D54" w:rsidRDefault="003E0D54" w:rsidP="003E0D54">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4820C539" w14:textId="77777777" w:rsidR="003E0D54" w:rsidRDefault="003E0D54" w:rsidP="003E0D54"/>
    <w:p w14:paraId="2C3AF6D2" w14:textId="77777777" w:rsidR="003E0D54" w:rsidRPr="00C67971" w:rsidRDefault="003E0D54" w:rsidP="003E0D5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D1BAB55" w14:textId="77777777" w:rsidR="003E0D54" w:rsidRDefault="003E0D54" w:rsidP="003E0D54">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988BBF0" w14:textId="77777777" w:rsidR="003E0D54" w:rsidRDefault="003E0D54" w:rsidP="003E0D54"/>
    <w:p w14:paraId="6D9EBAEE" w14:textId="77777777" w:rsidR="003E0D54" w:rsidRDefault="003E0D54" w:rsidP="003E0D54">
      <w:pPr>
        <w:pStyle w:val="Rubrik4"/>
      </w:pPr>
      <w:r w:rsidRPr="0048081F">
        <w:t>Icke funktionella krav</w:t>
      </w:r>
    </w:p>
    <w:p w14:paraId="191599E7" w14:textId="77777777" w:rsidR="0048081F" w:rsidRPr="00E146AE" w:rsidRDefault="0048081F" w:rsidP="0048081F">
      <w:r w:rsidRPr="00E146AE">
        <w:t>Inga övriga icke funktionella krav.</w:t>
      </w:r>
    </w:p>
    <w:p w14:paraId="66B717B6" w14:textId="77777777" w:rsidR="0048081F" w:rsidRPr="0048081F" w:rsidRDefault="0048081F" w:rsidP="0048081F"/>
    <w:p w14:paraId="38C35CF5" w14:textId="77777777" w:rsidR="003E0D54" w:rsidRPr="0048081F" w:rsidRDefault="003E0D54" w:rsidP="003E0D54">
      <w:pPr>
        <w:pStyle w:val="Rubrik5"/>
      </w:pPr>
      <w:r w:rsidRPr="0048081F">
        <w:lastRenderedPageBreak/>
        <w:t>SLA-krav</w:t>
      </w:r>
    </w:p>
    <w:p w14:paraId="0CBA4C68" w14:textId="77777777" w:rsidR="0048081F" w:rsidRPr="00E146AE" w:rsidRDefault="0048081F" w:rsidP="0048081F">
      <w:pPr>
        <w:rPr>
          <w:color w:val="4F81BD" w:themeColor="accent1"/>
        </w:rPr>
      </w:pPr>
      <w:r w:rsidRPr="00E146AE">
        <w:t>Inga avvikande SLA-krav</w:t>
      </w:r>
    </w:p>
    <w:p w14:paraId="73D02424" w14:textId="77777777" w:rsidR="003E0D54" w:rsidRPr="00445AF5" w:rsidRDefault="003E0D54" w:rsidP="003E0D54">
      <w:pPr>
        <w:rPr>
          <w:highlight w:val="lightGray"/>
        </w:rPr>
      </w:pPr>
    </w:p>
    <w:p w14:paraId="323929CA" w14:textId="77777777" w:rsidR="003E0D54" w:rsidRDefault="003E0D54" w:rsidP="003E0D54">
      <w:pPr>
        <w:spacing w:line="240" w:lineRule="auto"/>
        <w:rPr>
          <w:highlight w:val="lightGray"/>
        </w:rPr>
      </w:pPr>
      <w:r>
        <w:rPr>
          <w:highlight w:val="lightGray"/>
        </w:rPr>
        <w:br w:type="page"/>
      </w:r>
    </w:p>
    <w:p w14:paraId="560509C4" w14:textId="77777777" w:rsidR="003E0D54" w:rsidRPr="00122981" w:rsidRDefault="003E0D54" w:rsidP="003E0D54">
      <w:pPr>
        <w:pStyle w:val="Rubrik2"/>
      </w:pPr>
      <w:bookmarkStart w:id="127" w:name="_Toc371516500"/>
      <w:bookmarkStart w:id="128" w:name="_Toc372034745"/>
      <w:bookmarkStart w:id="129" w:name="_Toc374962660"/>
      <w:r w:rsidRPr="00122981">
        <w:lastRenderedPageBreak/>
        <w:t>Process</w:t>
      </w:r>
      <w:r>
        <w:t>Measurement</w:t>
      </w:r>
      <w:bookmarkEnd w:id="127"/>
      <w:bookmarkEnd w:id="128"/>
      <w:bookmarkEnd w:id="129"/>
    </w:p>
    <w:p w14:paraId="1A5486D0" w14:textId="67C81F8F" w:rsidR="003E0D54" w:rsidRPr="00122981" w:rsidRDefault="006432B5" w:rsidP="003E0D54">
      <w:r>
        <w:t xml:space="preserve">Detta tjänstekontrakt skriver mätvärdesdata. </w:t>
      </w:r>
      <w:r w:rsidR="003E0D54" w:rsidRPr="00122981">
        <w:t xml:space="preserve">Tjänsten registrerar ett eller flera nya </w:t>
      </w:r>
      <w:r w:rsidR="003E0D54">
        <w:t>mätvärden</w:t>
      </w:r>
      <w:r w:rsidR="003E0D54" w:rsidRPr="00122981">
        <w:t xml:space="preserve"> med information om patient, organisatorisk enhet och </w:t>
      </w:r>
      <w:r w:rsidR="003E0D54">
        <w:t xml:space="preserve">värden. Ett mätvärde </w:t>
      </w:r>
      <w:r w:rsidR="003E0D54" w:rsidRPr="00122981">
        <w:t xml:space="preserve">kan uppdateras genom att ett nytt meddelande med samma </w:t>
      </w:r>
      <w:r w:rsidR="003E0D54">
        <w:t>activityId</w:t>
      </w:r>
      <w:r w:rsidR="003E0D54" w:rsidRPr="00122981">
        <w:t xml:space="preserve"> skickas in. Tjänsten svarar antingen att det har gått b</w:t>
      </w:r>
      <w:r w:rsidR="003E0D54">
        <w:t xml:space="preserve">ra eller med ett felmeddelande. </w:t>
      </w:r>
      <w:r w:rsidR="003E0D54" w:rsidRPr="00122981">
        <w:t xml:space="preserve">Tjänsten kan användas för att registrera </w:t>
      </w:r>
      <w:r w:rsidR="003E0D54">
        <w:t>mätvärden</w:t>
      </w:r>
      <w:r w:rsidR="003E0D54" w:rsidRPr="00122981">
        <w:t xml:space="preserve"> m.fl.</w:t>
      </w:r>
    </w:p>
    <w:p w14:paraId="37C48E8A" w14:textId="77777777" w:rsidR="003E0D54" w:rsidRPr="00122981" w:rsidRDefault="003E0D54" w:rsidP="003E0D54"/>
    <w:p w14:paraId="0A9D07B9" w14:textId="77777777" w:rsidR="003E0D54" w:rsidRPr="00122981" w:rsidRDefault="003E0D54" w:rsidP="003E0D54">
      <w:pPr>
        <w:pStyle w:val="Rubrik3"/>
      </w:pPr>
      <w:bookmarkStart w:id="130" w:name="_Toc371516501"/>
      <w:bookmarkStart w:id="131" w:name="_Toc372034746"/>
      <w:bookmarkStart w:id="132" w:name="_Toc374962661"/>
      <w:r w:rsidRPr="00122981">
        <w:t>Version</w:t>
      </w:r>
      <w:bookmarkEnd w:id="130"/>
      <w:bookmarkEnd w:id="131"/>
      <w:bookmarkEnd w:id="132"/>
    </w:p>
    <w:p w14:paraId="453DF18A" w14:textId="77777777" w:rsidR="003E0D54" w:rsidRPr="00122981" w:rsidRDefault="003E0D54" w:rsidP="003E0D54">
      <w:r w:rsidRPr="00122981">
        <w:t>1.0</w:t>
      </w:r>
    </w:p>
    <w:p w14:paraId="746810D9" w14:textId="77777777" w:rsidR="003E0D54" w:rsidRPr="00122981" w:rsidRDefault="003E0D54" w:rsidP="003E0D54"/>
    <w:p w14:paraId="575B4D3E" w14:textId="77777777" w:rsidR="003E0D54" w:rsidRPr="00122981" w:rsidRDefault="003E0D54" w:rsidP="003E0D54">
      <w:pPr>
        <w:pStyle w:val="Rubrik3"/>
      </w:pPr>
      <w:bookmarkStart w:id="133" w:name="_Toc371516502"/>
      <w:bookmarkStart w:id="134" w:name="_Toc372034747"/>
      <w:bookmarkStart w:id="135" w:name="_Toc374962662"/>
      <w:r w:rsidRPr="00122981">
        <w:t>Fältregler</w:t>
      </w:r>
      <w:bookmarkEnd w:id="133"/>
      <w:bookmarkEnd w:id="134"/>
      <w:bookmarkEnd w:id="135"/>
    </w:p>
    <w:p w14:paraId="11A90995" w14:textId="3C5ACE15" w:rsidR="00F31B70" w:rsidRDefault="003E0D54" w:rsidP="003E0D54">
      <w:r w:rsidRPr="00122981">
        <w:t xml:space="preserve">Nedanstående tabell beskriver varje element i begäran och svar. Har namnet en * finns ytterligare regler för detta element och beskrivs mer i detalj i stycket Regler. </w:t>
      </w:r>
    </w:p>
    <w:p w14:paraId="1DBBC9F2" w14:textId="77777777" w:rsidR="00F31B70" w:rsidRDefault="00F31B70" w:rsidP="003E0D5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31B70" w:rsidRPr="008345BA" w14:paraId="55B57239" w14:textId="77777777" w:rsidTr="009A2543">
        <w:tc>
          <w:tcPr>
            <w:tcW w:w="2474" w:type="dxa"/>
            <w:shd w:val="clear" w:color="auto" w:fill="D9D9D9" w:themeFill="background1" w:themeFillShade="D9"/>
          </w:tcPr>
          <w:p w14:paraId="0B80CCD2" w14:textId="77777777" w:rsidR="00F31B70" w:rsidRPr="00AE6A8E" w:rsidRDefault="00F31B70" w:rsidP="009A2543">
            <w:pPr>
              <w:rPr>
                <w:b/>
                <w:lang w:eastAsia="sv-SE"/>
              </w:rPr>
            </w:pPr>
            <w:r>
              <w:rPr>
                <w:b/>
                <w:lang w:eastAsia="sv-SE"/>
              </w:rPr>
              <w:t>Namn</w:t>
            </w:r>
          </w:p>
        </w:tc>
        <w:tc>
          <w:tcPr>
            <w:tcW w:w="2506" w:type="dxa"/>
            <w:shd w:val="clear" w:color="auto" w:fill="D9D9D9" w:themeFill="background1" w:themeFillShade="D9"/>
          </w:tcPr>
          <w:p w14:paraId="673E47B0" w14:textId="77777777" w:rsidR="00F31B70" w:rsidRPr="00AE6A8E" w:rsidRDefault="00F31B70" w:rsidP="009A2543">
            <w:pPr>
              <w:rPr>
                <w:b/>
              </w:rPr>
            </w:pPr>
            <w:r w:rsidRPr="00AE6A8E">
              <w:rPr>
                <w:b/>
              </w:rPr>
              <w:t>Typ</w:t>
            </w:r>
          </w:p>
        </w:tc>
        <w:tc>
          <w:tcPr>
            <w:tcW w:w="2925" w:type="dxa"/>
            <w:shd w:val="clear" w:color="auto" w:fill="D9D9D9" w:themeFill="background1" w:themeFillShade="D9"/>
          </w:tcPr>
          <w:p w14:paraId="5B511C01" w14:textId="77777777" w:rsidR="00F31B70" w:rsidRPr="00AE6A8E" w:rsidRDefault="00F31B70" w:rsidP="009A2543">
            <w:pPr>
              <w:rPr>
                <w:b/>
              </w:rPr>
            </w:pPr>
            <w:r w:rsidRPr="00AE6A8E">
              <w:rPr>
                <w:b/>
              </w:rPr>
              <w:t>Beskrivning</w:t>
            </w:r>
          </w:p>
        </w:tc>
        <w:tc>
          <w:tcPr>
            <w:tcW w:w="1617" w:type="dxa"/>
            <w:shd w:val="clear" w:color="auto" w:fill="D9D9D9" w:themeFill="background1" w:themeFillShade="D9"/>
          </w:tcPr>
          <w:p w14:paraId="51AC2FDF" w14:textId="77777777" w:rsidR="00F31B70" w:rsidRPr="00AE6A8E" w:rsidRDefault="00F31B70" w:rsidP="009A2543">
            <w:pPr>
              <w:rPr>
                <w:b/>
              </w:rPr>
            </w:pPr>
            <w:r w:rsidRPr="00AE6A8E">
              <w:rPr>
                <w:b/>
              </w:rPr>
              <w:t>Kardinalitet</w:t>
            </w:r>
          </w:p>
        </w:tc>
      </w:tr>
      <w:tr w:rsidR="00F31B70" w:rsidRPr="00C7011C" w14:paraId="75BD18F9" w14:textId="77777777" w:rsidTr="009A2543">
        <w:tc>
          <w:tcPr>
            <w:tcW w:w="2474" w:type="dxa"/>
          </w:tcPr>
          <w:p w14:paraId="346DCE1A" w14:textId="4D5E621F" w:rsidR="00F31B70" w:rsidRPr="00C7011C" w:rsidRDefault="00F31B70" w:rsidP="009A2543">
            <w:pPr>
              <w:spacing w:before="40" w:after="40"/>
              <w:rPr>
                <w:rFonts w:eastAsia="Batang"/>
                <w:b/>
                <w:szCs w:val="20"/>
              </w:rPr>
            </w:pPr>
            <w:r>
              <w:rPr>
                <w:rFonts w:eastAsia="Batang"/>
                <w:b/>
                <w:szCs w:val="20"/>
              </w:rPr>
              <w:t>Begäran</w:t>
            </w:r>
          </w:p>
        </w:tc>
        <w:tc>
          <w:tcPr>
            <w:tcW w:w="2506" w:type="dxa"/>
          </w:tcPr>
          <w:p w14:paraId="73889954" w14:textId="77777777" w:rsidR="00F31B70" w:rsidRPr="00C7011C" w:rsidRDefault="00F31B70" w:rsidP="009A2543">
            <w:pPr>
              <w:spacing w:before="40" w:after="40"/>
              <w:rPr>
                <w:rFonts w:eastAsia="Batang"/>
                <w:szCs w:val="20"/>
              </w:rPr>
            </w:pPr>
          </w:p>
        </w:tc>
        <w:tc>
          <w:tcPr>
            <w:tcW w:w="2925" w:type="dxa"/>
          </w:tcPr>
          <w:p w14:paraId="5A6F1C35" w14:textId="77777777" w:rsidR="00F31B70" w:rsidRPr="00A4027B" w:rsidRDefault="00F31B70" w:rsidP="009A2543">
            <w:pPr>
              <w:spacing w:before="40" w:after="40"/>
              <w:rPr>
                <w:rFonts w:eastAsia="Batang"/>
                <w:szCs w:val="20"/>
              </w:rPr>
            </w:pPr>
          </w:p>
        </w:tc>
        <w:tc>
          <w:tcPr>
            <w:tcW w:w="1617" w:type="dxa"/>
          </w:tcPr>
          <w:p w14:paraId="7399FE49" w14:textId="38E7128C" w:rsidR="00F31B70" w:rsidRPr="00757049" w:rsidRDefault="00F31B70" w:rsidP="009A2543">
            <w:pPr>
              <w:spacing w:before="40" w:after="40"/>
              <w:rPr>
                <w:rFonts w:eastAsia="Batang"/>
                <w:b/>
                <w:szCs w:val="20"/>
              </w:rPr>
            </w:pPr>
          </w:p>
        </w:tc>
      </w:tr>
      <w:tr w:rsidR="00F31B70" w:rsidRPr="008345BA" w14:paraId="34B42166" w14:textId="77777777" w:rsidTr="009A2543">
        <w:tc>
          <w:tcPr>
            <w:tcW w:w="2474" w:type="dxa"/>
            <w:shd w:val="clear" w:color="auto" w:fill="D9D9D9" w:themeFill="background1" w:themeFillShade="D9"/>
          </w:tcPr>
          <w:p w14:paraId="7273FC5E" w14:textId="77777777" w:rsidR="00F31B70" w:rsidRPr="00475CAA" w:rsidRDefault="00F31B70" w:rsidP="009A2543">
            <w:r>
              <w:rPr>
                <w:lang w:eastAsia="sv-SE"/>
              </w:rPr>
              <w:t>measurement</w:t>
            </w:r>
          </w:p>
        </w:tc>
        <w:tc>
          <w:tcPr>
            <w:tcW w:w="2506" w:type="dxa"/>
            <w:shd w:val="clear" w:color="auto" w:fill="D9D9D9" w:themeFill="background1" w:themeFillShade="D9"/>
          </w:tcPr>
          <w:p w14:paraId="66A5A259" w14:textId="77777777" w:rsidR="00F31B70" w:rsidRPr="00475CAA" w:rsidRDefault="00F31B70" w:rsidP="009A2543">
            <w:r>
              <w:t>MeasurementType</w:t>
            </w:r>
          </w:p>
        </w:tc>
        <w:tc>
          <w:tcPr>
            <w:tcW w:w="2925" w:type="dxa"/>
            <w:shd w:val="clear" w:color="auto" w:fill="D9D9D9" w:themeFill="background1" w:themeFillShade="D9"/>
          </w:tcPr>
          <w:p w14:paraId="7B522870" w14:textId="77777777" w:rsidR="00F31B70" w:rsidRPr="008345BA" w:rsidRDefault="00F31B70" w:rsidP="009A2543"/>
        </w:tc>
        <w:tc>
          <w:tcPr>
            <w:tcW w:w="1617" w:type="dxa"/>
            <w:shd w:val="clear" w:color="auto" w:fill="D9D9D9" w:themeFill="background1" w:themeFillShade="D9"/>
          </w:tcPr>
          <w:p w14:paraId="19E65769" w14:textId="77777777" w:rsidR="00F31B70" w:rsidRPr="008345BA" w:rsidRDefault="00F31B70" w:rsidP="009A2543">
            <w:r>
              <w:t>1</w:t>
            </w:r>
          </w:p>
        </w:tc>
      </w:tr>
      <w:tr w:rsidR="00F31B70" w:rsidRPr="00B75512" w14:paraId="5E9E6BA7" w14:textId="77777777" w:rsidTr="009A2543">
        <w:tc>
          <w:tcPr>
            <w:tcW w:w="2474" w:type="dxa"/>
          </w:tcPr>
          <w:p w14:paraId="7D72201D" w14:textId="77777777" w:rsidR="00F31B70" w:rsidRPr="001A7570" w:rsidRDefault="00F31B70" w:rsidP="009A254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1E47057A" w14:textId="77777777" w:rsidR="00F31B70" w:rsidRPr="001A7570" w:rsidRDefault="00F31B70" w:rsidP="009A2543">
            <w:pPr>
              <w:rPr>
                <w:rFonts w:eastAsia="Batang"/>
                <w:szCs w:val="20"/>
              </w:rPr>
            </w:pPr>
            <w:r w:rsidRPr="001A7570">
              <w:rPr>
                <w:rFonts w:eastAsia="Batang"/>
                <w:szCs w:val="20"/>
              </w:rPr>
              <w:t>IIType</w:t>
            </w:r>
          </w:p>
        </w:tc>
        <w:tc>
          <w:tcPr>
            <w:tcW w:w="2925" w:type="dxa"/>
          </w:tcPr>
          <w:p w14:paraId="25A9E66C" w14:textId="77777777" w:rsidR="00F31B70" w:rsidRPr="00DE5CA4" w:rsidRDefault="00F31B70" w:rsidP="009A254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1F9938E" w14:textId="77777777" w:rsidR="00F31B70" w:rsidRPr="00B75512" w:rsidRDefault="00F31B70" w:rsidP="009A2543">
            <w:pPr>
              <w:rPr>
                <w:rFonts w:eastAsia="Batang"/>
                <w:szCs w:val="20"/>
              </w:rPr>
            </w:pPr>
            <w:r>
              <w:rPr>
                <w:rFonts w:eastAsia="Batang"/>
                <w:szCs w:val="20"/>
              </w:rPr>
              <w:t>1</w:t>
            </w:r>
          </w:p>
        </w:tc>
      </w:tr>
      <w:tr w:rsidR="00F31B70" w:rsidRPr="00C038EC" w14:paraId="4889F5EF" w14:textId="77777777" w:rsidTr="009A2543">
        <w:tc>
          <w:tcPr>
            <w:tcW w:w="2474" w:type="dxa"/>
            <w:tcBorders>
              <w:top w:val="single" w:sz="4" w:space="0" w:color="auto"/>
              <w:left w:val="single" w:sz="4" w:space="0" w:color="auto"/>
              <w:bottom w:val="single" w:sz="4" w:space="0" w:color="auto"/>
              <w:right w:val="single" w:sz="4" w:space="0" w:color="auto"/>
            </w:tcBorders>
          </w:tcPr>
          <w:p w14:paraId="7E94C0E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BBA6472"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8AC382A" w14:textId="77777777" w:rsidR="00F31B70" w:rsidRPr="00C038EC" w:rsidRDefault="00F31B70" w:rsidP="009A2543">
            <w:pPr>
              <w:rPr>
                <w:rFonts w:cs="Arial"/>
                <w:i/>
                <w:szCs w:val="20"/>
              </w:rPr>
            </w:pPr>
            <w:r w:rsidRPr="00C038EC">
              <w:rPr>
                <w:rFonts w:cs="Arial"/>
                <w:i/>
                <w:szCs w:val="20"/>
              </w:rPr>
              <w:t>Root blir då</w:t>
            </w:r>
          </w:p>
          <w:p w14:paraId="71F3796C" w14:textId="77777777" w:rsidR="00F31B70" w:rsidRPr="00C038EC" w:rsidRDefault="00F31B70" w:rsidP="009A2543">
            <w:pPr>
              <w:rPr>
                <w:rFonts w:cs="Arial"/>
                <w:i/>
                <w:szCs w:val="20"/>
              </w:rPr>
            </w:pPr>
            <w:r w:rsidRPr="00C038EC">
              <w:rPr>
                <w:rFonts w:cs="Arial"/>
                <w:i/>
                <w:szCs w:val="20"/>
              </w:rPr>
              <w:t>nationell OID fö</w:t>
            </w:r>
            <w:r>
              <w:rPr>
                <w:rFonts w:cs="Arial"/>
                <w:i/>
                <w:szCs w:val="20"/>
              </w:rPr>
              <w:t>r lokala ID:n: 1.2.752.129.2.1.2</w:t>
            </w:r>
            <w:r w:rsidRPr="00C038EC">
              <w:rPr>
                <w:rFonts w:cs="Arial"/>
                <w:i/>
                <w:szCs w:val="20"/>
              </w:rPr>
              <w:t>.1</w:t>
            </w:r>
          </w:p>
        </w:tc>
        <w:tc>
          <w:tcPr>
            <w:tcW w:w="1617" w:type="dxa"/>
            <w:tcBorders>
              <w:top w:val="single" w:sz="4" w:space="0" w:color="auto"/>
              <w:left w:val="single" w:sz="4" w:space="0" w:color="auto"/>
              <w:bottom w:val="single" w:sz="4" w:space="0" w:color="auto"/>
              <w:right w:val="single" w:sz="4" w:space="0" w:color="auto"/>
            </w:tcBorders>
          </w:tcPr>
          <w:p w14:paraId="24862018"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CB0BB06" w14:textId="77777777" w:rsidTr="009A2543">
        <w:tc>
          <w:tcPr>
            <w:tcW w:w="2474" w:type="dxa"/>
            <w:tcBorders>
              <w:top w:val="single" w:sz="4" w:space="0" w:color="auto"/>
              <w:left w:val="single" w:sz="4" w:space="0" w:color="auto"/>
              <w:bottom w:val="single" w:sz="4" w:space="0" w:color="auto"/>
              <w:right w:val="single" w:sz="4" w:space="0" w:color="auto"/>
            </w:tcBorders>
          </w:tcPr>
          <w:p w14:paraId="6FACBB0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508FAFEB"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5CA303" w14:textId="77777777" w:rsidR="00F31B70" w:rsidRPr="00C038EC" w:rsidRDefault="00F31B70" w:rsidP="009A2543">
            <w:pPr>
              <w:rPr>
                <w:rFonts w:cs="Arial"/>
                <w:i/>
                <w:szCs w:val="20"/>
              </w:rPr>
            </w:pPr>
            <w:r w:rsidRPr="00C038EC">
              <w:rPr>
                <w:rFonts w:cs="Arial"/>
                <w:i/>
                <w:szCs w:val="20"/>
              </w:rPr>
              <w:t>Extension sätts till HSA-id för det system inom vilket ID är unikt + ”:” + själva ID.</w:t>
            </w:r>
          </w:p>
        </w:tc>
        <w:tc>
          <w:tcPr>
            <w:tcW w:w="1617" w:type="dxa"/>
            <w:tcBorders>
              <w:top w:val="single" w:sz="4" w:space="0" w:color="auto"/>
              <w:left w:val="single" w:sz="4" w:space="0" w:color="auto"/>
              <w:bottom w:val="single" w:sz="4" w:space="0" w:color="auto"/>
              <w:right w:val="single" w:sz="4" w:space="0" w:color="auto"/>
            </w:tcBorders>
          </w:tcPr>
          <w:p w14:paraId="03E67F5D" w14:textId="77777777" w:rsidR="00F31B70" w:rsidRPr="00C038EC" w:rsidRDefault="00F31B70" w:rsidP="009A2543">
            <w:pPr>
              <w:rPr>
                <w:rFonts w:eastAsia="Batang"/>
                <w:i/>
                <w:szCs w:val="20"/>
              </w:rPr>
            </w:pPr>
            <w:r w:rsidRPr="00C038EC">
              <w:rPr>
                <w:rFonts w:eastAsia="Batang"/>
                <w:i/>
                <w:szCs w:val="20"/>
              </w:rPr>
              <w:t>1</w:t>
            </w:r>
          </w:p>
        </w:tc>
      </w:tr>
      <w:tr w:rsidR="00F31B70" w:rsidRPr="00B75512" w14:paraId="373B8111" w14:textId="77777777" w:rsidTr="009A2543">
        <w:tc>
          <w:tcPr>
            <w:tcW w:w="2474" w:type="dxa"/>
          </w:tcPr>
          <w:p w14:paraId="63039D69"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CBAA2E2" w14:textId="77777777" w:rsidR="00F31B70" w:rsidRPr="001A7570" w:rsidRDefault="00F31B70" w:rsidP="009A2543">
            <w:pPr>
              <w:rPr>
                <w:rFonts w:eastAsia="Batang"/>
                <w:szCs w:val="20"/>
              </w:rPr>
            </w:pPr>
            <w:r w:rsidRPr="001A7570">
              <w:rPr>
                <w:rFonts w:eastAsia="Batang"/>
                <w:szCs w:val="20"/>
              </w:rPr>
              <w:t>CVType</w:t>
            </w:r>
          </w:p>
        </w:tc>
        <w:tc>
          <w:tcPr>
            <w:tcW w:w="2925" w:type="dxa"/>
          </w:tcPr>
          <w:p w14:paraId="3F07747F" w14:textId="77777777" w:rsidR="00F31B70" w:rsidRPr="00651B4B" w:rsidRDefault="00F31B70" w:rsidP="009A254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C0CEF0D" w14:textId="77777777" w:rsidR="00F31B70" w:rsidRPr="00B75512" w:rsidRDefault="00F31B70" w:rsidP="009A2543">
            <w:pPr>
              <w:rPr>
                <w:rFonts w:eastAsia="Batang"/>
                <w:szCs w:val="20"/>
              </w:rPr>
            </w:pPr>
            <w:r>
              <w:rPr>
                <w:rFonts w:eastAsia="Batang"/>
                <w:szCs w:val="20"/>
              </w:rPr>
              <w:t>1</w:t>
            </w:r>
          </w:p>
        </w:tc>
      </w:tr>
      <w:tr w:rsidR="00F31B70" w:rsidRPr="00C038EC" w14:paraId="33BFDA9C" w14:textId="77777777" w:rsidTr="009A2543">
        <w:tc>
          <w:tcPr>
            <w:tcW w:w="2474" w:type="dxa"/>
            <w:tcBorders>
              <w:top w:val="single" w:sz="4" w:space="0" w:color="auto"/>
              <w:left w:val="single" w:sz="4" w:space="0" w:color="auto"/>
              <w:bottom w:val="single" w:sz="4" w:space="0" w:color="auto"/>
              <w:right w:val="single" w:sz="4" w:space="0" w:color="auto"/>
            </w:tcBorders>
          </w:tcPr>
          <w:p w14:paraId="00D33DA0"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42EFCB70"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5C56E4"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57E278B"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06D1C309" w14:textId="77777777" w:rsidTr="009A2543">
        <w:tc>
          <w:tcPr>
            <w:tcW w:w="2474" w:type="dxa"/>
            <w:tcBorders>
              <w:top w:val="single" w:sz="4" w:space="0" w:color="auto"/>
              <w:left w:val="single" w:sz="4" w:space="0" w:color="auto"/>
              <w:bottom w:val="single" w:sz="4" w:space="0" w:color="auto"/>
              <w:right w:val="single" w:sz="4" w:space="0" w:color="auto"/>
            </w:tcBorders>
          </w:tcPr>
          <w:p w14:paraId="623267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2C1B78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AAFDBB" w14:textId="77777777" w:rsidR="00F31B70" w:rsidRPr="00C038EC" w:rsidRDefault="00F31B70" w:rsidP="009A254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66D4A52E"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5118FA4A" w14:textId="77777777" w:rsidTr="009A2543">
        <w:tc>
          <w:tcPr>
            <w:tcW w:w="2474" w:type="dxa"/>
            <w:tcBorders>
              <w:top w:val="single" w:sz="4" w:space="0" w:color="auto"/>
              <w:left w:val="single" w:sz="4" w:space="0" w:color="auto"/>
              <w:bottom w:val="single" w:sz="4" w:space="0" w:color="auto"/>
              <w:right w:val="single" w:sz="4" w:space="0" w:color="auto"/>
            </w:tcBorders>
          </w:tcPr>
          <w:p w14:paraId="3833E445"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39C90727"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0244612"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AA117C0"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518BCB2C" w14:textId="77777777" w:rsidTr="009A2543">
        <w:tc>
          <w:tcPr>
            <w:tcW w:w="2474" w:type="dxa"/>
            <w:tcBorders>
              <w:top w:val="single" w:sz="4" w:space="0" w:color="auto"/>
              <w:left w:val="single" w:sz="4" w:space="0" w:color="auto"/>
              <w:bottom w:val="single" w:sz="4" w:space="0" w:color="auto"/>
              <w:right w:val="single" w:sz="4" w:space="0" w:color="auto"/>
            </w:tcBorders>
          </w:tcPr>
          <w:p w14:paraId="4646C50B"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240220DF"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B3D7BE"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6847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2EB14EFD" w14:textId="77777777" w:rsidTr="009A2543">
        <w:tc>
          <w:tcPr>
            <w:tcW w:w="2474" w:type="dxa"/>
            <w:tcBorders>
              <w:top w:val="single" w:sz="4" w:space="0" w:color="auto"/>
              <w:left w:val="single" w:sz="4" w:space="0" w:color="auto"/>
              <w:bottom w:val="single" w:sz="4" w:space="0" w:color="auto"/>
              <w:right w:val="single" w:sz="4" w:space="0" w:color="auto"/>
            </w:tcBorders>
          </w:tcPr>
          <w:p w14:paraId="7AFE3BDF"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64BDD4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751C5A" w14:textId="77777777" w:rsidR="00F31B70" w:rsidRPr="00C038EC" w:rsidRDefault="00F31B70" w:rsidP="009A254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52CD7293"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51894906" w14:textId="77777777" w:rsidTr="009A2543">
        <w:tc>
          <w:tcPr>
            <w:tcW w:w="2474" w:type="dxa"/>
          </w:tcPr>
          <w:p w14:paraId="633014BA"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46981516" w14:textId="77777777" w:rsidR="00F31B70" w:rsidRPr="001A7570" w:rsidRDefault="00F31B70" w:rsidP="009A2543">
            <w:pPr>
              <w:rPr>
                <w:rFonts w:eastAsia="Batang"/>
                <w:szCs w:val="20"/>
              </w:rPr>
            </w:pPr>
            <w:r w:rsidRPr="001A7570">
              <w:rPr>
                <w:rFonts w:eastAsia="Batang"/>
                <w:szCs w:val="20"/>
              </w:rPr>
              <w:t>IVL TimeStamp</w:t>
            </w:r>
          </w:p>
        </w:tc>
        <w:tc>
          <w:tcPr>
            <w:tcW w:w="2925" w:type="dxa"/>
          </w:tcPr>
          <w:p w14:paraId="536DCDF3" w14:textId="77777777" w:rsidR="00F31B70" w:rsidRPr="001A7570" w:rsidRDefault="00F31B70" w:rsidP="009A254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682BEC4" w14:textId="77777777" w:rsidR="00F31B70" w:rsidRPr="001A7570" w:rsidRDefault="00F31B70" w:rsidP="009A2543">
            <w:pPr>
              <w:rPr>
                <w:rFonts w:eastAsia="Batang"/>
                <w:szCs w:val="20"/>
              </w:rPr>
            </w:pPr>
            <w:r w:rsidRPr="001A7570">
              <w:rPr>
                <w:rFonts w:cs="Arial"/>
                <w:szCs w:val="20"/>
              </w:rPr>
              <w:t xml:space="preserve">Består av TimeStampType intervallerna startTime respektive endTime. Vardera </w:t>
            </w:r>
            <w:r w:rsidRPr="001A7570">
              <w:rPr>
                <w:rFonts w:cs="Arial"/>
                <w:szCs w:val="20"/>
              </w:rPr>
              <w:lastRenderedPageBreak/>
              <w:t>uttrycks med formatet ”ÅÅÅÅMMDDttmmss”</w:t>
            </w:r>
          </w:p>
        </w:tc>
        <w:tc>
          <w:tcPr>
            <w:tcW w:w="1617" w:type="dxa"/>
          </w:tcPr>
          <w:p w14:paraId="50DD36B9" w14:textId="77777777" w:rsidR="00F31B70" w:rsidRPr="00B75512" w:rsidRDefault="00F31B70" w:rsidP="009A2543">
            <w:pPr>
              <w:rPr>
                <w:rFonts w:eastAsia="Batang"/>
                <w:szCs w:val="20"/>
              </w:rPr>
            </w:pPr>
            <w:r>
              <w:rPr>
                <w:rFonts w:eastAsia="Batang"/>
                <w:szCs w:val="20"/>
              </w:rPr>
              <w:lastRenderedPageBreak/>
              <w:t>1</w:t>
            </w:r>
          </w:p>
        </w:tc>
      </w:tr>
      <w:tr w:rsidR="00F31B70" w:rsidRPr="00C038EC" w14:paraId="7B5ECF2C" w14:textId="77777777" w:rsidTr="009A2543">
        <w:tc>
          <w:tcPr>
            <w:tcW w:w="2474" w:type="dxa"/>
            <w:tcBorders>
              <w:top w:val="single" w:sz="4" w:space="0" w:color="auto"/>
              <w:left w:val="single" w:sz="4" w:space="0" w:color="auto"/>
              <w:bottom w:val="single" w:sz="4" w:space="0" w:color="auto"/>
              <w:right w:val="single" w:sz="4" w:space="0" w:color="auto"/>
            </w:tcBorders>
          </w:tcPr>
          <w:p w14:paraId="1AC341A6" w14:textId="77777777" w:rsidR="00F31B70" w:rsidRPr="00C038EC" w:rsidRDefault="00F31B70" w:rsidP="009A254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FBA484F"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874D1B8" w14:textId="77777777" w:rsidR="00F31B70" w:rsidRPr="00C038EC" w:rsidRDefault="00F31B70" w:rsidP="009A254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49E6392"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99A778E" w14:textId="77777777" w:rsidTr="009A2543">
        <w:tc>
          <w:tcPr>
            <w:tcW w:w="2474" w:type="dxa"/>
            <w:tcBorders>
              <w:top w:val="single" w:sz="4" w:space="0" w:color="auto"/>
              <w:left w:val="single" w:sz="4" w:space="0" w:color="auto"/>
              <w:bottom w:val="single" w:sz="4" w:space="0" w:color="auto"/>
              <w:right w:val="single" w:sz="4" w:space="0" w:color="auto"/>
            </w:tcBorders>
          </w:tcPr>
          <w:p w14:paraId="7F3EC3FD"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25F1CE9A" w14:textId="77777777" w:rsidR="00F31B70" w:rsidRPr="00C038EC" w:rsidRDefault="00F31B70" w:rsidP="009A254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488FB001" w14:textId="77777777" w:rsidR="00F31B70" w:rsidRPr="00C038EC" w:rsidRDefault="00F31B70" w:rsidP="009A254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4B5FE9D5"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46C25A16" w14:textId="77777777" w:rsidTr="009A2543">
        <w:tc>
          <w:tcPr>
            <w:tcW w:w="2474" w:type="dxa"/>
          </w:tcPr>
          <w:p w14:paraId="75E960FE" w14:textId="77777777" w:rsidR="00F31B70" w:rsidRPr="001A7570" w:rsidRDefault="00F31B70" w:rsidP="009A254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53AEB62" w14:textId="77777777" w:rsidR="00F31B70" w:rsidRPr="001A7570" w:rsidRDefault="00F31B70" w:rsidP="009A2543">
            <w:pPr>
              <w:rPr>
                <w:rFonts w:eastAsia="Batang"/>
                <w:szCs w:val="20"/>
                <w:lang w:val="en-GB"/>
              </w:rPr>
            </w:pPr>
            <w:r w:rsidRPr="001A7570">
              <w:rPr>
                <w:rFonts w:eastAsia="Batang"/>
                <w:szCs w:val="20"/>
                <w:lang w:val="en-GB"/>
              </w:rPr>
              <w:t>CVType</w:t>
            </w:r>
          </w:p>
        </w:tc>
        <w:tc>
          <w:tcPr>
            <w:tcW w:w="2925" w:type="dxa"/>
          </w:tcPr>
          <w:p w14:paraId="1064D2DD" w14:textId="77777777" w:rsidR="00F31B70" w:rsidRPr="0003088B" w:rsidRDefault="00F31B70" w:rsidP="009A254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06FA2DF9"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31B70" w:rsidRPr="00C038EC" w14:paraId="35CF93D3" w14:textId="77777777" w:rsidTr="009A2543">
        <w:tc>
          <w:tcPr>
            <w:tcW w:w="2474" w:type="dxa"/>
            <w:tcBorders>
              <w:top w:val="single" w:sz="4" w:space="0" w:color="auto"/>
              <w:left w:val="single" w:sz="4" w:space="0" w:color="auto"/>
              <w:bottom w:val="single" w:sz="4" w:space="0" w:color="auto"/>
              <w:right w:val="single" w:sz="4" w:space="0" w:color="auto"/>
            </w:tcBorders>
          </w:tcPr>
          <w:p w14:paraId="2906D36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5E93FA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3CDC90" w14:textId="77777777" w:rsidR="00F31B70" w:rsidRPr="00C038EC" w:rsidRDefault="00F31B70" w:rsidP="009A254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E65ECD"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168C1D3F" w14:textId="77777777" w:rsidTr="009A2543">
        <w:tc>
          <w:tcPr>
            <w:tcW w:w="2474" w:type="dxa"/>
            <w:tcBorders>
              <w:top w:val="single" w:sz="4" w:space="0" w:color="auto"/>
              <w:left w:val="single" w:sz="4" w:space="0" w:color="auto"/>
              <w:bottom w:val="single" w:sz="4" w:space="0" w:color="auto"/>
              <w:right w:val="single" w:sz="4" w:space="0" w:color="auto"/>
            </w:tcBorders>
          </w:tcPr>
          <w:p w14:paraId="7766C5B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CBBE2EF"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FDC292" w14:textId="77777777" w:rsidR="00F31B70" w:rsidRPr="00C038EC" w:rsidRDefault="00F31B70" w:rsidP="009A2543">
            <w:pPr>
              <w:rPr>
                <w:rFonts w:cs="Arial"/>
                <w:i/>
                <w:szCs w:val="20"/>
              </w:rPr>
            </w:pPr>
            <w:r w:rsidRPr="00C038EC">
              <w:rPr>
                <w:rFonts w:cs="Arial"/>
                <w:i/>
                <w:szCs w:val="20"/>
              </w:rPr>
              <w:t xml:space="preserve">Kodsystem för angiven kod för metodtyp. </w:t>
            </w:r>
          </w:p>
          <w:p w14:paraId="381E030D" w14:textId="77777777" w:rsidR="00F31B70" w:rsidRPr="00C038EC" w:rsidRDefault="00F31B70" w:rsidP="009A254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267E36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4483C100" w14:textId="77777777" w:rsidTr="009A2543">
        <w:tc>
          <w:tcPr>
            <w:tcW w:w="2474" w:type="dxa"/>
            <w:tcBorders>
              <w:top w:val="single" w:sz="4" w:space="0" w:color="auto"/>
              <w:left w:val="single" w:sz="4" w:space="0" w:color="auto"/>
              <w:bottom w:val="single" w:sz="4" w:space="0" w:color="auto"/>
              <w:right w:val="single" w:sz="4" w:space="0" w:color="auto"/>
            </w:tcBorders>
          </w:tcPr>
          <w:p w14:paraId="184AB528"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5148D03"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725887"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DBADB81"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16AEFBFD" w14:textId="77777777" w:rsidTr="009A2543">
        <w:tc>
          <w:tcPr>
            <w:tcW w:w="2474" w:type="dxa"/>
            <w:tcBorders>
              <w:top w:val="single" w:sz="4" w:space="0" w:color="auto"/>
              <w:left w:val="single" w:sz="4" w:space="0" w:color="auto"/>
              <w:bottom w:val="single" w:sz="4" w:space="0" w:color="auto"/>
              <w:right w:val="single" w:sz="4" w:space="0" w:color="auto"/>
            </w:tcBorders>
          </w:tcPr>
          <w:p w14:paraId="0D8FF9D7"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770629A"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D83A24F"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DF68DEA"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C038EC" w14:paraId="7DCE76BF" w14:textId="77777777" w:rsidTr="009A2543">
        <w:tc>
          <w:tcPr>
            <w:tcW w:w="2474" w:type="dxa"/>
            <w:tcBorders>
              <w:top w:val="single" w:sz="4" w:space="0" w:color="auto"/>
              <w:left w:val="single" w:sz="4" w:space="0" w:color="auto"/>
              <w:bottom w:val="single" w:sz="4" w:space="0" w:color="auto"/>
              <w:right w:val="single" w:sz="4" w:space="0" w:color="auto"/>
            </w:tcBorders>
          </w:tcPr>
          <w:p w14:paraId="5205D24E"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61D96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ECAF7"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61D518E" w14:textId="77777777" w:rsidR="00F31B70" w:rsidRPr="00C038EC" w:rsidRDefault="00F31B70" w:rsidP="009A254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F31B70" w:rsidRPr="00B75512" w14:paraId="056968D5" w14:textId="77777777" w:rsidTr="009A2543">
        <w:tc>
          <w:tcPr>
            <w:tcW w:w="2474" w:type="dxa"/>
          </w:tcPr>
          <w:p w14:paraId="74AE6622" w14:textId="77777777" w:rsidR="00F31B70" w:rsidRPr="001A7570" w:rsidRDefault="00F31B70" w:rsidP="009A2543">
            <w:pPr>
              <w:rPr>
                <w:rFonts w:eastAsia="Batang"/>
                <w:szCs w:val="20"/>
              </w:rPr>
            </w:pPr>
            <w:r w:rsidRPr="004B5FB6">
              <w:rPr>
                <w:szCs w:val="20"/>
                <w:highlight w:val="white"/>
                <w:lang w:eastAsia="sv-SE"/>
              </w:rPr>
              <w:t>measurementType.</w:t>
            </w:r>
            <w:r w:rsidRPr="001A7570">
              <w:rPr>
                <w:szCs w:val="20"/>
                <w:highlight w:val="white"/>
                <w:lang w:eastAsia="sv-SE"/>
              </w:rPr>
              <w:t>value</w:t>
            </w:r>
          </w:p>
        </w:tc>
        <w:tc>
          <w:tcPr>
            <w:tcW w:w="2506" w:type="dxa"/>
          </w:tcPr>
          <w:p w14:paraId="61912428" w14:textId="77777777" w:rsidR="00F31B70" w:rsidRPr="001A7570" w:rsidRDefault="00F31B70" w:rsidP="009A2543">
            <w:pPr>
              <w:rPr>
                <w:rFonts w:eastAsia="Batang"/>
                <w:szCs w:val="20"/>
              </w:rPr>
            </w:pPr>
            <w:r w:rsidRPr="001A7570">
              <w:rPr>
                <w:rFonts w:eastAsia="Batang"/>
                <w:szCs w:val="20"/>
              </w:rPr>
              <w:t>PQType</w:t>
            </w:r>
          </w:p>
        </w:tc>
        <w:tc>
          <w:tcPr>
            <w:tcW w:w="2925" w:type="dxa"/>
          </w:tcPr>
          <w:p w14:paraId="1824EB79" w14:textId="77777777" w:rsidR="00F31B70" w:rsidRDefault="00F31B70" w:rsidP="009A2543">
            <w:pPr>
              <w:rPr>
                <w:rFonts w:eastAsia="Batang"/>
                <w:szCs w:val="20"/>
              </w:rPr>
            </w:pPr>
            <w:r>
              <w:rPr>
                <w:rFonts w:eastAsia="Batang"/>
                <w:szCs w:val="20"/>
              </w:rPr>
              <w:t>Fysikaliskt värde.</w:t>
            </w:r>
          </w:p>
          <w:p w14:paraId="5B6A4BBC" w14:textId="77777777" w:rsidR="00F31B70" w:rsidRDefault="00F31B70" w:rsidP="009A2543">
            <w:pPr>
              <w:rPr>
                <w:rFonts w:eastAsia="Batang"/>
                <w:szCs w:val="20"/>
              </w:rPr>
            </w:pPr>
          </w:p>
          <w:p w14:paraId="17E84FC7" w14:textId="77777777" w:rsidR="00F31B70" w:rsidRPr="001A7570" w:rsidRDefault="00F31B70" w:rsidP="009A254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46494F06" w14:textId="77777777" w:rsidR="00F31B70" w:rsidRPr="00B75512" w:rsidRDefault="00F31B70" w:rsidP="009A2543">
            <w:pPr>
              <w:rPr>
                <w:rFonts w:eastAsia="Batang"/>
                <w:szCs w:val="20"/>
              </w:rPr>
            </w:pPr>
            <w:r>
              <w:rPr>
                <w:rFonts w:eastAsia="Batang"/>
                <w:szCs w:val="20"/>
              </w:rPr>
              <w:t>1</w:t>
            </w:r>
          </w:p>
        </w:tc>
      </w:tr>
      <w:tr w:rsidR="00F31B70" w:rsidRPr="00C038EC" w14:paraId="4C85915B" w14:textId="77777777" w:rsidTr="009A2543">
        <w:tc>
          <w:tcPr>
            <w:tcW w:w="2474" w:type="dxa"/>
            <w:tcBorders>
              <w:top w:val="single" w:sz="4" w:space="0" w:color="auto"/>
              <w:left w:val="single" w:sz="4" w:space="0" w:color="auto"/>
              <w:bottom w:val="single" w:sz="4" w:space="0" w:color="auto"/>
              <w:right w:val="single" w:sz="4" w:space="0" w:color="auto"/>
            </w:tcBorders>
          </w:tcPr>
          <w:p w14:paraId="37E76A14"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43DD4BAB" w14:textId="77777777" w:rsidR="00F31B70" w:rsidRPr="00C038EC" w:rsidRDefault="00F31B70" w:rsidP="009A254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1BACC720" w14:textId="77777777" w:rsidR="00F31B70" w:rsidRPr="00C038EC" w:rsidRDefault="00F31B70" w:rsidP="009A254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E5FCE99"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37C1EE34" w14:textId="77777777" w:rsidTr="009A2543">
        <w:tc>
          <w:tcPr>
            <w:tcW w:w="2474" w:type="dxa"/>
            <w:tcBorders>
              <w:top w:val="single" w:sz="4" w:space="0" w:color="auto"/>
              <w:left w:val="single" w:sz="4" w:space="0" w:color="auto"/>
              <w:bottom w:val="single" w:sz="4" w:space="0" w:color="auto"/>
              <w:right w:val="single" w:sz="4" w:space="0" w:color="auto"/>
            </w:tcBorders>
          </w:tcPr>
          <w:p w14:paraId="3B263EBA" w14:textId="77777777" w:rsidR="00F31B70" w:rsidRPr="00C038EC" w:rsidRDefault="00F31B70" w:rsidP="009A2543">
            <w:pPr>
              <w:rPr>
                <w:i/>
                <w:szCs w:val="20"/>
                <w:highlight w:val="white"/>
                <w:lang w:eastAsia="sv-SE"/>
              </w:rPr>
            </w:pPr>
            <w:r w:rsidRPr="004B5FB6">
              <w:rPr>
                <w:i/>
                <w:szCs w:val="20"/>
                <w:highlight w:val="white"/>
                <w:lang w:eastAsia="sv-SE"/>
              </w:rPr>
              <w:t>measurementType.</w:t>
            </w:r>
            <w:r w:rsidRPr="00C038EC">
              <w:rPr>
                <w:i/>
                <w:szCs w:val="20"/>
                <w:highlight w:val="white"/>
                <w:lang w:eastAsia="sv-SE"/>
              </w:rPr>
              <w:t>value.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45414A46" w14:textId="77777777" w:rsidR="00F31B70" w:rsidRPr="00C038EC" w:rsidRDefault="00F31B70" w:rsidP="009A254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3E10" w14:textId="77777777" w:rsidR="00F31B70" w:rsidRPr="00C038EC" w:rsidRDefault="00F31B70" w:rsidP="009A254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3418D576" w14:textId="77777777" w:rsidR="00F31B70" w:rsidRPr="00C038EC" w:rsidRDefault="00F31B70" w:rsidP="009A2543">
            <w:pPr>
              <w:rPr>
                <w:rFonts w:eastAsia="Batang"/>
                <w:i/>
                <w:szCs w:val="20"/>
              </w:rPr>
            </w:pPr>
            <w:r w:rsidRPr="00C038EC">
              <w:rPr>
                <w:rFonts w:eastAsia="Batang"/>
                <w:i/>
                <w:szCs w:val="20"/>
              </w:rPr>
              <w:t>1</w:t>
            </w:r>
          </w:p>
        </w:tc>
      </w:tr>
      <w:tr w:rsidR="00F31B70" w:rsidRPr="00B3537C" w14:paraId="297FEBF6" w14:textId="77777777" w:rsidTr="009A2543">
        <w:tc>
          <w:tcPr>
            <w:tcW w:w="2474" w:type="dxa"/>
            <w:tcBorders>
              <w:top w:val="single" w:sz="4" w:space="0" w:color="auto"/>
              <w:left w:val="single" w:sz="4" w:space="0" w:color="auto"/>
              <w:bottom w:val="single" w:sz="4" w:space="0" w:color="auto"/>
              <w:right w:val="single" w:sz="4" w:space="0" w:color="auto"/>
            </w:tcBorders>
          </w:tcPr>
          <w:p w14:paraId="25DC0EAB" w14:textId="77777777" w:rsidR="00F31B70" w:rsidRPr="00A025F9" w:rsidRDefault="00F31B70" w:rsidP="009A254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62B7E6E" w14:textId="77777777" w:rsidR="00F31B70" w:rsidRPr="00B3537C" w:rsidRDefault="00F31B70" w:rsidP="009A254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4D9E004D" w14:textId="77777777" w:rsidR="00F31B70" w:rsidRPr="00A025F9" w:rsidRDefault="00F31B70" w:rsidP="009A254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417E689B" w14:textId="77777777" w:rsidR="00F31B70" w:rsidRPr="00B3537C" w:rsidRDefault="00F31B70" w:rsidP="009A254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F31B70" w:rsidRPr="00A025F9" w14:paraId="2283D198" w14:textId="77777777" w:rsidTr="009A2543">
        <w:tc>
          <w:tcPr>
            <w:tcW w:w="2474" w:type="dxa"/>
            <w:tcBorders>
              <w:top w:val="single" w:sz="4" w:space="0" w:color="auto"/>
              <w:left w:val="single" w:sz="4" w:space="0" w:color="auto"/>
              <w:bottom w:val="single" w:sz="4" w:space="0" w:color="auto"/>
              <w:right w:val="single" w:sz="4" w:space="0" w:color="auto"/>
            </w:tcBorders>
          </w:tcPr>
          <w:p w14:paraId="2B8BF431"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3323BBA4"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2531F" w14:textId="77777777" w:rsidR="00F31B70" w:rsidRPr="00A025F9" w:rsidRDefault="00F31B70" w:rsidP="009A254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19BD695"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00BB8A89" w14:textId="77777777" w:rsidTr="009A2543">
        <w:tc>
          <w:tcPr>
            <w:tcW w:w="2474" w:type="dxa"/>
            <w:tcBorders>
              <w:top w:val="single" w:sz="4" w:space="0" w:color="auto"/>
              <w:left w:val="single" w:sz="4" w:space="0" w:color="auto"/>
              <w:bottom w:val="single" w:sz="4" w:space="0" w:color="auto"/>
              <w:right w:val="single" w:sz="4" w:space="0" w:color="auto"/>
            </w:tcBorders>
          </w:tcPr>
          <w:p w14:paraId="360C884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9D55115"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945012" w14:textId="77777777" w:rsidR="00F31B70" w:rsidRPr="00A025F9" w:rsidRDefault="00F31B70" w:rsidP="009A254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7FD09A47" w14:textId="77777777" w:rsidR="00F31B70" w:rsidRPr="00A025F9" w:rsidRDefault="00F31B70" w:rsidP="009A2543">
            <w:pPr>
              <w:rPr>
                <w:rFonts w:eastAsia="Batang"/>
                <w:i/>
                <w:szCs w:val="20"/>
              </w:rPr>
            </w:pPr>
            <w:r w:rsidRPr="00A025F9">
              <w:rPr>
                <w:rFonts w:eastAsia="Batang"/>
                <w:i/>
                <w:szCs w:val="20"/>
              </w:rPr>
              <w:t>1</w:t>
            </w:r>
          </w:p>
        </w:tc>
      </w:tr>
      <w:tr w:rsidR="00F31B70" w:rsidRPr="00A025F9" w14:paraId="2FB81167" w14:textId="77777777" w:rsidTr="009A2543">
        <w:tc>
          <w:tcPr>
            <w:tcW w:w="2474" w:type="dxa"/>
            <w:tcBorders>
              <w:top w:val="single" w:sz="4" w:space="0" w:color="auto"/>
              <w:left w:val="single" w:sz="4" w:space="0" w:color="auto"/>
              <w:bottom w:val="single" w:sz="4" w:space="0" w:color="auto"/>
              <w:right w:val="single" w:sz="4" w:space="0" w:color="auto"/>
            </w:tcBorders>
          </w:tcPr>
          <w:p w14:paraId="35BE5D3F"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630C0B8F"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2451CD" w14:textId="77777777" w:rsidR="00F31B70" w:rsidRPr="00A025F9" w:rsidRDefault="00F31B70" w:rsidP="009A254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C63120B"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47C29DAC" w14:textId="77777777" w:rsidTr="009A2543">
        <w:tc>
          <w:tcPr>
            <w:tcW w:w="2474" w:type="dxa"/>
            <w:tcBorders>
              <w:top w:val="single" w:sz="4" w:space="0" w:color="auto"/>
              <w:left w:val="single" w:sz="4" w:space="0" w:color="auto"/>
              <w:bottom w:val="single" w:sz="4" w:space="0" w:color="auto"/>
              <w:right w:val="single" w:sz="4" w:space="0" w:color="auto"/>
            </w:tcBorders>
          </w:tcPr>
          <w:p w14:paraId="43807B5A"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3090ADB"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F24141" w14:textId="77777777" w:rsidR="00F31B70" w:rsidRPr="00A025F9" w:rsidRDefault="00F31B70" w:rsidP="009A254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BE68AD"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A025F9" w14:paraId="6F686A99" w14:textId="77777777" w:rsidTr="009A2543">
        <w:tc>
          <w:tcPr>
            <w:tcW w:w="2474" w:type="dxa"/>
            <w:tcBorders>
              <w:top w:val="single" w:sz="4" w:space="0" w:color="auto"/>
              <w:left w:val="single" w:sz="4" w:space="0" w:color="auto"/>
              <w:bottom w:val="single" w:sz="4" w:space="0" w:color="auto"/>
              <w:right w:val="single" w:sz="4" w:space="0" w:color="auto"/>
            </w:tcBorders>
          </w:tcPr>
          <w:p w14:paraId="1027ADD3" w14:textId="77777777" w:rsidR="00F31B70" w:rsidRPr="00A025F9" w:rsidRDefault="00F31B70" w:rsidP="009A254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5D441F10" w14:textId="77777777" w:rsidR="00F31B70" w:rsidRPr="00A025F9" w:rsidRDefault="00F31B70" w:rsidP="009A254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68977C" w14:textId="77777777" w:rsidR="00F31B70" w:rsidRPr="00A025F9" w:rsidRDefault="00F31B70" w:rsidP="009A254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5C882E63" w14:textId="77777777" w:rsidR="00F31B70" w:rsidRPr="00A025F9" w:rsidRDefault="00F31B70" w:rsidP="009A254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F31B70" w:rsidRPr="008345BA" w14:paraId="4BF896F3" w14:textId="77777777" w:rsidTr="009A2543">
        <w:tc>
          <w:tcPr>
            <w:tcW w:w="2474" w:type="dxa"/>
          </w:tcPr>
          <w:p w14:paraId="13CE593C" w14:textId="77777777" w:rsidR="00F31B70" w:rsidRPr="00816C5C" w:rsidRDefault="00F31B70" w:rsidP="009A2543">
            <w:r w:rsidRPr="00816C5C">
              <w:lastRenderedPageBreak/>
              <w:t>measurementType.approvedForPatient</w:t>
            </w:r>
          </w:p>
        </w:tc>
        <w:tc>
          <w:tcPr>
            <w:tcW w:w="2506" w:type="dxa"/>
          </w:tcPr>
          <w:p w14:paraId="6E420AC4" w14:textId="77777777" w:rsidR="00F31B70" w:rsidRPr="008345BA" w:rsidRDefault="00F31B70" w:rsidP="009A2543">
            <w:r>
              <w:t>Boolean</w:t>
            </w:r>
          </w:p>
        </w:tc>
        <w:tc>
          <w:tcPr>
            <w:tcW w:w="2925" w:type="dxa"/>
          </w:tcPr>
          <w:p w14:paraId="76A3F557" w14:textId="77777777" w:rsidR="00F31B70" w:rsidRPr="008345BA" w:rsidRDefault="00F31B70" w:rsidP="009A254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B07F96E" w14:textId="5A95ABB7" w:rsidR="00F31B70" w:rsidRPr="008345BA" w:rsidRDefault="00F31B70" w:rsidP="009A2543">
            <w:r>
              <w:t>1</w:t>
            </w:r>
          </w:p>
        </w:tc>
      </w:tr>
      <w:tr w:rsidR="00F31B70" w:rsidRPr="00864746" w14:paraId="17876589" w14:textId="77777777" w:rsidTr="009A2543">
        <w:tc>
          <w:tcPr>
            <w:tcW w:w="2474" w:type="dxa"/>
            <w:shd w:val="clear" w:color="auto" w:fill="D9D9D9" w:themeFill="background1" w:themeFillShade="D9"/>
          </w:tcPr>
          <w:p w14:paraId="1AC3C5A4" w14:textId="77777777" w:rsidR="00F31B70" w:rsidRPr="00C9666E" w:rsidRDefault="00F31B70" w:rsidP="009A2543">
            <w:pPr>
              <w:rPr>
                <w:rFonts w:eastAsia="Batang"/>
                <w:szCs w:val="20"/>
              </w:rPr>
            </w:pPr>
            <w:r>
              <w:rPr>
                <w:szCs w:val="20"/>
                <w:lang w:eastAsia="sv-SE"/>
              </w:rPr>
              <w:t>device</w:t>
            </w:r>
          </w:p>
        </w:tc>
        <w:tc>
          <w:tcPr>
            <w:tcW w:w="2506" w:type="dxa"/>
            <w:shd w:val="clear" w:color="auto" w:fill="D9D9D9" w:themeFill="background1" w:themeFillShade="D9"/>
          </w:tcPr>
          <w:p w14:paraId="6381E47D" w14:textId="77777777" w:rsidR="00F31B70" w:rsidRPr="00C9666E" w:rsidRDefault="00F31B70" w:rsidP="009A2543">
            <w:pPr>
              <w:rPr>
                <w:rFonts w:eastAsia="Batang"/>
                <w:szCs w:val="20"/>
              </w:rPr>
            </w:pPr>
            <w:r w:rsidRPr="00C9666E">
              <w:rPr>
                <w:rFonts w:eastAsia="Batang"/>
                <w:szCs w:val="20"/>
              </w:rPr>
              <w:t>DeviceType</w:t>
            </w:r>
          </w:p>
        </w:tc>
        <w:tc>
          <w:tcPr>
            <w:tcW w:w="2925" w:type="dxa"/>
            <w:shd w:val="clear" w:color="auto" w:fill="D9D9D9" w:themeFill="background1" w:themeFillShade="D9"/>
          </w:tcPr>
          <w:p w14:paraId="09278D4B" w14:textId="77777777" w:rsidR="00F31B70" w:rsidRPr="00864746" w:rsidRDefault="00F31B70" w:rsidP="009A2543">
            <w:pPr>
              <w:rPr>
                <w:rFonts w:eastAsia="Batang"/>
                <w:szCs w:val="20"/>
              </w:rPr>
            </w:pPr>
          </w:p>
        </w:tc>
        <w:tc>
          <w:tcPr>
            <w:tcW w:w="1617" w:type="dxa"/>
            <w:shd w:val="clear" w:color="auto" w:fill="D9D9D9" w:themeFill="background1" w:themeFillShade="D9"/>
          </w:tcPr>
          <w:p w14:paraId="4D642FB7"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D96D4F" w14:paraId="2C1A77AC" w14:textId="77777777" w:rsidTr="009A2543">
        <w:tc>
          <w:tcPr>
            <w:tcW w:w="2474" w:type="dxa"/>
          </w:tcPr>
          <w:p w14:paraId="404EFB62" w14:textId="77777777" w:rsidR="00F31B70" w:rsidRPr="00C9666E" w:rsidRDefault="00F31B70" w:rsidP="009A254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10EA470" w14:textId="77777777" w:rsidR="00F31B70" w:rsidRPr="00C9666E" w:rsidRDefault="00F31B70" w:rsidP="009A2543">
            <w:pPr>
              <w:rPr>
                <w:rFonts w:eastAsia="Batang"/>
                <w:szCs w:val="20"/>
              </w:rPr>
            </w:pPr>
            <w:r w:rsidRPr="00C9666E">
              <w:rPr>
                <w:rFonts w:eastAsia="Batang"/>
                <w:szCs w:val="20"/>
              </w:rPr>
              <w:t>IIType</w:t>
            </w:r>
          </w:p>
        </w:tc>
        <w:tc>
          <w:tcPr>
            <w:tcW w:w="2925" w:type="dxa"/>
          </w:tcPr>
          <w:p w14:paraId="19C71B41" w14:textId="77777777" w:rsidR="00F31B70" w:rsidRPr="00C038EC" w:rsidRDefault="00F31B70" w:rsidP="009A2543">
            <w:pPr>
              <w:rPr>
                <w:rFonts w:cs="Arial"/>
                <w:szCs w:val="20"/>
              </w:rPr>
            </w:pPr>
            <w:r>
              <w:rPr>
                <w:rFonts w:cs="Arial"/>
                <w:szCs w:val="20"/>
              </w:rPr>
              <w:t>GSIN nummer följt av kodnummer.</w:t>
            </w:r>
          </w:p>
        </w:tc>
        <w:tc>
          <w:tcPr>
            <w:tcW w:w="1617" w:type="dxa"/>
          </w:tcPr>
          <w:p w14:paraId="066D59CB" w14:textId="77777777" w:rsidR="00F31B70" w:rsidRPr="00C9666E" w:rsidRDefault="00F31B70" w:rsidP="009A254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31B70" w:rsidRPr="00C038EC" w14:paraId="19516F8C" w14:textId="77777777" w:rsidTr="009A2543">
        <w:tc>
          <w:tcPr>
            <w:tcW w:w="2474" w:type="dxa"/>
            <w:tcBorders>
              <w:top w:val="single" w:sz="4" w:space="0" w:color="auto"/>
              <w:left w:val="single" w:sz="4" w:space="0" w:color="auto"/>
              <w:bottom w:val="single" w:sz="4" w:space="0" w:color="auto"/>
              <w:right w:val="single" w:sz="4" w:space="0" w:color="auto"/>
            </w:tcBorders>
          </w:tcPr>
          <w:p w14:paraId="0E6DBA6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2295E99A"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C2F720A" w14:textId="77777777" w:rsidR="00F31B70" w:rsidRPr="00C038EC" w:rsidRDefault="00F31B70" w:rsidP="009A2543">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336D334" w14:textId="77777777" w:rsidR="00F31B70" w:rsidRPr="00C038EC" w:rsidRDefault="00F31B70" w:rsidP="009A2543">
            <w:pPr>
              <w:rPr>
                <w:rFonts w:eastAsia="Batang"/>
                <w:i/>
                <w:szCs w:val="20"/>
              </w:rPr>
            </w:pPr>
            <w:r w:rsidRPr="00C038EC">
              <w:rPr>
                <w:rFonts w:eastAsia="Batang"/>
                <w:i/>
                <w:szCs w:val="20"/>
              </w:rPr>
              <w:t>1</w:t>
            </w:r>
          </w:p>
        </w:tc>
      </w:tr>
      <w:tr w:rsidR="00F31B70" w:rsidRPr="00C038EC" w14:paraId="2AE829C6" w14:textId="77777777" w:rsidTr="009A2543">
        <w:tc>
          <w:tcPr>
            <w:tcW w:w="2474" w:type="dxa"/>
            <w:tcBorders>
              <w:top w:val="single" w:sz="4" w:space="0" w:color="auto"/>
              <w:left w:val="single" w:sz="4" w:space="0" w:color="auto"/>
              <w:bottom w:val="single" w:sz="4" w:space="0" w:color="auto"/>
              <w:right w:val="single" w:sz="4" w:space="0" w:color="auto"/>
            </w:tcBorders>
          </w:tcPr>
          <w:p w14:paraId="643118DC"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4A93A94E" w14:textId="77777777" w:rsidR="00F31B70" w:rsidRPr="00C038EC" w:rsidRDefault="00F31B70" w:rsidP="009A254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2F911" w14:textId="77777777" w:rsidR="00F31B70" w:rsidRPr="00C038EC" w:rsidRDefault="00F31B70" w:rsidP="009A2543">
            <w:pPr>
              <w:rPr>
                <w:rFonts w:cs="Arial"/>
                <w:i/>
                <w:szCs w:val="20"/>
              </w:rPr>
            </w:pPr>
            <w:r w:rsidRPr="00C038EC">
              <w:rPr>
                <w:rFonts w:cs="Arial"/>
                <w:i/>
                <w:szCs w:val="20"/>
              </w:rPr>
              <w:t>Extension sätts till GSIN nummer.</w:t>
            </w:r>
          </w:p>
        </w:tc>
        <w:tc>
          <w:tcPr>
            <w:tcW w:w="1617" w:type="dxa"/>
            <w:tcBorders>
              <w:top w:val="single" w:sz="4" w:space="0" w:color="auto"/>
              <w:left w:val="single" w:sz="4" w:space="0" w:color="auto"/>
              <w:bottom w:val="single" w:sz="4" w:space="0" w:color="auto"/>
              <w:right w:val="single" w:sz="4" w:space="0" w:color="auto"/>
            </w:tcBorders>
          </w:tcPr>
          <w:p w14:paraId="41A9D1F3" w14:textId="77777777" w:rsidR="00F31B70" w:rsidRPr="00C038EC" w:rsidRDefault="00F31B70" w:rsidP="009A2543">
            <w:pPr>
              <w:rPr>
                <w:rFonts w:eastAsia="Batang"/>
                <w:i/>
                <w:szCs w:val="20"/>
              </w:rPr>
            </w:pPr>
            <w:r w:rsidRPr="00C038EC">
              <w:rPr>
                <w:rFonts w:eastAsia="Batang"/>
                <w:i/>
                <w:szCs w:val="20"/>
              </w:rPr>
              <w:t>1</w:t>
            </w:r>
          </w:p>
        </w:tc>
      </w:tr>
      <w:tr w:rsidR="00F31B70" w:rsidRPr="00D96D4F" w14:paraId="2F9978D2" w14:textId="77777777" w:rsidTr="009A2543">
        <w:tc>
          <w:tcPr>
            <w:tcW w:w="2474" w:type="dxa"/>
          </w:tcPr>
          <w:p w14:paraId="27976A3F" w14:textId="77777777" w:rsidR="00F31B70" w:rsidRPr="00B75512" w:rsidRDefault="00F31B70" w:rsidP="009A254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76D3BA24" w14:textId="77777777" w:rsidR="00F31B70" w:rsidRPr="00B75512" w:rsidRDefault="00F31B70" w:rsidP="009A2543">
            <w:pPr>
              <w:rPr>
                <w:rFonts w:eastAsia="Batang"/>
                <w:szCs w:val="20"/>
                <w:lang w:val="en-GB"/>
              </w:rPr>
            </w:pPr>
            <w:r>
              <w:rPr>
                <w:rFonts w:eastAsia="Batang"/>
                <w:szCs w:val="20"/>
                <w:lang w:val="en-GB"/>
              </w:rPr>
              <w:t>CVType</w:t>
            </w:r>
          </w:p>
        </w:tc>
        <w:tc>
          <w:tcPr>
            <w:tcW w:w="2925" w:type="dxa"/>
          </w:tcPr>
          <w:p w14:paraId="3398ED51" w14:textId="77777777" w:rsidR="00F31B70" w:rsidRPr="00091F1D" w:rsidRDefault="00F31B70" w:rsidP="009A2543">
            <w:pPr>
              <w:rPr>
                <w:rFonts w:cs="Arial"/>
              </w:rPr>
            </w:pPr>
            <w:r w:rsidRPr="00091F1D">
              <w:rPr>
                <w:rFonts w:cs="Arial"/>
                <w:szCs w:val="20"/>
              </w:rPr>
              <w:t>Det kodade värdet anger vilken typ av apparat det gäller.</w:t>
            </w:r>
          </w:p>
          <w:p w14:paraId="0CD5082F" w14:textId="77777777" w:rsidR="00F31B70" w:rsidRPr="00091F1D" w:rsidRDefault="00F31B70" w:rsidP="009A2543">
            <w:pPr>
              <w:rPr>
                <w:rFonts w:cs="Arial"/>
              </w:rPr>
            </w:pPr>
          </w:p>
        </w:tc>
        <w:tc>
          <w:tcPr>
            <w:tcW w:w="1617" w:type="dxa"/>
          </w:tcPr>
          <w:p w14:paraId="63A798B0" w14:textId="77777777" w:rsidR="00F31B70" w:rsidRPr="00D96D4F" w:rsidRDefault="00F31B70" w:rsidP="009A2543">
            <w:pPr>
              <w:rPr>
                <w:rFonts w:eastAsia="Batang"/>
                <w:szCs w:val="20"/>
                <w:lang w:val="en-US"/>
              </w:rPr>
            </w:pPr>
            <w:r>
              <w:rPr>
                <w:rFonts w:eastAsia="Batang"/>
                <w:szCs w:val="20"/>
                <w:lang w:val="en-US"/>
              </w:rPr>
              <w:t>0..1</w:t>
            </w:r>
          </w:p>
        </w:tc>
      </w:tr>
      <w:tr w:rsidR="00F31B70" w:rsidRPr="00C038EC" w14:paraId="0FC6FF85" w14:textId="77777777" w:rsidTr="009A2543">
        <w:tc>
          <w:tcPr>
            <w:tcW w:w="2474" w:type="dxa"/>
            <w:tcBorders>
              <w:top w:val="single" w:sz="4" w:space="0" w:color="auto"/>
              <w:left w:val="single" w:sz="4" w:space="0" w:color="auto"/>
              <w:bottom w:val="single" w:sz="4" w:space="0" w:color="auto"/>
              <w:right w:val="single" w:sz="4" w:space="0" w:color="auto"/>
            </w:tcBorders>
          </w:tcPr>
          <w:p w14:paraId="2DBCE4CF"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2A2AED8"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1A5F8B" w14:textId="77777777" w:rsidR="00F31B70" w:rsidRPr="00C038EC" w:rsidRDefault="00F31B70" w:rsidP="009A254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CD057D9" w14:textId="77777777" w:rsidR="00F31B70" w:rsidRPr="00C038EC" w:rsidRDefault="00F31B70" w:rsidP="009A2543">
            <w:pPr>
              <w:rPr>
                <w:rFonts w:eastAsia="Batang"/>
                <w:i/>
                <w:szCs w:val="20"/>
                <w:lang w:val="en-US"/>
              </w:rPr>
            </w:pPr>
            <w:r w:rsidRPr="00C038EC">
              <w:rPr>
                <w:rFonts w:eastAsia="Batang"/>
                <w:i/>
                <w:szCs w:val="20"/>
                <w:lang w:val="en-US"/>
              </w:rPr>
              <w:t>1</w:t>
            </w:r>
          </w:p>
        </w:tc>
      </w:tr>
      <w:tr w:rsidR="00F31B70" w:rsidRPr="00C038EC" w14:paraId="0C9CA350" w14:textId="77777777" w:rsidTr="009A2543">
        <w:tc>
          <w:tcPr>
            <w:tcW w:w="2474" w:type="dxa"/>
            <w:tcBorders>
              <w:top w:val="single" w:sz="4" w:space="0" w:color="auto"/>
              <w:left w:val="single" w:sz="4" w:space="0" w:color="auto"/>
              <w:bottom w:val="single" w:sz="4" w:space="0" w:color="auto"/>
              <w:right w:val="single" w:sz="4" w:space="0" w:color="auto"/>
            </w:tcBorders>
          </w:tcPr>
          <w:p w14:paraId="60454324" w14:textId="77777777" w:rsidR="00F31B70" w:rsidRPr="007C05D8" w:rsidRDefault="00F31B70" w:rsidP="009A254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5C2DB443" w14:textId="77777777" w:rsidR="00F31B70" w:rsidRPr="007C05D8" w:rsidRDefault="00F31B70" w:rsidP="009A254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6955AA" w14:textId="77777777" w:rsidR="00F31B70" w:rsidRPr="007C05D8" w:rsidRDefault="00F31B70" w:rsidP="009A254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4408471B" w14:textId="77777777" w:rsidR="00F31B70" w:rsidRPr="00C038EC" w:rsidRDefault="00F31B70" w:rsidP="009A2543">
            <w:pPr>
              <w:rPr>
                <w:rFonts w:eastAsia="Batang"/>
                <w:i/>
                <w:szCs w:val="20"/>
                <w:lang w:val="en-US"/>
              </w:rPr>
            </w:pPr>
            <w:r w:rsidRPr="007C05D8">
              <w:rPr>
                <w:rFonts w:eastAsia="Batang"/>
                <w:i/>
                <w:szCs w:val="20"/>
                <w:lang w:val="en-US"/>
              </w:rPr>
              <w:t>1</w:t>
            </w:r>
          </w:p>
        </w:tc>
      </w:tr>
      <w:tr w:rsidR="00F31B70" w:rsidRPr="00C038EC" w14:paraId="6A254B3A" w14:textId="77777777" w:rsidTr="009A2543">
        <w:tc>
          <w:tcPr>
            <w:tcW w:w="2474" w:type="dxa"/>
            <w:tcBorders>
              <w:top w:val="single" w:sz="4" w:space="0" w:color="auto"/>
              <w:left w:val="single" w:sz="4" w:space="0" w:color="auto"/>
              <w:bottom w:val="single" w:sz="4" w:space="0" w:color="auto"/>
              <w:right w:val="single" w:sz="4" w:space="0" w:color="auto"/>
            </w:tcBorders>
          </w:tcPr>
          <w:p w14:paraId="7031F8FE"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482A2CA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5009AD4" w14:textId="77777777" w:rsidR="00F31B70" w:rsidRPr="00C038EC" w:rsidRDefault="00F31B70" w:rsidP="009A254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34070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5A86DA91" w14:textId="77777777" w:rsidTr="009A2543">
        <w:tc>
          <w:tcPr>
            <w:tcW w:w="2474" w:type="dxa"/>
            <w:tcBorders>
              <w:top w:val="single" w:sz="4" w:space="0" w:color="auto"/>
              <w:left w:val="single" w:sz="4" w:space="0" w:color="auto"/>
              <w:bottom w:val="single" w:sz="4" w:space="0" w:color="auto"/>
              <w:right w:val="single" w:sz="4" w:space="0" w:color="auto"/>
            </w:tcBorders>
          </w:tcPr>
          <w:p w14:paraId="33C3DD2B"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C088014"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D2667B7" w14:textId="77777777" w:rsidR="00F31B70" w:rsidRPr="00C038EC" w:rsidRDefault="00F31B70" w:rsidP="009A254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565B969" w14:textId="77777777" w:rsidR="00F31B70" w:rsidRPr="00C038EC" w:rsidRDefault="00F31B70" w:rsidP="009A2543">
            <w:pPr>
              <w:rPr>
                <w:rFonts w:eastAsia="Batang"/>
                <w:i/>
                <w:szCs w:val="20"/>
                <w:lang w:val="en-US"/>
              </w:rPr>
            </w:pPr>
            <w:r w:rsidRPr="00C038EC">
              <w:rPr>
                <w:rFonts w:eastAsia="Batang"/>
                <w:i/>
                <w:szCs w:val="20"/>
                <w:lang w:val="en-US"/>
              </w:rPr>
              <w:t>0..1</w:t>
            </w:r>
          </w:p>
        </w:tc>
      </w:tr>
      <w:tr w:rsidR="00F31B70" w:rsidRPr="00C038EC" w14:paraId="79A89C81" w14:textId="77777777" w:rsidTr="009A2543">
        <w:tc>
          <w:tcPr>
            <w:tcW w:w="2474" w:type="dxa"/>
            <w:tcBorders>
              <w:top w:val="single" w:sz="4" w:space="0" w:color="auto"/>
              <w:left w:val="single" w:sz="4" w:space="0" w:color="auto"/>
              <w:bottom w:val="single" w:sz="4" w:space="0" w:color="auto"/>
              <w:right w:val="single" w:sz="4" w:space="0" w:color="auto"/>
            </w:tcBorders>
          </w:tcPr>
          <w:p w14:paraId="027BDC66" w14:textId="77777777" w:rsidR="00F31B70" w:rsidRPr="00C038EC" w:rsidRDefault="00F31B70" w:rsidP="009A254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4C2E1DC" w14:textId="77777777" w:rsidR="00F31B70" w:rsidRPr="00C038EC" w:rsidRDefault="00F31B70" w:rsidP="009A254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5FA698" w14:textId="77777777" w:rsidR="00F31B70" w:rsidRPr="00C038EC" w:rsidRDefault="00F31B70" w:rsidP="009A254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786CE64"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D96D4F" w14:paraId="34FC9D92" w14:textId="77777777" w:rsidTr="009A2543">
        <w:tc>
          <w:tcPr>
            <w:tcW w:w="2474" w:type="dxa"/>
          </w:tcPr>
          <w:p w14:paraId="5488FA52" w14:textId="77777777" w:rsidR="00F31B70" w:rsidRPr="009B5733" w:rsidRDefault="00F31B70" w:rsidP="009A254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5F80690" w14:textId="77777777" w:rsidR="00F31B70" w:rsidRPr="009B5733" w:rsidRDefault="00F31B70" w:rsidP="009A2543">
            <w:pPr>
              <w:rPr>
                <w:rFonts w:eastAsia="Batang"/>
                <w:szCs w:val="20"/>
              </w:rPr>
            </w:pPr>
            <w:r w:rsidRPr="009B5733">
              <w:rPr>
                <w:rFonts w:eastAsia="Batang"/>
                <w:szCs w:val="20"/>
              </w:rPr>
              <w:t>String</w:t>
            </w:r>
          </w:p>
        </w:tc>
        <w:tc>
          <w:tcPr>
            <w:tcW w:w="2925" w:type="dxa"/>
          </w:tcPr>
          <w:p w14:paraId="372095EF" w14:textId="77777777" w:rsidR="00F31B70" w:rsidRPr="00091F1D" w:rsidRDefault="00F31B70" w:rsidP="009A2543">
            <w:pPr>
              <w:rPr>
                <w:rFonts w:eastAsia="Batang"/>
                <w:szCs w:val="20"/>
              </w:rPr>
            </w:pPr>
            <w:r w:rsidRPr="00091F1D">
              <w:rPr>
                <w:rFonts w:cs="Arial"/>
                <w:szCs w:val="20"/>
              </w:rPr>
              <w:t>Tillverkarens benämning på modellnamnet.</w:t>
            </w:r>
          </w:p>
        </w:tc>
        <w:tc>
          <w:tcPr>
            <w:tcW w:w="1617" w:type="dxa"/>
          </w:tcPr>
          <w:p w14:paraId="7824C092" w14:textId="77777777" w:rsidR="00F31B70" w:rsidRPr="009B5733" w:rsidRDefault="00F31B70" w:rsidP="009A254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31B70" w:rsidRPr="00864746" w14:paraId="7979A3B9" w14:textId="77777777" w:rsidTr="009A2543">
        <w:tc>
          <w:tcPr>
            <w:tcW w:w="2474" w:type="dxa"/>
            <w:shd w:val="clear" w:color="auto" w:fill="D9D9D9" w:themeFill="background1" w:themeFillShade="D9"/>
          </w:tcPr>
          <w:p w14:paraId="5A35BFAE" w14:textId="77777777" w:rsidR="00F31B70" w:rsidRPr="009B5733" w:rsidRDefault="00F31B70" w:rsidP="009A2543">
            <w:pPr>
              <w:rPr>
                <w:rFonts w:eastAsia="Batang"/>
                <w:szCs w:val="20"/>
              </w:rPr>
            </w:pPr>
            <w:r w:rsidRPr="00864746">
              <w:rPr>
                <w:szCs w:val="20"/>
                <w:lang w:eastAsia="sv-SE"/>
              </w:rPr>
              <w:t>location</w:t>
            </w:r>
          </w:p>
        </w:tc>
        <w:tc>
          <w:tcPr>
            <w:tcW w:w="2506" w:type="dxa"/>
            <w:shd w:val="clear" w:color="auto" w:fill="D9D9D9" w:themeFill="background1" w:themeFillShade="D9"/>
          </w:tcPr>
          <w:p w14:paraId="5B0767A7" w14:textId="77777777" w:rsidR="00F31B70" w:rsidRPr="00864746" w:rsidRDefault="00F31B70" w:rsidP="009A254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46204BA8" w14:textId="77777777" w:rsidR="00F31B70" w:rsidRPr="00864746" w:rsidRDefault="00F31B70" w:rsidP="009A2543">
            <w:pPr>
              <w:rPr>
                <w:rFonts w:eastAsia="Batang"/>
                <w:szCs w:val="20"/>
              </w:rPr>
            </w:pPr>
          </w:p>
        </w:tc>
        <w:tc>
          <w:tcPr>
            <w:tcW w:w="1617" w:type="dxa"/>
            <w:shd w:val="clear" w:color="auto" w:fill="D9D9D9" w:themeFill="background1" w:themeFillShade="D9"/>
          </w:tcPr>
          <w:p w14:paraId="60034BA3" w14:textId="77777777" w:rsidR="00F31B70" w:rsidRPr="00864746" w:rsidRDefault="00F31B70" w:rsidP="009A254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31B70" w:rsidRPr="008345BA" w14:paraId="419B7752" w14:textId="77777777" w:rsidTr="009A2543">
        <w:tc>
          <w:tcPr>
            <w:tcW w:w="2474" w:type="dxa"/>
          </w:tcPr>
          <w:p w14:paraId="4A8AE58B" w14:textId="77777777" w:rsidR="00F31B70" w:rsidRPr="00894EEA" w:rsidRDefault="00F31B70" w:rsidP="009A254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4D94F0B8"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5E399E9" w14:textId="77777777" w:rsidR="00F31B70" w:rsidRPr="008345BA" w:rsidRDefault="00F31B70" w:rsidP="009A2543">
            <w:pPr>
              <w:rPr>
                <w:rFonts w:eastAsia="Batang"/>
                <w:szCs w:val="20"/>
              </w:rPr>
            </w:pPr>
            <w:r>
              <w:rPr>
                <w:rFonts w:cs="Arial"/>
              </w:rPr>
              <w:t>Identifiering för platsen. Anges om platsen är en vårdenhet.</w:t>
            </w:r>
          </w:p>
        </w:tc>
        <w:tc>
          <w:tcPr>
            <w:tcW w:w="1617" w:type="dxa"/>
          </w:tcPr>
          <w:p w14:paraId="67945C07" w14:textId="77777777" w:rsidR="00F31B70" w:rsidRPr="00894EEA" w:rsidRDefault="00F31B70" w:rsidP="009A254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F31B70" w:rsidRPr="0087117C" w14:paraId="32CDBFF7" w14:textId="77777777" w:rsidTr="009A2543">
        <w:tc>
          <w:tcPr>
            <w:tcW w:w="2474" w:type="dxa"/>
            <w:tcBorders>
              <w:top w:val="single" w:sz="4" w:space="0" w:color="auto"/>
              <w:left w:val="single" w:sz="4" w:space="0" w:color="auto"/>
              <w:bottom w:val="single" w:sz="4" w:space="0" w:color="auto"/>
              <w:right w:val="single" w:sz="4" w:space="0" w:color="auto"/>
            </w:tcBorders>
          </w:tcPr>
          <w:p w14:paraId="043D6B85"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435281EB"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4EDB7A" w14:textId="77777777" w:rsidR="00F31B70" w:rsidRPr="0087117C" w:rsidRDefault="00F31B70" w:rsidP="009A2543">
            <w:pPr>
              <w:rPr>
                <w:rFonts w:cs="Arial"/>
                <w:i/>
                <w:szCs w:val="20"/>
              </w:rPr>
            </w:pPr>
            <w:r w:rsidRPr="0087117C">
              <w:rPr>
                <w:rFonts w:cs="Arial"/>
                <w:i/>
                <w:szCs w:val="20"/>
              </w:rPr>
              <w:t>Root blir då</w:t>
            </w:r>
          </w:p>
          <w:p w14:paraId="1F46BF9F" w14:textId="77777777" w:rsidR="00F31B70" w:rsidRPr="0087117C"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8320A9A" w14:textId="77777777" w:rsidR="00F31B70" w:rsidRPr="0087117C" w:rsidRDefault="00F31B70" w:rsidP="009A2543">
            <w:pPr>
              <w:rPr>
                <w:rFonts w:eastAsia="Batang"/>
                <w:i/>
                <w:szCs w:val="20"/>
              </w:rPr>
            </w:pPr>
            <w:r w:rsidRPr="0087117C">
              <w:rPr>
                <w:rFonts w:eastAsia="Batang"/>
                <w:i/>
                <w:szCs w:val="20"/>
              </w:rPr>
              <w:t>1</w:t>
            </w:r>
          </w:p>
        </w:tc>
      </w:tr>
      <w:tr w:rsidR="00F31B70" w:rsidRPr="0087117C" w14:paraId="04FB69AC" w14:textId="77777777" w:rsidTr="009A2543">
        <w:tc>
          <w:tcPr>
            <w:tcW w:w="2474" w:type="dxa"/>
            <w:tcBorders>
              <w:top w:val="single" w:sz="4" w:space="0" w:color="auto"/>
              <w:left w:val="single" w:sz="4" w:space="0" w:color="auto"/>
              <w:bottom w:val="single" w:sz="4" w:space="0" w:color="auto"/>
              <w:right w:val="single" w:sz="4" w:space="0" w:color="auto"/>
            </w:tcBorders>
          </w:tcPr>
          <w:p w14:paraId="1A4A30B0" w14:textId="77777777" w:rsidR="00F31B70" w:rsidRPr="0087117C" w:rsidRDefault="00F31B70" w:rsidP="009A254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B3A8E21" w14:textId="77777777" w:rsidR="00F31B70" w:rsidRPr="0087117C" w:rsidRDefault="00F31B70" w:rsidP="009A254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B58B1" w14:textId="77777777" w:rsidR="00F31B70" w:rsidRPr="0087117C" w:rsidRDefault="00F31B70" w:rsidP="009A254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1362377" w14:textId="77777777" w:rsidR="00F31B70" w:rsidRPr="0087117C" w:rsidRDefault="00F31B70" w:rsidP="009A2543">
            <w:pPr>
              <w:rPr>
                <w:rFonts w:eastAsia="Batang"/>
                <w:i/>
                <w:szCs w:val="20"/>
              </w:rPr>
            </w:pPr>
            <w:r w:rsidRPr="0087117C">
              <w:rPr>
                <w:rFonts w:eastAsia="Batang"/>
                <w:i/>
                <w:szCs w:val="20"/>
              </w:rPr>
              <w:t>1</w:t>
            </w:r>
          </w:p>
        </w:tc>
      </w:tr>
      <w:tr w:rsidR="00F31B70" w:rsidRPr="00D96D4F" w14:paraId="0983EDA9" w14:textId="77777777" w:rsidTr="009A2543">
        <w:tc>
          <w:tcPr>
            <w:tcW w:w="2474" w:type="dxa"/>
          </w:tcPr>
          <w:p w14:paraId="3C119781" w14:textId="77777777" w:rsidR="00F31B70" w:rsidRPr="00B75512" w:rsidRDefault="00F31B70" w:rsidP="009A2543">
            <w:pPr>
              <w:rPr>
                <w:rFonts w:eastAsia="Batang"/>
                <w:szCs w:val="20"/>
                <w:lang w:val="en-GB"/>
              </w:rPr>
            </w:pPr>
            <w:r>
              <w:rPr>
                <w:rFonts w:eastAsia="Batang"/>
                <w:szCs w:val="20"/>
                <w:lang w:val="en-GB"/>
              </w:rPr>
              <w:t>../LocationType.name*</w:t>
            </w:r>
          </w:p>
        </w:tc>
        <w:tc>
          <w:tcPr>
            <w:tcW w:w="2506" w:type="dxa"/>
          </w:tcPr>
          <w:p w14:paraId="09EE11E9" w14:textId="77777777" w:rsidR="00F31B70" w:rsidRPr="00B75512" w:rsidRDefault="00F31B70" w:rsidP="009A2543">
            <w:pPr>
              <w:rPr>
                <w:rFonts w:eastAsia="Batang"/>
                <w:szCs w:val="20"/>
                <w:lang w:val="en-GB"/>
              </w:rPr>
            </w:pPr>
            <w:r>
              <w:rPr>
                <w:rFonts w:eastAsia="Batang"/>
                <w:szCs w:val="20"/>
                <w:lang w:val="en-GB"/>
              </w:rPr>
              <w:t>String</w:t>
            </w:r>
          </w:p>
        </w:tc>
        <w:tc>
          <w:tcPr>
            <w:tcW w:w="2925" w:type="dxa"/>
          </w:tcPr>
          <w:p w14:paraId="0D31D1F1" w14:textId="77777777" w:rsidR="00F31B70" w:rsidRPr="001A3002" w:rsidRDefault="00F31B70" w:rsidP="009A254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4B4FCA2A" w14:textId="77777777" w:rsidR="00F31B70" w:rsidRPr="001A3002" w:rsidRDefault="00F31B70" w:rsidP="009A2543">
            <w:pPr>
              <w:rPr>
                <w:rFonts w:eastAsia="Batang"/>
                <w:szCs w:val="20"/>
              </w:rPr>
            </w:pPr>
            <w:r>
              <w:rPr>
                <w:rFonts w:cs="Arial"/>
                <w:b/>
                <w:szCs w:val="20"/>
              </w:rPr>
              <w:t xml:space="preserve"> (Fält 2b)</w:t>
            </w:r>
          </w:p>
        </w:tc>
        <w:tc>
          <w:tcPr>
            <w:tcW w:w="1617" w:type="dxa"/>
          </w:tcPr>
          <w:p w14:paraId="4F0B8F43" w14:textId="77777777" w:rsidR="00F31B70" w:rsidRPr="00D96D4F" w:rsidRDefault="00F31B70" w:rsidP="009A2543">
            <w:pPr>
              <w:rPr>
                <w:rFonts w:eastAsia="Batang"/>
                <w:szCs w:val="20"/>
                <w:lang w:val="en-US"/>
              </w:rPr>
            </w:pPr>
            <w:r>
              <w:rPr>
                <w:rFonts w:eastAsia="Batang"/>
                <w:szCs w:val="20"/>
                <w:lang w:val="en-US"/>
              </w:rPr>
              <w:t>1</w:t>
            </w:r>
          </w:p>
        </w:tc>
      </w:tr>
      <w:tr w:rsidR="00F31B70" w:rsidRPr="008345BA" w14:paraId="458A5A86" w14:textId="77777777" w:rsidTr="009A2543">
        <w:tc>
          <w:tcPr>
            <w:tcW w:w="2474" w:type="dxa"/>
          </w:tcPr>
          <w:p w14:paraId="25412A96" w14:textId="77777777" w:rsidR="00F31B70" w:rsidRPr="008345BA" w:rsidRDefault="00F31B70" w:rsidP="009A2543">
            <w:pPr>
              <w:rPr>
                <w:rFonts w:eastAsia="Batang"/>
                <w:szCs w:val="20"/>
                <w:lang w:val="en-GB"/>
              </w:rPr>
            </w:pPr>
            <w:r w:rsidRPr="008345BA">
              <w:rPr>
                <w:rFonts w:eastAsia="Batang"/>
                <w:szCs w:val="20"/>
                <w:lang w:val="en-GB"/>
              </w:rPr>
              <w:t>../LocationType.address</w:t>
            </w:r>
          </w:p>
        </w:tc>
        <w:tc>
          <w:tcPr>
            <w:tcW w:w="2506" w:type="dxa"/>
          </w:tcPr>
          <w:p w14:paraId="500B8D30" w14:textId="77777777" w:rsidR="00F31B70" w:rsidRPr="008345BA" w:rsidRDefault="00F31B70" w:rsidP="009A2543">
            <w:pPr>
              <w:rPr>
                <w:rFonts w:eastAsia="Batang"/>
                <w:szCs w:val="20"/>
                <w:lang w:val="en-GB"/>
              </w:rPr>
            </w:pPr>
            <w:r>
              <w:rPr>
                <w:rFonts w:eastAsia="Batang"/>
                <w:szCs w:val="20"/>
                <w:lang w:val="en-GB"/>
              </w:rPr>
              <w:t>AddressType</w:t>
            </w:r>
          </w:p>
        </w:tc>
        <w:tc>
          <w:tcPr>
            <w:tcW w:w="2925" w:type="dxa"/>
          </w:tcPr>
          <w:p w14:paraId="66345C54" w14:textId="77777777" w:rsidR="00F31B70" w:rsidRPr="00964D8F" w:rsidRDefault="00F31B70" w:rsidP="009A2543">
            <w:pPr>
              <w:rPr>
                <w:rFonts w:cs="Arial"/>
                <w:szCs w:val="20"/>
              </w:rPr>
            </w:pPr>
            <w:r w:rsidRPr="008345BA">
              <w:rPr>
                <w:rFonts w:cs="Arial"/>
                <w:szCs w:val="20"/>
              </w:rPr>
              <w:t>Platsens adress vilke</w:t>
            </w:r>
            <w:r>
              <w:rPr>
                <w:rFonts w:cs="Arial"/>
                <w:szCs w:val="20"/>
              </w:rPr>
              <w:t>n mätvärdet är knuten till.</w:t>
            </w:r>
          </w:p>
        </w:tc>
        <w:tc>
          <w:tcPr>
            <w:tcW w:w="1617" w:type="dxa"/>
          </w:tcPr>
          <w:p w14:paraId="01C6DFF5"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C74AA6" w14:paraId="72F7B2CB" w14:textId="77777777" w:rsidTr="009A2543">
        <w:tc>
          <w:tcPr>
            <w:tcW w:w="2474" w:type="dxa"/>
            <w:tcBorders>
              <w:top w:val="single" w:sz="4" w:space="0" w:color="auto"/>
              <w:left w:val="single" w:sz="4" w:space="0" w:color="auto"/>
              <w:bottom w:val="single" w:sz="4" w:space="0" w:color="auto"/>
              <w:right w:val="single" w:sz="4" w:space="0" w:color="auto"/>
            </w:tcBorders>
          </w:tcPr>
          <w:p w14:paraId="67BF9A13" w14:textId="77777777" w:rsidR="00F31B70" w:rsidRPr="00C74AA6" w:rsidRDefault="00F31B70" w:rsidP="009A254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C86C21D" w14:textId="77777777" w:rsidR="00F31B70" w:rsidRPr="00C74AA6" w:rsidRDefault="00F31B70" w:rsidP="009A254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18D1AC01" w14:textId="77777777" w:rsidR="00F31B70" w:rsidRPr="00C74AA6" w:rsidRDefault="00F31B70" w:rsidP="009A254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3EC05132" w14:textId="77777777" w:rsidR="00F31B70" w:rsidRPr="0058291B" w:rsidRDefault="00F31B70" w:rsidP="009A254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F31B70" w:rsidRPr="00C74AA6" w14:paraId="3352E0F2" w14:textId="77777777" w:rsidTr="009A2543">
        <w:tc>
          <w:tcPr>
            <w:tcW w:w="2474" w:type="dxa"/>
            <w:tcBorders>
              <w:top w:val="single" w:sz="4" w:space="0" w:color="auto"/>
              <w:left w:val="single" w:sz="4" w:space="0" w:color="auto"/>
              <w:bottom w:val="single" w:sz="4" w:space="0" w:color="auto"/>
              <w:right w:val="single" w:sz="4" w:space="0" w:color="auto"/>
            </w:tcBorders>
          </w:tcPr>
          <w:p w14:paraId="23930877" w14:textId="77777777" w:rsidR="00F31B70" w:rsidRPr="0058291B" w:rsidRDefault="00F31B70" w:rsidP="009A254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5AB8744D" w14:textId="77777777" w:rsidR="00F31B70" w:rsidRPr="0058291B" w:rsidRDefault="00F31B70" w:rsidP="009A254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1529B37" w14:textId="77777777" w:rsidR="00F31B70" w:rsidRPr="00C74AA6" w:rsidRDefault="00F31B70" w:rsidP="009A254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91986BE" w14:textId="77777777" w:rsidR="00F31B70" w:rsidRPr="0058291B" w:rsidRDefault="00F31B70" w:rsidP="009A2543">
            <w:pPr>
              <w:rPr>
                <w:rFonts w:eastAsia="Batang"/>
                <w:i/>
                <w:szCs w:val="20"/>
              </w:rPr>
            </w:pPr>
            <w:r w:rsidRPr="0058291B">
              <w:rPr>
                <w:rFonts w:eastAsia="Batang"/>
                <w:i/>
                <w:szCs w:val="20"/>
              </w:rPr>
              <w:t>1</w:t>
            </w:r>
          </w:p>
        </w:tc>
      </w:tr>
      <w:tr w:rsidR="00F31B70" w:rsidRPr="00C74AA6" w14:paraId="4337618A" w14:textId="77777777" w:rsidTr="009A2543">
        <w:tc>
          <w:tcPr>
            <w:tcW w:w="2474" w:type="dxa"/>
            <w:tcBorders>
              <w:top w:val="single" w:sz="4" w:space="0" w:color="auto"/>
              <w:left w:val="single" w:sz="4" w:space="0" w:color="auto"/>
              <w:bottom w:val="single" w:sz="4" w:space="0" w:color="auto"/>
              <w:right w:val="single" w:sz="4" w:space="0" w:color="auto"/>
            </w:tcBorders>
          </w:tcPr>
          <w:p w14:paraId="0D8C670E" w14:textId="77777777" w:rsidR="00F31B70" w:rsidRPr="00C74AA6" w:rsidRDefault="00F31B70" w:rsidP="009A2543">
            <w:pPr>
              <w:rPr>
                <w:rFonts w:eastAsia="Batang"/>
                <w:i/>
                <w:szCs w:val="20"/>
                <w:lang w:val="en-GB"/>
              </w:rPr>
            </w:pPr>
            <w:proofErr w:type="gramStart"/>
            <w:r w:rsidRPr="0058291B">
              <w:rPr>
                <w:rFonts w:eastAsia="Batang"/>
                <w:i/>
                <w:szCs w:val="20"/>
              </w:rPr>
              <w:lastRenderedPageBreak/>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5E5A2DF8"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A2718A" w14:textId="77777777" w:rsidR="00F31B70" w:rsidRDefault="00F31B70" w:rsidP="009A2543">
            <w:pPr>
              <w:rPr>
                <w:rFonts w:cs="Arial"/>
                <w:i/>
                <w:szCs w:val="20"/>
              </w:rPr>
            </w:pPr>
            <w:r w:rsidRPr="00C74AA6">
              <w:rPr>
                <w:rFonts w:cs="Arial"/>
                <w:i/>
                <w:szCs w:val="20"/>
              </w:rPr>
              <w:t>Kodsystem för angiven kod fö</w:t>
            </w:r>
            <w:r>
              <w:rPr>
                <w:rFonts w:cs="Arial"/>
                <w:i/>
                <w:szCs w:val="20"/>
              </w:rPr>
              <w:t>r adresstyp. Ska vara följande:</w:t>
            </w:r>
          </w:p>
          <w:p w14:paraId="26EA8AEF" w14:textId="77777777" w:rsidR="00F31B70" w:rsidRDefault="00F31B70" w:rsidP="009A2543">
            <w:pPr>
              <w:rPr>
                <w:rFonts w:cs="Arial"/>
                <w:i/>
                <w:szCs w:val="20"/>
              </w:rPr>
            </w:pPr>
          </w:p>
          <w:p w14:paraId="0EE0B776" w14:textId="77777777" w:rsidR="00F31B70" w:rsidRPr="003A2BE3" w:rsidRDefault="00F31B70" w:rsidP="009A2543">
            <w:pPr>
              <w:rPr>
                <w:rFonts w:cs="Arial"/>
                <w:i/>
                <w:szCs w:val="20"/>
              </w:rPr>
            </w:pPr>
            <w:r w:rsidRPr="003A2BE3">
              <w:rPr>
                <w:rFonts w:cs="Arial"/>
                <w:i/>
                <w:szCs w:val="20"/>
              </w:rPr>
              <w:t>KV Healthcare Service Location (HL7) med OID</w:t>
            </w:r>
          </w:p>
          <w:p w14:paraId="5DEAEC07" w14:textId="77777777" w:rsidR="00F31B70" w:rsidRPr="00235F93" w:rsidRDefault="00F31B70" w:rsidP="009A254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186DB14C" w14:textId="77777777" w:rsidR="00F31B70" w:rsidRPr="00C74AA6" w:rsidRDefault="00F31B70" w:rsidP="009A2543">
            <w:pPr>
              <w:rPr>
                <w:rFonts w:eastAsia="Batang"/>
                <w:i/>
                <w:szCs w:val="20"/>
                <w:lang w:val="en-US"/>
              </w:rPr>
            </w:pPr>
            <w:r w:rsidRPr="00C74AA6">
              <w:rPr>
                <w:rFonts w:eastAsia="Batang"/>
                <w:i/>
                <w:szCs w:val="20"/>
                <w:lang w:val="en-US"/>
              </w:rPr>
              <w:t>1</w:t>
            </w:r>
          </w:p>
        </w:tc>
      </w:tr>
      <w:tr w:rsidR="00F31B70" w:rsidRPr="00C74AA6" w14:paraId="4488A24C" w14:textId="77777777" w:rsidTr="009A2543">
        <w:tc>
          <w:tcPr>
            <w:tcW w:w="2474" w:type="dxa"/>
            <w:tcBorders>
              <w:top w:val="single" w:sz="4" w:space="0" w:color="auto"/>
              <w:left w:val="single" w:sz="4" w:space="0" w:color="auto"/>
              <w:bottom w:val="single" w:sz="4" w:space="0" w:color="auto"/>
              <w:right w:val="single" w:sz="4" w:space="0" w:color="auto"/>
            </w:tcBorders>
          </w:tcPr>
          <w:p w14:paraId="3EA5B610"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6464FDD"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272B924" w14:textId="77777777" w:rsidR="00F31B70" w:rsidRPr="00C74AA6" w:rsidRDefault="00F31B70" w:rsidP="009A254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635444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B957540" w14:textId="77777777" w:rsidTr="009A2543">
        <w:tc>
          <w:tcPr>
            <w:tcW w:w="2474" w:type="dxa"/>
            <w:tcBorders>
              <w:top w:val="single" w:sz="4" w:space="0" w:color="auto"/>
              <w:left w:val="single" w:sz="4" w:space="0" w:color="auto"/>
              <w:bottom w:val="single" w:sz="4" w:space="0" w:color="auto"/>
              <w:right w:val="single" w:sz="4" w:space="0" w:color="auto"/>
            </w:tcBorders>
          </w:tcPr>
          <w:p w14:paraId="48C713EB" w14:textId="77777777" w:rsidR="00F31B70" w:rsidRPr="00C74AA6" w:rsidRDefault="00F31B70" w:rsidP="009A254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853F285"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8B8B1E" w14:textId="77777777" w:rsidR="00F31B70" w:rsidRPr="00C74AA6" w:rsidRDefault="00F31B70" w:rsidP="009A254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F64DD94" w14:textId="77777777" w:rsidR="00F31B70" w:rsidRPr="00C74AA6" w:rsidRDefault="00F31B70" w:rsidP="009A2543">
            <w:pPr>
              <w:rPr>
                <w:rFonts w:eastAsia="Batang"/>
                <w:i/>
                <w:szCs w:val="20"/>
                <w:lang w:val="en-US"/>
              </w:rPr>
            </w:pPr>
            <w:r w:rsidRPr="00C74AA6">
              <w:rPr>
                <w:rFonts w:eastAsia="Batang"/>
                <w:i/>
                <w:szCs w:val="20"/>
                <w:lang w:val="en-US"/>
              </w:rPr>
              <w:t>0..1</w:t>
            </w:r>
          </w:p>
        </w:tc>
      </w:tr>
      <w:tr w:rsidR="00F31B70" w:rsidRPr="00C74AA6" w14:paraId="0A08E968" w14:textId="77777777" w:rsidTr="009A2543">
        <w:tc>
          <w:tcPr>
            <w:tcW w:w="2474" w:type="dxa"/>
            <w:tcBorders>
              <w:top w:val="single" w:sz="4" w:space="0" w:color="auto"/>
              <w:left w:val="single" w:sz="4" w:space="0" w:color="auto"/>
              <w:bottom w:val="single" w:sz="4" w:space="0" w:color="auto"/>
              <w:right w:val="single" w:sz="4" w:space="0" w:color="auto"/>
            </w:tcBorders>
          </w:tcPr>
          <w:p w14:paraId="7FBFBCBD" w14:textId="77777777" w:rsidR="00F31B70" w:rsidRPr="00C74AA6" w:rsidRDefault="00F31B70" w:rsidP="009A254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9B88A1B" w14:textId="77777777" w:rsidR="00F31B70" w:rsidRPr="00C74AA6" w:rsidRDefault="00F31B70" w:rsidP="009A254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9719EE" w14:textId="77777777" w:rsidR="00F31B70" w:rsidRPr="00C74AA6" w:rsidRDefault="00F31B70" w:rsidP="009A254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ACA9D7F" w14:textId="77777777" w:rsidR="00F31B70" w:rsidRPr="009B5733" w:rsidRDefault="00F31B70" w:rsidP="009A254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31B70" w:rsidRPr="00964D8F" w14:paraId="73B87948" w14:textId="77777777" w:rsidTr="009A2543">
        <w:tc>
          <w:tcPr>
            <w:tcW w:w="2474" w:type="dxa"/>
          </w:tcPr>
          <w:p w14:paraId="12EEED36" w14:textId="77777777" w:rsidR="00F31B70" w:rsidRPr="009B5733" w:rsidRDefault="00F31B70" w:rsidP="009A254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730EED75" w14:textId="77777777" w:rsidR="00F31B70" w:rsidRPr="009B5733" w:rsidRDefault="00F31B70" w:rsidP="009A2543">
            <w:pPr>
              <w:rPr>
                <w:rFonts w:eastAsia="Batang"/>
                <w:i/>
                <w:szCs w:val="20"/>
              </w:rPr>
            </w:pPr>
            <w:r w:rsidRPr="00C74AA6">
              <w:rPr>
                <w:rFonts w:cs="Arial"/>
                <w:i/>
                <w:color w:val="000000"/>
                <w:szCs w:val="20"/>
                <w:highlight w:val="white"/>
                <w:lang w:eastAsia="sv-SE"/>
              </w:rPr>
              <w:t>AddressPartType</w:t>
            </w:r>
          </w:p>
        </w:tc>
        <w:tc>
          <w:tcPr>
            <w:tcW w:w="2925" w:type="dxa"/>
          </w:tcPr>
          <w:p w14:paraId="1EB88E3A" w14:textId="77777777" w:rsidR="00F31B70" w:rsidRPr="00C74AA6" w:rsidRDefault="00F31B70" w:rsidP="009A2543">
            <w:pPr>
              <w:rPr>
                <w:rFonts w:cs="Arial"/>
                <w:i/>
                <w:szCs w:val="20"/>
              </w:rPr>
            </w:pPr>
            <w:r>
              <w:rPr>
                <w:rFonts w:cs="Arial"/>
                <w:i/>
              </w:rPr>
              <w:t>Själva adressen anges.</w:t>
            </w:r>
          </w:p>
        </w:tc>
        <w:tc>
          <w:tcPr>
            <w:tcW w:w="1617" w:type="dxa"/>
          </w:tcPr>
          <w:p w14:paraId="29351021" w14:textId="77777777" w:rsidR="00F31B70" w:rsidRPr="009B5733" w:rsidRDefault="00F31B70" w:rsidP="009A254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F31B70" w:rsidRPr="00964D8F" w14:paraId="72F1BC9A" w14:textId="77777777" w:rsidTr="009A2543">
        <w:tc>
          <w:tcPr>
            <w:tcW w:w="2474" w:type="dxa"/>
          </w:tcPr>
          <w:p w14:paraId="0711C14F" w14:textId="77777777" w:rsidR="00F31B70" w:rsidRPr="00C74AA6" w:rsidRDefault="00F31B70" w:rsidP="009A254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4F31BACE" w14:textId="77777777" w:rsidR="00F31B70" w:rsidRPr="00C74AA6" w:rsidRDefault="00F31B70" w:rsidP="009A2543">
            <w:pPr>
              <w:rPr>
                <w:rFonts w:eastAsia="Batang"/>
                <w:i/>
                <w:szCs w:val="20"/>
                <w:lang w:val="en-GB"/>
              </w:rPr>
            </w:pPr>
            <w:r>
              <w:rPr>
                <w:rFonts w:cs="Arial"/>
                <w:i/>
                <w:color w:val="000000"/>
                <w:szCs w:val="20"/>
                <w:lang w:val="en-US" w:eastAsia="sv-SE"/>
              </w:rPr>
              <w:t>String</w:t>
            </w:r>
          </w:p>
        </w:tc>
        <w:tc>
          <w:tcPr>
            <w:tcW w:w="2925" w:type="dxa"/>
          </w:tcPr>
          <w:p w14:paraId="41D85923" w14:textId="77777777" w:rsidR="00F31B70" w:rsidRPr="00B81FE2" w:rsidRDefault="00F31B70" w:rsidP="009A2543">
            <w:pPr>
              <w:rPr>
                <w:rFonts w:cs="Arial"/>
                <w:i/>
                <w:szCs w:val="20"/>
              </w:rPr>
            </w:pPr>
            <w:r w:rsidRPr="00B81FE2">
              <w:rPr>
                <w:rFonts w:cs="Arial"/>
                <w:i/>
                <w:szCs w:val="20"/>
              </w:rPr>
              <w:t>Namn på adressdel som bygger upp addressrymden.</w:t>
            </w:r>
          </w:p>
        </w:tc>
        <w:tc>
          <w:tcPr>
            <w:tcW w:w="1617" w:type="dxa"/>
          </w:tcPr>
          <w:p w14:paraId="23E06790" w14:textId="77777777" w:rsidR="00F31B70" w:rsidRPr="00C74AA6" w:rsidRDefault="00F31B70" w:rsidP="009A2543">
            <w:pPr>
              <w:rPr>
                <w:rFonts w:eastAsia="Batang"/>
                <w:i/>
                <w:szCs w:val="20"/>
                <w:lang w:val="en-US"/>
              </w:rPr>
            </w:pPr>
            <w:r>
              <w:rPr>
                <w:rFonts w:eastAsia="Batang"/>
                <w:i/>
                <w:szCs w:val="20"/>
                <w:lang w:val="en-US"/>
              </w:rPr>
              <w:t>1</w:t>
            </w:r>
          </w:p>
        </w:tc>
      </w:tr>
      <w:tr w:rsidR="00F31B70" w:rsidRPr="00964D8F" w14:paraId="3E3D20DB" w14:textId="77777777" w:rsidTr="009A2543">
        <w:tc>
          <w:tcPr>
            <w:tcW w:w="2474" w:type="dxa"/>
          </w:tcPr>
          <w:p w14:paraId="3EDD501D" w14:textId="77777777" w:rsidR="00F31B70" w:rsidRPr="00964D8F" w:rsidRDefault="00F31B70" w:rsidP="009A254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4B573F3A" w14:textId="77777777" w:rsidR="00F31B70" w:rsidRDefault="00F31B70" w:rsidP="009A2543">
            <w:pPr>
              <w:rPr>
                <w:rFonts w:cs="Arial"/>
                <w:i/>
                <w:color w:val="000000"/>
                <w:szCs w:val="20"/>
                <w:lang w:eastAsia="sv-SE"/>
              </w:rPr>
            </w:pPr>
            <w:r w:rsidRPr="00964D8F">
              <w:rPr>
                <w:rFonts w:cs="Arial"/>
                <w:i/>
                <w:color w:val="000000"/>
                <w:szCs w:val="20"/>
                <w:highlight w:val="white"/>
                <w:lang w:eastAsia="sv-SE"/>
              </w:rPr>
              <w:t>AddressPartTypeEnum</w:t>
            </w:r>
          </w:p>
          <w:p w14:paraId="6D2173FA" w14:textId="77777777" w:rsidR="00F31B70" w:rsidRPr="00964D8F" w:rsidRDefault="00F31B70" w:rsidP="009A2543">
            <w:pPr>
              <w:rPr>
                <w:rFonts w:eastAsia="Batang"/>
                <w:i/>
                <w:szCs w:val="20"/>
                <w:lang w:val="en-GB"/>
              </w:rPr>
            </w:pPr>
          </w:p>
        </w:tc>
        <w:tc>
          <w:tcPr>
            <w:tcW w:w="2925" w:type="dxa"/>
          </w:tcPr>
          <w:p w14:paraId="376B2AD8"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5575F09" w14:textId="77777777" w:rsidR="00F31B70" w:rsidRPr="00B81FE2" w:rsidRDefault="00F31B70" w:rsidP="009A2543">
            <w:pPr>
              <w:rPr>
                <w:rFonts w:cs="Arial"/>
                <w:i/>
                <w:color w:val="000000"/>
                <w:szCs w:val="20"/>
                <w:lang w:eastAsia="sv-SE"/>
              </w:rPr>
            </w:pPr>
          </w:p>
          <w:p w14:paraId="23E5A973" w14:textId="77777777" w:rsidR="00F31B70" w:rsidRPr="00DF0641" w:rsidRDefault="00F31B70" w:rsidP="009A254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CA257B3" w14:textId="77777777" w:rsidR="00F31B70" w:rsidRPr="00DF0641" w:rsidRDefault="00F31B70" w:rsidP="009A2543">
            <w:pPr>
              <w:rPr>
                <w:rFonts w:cs="Arial"/>
                <w:i/>
                <w:szCs w:val="20"/>
              </w:rPr>
            </w:pPr>
            <w:r w:rsidRPr="00DF0641">
              <w:rPr>
                <w:rFonts w:cs="Arial"/>
                <w:i/>
                <w:szCs w:val="20"/>
              </w:rPr>
              <w:t>ADL = Tillägg lokalisationsinfo (t.ex. våningsnr "3", lägenhetsnr "122")</w:t>
            </w:r>
          </w:p>
          <w:p w14:paraId="3B0B4D56" w14:textId="77777777" w:rsidR="00F31B70" w:rsidRPr="00DF0641" w:rsidRDefault="00F31B70" w:rsidP="009A2543">
            <w:pPr>
              <w:rPr>
                <w:rFonts w:cs="Arial"/>
                <w:i/>
                <w:szCs w:val="20"/>
              </w:rPr>
            </w:pPr>
            <w:r w:rsidRPr="00DF0641">
              <w:rPr>
                <w:rFonts w:cs="Arial"/>
                <w:i/>
                <w:szCs w:val="20"/>
              </w:rPr>
              <w:t>UNIT = Definierar värdestypen för lokalisationsinfo (t.ex. "våning", "lägenhet")</w:t>
            </w:r>
          </w:p>
          <w:p w14:paraId="3BA2B7E1" w14:textId="77777777" w:rsidR="00F31B70" w:rsidRPr="00DF0641" w:rsidRDefault="00F31B70" w:rsidP="009A2543">
            <w:pPr>
              <w:rPr>
                <w:rFonts w:cs="Arial"/>
                <w:i/>
                <w:szCs w:val="20"/>
              </w:rPr>
            </w:pPr>
            <w:r w:rsidRPr="00DF0641">
              <w:rPr>
                <w:rFonts w:cs="Arial"/>
                <w:i/>
                <w:szCs w:val="20"/>
              </w:rPr>
              <w:t>UNID = Siffran eller namnet på värdestyp som kännetecknar byggnad eller fastighet (t.ex. "kvarteret Hälsan")</w:t>
            </w:r>
          </w:p>
          <w:p w14:paraId="6C751232" w14:textId="77777777" w:rsidR="00F31B70" w:rsidRPr="00DF0641" w:rsidRDefault="00F31B70" w:rsidP="009A2543">
            <w:pPr>
              <w:rPr>
                <w:rFonts w:cs="Arial"/>
                <w:i/>
                <w:szCs w:val="20"/>
              </w:rPr>
            </w:pPr>
            <w:r w:rsidRPr="00DF0641">
              <w:rPr>
                <w:rFonts w:cs="Arial"/>
                <w:i/>
                <w:szCs w:val="20"/>
              </w:rPr>
              <w:t xml:space="preserve">DAL = Leveransadressrad (tillåts inte stå i kombination med leveransadress och </w:t>
            </w:r>
            <w:r w:rsidRPr="00DF0641">
              <w:rPr>
                <w:rFonts w:cs="Arial"/>
                <w:i/>
                <w:szCs w:val="20"/>
              </w:rPr>
              <w:lastRenderedPageBreak/>
              <w:t>gatuadress)</w:t>
            </w:r>
          </w:p>
          <w:p w14:paraId="6247F1BC" w14:textId="77777777" w:rsidR="00F31B70" w:rsidRPr="00DF0641" w:rsidRDefault="00F31B70" w:rsidP="009A2543">
            <w:pPr>
              <w:rPr>
                <w:rFonts w:cs="Arial"/>
                <w:i/>
                <w:szCs w:val="20"/>
              </w:rPr>
            </w:pPr>
            <w:r w:rsidRPr="00DF0641">
              <w:rPr>
                <w:rFonts w:cs="Arial"/>
                <w:i/>
                <w:szCs w:val="20"/>
              </w:rPr>
              <w:t>DINSTA = Leveransområde (oftast en ort där leveransadressen skiljer sig från kommunorten)</w:t>
            </w:r>
          </w:p>
          <w:p w14:paraId="7D11B6F3" w14:textId="77777777" w:rsidR="00F31B70" w:rsidRPr="00DF0641" w:rsidRDefault="00F31B70" w:rsidP="009A2543">
            <w:pPr>
              <w:rPr>
                <w:rFonts w:cs="Arial"/>
                <w:i/>
                <w:szCs w:val="20"/>
              </w:rPr>
            </w:pPr>
            <w:r w:rsidRPr="00DF0641">
              <w:rPr>
                <w:rFonts w:cs="Arial"/>
                <w:i/>
                <w:szCs w:val="20"/>
              </w:rPr>
              <w:t>DINSTQ = Leveransadressbenämning (t.ex. hisshall "B", "östra" receptionen)</w:t>
            </w:r>
          </w:p>
          <w:p w14:paraId="2BA47992" w14:textId="77777777" w:rsidR="00F31B70" w:rsidRPr="00DF0641" w:rsidRDefault="00F31B70" w:rsidP="009A2543">
            <w:pPr>
              <w:rPr>
                <w:rFonts w:cs="Arial"/>
                <w:i/>
                <w:szCs w:val="20"/>
              </w:rPr>
            </w:pPr>
            <w:r w:rsidRPr="00DF0641">
              <w:rPr>
                <w:rFonts w:cs="Arial"/>
                <w:i/>
                <w:szCs w:val="20"/>
              </w:rPr>
              <w:t>DINST = Leveransadresstypen (t.ex. "hisshall", "receptionen")</w:t>
            </w:r>
          </w:p>
          <w:p w14:paraId="5FD8A217" w14:textId="77777777" w:rsidR="00F31B70" w:rsidRPr="00DF0641" w:rsidRDefault="00F31B70" w:rsidP="009A2543">
            <w:pPr>
              <w:rPr>
                <w:rFonts w:cs="Arial"/>
                <w:i/>
                <w:szCs w:val="20"/>
              </w:rPr>
            </w:pPr>
            <w:r w:rsidRPr="00DF0641">
              <w:rPr>
                <w:rFonts w:cs="Arial"/>
                <w:i/>
                <w:szCs w:val="20"/>
              </w:rPr>
              <w:t>DMOD = Leveranssätt (t.ex. "postutdelning", "postbox")</w:t>
            </w:r>
          </w:p>
          <w:p w14:paraId="14CF3436" w14:textId="77777777" w:rsidR="00F31B70" w:rsidRPr="00DF0641" w:rsidRDefault="00F31B70" w:rsidP="009A2543">
            <w:pPr>
              <w:rPr>
                <w:rFonts w:cs="Arial"/>
                <w:i/>
                <w:szCs w:val="20"/>
              </w:rPr>
            </w:pPr>
            <w:r w:rsidRPr="00DF0641">
              <w:rPr>
                <w:rFonts w:cs="Arial"/>
                <w:i/>
                <w:szCs w:val="20"/>
              </w:rPr>
              <w:t>DMODID = Leveranssättbenämning (t.ex. postbox "2683")</w:t>
            </w:r>
          </w:p>
          <w:p w14:paraId="6C12A5A6" w14:textId="77777777" w:rsidR="00F31B70" w:rsidRPr="00DF0641" w:rsidRDefault="00F31B70" w:rsidP="009A2543">
            <w:pPr>
              <w:rPr>
                <w:rFonts w:cs="Arial"/>
                <w:i/>
                <w:szCs w:val="20"/>
              </w:rPr>
            </w:pPr>
            <w:r w:rsidRPr="00DF0641">
              <w:rPr>
                <w:rFonts w:cs="Arial"/>
                <w:i/>
                <w:szCs w:val="20"/>
              </w:rPr>
              <w:t>SAL = Gatuadressrad (används frekvent då man inte vill bryta ned adressrymden i gatutyper, byggnadsnr etc.)</w:t>
            </w:r>
          </w:p>
          <w:p w14:paraId="2269CDB0" w14:textId="77777777" w:rsidR="00F31B70" w:rsidRPr="00DF0641" w:rsidRDefault="00F31B70" w:rsidP="009A254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004A07E" w14:textId="77777777" w:rsidR="00F31B70" w:rsidRPr="00DF0641" w:rsidRDefault="00F31B70" w:rsidP="009A2543">
            <w:pPr>
              <w:rPr>
                <w:rFonts w:cs="Arial"/>
                <w:i/>
                <w:szCs w:val="20"/>
              </w:rPr>
            </w:pPr>
            <w:r w:rsidRPr="00DF0641">
              <w:rPr>
                <w:rFonts w:cs="Arial"/>
                <w:i/>
                <w:szCs w:val="20"/>
              </w:rPr>
              <w:t>BNN = Den numeriska delen av byggnads- eller fastighetsnumret</w:t>
            </w:r>
          </w:p>
          <w:p w14:paraId="5C8DED85" w14:textId="77777777" w:rsidR="00F31B70" w:rsidRPr="00DF0641" w:rsidRDefault="00F31B70" w:rsidP="009A2543">
            <w:pPr>
              <w:rPr>
                <w:rFonts w:cs="Arial"/>
                <w:i/>
                <w:szCs w:val="20"/>
              </w:rPr>
            </w:pPr>
            <w:r w:rsidRPr="00DF0641">
              <w:rPr>
                <w:rFonts w:cs="Arial"/>
                <w:i/>
                <w:szCs w:val="20"/>
              </w:rPr>
              <w:t>BNS = Byggnads- eller fastighetsnummer suffix (t.ex. 12"B")</w:t>
            </w:r>
          </w:p>
          <w:p w14:paraId="4BDDE8CC" w14:textId="77777777" w:rsidR="00F31B70" w:rsidRPr="00DF0641" w:rsidRDefault="00F31B70" w:rsidP="009A2543">
            <w:pPr>
              <w:rPr>
                <w:rFonts w:cs="Arial"/>
                <w:i/>
                <w:szCs w:val="20"/>
              </w:rPr>
            </w:pPr>
            <w:r w:rsidRPr="00DF0641">
              <w:rPr>
                <w:rFonts w:cs="Arial"/>
                <w:i/>
                <w:szCs w:val="20"/>
              </w:rPr>
              <w:t>STR = Gatunamn (namnet samt typen av gatan)</w:t>
            </w:r>
          </w:p>
          <w:p w14:paraId="1B38C004" w14:textId="77777777" w:rsidR="00F31B70" w:rsidRPr="00DF0641" w:rsidRDefault="00F31B70" w:rsidP="009A2543">
            <w:pPr>
              <w:rPr>
                <w:rFonts w:cs="Arial"/>
                <w:i/>
                <w:szCs w:val="20"/>
              </w:rPr>
            </w:pPr>
            <w:r w:rsidRPr="00DF0641">
              <w:rPr>
                <w:rFonts w:cs="Arial"/>
                <w:i/>
                <w:szCs w:val="20"/>
              </w:rPr>
              <w:t>STB = Gatunamnbasen (namnet på anknytande huvudgata utan riktning)</w:t>
            </w:r>
          </w:p>
          <w:p w14:paraId="6B2B0E20" w14:textId="77777777" w:rsidR="00F31B70" w:rsidRPr="00DF0641" w:rsidRDefault="00F31B70" w:rsidP="009A2543">
            <w:pPr>
              <w:rPr>
                <w:rFonts w:cs="Arial"/>
                <w:i/>
                <w:szCs w:val="20"/>
              </w:rPr>
            </w:pPr>
            <w:r w:rsidRPr="00DF0641">
              <w:rPr>
                <w:rFonts w:cs="Arial"/>
                <w:i/>
                <w:szCs w:val="20"/>
              </w:rPr>
              <w:t>STTYP = Gatutypen (typen på gatan som berörs, t.ex. "gågata")</w:t>
            </w:r>
          </w:p>
          <w:p w14:paraId="6DC9D610" w14:textId="77777777" w:rsidR="00F31B70" w:rsidRPr="00DF0641" w:rsidRDefault="00F31B70" w:rsidP="009A2543">
            <w:pPr>
              <w:rPr>
                <w:rFonts w:cs="Arial"/>
                <w:i/>
                <w:szCs w:val="20"/>
              </w:rPr>
            </w:pPr>
            <w:r w:rsidRPr="00DF0641">
              <w:rPr>
                <w:rFonts w:cs="Arial"/>
                <w:i/>
                <w:szCs w:val="20"/>
              </w:rPr>
              <w:t>DIR = Riktning (t.ex. N, S, W, E)</w:t>
            </w:r>
          </w:p>
          <w:p w14:paraId="73260824" w14:textId="77777777" w:rsidR="00F31B70" w:rsidRPr="00DF0641" w:rsidRDefault="00F31B70" w:rsidP="009A254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15132F50" w14:textId="77777777" w:rsidR="00F31B70" w:rsidRPr="00DF0641" w:rsidRDefault="00F31B70" w:rsidP="009A2543">
            <w:pPr>
              <w:rPr>
                <w:rFonts w:cs="Arial"/>
                <w:i/>
                <w:szCs w:val="20"/>
                <w:lang w:val="en-US"/>
              </w:rPr>
            </w:pPr>
            <w:r w:rsidRPr="00DF0641">
              <w:rPr>
                <w:rFonts w:cs="Arial"/>
                <w:i/>
                <w:szCs w:val="20"/>
                <w:lang w:val="en-US"/>
              </w:rPr>
              <w:t>CAR = C/O (care of) adress</w:t>
            </w:r>
          </w:p>
          <w:p w14:paraId="1C0AC8A3" w14:textId="77777777" w:rsidR="00F31B70" w:rsidRPr="00DF0641" w:rsidRDefault="00F31B70" w:rsidP="009A2543">
            <w:pPr>
              <w:rPr>
                <w:rFonts w:cs="Arial"/>
                <w:i/>
                <w:szCs w:val="20"/>
              </w:rPr>
            </w:pPr>
            <w:r w:rsidRPr="00DF0641">
              <w:rPr>
                <w:rFonts w:cs="Arial"/>
                <w:i/>
                <w:szCs w:val="20"/>
              </w:rPr>
              <w:lastRenderedPageBreak/>
              <w:t>CEN = Områdes- kvartersbenämning (definierar område eller kvarter som berörd adress ligger i, t.ex. SoFo)</w:t>
            </w:r>
          </w:p>
          <w:p w14:paraId="64BFCE02" w14:textId="77777777" w:rsidR="00F31B70" w:rsidRPr="00DF0641" w:rsidRDefault="00F31B70" w:rsidP="009A2543">
            <w:pPr>
              <w:rPr>
                <w:rFonts w:cs="Arial"/>
                <w:i/>
                <w:szCs w:val="20"/>
              </w:rPr>
            </w:pPr>
            <w:r w:rsidRPr="00DF0641">
              <w:rPr>
                <w:rFonts w:cs="Arial"/>
                <w:i/>
                <w:szCs w:val="20"/>
              </w:rPr>
              <w:t>CNT = Land</w:t>
            </w:r>
          </w:p>
          <w:p w14:paraId="2D4F16CB" w14:textId="77777777" w:rsidR="00F31B70" w:rsidRPr="00DF0641" w:rsidRDefault="00F31B70" w:rsidP="009A2543">
            <w:pPr>
              <w:rPr>
                <w:rFonts w:cs="Arial"/>
                <w:i/>
                <w:szCs w:val="20"/>
              </w:rPr>
            </w:pPr>
            <w:r w:rsidRPr="00DF0641">
              <w:rPr>
                <w:rFonts w:cs="Arial"/>
                <w:i/>
                <w:szCs w:val="20"/>
              </w:rPr>
              <w:t>CPA = Län</w:t>
            </w:r>
          </w:p>
          <w:p w14:paraId="4E2A2B15" w14:textId="77777777" w:rsidR="00F31B70" w:rsidRPr="00DF0641" w:rsidRDefault="00F31B70" w:rsidP="009A2543">
            <w:pPr>
              <w:rPr>
                <w:rFonts w:cs="Arial"/>
                <w:i/>
                <w:szCs w:val="20"/>
              </w:rPr>
            </w:pPr>
            <w:r w:rsidRPr="00DF0641">
              <w:rPr>
                <w:rFonts w:cs="Arial"/>
                <w:i/>
                <w:szCs w:val="20"/>
              </w:rPr>
              <w:t>DEL = Skiljetecken (används för att särskilja text i adressrymden)</w:t>
            </w:r>
          </w:p>
          <w:p w14:paraId="42C3AD74" w14:textId="77777777" w:rsidR="00F31B70" w:rsidRPr="00DF0641" w:rsidRDefault="00F31B70" w:rsidP="009A2543">
            <w:pPr>
              <w:rPr>
                <w:rFonts w:cs="Arial"/>
                <w:i/>
                <w:szCs w:val="20"/>
              </w:rPr>
            </w:pPr>
            <w:r w:rsidRPr="00DF0641">
              <w:rPr>
                <w:rFonts w:cs="Arial"/>
                <w:i/>
                <w:szCs w:val="20"/>
              </w:rPr>
              <w:t>CTY = Postort</w:t>
            </w:r>
          </w:p>
          <w:p w14:paraId="67E21966" w14:textId="77777777" w:rsidR="00F31B70" w:rsidRPr="00DF0641" w:rsidRDefault="00F31B70" w:rsidP="009A2543">
            <w:pPr>
              <w:rPr>
                <w:rFonts w:cs="Arial"/>
                <w:i/>
                <w:szCs w:val="20"/>
              </w:rPr>
            </w:pPr>
            <w:r w:rsidRPr="00DF0641">
              <w:rPr>
                <w:rFonts w:cs="Arial"/>
                <w:i/>
                <w:szCs w:val="20"/>
              </w:rPr>
              <w:t>POB = Postbox</w:t>
            </w:r>
          </w:p>
          <w:p w14:paraId="67F54B39" w14:textId="77777777" w:rsidR="00F31B70" w:rsidRPr="00DF0641" w:rsidRDefault="00F31B70" w:rsidP="009A2543">
            <w:pPr>
              <w:rPr>
                <w:rFonts w:cs="Arial"/>
                <w:i/>
                <w:szCs w:val="20"/>
              </w:rPr>
            </w:pPr>
            <w:r w:rsidRPr="00DF0641">
              <w:rPr>
                <w:rFonts w:cs="Arial"/>
                <w:i/>
                <w:szCs w:val="20"/>
              </w:rPr>
              <w:t>ZIP = Postnummer</w:t>
            </w:r>
          </w:p>
          <w:p w14:paraId="4853BC7F" w14:textId="77777777" w:rsidR="00F31B70" w:rsidRPr="00DF0641" w:rsidRDefault="00F31B70" w:rsidP="009A2543">
            <w:pPr>
              <w:rPr>
                <w:rFonts w:cs="Arial"/>
                <w:i/>
                <w:szCs w:val="20"/>
              </w:rPr>
            </w:pPr>
            <w:r w:rsidRPr="00DF0641">
              <w:rPr>
                <w:rFonts w:cs="Arial"/>
                <w:i/>
                <w:szCs w:val="20"/>
              </w:rPr>
              <w:t>PRE = Distriktsområde</w:t>
            </w:r>
          </w:p>
          <w:p w14:paraId="4F733877" w14:textId="77777777" w:rsidR="00F31B70" w:rsidRPr="00964D8F" w:rsidRDefault="00F31B70" w:rsidP="009A2543">
            <w:pPr>
              <w:rPr>
                <w:rFonts w:cs="Arial"/>
                <w:i/>
                <w:szCs w:val="20"/>
                <w:lang w:val="en-US"/>
              </w:rPr>
            </w:pPr>
            <w:r w:rsidRPr="00DF0641">
              <w:rPr>
                <w:rFonts w:cs="Arial"/>
                <w:i/>
                <w:szCs w:val="20"/>
                <w:lang w:val="en-US"/>
              </w:rPr>
              <w:t>STA = Region eller provins</w:t>
            </w:r>
          </w:p>
        </w:tc>
        <w:tc>
          <w:tcPr>
            <w:tcW w:w="1617" w:type="dxa"/>
          </w:tcPr>
          <w:p w14:paraId="124A0F64" w14:textId="77777777" w:rsidR="00F31B70" w:rsidRPr="00964D8F" w:rsidRDefault="00F31B70" w:rsidP="009A254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F31B70" w:rsidRPr="008345BA" w14:paraId="181A0A62" w14:textId="77777777" w:rsidTr="009A2543">
        <w:tc>
          <w:tcPr>
            <w:tcW w:w="2474" w:type="dxa"/>
          </w:tcPr>
          <w:p w14:paraId="4A224DDF" w14:textId="77777777" w:rsidR="00F31B70" w:rsidRPr="00964D8F" w:rsidRDefault="00F31B70" w:rsidP="009A254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123576" w14:textId="77777777" w:rsidR="00F31B70" w:rsidRPr="00964D8F" w:rsidRDefault="00F31B70" w:rsidP="009A2543">
            <w:pPr>
              <w:rPr>
                <w:rFonts w:eastAsia="Batang"/>
                <w:szCs w:val="20"/>
              </w:rPr>
            </w:pPr>
            <w:r>
              <w:rPr>
                <w:rFonts w:eastAsia="Batang"/>
                <w:szCs w:val="20"/>
              </w:rPr>
              <w:t>TelType</w:t>
            </w:r>
          </w:p>
        </w:tc>
        <w:tc>
          <w:tcPr>
            <w:tcW w:w="2925" w:type="dxa"/>
          </w:tcPr>
          <w:p w14:paraId="5299B45A" w14:textId="77777777" w:rsidR="00F31B70" w:rsidRPr="008345BA" w:rsidRDefault="00F31B70" w:rsidP="009A254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6DA8BB48" w14:textId="77777777" w:rsidR="00F31B70" w:rsidRPr="008345BA" w:rsidRDefault="00F31B70" w:rsidP="009A2543">
            <w:pPr>
              <w:rPr>
                <w:rFonts w:cs="Arial"/>
                <w:szCs w:val="20"/>
              </w:rPr>
            </w:pPr>
          </w:p>
          <w:p w14:paraId="7D25AA25" w14:textId="77777777" w:rsidR="00F31B70" w:rsidRPr="008345BA" w:rsidRDefault="00F31B70" w:rsidP="009A254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8FD4A59" w14:textId="77777777" w:rsidR="00F31B70" w:rsidRPr="008345BA" w:rsidRDefault="00F31B70" w:rsidP="009A2543">
            <w:pPr>
              <w:rPr>
                <w:rFonts w:eastAsia="Batang"/>
                <w:szCs w:val="20"/>
                <w:lang w:val="en-US"/>
              </w:rPr>
            </w:pPr>
            <w:r w:rsidRPr="008345BA">
              <w:rPr>
                <w:rFonts w:eastAsia="Batang"/>
                <w:szCs w:val="20"/>
                <w:lang w:val="en-US"/>
              </w:rPr>
              <w:t>0..*</w:t>
            </w:r>
          </w:p>
        </w:tc>
      </w:tr>
      <w:tr w:rsidR="00F31B70" w:rsidRPr="00B81FE2" w14:paraId="5324C173" w14:textId="77777777" w:rsidTr="009A2543">
        <w:tc>
          <w:tcPr>
            <w:tcW w:w="2474" w:type="dxa"/>
          </w:tcPr>
          <w:p w14:paraId="3A0D011B"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1FF048CB" w14:textId="77777777" w:rsidR="00F31B70" w:rsidRPr="00B81FE2" w:rsidRDefault="00F31B70" w:rsidP="009A2543">
            <w:pPr>
              <w:rPr>
                <w:rFonts w:eastAsia="Batang"/>
                <w:i/>
                <w:szCs w:val="20"/>
              </w:rPr>
            </w:pPr>
            <w:r w:rsidRPr="00B81FE2">
              <w:rPr>
                <w:rFonts w:eastAsia="Batang"/>
                <w:i/>
                <w:szCs w:val="20"/>
              </w:rPr>
              <w:t>TelType</w:t>
            </w:r>
            <w:r>
              <w:rPr>
                <w:rFonts w:eastAsia="Batang"/>
                <w:i/>
                <w:szCs w:val="20"/>
              </w:rPr>
              <w:t>Enum</w:t>
            </w:r>
          </w:p>
        </w:tc>
        <w:tc>
          <w:tcPr>
            <w:tcW w:w="2925" w:type="dxa"/>
          </w:tcPr>
          <w:p w14:paraId="6025615F" w14:textId="77777777" w:rsidR="00F31B70" w:rsidRDefault="00F31B70" w:rsidP="009A254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15155A3F" w14:textId="77777777" w:rsidR="00F31B70" w:rsidRDefault="00F31B70" w:rsidP="009A2543">
            <w:pPr>
              <w:rPr>
                <w:rFonts w:cs="Arial"/>
                <w:i/>
                <w:szCs w:val="20"/>
              </w:rPr>
            </w:pPr>
          </w:p>
          <w:p w14:paraId="6F33E977" w14:textId="77777777" w:rsidR="00F31B70" w:rsidRPr="00B81FE2" w:rsidRDefault="00F31B70" w:rsidP="009A2543">
            <w:pPr>
              <w:rPr>
                <w:rFonts w:cs="Arial"/>
                <w:i/>
                <w:szCs w:val="20"/>
              </w:rPr>
            </w:pPr>
            <w:r w:rsidRPr="00B81FE2">
              <w:rPr>
                <w:rFonts w:cs="Arial"/>
                <w:i/>
                <w:szCs w:val="20"/>
              </w:rPr>
              <w:t>voice = Nummer för att föra ett röstsamtal</w:t>
            </w:r>
          </w:p>
          <w:p w14:paraId="35907E7B" w14:textId="77777777" w:rsidR="00F31B70" w:rsidRPr="00B81FE2" w:rsidRDefault="00F31B70" w:rsidP="009A2543">
            <w:pPr>
              <w:rPr>
                <w:rFonts w:cs="Arial"/>
                <w:i/>
                <w:szCs w:val="20"/>
                <w:lang w:val="en-US"/>
              </w:rPr>
            </w:pPr>
            <w:r w:rsidRPr="00B81FE2">
              <w:rPr>
                <w:rFonts w:cs="Arial"/>
                <w:i/>
                <w:szCs w:val="20"/>
                <w:lang w:val="en-US"/>
              </w:rPr>
              <w:t>fax = Faxnummer</w:t>
            </w:r>
          </w:p>
          <w:p w14:paraId="0350FF17" w14:textId="77777777" w:rsidR="00F31B70" w:rsidRPr="00B81FE2" w:rsidRDefault="00F31B70" w:rsidP="009A2543">
            <w:pPr>
              <w:rPr>
                <w:rFonts w:cs="Arial"/>
                <w:i/>
                <w:szCs w:val="20"/>
                <w:lang w:val="en-US"/>
              </w:rPr>
            </w:pPr>
            <w:r w:rsidRPr="00B81FE2">
              <w:rPr>
                <w:rFonts w:cs="Arial"/>
                <w:i/>
                <w:szCs w:val="20"/>
                <w:lang w:val="en-US"/>
              </w:rPr>
              <w:t>data = E-post adress</w:t>
            </w:r>
          </w:p>
          <w:p w14:paraId="5556D6FE" w14:textId="77777777" w:rsidR="00F31B70" w:rsidRPr="00B81FE2" w:rsidRDefault="00F31B70" w:rsidP="009A2543">
            <w:pPr>
              <w:rPr>
                <w:rFonts w:cs="Arial"/>
                <w:i/>
                <w:szCs w:val="20"/>
              </w:rPr>
            </w:pPr>
            <w:r w:rsidRPr="00B81FE2">
              <w:rPr>
                <w:rFonts w:cs="Arial"/>
                <w:i/>
                <w:szCs w:val="20"/>
              </w:rPr>
              <w:t>sms = Nummer för mobila textmeddelanden</w:t>
            </w:r>
          </w:p>
        </w:tc>
        <w:tc>
          <w:tcPr>
            <w:tcW w:w="1617" w:type="dxa"/>
          </w:tcPr>
          <w:p w14:paraId="7F82AC9B"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B81FE2" w14:paraId="6D5E1FFD" w14:textId="77777777" w:rsidTr="009A2543">
        <w:tc>
          <w:tcPr>
            <w:tcW w:w="2474" w:type="dxa"/>
          </w:tcPr>
          <w:p w14:paraId="441E3E75" w14:textId="77777777" w:rsidR="00F31B70" w:rsidRPr="00B81FE2" w:rsidRDefault="00F31B70" w:rsidP="009A254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574ED4A3" w14:textId="77777777" w:rsidR="00F31B70" w:rsidRPr="00B81FE2" w:rsidRDefault="00F31B70" w:rsidP="009A2543">
            <w:pPr>
              <w:rPr>
                <w:rFonts w:eastAsia="Batang"/>
                <w:i/>
                <w:szCs w:val="20"/>
              </w:rPr>
            </w:pPr>
            <w:r>
              <w:rPr>
                <w:rFonts w:eastAsia="Batang"/>
                <w:i/>
                <w:szCs w:val="20"/>
              </w:rPr>
              <w:t>String</w:t>
            </w:r>
          </w:p>
        </w:tc>
        <w:tc>
          <w:tcPr>
            <w:tcW w:w="2925" w:type="dxa"/>
          </w:tcPr>
          <w:p w14:paraId="06404BA8" w14:textId="77777777" w:rsidR="00F31B70" w:rsidRPr="00B81FE2" w:rsidRDefault="00F31B70" w:rsidP="009A2543">
            <w:pPr>
              <w:rPr>
                <w:rFonts w:cs="Arial"/>
                <w:i/>
                <w:szCs w:val="20"/>
              </w:rPr>
            </w:pPr>
            <w:r>
              <w:rPr>
                <w:rFonts w:cs="Arial"/>
                <w:i/>
                <w:color w:val="000000"/>
                <w:szCs w:val="20"/>
                <w:lang w:eastAsia="sv-SE"/>
              </w:rPr>
              <w:t>Namn på alternativ för telekom kommunikation.</w:t>
            </w:r>
          </w:p>
        </w:tc>
        <w:tc>
          <w:tcPr>
            <w:tcW w:w="1617" w:type="dxa"/>
          </w:tcPr>
          <w:p w14:paraId="6BA328B9" w14:textId="77777777" w:rsidR="00F31B70" w:rsidRPr="00B81FE2" w:rsidRDefault="00F31B70" w:rsidP="009A2543">
            <w:pPr>
              <w:rPr>
                <w:rFonts w:eastAsia="Batang"/>
                <w:i/>
                <w:szCs w:val="20"/>
                <w:lang w:val="en-US"/>
              </w:rPr>
            </w:pPr>
            <w:r>
              <w:rPr>
                <w:rFonts w:eastAsia="Batang"/>
                <w:i/>
                <w:szCs w:val="20"/>
                <w:lang w:val="en-US"/>
              </w:rPr>
              <w:t>0..1</w:t>
            </w:r>
          </w:p>
        </w:tc>
      </w:tr>
      <w:tr w:rsidR="00F31B70" w:rsidRPr="008345BA" w14:paraId="5BCA3682" w14:textId="77777777" w:rsidTr="009A2543">
        <w:tc>
          <w:tcPr>
            <w:tcW w:w="2474" w:type="dxa"/>
            <w:shd w:val="clear" w:color="auto" w:fill="D9D9D9" w:themeFill="background1" w:themeFillShade="D9"/>
          </w:tcPr>
          <w:p w14:paraId="4EFE2492" w14:textId="77777777" w:rsidR="00F31B70" w:rsidRPr="008345BA" w:rsidRDefault="00F31B70" w:rsidP="009A254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06CDD207" w14:textId="77777777" w:rsidR="00F31B70" w:rsidRPr="008345BA" w:rsidRDefault="00F31B70" w:rsidP="009A254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20FF19FB"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759477F0"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04FCDD3" w14:textId="77777777" w:rsidTr="009A2543">
        <w:tc>
          <w:tcPr>
            <w:tcW w:w="2474" w:type="dxa"/>
          </w:tcPr>
          <w:p w14:paraId="779A1109" w14:textId="77777777" w:rsidR="00F31B70" w:rsidRPr="00A21F75" w:rsidRDefault="00F31B70" w:rsidP="009A2543">
            <w:pPr>
              <w:rPr>
                <w:rFonts w:eastAsia="Batang"/>
                <w:szCs w:val="20"/>
                <w:lang w:val="en-GB"/>
              </w:rPr>
            </w:pPr>
            <w:r w:rsidRPr="008345BA">
              <w:rPr>
                <w:rFonts w:eastAsia="Batang"/>
                <w:szCs w:val="20"/>
                <w:lang w:val="en-GB"/>
              </w:rPr>
              <w:t>../PatientType.id</w:t>
            </w:r>
          </w:p>
        </w:tc>
        <w:tc>
          <w:tcPr>
            <w:tcW w:w="2506" w:type="dxa"/>
          </w:tcPr>
          <w:p w14:paraId="6C8C711D" w14:textId="77777777" w:rsidR="00F31B70" w:rsidRPr="00894EEA" w:rsidRDefault="00F31B70" w:rsidP="009A2543">
            <w:pPr>
              <w:rPr>
                <w:rFonts w:eastAsia="Batang"/>
                <w:szCs w:val="20"/>
              </w:rPr>
            </w:pPr>
            <w:r w:rsidRPr="00894EEA">
              <w:rPr>
                <w:rFonts w:eastAsia="Batang"/>
                <w:szCs w:val="20"/>
              </w:rPr>
              <w:t>IIType</w:t>
            </w:r>
          </w:p>
        </w:tc>
        <w:tc>
          <w:tcPr>
            <w:tcW w:w="2925" w:type="dxa"/>
          </w:tcPr>
          <w:p w14:paraId="62DC66A3" w14:textId="77777777" w:rsidR="00F31B70" w:rsidRPr="008F3E17" w:rsidRDefault="00F31B70" w:rsidP="009A254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3C5A53DB" w14:textId="77777777" w:rsidR="00F31B70" w:rsidRPr="008345BA" w:rsidRDefault="00F31B70" w:rsidP="009A2543">
            <w:pPr>
              <w:rPr>
                <w:rFonts w:eastAsia="Batang"/>
                <w:szCs w:val="20"/>
              </w:rPr>
            </w:pPr>
            <w:r w:rsidRPr="008345BA">
              <w:rPr>
                <w:rFonts w:eastAsia="Batang"/>
                <w:szCs w:val="20"/>
              </w:rPr>
              <w:t>1</w:t>
            </w:r>
          </w:p>
        </w:tc>
      </w:tr>
      <w:tr w:rsidR="00F31B70" w:rsidRPr="000D472E" w14:paraId="162C2510" w14:textId="77777777" w:rsidTr="009A2543">
        <w:tc>
          <w:tcPr>
            <w:tcW w:w="2474" w:type="dxa"/>
            <w:tcBorders>
              <w:top w:val="single" w:sz="4" w:space="0" w:color="auto"/>
              <w:left w:val="single" w:sz="4" w:space="0" w:color="auto"/>
              <w:bottom w:val="single" w:sz="4" w:space="0" w:color="auto"/>
              <w:right w:val="single" w:sz="4" w:space="0" w:color="auto"/>
            </w:tcBorders>
          </w:tcPr>
          <w:p w14:paraId="40980C9E" w14:textId="77777777" w:rsidR="00F31B70" w:rsidRPr="000D472E" w:rsidRDefault="00F31B70" w:rsidP="009A254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2428D1B5"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D01CB18" w14:textId="77777777" w:rsidR="00F31B70" w:rsidRPr="00FE0141" w:rsidRDefault="00F31B70" w:rsidP="009A2543">
            <w:pPr>
              <w:rPr>
                <w:i/>
                <w:szCs w:val="20"/>
              </w:rPr>
            </w:pPr>
            <w:r w:rsidRPr="00FE0141">
              <w:rPr>
                <w:i/>
                <w:szCs w:val="20"/>
              </w:rPr>
              <w:t>KV OID för typ av identifierare:</w:t>
            </w:r>
          </w:p>
          <w:p w14:paraId="58D9365A" w14:textId="77777777" w:rsidR="00F31B70" w:rsidRPr="000D472E" w:rsidRDefault="00F31B70" w:rsidP="009A2543">
            <w:pPr>
              <w:rPr>
                <w:i/>
                <w:szCs w:val="20"/>
              </w:rPr>
            </w:pPr>
          </w:p>
          <w:p w14:paraId="20070459" w14:textId="09D1A1A4" w:rsidR="00F31B70" w:rsidRPr="000D472E" w:rsidRDefault="000A77FA" w:rsidP="009A2543">
            <w:pPr>
              <w:rPr>
                <w:i/>
                <w:szCs w:val="20"/>
              </w:rPr>
            </w:pPr>
            <w:r>
              <w:rPr>
                <w:i/>
                <w:szCs w:val="20"/>
              </w:rPr>
              <w:t xml:space="preserve">För personnummer används OID </w:t>
            </w:r>
            <w:r w:rsidR="00F31B70" w:rsidRPr="000D472E">
              <w:rPr>
                <w:i/>
                <w:szCs w:val="20"/>
              </w:rPr>
              <w:t>(1.2.752.129.2.1.3.1).</w:t>
            </w:r>
            <w:r w:rsidR="00F31B70" w:rsidRPr="000D472E">
              <w:rPr>
                <w:i/>
                <w:szCs w:val="20"/>
              </w:rPr>
              <w:br/>
            </w:r>
            <w:r>
              <w:rPr>
                <w:i/>
                <w:szCs w:val="20"/>
              </w:rPr>
              <w:t xml:space="preserve">För samordningsnummer används OID </w:t>
            </w:r>
            <w:r w:rsidR="00F31B70" w:rsidRPr="000D472E">
              <w:rPr>
                <w:i/>
                <w:szCs w:val="20"/>
              </w:rPr>
              <w:t>(1.2.752.129.2.1.3.3).</w:t>
            </w:r>
            <w:r w:rsidR="00F31B70" w:rsidRPr="000D472E">
              <w:rPr>
                <w:i/>
                <w:szCs w:val="20"/>
              </w:rPr>
              <w:br/>
            </w:r>
            <w:r>
              <w:rPr>
                <w:i/>
                <w:szCs w:val="20"/>
              </w:rPr>
              <w:lastRenderedPageBreak/>
              <w:t>För lokala reservnummer används OID (1.2.752.129.2.1.2.1)</w:t>
            </w:r>
          </w:p>
          <w:p w14:paraId="483E8227" w14:textId="77777777" w:rsidR="00F31B70" w:rsidRPr="008F26DD" w:rsidRDefault="00F31B70" w:rsidP="009A2543">
            <w:pPr>
              <w:rPr>
                <w:rFonts w:eastAsia="Times New Roman" w:cs="Arial"/>
                <w:i/>
                <w:szCs w:val="20"/>
              </w:rPr>
            </w:pPr>
            <w:r w:rsidRPr="000D472E">
              <w:rPr>
                <w:i/>
                <w:szCs w:val="20"/>
              </w:rPr>
              <w:t>Det finns en OID för nationella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2113F85F" w14:textId="77777777" w:rsidR="00F31B70" w:rsidRPr="000D472E" w:rsidRDefault="00F31B70" w:rsidP="009A2543">
            <w:pPr>
              <w:rPr>
                <w:rFonts w:eastAsia="Batang"/>
                <w:i/>
                <w:szCs w:val="20"/>
              </w:rPr>
            </w:pPr>
            <w:r w:rsidRPr="000D472E">
              <w:rPr>
                <w:rFonts w:eastAsia="Batang"/>
                <w:i/>
                <w:szCs w:val="20"/>
              </w:rPr>
              <w:lastRenderedPageBreak/>
              <w:t>1</w:t>
            </w:r>
          </w:p>
        </w:tc>
      </w:tr>
      <w:tr w:rsidR="00F31B70" w:rsidRPr="000D472E" w14:paraId="0945FE54" w14:textId="77777777" w:rsidTr="009A2543">
        <w:tc>
          <w:tcPr>
            <w:tcW w:w="2474" w:type="dxa"/>
            <w:tcBorders>
              <w:top w:val="single" w:sz="4" w:space="0" w:color="auto"/>
              <w:left w:val="single" w:sz="4" w:space="0" w:color="auto"/>
              <w:bottom w:val="single" w:sz="4" w:space="0" w:color="auto"/>
              <w:right w:val="single" w:sz="4" w:space="0" w:color="auto"/>
            </w:tcBorders>
          </w:tcPr>
          <w:p w14:paraId="36969468" w14:textId="77777777" w:rsidR="00F31B70" w:rsidRPr="000D472E" w:rsidRDefault="00F31B70" w:rsidP="009A254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49C81918" w14:textId="77777777" w:rsidR="00F31B70" w:rsidRPr="000D472E" w:rsidRDefault="00F31B70" w:rsidP="009A254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C779A38"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33640A6C" w14:textId="77777777" w:rsidR="00F31B70" w:rsidRDefault="00F31B70" w:rsidP="009A2543">
            <w:pPr>
              <w:rPr>
                <w:i/>
                <w:szCs w:val="20"/>
              </w:rPr>
            </w:pPr>
          </w:p>
          <w:p w14:paraId="1FF08DEE"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6A819BE1" w14:textId="77777777" w:rsidR="00F31B70" w:rsidRPr="000D472E" w:rsidRDefault="00F31B70" w:rsidP="009A2543">
            <w:pPr>
              <w:rPr>
                <w:rFonts w:eastAsia="Batang"/>
                <w:i/>
                <w:szCs w:val="20"/>
              </w:rPr>
            </w:pPr>
            <w:r w:rsidRPr="000D472E">
              <w:rPr>
                <w:rFonts w:eastAsia="Batang"/>
                <w:i/>
                <w:szCs w:val="20"/>
              </w:rPr>
              <w:t>1</w:t>
            </w:r>
          </w:p>
        </w:tc>
      </w:tr>
      <w:tr w:rsidR="00F31B70" w:rsidRPr="008345BA" w14:paraId="12487006" w14:textId="77777777" w:rsidTr="009A2543">
        <w:tc>
          <w:tcPr>
            <w:tcW w:w="2474" w:type="dxa"/>
          </w:tcPr>
          <w:p w14:paraId="5D3A8C18" w14:textId="77777777" w:rsidR="00F31B70" w:rsidRPr="008345BA" w:rsidRDefault="00F31B70" w:rsidP="009A2543">
            <w:pPr>
              <w:rPr>
                <w:rFonts w:eastAsia="Batang"/>
                <w:szCs w:val="20"/>
                <w:lang w:val="en-GB"/>
              </w:rPr>
            </w:pPr>
            <w:r w:rsidRPr="008345BA">
              <w:rPr>
                <w:rFonts w:eastAsia="Batang"/>
                <w:szCs w:val="20"/>
                <w:lang w:val="en-GB"/>
              </w:rPr>
              <w:t>../PatientType.dateOfBirth</w:t>
            </w:r>
          </w:p>
        </w:tc>
        <w:tc>
          <w:tcPr>
            <w:tcW w:w="2506" w:type="dxa"/>
          </w:tcPr>
          <w:p w14:paraId="2A1D5BAC" w14:textId="77777777" w:rsidR="00F31B70" w:rsidRPr="008345BA" w:rsidRDefault="00F31B70" w:rsidP="009A2543">
            <w:pPr>
              <w:rPr>
                <w:rFonts w:eastAsia="Batang"/>
                <w:szCs w:val="20"/>
                <w:lang w:val="en-GB"/>
              </w:rPr>
            </w:pPr>
            <w:r w:rsidRPr="008345BA">
              <w:rPr>
                <w:rFonts w:eastAsia="Batang"/>
                <w:szCs w:val="20"/>
                <w:lang w:val="en-GB"/>
              </w:rPr>
              <w:t>DateTime</w:t>
            </w:r>
          </w:p>
        </w:tc>
        <w:tc>
          <w:tcPr>
            <w:tcW w:w="2925" w:type="dxa"/>
          </w:tcPr>
          <w:p w14:paraId="43529EFD" w14:textId="77777777" w:rsidR="00F31B70" w:rsidRDefault="00F31B70" w:rsidP="009A254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53AA3104" w14:textId="77777777" w:rsidR="00F31B70" w:rsidRPr="008F3E17" w:rsidRDefault="00F31B70" w:rsidP="009A2543">
            <w:pPr>
              <w:rPr>
                <w:rFonts w:cs="Arial"/>
                <w:szCs w:val="20"/>
              </w:rPr>
            </w:pPr>
          </w:p>
          <w:p w14:paraId="43274FE1" w14:textId="77777777" w:rsidR="00F31B70" w:rsidRPr="00DD495A" w:rsidRDefault="00F31B70" w:rsidP="009A2543">
            <w:pPr>
              <w:rPr>
                <w:rFonts w:eastAsia="Batang"/>
                <w:szCs w:val="20"/>
              </w:rPr>
            </w:pPr>
            <w:r w:rsidRPr="008F3E17">
              <w:rPr>
                <w:rFonts w:cs="Arial"/>
                <w:szCs w:val="20"/>
              </w:rPr>
              <w:t>Datum. Format ÅÅÅÅMMDD.</w:t>
            </w:r>
          </w:p>
        </w:tc>
        <w:tc>
          <w:tcPr>
            <w:tcW w:w="1617" w:type="dxa"/>
          </w:tcPr>
          <w:p w14:paraId="56303404"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C82829C" w14:textId="77777777" w:rsidTr="009A2543">
        <w:tc>
          <w:tcPr>
            <w:tcW w:w="2474" w:type="dxa"/>
          </w:tcPr>
          <w:p w14:paraId="7FFE3F3D" w14:textId="77777777" w:rsidR="00F31B70" w:rsidRPr="008345BA" w:rsidRDefault="00F31B70" w:rsidP="009A2543">
            <w:pPr>
              <w:rPr>
                <w:rFonts w:eastAsia="Batang"/>
                <w:szCs w:val="20"/>
                <w:lang w:val="en-GB"/>
              </w:rPr>
            </w:pPr>
            <w:r w:rsidRPr="008345BA">
              <w:rPr>
                <w:rFonts w:eastAsia="Batang"/>
                <w:szCs w:val="20"/>
                <w:lang w:val="en-GB"/>
              </w:rPr>
              <w:t>../PatientType.gender</w:t>
            </w:r>
          </w:p>
        </w:tc>
        <w:tc>
          <w:tcPr>
            <w:tcW w:w="2506" w:type="dxa"/>
          </w:tcPr>
          <w:p w14:paraId="57CCF5AE" w14:textId="77777777" w:rsidR="00F31B70" w:rsidRPr="008345BA" w:rsidRDefault="00F31B70" w:rsidP="009A2543">
            <w:pPr>
              <w:rPr>
                <w:rFonts w:eastAsia="Batang"/>
                <w:szCs w:val="20"/>
                <w:lang w:val="en-GB"/>
              </w:rPr>
            </w:pPr>
            <w:r w:rsidRPr="008345BA">
              <w:rPr>
                <w:rFonts w:eastAsia="Batang"/>
                <w:szCs w:val="20"/>
                <w:lang w:val="en-GB"/>
              </w:rPr>
              <w:t>CVType</w:t>
            </w:r>
          </w:p>
        </w:tc>
        <w:tc>
          <w:tcPr>
            <w:tcW w:w="2925" w:type="dxa"/>
          </w:tcPr>
          <w:p w14:paraId="6CF9EB0D" w14:textId="77777777" w:rsidR="00F31B70" w:rsidRPr="00953E0D" w:rsidRDefault="00F31B70" w:rsidP="009A2543">
            <w:pPr>
              <w:rPr>
                <w:rFonts w:cs="Arial"/>
                <w:szCs w:val="20"/>
              </w:rPr>
            </w:pPr>
            <w:r w:rsidRPr="008345BA">
              <w:rPr>
                <w:rFonts w:cs="Arial"/>
                <w:szCs w:val="20"/>
              </w:rPr>
              <w:t>Anger patienten</w:t>
            </w:r>
            <w:r>
              <w:rPr>
                <w:rFonts w:cs="Arial"/>
                <w:szCs w:val="20"/>
              </w:rPr>
              <w:t>s kön.</w:t>
            </w:r>
          </w:p>
        </w:tc>
        <w:tc>
          <w:tcPr>
            <w:tcW w:w="1617" w:type="dxa"/>
          </w:tcPr>
          <w:p w14:paraId="4ABB3F91"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0D472E" w14:paraId="5CC0385C" w14:textId="77777777" w:rsidTr="009A2543">
        <w:tc>
          <w:tcPr>
            <w:tcW w:w="2474" w:type="dxa"/>
            <w:tcBorders>
              <w:top w:val="single" w:sz="4" w:space="0" w:color="auto"/>
              <w:left w:val="single" w:sz="4" w:space="0" w:color="auto"/>
              <w:bottom w:val="single" w:sz="4" w:space="0" w:color="auto"/>
              <w:right w:val="single" w:sz="4" w:space="0" w:color="auto"/>
            </w:tcBorders>
          </w:tcPr>
          <w:p w14:paraId="05D9417D" w14:textId="77777777" w:rsidR="00F31B70" w:rsidRPr="000D472E" w:rsidRDefault="00F31B70" w:rsidP="009A254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7AB20F54"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030F31" w14:textId="77777777" w:rsidR="00F31B70" w:rsidRPr="000D472E" w:rsidRDefault="00F31B70" w:rsidP="009A254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Kvinna, 2 för Man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C6A8013"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01875C52" w14:textId="77777777" w:rsidTr="009A2543">
        <w:tc>
          <w:tcPr>
            <w:tcW w:w="2474" w:type="dxa"/>
            <w:tcBorders>
              <w:top w:val="single" w:sz="4" w:space="0" w:color="auto"/>
              <w:left w:val="single" w:sz="4" w:space="0" w:color="auto"/>
              <w:bottom w:val="single" w:sz="4" w:space="0" w:color="auto"/>
              <w:right w:val="single" w:sz="4" w:space="0" w:color="auto"/>
            </w:tcBorders>
          </w:tcPr>
          <w:p w14:paraId="553F0AFF" w14:textId="77777777" w:rsidR="00F31B70" w:rsidRPr="000D472E" w:rsidRDefault="00F31B70" w:rsidP="009A254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6E95AFD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882884" w14:textId="77777777" w:rsidR="00F31B70" w:rsidRPr="000D472E" w:rsidRDefault="00F31B70" w:rsidP="009A2543">
            <w:pPr>
              <w:rPr>
                <w:rFonts w:cs="Arial"/>
                <w:i/>
                <w:szCs w:val="20"/>
              </w:rPr>
            </w:pPr>
            <w:r w:rsidRPr="000D472E">
              <w:rPr>
                <w:rFonts w:cs="Arial"/>
                <w:i/>
                <w:szCs w:val="20"/>
              </w:rPr>
              <w:t xml:space="preserve">Kodsystem för angiven kod för könstyp. </w:t>
            </w:r>
          </w:p>
          <w:p w14:paraId="25874691" w14:textId="77777777" w:rsidR="00F31B70" w:rsidRPr="000D472E" w:rsidRDefault="00F31B70" w:rsidP="009A2543">
            <w:pPr>
              <w:rPr>
                <w:rFonts w:cs="Arial"/>
                <w:i/>
                <w:szCs w:val="20"/>
              </w:rPr>
            </w:pPr>
          </w:p>
          <w:p w14:paraId="51AAF0D5" w14:textId="77777777" w:rsidR="00F31B70" w:rsidRPr="000D472E" w:rsidRDefault="00F31B70" w:rsidP="009A254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25E5F226" w14:textId="77777777" w:rsidR="00F31B70" w:rsidRPr="000D472E" w:rsidRDefault="00F31B70" w:rsidP="009A2543">
            <w:pPr>
              <w:rPr>
                <w:rFonts w:eastAsia="Batang"/>
                <w:i/>
                <w:szCs w:val="20"/>
              </w:rPr>
            </w:pPr>
            <w:r w:rsidRPr="000D472E">
              <w:rPr>
                <w:rFonts w:eastAsia="Batang"/>
                <w:i/>
                <w:szCs w:val="20"/>
              </w:rPr>
              <w:t>1</w:t>
            </w:r>
          </w:p>
        </w:tc>
      </w:tr>
      <w:tr w:rsidR="00F31B70" w:rsidRPr="000D472E" w14:paraId="6E62DD85" w14:textId="77777777" w:rsidTr="009A2543">
        <w:tc>
          <w:tcPr>
            <w:tcW w:w="2474" w:type="dxa"/>
            <w:tcBorders>
              <w:top w:val="single" w:sz="4" w:space="0" w:color="auto"/>
              <w:left w:val="single" w:sz="4" w:space="0" w:color="auto"/>
              <w:bottom w:val="single" w:sz="4" w:space="0" w:color="auto"/>
              <w:right w:val="single" w:sz="4" w:space="0" w:color="auto"/>
            </w:tcBorders>
          </w:tcPr>
          <w:p w14:paraId="40ED7853" w14:textId="77777777" w:rsidR="00F31B70" w:rsidRPr="000D472E" w:rsidRDefault="00F31B70" w:rsidP="009A254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12DED61"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9F896C1" w14:textId="77777777" w:rsidR="00F31B70" w:rsidRPr="000D472E" w:rsidRDefault="00F31B70" w:rsidP="009A254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0BC2EFA"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7CA1006" w14:textId="77777777" w:rsidTr="009A2543">
        <w:tc>
          <w:tcPr>
            <w:tcW w:w="2474" w:type="dxa"/>
            <w:tcBorders>
              <w:top w:val="single" w:sz="4" w:space="0" w:color="auto"/>
              <w:left w:val="single" w:sz="4" w:space="0" w:color="auto"/>
              <w:bottom w:val="single" w:sz="4" w:space="0" w:color="auto"/>
              <w:right w:val="single" w:sz="4" w:space="0" w:color="auto"/>
            </w:tcBorders>
          </w:tcPr>
          <w:p w14:paraId="61D93A11" w14:textId="77777777" w:rsidR="00F31B70" w:rsidRPr="000D472E" w:rsidRDefault="00F31B70" w:rsidP="009A254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59576AA"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F64574" w14:textId="77777777" w:rsidR="00F31B70" w:rsidRPr="000D472E" w:rsidRDefault="00F31B70" w:rsidP="009A254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349FB"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0D472E" w14:paraId="7076C6DB" w14:textId="77777777" w:rsidTr="009A2543">
        <w:tc>
          <w:tcPr>
            <w:tcW w:w="2474" w:type="dxa"/>
            <w:tcBorders>
              <w:top w:val="single" w:sz="4" w:space="0" w:color="auto"/>
              <w:left w:val="single" w:sz="4" w:space="0" w:color="auto"/>
              <w:bottom w:val="single" w:sz="4" w:space="0" w:color="auto"/>
              <w:right w:val="single" w:sz="4" w:space="0" w:color="auto"/>
            </w:tcBorders>
          </w:tcPr>
          <w:p w14:paraId="1DD5C153" w14:textId="77777777" w:rsidR="00F31B70" w:rsidRPr="000D472E" w:rsidRDefault="00F31B70" w:rsidP="009A254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2C664C78" w14:textId="77777777" w:rsidR="00F31B70" w:rsidRPr="000D472E" w:rsidRDefault="00F31B70" w:rsidP="009A254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B905DB9" w14:textId="77777777" w:rsidR="00F31B70" w:rsidRPr="000D472E" w:rsidRDefault="00F31B70" w:rsidP="009A254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C688303" w14:textId="77777777" w:rsidR="00F31B70" w:rsidRPr="000D472E" w:rsidRDefault="00F31B70" w:rsidP="009A254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F31B70" w:rsidRPr="008345BA" w14:paraId="7034B8DC" w14:textId="77777777" w:rsidTr="009A2543">
        <w:tc>
          <w:tcPr>
            <w:tcW w:w="2474" w:type="dxa"/>
            <w:shd w:val="clear" w:color="auto" w:fill="D9D9D9" w:themeFill="background1" w:themeFillShade="D9"/>
          </w:tcPr>
          <w:p w14:paraId="17B7A550" w14:textId="77777777" w:rsidR="00F31B70" w:rsidRPr="008345BA" w:rsidRDefault="00F31B70" w:rsidP="009A254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B4DBB4F" w14:textId="77777777" w:rsidR="00F31B70" w:rsidRPr="008345BA" w:rsidRDefault="00F31B70" w:rsidP="009A254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017D050" w14:textId="77777777" w:rsidR="00F31B70" w:rsidRPr="008345BA" w:rsidRDefault="00F31B70" w:rsidP="009A2543">
            <w:pPr>
              <w:rPr>
                <w:rFonts w:eastAsia="Batang"/>
                <w:szCs w:val="20"/>
              </w:rPr>
            </w:pPr>
          </w:p>
        </w:tc>
        <w:tc>
          <w:tcPr>
            <w:tcW w:w="1617" w:type="dxa"/>
            <w:shd w:val="clear" w:color="auto" w:fill="D9D9D9" w:themeFill="background1" w:themeFillShade="D9"/>
          </w:tcPr>
          <w:p w14:paraId="5C9F8EC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95622E1" w14:textId="77777777" w:rsidTr="009A2543">
        <w:tc>
          <w:tcPr>
            <w:tcW w:w="2474" w:type="dxa"/>
          </w:tcPr>
          <w:p w14:paraId="31A4D0F3" w14:textId="77777777" w:rsidR="00F31B70" w:rsidRPr="001107D1" w:rsidRDefault="00F31B70" w:rsidP="009A254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1AF0CC07" w14:textId="77777777" w:rsidR="00F31B70" w:rsidRPr="001107D1" w:rsidRDefault="00F31B70" w:rsidP="009A2543">
            <w:pPr>
              <w:rPr>
                <w:rFonts w:eastAsia="Batang"/>
                <w:szCs w:val="20"/>
              </w:rPr>
            </w:pPr>
          </w:p>
          <w:p w14:paraId="22CFE28A" w14:textId="77777777" w:rsidR="00F31B70" w:rsidRPr="001107D1" w:rsidRDefault="00F31B70" w:rsidP="009A2543">
            <w:pPr>
              <w:rPr>
                <w:rFonts w:eastAsia="Batang"/>
                <w:szCs w:val="20"/>
              </w:rPr>
            </w:pPr>
            <w:r w:rsidRPr="001107D1">
              <w:rPr>
                <w:rFonts w:eastAsia="Batang"/>
                <w:szCs w:val="20"/>
              </w:rPr>
              <w:t>IIType</w:t>
            </w:r>
          </w:p>
        </w:tc>
        <w:tc>
          <w:tcPr>
            <w:tcW w:w="2925" w:type="dxa"/>
          </w:tcPr>
          <w:p w14:paraId="1C32923D" w14:textId="77777777" w:rsidR="00F31B70" w:rsidRPr="008345BA" w:rsidRDefault="00F31B70" w:rsidP="009A2543">
            <w:pPr>
              <w:rPr>
                <w:rFonts w:eastAsia="Batang"/>
                <w:szCs w:val="20"/>
              </w:rPr>
            </w:pPr>
            <w:r w:rsidRPr="00CE0209">
              <w:rPr>
                <w:rFonts w:cs="Arial"/>
                <w:szCs w:val="20"/>
              </w:rPr>
              <w:t>HSA-id för person som signerat dokumentet</w:t>
            </w:r>
            <w:r w:rsidRPr="008345BA">
              <w:rPr>
                <w:rFonts w:cs="Arial"/>
                <w:szCs w:val="20"/>
              </w:rPr>
              <w:t>.</w:t>
            </w:r>
          </w:p>
          <w:p w14:paraId="5B20FA49" w14:textId="77777777" w:rsidR="00F31B70" w:rsidRPr="008345BA" w:rsidRDefault="00F31B70" w:rsidP="009A2543">
            <w:pPr>
              <w:rPr>
                <w:rFonts w:eastAsia="Batang"/>
                <w:szCs w:val="20"/>
              </w:rPr>
            </w:pPr>
          </w:p>
        </w:tc>
        <w:tc>
          <w:tcPr>
            <w:tcW w:w="1617" w:type="dxa"/>
          </w:tcPr>
          <w:p w14:paraId="1B2EB15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5822C8" w14:paraId="5CE9387A" w14:textId="77777777" w:rsidTr="009A2543">
        <w:tc>
          <w:tcPr>
            <w:tcW w:w="2474" w:type="dxa"/>
            <w:tcBorders>
              <w:top w:val="single" w:sz="4" w:space="0" w:color="auto"/>
              <w:left w:val="single" w:sz="4" w:space="0" w:color="auto"/>
              <w:bottom w:val="single" w:sz="4" w:space="0" w:color="auto"/>
              <w:right w:val="single" w:sz="4" w:space="0" w:color="auto"/>
            </w:tcBorders>
          </w:tcPr>
          <w:p w14:paraId="28850E7F"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389E22D" w14:textId="77777777" w:rsidR="00F31B70" w:rsidRPr="005822C8" w:rsidRDefault="00F31B70" w:rsidP="009A254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68921" w14:textId="77777777" w:rsidR="00F31B70" w:rsidRPr="005822C8" w:rsidRDefault="00F31B70" w:rsidP="009A254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14B773FC" w14:textId="77777777" w:rsidR="00F31B70" w:rsidRPr="005822C8" w:rsidRDefault="00F31B70" w:rsidP="009A2543">
            <w:pPr>
              <w:rPr>
                <w:rFonts w:eastAsia="Batang"/>
                <w:i/>
                <w:szCs w:val="20"/>
              </w:rPr>
            </w:pPr>
            <w:r w:rsidRPr="005822C8">
              <w:rPr>
                <w:rFonts w:eastAsia="Batang"/>
                <w:i/>
                <w:szCs w:val="20"/>
              </w:rPr>
              <w:t>1</w:t>
            </w:r>
          </w:p>
        </w:tc>
      </w:tr>
      <w:tr w:rsidR="00F31B70" w:rsidRPr="005822C8" w14:paraId="59A4BB3E" w14:textId="77777777" w:rsidTr="009A2543">
        <w:tc>
          <w:tcPr>
            <w:tcW w:w="2474" w:type="dxa"/>
            <w:tcBorders>
              <w:top w:val="single" w:sz="4" w:space="0" w:color="auto"/>
              <w:left w:val="single" w:sz="4" w:space="0" w:color="auto"/>
              <w:bottom w:val="single" w:sz="4" w:space="0" w:color="auto"/>
              <w:right w:val="single" w:sz="4" w:space="0" w:color="auto"/>
            </w:tcBorders>
          </w:tcPr>
          <w:p w14:paraId="7A28876B" w14:textId="77777777" w:rsidR="00F31B70" w:rsidRPr="005822C8" w:rsidRDefault="00F31B70" w:rsidP="009A254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w:t>
            </w:r>
            <w:r w:rsidRPr="005822C8">
              <w:rPr>
                <w:rFonts w:eastAsia="Batang"/>
                <w:i/>
                <w:szCs w:val="20"/>
              </w:rPr>
              <w:lastRenderedPageBreak/>
              <w:t>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E011AC" w14:textId="77777777" w:rsidR="00F31B70" w:rsidRPr="005822C8" w:rsidRDefault="00F31B70" w:rsidP="009A2543">
            <w:pPr>
              <w:rPr>
                <w:rFonts w:eastAsia="Batang"/>
                <w:i/>
                <w:szCs w:val="20"/>
              </w:rPr>
            </w:pPr>
            <w:r w:rsidRPr="005822C8">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212F2C9" w14:textId="77777777" w:rsidR="00F31B70" w:rsidRPr="005822C8" w:rsidRDefault="00F31B70" w:rsidP="009A254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BF8FA3D" w14:textId="77777777" w:rsidR="00F31B70" w:rsidRPr="005822C8" w:rsidRDefault="00F31B70" w:rsidP="009A2543">
            <w:pPr>
              <w:rPr>
                <w:rFonts w:eastAsia="Batang"/>
                <w:i/>
                <w:szCs w:val="20"/>
              </w:rPr>
            </w:pPr>
            <w:r w:rsidRPr="005822C8">
              <w:rPr>
                <w:rFonts w:eastAsia="Batang"/>
                <w:i/>
                <w:szCs w:val="20"/>
              </w:rPr>
              <w:t>1</w:t>
            </w:r>
          </w:p>
        </w:tc>
      </w:tr>
      <w:tr w:rsidR="00F31B70" w:rsidRPr="008345BA" w14:paraId="38776D89" w14:textId="77777777" w:rsidTr="009A2543">
        <w:tc>
          <w:tcPr>
            <w:tcW w:w="2474" w:type="dxa"/>
          </w:tcPr>
          <w:p w14:paraId="1FB0257F" w14:textId="77777777" w:rsidR="00F31B70" w:rsidRPr="008345BA" w:rsidRDefault="00F31B70" w:rsidP="009A2543">
            <w:pPr>
              <w:rPr>
                <w:rFonts w:eastAsia="Batang"/>
                <w:szCs w:val="20"/>
                <w:lang w:val="en-GB"/>
              </w:rPr>
            </w:pPr>
            <w:r w:rsidRPr="008345BA">
              <w:rPr>
                <w:szCs w:val="20"/>
                <w:lang w:val="en-US" w:eastAsia="sv-SE"/>
              </w:rPr>
              <w:lastRenderedPageBreak/>
              <w:t>../</w:t>
            </w:r>
            <w:r w:rsidRPr="008345BA">
              <w:rPr>
                <w:rFonts w:eastAsia="Batang"/>
                <w:szCs w:val="20"/>
                <w:lang w:val="en-US"/>
              </w:rPr>
              <w:t xml:space="preserve"> LegalAuthenticatorType.time</w:t>
            </w:r>
          </w:p>
        </w:tc>
        <w:tc>
          <w:tcPr>
            <w:tcW w:w="2506" w:type="dxa"/>
          </w:tcPr>
          <w:p w14:paraId="439B4929" w14:textId="77777777" w:rsidR="00F31B70" w:rsidRPr="008345BA" w:rsidRDefault="00F31B70" w:rsidP="009A2543">
            <w:pPr>
              <w:rPr>
                <w:rFonts w:eastAsia="Batang"/>
                <w:szCs w:val="20"/>
                <w:lang w:val="en-GB"/>
              </w:rPr>
            </w:pPr>
          </w:p>
          <w:p w14:paraId="3752836F" w14:textId="77777777" w:rsidR="00F31B70" w:rsidRPr="008345BA" w:rsidRDefault="00F31B70" w:rsidP="009A2543">
            <w:pPr>
              <w:rPr>
                <w:rFonts w:eastAsia="Batang"/>
                <w:szCs w:val="20"/>
                <w:lang w:val="en-GB"/>
              </w:rPr>
            </w:pPr>
            <w:r w:rsidRPr="008345BA">
              <w:rPr>
                <w:rFonts w:eastAsia="Batang"/>
                <w:szCs w:val="20"/>
                <w:lang w:val="en-GB"/>
              </w:rPr>
              <w:t>TimeStamp</w:t>
            </w:r>
          </w:p>
        </w:tc>
        <w:tc>
          <w:tcPr>
            <w:tcW w:w="2925" w:type="dxa"/>
          </w:tcPr>
          <w:p w14:paraId="7389157C" w14:textId="77777777" w:rsidR="00F31B70" w:rsidRPr="00CE0209" w:rsidRDefault="00F31B70" w:rsidP="009A254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6D0A1FEB"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5C018A2" w14:textId="77777777" w:rsidTr="009A2543">
        <w:tc>
          <w:tcPr>
            <w:tcW w:w="2474" w:type="dxa"/>
          </w:tcPr>
          <w:p w14:paraId="58B201A7" w14:textId="77777777" w:rsidR="00F31B70" w:rsidRPr="002206AC" w:rsidRDefault="00F31B70" w:rsidP="009A254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FF63830" w14:textId="77777777" w:rsidR="00F31B70" w:rsidRPr="002206AC" w:rsidRDefault="00F31B70" w:rsidP="009A2543">
            <w:pPr>
              <w:rPr>
                <w:rFonts w:eastAsia="Batang"/>
                <w:szCs w:val="20"/>
                <w:lang w:val="en-GB"/>
              </w:rPr>
            </w:pPr>
          </w:p>
          <w:p w14:paraId="63D65F14" w14:textId="77777777" w:rsidR="00F31B70" w:rsidRPr="002206AC" w:rsidRDefault="00F31B70" w:rsidP="009A2543">
            <w:pPr>
              <w:rPr>
                <w:rFonts w:eastAsia="Batang"/>
                <w:szCs w:val="20"/>
                <w:lang w:val="en-GB"/>
              </w:rPr>
            </w:pPr>
            <w:r w:rsidRPr="002206AC">
              <w:rPr>
                <w:rFonts w:eastAsia="Batang"/>
                <w:szCs w:val="20"/>
                <w:lang w:val="en-GB"/>
              </w:rPr>
              <w:t>String</w:t>
            </w:r>
          </w:p>
        </w:tc>
        <w:tc>
          <w:tcPr>
            <w:tcW w:w="2925" w:type="dxa"/>
          </w:tcPr>
          <w:p w14:paraId="320A73B5" w14:textId="77777777" w:rsidR="00F31B70" w:rsidRPr="009A0128" w:rsidRDefault="00F31B70" w:rsidP="009A254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605C0BE" w14:textId="77777777" w:rsidR="00F31B70" w:rsidRPr="008345BA" w:rsidRDefault="00F31B70" w:rsidP="009A254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F31B70" w:rsidRPr="008345BA" w14:paraId="63FFD765"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7DD000" w14:textId="77777777" w:rsidR="00F31B70" w:rsidRPr="001956C7" w:rsidRDefault="00F31B70" w:rsidP="009A254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A15EF9" w14:textId="77777777" w:rsidR="00F31B70" w:rsidRPr="001956C7" w:rsidRDefault="00F31B70" w:rsidP="009A254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C56187"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A3B6789" w14:textId="77777777" w:rsidR="00F31B70" w:rsidRPr="008345BA" w:rsidRDefault="00F31B70" w:rsidP="009A2543">
            <w:r w:rsidRPr="008345BA">
              <w:t>0</w:t>
            </w:r>
            <w:proofErr w:type="gramStart"/>
            <w:r w:rsidRPr="008345BA">
              <w:t>..</w:t>
            </w:r>
            <w:proofErr w:type="gramEnd"/>
            <w:r w:rsidRPr="008345BA">
              <w:t>1</w:t>
            </w:r>
          </w:p>
        </w:tc>
      </w:tr>
      <w:tr w:rsidR="00F31B70" w:rsidRPr="008345BA" w14:paraId="6F2AA8E3" w14:textId="77777777" w:rsidTr="009A2543">
        <w:tc>
          <w:tcPr>
            <w:tcW w:w="2474" w:type="dxa"/>
            <w:tcBorders>
              <w:top w:val="single" w:sz="4" w:space="0" w:color="auto"/>
              <w:left w:val="single" w:sz="4" w:space="0" w:color="auto"/>
              <w:bottom w:val="single" w:sz="4" w:space="0" w:color="auto"/>
              <w:right w:val="single" w:sz="4" w:space="0" w:color="auto"/>
            </w:tcBorders>
          </w:tcPr>
          <w:p w14:paraId="68F73BB8" w14:textId="77777777" w:rsidR="00F31B70" w:rsidRPr="000676B3" w:rsidRDefault="00F31B70" w:rsidP="009A254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FBAEF9C" w14:textId="77777777" w:rsidR="00F31B70" w:rsidRPr="000676B3" w:rsidRDefault="00F31B70" w:rsidP="009A2543"/>
          <w:p w14:paraId="718737D8" w14:textId="77777777" w:rsidR="00F31B70" w:rsidRPr="000676B3" w:rsidRDefault="00F31B70" w:rsidP="009A254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B764331" w14:textId="77777777" w:rsidR="00F31B70" w:rsidRPr="001956C7" w:rsidRDefault="00F31B70" w:rsidP="009A254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2FC9408" w14:textId="77777777" w:rsidR="00F31B70" w:rsidRPr="001956C7" w:rsidRDefault="00F31B70" w:rsidP="009A254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1EC7B9AB" w14:textId="77777777" w:rsidR="00F31B70" w:rsidRPr="008345BA" w:rsidRDefault="00F31B70" w:rsidP="009A2543">
            <w:r>
              <w:t>1</w:t>
            </w:r>
          </w:p>
        </w:tc>
      </w:tr>
      <w:tr w:rsidR="00F31B70" w:rsidRPr="00455CC0" w14:paraId="38040921" w14:textId="77777777" w:rsidTr="009A2543">
        <w:tc>
          <w:tcPr>
            <w:tcW w:w="2474" w:type="dxa"/>
            <w:tcBorders>
              <w:top w:val="single" w:sz="4" w:space="0" w:color="auto"/>
              <w:left w:val="single" w:sz="4" w:space="0" w:color="auto"/>
              <w:bottom w:val="single" w:sz="4" w:space="0" w:color="auto"/>
              <w:right w:val="single" w:sz="4" w:space="0" w:color="auto"/>
            </w:tcBorders>
          </w:tcPr>
          <w:p w14:paraId="529E0F83" w14:textId="77777777" w:rsidR="00F31B70" w:rsidRPr="00455CC0" w:rsidRDefault="00F31B70" w:rsidP="009A254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C608F5" w14:textId="77777777" w:rsidR="00F31B70" w:rsidRPr="00455CC0" w:rsidRDefault="00F31B70" w:rsidP="009A254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0C5255DB" w14:textId="77777777" w:rsidR="00F31B70" w:rsidRPr="00455CC0" w:rsidRDefault="00F31B70" w:rsidP="009A2543">
            <w:pPr>
              <w:rPr>
                <w:rFonts w:eastAsia="Times New Roman" w:cs="Arial"/>
                <w:i/>
              </w:rPr>
            </w:pPr>
            <w:r w:rsidRPr="00455CC0">
              <w:rPr>
                <w:rFonts w:eastAsia="Times New Roman" w:cs="Arial"/>
                <w:i/>
              </w:rPr>
              <w:t>Root blir då</w:t>
            </w:r>
          </w:p>
          <w:p w14:paraId="4DB46489" w14:textId="77777777" w:rsidR="00F31B70" w:rsidRPr="00455CC0" w:rsidRDefault="00F31B70" w:rsidP="009A254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C81BB88" w14:textId="77777777" w:rsidR="00F31B70" w:rsidRPr="00455CC0" w:rsidRDefault="00F31B70" w:rsidP="009A2543">
            <w:pPr>
              <w:rPr>
                <w:i/>
              </w:rPr>
            </w:pPr>
            <w:r w:rsidRPr="00455CC0">
              <w:rPr>
                <w:i/>
              </w:rPr>
              <w:t>1</w:t>
            </w:r>
          </w:p>
        </w:tc>
      </w:tr>
      <w:tr w:rsidR="00F31B70" w:rsidRPr="00455CC0" w14:paraId="7D7FD0AE" w14:textId="77777777" w:rsidTr="009A2543">
        <w:tc>
          <w:tcPr>
            <w:tcW w:w="2474" w:type="dxa"/>
            <w:tcBorders>
              <w:top w:val="single" w:sz="4" w:space="0" w:color="auto"/>
              <w:left w:val="single" w:sz="4" w:space="0" w:color="auto"/>
              <w:bottom w:val="single" w:sz="4" w:space="0" w:color="auto"/>
              <w:right w:val="single" w:sz="4" w:space="0" w:color="auto"/>
            </w:tcBorders>
          </w:tcPr>
          <w:p w14:paraId="0DDEFDB9" w14:textId="77777777" w:rsidR="00F31B70" w:rsidRPr="00455CC0" w:rsidRDefault="00F31B70" w:rsidP="009A254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B867AA" w14:textId="77777777" w:rsidR="00F31B70" w:rsidRPr="00455CC0" w:rsidRDefault="00F31B70" w:rsidP="009A254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36DCD35" w14:textId="77777777" w:rsidR="00F31B70" w:rsidRPr="00455CC0" w:rsidRDefault="00F31B70" w:rsidP="009A254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66664C09" w14:textId="77777777" w:rsidR="00F31B70" w:rsidRPr="00455CC0" w:rsidRDefault="00F31B70" w:rsidP="009A2543">
            <w:pPr>
              <w:rPr>
                <w:i/>
              </w:rPr>
            </w:pPr>
            <w:r w:rsidRPr="00455CC0">
              <w:rPr>
                <w:i/>
              </w:rPr>
              <w:t>1</w:t>
            </w:r>
          </w:p>
        </w:tc>
      </w:tr>
      <w:tr w:rsidR="00F31B70" w:rsidRPr="008345BA" w14:paraId="3D7F0F3D" w14:textId="77777777" w:rsidTr="009A2543">
        <w:tc>
          <w:tcPr>
            <w:tcW w:w="2474" w:type="dxa"/>
            <w:shd w:val="clear" w:color="auto" w:fill="D9D9D9" w:themeFill="background1" w:themeFillShade="D9"/>
          </w:tcPr>
          <w:p w14:paraId="2B759421" w14:textId="77777777" w:rsidR="00F31B70" w:rsidRPr="008345BA" w:rsidRDefault="00F31B70" w:rsidP="009A254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8C085A3" w14:textId="77777777" w:rsidR="00F31B70" w:rsidRPr="008345BA" w:rsidRDefault="00F31B70" w:rsidP="009A254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6CD39B46"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0CF8BD3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F31B70" w:rsidRPr="008345BA" w14:paraId="3C4606E5" w14:textId="77777777" w:rsidTr="009A2543">
        <w:tc>
          <w:tcPr>
            <w:tcW w:w="2474" w:type="dxa"/>
          </w:tcPr>
          <w:p w14:paraId="4E787C76"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7F4BAAE2"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4E78F26" w14:textId="77777777" w:rsidR="00F31B70" w:rsidRPr="008345BA" w:rsidRDefault="00F31B70" w:rsidP="009A254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126B5FC7" w14:textId="77777777" w:rsidR="00F31B70" w:rsidRPr="008345BA" w:rsidRDefault="00F31B70" w:rsidP="009A2543">
            <w:pPr>
              <w:rPr>
                <w:rFonts w:eastAsia="Batang"/>
                <w:szCs w:val="20"/>
              </w:rPr>
            </w:pPr>
            <w:r w:rsidRPr="008345BA">
              <w:rPr>
                <w:rFonts w:eastAsia="Batang"/>
                <w:szCs w:val="20"/>
              </w:rPr>
              <w:t>1</w:t>
            </w:r>
          </w:p>
        </w:tc>
      </w:tr>
      <w:tr w:rsidR="00F31B70" w:rsidRPr="00D1172A" w14:paraId="4C63AC1A" w14:textId="77777777" w:rsidTr="009A2543">
        <w:tc>
          <w:tcPr>
            <w:tcW w:w="2474" w:type="dxa"/>
            <w:tcBorders>
              <w:top w:val="single" w:sz="4" w:space="0" w:color="auto"/>
              <w:left w:val="single" w:sz="4" w:space="0" w:color="auto"/>
              <w:bottom w:val="single" w:sz="4" w:space="0" w:color="auto"/>
              <w:right w:val="single" w:sz="4" w:space="0" w:color="auto"/>
            </w:tcBorders>
          </w:tcPr>
          <w:p w14:paraId="65836278"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7C658948"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E507A61" w14:textId="77777777" w:rsidR="00F31B70" w:rsidRDefault="00F31B70" w:rsidP="009A2543">
            <w:pPr>
              <w:rPr>
                <w:rFonts w:eastAsia="Batang"/>
                <w:i/>
                <w:szCs w:val="20"/>
              </w:rPr>
            </w:pPr>
            <w:r w:rsidRPr="00D1172A">
              <w:rPr>
                <w:rFonts w:eastAsia="Batang"/>
                <w:i/>
                <w:szCs w:val="20"/>
              </w:rPr>
              <w:t xml:space="preserve">Kod för </w:t>
            </w:r>
            <w:r>
              <w:rPr>
                <w:rFonts w:eastAsia="Batang"/>
                <w:i/>
                <w:szCs w:val="20"/>
              </w:rPr>
              <w:t>relationstyp.</w:t>
            </w:r>
          </w:p>
          <w:p w14:paraId="5073B261" w14:textId="77777777" w:rsidR="00F31B70" w:rsidRDefault="00F31B70" w:rsidP="009A2543">
            <w:pPr>
              <w:rPr>
                <w:rFonts w:eastAsia="Batang"/>
                <w:i/>
                <w:szCs w:val="20"/>
              </w:rPr>
            </w:pPr>
          </w:p>
          <w:p w14:paraId="018F1699" w14:textId="77777777" w:rsidR="00F31B70" w:rsidRDefault="00F31B70" w:rsidP="009A2543">
            <w:pPr>
              <w:rPr>
                <w:rFonts w:eastAsia="Batang"/>
                <w:i/>
                <w:szCs w:val="20"/>
              </w:rPr>
            </w:pPr>
            <w:r>
              <w:rPr>
                <w:rFonts w:eastAsia="Batang"/>
                <w:i/>
                <w:szCs w:val="20"/>
              </w:rPr>
              <w:t>T.ex. HL7 där refererad information ”har en förklaring” till det hämtade objektet. Code=EXPL</w:t>
            </w:r>
          </w:p>
          <w:p w14:paraId="69629983" w14:textId="77777777" w:rsidR="00F31B70" w:rsidRDefault="00F31B70" w:rsidP="009A2543">
            <w:pPr>
              <w:rPr>
                <w:rFonts w:eastAsia="Batang"/>
                <w:i/>
                <w:szCs w:val="20"/>
              </w:rPr>
            </w:pPr>
          </w:p>
          <w:p w14:paraId="06A81DB2" w14:textId="77777777" w:rsidR="00F31B70" w:rsidRPr="00D1172A" w:rsidRDefault="00F31B70" w:rsidP="009A254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7A87F234"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2BA61892" w14:textId="77777777" w:rsidTr="009A2543">
        <w:tc>
          <w:tcPr>
            <w:tcW w:w="2474" w:type="dxa"/>
            <w:tcBorders>
              <w:top w:val="single" w:sz="4" w:space="0" w:color="auto"/>
              <w:left w:val="single" w:sz="4" w:space="0" w:color="auto"/>
              <w:bottom w:val="single" w:sz="4" w:space="0" w:color="auto"/>
              <w:right w:val="single" w:sz="4" w:space="0" w:color="auto"/>
            </w:tcBorders>
          </w:tcPr>
          <w:p w14:paraId="26CE3AFD"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0B9B1B5"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EE356A0" w14:textId="77777777" w:rsidR="00F31B70" w:rsidRPr="00D1172A" w:rsidRDefault="00F31B70" w:rsidP="009A2543">
            <w:pPr>
              <w:rPr>
                <w:rFonts w:eastAsia="Batang"/>
                <w:i/>
                <w:szCs w:val="20"/>
              </w:rPr>
            </w:pPr>
            <w:r w:rsidRPr="00D1172A">
              <w:rPr>
                <w:rFonts w:eastAsia="Batang"/>
                <w:i/>
                <w:szCs w:val="20"/>
              </w:rPr>
              <w:t xml:space="preserve">Kodsystem för angiven kod för </w:t>
            </w:r>
            <w:r>
              <w:rPr>
                <w:rFonts w:eastAsia="Batang"/>
                <w:i/>
                <w:szCs w:val="20"/>
              </w:rPr>
              <w:t>relationstyp</w:t>
            </w:r>
            <w:r w:rsidRPr="00D1172A">
              <w:rPr>
                <w:rFonts w:eastAsia="Batang"/>
                <w:i/>
                <w:szCs w:val="20"/>
              </w:rPr>
              <w:t xml:space="preserve">. </w:t>
            </w:r>
          </w:p>
          <w:p w14:paraId="727F2B36" w14:textId="77777777" w:rsidR="00F31B70" w:rsidRDefault="00F31B70" w:rsidP="009A2543">
            <w:pPr>
              <w:rPr>
                <w:rFonts w:eastAsia="Batang"/>
                <w:i/>
                <w:szCs w:val="20"/>
              </w:rPr>
            </w:pPr>
          </w:p>
          <w:p w14:paraId="13A9B6D3" w14:textId="77777777" w:rsidR="00F31B70" w:rsidRDefault="00F31B70" w:rsidP="009A2543">
            <w:pPr>
              <w:rPr>
                <w:rFonts w:eastAsia="Batang"/>
                <w:i/>
                <w:szCs w:val="20"/>
              </w:rPr>
            </w:pPr>
            <w:r>
              <w:rPr>
                <w:rFonts w:eastAsia="Batang"/>
                <w:i/>
                <w:szCs w:val="20"/>
              </w:rPr>
              <w:t xml:space="preserve">Det primära kodverket som ska användas är HL7 ActRelationshipType med OID </w:t>
            </w:r>
            <w:r w:rsidRPr="00911DBE">
              <w:rPr>
                <w:rFonts w:eastAsia="Batang"/>
                <w:i/>
                <w:szCs w:val="20"/>
              </w:rPr>
              <w:t>2.16.840.1.</w:t>
            </w:r>
            <w:proofErr w:type="gramStart"/>
            <w:r w:rsidRPr="00911DBE">
              <w:rPr>
                <w:rFonts w:eastAsia="Batang"/>
                <w:i/>
                <w:szCs w:val="20"/>
              </w:rPr>
              <w:t>113883.5</w:t>
            </w:r>
            <w:proofErr w:type="gramEnd"/>
            <w:r w:rsidRPr="00911DBE">
              <w:rPr>
                <w:rFonts w:eastAsia="Batang"/>
                <w:i/>
                <w:szCs w:val="20"/>
              </w:rPr>
              <w:t>.1002</w:t>
            </w:r>
          </w:p>
          <w:p w14:paraId="70D76808" w14:textId="77777777" w:rsidR="00F31B70" w:rsidRDefault="00F31B70" w:rsidP="009A2543">
            <w:pPr>
              <w:rPr>
                <w:rFonts w:eastAsia="Batang"/>
                <w:i/>
                <w:szCs w:val="20"/>
              </w:rPr>
            </w:pPr>
          </w:p>
          <w:p w14:paraId="12BF01A1" w14:textId="77777777" w:rsidR="00F31B70" w:rsidRDefault="00F31B70" w:rsidP="009A2543">
            <w:pPr>
              <w:rPr>
                <w:rFonts w:eastAsia="Batang"/>
                <w:i/>
                <w:szCs w:val="20"/>
              </w:rPr>
            </w:pPr>
            <w:r>
              <w:rPr>
                <w:rFonts w:eastAsia="Batang"/>
                <w:i/>
                <w:szCs w:val="20"/>
              </w:rPr>
              <w:t>Alternativ då HL7 inte räcker till är</w:t>
            </w:r>
            <w:r w:rsidRPr="00D1172A">
              <w:rPr>
                <w:rFonts w:eastAsia="Batang"/>
                <w:i/>
                <w:szCs w:val="20"/>
              </w:rPr>
              <w:t>KV Snomed CT SE.</w:t>
            </w:r>
          </w:p>
          <w:p w14:paraId="44AE47BE" w14:textId="77777777" w:rsidR="00F31B70" w:rsidRPr="00D1172A" w:rsidRDefault="00F31B70" w:rsidP="009A2543">
            <w:pPr>
              <w:rPr>
                <w:rFonts w:eastAsia="Batang"/>
                <w:i/>
                <w:szCs w:val="20"/>
              </w:rPr>
            </w:pPr>
            <w:r w:rsidRPr="004E4410">
              <w:rPr>
                <w:rFonts w:eastAsia="Batang"/>
                <w:i/>
                <w:szCs w:val="20"/>
              </w:rPr>
              <w:t>codeSystem=1.2.752.116.2.1.</w:t>
            </w:r>
          </w:p>
        </w:tc>
        <w:tc>
          <w:tcPr>
            <w:tcW w:w="1617" w:type="dxa"/>
            <w:tcBorders>
              <w:top w:val="single" w:sz="4" w:space="0" w:color="auto"/>
              <w:left w:val="single" w:sz="4" w:space="0" w:color="auto"/>
              <w:bottom w:val="single" w:sz="4" w:space="0" w:color="auto"/>
              <w:right w:val="single" w:sz="4" w:space="0" w:color="auto"/>
            </w:tcBorders>
          </w:tcPr>
          <w:p w14:paraId="6D031E16" w14:textId="77777777" w:rsidR="00F31B70" w:rsidRPr="00D1172A" w:rsidRDefault="00F31B70" w:rsidP="009A2543">
            <w:pPr>
              <w:rPr>
                <w:rFonts w:eastAsia="Batang"/>
                <w:i/>
                <w:szCs w:val="20"/>
              </w:rPr>
            </w:pPr>
            <w:r w:rsidRPr="00D1172A">
              <w:rPr>
                <w:rFonts w:eastAsia="Batang"/>
                <w:i/>
                <w:szCs w:val="20"/>
              </w:rPr>
              <w:t>1</w:t>
            </w:r>
          </w:p>
        </w:tc>
      </w:tr>
      <w:tr w:rsidR="00F31B70" w:rsidRPr="00D1172A" w14:paraId="71149AA8" w14:textId="77777777" w:rsidTr="009A2543">
        <w:tc>
          <w:tcPr>
            <w:tcW w:w="2474" w:type="dxa"/>
            <w:tcBorders>
              <w:top w:val="single" w:sz="4" w:space="0" w:color="auto"/>
              <w:left w:val="single" w:sz="4" w:space="0" w:color="auto"/>
              <w:bottom w:val="single" w:sz="4" w:space="0" w:color="auto"/>
              <w:right w:val="single" w:sz="4" w:space="0" w:color="auto"/>
            </w:tcBorders>
          </w:tcPr>
          <w:p w14:paraId="1E096625"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/RelationType.code.cod</w:t>
            </w:r>
            <w:r w:rsidRPr="00D1172A">
              <w:rPr>
                <w:i/>
                <w:szCs w:val="20"/>
                <w:lang w:eastAsia="sv-SE"/>
              </w:rPr>
              <w:lastRenderedPageBreak/>
              <w:t>eSystemName</w:t>
            </w:r>
          </w:p>
        </w:tc>
        <w:tc>
          <w:tcPr>
            <w:tcW w:w="2506" w:type="dxa"/>
            <w:tcBorders>
              <w:top w:val="single" w:sz="4" w:space="0" w:color="auto"/>
              <w:left w:val="single" w:sz="4" w:space="0" w:color="auto"/>
              <w:bottom w:val="single" w:sz="4" w:space="0" w:color="auto"/>
              <w:right w:val="single" w:sz="4" w:space="0" w:color="auto"/>
            </w:tcBorders>
          </w:tcPr>
          <w:p w14:paraId="69A04965" w14:textId="77777777" w:rsidR="00F31B70" w:rsidRPr="00D1172A" w:rsidRDefault="00F31B70" w:rsidP="009A254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452C8B1F" w14:textId="77777777" w:rsidR="00F31B70" w:rsidRPr="00D1172A" w:rsidRDefault="00F31B70" w:rsidP="009A2543">
            <w:pPr>
              <w:rPr>
                <w:rFonts w:eastAsia="Batang"/>
                <w:i/>
                <w:szCs w:val="20"/>
              </w:rPr>
            </w:pPr>
            <w:r w:rsidRPr="00D1172A">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8E1FF86"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56663BB8" w14:textId="77777777" w:rsidTr="009A2543">
        <w:tc>
          <w:tcPr>
            <w:tcW w:w="2474" w:type="dxa"/>
            <w:tcBorders>
              <w:top w:val="single" w:sz="4" w:space="0" w:color="auto"/>
              <w:left w:val="single" w:sz="4" w:space="0" w:color="auto"/>
              <w:bottom w:val="single" w:sz="4" w:space="0" w:color="auto"/>
              <w:right w:val="single" w:sz="4" w:space="0" w:color="auto"/>
            </w:tcBorders>
          </w:tcPr>
          <w:p w14:paraId="3E7E1D36" w14:textId="77777777" w:rsidR="00F31B70" w:rsidRPr="00D1172A" w:rsidRDefault="00F31B70" w:rsidP="009A254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73375F7"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4133EF" w14:textId="77777777" w:rsidR="00F31B70" w:rsidRPr="00D1172A" w:rsidRDefault="00F31B70" w:rsidP="009A254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72424C"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D1172A" w14:paraId="6CA4A422" w14:textId="77777777" w:rsidTr="009A2543">
        <w:tc>
          <w:tcPr>
            <w:tcW w:w="2474" w:type="dxa"/>
            <w:tcBorders>
              <w:top w:val="single" w:sz="4" w:space="0" w:color="auto"/>
              <w:left w:val="single" w:sz="4" w:space="0" w:color="auto"/>
              <w:bottom w:val="single" w:sz="4" w:space="0" w:color="auto"/>
              <w:right w:val="single" w:sz="4" w:space="0" w:color="auto"/>
            </w:tcBorders>
          </w:tcPr>
          <w:p w14:paraId="2B0DE114" w14:textId="77777777" w:rsidR="00F31B70" w:rsidRPr="00D1172A" w:rsidRDefault="00F31B70" w:rsidP="009A254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E8090EF" w14:textId="77777777" w:rsidR="00F31B70" w:rsidRPr="00D1172A" w:rsidRDefault="00F31B70" w:rsidP="009A254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450468" w14:textId="77777777" w:rsidR="00F31B70" w:rsidRPr="00D1172A" w:rsidRDefault="00F31B70" w:rsidP="009A254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3C6CC9E" w14:textId="77777777" w:rsidR="00F31B70" w:rsidRPr="00D1172A" w:rsidRDefault="00F31B70" w:rsidP="009A254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F31B70" w:rsidRPr="008345BA" w14:paraId="38F41C0F" w14:textId="77777777" w:rsidTr="009A2543">
        <w:tc>
          <w:tcPr>
            <w:tcW w:w="2474" w:type="dxa"/>
            <w:shd w:val="clear" w:color="auto" w:fill="D9D9D9" w:themeFill="background1" w:themeFillShade="D9"/>
          </w:tcPr>
          <w:p w14:paraId="0339AB4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566CB79B" w14:textId="77777777" w:rsidR="00F31B70" w:rsidRPr="008345BA" w:rsidRDefault="00F31B70" w:rsidP="009A254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23CC95F8" w14:textId="77777777" w:rsidR="00F31B70" w:rsidRPr="008345BA" w:rsidRDefault="00F31B70" w:rsidP="009A2543">
            <w:pPr>
              <w:rPr>
                <w:rFonts w:eastAsia="Batang"/>
                <w:szCs w:val="20"/>
              </w:rPr>
            </w:pPr>
          </w:p>
        </w:tc>
        <w:tc>
          <w:tcPr>
            <w:tcW w:w="1617" w:type="dxa"/>
            <w:shd w:val="clear" w:color="auto" w:fill="D9D9D9" w:themeFill="background1" w:themeFillShade="D9"/>
          </w:tcPr>
          <w:p w14:paraId="7AA221B5" w14:textId="77777777" w:rsidR="00F31B70" w:rsidRPr="008345BA" w:rsidRDefault="00F31B70" w:rsidP="009A2543">
            <w:pPr>
              <w:rPr>
                <w:rFonts w:eastAsia="Batang"/>
                <w:szCs w:val="20"/>
              </w:rPr>
            </w:pPr>
            <w:r w:rsidRPr="008345BA">
              <w:rPr>
                <w:rFonts w:eastAsia="Batang"/>
                <w:szCs w:val="20"/>
              </w:rPr>
              <w:t>1</w:t>
            </w:r>
            <w:proofErr w:type="gramStart"/>
            <w:r w:rsidRPr="008345BA">
              <w:rPr>
                <w:rFonts w:eastAsia="Batang"/>
                <w:szCs w:val="20"/>
              </w:rPr>
              <w:t>..</w:t>
            </w:r>
            <w:proofErr w:type="gramEnd"/>
            <w:r w:rsidRPr="008345BA">
              <w:rPr>
                <w:rFonts w:eastAsia="Batang"/>
                <w:szCs w:val="20"/>
              </w:rPr>
              <w:t>*</w:t>
            </w:r>
          </w:p>
        </w:tc>
      </w:tr>
      <w:tr w:rsidR="00F31B70" w:rsidRPr="008345BA" w14:paraId="61FD442F" w14:textId="77777777" w:rsidTr="009A2543">
        <w:tc>
          <w:tcPr>
            <w:tcW w:w="2474" w:type="dxa"/>
          </w:tcPr>
          <w:p w14:paraId="07E5364E"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7F61136B"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4A32DBD8" w14:textId="77777777" w:rsidR="00F31B70" w:rsidRPr="00AC5622" w:rsidRDefault="00F31B70" w:rsidP="009A2543">
            <w:pPr>
              <w:rPr>
                <w:rFonts w:cs="Arial"/>
                <w:szCs w:val="20"/>
              </w:rPr>
            </w:pPr>
            <w:r w:rsidRPr="008345BA">
              <w:rPr>
                <w:rFonts w:cs="Arial"/>
                <w:szCs w:val="20"/>
              </w:rPr>
              <w:t xml:space="preserve">Den refererade externa informationens identitet som är unik inom källsystemet. </w:t>
            </w:r>
          </w:p>
        </w:tc>
        <w:tc>
          <w:tcPr>
            <w:tcW w:w="1617" w:type="dxa"/>
          </w:tcPr>
          <w:p w14:paraId="1C28BD9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AC5622" w14:paraId="6F5417E1" w14:textId="77777777" w:rsidTr="009A2543">
        <w:tc>
          <w:tcPr>
            <w:tcW w:w="2474" w:type="dxa"/>
            <w:tcBorders>
              <w:top w:val="single" w:sz="4" w:space="0" w:color="auto"/>
              <w:left w:val="single" w:sz="4" w:space="0" w:color="auto"/>
              <w:bottom w:val="single" w:sz="4" w:space="0" w:color="auto"/>
              <w:right w:val="single" w:sz="4" w:space="0" w:color="auto"/>
            </w:tcBorders>
          </w:tcPr>
          <w:p w14:paraId="4C2D971D"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C0B1DC9"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2713A" w14:textId="77777777" w:rsidR="00F31B70" w:rsidRPr="00AC5622" w:rsidRDefault="00F31B70" w:rsidP="009A2543">
            <w:pPr>
              <w:rPr>
                <w:rFonts w:cs="Arial"/>
                <w:i/>
                <w:szCs w:val="20"/>
              </w:rPr>
            </w:pPr>
            <w:r>
              <w:rPr>
                <w:rFonts w:cs="Arial"/>
                <w:i/>
                <w:szCs w:val="20"/>
              </w:rPr>
              <w:t>Root blir sätts</w:t>
            </w:r>
          </w:p>
          <w:p w14:paraId="243E834E" w14:textId="77777777" w:rsidR="00F31B70" w:rsidRPr="00AC5622" w:rsidRDefault="00F31B70" w:rsidP="009A254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0D401AE2"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AC5622" w14:paraId="4AE918DE" w14:textId="77777777" w:rsidTr="009A2543">
        <w:tc>
          <w:tcPr>
            <w:tcW w:w="2474" w:type="dxa"/>
            <w:tcBorders>
              <w:top w:val="single" w:sz="4" w:space="0" w:color="auto"/>
              <w:left w:val="single" w:sz="4" w:space="0" w:color="auto"/>
              <w:bottom w:val="single" w:sz="4" w:space="0" w:color="auto"/>
              <w:right w:val="single" w:sz="4" w:space="0" w:color="auto"/>
            </w:tcBorders>
          </w:tcPr>
          <w:p w14:paraId="08251365" w14:textId="77777777" w:rsidR="00F31B70" w:rsidRPr="00AC5622" w:rsidRDefault="00F31B70" w:rsidP="009A254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65B886" w14:textId="77777777" w:rsidR="00F31B70" w:rsidRPr="00AC5622" w:rsidRDefault="00F31B70" w:rsidP="009A254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64B451" w14:textId="77777777" w:rsidR="00F31B70" w:rsidRPr="00AC5622" w:rsidRDefault="00F31B70" w:rsidP="009A254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0662D6A" w14:textId="77777777" w:rsidR="00F31B70" w:rsidRPr="00AC5622" w:rsidRDefault="00F31B70" w:rsidP="009A2543">
            <w:pPr>
              <w:rPr>
                <w:rFonts w:eastAsia="Batang"/>
                <w:i/>
                <w:szCs w:val="20"/>
                <w:lang w:val="en-US"/>
              </w:rPr>
            </w:pPr>
            <w:r w:rsidRPr="00AC5622">
              <w:rPr>
                <w:rFonts w:eastAsia="Batang"/>
                <w:i/>
                <w:szCs w:val="20"/>
                <w:lang w:val="en-US"/>
              </w:rPr>
              <w:t>1</w:t>
            </w:r>
          </w:p>
        </w:tc>
      </w:tr>
      <w:tr w:rsidR="00F31B70" w:rsidRPr="008345BA" w14:paraId="49165D00" w14:textId="77777777" w:rsidTr="009A2543">
        <w:trPr>
          <w:trHeight w:val="1266"/>
        </w:trPr>
        <w:tc>
          <w:tcPr>
            <w:tcW w:w="2474" w:type="dxa"/>
          </w:tcPr>
          <w:p w14:paraId="6B6BE2EC"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4ED759E" w14:textId="77777777" w:rsidR="00F31B70" w:rsidRPr="008345BA" w:rsidRDefault="00F31B70" w:rsidP="009A2543">
            <w:pPr>
              <w:rPr>
                <w:rFonts w:eastAsia="Batang"/>
                <w:szCs w:val="20"/>
              </w:rPr>
            </w:pPr>
            <w:r w:rsidRPr="008345BA">
              <w:rPr>
                <w:rFonts w:eastAsia="Batang"/>
                <w:szCs w:val="20"/>
              </w:rPr>
              <w:t>TimeStamp</w:t>
            </w:r>
          </w:p>
        </w:tc>
        <w:tc>
          <w:tcPr>
            <w:tcW w:w="2925" w:type="dxa"/>
          </w:tcPr>
          <w:p w14:paraId="44C5E7DE" w14:textId="77777777" w:rsidR="00F31B70" w:rsidRPr="009A0128" w:rsidRDefault="00F31B70" w:rsidP="009A2543">
            <w:pPr>
              <w:rPr>
                <w:rFonts w:eastAsia="Batang"/>
                <w:szCs w:val="20"/>
              </w:rPr>
            </w:pPr>
            <w:r w:rsidRPr="008345BA">
              <w:rPr>
                <w:rFonts w:cs="Arial"/>
                <w:szCs w:val="20"/>
              </w:rPr>
              <w:t>Starttid av referera</w:t>
            </w:r>
            <w:r>
              <w:rPr>
                <w:rFonts w:cs="Arial"/>
                <w:szCs w:val="20"/>
              </w:rPr>
              <w:t>t</w:t>
            </w:r>
            <w:r w:rsidRPr="008345BA">
              <w:rPr>
                <w:rFonts w:cs="Arial"/>
                <w:szCs w:val="20"/>
              </w:rPr>
              <w:t xml:space="preserve"> </w:t>
            </w:r>
            <w:r>
              <w:rPr>
                <w:rFonts w:cs="Arial"/>
                <w:szCs w:val="20"/>
              </w:rPr>
              <w:t>mätvärde</w:t>
            </w:r>
            <w:r w:rsidRPr="008345BA">
              <w:rPr>
                <w:rFonts w:cs="Arial"/>
                <w:szCs w:val="20"/>
              </w:rPr>
              <w:t>. Uttrycks med formatet ÅÅÅÅMMDDttmmss.</w:t>
            </w:r>
            <w:r>
              <w:rPr>
                <w:rFonts w:cs="Arial"/>
                <w:szCs w:val="20"/>
              </w:rPr>
              <w:t xml:space="preserve"> </w:t>
            </w:r>
          </w:p>
        </w:tc>
        <w:tc>
          <w:tcPr>
            <w:tcW w:w="1617" w:type="dxa"/>
          </w:tcPr>
          <w:p w14:paraId="775D15B3" w14:textId="77777777" w:rsidR="00F31B70" w:rsidRPr="008345BA" w:rsidRDefault="00F31B70" w:rsidP="009A2543">
            <w:pPr>
              <w:rPr>
                <w:rFonts w:eastAsia="Batang"/>
                <w:szCs w:val="20"/>
              </w:rPr>
            </w:pPr>
            <w:r w:rsidRPr="008345BA">
              <w:rPr>
                <w:rFonts w:eastAsia="Batang"/>
                <w:szCs w:val="20"/>
              </w:rPr>
              <w:t>1</w:t>
            </w:r>
          </w:p>
        </w:tc>
      </w:tr>
      <w:tr w:rsidR="00F31B70" w:rsidRPr="008345BA" w14:paraId="3060B82F" w14:textId="77777777" w:rsidTr="009A2543">
        <w:tc>
          <w:tcPr>
            <w:tcW w:w="2474" w:type="dxa"/>
          </w:tcPr>
          <w:p w14:paraId="79FAB54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ReferredInformationType.urn</w:t>
            </w:r>
          </w:p>
        </w:tc>
        <w:tc>
          <w:tcPr>
            <w:tcW w:w="2506" w:type="dxa"/>
          </w:tcPr>
          <w:p w14:paraId="220903F7" w14:textId="77777777" w:rsidR="00F31B70" w:rsidRPr="008345BA" w:rsidRDefault="00F31B70" w:rsidP="009A2543">
            <w:pPr>
              <w:rPr>
                <w:rFonts w:eastAsia="Batang"/>
                <w:szCs w:val="20"/>
              </w:rPr>
            </w:pPr>
            <w:r w:rsidRPr="008345BA">
              <w:rPr>
                <w:rFonts w:eastAsia="Batang"/>
                <w:szCs w:val="20"/>
              </w:rPr>
              <w:t>URN</w:t>
            </w:r>
          </w:p>
        </w:tc>
        <w:tc>
          <w:tcPr>
            <w:tcW w:w="2925" w:type="dxa"/>
          </w:tcPr>
          <w:p w14:paraId="4EE9E3C9" w14:textId="77777777" w:rsidR="00F31B70" w:rsidRPr="008345BA" w:rsidRDefault="00F31B70" w:rsidP="009A2543">
            <w:pPr>
              <w:rPr>
                <w:rFonts w:cs="Arial"/>
                <w:szCs w:val="20"/>
              </w:rPr>
            </w:pPr>
            <w:r>
              <w:rPr>
                <w:rFonts w:cs="Arial"/>
                <w:szCs w:val="20"/>
              </w:rPr>
              <w:t>Beskrivning av funktion för</w:t>
            </w:r>
            <w:r w:rsidRPr="008345BA">
              <w:rPr>
                <w:rFonts w:cs="Arial"/>
                <w:szCs w:val="20"/>
              </w:rPr>
              <w:t xml:space="preserve"> den refererade externa informationen. </w:t>
            </w:r>
            <w:r>
              <w:rPr>
                <w:rFonts w:cs="Arial"/>
                <w:szCs w:val="20"/>
              </w:rPr>
              <w:t>Baseras på</w:t>
            </w:r>
            <w:r w:rsidRPr="008345BA">
              <w:rPr>
                <w:rFonts w:cs="Arial"/>
                <w:szCs w:val="20"/>
              </w:rPr>
              <w:t xml:space="preserve"> Uniform Resource Name (URN) där adressrymden utgörs av resursnycklar som är persistenta och fysiskt självständiga</w:t>
            </w:r>
            <w:r>
              <w:rPr>
                <w:rFonts w:cs="Arial"/>
                <w:szCs w:val="20"/>
              </w:rPr>
              <w:t xml:space="preserve"> i domän fram till lämpligt tjänstekontrakt.</w:t>
            </w:r>
          </w:p>
          <w:p w14:paraId="7DD473AD" w14:textId="77777777" w:rsidR="00F31B70" w:rsidRPr="008345BA" w:rsidRDefault="00F31B70" w:rsidP="009A2543">
            <w:pPr>
              <w:rPr>
                <w:rFonts w:cs="Arial"/>
                <w:szCs w:val="20"/>
              </w:rPr>
            </w:pPr>
          </w:p>
          <w:p w14:paraId="5A66B5FF" w14:textId="77777777" w:rsidR="00F31B70" w:rsidRPr="008345BA" w:rsidRDefault="00F31B70" w:rsidP="009A2543">
            <w:pPr>
              <w:rPr>
                <w:rFonts w:eastAsia="Arial Unicode MS" w:cs="Arial"/>
                <w:color w:val="000000"/>
                <w:szCs w:val="20"/>
                <w:lang w:val="en-US"/>
              </w:rPr>
            </w:pPr>
            <w:r w:rsidRPr="008345BA">
              <w:rPr>
                <w:rFonts w:cs="Arial"/>
                <w:szCs w:val="20"/>
                <w:lang w:val="en-US"/>
              </w:rPr>
              <w:t xml:space="preserve">KV </w:t>
            </w:r>
            <w:r w:rsidRPr="008345BA">
              <w:rPr>
                <w:rFonts w:eastAsia="Arial Unicode MS" w:cs="Arial"/>
                <w:color w:val="000000"/>
                <w:szCs w:val="20"/>
                <w:lang w:val="en-US"/>
              </w:rPr>
              <w:t>URN OID 1.3.6.1</w:t>
            </w:r>
          </w:p>
          <w:p w14:paraId="3160E51C" w14:textId="77777777" w:rsidR="00F31B70" w:rsidRPr="008345BA" w:rsidRDefault="00F31B70" w:rsidP="009A2543">
            <w:pPr>
              <w:rPr>
                <w:rFonts w:eastAsia="Arial Unicode MS" w:cs="Arial"/>
                <w:color w:val="000000"/>
                <w:szCs w:val="20"/>
                <w:lang w:val="en-US"/>
              </w:rPr>
            </w:pPr>
          </w:p>
          <w:p w14:paraId="6D42251B" w14:textId="77777777" w:rsidR="00F31B70" w:rsidRPr="008345BA" w:rsidRDefault="00F31B70" w:rsidP="009A2543">
            <w:pPr>
              <w:rPr>
                <w:rFonts w:cs="Arial"/>
                <w:szCs w:val="20"/>
                <w:lang w:val="en-US"/>
              </w:rPr>
            </w:pPr>
            <w:r w:rsidRPr="008345BA">
              <w:rPr>
                <w:rFonts w:eastAsia="Arial Unicode MS" w:cs="Arial"/>
                <w:color w:val="000000"/>
                <w:szCs w:val="20"/>
                <w:lang w:val="en-US"/>
              </w:rPr>
              <w:t xml:space="preserve">T.ex. </w:t>
            </w:r>
            <w:r w:rsidRPr="008345BA">
              <w:rPr>
                <w:szCs w:val="20"/>
                <w:lang w:val="en-US"/>
              </w:rPr>
              <w:t>riv:</w:t>
            </w:r>
            <w:r w:rsidRPr="000A44E1">
              <w:rPr>
                <w:szCs w:val="20"/>
                <w:lang w:val="en-US"/>
              </w:rPr>
              <w:t>clinicalprocess:healthcond:basic</w:t>
            </w:r>
            <w:r w:rsidRPr="008345BA">
              <w:rPr>
                <w:szCs w:val="20"/>
                <w:lang w:val="en-US"/>
              </w:rPr>
              <w:t>:Get</w:t>
            </w:r>
            <w:r>
              <w:rPr>
                <w:szCs w:val="20"/>
                <w:lang w:val="en-US"/>
              </w:rPr>
              <w:t>Measurement</w:t>
            </w:r>
          </w:p>
        </w:tc>
        <w:tc>
          <w:tcPr>
            <w:tcW w:w="1617" w:type="dxa"/>
          </w:tcPr>
          <w:p w14:paraId="1D967705"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7D90E416" w14:textId="77777777" w:rsidTr="009A2543">
        <w:tc>
          <w:tcPr>
            <w:tcW w:w="2474" w:type="dxa"/>
            <w:shd w:val="clear" w:color="auto" w:fill="D9D9D9" w:themeFill="background1" w:themeFillShade="D9"/>
          </w:tcPr>
          <w:p w14:paraId="0986B3DA"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0FAE5E55" w14:textId="77777777" w:rsidR="00F31B70" w:rsidRPr="008345BA" w:rsidRDefault="00F31B70" w:rsidP="009A254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2F6595D5" w14:textId="77777777" w:rsidR="00F31B70" w:rsidRPr="008345BA" w:rsidRDefault="00F31B70" w:rsidP="009A2543">
            <w:pPr>
              <w:rPr>
                <w:rFonts w:eastAsia="Batang"/>
                <w:szCs w:val="20"/>
              </w:rPr>
            </w:pPr>
          </w:p>
        </w:tc>
        <w:tc>
          <w:tcPr>
            <w:tcW w:w="1617" w:type="dxa"/>
            <w:shd w:val="clear" w:color="auto" w:fill="D9D9D9" w:themeFill="background1" w:themeFillShade="D9"/>
          </w:tcPr>
          <w:p w14:paraId="6731D3A2" w14:textId="77777777" w:rsidR="00F31B70" w:rsidRPr="008345BA" w:rsidRDefault="00F31B70" w:rsidP="009A2543">
            <w:pPr>
              <w:rPr>
                <w:rFonts w:eastAsia="Batang"/>
                <w:szCs w:val="20"/>
              </w:rPr>
            </w:pPr>
            <w:r w:rsidRPr="008345BA">
              <w:rPr>
                <w:rFonts w:eastAsia="Batang"/>
                <w:szCs w:val="20"/>
              </w:rPr>
              <w:t>1</w:t>
            </w:r>
          </w:p>
        </w:tc>
      </w:tr>
      <w:tr w:rsidR="00F31B70" w:rsidRPr="008345BA" w14:paraId="4D0A2D9C" w14:textId="77777777" w:rsidTr="009A2543">
        <w:tc>
          <w:tcPr>
            <w:tcW w:w="2474" w:type="dxa"/>
          </w:tcPr>
          <w:p w14:paraId="3A8B11F5"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043CC87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2AE406C7" w14:textId="77777777" w:rsidR="00F31B70" w:rsidRPr="008345BA" w:rsidRDefault="00F31B70" w:rsidP="009A254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8E4C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040EC082" w14:textId="77777777" w:rsidTr="009A2543">
        <w:tc>
          <w:tcPr>
            <w:tcW w:w="2474" w:type="dxa"/>
          </w:tcPr>
          <w:p w14:paraId="1A84AA71" w14:textId="77777777" w:rsidR="00F31B70" w:rsidRPr="008345BA" w:rsidRDefault="00F31B70" w:rsidP="009A254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6E8B72AF" w14:textId="77777777" w:rsidR="00F31B70" w:rsidRPr="008345BA" w:rsidRDefault="00F31B70" w:rsidP="009A2543">
            <w:r>
              <w:t>String</w:t>
            </w:r>
          </w:p>
        </w:tc>
        <w:tc>
          <w:tcPr>
            <w:tcW w:w="2925" w:type="dxa"/>
          </w:tcPr>
          <w:p w14:paraId="76BBA845" w14:textId="77777777" w:rsidR="00F31B70" w:rsidRPr="008345BA" w:rsidRDefault="00F31B70" w:rsidP="009A254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18335348" w14:textId="77777777" w:rsidR="00F31B70" w:rsidRPr="008345BA" w:rsidRDefault="00F31B70" w:rsidP="009A2543">
            <w:pPr>
              <w:rPr>
                <w:lang w:val="en-US"/>
              </w:rPr>
            </w:pPr>
          </w:p>
        </w:tc>
      </w:tr>
      <w:tr w:rsidR="00F31B70" w:rsidRPr="008345BA" w14:paraId="1C869041" w14:textId="77777777" w:rsidTr="009A2543">
        <w:tc>
          <w:tcPr>
            <w:tcW w:w="2474" w:type="dxa"/>
          </w:tcPr>
          <w:p w14:paraId="44FBFC6A" w14:textId="77777777" w:rsidR="00F31B70" w:rsidRPr="008345BA" w:rsidRDefault="00F31B70" w:rsidP="009A254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120F4966" w14:textId="77777777" w:rsidR="00F31B70" w:rsidRPr="008345BA" w:rsidRDefault="00F31B70" w:rsidP="009A2543">
            <w:r>
              <w:t>String</w:t>
            </w:r>
          </w:p>
        </w:tc>
        <w:tc>
          <w:tcPr>
            <w:tcW w:w="2925" w:type="dxa"/>
          </w:tcPr>
          <w:p w14:paraId="6F7F8E31" w14:textId="77777777" w:rsidR="00F31B70" w:rsidRPr="008345BA" w:rsidRDefault="00F31B70" w:rsidP="009A2543">
            <w:pPr>
              <w:rPr>
                <w:rFonts w:cs="Arial"/>
              </w:rPr>
            </w:pPr>
            <w:r>
              <w:rPr>
                <w:rFonts w:cs="Arial"/>
              </w:rPr>
              <w:t>Extension sätts till den HSA-id för aktuell vårdgivare</w:t>
            </w:r>
          </w:p>
        </w:tc>
        <w:tc>
          <w:tcPr>
            <w:tcW w:w="1617" w:type="dxa"/>
          </w:tcPr>
          <w:p w14:paraId="0B7EDA3A" w14:textId="77777777" w:rsidR="00F31B70" w:rsidRPr="006701F1" w:rsidRDefault="00F31B70" w:rsidP="009A2543"/>
        </w:tc>
      </w:tr>
      <w:tr w:rsidR="00F31B70" w:rsidRPr="008345BA" w14:paraId="28677A3C" w14:textId="77777777" w:rsidTr="009A2543">
        <w:tc>
          <w:tcPr>
            <w:tcW w:w="2474" w:type="dxa"/>
            <w:shd w:val="clear" w:color="auto" w:fill="D9D9D9" w:themeFill="background1" w:themeFillShade="D9"/>
          </w:tcPr>
          <w:p w14:paraId="7158D564" w14:textId="77777777" w:rsidR="00F31B70" w:rsidRPr="008345BA" w:rsidRDefault="00F31B70" w:rsidP="009A254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77FF5DFA" w14:textId="77777777" w:rsidR="00F31B70" w:rsidRPr="008345BA" w:rsidRDefault="00F31B70" w:rsidP="009A254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1AC53B61" w14:textId="77777777" w:rsidR="00F31B70" w:rsidRPr="008345BA" w:rsidRDefault="00F31B70" w:rsidP="009A2543">
            <w:pPr>
              <w:rPr>
                <w:rFonts w:eastAsia="Batang"/>
                <w:szCs w:val="20"/>
                <w:lang w:val="en-US"/>
              </w:rPr>
            </w:pPr>
          </w:p>
        </w:tc>
        <w:tc>
          <w:tcPr>
            <w:tcW w:w="1617" w:type="dxa"/>
            <w:shd w:val="clear" w:color="auto" w:fill="D9D9D9" w:themeFill="background1" w:themeFillShade="D9"/>
          </w:tcPr>
          <w:p w14:paraId="1B83BFF2" w14:textId="77777777" w:rsidR="00F31B70" w:rsidRPr="008345BA" w:rsidRDefault="00F31B70" w:rsidP="009A2543">
            <w:pPr>
              <w:rPr>
                <w:rFonts w:eastAsia="Batang"/>
                <w:szCs w:val="20"/>
                <w:lang w:val="en-US"/>
              </w:rPr>
            </w:pPr>
            <w:r w:rsidRPr="008345BA">
              <w:rPr>
                <w:rFonts w:eastAsia="Batang"/>
                <w:szCs w:val="20"/>
                <w:lang w:val="en-US"/>
              </w:rPr>
              <w:t>1</w:t>
            </w:r>
          </w:p>
        </w:tc>
      </w:tr>
      <w:tr w:rsidR="00F31B70" w:rsidRPr="008345BA" w14:paraId="3F734D8E" w14:textId="77777777" w:rsidTr="009A2543">
        <w:tc>
          <w:tcPr>
            <w:tcW w:w="2474" w:type="dxa"/>
          </w:tcPr>
          <w:p w14:paraId="24C9290A" w14:textId="77777777" w:rsidR="00F31B70" w:rsidRPr="008345BA" w:rsidRDefault="00F31B70" w:rsidP="009A254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543824EC" w14:textId="77777777" w:rsidR="00F31B70" w:rsidRPr="008345BA" w:rsidRDefault="00F31B70" w:rsidP="009A2543">
            <w:pPr>
              <w:rPr>
                <w:rFonts w:eastAsia="Batang"/>
                <w:szCs w:val="20"/>
                <w:lang w:val="en-US"/>
              </w:rPr>
            </w:pPr>
            <w:r w:rsidRPr="008345BA">
              <w:rPr>
                <w:rFonts w:eastAsia="Batang"/>
                <w:szCs w:val="20"/>
                <w:lang w:val="en-US"/>
              </w:rPr>
              <w:t>IIType</w:t>
            </w:r>
          </w:p>
        </w:tc>
        <w:tc>
          <w:tcPr>
            <w:tcW w:w="2925" w:type="dxa"/>
          </w:tcPr>
          <w:p w14:paraId="08ED45BC" w14:textId="77777777" w:rsidR="00F31B70" w:rsidRDefault="00F31B70" w:rsidP="009A2543">
            <w:pPr>
              <w:rPr>
                <w:szCs w:val="20"/>
              </w:rPr>
            </w:pPr>
            <w:r w:rsidRPr="008345BA">
              <w:rPr>
                <w:szCs w:val="20"/>
              </w:rPr>
              <w:t xml:space="preserve">Personens identitet av utförarrollen som är unik inom källsystemet. </w:t>
            </w:r>
          </w:p>
          <w:p w14:paraId="1198E22A" w14:textId="77777777" w:rsidR="00F31B70" w:rsidRDefault="00F31B70" w:rsidP="009A2543">
            <w:pPr>
              <w:rPr>
                <w:szCs w:val="20"/>
              </w:rPr>
            </w:pPr>
          </w:p>
          <w:p w14:paraId="312926D2" w14:textId="77777777" w:rsidR="00F31B70" w:rsidRDefault="00F31B70" w:rsidP="009A254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12C31DA9" w14:textId="77777777" w:rsidR="00F31B70" w:rsidRDefault="00F31B70" w:rsidP="009A2543">
            <w:pPr>
              <w:rPr>
                <w:szCs w:val="20"/>
              </w:rPr>
            </w:pPr>
          </w:p>
          <w:p w14:paraId="625587ED" w14:textId="77777777" w:rsidR="00F31B70" w:rsidRPr="00DE210C" w:rsidRDefault="00F31B70" w:rsidP="009A254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64C7D65"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612528" w14:paraId="645D31D9" w14:textId="77777777" w:rsidTr="009A2543">
        <w:tc>
          <w:tcPr>
            <w:tcW w:w="2474" w:type="dxa"/>
            <w:tcBorders>
              <w:top w:val="single" w:sz="4" w:space="0" w:color="auto"/>
              <w:left w:val="single" w:sz="4" w:space="0" w:color="auto"/>
              <w:bottom w:val="single" w:sz="4" w:space="0" w:color="auto"/>
              <w:right w:val="single" w:sz="4" w:space="0" w:color="auto"/>
            </w:tcBorders>
          </w:tcPr>
          <w:p w14:paraId="45730D76"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69D84FA4"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74365F" w14:textId="77777777" w:rsidR="00F31B70" w:rsidRPr="00612528" w:rsidRDefault="00F31B70" w:rsidP="009A254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756B4A6" w14:textId="77777777" w:rsidR="00F31B70" w:rsidRPr="00612528" w:rsidRDefault="00F31B70" w:rsidP="009A2543">
            <w:pPr>
              <w:rPr>
                <w:rFonts w:eastAsia="Batang"/>
                <w:i/>
                <w:szCs w:val="20"/>
              </w:rPr>
            </w:pPr>
            <w:r w:rsidRPr="00612528">
              <w:rPr>
                <w:rFonts w:eastAsia="Batang"/>
                <w:i/>
                <w:szCs w:val="20"/>
              </w:rPr>
              <w:t>1</w:t>
            </w:r>
          </w:p>
        </w:tc>
      </w:tr>
      <w:tr w:rsidR="00F31B70" w:rsidRPr="00612528" w14:paraId="6CE8C5A6" w14:textId="77777777" w:rsidTr="009A2543">
        <w:tc>
          <w:tcPr>
            <w:tcW w:w="2474" w:type="dxa"/>
            <w:tcBorders>
              <w:top w:val="single" w:sz="4" w:space="0" w:color="auto"/>
              <w:left w:val="single" w:sz="4" w:space="0" w:color="auto"/>
              <w:bottom w:val="single" w:sz="4" w:space="0" w:color="auto"/>
              <w:right w:val="single" w:sz="4" w:space="0" w:color="auto"/>
            </w:tcBorders>
          </w:tcPr>
          <w:p w14:paraId="664E4119" w14:textId="77777777" w:rsidR="00F31B70" w:rsidRPr="00612528" w:rsidRDefault="00F31B70" w:rsidP="009A254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6324522B" w14:textId="77777777" w:rsidR="00F31B70" w:rsidRPr="00612528" w:rsidRDefault="00F31B70" w:rsidP="009A254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711FA8" w14:textId="77777777" w:rsidR="00F31B70" w:rsidRPr="00612528" w:rsidRDefault="00F31B70" w:rsidP="009A254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25D80FF4" w14:textId="77777777" w:rsidR="00F31B70" w:rsidRPr="00612528" w:rsidRDefault="00F31B70" w:rsidP="009A2543">
            <w:pPr>
              <w:rPr>
                <w:rFonts w:eastAsia="Batang"/>
                <w:i/>
                <w:szCs w:val="20"/>
              </w:rPr>
            </w:pPr>
            <w:r w:rsidRPr="00612528">
              <w:rPr>
                <w:rFonts w:eastAsia="Batang"/>
                <w:i/>
                <w:szCs w:val="20"/>
              </w:rPr>
              <w:t>1</w:t>
            </w:r>
          </w:p>
        </w:tc>
      </w:tr>
      <w:tr w:rsidR="00F31B70" w:rsidRPr="008345BA" w14:paraId="092FF75F" w14:textId="77777777" w:rsidTr="009A2543">
        <w:tc>
          <w:tcPr>
            <w:tcW w:w="2474" w:type="dxa"/>
          </w:tcPr>
          <w:p w14:paraId="38F3727B"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6E7BB837" w14:textId="77777777" w:rsidR="00F31B70" w:rsidRPr="008345BA" w:rsidRDefault="00F31B70" w:rsidP="009A2543">
            <w:pPr>
              <w:rPr>
                <w:rFonts w:eastAsia="Batang"/>
                <w:szCs w:val="20"/>
              </w:rPr>
            </w:pPr>
            <w:r w:rsidRPr="008345BA">
              <w:rPr>
                <w:rFonts w:eastAsia="Batang"/>
                <w:szCs w:val="20"/>
              </w:rPr>
              <w:t>CVType</w:t>
            </w:r>
          </w:p>
        </w:tc>
        <w:tc>
          <w:tcPr>
            <w:tcW w:w="2925" w:type="dxa"/>
          </w:tcPr>
          <w:p w14:paraId="1B570686" w14:textId="77777777" w:rsidR="00F31B70" w:rsidRPr="008345BA" w:rsidRDefault="00F31B70" w:rsidP="009A2543">
            <w:pPr>
              <w:rPr>
                <w:szCs w:val="20"/>
              </w:rPr>
            </w:pPr>
            <w:r w:rsidRPr="008345BA">
              <w:rPr>
                <w:szCs w:val="20"/>
              </w:rPr>
              <w:t>Beskriver utförarens roll.</w:t>
            </w:r>
          </w:p>
        </w:tc>
        <w:tc>
          <w:tcPr>
            <w:tcW w:w="1617" w:type="dxa"/>
          </w:tcPr>
          <w:p w14:paraId="74A215EC" w14:textId="77777777" w:rsidR="00F31B70" w:rsidRPr="008345BA" w:rsidRDefault="00F31B70" w:rsidP="009A2543">
            <w:pPr>
              <w:rPr>
                <w:rFonts w:eastAsia="Batang"/>
                <w:szCs w:val="20"/>
              </w:rPr>
            </w:pPr>
            <w:r w:rsidRPr="008345BA">
              <w:rPr>
                <w:rFonts w:eastAsia="Batang"/>
                <w:szCs w:val="20"/>
              </w:rPr>
              <w:t>1</w:t>
            </w:r>
          </w:p>
        </w:tc>
      </w:tr>
      <w:tr w:rsidR="00F31B70" w:rsidRPr="000B3601" w14:paraId="520C8261" w14:textId="77777777" w:rsidTr="009A2543">
        <w:tc>
          <w:tcPr>
            <w:tcW w:w="2474" w:type="dxa"/>
            <w:tcBorders>
              <w:top w:val="single" w:sz="4" w:space="0" w:color="auto"/>
              <w:left w:val="single" w:sz="4" w:space="0" w:color="auto"/>
              <w:bottom w:val="single" w:sz="4" w:space="0" w:color="auto"/>
              <w:right w:val="single" w:sz="4" w:space="0" w:color="auto"/>
            </w:tcBorders>
          </w:tcPr>
          <w:p w14:paraId="1031BC13"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F08E018"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89E596" w14:textId="77777777" w:rsidR="00F31B70" w:rsidRPr="000B3601" w:rsidRDefault="00F31B70" w:rsidP="009A254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2F39A8C6"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6F46269A" w14:textId="77777777" w:rsidTr="009A2543">
        <w:tc>
          <w:tcPr>
            <w:tcW w:w="2474" w:type="dxa"/>
            <w:tcBorders>
              <w:top w:val="single" w:sz="4" w:space="0" w:color="auto"/>
              <w:left w:val="single" w:sz="4" w:space="0" w:color="auto"/>
              <w:bottom w:val="single" w:sz="4" w:space="0" w:color="auto"/>
              <w:right w:val="single" w:sz="4" w:space="0" w:color="auto"/>
            </w:tcBorders>
          </w:tcPr>
          <w:p w14:paraId="44F2A3E5"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B866E2C"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3D49A0" w14:textId="77777777" w:rsidR="00F31B70" w:rsidRPr="00485475" w:rsidRDefault="00F31B70" w:rsidP="009A2543">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Ska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4D3E6F71" w14:textId="77777777" w:rsidR="00F31B70" w:rsidRPr="000B3601" w:rsidRDefault="00F31B70" w:rsidP="009A2543">
            <w:pPr>
              <w:rPr>
                <w:rFonts w:eastAsia="Batang"/>
                <w:i/>
                <w:szCs w:val="20"/>
              </w:rPr>
            </w:pPr>
            <w:r w:rsidRPr="000B3601">
              <w:rPr>
                <w:rFonts w:eastAsia="Batang"/>
                <w:i/>
                <w:szCs w:val="20"/>
              </w:rPr>
              <w:t>1</w:t>
            </w:r>
          </w:p>
        </w:tc>
      </w:tr>
      <w:tr w:rsidR="00F31B70" w:rsidRPr="000B3601" w14:paraId="196950CD" w14:textId="77777777" w:rsidTr="009A2543">
        <w:tc>
          <w:tcPr>
            <w:tcW w:w="2474" w:type="dxa"/>
            <w:tcBorders>
              <w:top w:val="single" w:sz="4" w:space="0" w:color="auto"/>
              <w:left w:val="single" w:sz="4" w:space="0" w:color="auto"/>
              <w:bottom w:val="single" w:sz="4" w:space="0" w:color="auto"/>
              <w:right w:val="single" w:sz="4" w:space="0" w:color="auto"/>
            </w:tcBorders>
          </w:tcPr>
          <w:p w14:paraId="7143D901"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2E8ED54"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E593FE" w14:textId="77777777" w:rsidR="00F31B70" w:rsidRPr="000B3601" w:rsidRDefault="00F31B70" w:rsidP="009A254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E6B675E"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4F9FDBD7" w14:textId="77777777" w:rsidTr="009A2543">
        <w:tc>
          <w:tcPr>
            <w:tcW w:w="2474" w:type="dxa"/>
            <w:tcBorders>
              <w:top w:val="single" w:sz="4" w:space="0" w:color="auto"/>
              <w:left w:val="single" w:sz="4" w:space="0" w:color="auto"/>
              <w:bottom w:val="single" w:sz="4" w:space="0" w:color="auto"/>
              <w:right w:val="single" w:sz="4" w:space="0" w:color="auto"/>
            </w:tcBorders>
          </w:tcPr>
          <w:p w14:paraId="784D7F2B"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0148563"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4E0F0A" w14:textId="77777777" w:rsidR="00F31B70" w:rsidRPr="000B3601" w:rsidRDefault="00F31B70" w:rsidP="009A254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3A3D7EF"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0B3601" w14:paraId="233827B2" w14:textId="77777777" w:rsidTr="009A2543">
        <w:tc>
          <w:tcPr>
            <w:tcW w:w="2474" w:type="dxa"/>
            <w:tcBorders>
              <w:top w:val="single" w:sz="4" w:space="0" w:color="auto"/>
              <w:left w:val="single" w:sz="4" w:space="0" w:color="auto"/>
              <w:bottom w:val="single" w:sz="4" w:space="0" w:color="auto"/>
              <w:right w:val="single" w:sz="4" w:space="0" w:color="auto"/>
            </w:tcBorders>
          </w:tcPr>
          <w:p w14:paraId="42C1B626" w14:textId="77777777" w:rsidR="00F31B70" w:rsidRPr="000B3601" w:rsidRDefault="00F31B70" w:rsidP="009A254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1C75B0FD" w14:textId="77777777" w:rsidR="00F31B70" w:rsidRPr="000B3601" w:rsidRDefault="00F31B70" w:rsidP="009A254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13A3F0" w14:textId="77777777" w:rsidR="00F31B70" w:rsidRPr="000B3601" w:rsidRDefault="00F31B70" w:rsidP="009A254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8519B7" w14:textId="77777777" w:rsidR="00F31B70" w:rsidRPr="000B3601" w:rsidRDefault="00F31B70" w:rsidP="009A254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31B70" w:rsidRPr="008345BA" w14:paraId="641AA561"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57A39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2ACB98" w14:textId="77777777" w:rsidR="00F31B70" w:rsidRPr="008345BA" w:rsidRDefault="00F31B70" w:rsidP="009A254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D1387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713567"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2AD10CC" w14:textId="77777777" w:rsidTr="009A2543">
        <w:tc>
          <w:tcPr>
            <w:tcW w:w="2474" w:type="dxa"/>
            <w:tcBorders>
              <w:top w:val="single" w:sz="4" w:space="0" w:color="auto"/>
              <w:left w:val="single" w:sz="4" w:space="0" w:color="auto"/>
              <w:bottom w:val="single" w:sz="4" w:space="0" w:color="auto"/>
              <w:right w:val="single" w:sz="4" w:space="0" w:color="auto"/>
            </w:tcBorders>
          </w:tcPr>
          <w:p w14:paraId="6D4768E8"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79070FC" w14:textId="77777777" w:rsidR="00F31B70" w:rsidRPr="008345BA" w:rsidRDefault="00F31B70" w:rsidP="009A254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B4B522F" w14:textId="77777777" w:rsidR="00F31B70" w:rsidRDefault="00F31B70" w:rsidP="009A2543">
            <w:pPr>
              <w:rPr>
                <w:szCs w:val="20"/>
              </w:rPr>
            </w:pPr>
            <w:r w:rsidRPr="008345BA">
              <w:rPr>
                <w:szCs w:val="20"/>
              </w:rPr>
              <w:t xml:space="preserve">Personens identitet av utförarrollen som är unik inom källsystemet. </w:t>
            </w:r>
          </w:p>
          <w:p w14:paraId="039C985D" w14:textId="77777777" w:rsidR="00F31B70" w:rsidRDefault="00F31B70" w:rsidP="009A2543">
            <w:pPr>
              <w:rPr>
                <w:szCs w:val="20"/>
              </w:rPr>
            </w:pPr>
          </w:p>
          <w:p w14:paraId="298DDF9C" w14:textId="77777777" w:rsidR="00F31B70" w:rsidRDefault="00F31B70" w:rsidP="009A254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42C82383" w14:textId="77777777" w:rsidR="00F31B70" w:rsidRDefault="00F31B70" w:rsidP="009A2543">
            <w:pPr>
              <w:rPr>
                <w:szCs w:val="20"/>
              </w:rPr>
            </w:pPr>
          </w:p>
          <w:p w14:paraId="13072924" w14:textId="77777777" w:rsidR="00F31B70" w:rsidRPr="008345BA" w:rsidRDefault="00F31B70" w:rsidP="009A2543">
            <w:pPr>
              <w:rPr>
                <w:szCs w:val="20"/>
              </w:rPr>
            </w:pPr>
            <w:r>
              <w:rPr>
                <w:szCs w:val="20"/>
              </w:rPr>
              <w:lastRenderedPageBreak/>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14C207AC" w14:textId="77777777" w:rsidR="00F31B70" w:rsidRPr="008345BA" w:rsidRDefault="00F31B70" w:rsidP="009A254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F31B70" w:rsidRPr="0012437B" w14:paraId="79B402D4" w14:textId="77777777" w:rsidTr="009A2543">
        <w:tc>
          <w:tcPr>
            <w:tcW w:w="2474" w:type="dxa"/>
            <w:tcBorders>
              <w:top w:val="single" w:sz="4" w:space="0" w:color="auto"/>
              <w:left w:val="single" w:sz="4" w:space="0" w:color="auto"/>
              <w:bottom w:val="single" w:sz="4" w:space="0" w:color="auto"/>
              <w:right w:val="single" w:sz="4" w:space="0" w:color="auto"/>
            </w:tcBorders>
          </w:tcPr>
          <w:p w14:paraId="746A4E9A" w14:textId="77777777" w:rsidR="00F31B70" w:rsidRPr="0012437B" w:rsidRDefault="00F31B70" w:rsidP="009A254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2D566AC0"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74A0484" w14:textId="77777777" w:rsidR="00F31B70" w:rsidRPr="0012437B" w:rsidRDefault="00F31B70" w:rsidP="009A2543">
            <w:pPr>
              <w:rPr>
                <w:i/>
                <w:szCs w:val="20"/>
              </w:rPr>
            </w:pPr>
            <w:r w:rsidRPr="0012437B">
              <w:rPr>
                <w:i/>
                <w:szCs w:val="20"/>
              </w:rPr>
              <w:t>KV OID för typ av identifierare:</w:t>
            </w:r>
          </w:p>
          <w:p w14:paraId="1D9C21B5" w14:textId="77777777" w:rsidR="00F31B70" w:rsidRPr="0012437B" w:rsidRDefault="00F31B70" w:rsidP="009A2543">
            <w:pPr>
              <w:rPr>
                <w:i/>
                <w:szCs w:val="20"/>
              </w:rPr>
            </w:pPr>
          </w:p>
          <w:p w14:paraId="09C5E9DC" w14:textId="19391785" w:rsidR="00F31B70" w:rsidRPr="0012437B" w:rsidRDefault="000A77FA" w:rsidP="009A2543">
            <w:pPr>
              <w:rPr>
                <w:i/>
                <w:szCs w:val="20"/>
              </w:rPr>
            </w:pPr>
            <w:r>
              <w:rPr>
                <w:i/>
                <w:szCs w:val="20"/>
              </w:rPr>
              <w:t xml:space="preserve">För personnummer används OID </w:t>
            </w:r>
            <w:r w:rsidR="00F31B70" w:rsidRPr="0012437B">
              <w:rPr>
                <w:i/>
                <w:szCs w:val="20"/>
              </w:rPr>
              <w:t>(1.2.752.129.2.1.3.1).</w:t>
            </w:r>
            <w:r w:rsidR="00F31B70" w:rsidRPr="0012437B">
              <w:rPr>
                <w:i/>
                <w:szCs w:val="20"/>
              </w:rPr>
              <w:br/>
            </w:r>
          </w:p>
          <w:p w14:paraId="08A94CE1" w14:textId="09D6D4D7" w:rsidR="00F31B70" w:rsidRPr="0012437B" w:rsidRDefault="000A77FA" w:rsidP="009A2543">
            <w:pPr>
              <w:rPr>
                <w:i/>
                <w:szCs w:val="20"/>
              </w:rPr>
            </w:pPr>
            <w:r>
              <w:rPr>
                <w:i/>
                <w:szCs w:val="20"/>
              </w:rPr>
              <w:t xml:space="preserve">För samordningsnummer används OID </w:t>
            </w:r>
            <w:r w:rsidR="00F31B70" w:rsidRPr="0012437B">
              <w:rPr>
                <w:i/>
                <w:szCs w:val="20"/>
              </w:rPr>
              <w:t>(1.2.752.129.2.1.3.3).</w:t>
            </w:r>
            <w:r w:rsidR="00F31B70" w:rsidRPr="0012437B">
              <w:rPr>
                <w:i/>
                <w:szCs w:val="20"/>
              </w:rPr>
              <w:br/>
            </w:r>
          </w:p>
          <w:p w14:paraId="61F710CE" w14:textId="77777777" w:rsidR="00F31B70" w:rsidRPr="0012437B" w:rsidRDefault="00F31B70" w:rsidP="009A2543">
            <w:pPr>
              <w:rPr>
                <w:i/>
                <w:szCs w:val="20"/>
              </w:rPr>
            </w:pPr>
            <w:r w:rsidRPr="0012437B">
              <w:rPr>
                <w:i/>
                <w:szCs w:val="20"/>
              </w:rPr>
              <w:t>För nationella reservnummer (1.2.752.129.2.1.3.2).</w:t>
            </w:r>
          </w:p>
          <w:p w14:paraId="5E4C8A19" w14:textId="77777777" w:rsidR="00F31B70" w:rsidRPr="0012437B" w:rsidRDefault="00F31B70" w:rsidP="009A2543">
            <w:pPr>
              <w:rPr>
                <w:i/>
                <w:szCs w:val="20"/>
              </w:rPr>
            </w:pPr>
          </w:p>
          <w:p w14:paraId="395AC410" w14:textId="5C0A993C" w:rsidR="00F31B70" w:rsidRPr="0012437B" w:rsidRDefault="000A77FA" w:rsidP="009A254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6A2071A0"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7B17B1B8" w14:textId="77777777" w:rsidTr="009A2543">
        <w:tc>
          <w:tcPr>
            <w:tcW w:w="2474" w:type="dxa"/>
            <w:tcBorders>
              <w:top w:val="single" w:sz="4" w:space="0" w:color="auto"/>
              <w:left w:val="single" w:sz="4" w:space="0" w:color="auto"/>
              <w:bottom w:val="single" w:sz="4" w:space="0" w:color="auto"/>
              <w:right w:val="single" w:sz="4" w:space="0" w:color="auto"/>
            </w:tcBorders>
          </w:tcPr>
          <w:p w14:paraId="09DD7AF3"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10C2808A"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0C9F3D2" w14:textId="77777777" w:rsidR="00F31B70" w:rsidRDefault="00F31B70" w:rsidP="009A2543">
            <w:pPr>
              <w:rPr>
                <w:i/>
                <w:szCs w:val="20"/>
              </w:rPr>
            </w:pPr>
            <w:r>
              <w:rPr>
                <w:i/>
                <w:szCs w:val="20"/>
              </w:rPr>
              <w:t>Personnummer/globalt reservnummer/</w:t>
            </w:r>
            <w:r w:rsidRPr="00FE0141">
              <w:rPr>
                <w:i/>
                <w:szCs w:val="20"/>
              </w:rPr>
              <w:t>samordningsnummer</w:t>
            </w:r>
            <w:r>
              <w:rPr>
                <w:i/>
                <w:szCs w:val="20"/>
              </w:rPr>
              <w:t>.</w:t>
            </w:r>
          </w:p>
          <w:p w14:paraId="2E9B6FEB" w14:textId="77777777" w:rsidR="00F31B70" w:rsidRDefault="00F31B70" w:rsidP="009A2543">
            <w:pPr>
              <w:rPr>
                <w:i/>
                <w:szCs w:val="20"/>
              </w:rPr>
            </w:pPr>
          </w:p>
          <w:p w14:paraId="1C215FCB" w14:textId="77777777" w:rsidR="00F31B70" w:rsidRPr="00FE0141" w:rsidRDefault="00F31B70" w:rsidP="009A254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764A4EB"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5963BAF" w14:textId="77777777" w:rsidTr="009A2543">
        <w:tc>
          <w:tcPr>
            <w:tcW w:w="2474" w:type="dxa"/>
            <w:tcBorders>
              <w:top w:val="single" w:sz="4" w:space="0" w:color="auto"/>
              <w:left w:val="single" w:sz="4" w:space="0" w:color="auto"/>
              <w:bottom w:val="single" w:sz="4" w:space="0" w:color="auto"/>
              <w:right w:val="single" w:sz="4" w:space="0" w:color="auto"/>
            </w:tcBorders>
          </w:tcPr>
          <w:p w14:paraId="5709E4B1"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1973617" w14:textId="77777777" w:rsidR="00F31B70" w:rsidRPr="008345BA" w:rsidRDefault="00F31B70" w:rsidP="009A254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1102D764" w14:textId="77777777" w:rsidR="00F31B70" w:rsidRDefault="00F31B70" w:rsidP="009A2543">
            <w:pPr>
              <w:rPr>
                <w:rFonts w:cs="Arial"/>
                <w:b/>
                <w:szCs w:val="20"/>
              </w:rPr>
            </w:pPr>
            <w:r w:rsidRPr="002206AC">
              <w:rPr>
                <w:rFonts w:eastAsia="Times New Roman" w:cs="Arial"/>
                <w:szCs w:val="20"/>
              </w:rPr>
              <w:t>För- och efternamn i klartext för signerande person.</w:t>
            </w:r>
          </w:p>
          <w:p w14:paraId="350DD24C" w14:textId="77777777" w:rsidR="00F31B70" w:rsidRPr="008345BA" w:rsidRDefault="00F31B70" w:rsidP="009A254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E49859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3367C622"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C75FA" w14:textId="77777777" w:rsidR="00F31B70" w:rsidRPr="008345BA" w:rsidRDefault="00F31B70" w:rsidP="009A254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C6C3A6" w14:textId="77777777" w:rsidR="00F31B70" w:rsidRPr="008345BA" w:rsidRDefault="00F31B70" w:rsidP="009A254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84C8A3F" w14:textId="77777777" w:rsidR="00F31B70" w:rsidRPr="008345BA"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609603"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6FACE153" w14:textId="77777777" w:rsidTr="009A2543">
        <w:tc>
          <w:tcPr>
            <w:tcW w:w="2474" w:type="dxa"/>
          </w:tcPr>
          <w:p w14:paraId="2F28E669"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4F1C1EBD" w14:textId="77777777" w:rsidR="00F31B70" w:rsidRPr="008345BA" w:rsidRDefault="00F31B70" w:rsidP="009A2543">
            <w:pPr>
              <w:rPr>
                <w:rFonts w:eastAsia="Batang"/>
                <w:szCs w:val="20"/>
              </w:rPr>
            </w:pPr>
            <w:r w:rsidRPr="008345BA">
              <w:rPr>
                <w:rFonts w:eastAsia="Batang"/>
                <w:szCs w:val="20"/>
              </w:rPr>
              <w:t>IIType</w:t>
            </w:r>
          </w:p>
        </w:tc>
        <w:tc>
          <w:tcPr>
            <w:tcW w:w="2925" w:type="dxa"/>
          </w:tcPr>
          <w:p w14:paraId="04D41547" w14:textId="77777777" w:rsidR="00F31B70" w:rsidRPr="0028093A" w:rsidRDefault="00F31B70" w:rsidP="009A254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5740E563" w14:textId="77777777" w:rsidR="00F31B70" w:rsidRPr="008345BA" w:rsidRDefault="00F31B70" w:rsidP="009A2543">
            <w:pPr>
              <w:rPr>
                <w:rFonts w:eastAsia="Batang"/>
                <w:szCs w:val="20"/>
              </w:rPr>
            </w:pPr>
            <w:r w:rsidRPr="008345BA">
              <w:rPr>
                <w:rFonts w:eastAsia="Batang"/>
                <w:szCs w:val="20"/>
              </w:rPr>
              <w:t>1</w:t>
            </w:r>
          </w:p>
        </w:tc>
      </w:tr>
      <w:tr w:rsidR="00F31B70" w:rsidRPr="0012437B" w14:paraId="619474D0" w14:textId="77777777" w:rsidTr="009A2543">
        <w:tc>
          <w:tcPr>
            <w:tcW w:w="2474" w:type="dxa"/>
            <w:tcBorders>
              <w:top w:val="single" w:sz="4" w:space="0" w:color="auto"/>
              <w:left w:val="single" w:sz="4" w:space="0" w:color="auto"/>
              <w:bottom w:val="single" w:sz="4" w:space="0" w:color="auto"/>
              <w:right w:val="single" w:sz="4" w:space="0" w:color="auto"/>
            </w:tcBorders>
          </w:tcPr>
          <w:p w14:paraId="564D2F9A"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6A2809EC"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11A0EB" w14:textId="77777777" w:rsidR="00F31B70" w:rsidRPr="0012437B" w:rsidRDefault="00F31B70" w:rsidP="009A2543">
            <w:pPr>
              <w:rPr>
                <w:rFonts w:cs="Arial"/>
                <w:i/>
                <w:szCs w:val="20"/>
              </w:rPr>
            </w:pPr>
            <w:r w:rsidRPr="0012437B">
              <w:rPr>
                <w:rFonts w:cs="Arial"/>
                <w:i/>
                <w:szCs w:val="20"/>
              </w:rPr>
              <w:t>Root blir då</w:t>
            </w:r>
          </w:p>
          <w:p w14:paraId="4857065A" w14:textId="77777777" w:rsidR="00F31B70" w:rsidRPr="0012437B"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9B8043" w14:textId="77777777" w:rsidR="00F31B70" w:rsidRPr="0012437B" w:rsidRDefault="00F31B70" w:rsidP="009A2543">
            <w:pPr>
              <w:rPr>
                <w:rFonts w:eastAsia="Batang"/>
                <w:i/>
                <w:szCs w:val="20"/>
              </w:rPr>
            </w:pPr>
            <w:r w:rsidRPr="0012437B">
              <w:rPr>
                <w:rFonts w:eastAsia="Batang"/>
                <w:i/>
                <w:szCs w:val="20"/>
              </w:rPr>
              <w:t>1</w:t>
            </w:r>
          </w:p>
        </w:tc>
      </w:tr>
      <w:tr w:rsidR="00F31B70" w:rsidRPr="0012437B" w14:paraId="3B4080D2" w14:textId="77777777" w:rsidTr="009A2543">
        <w:tc>
          <w:tcPr>
            <w:tcW w:w="2474" w:type="dxa"/>
            <w:tcBorders>
              <w:top w:val="single" w:sz="4" w:space="0" w:color="auto"/>
              <w:left w:val="single" w:sz="4" w:space="0" w:color="auto"/>
              <w:bottom w:val="single" w:sz="4" w:space="0" w:color="auto"/>
              <w:right w:val="single" w:sz="4" w:space="0" w:color="auto"/>
            </w:tcBorders>
          </w:tcPr>
          <w:p w14:paraId="17522DAD" w14:textId="77777777" w:rsidR="00F31B70" w:rsidRPr="0012437B" w:rsidRDefault="00F31B70" w:rsidP="009A254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46AEFEB8" w14:textId="77777777" w:rsidR="00F31B70" w:rsidRPr="0012437B" w:rsidRDefault="00F31B70" w:rsidP="009A254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6EAD83" w14:textId="77777777" w:rsidR="00F31B70" w:rsidRPr="0012437B" w:rsidRDefault="00F31B70" w:rsidP="009A254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2B035E2C" w14:textId="77777777" w:rsidR="00F31B70" w:rsidRPr="0012437B" w:rsidRDefault="00F31B70" w:rsidP="009A2543">
            <w:pPr>
              <w:rPr>
                <w:rFonts w:eastAsia="Batang"/>
                <w:i/>
                <w:szCs w:val="20"/>
              </w:rPr>
            </w:pPr>
            <w:r w:rsidRPr="0012437B">
              <w:rPr>
                <w:rFonts w:eastAsia="Batang"/>
                <w:i/>
                <w:szCs w:val="20"/>
              </w:rPr>
              <w:t>1</w:t>
            </w:r>
          </w:p>
        </w:tc>
      </w:tr>
      <w:tr w:rsidR="00F31B70" w:rsidRPr="008345BA" w14:paraId="196F3B12" w14:textId="77777777" w:rsidTr="009A2543">
        <w:tc>
          <w:tcPr>
            <w:tcW w:w="2474" w:type="dxa"/>
          </w:tcPr>
          <w:p w14:paraId="349AD307" w14:textId="77777777" w:rsidR="00F31B70" w:rsidRPr="008345BA" w:rsidRDefault="00F31B70" w:rsidP="009A254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329E8C1C" w14:textId="77777777" w:rsidR="00F31B70" w:rsidRPr="008345BA" w:rsidRDefault="00F31B70" w:rsidP="009A2543">
            <w:pPr>
              <w:rPr>
                <w:rFonts w:eastAsia="Batang"/>
                <w:szCs w:val="20"/>
              </w:rPr>
            </w:pPr>
            <w:r w:rsidRPr="008345BA">
              <w:rPr>
                <w:rFonts w:eastAsia="Batang"/>
                <w:szCs w:val="20"/>
              </w:rPr>
              <w:t>String</w:t>
            </w:r>
          </w:p>
        </w:tc>
        <w:tc>
          <w:tcPr>
            <w:tcW w:w="2925" w:type="dxa"/>
          </w:tcPr>
          <w:p w14:paraId="0771DC7A" w14:textId="77777777" w:rsidR="00F31B70" w:rsidRPr="008345BA" w:rsidRDefault="00F31B70" w:rsidP="009A254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3623E0AE" w14:textId="77777777" w:rsidR="00F31B70" w:rsidRPr="008345BA" w:rsidRDefault="00F31B70" w:rsidP="009A254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F31B70" w:rsidRPr="008345BA" w14:paraId="71F31C7E" w14:textId="77777777" w:rsidTr="009A254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39DC6E" w14:textId="77777777" w:rsidR="00F31B70" w:rsidRPr="000D2F72" w:rsidRDefault="00F31B70" w:rsidP="009A254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CA5F52" w14:textId="77777777" w:rsidR="00F31B70" w:rsidRPr="000D2F72" w:rsidRDefault="00F31B70" w:rsidP="009A254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FB7B431" w14:textId="77777777" w:rsidR="00F31B70" w:rsidRPr="000D2F72" w:rsidRDefault="00F31B70" w:rsidP="009A254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8888C0" w14:textId="77777777" w:rsidR="00F31B70" w:rsidRPr="00DE672F" w:rsidRDefault="00F31B70" w:rsidP="009A2543">
            <w:pPr>
              <w:rPr>
                <w:rFonts w:eastAsia="Batang"/>
                <w:szCs w:val="20"/>
              </w:rPr>
            </w:pPr>
            <w:r w:rsidRPr="000D2F72">
              <w:rPr>
                <w:rFonts w:eastAsia="Batang"/>
                <w:szCs w:val="20"/>
              </w:rPr>
              <w:t>1</w:t>
            </w:r>
          </w:p>
        </w:tc>
      </w:tr>
      <w:tr w:rsidR="00F31B70" w:rsidRPr="008345BA" w14:paraId="3F4E1AE6" w14:textId="77777777" w:rsidTr="009A2543">
        <w:tc>
          <w:tcPr>
            <w:tcW w:w="2474" w:type="dxa"/>
          </w:tcPr>
          <w:p w14:paraId="1698F973" w14:textId="77777777" w:rsidR="00F31B70" w:rsidRPr="00B75512" w:rsidRDefault="00F31B70" w:rsidP="009A2543">
            <w:pPr>
              <w:rPr>
                <w:rFonts w:eastAsia="Batang"/>
                <w:szCs w:val="20"/>
              </w:rPr>
            </w:pPr>
            <w:proofErr w:type="gramStart"/>
            <w:r>
              <w:rPr>
                <w:szCs w:val="20"/>
                <w:lang w:eastAsia="sv-SE"/>
              </w:rPr>
              <w:lastRenderedPageBreak/>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05A66502" w14:textId="77777777" w:rsidR="00F31B70" w:rsidRPr="00B75512" w:rsidRDefault="00F31B70" w:rsidP="009A2543">
            <w:pPr>
              <w:rPr>
                <w:rFonts w:eastAsia="Batang"/>
                <w:szCs w:val="20"/>
              </w:rPr>
            </w:pPr>
            <w:r w:rsidRPr="00B75512">
              <w:rPr>
                <w:rFonts w:eastAsia="Batang"/>
                <w:szCs w:val="20"/>
              </w:rPr>
              <w:t>IIType</w:t>
            </w:r>
          </w:p>
        </w:tc>
        <w:tc>
          <w:tcPr>
            <w:tcW w:w="2925" w:type="dxa"/>
          </w:tcPr>
          <w:p w14:paraId="5B7DA1FE" w14:textId="77777777" w:rsidR="00F31B70" w:rsidRPr="00FD7E4D" w:rsidRDefault="00F31B70" w:rsidP="009A254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7DBC63D0" w14:textId="77777777" w:rsidR="00F31B70" w:rsidRPr="00B75512" w:rsidRDefault="00F31B70" w:rsidP="009A2543">
            <w:pPr>
              <w:rPr>
                <w:rFonts w:eastAsia="Batang"/>
                <w:szCs w:val="20"/>
              </w:rPr>
            </w:pPr>
            <w:r w:rsidRPr="00B75512">
              <w:rPr>
                <w:rFonts w:eastAsia="Batang"/>
                <w:szCs w:val="20"/>
              </w:rPr>
              <w:t>1</w:t>
            </w:r>
          </w:p>
        </w:tc>
      </w:tr>
      <w:tr w:rsidR="00F31B70" w:rsidRPr="00715592" w14:paraId="2BD162FC" w14:textId="77777777" w:rsidTr="009A2543">
        <w:tc>
          <w:tcPr>
            <w:tcW w:w="2474" w:type="dxa"/>
            <w:tcBorders>
              <w:top w:val="single" w:sz="4" w:space="0" w:color="auto"/>
              <w:left w:val="single" w:sz="4" w:space="0" w:color="auto"/>
              <w:bottom w:val="single" w:sz="4" w:space="0" w:color="auto"/>
              <w:right w:val="single" w:sz="4" w:space="0" w:color="auto"/>
            </w:tcBorders>
          </w:tcPr>
          <w:p w14:paraId="326AB89B"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338DDFC"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A8F7EB" w14:textId="77777777" w:rsidR="00F31B70" w:rsidRPr="00715592" w:rsidRDefault="00F31B70" w:rsidP="009A2543">
            <w:pPr>
              <w:rPr>
                <w:rFonts w:cs="Arial"/>
                <w:i/>
                <w:szCs w:val="20"/>
              </w:rPr>
            </w:pPr>
            <w:r w:rsidRPr="00715592">
              <w:rPr>
                <w:rFonts w:cs="Arial"/>
                <w:i/>
                <w:szCs w:val="20"/>
              </w:rPr>
              <w:t>Root blir då</w:t>
            </w:r>
          </w:p>
          <w:p w14:paraId="283BD760" w14:textId="77777777" w:rsidR="00F31B70" w:rsidRPr="00715592" w:rsidRDefault="00F31B70" w:rsidP="009A254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AC25206" w14:textId="77777777" w:rsidR="00F31B70" w:rsidRPr="00715592" w:rsidRDefault="00F31B70" w:rsidP="009A2543">
            <w:pPr>
              <w:rPr>
                <w:rFonts w:eastAsia="Batang"/>
                <w:i/>
                <w:szCs w:val="20"/>
              </w:rPr>
            </w:pPr>
            <w:r w:rsidRPr="00715592">
              <w:rPr>
                <w:rFonts w:eastAsia="Batang"/>
                <w:i/>
                <w:szCs w:val="20"/>
              </w:rPr>
              <w:t>1</w:t>
            </w:r>
          </w:p>
        </w:tc>
      </w:tr>
      <w:tr w:rsidR="00F31B70" w:rsidRPr="00715592" w14:paraId="0BFC3D62" w14:textId="77777777" w:rsidTr="009A2543">
        <w:tc>
          <w:tcPr>
            <w:tcW w:w="2474" w:type="dxa"/>
            <w:tcBorders>
              <w:top w:val="single" w:sz="4" w:space="0" w:color="auto"/>
              <w:left w:val="single" w:sz="4" w:space="0" w:color="auto"/>
              <w:bottom w:val="single" w:sz="4" w:space="0" w:color="auto"/>
              <w:right w:val="single" w:sz="4" w:space="0" w:color="auto"/>
            </w:tcBorders>
          </w:tcPr>
          <w:p w14:paraId="1ACF16DF" w14:textId="77777777" w:rsidR="00F31B70" w:rsidRPr="00715592" w:rsidRDefault="00F31B70" w:rsidP="009A254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5AD1AC4" w14:textId="77777777" w:rsidR="00F31B70" w:rsidRPr="00715592" w:rsidRDefault="00F31B70" w:rsidP="009A254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CE89C0F" w14:textId="77777777" w:rsidR="00F31B70" w:rsidRPr="00715592" w:rsidRDefault="00F31B70" w:rsidP="009A254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72B7B088" w14:textId="77777777" w:rsidR="00F31B70" w:rsidRPr="00715592" w:rsidRDefault="00F31B70" w:rsidP="009A2543">
            <w:pPr>
              <w:rPr>
                <w:rFonts w:eastAsia="Batang"/>
                <w:i/>
                <w:szCs w:val="20"/>
              </w:rPr>
            </w:pPr>
            <w:r w:rsidRPr="00715592">
              <w:rPr>
                <w:rFonts w:eastAsia="Batang"/>
                <w:i/>
                <w:szCs w:val="20"/>
              </w:rPr>
              <w:t>1</w:t>
            </w:r>
          </w:p>
        </w:tc>
      </w:tr>
      <w:tr w:rsidR="00F31B70" w:rsidRPr="008345BA" w14:paraId="2B474E84" w14:textId="77777777" w:rsidTr="009A2543">
        <w:tc>
          <w:tcPr>
            <w:tcW w:w="2474" w:type="dxa"/>
          </w:tcPr>
          <w:p w14:paraId="08B8A30A" w14:textId="77777777" w:rsidR="00F31B70" w:rsidRPr="00B75512" w:rsidRDefault="00F31B70" w:rsidP="009A254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2E535E6C" w14:textId="77777777" w:rsidR="00F31B70" w:rsidRPr="00B75512" w:rsidRDefault="00F31B70" w:rsidP="009A2543">
            <w:pPr>
              <w:rPr>
                <w:rFonts w:eastAsia="Batang"/>
                <w:szCs w:val="20"/>
              </w:rPr>
            </w:pPr>
            <w:r>
              <w:rPr>
                <w:rFonts w:eastAsia="Batang"/>
                <w:szCs w:val="20"/>
              </w:rPr>
              <w:t>String</w:t>
            </w:r>
          </w:p>
        </w:tc>
        <w:tc>
          <w:tcPr>
            <w:tcW w:w="2925" w:type="dxa"/>
          </w:tcPr>
          <w:p w14:paraId="4F5A1A05" w14:textId="77777777" w:rsidR="00F31B70" w:rsidRPr="00A4027B" w:rsidRDefault="00F31B70" w:rsidP="009A254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4EA501EA" w14:textId="77777777" w:rsidR="00F31B70" w:rsidRPr="00B75512" w:rsidRDefault="00F31B70" w:rsidP="009A254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F31B70" w:rsidRPr="00122981" w14:paraId="1E9E738E" w14:textId="77777777" w:rsidTr="009A2543">
        <w:tc>
          <w:tcPr>
            <w:tcW w:w="2474" w:type="dxa"/>
            <w:tcBorders>
              <w:top w:val="single" w:sz="4" w:space="0" w:color="auto"/>
              <w:left w:val="single" w:sz="4" w:space="0" w:color="auto"/>
              <w:bottom w:val="single" w:sz="4" w:space="0" w:color="auto"/>
              <w:right w:val="single" w:sz="4" w:space="0" w:color="auto"/>
            </w:tcBorders>
          </w:tcPr>
          <w:p w14:paraId="33DA7E91" w14:textId="77777777" w:rsidR="00F31B70" w:rsidRPr="003938A4" w:rsidRDefault="00F31B70" w:rsidP="009A254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6036441C" w14:textId="77777777" w:rsidR="00F31B70" w:rsidRPr="003938A4" w:rsidRDefault="00F31B70" w:rsidP="009A254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CDFD24C" w14:textId="77777777" w:rsidR="00F31B70" w:rsidRPr="003938A4" w:rsidRDefault="00F31B70" w:rsidP="009A254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51936535" w14:textId="77777777" w:rsidR="00F31B70" w:rsidRPr="003938A4" w:rsidRDefault="00F31B70" w:rsidP="009A2543">
            <w:pPr>
              <w:rPr>
                <w:rFonts w:eastAsia="Batang"/>
                <w:szCs w:val="20"/>
              </w:rPr>
            </w:pPr>
          </w:p>
        </w:tc>
      </w:tr>
      <w:tr w:rsidR="00F31B70" w:rsidRPr="00122981" w14:paraId="3C40C224" w14:textId="77777777" w:rsidTr="009A2543">
        <w:tc>
          <w:tcPr>
            <w:tcW w:w="2474" w:type="dxa"/>
            <w:tcBorders>
              <w:top w:val="single" w:sz="4" w:space="0" w:color="auto"/>
              <w:left w:val="single" w:sz="4" w:space="0" w:color="auto"/>
              <w:bottom w:val="single" w:sz="4" w:space="0" w:color="auto"/>
              <w:right w:val="single" w:sz="4" w:space="0" w:color="auto"/>
            </w:tcBorders>
          </w:tcPr>
          <w:p w14:paraId="3FC3C522" w14:textId="77777777" w:rsidR="00F31B70" w:rsidRPr="003938A4" w:rsidRDefault="00F31B70" w:rsidP="009A254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46E8C2E"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4B0F4" w14:textId="77777777" w:rsidR="00F31B70" w:rsidRPr="003938A4" w:rsidRDefault="00F31B70" w:rsidP="009A2543">
            <w:pPr>
              <w:rPr>
                <w:rFonts w:cs="Arial"/>
                <w:szCs w:val="20"/>
              </w:rPr>
            </w:pPr>
            <w:r w:rsidRPr="003938A4">
              <w:rPr>
                <w:rFonts w:cs="Arial"/>
                <w:szCs w:val="20"/>
              </w:rPr>
              <w:t>OK = operationen genomförd utan fel</w:t>
            </w:r>
          </w:p>
          <w:p w14:paraId="3F055E3A" w14:textId="77777777" w:rsidR="00F31B70" w:rsidRPr="003938A4" w:rsidRDefault="00F31B70" w:rsidP="009A2543">
            <w:pPr>
              <w:rPr>
                <w:rFonts w:cs="Arial"/>
                <w:szCs w:val="20"/>
              </w:rPr>
            </w:pPr>
            <w:r w:rsidRPr="003938A4">
              <w:rPr>
                <w:rFonts w:cs="Arial"/>
                <w:szCs w:val="20"/>
              </w:rPr>
              <w:t xml:space="preserve">ERROR = Fel vid operationen. Felet beskrivs i elementet comment </w:t>
            </w:r>
          </w:p>
          <w:p w14:paraId="4BFCABE4" w14:textId="77777777" w:rsidR="00F31B70" w:rsidRPr="003938A4" w:rsidRDefault="00F31B70" w:rsidP="009A254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375B14FB" w14:textId="77777777" w:rsidR="00F31B70" w:rsidRPr="003938A4" w:rsidRDefault="00F31B70" w:rsidP="009A254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F31B70" w:rsidRPr="00122981" w14:paraId="30A86CAD" w14:textId="77777777" w:rsidTr="009A2543">
        <w:tc>
          <w:tcPr>
            <w:tcW w:w="2474" w:type="dxa"/>
            <w:tcBorders>
              <w:top w:val="single" w:sz="4" w:space="0" w:color="auto"/>
              <w:left w:val="single" w:sz="4" w:space="0" w:color="auto"/>
              <w:bottom w:val="single" w:sz="4" w:space="0" w:color="auto"/>
              <w:right w:val="single" w:sz="4" w:space="0" w:color="auto"/>
            </w:tcBorders>
          </w:tcPr>
          <w:p w14:paraId="1B64BA91" w14:textId="77777777" w:rsidR="00F31B70" w:rsidRPr="003938A4" w:rsidRDefault="00F31B70" w:rsidP="009A254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2561E34" w14:textId="77777777" w:rsidR="00F31B70" w:rsidRPr="003938A4" w:rsidRDefault="00F31B70" w:rsidP="009A254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CD155FB" w14:textId="77777777" w:rsidR="00F31B70" w:rsidRPr="003938A4" w:rsidRDefault="00F31B70" w:rsidP="009A254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45DC54A7" w14:textId="77777777" w:rsidR="00F31B70" w:rsidRPr="003938A4" w:rsidRDefault="00F31B70" w:rsidP="009A254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83F0348" w14:textId="77777777" w:rsidR="00F31B70" w:rsidRDefault="00F31B70" w:rsidP="003E0D54"/>
    <w:p w14:paraId="060B7CD3" w14:textId="77777777" w:rsidR="003E0D54" w:rsidRPr="00122981" w:rsidRDefault="003E0D54" w:rsidP="003E0D54"/>
    <w:p w14:paraId="01C04B53" w14:textId="77777777" w:rsidR="003E0D54" w:rsidRPr="00122981" w:rsidRDefault="003E0D54" w:rsidP="003E0D54">
      <w:pPr>
        <w:pStyle w:val="Rubrik3"/>
      </w:pPr>
      <w:bookmarkStart w:id="136" w:name="_Toc371516503"/>
      <w:bookmarkStart w:id="137" w:name="_Toc372034748"/>
      <w:bookmarkStart w:id="138" w:name="_Toc374962663"/>
      <w:r w:rsidRPr="00122981">
        <w:t>Övriga regler</w:t>
      </w:r>
      <w:bookmarkEnd w:id="136"/>
      <w:bookmarkEnd w:id="137"/>
      <w:bookmarkEnd w:id="138"/>
    </w:p>
    <w:p w14:paraId="708718C5" w14:textId="77777777" w:rsidR="00E27037" w:rsidRDefault="00E27037" w:rsidP="00E27037">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29388E2F" w14:textId="77777777" w:rsidR="00055DB3" w:rsidRDefault="00055DB3" w:rsidP="00E27037"/>
    <w:p w14:paraId="72041CC5" w14:textId="77777777" w:rsidR="00055DB3" w:rsidRPr="00C67971" w:rsidRDefault="00055DB3" w:rsidP="00055DB3">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22D0967F" w14:textId="77777777" w:rsidR="00055DB3" w:rsidRDefault="00055DB3" w:rsidP="00055DB3">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372A5363" w14:textId="77777777" w:rsidR="00055DB3" w:rsidRDefault="00055DB3" w:rsidP="00055DB3"/>
    <w:p w14:paraId="6DCDE137" w14:textId="77777777" w:rsidR="00055DB3" w:rsidRPr="00C67971" w:rsidRDefault="00055DB3" w:rsidP="00055DB3">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0E45FC89" w14:textId="77777777" w:rsidR="00055DB3" w:rsidRDefault="00055DB3" w:rsidP="00055DB3">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2DF5C97F" w14:textId="77777777" w:rsidR="00055DB3" w:rsidRDefault="00055DB3" w:rsidP="00055DB3"/>
    <w:p w14:paraId="493FC9AE" w14:textId="77777777" w:rsidR="00055DB3" w:rsidRPr="00C67971" w:rsidRDefault="00055DB3" w:rsidP="00055DB3">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2F28E90F" w14:textId="77777777" w:rsidR="00055DB3" w:rsidRDefault="00055DB3" w:rsidP="00055DB3">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w:t>
      </w:r>
      <w:r>
        <w:lastRenderedPageBreak/>
        <w:t>vid samma plats som CareUnit tillhörigheten för den vårdpersonal som utfört insamlingen av mätvärdet.</w:t>
      </w:r>
    </w:p>
    <w:p w14:paraId="79B363AF" w14:textId="77777777" w:rsidR="00055DB3" w:rsidRPr="00122981" w:rsidRDefault="00055DB3" w:rsidP="00E27037"/>
    <w:p w14:paraId="7BF1FF3A" w14:textId="77777777" w:rsidR="003E0D54" w:rsidRPr="00122981" w:rsidRDefault="003E0D54" w:rsidP="003E0D54"/>
    <w:p w14:paraId="4194E0A3" w14:textId="77777777" w:rsidR="00E27037" w:rsidRPr="00E27037" w:rsidRDefault="00E27037" w:rsidP="00E27037">
      <w:pPr>
        <w:pStyle w:val="Rubrik4"/>
      </w:pPr>
      <w:bookmarkStart w:id="139" w:name="_Toc371516504"/>
      <w:bookmarkStart w:id="140" w:name="_Toc372034749"/>
      <w:r w:rsidRPr="00E27037">
        <w:t>Icke funktionella krav</w:t>
      </w:r>
      <w:bookmarkEnd w:id="139"/>
      <w:bookmarkEnd w:id="140"/>
    </w:p>
    <w:p w14:paraId="6CBE0543" w14:textId="77777777" w:rsidR="0048081F" w:rsidRPr="00E146AE" w:rsidRDefault="0048081F" w:rsidP="0048081F">
      <w:r w:rsidRPr="00E146AE">
        <w:t>Inga övriga icke funktionella krav.</w:t>
      </w:r>
    </w:p>
    <w:p w14:paraId="5F2EB879" w14:textId="77777777" w:rsidR="003E0D54" w:rsidRPr="00E27037" w:rsidRDefault="003E0D54" w:rsidP="003E0D54"/>
    <w:p w14:paraId="1E67D0F3" w14:textId="77777777" w:rsidR="003E0D54" w:rsidRPr="00E27037" w:rsidRDefault="003E0D54" w:rsidP="003E0D54">
      <w:pPr>
        <w:pStyle w:val="Rubrik5"/>
        <w:rPr>
          <w:color w:val="auto"/>
        </w:rPr>
      </w:pPr>
      <w:r w:rsidRPr="00E27037">
        <w:rPr>
          <w:color w:val="auto"/>
        </w:rPr>
        <w:t>SLA-krav</w:t>
      </w:r>
    </w:p>
    <w:p w14:paraId="49820B08" w14:textId="13FEC955" w:rsidR="003E0D54" w:rsidRDefault="003E0D54" w:rsidP="00E471DB">
      <w:pPr>
        <w:rPr>
          <w:rFonts w:eastAsia="Times New Roman"/>
          <w:bCs/>
          <w:sz w:val="24"/>
          <w:szCs w:val="26"/>
        </w:rPr>
      </w:pPr>
      <w:r w:rsidRPr="00E27037">
        <w:t>Detta tjänstekontrakt har inga avvikande SLA-krav.</w:t>
      </w:r>
      <w:bookmarkStart w:id="141" w:name="_Toc371516505"/>
      <w:r>
        <w:br w:type="page"/>
      </w:r>
    </w:p>
    <w:p w14:paraId="1CEE17BC" w14:textId="77777777" w:rsidR="003E0D54" w:rsidRPr="00122981" w:rsidRDefault="003E0D54" w:rsidP="003E0D54">
      <w:pPr>
        <w:pStyle w:val="Rubrik2"/>
      </w:pPr>
      <w:bookmarkStart w:id="142" w:name="_Toc372034750"/>
      <w:bookmarkStart w:id="143" w:name="_Toc374962664"/>
      <w:r w:rsidRPr="00122981">
        <w:lastRenderedPageBreak/>
        <w:t>Delete</w:t>
      </w:r>
      <w:r>
        <w:t>Measurement</w:t>
      </w:r>
      <w:bookmarkEnd w:id="141"/>
      <w:bookmarkEnd w:id="142"/>
      <w:bookmarkEnd w:id="143"/>
    </w:p>
    <w:p w14:paraId="75115B5D" w14:textId="77777777" w:rsidR="003E0D54" w:rsidRPr="00122981" w:rsidRDefault="003E0D54" w:rsidP="003E0D54">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35EAF759" w14:textId="77777777" w:rsidR="003E0D54" w:rsidRPr="00122981" w:rsidRDefault="003E0D54" w:rsidP="003E0D54"/>
    <w:p w14:paraId="121FCEDA" w14:textId="77777777" w:rsidR="003E0D54" w:rsidRPr="00122981" w:rsidRDefault="003E0D54" w:rsidP="003E0D54">
      <w:pPr>
        <w:pStyle w:val="Rubrik3"/>
      </w:pPr>
      <w:bookmarkStart w:id="144" w:name="_Toc371516506"/>
      <w:bookmarkStart w:id="145" w:name="_Toc372034751"/>
      <w:bookmarkStart w:id="146" w:name="_Toc374962665"/>
      <w:r w:rsidRPr="00122981">
        <w:t>Version</w:t>
      </w:r>
      <w:bookmarkEnd w:id="144"/>
      <w:bookmarkEnd w:id="145"/>
      <w:bookmarkEnd w:id="146"/>
    </w:p>
    <w:p w14:paraId="694F398A" w14:textId="77777777" w:rsidR="003E0D54" w:rsidRPr="00122981" w:rsidRDefault="003E0D54" w:rsidP="003E0D54">
      <w:r w:rsidRPr="00122981">
        <w:t>1.0</w:t>
      </w:r>
    </w:p>
    <w:p w14:paraId="1F5F53C1" w14:textId="77777777" w:rsidR="003E0D54" w:rsidRPr="00122981" w:rsidRDefault="003E0D54" w:rsidP="003E0D54"/>
    <w:p w14:paraId="271CC6D1" w14:textId="77777777" w:rsidR="003E0D54" w:rsidRPr="00122981" w:rsidRDefault="003E0D54" w:rsidP="003E0D54">
      <w:pPr>
        <w:pStyle w:val="Rubrik3"/>
      </w:pPr>
      <w:bookmarkStart w:id="147" w:name="_Toc371516507"/>
      <w:bookmarkStart w:id="148" w:name="_Toc372034752"/>
      <w:bookmarkStart w:id="149" w:name="_Toc374962666"/>
      <w:r w:rsidRPr="00122981">
        <w:t>Fältregler</w:t>
      </w:r>
      <w:bookmarkEnd w:id="147"/>
      <w:bookmarkEnd w:id="148"/>
      <w:bookmarkEnd w:id="149"/>
    </w:p>
    <w:p w14:paraId="16040024" w14:textId="77777777" w:rsidR="003E0D54" w:rsidRPr="00122981" w:rsidRDefault="003E0D54" w:rsidP="003E0D54">
      <w:r w:rsidRPr="00122981">
        <w:t xml:space="preserve">Nedanstående tabell beskriver varje element i begäran och svar. Har namnet en * finns ytterligare regler för detta element och beskrivs mer i detalj i stycket Regler. </w:t>
      </w:r>
    </w:p>
    <w:p w14:paraId="3286321B" w14:textId="77777777" w:rsidR="003E0D54" w:rsidRPr="00122981" w:rsidRDefault="003E0D54" w:rsidP="003E0D54"/>
    <w:tbl>
      <w:tblPr>
        <w:tblStyle w:val="Tabellrutnt"/>
        <w:tblW w:w="9520" w:type="dxa"/>
        <w:tblLayout w:type="fixed"/>
        <w:tblLook w:val="04A0" w:firstRow="1" w:lastRow="0" w:firstColumn="1" w:lastColumn="0" w:noHBand="0" w:noVBand="1"/>
      </w:tblPr>
      <w:tblGrid>
        <w:gridCol w:w="2518"/>
        <w:gridCol w:w="2410"/>
        <w:gridCol w:w="2977"/>
        <w:gridCol w:w="1615"/>
      </w:tblGrid>
      <w:tr w:rsidR="003E0D54" w:rsidRPr="002206AC" w14:paraId="4C46F76F" w14:textId="77777777" w:rsidTr="00C2464A">
        <w:trPr>
          <w:trHeight w:val="384"/>
        </w:trPr>
        <w:tc>
          <w:tcPr>
            <w:tcW w:w="2518" w:type="dxa"/>
            <w:shd w:val="clear" w:color="auto" w:fill="D9D9D9" w:themeFill="background1" w:themeFillShade="D9"/>
            <w:vAlign w:val="bottom"/>
          </w:tcPr>
          <w:p w14:paraId="613D0528" w14:textId="77777777" w:rsidR="003E0D54" w:rsidRPr="002206AC" w:rsidRDefault="003E0D54" w:rsidP="00C2464A">
            <w:pPr>
              <w:rPr>
                <w:b/>
                <w:szCs w:val="20"/>
              </w:rPr>
            </w:pPr>
            <w:r w:rsidRPr="002206AC">
              <w:rPr>
                <w:b/>
                <w:szCs w:val="20"/>
              </w:rPr>
              <w:t>Namn</w:t>
            </w:r>
          </w:p>
        </w:tc>
        <w:tc>
          <w:tcPr>
            <w:tcW w:w="2410" w:type="dxa"/>
            <w:shd w:val="clear" w:color="auto" w:fill="D9D9D9" w:themeFill="background1" w:themeFillShade="D9"/>
            <w:vAlign w:val="bottom"/>
          </w:tcPr>
          <w:p w14:paraId="7CFBB714" w14:textId="77777777" w:rsidR="003E0D54" w:rsidRPr="002206AC" w:rsidRDefault="003E0D54" w:rsidP="00C2464A">
            <w:pPr>
              <w:rPr>
                <w:b/>
                <w:szCs w:val="20"/>
              </w:rPr>
            </w:pPr>
            <w:r w:rsidRPr="002206AC">
              <w:rPr>
                <w:b/>
                <w:szCs w:val="20"/>
              </w:rPr>
              <w:t>Typ</w:t>
            </w:r>
          </w:p>
        </w:tc>
        <w:tc>
          <w:tcPr>
            <w:tcW w:w="2977" w:type="dxa"/>
            <w:shd w:val="clear" w:color="auto" w:fill="D9D9D9" w:themeFill="background1" w:themeFillShade="D9"/>
            <w:vAlign w:val="bottom"/>
          </w:tcPr>
          <w:p w14:paraId="5FAB7B84" w14:textId="77777777" w:rsidR="003E0D54" w:rsidRPr="002206AC" w:rsidRDefault="003E0D54" w:rsidP="00C2464A">
            <w:pPr>
              <w:rPr>
                <w:b/>
                <w:szCs w:val="20"/>
              </w:rPr>
            </w:pPr>
            <w:r w:rsidRPr="002206AC">
              <w:rPr>
                <w:b/>
                <w:szCs w:val="20"/>
              </w:rPr>
              <w:t>Beskrivning</w:t>
            </w:r>
          </w:p>
        </w:tc>
        <w:tc>
          <w:tcPr>
            <w:tcW w:w="1615" w:type="dxa"/>
            <w:shd w:val="clear" w:color="auto" w:fill="D9D9D9" w:themeFill="background1" w:themeFillShade="D9"/>
            <w:vAlign w:val="bottom"/>
          </w:tcPr>
          <w:p w14:paraId="50AE5D87" w14:textId="77777777" w:rsidR="003E0D54" w:rsidRPr="002206AC" w:rsidRDefault="003E0D54" w:rsidP="00C2464A">
            <w:pPr>
              <w:rPr>
                <w:b/>
                <w:szCs w:val="20"/>
              </w:rPr>
            </w:pPr>
            <w:r w:rsidRPr="002206AC">
              <w:rPr>
                <w:b/>
                <w:szCs w:val="20"/>
              </w:rPr>
              <w:t>Kardinalitet</w:t>
            </w:r>
          </w:p>
        </w:tc>
      </w:tr>
      <w:tr w:rsidR="003E0D54" w:rsidRPr="002206AC" w14:paraId="64B1AA09" w14:textId="77777777" w:rsidTr="00C2464A">
        <w:tc>
          <w:tcPr>
            <w:tcW w:w="9520" w:type="dxa"/>
            <w:gridSpan w:val="4"/>
          </w:tcPr>
          <w:p w14:paraId="598F2CAC" w14:textId="77777777" w:rsidR="003E0D54" w:rsidRPr="002206AC" w:rsidRDefault="003E0D54" w:rsidP="00C2464A">
            <w:pPr>
              <w:rPr>
                <w:szCs w:val="20"/>
              </w:rPr>
            </w:pPr>
            <w:r w:rsidRPr="002206AC">
              <w:rPr>
                <w:b/>
                <w:szCs w:val="20"/>
              </w:rPr>
              <w:t>Begäran</w:t>
            </w:r>
          </w:p>
        </w:tc>
      </w:tr>
      <w:tr w:rsidR="003E0D54" w:rsidRPr="00122981" w14:paraId="6DE761A0" w14:textId="77777777" w:rsidTr="00C2464A">
        <w:tc>
          <w:tcPr>
            <w:tcW w:w="2518" w:type="dxa"/>
          </w:tcPr>
          <w:p w14:paraId="0ED4F629" w14:textId="77777777" w:rsidR="003E0D54" w:rsidRPr="00122981" w:rsidRDefault="003E0D54" w:rsidP="00C2464A">
            <w:pPr>
              <w:rPr>
                <w:rFonts w:eastAsia="Batang"/>
                <w:lang w:val="en-GB"/>
              </w:rPr>
            </w:pPr>
            <w:r>
              <w:rPr>
                <w:rFonts w:eastAsia="Batang"/>
                <w:lang w:val="en-GB"/>
              </w:rPr>
              <w:t>measurementId</w:t>
            </w:r>
          </w:p>
        </w:tc>
        <w:tc>
          <w:tcPr>
            <w:tcW w:w="2410" w:type="dxa"/>
          </w:tcPr>
          <w:p w14:paraId="1AF44309" w14:textId="77777777" w:rsidR="003E0D54" w:rsidRPr="00122981" w:rsidRDefault="003E0D54" w:rsidP="00C2464A">
            <w:pPr>
              <w:rPr>
                <w:rFonts w:eastAsia="Batang"/>
                <w:lang w:val="en-GB"/>
              </w:rPr>
            </w:pPr>
            <w:r w:rsidRPr="00122981">
              <w:rPr>
                <w:rFonts w:eastAsia="Batang"/>
                <w:lang w:val="en-GB"/>
              </w:rPr>
              <w:t>IIType</w:t>
            </w:r>
          </w:p>
        </w:tc>
        <w:tc>
          <w:tcPr>
            <w:tcW w:w="2977" w:type="dxa"/>
          </w:tcPr>
          <w:p w14:paraId="27BC7654" w14:textId="77777777" w:rsidR="003E0D54" w:rsidRPr="00122981" w:rsidRDefault="003E0D54" w:rsidP="00C2464A">
            <w:pPr>
              <w:rPr>
                <w:rFonts w:eastAsia="Batang"/>
              </w:rPr>
            </w:pPr>
            <w:r>
              <w:rPr>
                <w:rFonts w:eastAsia="Batang"/>
              </w:rPr>
              <w:t xml:space="preserve">measurementId för det mätvärde </w:t>
            </w:r>
            <w:r w:rsidRPr="00122981">
              <w:rPr>
                <w:rFonts w:eastAsia="Batang"/>
              </w:rPr>
              <w:t>med tillhörande information som ska raderas.</w:t>
            </w:r>
          </w:p>
          <w:p w14:paraId="041447FD" w14:textId="77777777" w:rsidR="003E0D54" w:rsidRPr="00122981" w:rsidRDefault="003E0D54" w:rsidP="00C2464A">
            <w:pPr>
              <w:rPr>
                <w:rFonts w:eastAsia="Batang"/>
              </w:rPr>
            </w:pPr>
          </w:p>
          <w:p w14:paraId="191A75BA" w14:textId="77777777" w:rsidR="003E0D54" w:rsidRPr="00122981" w:rsidRDefault="003E0D54" w:rsidP="00C2464A">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2723189E" w14:textId="77777777" w:rsidR="003E0D54" w:rsidRPr="00122981" w:rsidRDefault="003E0D54" w:rsidP="00C2464A">
            <w:pPr>
              <w:rPr>
                <w:rFonts w:eastAsia="Batang"/>
              </w:rPr>
            </w:pPr>
            <w:r w:rsidRPr="00122981">
              <w:rPr>
                <w:rFonts w:eastAsia="Batang"/>
                <w:szCs w:val="20"/>
              </w:rPr>
              <w:t>Ext:= HSA-id för det system inom vilket tillstånds-id är unikt+”:”+tillstånds- id.</w:t>
            </w:r>
          </w:p>
        </w:tc>
        <w:tc>
          <w:tcPr>
            <w:tcW w:w="1615" w:type="dxa"/>
          </w:tcPr>
          <w:p w14:paraId="08743A25" w14:textId="77777777" w:rsidR="003E0D54" w:rsidRPr="00122981" w:rsidRDefault="003E0D54" w:rsidP="00C2464A">
            <w:pPr>
              <w:rPr>
                <w:rFonts w:eastAsia="Batang"/>
                <w:lang w:val="en-GB"/>
              </w:rPr>
            </w:pPr>
            <w:r w:rsidRPr="00122981">
              <w:rPr>
                <w:rFonts w:eastAsia="Batang"/>
                <w:lang w:val="en-GB"/>
              </w:rPr>
              <w:t>1..1</w:t>
            </w:r>
          </w:p>
        </w:tc>
      </w:tr>
      <w:tr w:rsidR="003E0D54" w:rsidRPr="004451D8" w14:paraId="64F41901" w14:textId="77777777" w:rsidTr="00C2464A">
        <w:tc>
          <w:tcPr>
            <w:tcW w:w="2518" w:type="dxa"/>
          </w:tcPr>
          <w:p w14:paraId="60991C34"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6CDBD213"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48172547" w14:textId="77777777" w:rsidR="003E0D54" w:rsidRPr="004451D8" w:rsidRDefault="003E0D54" w:rsidP="00C2464A">
            <w:pPr>
              <w:rPr>
                <w:rFonts w:cs="Arial"/>
                <w:i/>
                <w:szCs w:val="20"/>
              </w:rPr>
            </w:pPr>
            <w:r w:rsidRPr="004451D8">
              <w:rPr>
                <w:rFonts w:cs="Arial"/>
                <w:i/>
                <w:szCs w:val="20"/>
              </w:rPr>
              <w:t>Root blir då</w:t>
            </w:r>
          </w:p>
          <w:p w14:paraId="3AFDF0BB" w14:textId="0F854CFA" w:rsidR="003E0D54" w:rsidRPr="004451D8" w:rsidRDefault="003E0D54" w:rsidP="00DE5CA4">
            <w:pPr>
              <w:rPr>
                <w:rFonts w:cs="Arial"/>
                <w:i/>
                <w:szCs w:val="20"/>
              </w:rPr>
            </w:pPr>
            <w:r w:rsidRPr="004451D8">
              <w:rPr>
                <w:rFonts w:cs="Arial"/>
                <w:i/>
                <w:szCs w:val="20"/>
              </w:rPr>
              <w:t>nationell OID för lokala id:n: 1.2.752.129.2.1.</w:t>
            </w:r>
            <w:r w:rsidR="00DE5CA4">
              <w:rPr>
                <w:rFonts w:cs="Arial"/>
                <w:i/>
                <w:szCs w:val="20"/>
              </w:rPr>
              <w:t>2</w:t>
            </w:r>
            <w:r w:rsidRPr="004451D8">
              <w:rPr>
                <w:rFonts w:cs="Arial"/>
                <w:i/>
                <w:szCs w:val="20"/>
              </w:rPr>
              <w:t>.1</w:t>
            </w:r>
          </w:p>
        </w:tc>
        <w:tc>
          <w:tcPr>
            <w:tcW w:w="1615" w:type="dxa"/>
          </w:tcPr>
          <w:p w14:paraId="3B090AE7" w14:textId="77777777" w:rsidR="003E0D54" w:rsidRPr="004451D8" w:rsidRDefault="003E0D54" w:rsidP="00C2464A">
            <w:pPr>
              <w:rPr>
                <w:rFonts w:eastAsia="Batang"/>
                <w:i/>
                <w:szCs w:val="20"/>
              </w:rPr>
            </w:pPr>
            <w:r w:rsidRPr="004451D8">
              <w:rPr>
                <w:rFonts w:eastAsia="Batang"/>
                <w:i/>
                <w:szCs w:val="20"/>
              </w:rPr>
              <w:t>1</w:t>
            </w:r>
          </w:p>
        </w:tc>
      </w:tr>
      <w:tr w:rsidR="003E0D54" w:rsidRPr="004451D8" w14:paraId="061FA88C" w14:textId="77777777" w:rsidTr="00C2464A">
        <w:tc>
          <w:tcPr>
            <w:tcW w:w="2518" w:type="dxa"/>
          </w:tcPr>
          <w:p w14:paraId="03703A72" w14:textId="77777777" w:rsidR="003E0D54" w:rsidRPr="004451D8" w:rsidRDefault="003E0D54" w:rsidP="00C2464A">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037EDD4B" w14:textId="77777777" w:rsidR="003E0D54" w:rsidRPr="004451D8" w:rsidRDefault="003E0D54" w:rsidP="00C2464A">
            <w:pPr>
              <w:rPr>
                <w:rFonts w:eastAsia="Batang"/>
                <w:i/>
                <w:szCs w:val="20"/>
              </w:rPr>
            </w:pPr>
            <w:r w:rsidRPr="004451D8">
              <w:rPr>
                <w:rFonts w:eastAsia="Batang"/>
                <w:i/>
                <w:szCs w:val="20"/>
              </w:rPr>
              <w:t>String</w:t>
            </w:r>
          </w:p>
        </w:tc>
        <w:tc>
          <w:tcPr>
            <w:tcW w:w="2977" w:type="dxa"/>
          </w:tcPr>
          <w:p w14:paraId="34FC2A5D" w14:textId="77777777" w:rsidR="003E0D54" w:rsidRPr="004451D8" w:rsidRDefault="003E0D54" w:rsidP="00C2464A">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48F1FA64" w14:textId="77777777" w:rsidR="003E0D54" w:rsidRPr="004451D8" w:rsidRDefault="003E0D54" w:rsidP="00C2464A">
            <w:pPr>
              <w:rPr>
                <w:rFonts w:eastAsia="Batang"/>
                <w:i/>
                <w:szCs w:val="20"/>
              </w:rPr>
            </w:pPr>
            <w:r w:rsidRPr="004451D8">
              <w:rPr>
                <w:rFonts w:eastAsia="Batang"/>
                <w:i/>
                <w:szCs w:val="20"/>
              </w:rPr>
              <w:t>1</w:t>
            </w:r>
          </w:p>
        </w:tc>
      </w:tr>
      <w:tr w:rsidR="003E0D54" w:rsidRPr="00122981" w14:paraId="6A666737" w14:textId="77777777" w:rsidTr="00C2464A">
        <w:tc>
          <w:tcPr>
            <w:tcW w:w="2518" w:type="dxa"/>
          </w:tcPr>
          <w:p w14:paraId="0791AAA6" w14:textId="77777777" w:rsidR="003E0D54" w:rsidRPr="00122981" w:rsidRDefault="003E0D54" w:rsidP="00C2464A">
            <w:pPr>
              <w:rPr>
                <w:b/>
              </w:rPr>
            </w:pPr>
            <w:r w:rsidRPr="00122981">
              <w:rPr>
                <w:b/>
              </w:rPr>
              <w:t>Svar</w:t>
            </w:r>
          </w:p>
        </w:tc>
        <w:tc>
          <w:tcPr>
            <w:tcW w:w="2410" w:type="dxa"/>
          </w:tcPr>
          <w:p w14:paraId="7A4C6716" w14:textId="77777777" w:rsidR="003E0D54" w:rsidRPr="00122981" w:rsidRDefault="003E0D54" w:rsidP="00C2464A"/>
        </w:tc>
        <w:tc>
          <w:tcPr>
            <w:tcW w:w="2977" w:type="dxa"/>
          </w:tcPr>
          <w:p w14:paraId="601BAD74" w14:textId="77777777" w:rsidR="003E0D54" w:rsidRPr="00122981" w:rsidRDefault="003E0D54" w:rsidP="00C2464A"/>
        </w:tc>
        <w:tc>
          <w:tcPr>
            <w:tcW w:w="1615" w:type="dxa"/>
          </w:tcPr>
          <w:p w14:paraId="20DA1BBA" w14:textId="77777777" w:rsidR="003E0D54" w:rsidRPr="00122981" w:rsidRDefault="003E0D54" w:rsidP="00C2464A"/>
        </w:tc>
      </w:tr>
      <w:tr w:rsidR="003E0D54" w:rsidRPr="00122981" w14:paraId="671336D2" w14:textId="77777777" w:rsidTr="00C2464A">
        <w:tc>
          <w:tcPr>
            <w:tcW w:w="2518" w:type="dxa"/>
          </w:tcPr>
          <w:p w14:paraId="75928F1B" w14:textId="77777777" w:rsidR="003E0D54" w:rsidRPr="00122981" w:rsidRDefault="003E0D54" w:rsidP="00C2464A">
            <w:pPr>
              <w:rPr>
                <w:rFonts w:eastAsia="Batang"/>
                <w:lang w:val="en-GB"/>
              </w:rPr>
            </w:pPr>
            <w:r w:rsidRPr="00122981">
              <w:rPr>
                <w:rFonts w:eastAsia="Batang"/>
                <w:lang w:val="en-GB"/>
              </w:rPr>
              <w:t>code</w:t>
            </w:r>
          </w:p>
        </w:tc>
        <w:tc>
          <w:tcPr>
            <w:tcW w:w="2410" w:type="dxa"/>
          </w:tcPr>
          <w:p w14:paraId="1288EEC1" w14:textId="77777777" w:rsidR="003E0D54" w:rsidRPr="00122981" w:rsidRDefault="003E0D54" w:rsidP="00C2464A">
            <w:pPr>
              <w:rPr>
                <w:rFonts w:eastAsia="Batang"/>
                <w:lang w:val="en-GB"/>
              </w:rPr>
            </w:pPr>
            <w:r w:rsidRPr="00122981">
              <w:rPr>
                <w:rFonts w:eastAsia="Batang"/>
                <w:lang w:val="en-GB"/>
              </w:rPr>
              <w:t>String</w:t>
            </w:r>
          </w:p>
        </w:tc>
        <w:tc>
          <w:tcPr>
            <w:tcW w:w="2977" w:type="dxa"/>
          </w:tcPr>
          <w:p w14:paraId="2A3C23FA" w14:textId="77777777" w:rsidR="003E0D54" w:rsidRPr="00122981" w:rsidRDefault="003E0D54" w:rsidP="00C2464A">
            <w:pPr>
              <w:rPr>
                <w:rFonts w:eastAsia="Batang"/>
              </w:rPr>
            </w:pPr>
            <w:r w:rsidRPr="00122981">
              <w:rPr>
                <w:rFonts w:eastAsia="Batang"/>
              </w:rPr>
              <w:t>OK = operationen genomförd utan fel</w:t>
            </w:r>
          </w:p>
          <w:p w14:paraId="603CFAB2" w14:textId="77777777" w:rsidR="003E0D54" w:rsidRPr="00122981" w:rsidRDefault="003E0D54" w:rsidP="00C2464A">
            <w:pPr>
              <w:rPr>
                <w:rFonts w:eastAsia="Batang"/>
              </w:rPr>
            </w:pPr>
            <w:r w:rsidRPr="00122981">
              <w:rPr>
                <w:rFonts w:eastAsia="Batang"/>
              </w:rPr>
              <w:t xml:space="preserve">ERROR = Fel vid operationen. Felet beskrivs i elementet comment </w:t>
            </w:r>
          </w:p>
          <w:p w14:paraId="1E6A6671" w14:textId="77777777" w:rsidR="003E0D54" w:rsidRPr="00122981" w:rsidRDefault="003E0D54" w:rsidP="00C2464A">
            <w:pPr>
              <w:rPr>
                <w:rFonts w:eastAsia="Batang"/>
              </w:rPr>
            </w:pPr>
            <w:r w:rsidRPr="00122981">
              <w:rPr>
                <w:rFonts w:eastAsia="Batang"/>
              </w:rPr>
              <w:t>INFO = Information finns om operationen. Informationen beskrivs i elementet comment</w:t>
            </w:r>
          </w:p>
        </w:tc>
        <w:tc>
          <w:tcPr>
            <w:tcW w:w="1615" w:type="dxa"/>
          </w:tcPr>
          <w:p w14:paraId="72E8C67A" w14:textId="77777777" w:rsidR="003E0D54" w:rsidRPr="00122981" w:rsidRDefault="003E0D54" w:rsidP="00C2464A">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3E0D54" w:rsidRPr="00122981" w14:paraId="238099ED" w14:textId="77777777" w:rsidTr="00C2464A">
        <w:tc>
          <w:tcPr>
            <w:tcW w:w="2518" w:type="dxa"/>
          </w:tcPr>
          <w:p w14:paraId="672B03E8" w14:textId="77777777" w:rsidR="003E0D54" w:rsidRPr="00122981" w:rsidRDefault="003E0D54" w:rsidP="00C2464A">
            <w:pPr>
              <w:rPr>
                <w:rFonts w:eastAsia="Batang"/>
              </w:rPr>
            </w:pPr>
            <w:r w:rsidRPr="00122981">
              <w:rPr>
                <w:rFonts w:eastAsia="Batang"/>
              </w:rPr>
              <w:t>comment</w:t>
            </w:r>
          </w:p>
        </w:tc>
        <w:tc>
          <w:tcPr>
            <w:tcW w:w="2410" w:type="dxa"/>
          </w:tcPr>
          <w:p w14:paraId="7841D184" w14:textId="77777777" w:rsidR="003E0D54" w:rsidRPr="00122981" w:rsidRDefault="003E0D54" w:rsidP="00C2464A">
            <w:pPr>
              <w:rPr>
                <w:rFonts w:eastAsia="Batang"/>
              </w:rPr>
            </w:pPr>
            <w:r w:rsidRPr="00122981">
              <w:rPr>
                <w:rFonts w:eastAsia="Batang"/>
              </w:rPr>
              <w:t>String</w:t>
            </w:r>
          </w:p>
        </w:tc>
        <w:tc>
          <w:tcPr>
            <w:tcW w:w="2977" w:type="dxa"/>
          </w:tcPr>
          <w:p w14:paraId="100FA6EC" w14:textId="77777777" w:rsidR="003E0D54" w:rsidRPr="00122981" w:rsidRDefault="003E0D54" w:rsidP="00C2464A">
            <w:pPr>
              <w:rPr>
                <w:rFonts w:eastAsia="Batang"/>
              </w:rPr>
            </w:pPr>
            <w:r w:rsidRPr="00122981">
              <w:rPr>
                <w:rFonts w:eastAsia="Batang"/>
              </w:rPr>
              <w:t xml:space="preserve">Beskrivning av fel som uppstått alternativt information om genomförd </w:t>
            </w:r>
            <w:r w:rsidRPr="00122981">
              <w:rPr>
                <w:rFonts w:eastAsia="Batang"/>
              </w:rPr>
              <w:lastRenderedPageBreak/>
              <w:t>operation.</w:t>
            </w:r>
          </w:p>
        </w:tc>
        <w:tc>
          <w:tcPr>
            <w:tcW w:w="1615" w:type="dxa"/>
          </w:tcPr>
          <w:p w14:paraId="438369DA" w14:textId="77777777" w:rsidR="003E0D54" w:rsidRPr="00122981" w:rsidRDefault="003E0D54" w:rsidP="00C2464A">
            <w:pPr>
              <w:rPr>
                <w:rFonts w:eastAsia="Batang"/>
              </w:rPr>
            </w:pPr>
            <w:r w:rsidRPr="00122981">
              <w:rPr>
                <w:rFonts w:eastAsia="Batang"/>
              </w:rPr>
              <w:lastRenderedPageBreak/>
              <w:t>0</w:t>
            </w:r>
            <w:proofErr w:type="gramStart"/>
            <w:r w:rsidRPr="00122981">
              <w:rPr>
                <w:rFonts w:eastAsia="Batang"/>
              </w:rPr>
              <w:t>..</w:t>
            </w:r>
            <w:proofErr w:type="gramEnd"/>
            <w:r w:rsidRPr="00122981">
              <w:rPr>
                <w:rFonts w:eastAsia="Batang"/>
              </w:rPr>
              <w:t>1</w:t>
            </w:r>
          </w:p>
        </w:tc>
      </w:tr>
    </w:tbl>
    <w:p w14:paraId="179DE8C0" w14:textId="77777777" w:rsidR="003E0D54" w:rsidRPr="00122981" w:rsidRDefault="003E0D54" w:rsidP="003E0D54"/>
    <w:p w14:paraId="1FF6C473" w14:textId="77777777" w:rsidR="003E0D54" w:rsidRPr="00122981" w:rsidRDefault="003E0D54" w:rsidP="003E0D54">
      <w:pPr>
        <w:pStyle w:val="Rubrik3"/>
      </w:pPr>
      <w:bookmarkStart w:id="150" w:name="_Toc371516508"/>
      <w:bookmarkStart w:id="151" w:name="_Toc372034753"/>
      <w:bookmarkStart w:id="152" w:name="_Toc374962667"/>
      <w:r w:rsidRPr="00122981">
        <w:t>Övriga regler</w:t>
      </w:r>
      <w:bookmarkEnd w:id="150"/>
      <w:bookmarkEnd w:id="151"/>
      <w:bookmarkEnd w:id="152"/>
    </w:p>
    <w:p w14:paraId="58DB3A2E" w14:textId="77777777" w:rsidR="003E0D54" w:rsidRPr="00122981" w:rsidRDefault="003E0D54" w:rsidP="003E0D54">
      <w:r w:rsidRPr="00122981">
        <w:t>Inga.</w:t>
      </w:r>
    </w:p>
    <w:p w14:paraId="24747CBD" w14:textId="77777777" w:rsidR="00FD6172" w:rsidRPr="002379B8" w:rsidRDefault="00FD6172" w:rsidP="00FD6172">
      <w:pPr>
        <w:rPr>
          <w:highlight w:val="yellow"/>
        </w:rPr>
      </w:pPr>
    </w:p>
    <w:p w14:paraId="23E2191B" w14:textId="77777777" w:rsidR="00FD6172" w:rsidRPr="002D751B" w:rsidRDefault="00FD6172" w:rsidP="00FD6172">
      <w:pPr>
        <w:pStyle w:val="Rubrik4"/>
      </w:pPr>
      <w:r w:rsidRPr="002D751B">
        <w:t>Icke funktionella krav</w:t>
      </w:r>
    </w:p>
    <w:p w14:paraId="50DCCD15" w14:textId="77777777" w:rsidR="0048081F" w:rsidRPr="00E146AE" w:rsidRDefault="0048081F" w:rsidP="0048081F">
      <w:r w:rsidRPr="00E146AE">
        <w:t>Inga övriga icke funktionella krav.</w:t>
      </w:r>
    </w:p>
    <w:p w14:paraId="6D53DEB5" w14:textId="77777777" w:rsidR="003E0D54" w:rsidRPr="002D751B" w:rsidRDefault="003E0D54" w:rsidP="003E0D54">
      <w:pPr>
        <w:spacing w:line="240" w:lineRule="auto"/>
      </w:pPr>
    </w:p>
    <w:p w14:paraId="634F8C8C" w14:textId="77777777" w:rsidR="003E0D54" w:rsidRPr="002D751B" w:rsidRDefault="003E0D54" w:rsidP="003E0D54">
      <w:pPr>
        <w:pStyle w:val="Rubrik5"/>
        <w:rPr>
          <w:color w:val="auto"/>
        </w:rPr>
      </w:pPr>
      <w:r w:rsidRPr="002D751B">
        <w:rPr>
          <w:color w:val="auto"/>
        </w:rPr>
        <w:t>SLA-krav</w:t>
      </w:r>
    </w:p>
    <w:p w14:paraId="7DCFB770" w14:textId="77777777" w:rsidR="003E0D54" w:rsidRPr="002D751B" w:rsidRDefault="003E0D54" w:rsidP="003E0D54">
      <w:r w:rsidRPr="002D751B">
        <w:t>Detta tjänstekontrakt har inga avvikande SLA-krav.</w:t>
      </w:r>
    </w:p>
    <w:p w14:paraId="73674D0B" w14:textId="77777777" w:rsidR="003E0D54" w:rsidRPr="002379B8" w:rsidRDefault="003E0D54" w:rsidP="003E0D54">
      <w:pPr>
        <w:rPr>
          <w:highlight w:val="yellow"/>
        </w:rPr>
      </w:pPr>
    </w:p>
    <w:p w14:paraId="5CE44993" w14:textId="77777777" w:rsidR="003E0D54" w:rsidRDefault="003E0D54" w:rsidP="008D2D07">
      <w:pPr>
        <w:rPr>
          <w:rFonts w:eastAsia="Times New Roman"/>
          <w:bCs/>
          <w:sz w:val="30"/>
          <w:szCs w:val="28"/>
        </w:rPr>
      </w:pPr>
    </w:p>
    <w:sectPr w:rsidR="003E0D54" w:rsidSect="007B025E">
      <w:headerReference w:type="default" r:id="rId25"/>
      <w:headerReference w:type="first" r:id="rId26"/>
      <w:footerReference w:type="first" r:id="rId27"/>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87E384" w14:textId="77777777" w:rsidR="008D4E49" w:rsidRDefault="008D4E49" w:rsidP="00C72B17">
      <w:pPr>
        <w:spacing w:line="240" w:lineRule="auto"/>
      </w:pPr>
      <w:r>
        <w:separator/>
      </w:r>
    </w:p>
  </w:endnote>
  <w:endnote w:type="continuationSeparator" w:id="0">
    <w:p w14:paraId="253F74E7" w14:textId="77777777" w:rsidR="008D4E49" w:rsidRDefault="008D4E49"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6B5A55" w14:textId="77777777" w:rsidR="009A2543" w:rsidRDefault="009A2543">
    <w:pPr>
      <w:pStyle w:val="Sidfot"/>
    </w:pPr>
  </w:p>
  <w:p w14:paraId="267556A8" w14:textId="77777777" w:rsidR="009A2543" w:rsidRDefault="009A2543">
    <w:pPr>
      <w:pStyle w:val="Sidfot"/>
    </w:pPr>
  </w:p>
  <w:p w14:paraId="7E8A3488" w14:textId="77777777" w:rsidR="009A2543" w:rsidRDefault="009A2543">
    <w:pPr>
      <w:pStyle w:val="Sidfot"/>
    </w:pPr>
  </w:p>
  <w:p w14:paraId="170E4CE1" w14:textId="77777777" w:rsidR="009A2543" w:rsidRDefault="009A2543">
    <w:pPr>
      <w:pStyle w:val="Sidfot"/>
    </w:pPr>
  </w:p>
  <w:p w14:paraId="1AA816CD" w14:textId="77777777" w:rsidR="009A2543" w:rsidRDefault="009A2543">
    <w:pPr>
      <w:pStyle w:val="Sidfot"/>
    </w:pPr>
  </w:p>
  <w:p w14:paraId="3D7F7FC1" w14:textId="77777777" w:rsidR="009A2543" w:rsidRDefault="009A2543">
    <w:pPr>
      <w:pStyle w:val="Sidfot"/>
    </w:pPr>
  </w:p>
  <w:p w14:paraId="5F54DB50" w14:textId="77777777" w:rsidR="009A2543" w:rsidRDefault="009A2543" w:rsidP="00956547">
    <w:pPr>
      <w:pStyle w:val="Sidfot"/>
    </w:pPr>
    <w:bookmarkStart w:id="165"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65"/>
    <w:r>
      <w:rPr>
        <w:rFonts w:cs="Georgia"/>
        <w:noProof/>
        <w:color w:val="001610"/>
        <w:szCs w:val="12"/>
        <w:lang w:eastAsia="sv-SE"/>
      </w:rPr>
      <w:drawing>
        <wp:anchor distT="0" distB="0" distL="114300" distR="114300" simplePos="0" relativeHeight="251656704" behindDoc="0" locked="1" layoutInCell="0" allowOverlap="1" wp14:anchorId="6455ACD1" wp14:editId="45D3A8AA">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57728" behindDoc="0" locked="1" layoutInCell="0" allowOverlap="1" wp14:anchorId="63FA5A52" wp14:editId="1667F075">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E4C904" w14:textId="77777777" w:rsidR="008D4E49" w:rsidRDefault="008D4E49" w:rsidP="00C72B17">
      <w:pPr>
        <w:spacing w:line="240" w:lineRule="auto"/>
      </w:pPr>
      <w:r>
        <w:separator/>
      </w:r>
    </w:p>
  </w:footnote>
  <w:footnote w:type="continuationSeparator" w:id="0">
    <w:p w14:paraId="1E1FFFF4" w14:textId="77777777" w:rsidR="008D4E49" w:rsidRDefault="008D4E49"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0B5DB" w14:textId="373ACBA2" w:rsidR="009A2543" w:rsidRDefault="009A2543" w:rsidP="008303EF">
    <w:pPr>
      <w:tabs>
        <w:tab w:val="left" w:pos="6237"/>
      </w:tabs>
    </w:pPr>
    <w:r>
      <w:rPr>
        <w:rFonts w:cs="Georgia"/>
        <w:noProof/>
        <w:sz w:val="14"/>
        <w:szCs w:val="14"/>
        <w:lang w:eastAsia="sv-SE"/>
      </w:rPr>
      <w:drawing>
        <wp:anchor distT="0" distB="0" distL="114300" distR="114300" simplePos="0" relativeHeight="251655680" behindDoc="0" locked="1" layoutInCell="0" allowOverlap="1" wp14:anchorId="60878CBE" wp14:editId="4B2F3DEC">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t>16 december 2013</w:t>
    </w:r>
  </w:p>
  <w:p w14:paraId="1D5D7804" w14:textId="77777777" w:rsidR="009A2543" w:rsidRDefault="009A2543" w:rsidP="008303EF">
    <w:pPr>
      <w:tabs>
        <w:tab w:val="left" w:pos="6237"/>
      </w:tabs>
    </w:pPr>
    <w:r>
      <w:tab/>
    </w:r>
    <w:bookmarkStart w:id="153" w:name="LDnr1"/>
    <w:bookmarkEnd w:id="153"/>
    <w:r>
      <w:t xml:space="preserve"> </w:t>
    </w:r>
    <w:bookmarkStart w:id="154" w:name="Dnr1"/>
    <w:bookmarkEnd w:id="154"/>
    <w:r>
      <w:rPr>
        <w:rFonts w:cs="Georgia"/>
        <w:noProof/>
        <w:sz w:val="14"/>
        <w:szCs w:val="14"/>
        <w:lang w:eastAsia="sv-SE"/>
      </w:rPr>
      <mc:AlternateContent>
        <mc:Choice Requires="wps">
          <w:drawing>
            <wp:anchor distT="0" distB="0" distL="114300" distR="114300" simplePos="0" relativeHeight="251659776" behindDoc="0" locked="0" layoutInCell="1" allowOverlap="1" wp14:anchorId="6E676BF6" wp14:editId="10A5A56B">
              <wp:simplePos x="0" y="0"/>
              <wp:positionH relativeFrom="page">
                <wp:posOffset>6430645</wp:posOffset>
              </wp:positionH>
              <wp:positionV relativeFrom="page">
                <wp:posOffset>291465</wp:posOffset>
              </wp:positionV>
              <wp:extent cx="536575" cy="40449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E1BB3F" w14:textId="77777777" w:rsidR="009A2543" w:rsidRPr="00C05223" w:rsidRDefault="009A254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64E2F">
                            <w:rPr>
                              <w:noProof/>
                              <w:sz w:val="16"/>
                              <w:szCs w:val="16"/>
                            </w:rPr>
                            <w:t>57</w:t>
                          </w:r>
                          <w:r w:rsidRPr="00E12C4A">
                            <w:rPr>
                              <w:sz w:val="16"/>
                              <w:szCs w:val="16"/>
                            </w:rPr>
                            <w:fldChar w:fldCharType="end"/>
                          </w:r>
                          <w:r w:rsidRPr="00E12C4A">
                            <w:rPr>
                              <w:sz w:val="16"/>
                              <w:szCs w:val="16"/>
                            </w:rPr>
                            <w:t xml:space="preserve"> (</w:t>
                          </w:r>
                          <w:r w:rsidR="008D4E49">
                            <w:fldChar w:fldCharType="begin"/>
                          </w:r>
                          <w:r w:rsidR="008D4E49">
                            <w:instrText xml:space="preserve"> SECTIONPAGES   \* MERGEFORMAT </w:instrText>
                          </w:r>
                          <w:r w:rsidR="008D4E49">
                            <w:fldChar w:fldCharType="separate"/>
                          </w:r>
                          <w:r w:rsidR="00564E2F" w:rsidRPr="00564E2F">
                            <w:rPr>
                              <w:noProof/>
                              <w:sz w:val="16"/>
                              <w:szCs w:val="16"/>
                            </w:rPr>
                            <w:t>90</w:t>
                          </w:r>
                          <w:r w:rsidR="008D4E4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20E1BB3F" w14:textId="77777777" w:rsidR="009A2543" w:rsidRPr="00C05223" w:rsidRDefault="009A254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564E2F">
                      <w:rPr>
                        <w:noProof/>
                        <w:sz w:val="16"/>
                        <w:szCs w:val="16"/>
                      </w:rPr>
                      <w:t>57</w:t>
                    </w:r>
                    <w:r w:rsidRPr="00E12C4A">
                      <w:rPr>
                        <w:sz w:val="16"/>
                        <w:szCs w:val="16"/>
                      </w:rPr>
                      <w:fldChar w:fldCharType="end"/>
                    </w:r>
                    <w:r w:rsidRPr="00E12C4A">
                      <w:rPr>
                        <w:sz w:val="16"/>
                        <w:szCs w:val="16"/>
                      </w:rPr>
                      <w:t xml:space="preserve"> (</w:t>
                    </w:r>
                    <w:r w:rsidR="008D4E49">
                      <w:fldChar w:fldCharType="begin"/>
                    </w:r>
                    <w:r w:rsidR="008D4E49">
                      <w:instrText xml:space="preserve"> SECTIONPAGES   \* MERGEFORMAT </w:instrText>
                    </w:r>
                    <w:r w:rsidR="008D4E49">
                      <w:fldChar w:fldCharType="separate"/>
                    </w:r>
                    <w:r w:rsidR="00564E2F" w:rsidRPr="00564E2F">
                      <w:rPr>
                        <w:noProof/>
                        <w:sz w:val="16"/>
                        <w:szCs w:val="16"/>
                      </w:rPr>
                      <w:t>90</w:t>
                    </w:r>
                    <w:r w:rsidR="008D4E49">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F7D3C0" w14:textId="1A262E0D" w:rsidR="009A2543" w:rsidRDefault="009A2543" w:rsidP="00D774BC">
    <w:pPr>
      <w:tabs>
        <w:tab w:val="left" w:pos="6237"/>
      </w:tabs>
    </w:pPr>
    <w:r>
      <w:rPr>
        <w:rFonts w:cs="Georgia"/>
        <w:noProof/>
        <w:sz w:val="14"/>
        <w:szCs w:val="14"/>
        <w:lang w:eastAsia="sv-SE"/>
      </w:rPr>
      <w:drawing>
        <wp:anchor distT="0" distB="0" distL="114300" distR="114300" simplePos="0" relativeHeight="251654656" behindDoc="0" locked="1" layoutInCell="0" allowOverlap="1" wp14:anchorId="3DC7C6D3" wp14:editId="34235509">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55" w:name="Date"/>
    <w:r>
      <w:t>16 november 2013</w:t>
    </w:r>
    <w:bookmarkEnd w:id="155"/>
  </w:p>
  <w:p w14:paraId="61836CCD" w14:textId="77777777" w:rsidR="009A2543" w:rsidRDefault="009A2543" w:rsidP="00D774BC">
    <w:pPr>
      <w:tabs>
        <w:tab w:val="left" w:pos="6237"/>
      </w:tabs>
    </w:pPr>
    <w:r>
      <w:tab/>
    </w:r>
    <w:bookmarkStart w:id="156" w:name="LDnr"/>
    <w:bookmarkEnd w:id="156"/>
    <w:r>
      <w:t xml:space="preserve"> </w:t>
    </w:r>
    <w:bookmarkStart w:id="157" w:name="Dnr"/>
    <w:bookmarkEnd w:id="157"/>
  </w:p>
  <w:p w14:paraId="09F1DEA6" w14:textId="77777777" w:rsidR="009A2543" w:rsidRDefault="009A2543"/>
  <w:tbl>
    <w:tblPr>
      <w:tblW w:w="9180" w:type="dxa"/>
      <w:tblLayout w:type="fixed"/>
      <w:tblLook w:val="04A0" w:firstRow="1" w:lastRow="0" w:firstColumn="1" w:lastColumn="0" w:noHBand="0" w:noVBand="1"/>
    </w:tblPr>
    <w:tblGrid>
      <w:gridCol w:w="956"/>
      <w:gridCol w:w="1199"/>
      <w:gridCol w:w="4049"/>
      <w:gridCol w:w="2976"/>
    </w:tblGrid>
    <w:tr w:rsidR="009A2543" w:rsidRPr="0024387D" w14:paraId="0E4BB162" w14:textId="77777777" w:rsidTr="00364AE6">
      <w:tc>
        <w:tcPr>
          <w:tcW w:w="2155" w:type="dxa"/>
          <w:gridSpan w:val="2"/>
        </w:tcPr>
        <w:p w14:paraId="1EF7488B" w14:textId="77777777" w:rsidR="009A2543" w:rsidRPr="0024387D" w:rsidRDefault="009A2543" w:rsidP="00514BAB">
          <w:pPr>
            <w:pStyle w:val="Sidhuvud"/>
            <w:rPr>
              <w:rFonts w:cs="Georgia"/>
              <w:sz w:val="14"/>
              <w:szCs w:val="14"/>
            </w:rPr>
          </w:pPr>
          <w:r w:rsidRPr="0024387D">
            <w:rPr>
              <w:rFonts w:cs="Georgia"/>
              <w:sz w:val="14"/>
              <w:szCs w:val="14"/>
            </w:rPr>
            <w:t>Center för eHälsa i samverkan</w:t>
          </w:r>
        </w:p>
        <w:p w14:paraId="0FA6C5DB" w14:textId="77777777" w:rsidR="009A2543" w:rsidRPr="0024387D" w:rsidRDefault="009A2543" w:rsidP="00514BAB">
          <w:pPr>
            <w:pStyle w:val="Sidhuvud"/>
            <w:rPr>
              <w:rFonts w:cs="Georgia"/>
              <w:sz w:val="12"/>
              <w:szCs w:val="12"/>
            </w:rPr>
          </w:pPr>
          <w:r w:rsidRPr="0024387D">
            <w:rPr>
              <w:rFonts w:cs="Georgia"/>
              <w:sz w:val="12"/>
              <w:szCs w:val="12"/>
            </w:rPr>
            <w:t>Hornsgatan 20, 118 82 Stockholm</w:t>
          </w:r>
        </w:p>
        <w:p w14:paraId="0C010F5F" w14:textId="77777777" w:rsidR="009A2543" w:rsidRPr="0024387D" w:rsidRDefault="009A2543" w:rsidP="00514BAB">
          <w:pPr>
            <w:pStyle w:val="Sidhuvud"/>
            <w:rPr>
              <w:rFonts w:cs="Georgia"/>
              <w:sz w:val="12"/>
              <w:szCs w:val="12"/>
            </w:rPr>
          </w:pPr>
          <w:r>
            <w:rPr>
              <w:rFonts w:cs="Georgia"/>
              <w:sz w:val="12"/>
              <w:szCs w:val="12"/>
            </w:rPr>
            <w:t>Vxl: 08-452 70 00</w:t>
          </w:r>
          <w:bookmarkStart w:id="158" w:name="PhoneDirect"/>
          <w:bookmarkStart w:id="159" w:name="LMobile"/>
          <w:bookmarkEnd w:id="158"/>
          <w:bookmarkEnd w:id="159"/>
          <w:r w:rsidRPr="0024387D">
            <w:rPr>
              <w:rFonts w:cs="Georgia"/>
              <w:sz w:val="12"/>
              <w:szCs w:val="12"/>
            </w:rPr>
            <w:t xml:space="preserve"> </w:t>
          </w:r>
          <w:bookmarkStart w:id="160" w:name="Mobile"/>
          <w:bookmarkEnd w:id="160"/>
        </w:p>
        <w:p w14:paraId="1FB75474" w14:textId="77777777" w:rsidR="009A2543" w:rsidRDefault="009A2543" w:rsidP="00514BAB">
          <w:pPr>
            <w:pStyle w:val="Sidhuvud"/>
            <w:rPr>
              <w:rFonts w:cs="Georgia"/>
              <w:sz w:val="12"/>
              <w:szCs w:val="12"/>
            </w:rPr>
          </w:pPr>
        </w:p>
        <w:bookmarkStart w:id="161" w:name="Email"/>
        <w:bookmarkEnd w:id="161"/>
        <w:p w14:paraId="572FAEAC" w14:textId="77777777" w:rsidR="009A2543" w:rsidRDefault="009A2543" w:rsidP="00514BAB">
          <w:pPr>
            <w:pStyle w:val="Sidhuvud"/>
            <w:rPr>
              <w:rFonts w:cs="Georgia"/>
              <w:sz w:val="12"/>
              <w:szCs w:val="12"/>
            </w:rPr>
          </w:pPr>
          <w:r>
            <w:rPr>
              <w:rFonts w:cs="Georgia"/>
              <w:sz w:val="12"/>
              <w:szCs w:val="12"/>
            </w:rPr>
            <w:fldChar w:fldCharType="begin"/>
          </w:r>
          <w:r>
            <w:rPr>
              <w:rFonts w:cs="Georgia"/>
              <w:sz w:val="12"/>
              <w:szCs w:val="12"/>
            </w:rPr>
            <w:instrText xml:space="preserve"> AUTHOR   \* MERGEFORMAT </w:instrText>
          </w:r>
          <w:r>
            <w:rPr>
              <w:rFonts w:cs="Georgia"/>
              <w:sz w:val="12"/>
              <w:szCs w:val="12"/>
            </w:rPr>
            <w:fldChar w:fldCharType="separate"/>
          </w:r>
          <w:r>
            <w:rPr>
              <w:rFonts w:cs="Georgia"/>
              <w:noProof/>
              <w:sz w:val="12"/>
              <w:szCs w:val="12"/>
            </w:rPr>
            <w:t>CeHis AR</w:t>
          </w:r>
          <w:r>
            <w:rPr>
              <w:rFonts w:cs="Georgia"/>
              <w:sz w:val="12"/>
              <w:szCs w:val="12"/>
            </w:rPr>
            <w:fldChar w:fldCharType="end"/>
          </w:r>
        </w:p>
        <w:p w14:paraId="5B4CCFBA" w14:textId="77777777" w:rsidR="009A2543" w:rsidRPr="0024387D" w:rsidRDefault="009A2543" w:rsidP="00514BAB">
          <w:pPr>
            <w:pStyle w:val="Sidhuvud"/>
            <w:rPr>
              <w:rFonts w:cs="Georgia"/>
              <w:sz w:val="12"/>
              <w:szCs w:val="12"/>
            </w:rPr>
          </w:pPr>
        </w:p>
      </w:tc>
      <w:tc>
        <w:tcPr>
          <w:tcW w:w="4049" w:type="dxa"/>
        </w:tcPr>
        <w:p w14:paraId="2CCA0B35" w14:textId="77777777" w:rsidR="009A2543" w:rsidRPr="0024387D" w:rsidRDefault="009A2543" w:rsidP="00514BAB">
          <w:pPr>
            <w:pStyle w:val="Sidhuvud"/>
            <w:rPr>
              <w:rFonts w:cs="Georgia"/>
              <w:sz w:val="14"/>
              <w:szCs w:val="14"/>
            </w:rPr>
          </w:pPr>
        </w:p>
      </w:tc>
      <w:tc>
        <w:tcPr>
          <w:tcW w:w="2976" w:type="dxa"/>
        </w:tcPr>
        <w:p w14:paraId="5E1CB4A9" w14:textId="77777777" w:rsidR="009A2543" w:rsidRDefault="009A2543" w:rsidP="00514BAB">
          <w:r>
            <w:t xml:space="preserve"> </w:t>
          </w:r>
          <w:bookmarkStart w:id="162" w:name="slask"/>
          <w:bookmarkStart w:id="163" w:name="Addressee"/>
          <w:bookmarkEnd w:id="162"/>
          <w:bookmarkEnd w:id="163"/>
        </w:p>
      </w:tc>
    </w:tr>
    <w:tr w:rsidR="009A2543" w:rsidRPr="00F456CC" w14:paraId="5E1F986A" w14:textId="77777777" w:rsidTr="00364AE6">
      <w:tc>
        <w:tcPr>
          <w:tcW w:w="956" w:type="dxa"/>
          <w:tcBorders>
            <w:right w:val="single" w:sz="4" w:space="0" w:color="auto"/>
          </w:tcBorders>
        </w:tcPr>
        <w:p w14:paraId="08E0A4FE" w14:textId="77777777" w:rsidR="009A2543" w:rsidRPr="00F456CC" w:rsidRDefault="009A254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2D265414" w14:textId="77777777" w:rsidR="009A2543" w:rsidRPr="00F456CC" w:rsidRDefault="009A2543" w:rsidP="00514BAB">
          <w:pPr>
            <w:pStyle w:val="Sidhuvud"/>
            <w:rPr>
              <w:rFonts w:cs="Georgia"/>
              <w:sz w:val="12"/>
              <w:szCs w:val="12"/>
            </w:rPr>
          </w:pPr>
          <w:r w:rsidRPr="002C11AF">
            <w:rPr>
              <w:rFonts w:cs="Georgia"/>
              <w:sz w:val="12"/>
              <w:szCs w:val="12"/>
            </w:rPr>
            <w:t>info@cehis.se</w:t>
          </w:r>
        </w:p>
      </w:tc>
      <w:tc>
        <w:tcPr>
          <w:tcW w:w="4049" w:type="dxa"/>
        </w:tcPr>
        <w:p w14:paraId="327458C3" w14:textId="77777777" w:rsidR="009A2543" w:rsidRPr="002C11AF" w:rsidRDefault="009A2543" w:rsidP="00514BAB">
          <w:pPr>
            <w:pStyle w:val="Sidhuvud"/>
            <w:rPr>
              <w:rFonts w:cs="Georgia"/>
              <w:sz w:val="12"/>
              <w:szCs w:val="12"/>
            </w:rPr>
          </w:pPr>
        </w:p>
      </w:tc>
      <w:tc>
        <w:tcPr>
          <w:tcW w:w="2976" w:type="dxa"/>
        </w:tcPr>
        <w:p w14:paraId="347DEDFB" w14:textId="77777777" w:rsidR="009A2543" w:rsidRPr="002C11AF" w:rsidRDefault="009A2543" w:rsidP="00514BAB">
          <w:pPr>
            <w:pStyle w:val="Sidhuvud"/>
            <w:rPr>
              <w:rFonts w:cs="Georgia"/>
              <w:sz w:val="12"/>
              <w:szCs w:val="12"/>
            </w:rPr>
          </w:pPr>
        </w:p>
      </w:tc>
    </w:tr>
  </w:tbl>
  <w:p w14:paraId="7D26F95D" w14:textId="77777777" w:rsidR="009A2543" w:rsidRDefault="009A2543" w:rsidP="003755FD">
    <w:pPr>
      <w:pStyle w:val="Sidhuvud"/>
    </w:pPr>
    <w:bookmarkStart w:id="164" w:name="Radera2"/>
    <w:bookmarkEnd w:id="164"/>
  </w:p>
  <w:p w14:paraId="5B396356" w14:textId="77777777" w:rsidR="009A2543" w:rsidRDefault="009A2543" w:rsidP="003755FD">
    <w:pPr>
      <w:pStyle w:val="Sidhuvud"/>
    </w:pPr>
  </w:p>
  <w:p w14:paraId="43A4D281" w14:textId="77777777" w:rsidR="009A2543" w:rsidRDefault="009A2543" w:rsidP="003755FD">
    <w:pPr>
      <w:pStyle w:val="Sidhuvud"/>
    </w:pPr>
  </w:p>
  <w:p w14:paraId="252C66CC" w14:textId="77777777" w:rsidR="009A2543" w:rsidRPr="003755FD" w:rsidRDefault="009A2543" w:rsidP="007306AD">
    <w:r>
      <w:rPr>
        <w:noProof/>
        <w:lang w:eastAsia="sv-SE"/>
      </w:rPr>
      <mc:AlternateContent>
        <mc:Choice Requires="wps">
          <w:drawing>
            <wp:anchor distT="0" distB="0" distL="114300" distR="114300" simplePos="0" relativeHeight="251658752" behindDoc="0" locked="0" layoutInCell="1" allowOverlap="1" wp14:anchorId="4A81FF94" wp14:editId="7836AB47">
              <wp:simplePos x="0" y="0"/>
              <wp:positionH relativeFrom="page">
                <wp:posOffset>6430645</wp:posOffset>
              </wp:positionH>
              <wp:positionV relativeFrom="page">
                <wp:posOffset>291465</wp:posOffset>
              </wp:positionV>
              <wp:extent cx="536575" cy="40449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1B56AB" w14:textId="77777777" w:rsidR="009A2543" w:rsidRPr="00C05223" w:rsidRDefault="009A254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108BD">
                            <w:rPr>
                              <w:noProof/>
                              <w:sz w:val="16"/>
                              <w:szCs w:val="16"/>
                            </w:rPr>
                            <w:t>1</w:t>
                          </w:r>
                          <w:r w:rsidRPr="00E12C4A">
                            <w:rPr>
                              <w:sz w:val="16"/>
                              <w:szCs w:val="16"/>
                            </w:rPr>
                            <w:fldChar w:fldCharType="end"/>
                          </w:r>
                          <w:r w:rsidRPr="00E12C4A">
                            <w:rPr>
                              <w:sz w:val="16"/>
                              <w:szCs w:val="16"/>
                            </w:rPr>
                            <w:t xml:space="preserve"> (</w:t>
                          </w:r>
                          <w:r w:rsidR="008D4E49">
                            <w:fldChar w:fldCharType="begin"/>
                          </w:r>
                          <w:r w:rsidR="008D4E49">
                            <w:instrText xml:space="preserve"> SECTIONPAGES   \* MERGEFORMAT </w:instrText>
                          </w:r>
                          <w:r w:rsidR="008D4E49">
                            <w:fldChar w:fldCharType="separate"/>
                          </w:r>
                          <w:r w:rsidR="00F108BD" w:rsidRPr="00F108BD">
                            <w:rPr>
                              <w:noProof/>
                              <w:sz w:val="16"/>
                              <w:szCs w:val="16"/>
                            </w:rPr>
                            <w:t>88</w:t>
                          </w:r>
                          <w:r w:rsidR="008D4E49">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3D1B56AB" w14:textId="77777777" w:rsidR="009A2543" w:rsidRPr="00C05223" w:rsidRDefault="009A254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F108BD">
                      <w:rPr>
                        <w:noProof/>
                        <w:sz w:val="16"/>
                        <w:szCs w:val="16"/>
                      </w:rPr>
                      <w:t>1</w:t>
                    </w:r>
                    <w:r w:rsidRPr="00E12C4A">
                      <w:rPr>
                        <w:sz w:val="16"/>
                        <w:szCs w:val="16"/>
                      </w:rPr>
                      <w:fldChar w:fldCharType="end"/>
                    </w:r>
                    <w:r w:rsidRPr="00E12C4A">
                      <w:rPr>
                        <w:sz w:val="16"/>
                        <w:szCs w:val="16"/>
                      </w:rPr>
                      <w:t xml:space="preserve"> (</w:t>
                    </w:r>
                    <w:r w:rsidR="008D4E49">
                      <w:fldChar w:fldCharType="begin"/>
                    </w:r>
                    <w:r w:rsidR="008D4E49">
                      <w:instrText xml:space="preserve"> SECTIONPAGES   \* MERGEFORMAT </w:instrText>
                    </w:r>
                    <w:r w:rsidR="008D4E49">
                      <w:fldChar w:fldCharType="separate"/>
                    </w:r>
                    <w:r w:rsidR="00F108BD" w:rsidRPr="00F108BD">
                      <w:rPr>
                        <w:noProof/>
                        <w:sz w:val="16"/>
                        <w:szCs w:val="16"/>
                      </w:rPr>
                      <w:t>88</w:t>
                    </w:r>
                    <w:r w:rsidR="008D4E49">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590CE8A"/>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862"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5">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6">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2">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8"/>
  </w:num>
  <w:num w:numId="6">
    <w:abstractNumId w:val="20"/>
  </w:num>
  <w:num w:numId="7">
    <w:abstractNumId w:val="30"/>
  </w:num>
  <w:num w:numId="8">
    <w:abstractNumId w:val="31"/>
  </w:num>
  <w:num w:numId="9">
    <w:abstractNumId w:val="23"/>
  </w:num>
  <w:num w:numId="10">
    <w:abstractNumId w:val="21"/>
  </w:num>
  <w:num w:numId="11">
    <w:abstractNumId w:val="16"/>
  </w:num>
  <w:num w:numId="12">
    <w:abstractNumId w:val="32"/>
  </w:num>
  <w:num w:numId="13">
    <w:abstractNumId w:val="19"/>
  </w:num>
  <w:num w:numId="14">
    <w:abstractNumId w:val="3"/>
  </w:num>
  <w:num w:numId="15">
    <w:abstractNumId w:val="26"/>
  </w:num>
  <w:num w:numId="16">
    <w:abstractNumId w:val="29"/>
  </w:num>
  <w:num w:numId="17">
    <w:abstractNumId w:val="36"/>
  </w:num>
  <w:num w:numId="18">
    <w:abstractNumId w:val="27"/>
  </w:num>
  <w:num w:numId="19">
    <w:abstractNumId w:val="4"/>
  </w:num>
  <w:num w:numId="20">
    <w:abstractNumId w:val="9"/>
  </w:num>
  <w:num w:numId="21">
    <w:abstractNumId w:val="8"/>
  </w:num>
  <w:num w:numId="22">
    <w:abstractNumId w:val="2"/>
  </w:num>
  <w:num w:numId="23">
    <w:abstractNumId w:val="25"/>
  </w:num>
  <w:num w:numId="24">
    <w:abstractNumId w:val="11"/>
  </w:num>
  <w:num w:numId="25">
    <w:abstractNumId w:val="13"/>
  </w:num>
  <w:num w:numId="26">
    <w:abstractNumId w:val="34"/>
  </w:num>
  <w:num w:numId="27">
    <w:abstractNumId w:val="35"/>
  </w:num>
  <w:num w:numId="28">
    <w:abstractNumId w:val="10"/>
  </w:num>
  <w:num w:numId="29">
    <w:abstractNumId w:val="5"/>
  </w:num>
  <w:num w:numId="30">
    <w:abstractNumId w:val="17"/>
  </w:num>
  <w:num w:numId="31">
    <w:abstractNumId w:val="33"/>
  </w:num>
  <w:num w:numId="32">
    <w:abstractNumId w:val="14"/>
  </w:num>
  <w:num w:numId="33">
    <w:abstractNumId w:val="12"/>
  </w:num>
  <w:num w:numId="34">
    <w:abstractNumId w:val="6"/>
  </w:num>
  <w:num w:numId="35">
    <w:abstractNumId w:val="37"/>
  </w:num>
  <w:num w:numId="36">
    <w:abstractNumId w:val="22"/>
  </w:num>
  <w:num w:numId="37">
    <w:abstractNumId w:val="24"/>
  </w:num>
  <w:num w:numId="3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043C"/>
    <w:rsid w:val="0000159B"/>
    <w:rsid w:val="000016AE"/>
    <w:rsid w:val="0000187C"/>
    <w:rsid w:val="00003FF5"/>
    <w:rsid w:val="000065DE"/>
    <w:rsid w:val="000065E3"/>
    <w:rsid w:val="00013301"/>
    <w:rsid w:val="000159DB"/>
    <w:rsid w:val="000201FB"/>
    <w:rsid w:val="00022218"/>
    <w:rsid w:val="000239CF"/>
    <w:rsid w:val="000248C6"/>
    <w:rsid w:val="0003088B"/>
    <w:rsid w:val="00036AED"/>
    <w:rsid w:val="00036FF1"/>
    <w:rsid w:val="00037095"/>
    <w:rsid w:val="00037F03"/>
    <w:rsid w:val="0004779B"/>
    <w:rsid w:val="00047E25"/>
    <w:rsid w:val="00047FF2"/>
    <w:rsid w:val="00051E31"/>
    <w:rsid w:val="00053977"/>
    <w:rsid w:val="00055DB3"/>
    <w:rsid w:val="00061AC1"/>
    <w:rsid w:val="00062400"/>
    <w:rsid w:val="000627CC"/>
    <w:rsid w:val="000664C6"/>
    <w:rsid w:val="000676B3"/>
    <w:rsid w:val="000715EB"/>
    <w:rsid w:val="0007501F"/>
    <w:rsid w:val="0007769B"/>
    <w:rsid w:val="0008100A"/>
    <w:rsid w:val="000813FA"/>
    <w:rsid w:val="00081D92"/>
    <w:rsid w:val="000844ED"/>
    <w:rsid w:val="00084887"/>
    <w:rsid w:val="00090FA5"/>
    <w:rsid w:val="0009293E"/>
    <w:rsid w:val="000954B2"/>
    <w:rsid w:val="000A05E5"/>
    <w:rsid w:val="000A2C3E"/>
    <w:rsid w:val="000A34C8"/>
    <w:rsid w:val="000A44E1"/>
    <w:rsid w:val="000A69BD"/>
    <w:rsid w:val="000A7386"/>
    <w:rsid w:val="000A77FA"/>
    <w:rsid w:val="000B032E"/>
    <w:rsid w:val="000B3601"/>
    <w:rsid w:val="000C1ACF"/>
    <w:rsid w:val="000C1BDC"/>
    <w:rsid w:val="000C5FE0"/>
    <w:rsid w:val="000C776C"/>
    <w:rsid w:val="000D20A9"/>
    <w:rsid w:val="000D2F72"/>
    <w:rsid w:val="000D4323"/>
    <w:rsid w:val="000D472E"/>
    <w:rsid w:val="000D6706"/>
    <w:rsid w:val="000D78F2"/>
    <w:rsid w:val="000E020A"/>
    <w:rsid w:val="000E0438"/>
    <w:rsid w:val="000E0F29"/>
    <w:rsid w:val="000E190F"/>
    <w:rsid w:val="000E7ABC"/>
    <w:rsid w:val="000F0D7E"/>
    <w:rsid w:val="00100B52"/>
    <w:rsid w:val="00102B27"/>
    <w:rsid w:val="001038A8"/>
    <w:rsid w:val="001107D1"/>
    <w:rsid w:val="00110F3B"/>
    <w:rsid w:val="0011180E"/>
    <w:rsid w:val="001121C8"/>
    <w:rsid w:val="00112322"/>
    <w:rsid w:val="0011232A"/>
    <w:rsid w:val="00114944"/>
    <w:rsid w:val="00114B13"/>
    <w:rsid w:val="00116504"/>
    <w:rsid w:val="00122981"/>
    <w:rsid w:val="001233FB"/>
    <w:rsid w:val="0012437B"/>
    <w:rsid w:val="00124971"/>
    <w:rsid w:val="00125E6B"/>
    <w:rsid w:val="00125EDC"/>
    <w:rsid w:val="00130E90"/>
    <w:rsid w:val="001314AE"/>
    <w:rsid w:val="00134E50"/>
    <w:rsid w:val="0013706E"/>
    <w:rsid w:val="0013766C"/>
    <w:rsid w:val="00140785"/>
    <w:rsid w:val="001502F9"/>
    <w:rsid w:val="00150815"/>
    <w:rsid w:val="0015091F"/>
    <w:rsid w:val="001548D1"/>
    <w:rsid w:val="00160052"/>
    <w:rsid w:val="0016094A"/>
    <w:rsid w:val="001611A2"/>
    <w:rsid w:val="001625D3"/>
    <w:rsid w:val="00162662"/>
    <w:rsid w:val="00163CF8"/>
    <w:rsid w:val="00164281"/>
    <w:rsid w:val="001642E4"/>
    <w:rsid w:val="00164A0E"/>
    <w:rsid w:val="00166C19"/>
    <w:rsid w:val="001714C5"/>
    <w:rsid w:val="00172B98"/>
    <w:rsid w:val="001752B9"/>
    <w:rsid w:val="00175F21"/>
    <w:rsid w:val="00182658"/>
    <w:rsid w:val="00183401"/>
    <w:rsid w:val="00184750"/>
    <w:rsid w:val="00185E46"/>
    <w:rsid w:val="00191B2C"/>
    <w:rsid w:val="00192C9A"/>
    <w:rsid w:val="00194B9F"/>
    <w:rsid w:val="001956C7"/>
    <w:rsid w:val="00196ED3"/>
    <w:rsid w:val="00197D0A"/>
    <w:rsid w:val="001A3002"/>
    <w:rsid w:val="001B13CA"/>
    <w:rsid w:val="001B2C00"/>
    <w:rsid w:val="001B2DFD"/>
    <w:rsid w:val="001B7A16"/>
    <w:rsid w:val="001C0362"/>
    <w:rsid w:val="001C046C"/>
    <w:rsid w:val="001C1E6E"/>
    <w:rsid w:val="001C3892"/>
    <w:rsid w:val="001C5243"/>
    <w:rsid w:val="001D6CA0"/>
    <w:rsid w:val="001E7BC9"/>
    <w:rsid w:val="001F4A49"/>
    <w:rsid w:val="002003A7"/>
    <w:rsid w:val="00200831"/>
    <w:rsid w:val="002047F2"/>
    <w:rsid w:val="0020649E"/>
    <w:rsid w:val="00211EF1"/>
    <w:rsid w:val="00212825"/>
    <w:rsid w:val="0021282E"/>
    <w:rsid w:val="00216A29"/>
    <w:rsid w:val="002170E7"/>
    <w:rsid w:val="00217F65"/>
    <w:rsid w:val="002206AC"/>
    <w:rsid w:val="0022109C"/>
    <w:rsid w:val="00222029"/>
    <w:rsid w:val="00224476"/>
    <w:rsid w:val="00226F03"/>
    <w:rsid w:val="00226F5D"/>
    <w:rsid w:val="00233E81"/>
    <w:rsid w:val="00235F93"/>
    <w:rsid w:val="0023673D"/>
    <w:rsid w:val="00236EA0"/>
    <w:rsid w:val="00242D0B"/>
    <w:rsid w:val="0024387D"/>
    <w:rsid w:val="00246426"/>
    <w:rsid w:val="00265F33"/>
    <w:rsid w:val="00267208"/>
    <w:rsid w:val="00275D3B"/>
    <w:rsid w:val="00277ADB"/>
    <w:rsid w:val="0028093A"/>
    <w:rsid w:val="00284B57"/>
    <w:rsid w:val="0029087A"/>
    <w:rsid w:val="002919E0"/>
    <w:rsid w:val="00291C0D"/>
    <w:rsid w:val="00294A8F"/>
    <w:rsid w:val="0029749F"/>
    <w:rsid w:val="002A03AD"/>
    <w:rsid w:val="002A0CB0"/>
    <w:rsid w:val="002A4254"/>
    <w:rsid w:val="002A46D7"/>
    <w:rsid w:val="002A59E4"/>
    <w:rsid w:val="002A77D2"/>
    <w:rsid w:val="002A7A63"/>
    <w:rsid w:val="002B2334"/>
    <w:rsid w:val="002B561F"/>
    <w:rsid w:val="002C11AF"/>
    <w:rsid w:val="002C3FEF"/>
    <w:rsid w:val="002D34EA"/>
    <w:rsid w:val="002D5B10"/>
    <w:rsid w:val="002D631E"/>
    <w:rsid w:val="002D751B"/>
    <w:rsid w:val="002E1BA7"/>
    <w:rsid w:val="002E31ED"/>
    <w:rsid w:val="002E5FFF"/>
    <w:rsid w:val="002E6348"/>
    <w:rsid w:val="002E6B0D"/>
    <w:rsid w:val="002E7572"/>
    <w:rsid w:val="002F3D27"/>
    <w:rsid w:val="002F47E3"/>
    <w:rsid w:val="002F7E28"/>
    <w:rsid w:val="003007DF"/>
    <w:rsid w:val="003008C9"/>
    <w:rsid w:val="00302280"/>
    <w:rsid w:val="0030536D"/>
    <w:rsid w:val="0030710D"/>
    <w:rsid w:val="00314E08"/>
    <w:rsid w:val="00320500"/>
    <w:rsid w:val="00321023"/>
    <w:rsid w:val="00321974"/>
    <w:rsid w:val="00322A41"/>
    <w:rsid w:val="00325EBF"/>
    <w:rsid w:val="00336875"/>
    <w:rsid w:val="00337EC0"/>
    <w:rsid w:val="00345CCC"/>
    <w:rsid w:val="0034664C"/>
    <w:rsid w:val="003517B8"/>
    <w:rsid w:val="0035209A"/>
    <w:rsid w:val="00354595"/>
    <w:rsid w:val="00355315"/>
    <w:rsid w:val="0035642A"/>
    <w:rsid w:val="00364AE6"/>
    <w:rsid w:val="00364D31"/>
    <w:rsid w:val="00372BA3"/>
    <w:rsid w:val="00372E8A"/>
    <w:rsid w:val="003755FD"/>
    <w:rsid w:val="00384F8B"/>
    <w:rsid w:val="00390030"/>
    <w:rsid w:val="00390F94"/>
    <w:rsid w:val="0039149B"/>
    <w:rsid w:val="00392A78"/>
    <w:rsid w:val="003936F7"/>
    <w:rsid w:val="003938A4"/>
    <w:rsid w:val="00394F76"/>
    <w:rsid w:val="00397562"/>
    <w:rsid w:val="003A1F89"/>
    <w:rsid w:val="003A24E9"/>
    <w:rsid w:val="003A2BE3"/>
    <w:rsid w:val="003A3C60"/>
    <w:rsid w:val="003B1965"/>
    <w:rsid w:val="003B1F90"/>
    <w:rsid w:val="003B3827"/>
    <w:rsid w:val="003B402D"/>
    <w:rsid w:val="003C0FC2"/>
    <w:rsid w:val="003C2D14"/>
    <w:rsid w:val="003D027A"/>
    <w:rsid w:val="003D1055"/>
    <w:rsid w:val="003D21E1"/>
    <w:rsid w:val="003D6588"/>
    <w:rsid w:val="003D76DF"/>
    <w:rsid w:val="003E0D54"/>
    <w:rsid w:val="003E5EA6"/>
    <w:rsid w:val="003E70E9"/>
    <w:rsid w:val="003F1CC7"/>
    <w:rsid w:val="003F318A"/>
    <w:rsid w:val="003F4A7C"/>
    <w:rsid w:val="00401A78"/>
    <w:rsid w:val="00401DC5"/>
    <w:rsid w:val="00405057"/>
    <w:rsid w:val="00405864"/>
    <w:rsid w:val="00410CFC"/>
    <w:rsid w:val="00412989"/>
    <w:rsid w:val="00415214"/>
    <w:rsid w:val="00415791"/>
    <w:rsid w:val="00416503"/>
    <w:rsid w:val="00420221"/>
    <w:rsid w:val="0042071F"/>
    <w:rsid w:val="004229C5"/>
    <w:rsid w:val="004255A2"/>
    <w:rsid w:val="00426B56"/>
    <w:rsid w:val="00430C5C"/>
    <w:rsid w:val="0043103F"/>
    <w:rsid w:val="0043598A"/>
    <w:rsid w:val="004375C9"/>
    <w:rsid w:val="00440D26"/>
    <w:rsid w:val="00442B89"/>
    <w:rsid w:val="004433BE"/>
    <w:rsid w:val="00444421"/>
    <w:rsid w:val="00444C74"/>
    <w:rsid w:val="00445AF5"/>
    <w:rsid w:val="004463BB"/>
    <w:rsid w:val="004471EE"/>
    <w:rsid w:val="00455CC0"/>
    <w:rsid w:val="00460BEE"/>
    <w:rsid w:val="0046378B"/>
    <w:rsid w:val="00464801"/>
    <w:rsid w:val="00464E34"/>
    <w:rsid w:val="004652F2"/>
    <w:rsid w:val="004667C0"/>
    <w:rsid w:val="004709E5"/>
    <w:rsid w:val="00470E2B"/>
    <w:rsid w:val="0047345C"/>
    <w:rsid w:val="00475CAA"/>
    <w:rsid w:val="00476A59"/>
    <w:rsid w:val="0048081F"/>
    <w:rsid w:val="0048239A"/>
    <w:rsid w:val="00482B99"/>
    <w:rsid w:val="00485475"/>
    <w:rsid w:val="00490E82"/>
    <w:rsid w:val="00491FA2"/>
    <w:rsid w:val="00492A7B"/>
    <w:rsid w:val="004931D3"/>
    <w:rsid w:val="0049416E"/>
    <w:rsid w:val="00496EF7"/>
    <w:rsid w:val="004A0743"/>
    <w:rsid w:val="004A0B00"/>
    <w:rsid w:val="004A49E7"/>
    <w:rsid w:val="004A6665"/>
    <w:rsid w:val="004A6F8C"/>
    <w:rsid w:val="004B0B17"/>
    <w:rsid w:val="004B1E21"/>
    <w:rsid w:val="004B2B95"/>
    <w:rsid w:val="004B347C"/>
    <w:rsid w:val="004B4CEB"/>
    <w:rsid w:val="004B5FB6"/>
    <w:rsid w:val="004B6953"/>
    <w:rsid w:val="004C03FB"/>
    <w:rsid w:val="004C349F"/>
    <w:rsid w:val="004C58B9"/>
    <w:rsid w:val="004C660C"/>
    <w:rsid w:val="004C67C3"/>
    <w:rsid w:val="004C7CB9"/>
    <w:rsid w:val="004D4510"/>
    <w:rsid w:val="004D6740"/>
    <w:rsid w:val="004D7257"/>
    <w:rsid w:val="004E015B"/>
    <w:rsid w:val="004E12F1"/>
    <w:rsid w:val="004E21B4"/>
    <w:rsid w:val="004E4410"/>
    <w:rsid w:val="004E4BB7"/>
    <w:rsid w:val="004E5483"/>
    <w:rsid w:val="004E5513"/>
    <w:rsid w:val="004F0614"/>
    <w:rsid w:val="004F2686"/>
    <w:rsid w:val="004F39E1"/>
    <w:rsid w:val="004F4C85"/>
    <w:rsid w:val="004F7304"/>
    <w:rsid w:val="004F7727"/>
    <w:rsid w:val="005014E5"/>
    <w:rsid w:val="0050180D"/>
    <w:rsid w:val="00506AE5"/>
    <w:rsid w:val="00514BAB"/>
    <w:rsid w:val="005230F1"/>
    <w:rsid w:val="00523DF4"/>
    <w:rsid w:val="00525CF4"/>
    <w:rsid w:val="005264B2"/>
    <w:rsid w:val="00531C72"/>
    <w:rsid w:val="0053480B"/>
    <w:rsid w:val="005408F3"/>
    <w:rsid w:val="00544DB9"/>
    <w:rsid w:val="005477ED"/>
    <w:rsid w:val="0055159D"/>
    <w:rsid w:val="005521B0"/>
    <w:rsid w:val="00552A02"/>
    <w:rsid w:val="00554AAE"/>
    <w:rsid w:val="005575B4"/>
    <w:rsid w:val="005645ED"/>
    <w:rsid w:val="0056497A"/>
    <w:rsid w:val="00564D37"/>
    <w:rsid w:val="00564E2F"/>
    <w:rsid w:val="00565652"/>
    <w:rsid w:val="0057032F"/>
    <w:rsid w:val="005729FE"/>
    <w:rsid w:val="00574979"/>
    <w:rsid w:val="00575F5C"/>
    <w:rsid w:val="00580B8A"/>
    <w:rsid w:val="005822C8"/>
    <w:rsid w:val="0058291B"/>
    <w:rsid w:val="00592608"/>
    <w:rsid w:val="00593B4D"/>
    <w:rsid w:val="0059544B"/>
    <w:rsid w:val="005957FC"/>
    <w:rsid w:val="005A0069"/>
    <w:rsid w:val="005A11F9"/>
    <w:rsid w:val="005A2DFC"/>
    <w:rsid w:val="005A58DA"/>
    <w:rsid w:val="005A5D04"/>
    <w:rsid w:val="005A6077"/>
    <w:rsid w:val="005A6380"/>
    <w:rsid w:val="005A6FF7"/>
    <w:rsid w:val="005B0B47"/>
    <w:rsid w:val="005B23F5"/>
    <w:rsid w:val="005B6762"/>
    <w:rsid w:val="005C49AB"/>
    <w:rsid w:val="005C5369"/>
    <w:rsid w:val="005C5EBB"/>
    <w:rsid w:val="005C72DB"/>
    <w:rsid w:val="005D2FF7"/>
    <w:rsid w:val="005D3606"/>
    <w:rsid w:val="005D46E9"/>
    <w:rsid w:val="005D655F"/>
    <w:rsid w:val="005D6C3E"/>
    <w:rsid w:val="005D6D5A"/>
    <w:rsid w:val="005E1C8A"/>
    <w:rsid w:val="005E28DA"/>
    <w:rsid w:val="005E6138"/>
    <w:rsid w:val="005E710A"/>
    <w:rsid w:val="005F59E9"/>
    <w:rsid w:val="005F5D7C"/>
    <w:rsid w:val="005F6E73"/>
    <w:rsid w:val="005F7492"/>
    <w:rsid w:val="00602874"/>
    <w:rsid w:val="0060517A"/>
    <w:rsid w:val="00612528"/>
    <w:rsid w:val="00613CF5"/>
    <w:rsid w:val="00614462"/>
    <w:rsid w:val="00615AC0"/>
    <w:rsid w:val="006217E0"/>
    <w:rsid w:val="00625EF4"/>
    <w:rsid w:val="0062753D"/>
    <w:rsid w:val="00631985"/>
    <w:rsid w:val="00633AF5"/>
    <w:rsid w:val="00633EAD"/>
    <w:rsid w:val="006366CC"/>
    <w:rsid w:val="006374EE"/>
    <w:rsid w:val="006378F8"/>
    <w:rsid w:val="0064228A"/>
    <w:rsid w:val="006432B5"/>
    <w:rsid w:val="006458E2"/>
    <w:rsid w:val="00645DED"/>
    <w:rsid w:val="006468A4"/>
    <w:rsid w:val="00650709"/>
    <w:rsid w:val="00651FC5"/>
    <w:rsid w:val="0065250C"/>
    <w:rsid w:val="00653081"/>
    <w:rsid w:val="00655098"/>
    <w:rsid w:val="0066144A"/>
    <w:rsid w:val="00661F2C"/>
    <w:rsid w:val="006648CB"/>
    <w:rsid w:val="00664FE8"/>
    <w:rsid w:val="00667116"/>
    <w:rsid w:val="006701F1"/>
    <w:rsid w:val="00671245"/>
    <w:rsid w:val="00674765"/>
    <w:rsid w:val="006751FB"/>
    <w:rsid w:val="00676A0B"/>
    <w:rsid w:val="006778F0"/>
    <w:rsid w:val="0068076A"/>
    <w:rsid w:val="0068169A"/>
    <w:rsid w:val="00683995"/>
    <w:rsid w:val="00684126"/>
    <w:rsid w:val="00686189"/>
    <w:rsid w:val="0068660C"/>
    <w:rsid w:val="00691BF2"/>
    <w:rsid w:val="00692514"/>
    <w:rsid w:val="0069359C"/>
    <w:rsid w:val="006A4A7F"/>
    <w:rsid w:val="006A4E14"/>
    <w:rsid w:val="006A5395"/>
    <w:rsid w:val="006B1634"/>
    <w:rsid w:val="006B2F8D"/>
    <w:rsid w:val="006B3921"/>
    <w:rsid w:val="006B54F3"/>
    <w:rsid w:val="006B67EA"/>
    <w:rsid w:val="006B6D62"/>
    <w:rsid w:val="006C062F"/>
    <w:rsid w:val="006C4B94"/>
    <w:rsid w:val="006C69B6"/>
    <w:rsid w:val="006C6D81"/>
    <w:rsid w:val="006D48AC"/>
    <w:rsid w:val="006E12D9"/>
    <w:rsid w:val="006E551C"/>
    <w:rsid w:val="006E7C71"/>
    <w:rsid w:val="006F1801"/>
    <w:rsid w:val="006F4BA0"/>
    <w:rsid w:val="006F5864"/>
    <w:rsid w:val="006F6333"/>
    <w:rsid w:val="00702AFD"/>
    <w:rsid w:val="00705A2B"/>
    <w:rsid w:val="00705A36"/>
    <w:rsid w:val="00707704"/>
    <w:rsid w:val="007118B6"/>
    <w:rsid w:val="00714301"/>
    <w:rsid w:val="00715414"/>
    <w:rsid w:val="00715592"/>
    <w:rsid w:val="0072035C"/>
    <w:rsid w:val="00722FE2"/>
    <w:rsid w:val="007231DB"/>
    <w:rsid w:val="00723342"/>
    <w:rsid w:val="00725F88"/>
    <w:rsid w:val="00727057"/>
    <w:rsid w:val="007306AD"/>
    <w:rsid w:val="00730923"/>
    <w:rsid w:val="00730E0A"/>
    <w:rsid w:val="00733CEA"/>
    <w:rsid w:val="00736377"/>
    <w:rsid w:val="00741FD3"/>
    <w:rsid w:val="007477E2"/>
    <w:rsid w:val="007551B6"/>
    <w:rsid w:val="00756FDF"/>
    <w:rsid w:val="00757049"/>
    <w:rsid w:val="00761644"/>
    <w:rsid w:val="00766906"/>
    <w:rsid w:val="00776D68"/>
    <w:rsid w:val="007804CB"/>
    <w:rsid w:val="007823FF"/>
    <w:rsid w:val="007837ED"/>
    <w:rsid w:val="007871FB"/>
    <w:rsid w:val="00792A15"/>
    <w:rsid w:val="00793064"/>
    <w:rsid w:val="007A0162"/>
    <w:rsid w:val="007A2939"/>
    <w:rsid w:val="007A41EF"/>
    <w:rsid w:val="007A6662"/>
    <w:rsid w:val="007A6F59"/>
    <w:rsid w:val="007B025E"/>
    <w:rsid w:val="007B04DC"/>
    <w:rsid w:val="007B2DED"/>
    <w:rsid w:val="007B53B4"/>
    <w:rsid w:val="007C05D8"/>
    <w:rsid w:val="007C2A05"/>
    <w:rsid w:val="007C2E37"/>
    <w:rsid w:val="007C34B3"/>
    <w:rsid w:val="007C3FA1"/>
    <w:rsid w:val="007C4AEE"/>
    <w:rsid w:val="007C7D7A"/>
    <w:rsid w:val="007D07B3"/>
    <w:rsid w:val="007D10C5"/>
    <w:rsid w:val="007D6E3A"/>
    <w:rsid w:val="007E47C0"/>
    <w:rsid w:val="007E481B"/>
    <w:rsid w:val="007F0F3A"/>
    <w:rsid w:val="007F50C3"/>
    <w:rsid w:val="007F6596"/>
    <w:rsid w:val="007F753C"/>
    <w:rsid w:val="0080121A"/>
    <w:rsid w:val="008023D3"/>
    <w:rsid w:val="008046A0"/>
    <w:rsid w:val="00805333"/>
    <w:rsid w:val="008072F6"/>
    <w:rsid w:val="00810118"/>
    <w:rsid w:val="00810E77"/>
    <w:rsid w:val="008168A9"/>
    <w:rsid w:val="00816C5C"/>
    <w:rsid w:val="00817886"/>
    <w:rsid w:val="00817B99"/>
    <w:rsid w:val="008204A4"/>
    <w:rsid w:val="00821A20"/>
    <w:rsid w:val="00824611"/>
    <w:rsid w:val="008303EF"/>
    <w:rsid w:val="00832F02"/>
    <w:rsid w:val="008345BA"/>
    <w:rsid w:val="00837332"/>
    <w:rsid w:val="008400E4"/>
    <w:rsid w:val="00843B9E"/>
    <w:rsid w:val="00845E37"/>
    <w:rsid w:val="008465AF"/>
    <w:rsid w:val="008527AB"/>
    <w:rsid w:val="00854CB5"/>
    <w:rsid w:val="008561AF"/>
    <w:rsid w:val="008573D0"/>
    <w:rsid w:val="00864746"/>
    <w:rsid w:val="00865615"/>
    <w:rsid w:val="00870C48"/>
    <w:rsid w:val="00870D76"/>
    <w:rsid w:val="0087117C"/>
    <w:rsid w:val="00871BCE"/>
    <w:rsid w:val="0087359E"/>
    <w:rsid w:val="00874700"/>
    <w:rsid w:val="008758D3"/>
    <w:rsid w:val="008779E7"/>
    <w:rsid w:val="00877F82"/>
    <w:rsid w:val="0088035A"/>
    <w:rsid w:val="00886C3F"/>
    <w:rsid w:val="00887331"/>
    <w:rsid w:val="008900AF"/>
    <w:rsid w:val="00891180"/>
    <w:rsid w:val="008922B4"/>
    <w:rsid w:val="00892362"/>
    <w:rsid w:val="0089345C"/>
    <w:rsid w:val="00894EEA"/>
    <w:rsid w:val="0089568B"/>
    <w:rsid w:val="008962E0"/>
    <w:rsid w:val="00896310"/>
    <w:rsid w:val="008967B8"/>
    <w:rsid w:val="008977F7"/>
    <w:rsid w:val="008A2F4D"/>
    <w:rsid w:val="008A6814"/>
    <w:rsid w:val="008B23F2"/>
    <w:rsid w:val="008B34A4"/>
    <w:rsid w:val="008B55DE"/>
    <w:rsid w:val="008C15F2"/>
    <w:rsid w:val="008C400C"/>
    <w:rsid w:val="008C7B8A"/>
    <w:rsid w:val="008C7C3E"/>
    <w:rsid w:val="008D0897"/>
    <w:rsid w:val="008D2D07"/>
    <w:rsid w:val="008D4E49"/>
    <w:rsid w:val="008D6D62"/>
    <w:rsid w:val="008D7540"/>
    <w:rsid w:val="008D797D"/>
    <w:rsid w:val="008E5382"/>
    <w:rsid w:val="008E73EF"/>
    <w:rsid w:val="008F26DD"/>
    <w:rsid w:val="008F38AA"/>
    <w:rsid w:val="008F3E17"/>
    <w:rsid w:val="008F6ADA"/>
    <w:rsid w:val="00901567"/>
    <w:rsid w:val="00901D39"/>
    <w:rsid w:val="009036DE"/>
    <w:rsid w:val="0090569E"/>
    <w:rsid w:val="00906868"/>
    <w:rsid w:val="00911DBE"/>
    <w:rsid w:val="009141B6"/>
    <w:rsid w:val="00917AF8"/>
    <w:rsid w:val="00920728"/>
    <w:rsid w:val="009210AB"/>
    <w:rsid w:val="0092365A"/>
    <w:rsid w:val="0092583C"/>
    <w:rsid w:val="00930A7B"/>
    <w:rsid w:val="00934079"/>
    <w:rsid w:val="00934DF5"/>
    <w:rsid w:val="009363FB"/>
    <w:rsid w:val="009416BF"/>
    <w:rsid w:val="00945A6E"/>
    <w:rsid w:val="0095000A"/>
    <w:rsid w:val="00951B90"/>
    <w:rsid w:val="00953E0D"/>
    <w:rsid w:val="00955EE2"/>
    <w:rsid w:val="00956547"/>
    <w:rsid w:val="0095681A"/>
    <w:rsid w:val="00964D8F"/>
    <w:rsid w:val="00980368"/>
    <w:rsid w:val="00984A65"/>
    <w:rsid w:val="00987592"/>
    <w:rsid w:val="009902AA"/>
    <w:rsid w:val="009908E8"/>
    <w:rsid w:val="00996968"/>
    <w:rsid w:val="009A0128"/>
    <w:rsid w:val="009A056B"/>
    <w:rsid w:val="009A24FD"/>
    <w:rsid w:val="009A2543"/>
    <w:rsid w:val="009A2E87"/>
    <w:rsid w:val="009A36D9"/>
    <w:rsid w:val="009A70FF"/>
    <w:rsid w:val="009A7229"/>
    <w:rsid w:val="009A7412"/>
    <w:rsid w:val="009B1690"/>
    <w:rsid w:val="009B473C"/>
    <w:rsid w:val="009B5733"/>
    <w:rsid w:val="009B5AA8"/>
    <w:rsid w:val="009C01AD"/>
    <w:rsid w:val="009C27A6"/>
    <w:rsid w:val="009C3D19"/>
    <w:rsid w:val="009C5E05"/>
    <w:rsid w:val="009C6546"/>
    <w:rsid w:val="009C6892"/>
    <w:rsid w:val="009D07E0"/>
    <w:rsid w:val="009D5269"/>
    <w:rsid w:val="009E0297"/>
    <w:rsid w:val="009E057D"/>
    <w:rsid w:val="009E2F3A"/>
    <w:rsid w:val="009E4E9C"/>
    <w:rsid w:val="009E508B"/>
    <w:rsid w:val="009E5A70"/>
    <w:rsid w:val="009E7427"/>
    <w:rsid w:val="009F0D18"/>
    <w:rsid w:val="009F1D5A"/>
    <w:rsid w:val="009F3594"/>
    <w:rsid w:val="009F4254"/>
    <w:rsid w:val="009F6537"/>
    <w:rsid w:val="00A03D94"/>
    <w:rsid w:val="00A051CD"/>
    <w:rsid w:val="00A070F7"/>
    <w:rsid w:val="00A07667"/>
    <w:rsid w:val="00A11060"/>
    <w:rsid w:val="00A123B9"/>
    <w:rsid w:val="00A15E02"/>
    <w:rsid w:val="00A1735B"/>
    <w:rsid w:val="00A214CD"/>
    <w:rsid w:val="00A215B9"/>
    <w:rsid w:val="00A21F75"/>
    <w:rsid w:val="00A2297C"/>
    <w:rsid w:val="00A248A5"/>
    <w:rsid w:val="00A25555"/>
    <w:rsid w:val="00A30727"/>
    <w:rsid w:val="00A35D2A"/>
    <w:rsid w:val="00A37128"/>
    <w:rsid w:val="00A37C98"/>
    <w:rsid w:val="00A4027B"/>
    <w:rsid w:val="00A40C87"/>
    <w:rsid w:val="00A43E95"/>
    <w:rsid w:val="00A4689F"/>
    <w:rsid w:val="00A50504"/>
    <w:rsid w:val="00A50E40"/>
    <w:rsid w:val="00A50EE7"/>
    <w:rsid w:val="00A51E7F"/>
    <w:rsid w:val="00A55D30"/>
    <w:rsid w:val="00A56900"/>
    <w:rsid w:val="00A605FC"/>
    <w:rsid w:val="00A63B9D"/>
    <w:rsid w:val="00A66875"/>
    <w:rsid w:val="00A71B82"/>
    <w:rsid w:val="00A7260B"/>
    <w:rsid w:val="00A73289"/>
    <w:rsid w:val="00A7347F"/>
    <w:rsid w:val="00A80E12"/>
    <w:rsid w:val="00A81BE1"/>
    <w:rsid w:val="00A82557"/>
    <w:rsid w:val="00A8461F"/>
    <w:rsid w:val="00A8749F"/>
    <w:rsid w:val="00A879EE"/>
    <w:rsid w:val="00A91F57"/>
    <w:rsid w:val="00A943AD"/>
    <w:rsid w:val="00A95B68"/>
    <w:rsid w:val="00A962EA"/>
    <w:rsid w:val="00AA0622"/>
    <w:rsid w:val="00AA3E23"/>
    <w:rsid w:val="00AA5677"/>
    <w:rsid w:val="00AA6C3B"/>
    <w:rsid w:val="00AB0675"/>
    <w:rsid w:val="00AB0FDF"/>
    <w:rsid w:val="00AB15E4"/>
    <w:rsid w:val="00AB45E3"/>
    <w:rsid w:val="00AB63BF"/>
    <w:rsid w:val="00AC5622"/>
    <w:rsid w:val="00AD1DA5"/>
    <w:rsid w:val="00AD3724"/>
    <w:rsid w:val="00AD557D"/>
    <w:rsid w:val="00AD6D79"/>
    <w:rsid w:val="00AE04F5"/>
    <w:rsid w:val="00AE13C0"/>
    <w:rsid w:val="00AE6A8E"/>
    <w:rsid w:val="00AF1559"/>
    <w:rsid w:val="00AF3B49"/>
    <w:rsid w:val="00AF53BB"/>
    <w:rsid w:val="00AF62F3"/>
    <w:rsid w:val="00AF6F32"/>
    <w:rsid w:val="00AF7B2A"/>
    <w:rsid w:val="00B071F0"/>
    <w:rsid w:val="00B073DD"/>
    <w:rsid w:val="00B10EEB"/>
    <w:rsid w:val="00B1310A"/>
    <w:rsid w:val="00B14DBA"/>
    <w:rsid w:val="00B176F3"/>
    <w:rsid w:val="00B20480"/>
    <w:rsid w:val="00B21F38"/>
    <w:rsid w:val="00B26D98"/>
    <w:rsid w:val="00B27208"/>
    <w:rsid w:val="00B337A9"/>
    <w:rsid w:val="00B35308"/>
    <w:rsid w:val="00B3537C"/>
    <w:rsid w:val="00B400A7"/>
    <w:rsid w:val="00B406F2"/>
    <w:rsid w:val="00B45604"/>
    <w:rsid w:val="00B47202"/>
    <w:rsid w:val="00B565EF"/>
    <w:rsid w:val="00B56724"/>
    <w:rsid w:val="00B57BC4"/>
    <w:rsid w:val="00B6227B"/>
    <w:rsid w:val="00B678F4"/>
    <w:rsid w:val="00B72189"/>
    <w:rsid w:val="00B73D23"/>
    <w:rsid w:val="00B75E7E"/>
    <w:rsid w:val="00B767DA"/>
    <w:rsid w:val="00B77D5E"/>
    <w:rsid w:val="00B81FE2"/>
    <w:rsid w:val="00B83E0E"/>
    <w:rsid w:val="00B86215"/>
    <w:rsid w:val="00B8780E"/>
    <w:rsid w:val="00B87B18"/>
    <w:rsid w:val="00B87BA3"/>
    <w:rsid w:val="00B90A42"/>
    <w:rsid w:val="00B9538F"/>
    <w:rsid w:val="00BA0D62"/>
    <w:rsid w:val="00BA236D"/>
    <w:rsid w:val="00BA5890"/>
    <w:rsid w:val="00BA6CF5"/>
    <w:rsid w:val="00BA7134"/>
    <w:rsid w:val="00BA72E4"/>
    <w:rsid w:val="00BB02BA"/>
    <w:rsid w:val="00BB0493"/>
    <w:rsid w:val="00BB1A50"/>
    <w:rsid w:val="00BC15DC"/>
    <w:rsid w:val="00BD1210"/>
    <w:rsid w:val="00BD3476"/>
    <w:rsid w:val="00BD4C4B"/>
    <w:rsid w:val="00BD60A7"/>
    <w:rsid w:val="00BD68EB"/>
    <w:rsid w:val="00BD75B2"/>
    <w:rsid w:val="00BE0850"/>
    <w:rsid w:val="00BE0E91"/>
    <w:rsid w:val="00BE3AEB"/>
    <w:rsid w:val="00BF1E0D"/>
    <w:rsid w:val="00BF3322"/>
    <w:rsid w:val="00C00D40"/>
    <w:rsid w:val="00C01EE8"/>
    <w:rsid w:val="00C01FC1"/>
    <w:rsid w:val="00C0203D"/>
    <w:rsid w:val="00C04B41"/>
    <w:rsid w:val="00C060C0"/>
    <w:rsid w:val="00C10848"/>
    <w:rsid w:val="00C10CA0"/>
    <w:rsid w:val="00C10D6D"/>
    <w:rsid w:val="00C11F25"/>
    <w:rsid w:val="00C14894"/>
    <w:rsid w:val="00C14D25"/>
    <w:rsid w:val="00C17D64"/>
    <w:rsid w:val="00C20DBF"/>
    <w:rsid w:val="00C2464A"/>
    <w:rsid w:val="00C26EAC"/>
    <w:rsid w:val="00C3159D"/>
    <w:rsid w:val="00C33B4E"/>
    <w:rsid w:val="00C34B7F"/>
    <w:rsid w:val="00C374EC"/>
    <w:rsid w:val="00C375AB"/>
    <w:rsid w:val="00C40620"/>
    <w:rsid w:val="00C427B8"/>
    <w:rsid w:val="00C42B15"/>
    <w:rsid w:val="00C432EF"/>
    <w:rsid w:val="00C43665"/>
    <w:rsid w:val="00C47298"/>
    <w:rsid w:val="00C503CF"/>
    <w:rsid w:val="00C52D77"/>
    <w:rsid w:val="00C5331E"/>
    <w:rsid w:val="00C53517"/>
    <w:rsid w:val="00C54788"/>
    <w:rsid w:val="00C54F68"/>
    <w:rsid w:val="00C55C14"/>
    <w:rsid w:val="00C57496"/>
    <w:rsid w:val="00C61A18"/>
    <w:rsid w:val="00C66377"/>
    <w:rsid w:val="00C706C5"/>
    <w:rsid w:val="00C71635"/>
    <w:rsid w:val="00C7180D"/>
    <w:rsid w:val="00C72B17"/>
    <w:rsid w:val="00C72C2A"/>
    <w:rsid w:val="00C72FDC"/>
    <w:rsid w:val="00C74AA6"/>
    <w:rsid w:val="00C875DE"/>
    <w:rsid w:val="00C93BD6"/>
    <w:rsid w:val="00CA1E93"/>
    <w:rsid w:val="00CA23CC"/>
    <w:rsid w:val="00CA287A"/>
    <w:rsid w:val="00CA3FED"/>
    <w:rsid w:val="00CA59EB"/>
    <w:rsid w:val="00CA5F92"/>
    <w:rsid w:val="00CA7375"/>
    <w:rsid w:val="00CB0DD9"/>
    <w:rsid w:val="00CB210E"/>
    <w:rsid w:val="00CB2D42"/>
    <w:rsid w:val="00CB2E5C"/>
    <w:rsid w:val="00CB7E78"/>
    <w:rsid w:val="00CC1C6F"/>
    <w:rsid w:val="00CC270E"/>
    <w:rsid w:val="00CC7016"/>
    <w:rsid w:val="00CC70DA"/>
    <w:rsid w:val="00CD0ED3"/>
    <w:rsid w:val="00CD3E44"/>
    <w:rsid w:val="00CE0209"/>
    <w:rsid w:val="00CE0FA6"/>
    <w:rsid w:val="00CE1031"/>
    <w:rsid w:val="00CE4289"/>
    <w:rsid w:val="00CE7DFC"/>
    <w:rsid w:val="00CF2C6D"/>
    <w:rsid w:val="00CF32C8"/>
    <w:rsid w:val="00CF3E19"/>
    <w:rsid w:val="00CF4460"/>
    <w:rsid w:val="00CF47A0"/>
    <w:rsid w:val="00CF6BE5"/>
    <w:rsid w:val="00D00C28"/>
    <w:rsid w:val="00D037DF"/>
    <w:rsid w:val="00D0659B"/>
    <w:rsid w:val="00D06D5D"/>
    <w:rsid w:val="00D1172A"/>
    <w:rsid w:val="00D12F79"/>
    <w:rsid w:val="00D14461"/>
    <w:rsid w:val="00D212B8"/>
    <w:rsid w:val="00D2158D"/>
    <w:rsid w:val="00D21C11"/>
    <w:rsid w:val="00D2469C"/>
    <w:rsid w:val="00D2469F"/>
    <w:rsid w:val="00D30278"/>
    <w:rsid w:val="00D30A29"/>
    <w:rsid w:val="00D347BF"/>
    <w:rsid w:val="00D34FF2"/>
    <w:rsid w:val="00D3526E"/>
    <w:rsid w:val="00D37FE4"/>
    <w:rsid w:val="00D42244"/>
    <w:rsid w:val="00D42AEE"/>
    <w:rsid w:val="00D43587"/>
    <w:rsid w:val="00D43F92"/>
    <w:rsid w:val="00D44737"/>
    <w:rsid w:val="00D456D7"/>
    <w:rsid w:val="00D45A64"/>
    <w:rsid w:val="00D500D9"/>
    <w:rsid w:val="00D53A9A"/>
    <w:rsid w:val="00D55D82"/>
    <w:rsid w:val="00D55F7B"/>
    <w:rsid w:val="00D60F40"/>
    <w:rsid w:val="00D6528C"/>
    <w:rsid w:val="00D774BC"/>
    <w:rsid w:val="00D821ED"/>
    <w:rsid w:val="00D83F22"/>
    <w:rsid w:val="00D87703"/>
    <w:rsid w:val="00D91240"/>
    <w:rsid w:val="00D917D5"/>
    <w:rsid w:val="00D92BA1"/>
    <w:rsid w:val="00D92C16"/>
    <w:rsid w:val="00D92E2C"/>
    <w:rsid w:val="00D93512"/>
    <w:rsid w:val="00D95209"/>
    <w:rsid w:val="00D9616B"/>
    <w:rsid w:val="00DA1759"/>
    <w:rsid w:val="00DA2E35"/>
    <w:rsid w:val="00DA5D2D"/>
    <w:rsid w:val="00DB56E2"/>
    <w:rsid w:val="00DC3968"/>
    <w:rsid w:val="00DD1325"/>
    <w:rsid w:val="00DD1505"/>
    <w:rsid w:val="00DD1787"/>
    <w:rsid w:val="00DD353F"/>
    <w:rsid w:val="00DD495A"/>
    <w:rsid w:val="00DD56B7"/>
    <w:rsid w:val="00DD59ED"/>
    <w:rsid w:val="00DE210C"/>
    <w:rsid w:val="00DE49B8"/>
    <w:rsid w:val="00DE5CA4"/>
    <w:rsid w:val="00DF0641"/>
    <w:rsid w:val="00DF1998"/>
    <w:rsid w:val="00DF207A"/>
    <w:rsid w:val="00DF25C4"/>
    <w:rsid w:val="00DF4942"/>
    <w:rsid w:val="00E023EE"/>
    <w:rsid w:val="00E1012B"/>
    <w:rsid w:val="00E127E3"/>
    <w:rsid w:val="00E12C4A"/>
    <w:rsid w:val="00E131FD"/>
    <w:rsid w:val="00E146AE"/>
    <w:rsid w:val="00E20242"/>
    <w:rsid w:val="00E228E5"/>
    <w:rsid w:val="00E2294E"/>
    <w:rsid w:val="00E26135"/>
    <w:rsid w:val="00E27037"/>
    <w:rsid w:val="00E27562"/>
    <w:rsid w:val="00E278EE"/>
    <w:rsid w:val="00E31D80"/>
    <w:rsid w:val="00E414AB"/>
    <w:rsid w:val="00E41913"/>
    <w:rsid w:val="00E45CD0"/>
    <w:rsid w:val="00E46C51"/>
    <w:rsid w:val="00E471DB"/>
    <w:rsid w:val="00E55F44"/>
    <w:rsid w:val="00E5693D"/>
    <w:rsid w:val="00E6053A"/>
    <w:rsid w:val="00E738E4"/>
    <w:rsid w:val="00E74818"/>
    <w:rsid w:val="00E74F09"/>
    <w:rsid w:val="00E75689"/>
    <w:rsid w:val="00E765EA"/>
    <w:rsid w:val="00E809F3"/>
    <w:rsid w:val="00E811CC"/>
    <w:rsid w:val="00E83007"/>
    <w:rsid w:val="00E862F0"/>
    <w:rsid w:val="00E8650F"/>
    <w:rsid w:val="00E9789B"/>
    <w:rsid w:val="00EA076A"/>
    <w:rsid w:val="00EA4D41"/>
    <w:rsid w:val="00EB1451"/>
    <w:rsid w:val="00EB1E88"/>
    <w:rsid w:val="00EB63D6"/>
    <w:rsid w:val="00EB78B0"/>
    <w:rsid w:val="00EC1AD6"/>
    <w:rsid w:val="00EC22C1"/>
    <w:rsid w:val="00EC3FBC"/>
    <w:rsid w:val="00EC5E28"/>
    <w:rsid w:val="00ED1902"/>
    <w:rsid w:val="00ED3446"/>
    <w:rsid w:val="00ED5E3C"/>
    <w:rsid w:val="00ED621C"/>
    <w:rsid w:val="00EE0287"/>
    <w:rsid w:val="00EE04DB"/>
    <w:rsid w:val="00EE0737"/>
    <w:rsid w:val="00EE3AA3"/>
    <w:rsid w:val="00EE64E3"/>
    <w:rsid w:val="00EE720C"/>
    <w:rsid w:val="00EE7B5E"/>
    <w:rsid w:val="00EE7FE7"/>
    <w:rsid w:val="00EF5302"/>
    <w:rsid w:val="00EF6400"/>
    <w:rsid w:val="00F07598"/>
    <w:rsid w:val="00F108BD"/>
    <w:rsid w:val="00F133FC"/>
    <w:rsid w:val="00F13867"/>
    <w:rsid w:val="00F152A8"/>
    <w:rsid w:val="00F20591"/>
    <w:rsid w:val="00F25238"/>
    <w:rsid w:val="00F25F5B"/>
    <w:rsid w:val="00F31B70"/>
    <w:rsid w:val="00F330F3"/>
    <w:rsid w:val="00F33F6B"/>
    <w:rsid w:val="00F34875"/>
    <w:rsid w:val="00F34EBF"/>
    <w:rsid w:val="00F438B9"/>
    <w:rsid w:val="00F43AB4"/>
    <w:rsid w:val="00F456CC"/>
    <w:rsid w:val="00F46893"/>
    <w:rsid w:val="00F51AA2"/>
    <w:rsid w:val="00F5242D"/>
    <w:rsid w:val="00F55428"/>
    <w:rsid w:val="00F60A74"/>
    <w:rsid w:val="00F63688"/>
    <w:rsid w:val="00F64580"/>
    <w:rsid w:val="00F71DFD"/>
    <w:rsid w:val="00F73839"/>
    <w:rsid w:val="00F74D98"/>
    <w:rsid w:val="00F800BC"/>
    <w:rsid w:val="00F80C49"/>
    <w:rsid w:val="00F81B84"/>
    <w:rsid w:val="00F83C47"/>
    <w:rsid w:val="00F84A0F"/>
    <w:rsid w:val="00F84C26"/>
    <w:rsid w:val="00F851E2"/>
    <w:rsid w:val="00F85F1F"/>
    <w:rsid w:val="00F971CC"/>
    <w:rsid w:val="00FA26FF"/>
    <w:rsid w:val="00FA275C"/>
    <w:rsid w:val="00FA39CF"/>
    <w:rsid w:val="00FA7B46"/>
    <w:rsid w:val="00FB06D1"/>
    <w:rsid w:val="00FB1144"/>
    <w:rsid w:val="00FB20B9"/>
    <w:rsid w:val="00FB3539"/>
    <w:rsid w:val="00FB5A39"/>
    <w:rsid w:val="00FB5B40"/>
    <w:rsid w:val="00FC0019"/>
    <w:rsid w:val="00FC4D03"/>
    <w:rsid w:val="00FC50B6"/>
    <w:rsid w:val="00FC672A"/>
    <w:rsid w:val="00FC79CD"/>
    <w:rsid w:val="00FD1154"/>
    <w:rsid w:val="00FD2E7E"/>
    <w:rsid w:val="00FD332F"/>
    <w:rsid w:val="00FD4E8C"/>
    <w:rsid w:val="00FD6172"/>
    <w:rsid w:val="00FD7E4D"/>
    <w:rsid w:val="00FE0141"/>
    <w:rsid w:val="00FE29F5"/>
    <w:rsid w:val="00FE7051"/>
    <w:rsid w:val="00FE7C5B"/>
    <w:rsid w:val="00FF4325"/>
    <w:rsid w:val="00FF50AC"/>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E8BC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ind w:left="720"/>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4C03FB"/>
    <w:pPr>
      <w:widowControl w:val="0"/>
      <w:numPr>
        <w:ilvl w:val="5"/>
        <w:numId w:val="25"/>
      </w:numPr>
      <w:adjustRightInd w:val="0"/>
      <w:spacing w:before="240" w:after="60" w:line="240" w:lineRule="atLeast"/>
      <w:textAlignment w:val="baseline"/>
      <w:outlineLvl w:val="5"/>
    </w:pPr>
    <w:rPr>
      <w:rFonts w:asciiTheme="majorHAnsi" w:eastAsia="Times New Roman" w:hAnsiTheme="majorHAnsi"/>
      <w:bCs/>
      <w:sz w:val="24"/>
      <w:szCs w:val="24"/>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E146AE"/>
    <w:pPr>
      <w:tabs>
        <w:tab w:val="left" w:pos="1304"/>
        <w:tab w:val="left" w:pos="2608"/>
        <w:tab w:val="left" w:pos="3912"/>
        <w:tab w:val="left" w:pos="5216"/>
        <w:tab w:val="left" w:pos="6520"/>
        <w:tab w:val="left" w:pos="7824"/>
        <w:tab w:val="left" w:pos="9128"/>
      </w:tabs>
      <w:spacing w:after="120"/>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E146AE"/>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customStyle="1" w:styleId="Normal1">
    <w:name w:val="Normal1"/>
    <w:aliases w:val=" webb,webb,Normal (webb)1"/>
    <w:basedOn w:val="Normal"/>
    <w:rsid w:val="00B87B18"/>
    <w:pPr>
      <w:spacing w:before="100" w:beforeAutospacing="1" w:after="100" w:afterAutospacing="1" w:line="240" w:lineRule="auto"/>
    </w:pPr>
    <w:rPr>
      <w:rFonts w:ascii="Times New Roman" w:eastAsia="Times New Roman" w:hAnsi="Times New Roman"/>
      <w:sz w:val="24"/>
      <w:szCs w:val="24"/>
      <w:lang w:val="en-US"/>
    </w:rPr>
  </w:style>
  <w:style w:type="paragraph" w:customStyle="1" w:styleId="Default">
    <w:name w:val="Default"/>
    <w:rsid w:val="00BD4C4B"/>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8400E4"/>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8400E4"/>
    <w:rPr>
      <w:rFonts w:ascii="Georgia" w:eastAsia="ヒラギノ角ゴ Pro W3" w:hAnsi="Georgia"/>
      <w:b/>
      <w:bCs/>
      <w:i w:val="0"/>
      <w:color w:val="000000"/>
      <w:sz w:val="24"/>
      <w:lang w:val="en-GB" w:eastAsia="en-US"/>
    </w:rPr>
  </w:style>
  <w:style w:type="paragraph" w:styleId="Fotnotstext">
    <w:name w:val="footnote text"/>
    <w:basedOn w:val="Normal"/>
    <w:link w:val="FotnotstextChar"/>
    <w:uiPriority w:val="99"/>
    <w:semiHidden/>
    <w:unhideWhenUsed/>
    <w:rsid w:val="00336875"/>
    <w:pPr>
      <w:spacing w:line="240" w:lineRule="auto"/>
    </w:pPr>
    <w:rPr>
      <w:szCs w:val="20"/>
    </w:rPr>
  </w:style>
  <w:style w:type="character" w:customStyle="1" w:styleId="FotnotstextChar">
    <w:name w:val="Fotnotstext Char"/>
    <w:basedOn w:val="Standardstycketeckensnitt"/>
    <w:link w:val="Fotnotstext"/>
    <w:uiPriority w:val="99"/>
    <w:semiHidden/>
    <w:rsid w:val="00336875"/>
    <w:rPr>
      <w:rFonts w:ascii="Georgia" w:hAnsi="Georgia"/>
      <w:lang w:eastAsia="en-US"/>
    </w:rPr>
  </w:style>
  <w:style w:type="character" w:styleId="Fotnotsreferens">
    <w:name w:val="footnote reference"/>
    <w:basedOn w:val="Standardstycketeckensnitt"/>
    <w:uiPriority w:val="99"/>
    <w:semiHidden/>
    <w:unhideWhenUsed/>
    <w:rsid w:val="00336875"/>
    <w:rPr>
      <w:vertAlign w:val="superscript"/>
    </w:rPr>
  </w:style>
  <w:style w:type="paragraph" w:customStyle="1" w:styleId="Rubrik3b">
    <w:name w:val="Rubrik 3b"/>
    <w:basedOn w:val="Normal"/>
    <w:next w:val="Brdtext"/>
    <w:uiPriority w:val="1"/>
    <w:qFormat/>
    <w:rsid w:val="00B73D23"/>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paragraph" w:styleId="Beskrivning">
    <w:name w:val="caption"/>
    <w:basedOn w:val="Normal"/>
    <w:next w:val="Normal"/>
    <w:uiPriority w:val="35"/>
    <w:unhideWhenUsed/>
    <w:qFormat/>
    <w:rsid w:val="00E146AE"/>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156336">
      <w:bodyDiv w:val="1"/>
      <w:marLeft w:val="0"/>
      <w:marRight w:val="0"/>
      <w:marTop w:val="0"/>
      <w:marBottom w:val="0"/>
      <w:divBdr>
        <w:top w:val="none" w:sz="0" w:space="0" w:color="auto"/>
        <w:left w:val="none" w:sz="0" w:space="0" w:color="auto"/>
        <w:bottom w:val="none" w:sz="0" w:space="0" w:color="auto"/>
        <w:right w:val="none" w:sz="0" w:space="0" w:color="auto"/>
      </w:divBdr>
    </w:div>
    <w:div w:id="522477107">
      <w:bodyDiv w:val="1"/>
      <w:marLeft w:val="0"/>
      <w:marRight w:val="0"/>
      <w:marTop w:val="0"/>
      <w:marBottom w:val="0"/>
      <w:divBdr>
        <w:top w:val="none" w:sz="0" w:space="0" w:color="auto"/>
        <w:left w:val="none" w:sz="0" w:space="0" w:color="auto"/>
        <w:bottom w:val="none" w:sz="0" w:space="0" w:color="auto"/>
        <w:right w:val="none" w:sz="0" w:space="0" w:color="auto"/>
      </w:divBdr>
    </w:div>
    <w:div w:id="1238859683">
      <w:bodyDiv w:val="1"/>
      <w:marLeft w:val="0"/>
      <w:marRight w:val="0"/>
      <w:marTop w:val="0"/>
      <w:marBottom w:val="0"/>
      <w:divBdr>
        <w:top w:val="none" w:sz="0" w:space="0" w:color="auto"/>
        <w:left w:val="none" w:sz="0" w:space="0" w:color="auto"/>
        <w:bottom w:val="none" w:sz="0" w:space="0" w:color="auto"/>
        <w:right w:val="none" w:sz="0" w:space="0" w:color="auto"/>
      </w:divBdr>
    </w:div>
    <w:div w:id="145524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5.bin"/><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99D05A-70DE-4D57-B393-EA02A73FD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784</TotalTime>
  <Pages>90</Pages>
  <Words>18374</Words>
  <Characters>97384</Characters>
  <Application>Microsoft Office Word</Application>
  <DocSecurity>0</DocSecurity>
  <Lines>811</Lines>
  <Paragraphs>231</Paragraphs>
  <ScaleCrop>false</ScaleCrop>
  <HeadingPairs>
    <vt:vector size="2" baseType="variant">
      <vt:variant>
        <vt:lpstr>Rubrik</vt:lpstr>
      </vt:variant>
      <vt:variant>
        <vt:i4>1</vt:i4>
      </vt:variant>
    </vt:vector>
  </HeadingPairs>
  <TitlesOfParts>
    <vt:vector size="1" baseType="lpstr">
      <vt:lpstr>Tjänstekontraktsbeskrivning - Observation</vt:lpstr>
    </vt:vector>
  </TitlesOfParts>
  <Company>Center för eHälsa i samverkan</Company>
  <LinksUpToDate>false</LinksUpToDate>
  <CharactersWithSpaces>115527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Observation</dc:title>
  <dc:subject>Arkitektur</dc:subject>
  <dc:creator>CeHis AR</dc:creator>
  <cp:keywords>Tjänstekontrakt, Domän, Arkitektur</cp:keywords>
  <cp:lastModifiedBy>Nadeem Hossain</cp:lastModifiedBy>
  <cp:revision>255</cp:revision>
  <cp:lastPrinted>2013-12-13T15:46:00Z</cp:lastPrinted>
  <dcterms:created xsi:type="dcterms:W3CDTF">2013-12-06T08:49:00Z</dcterms:created>
  <dcterms:modified xsi:type="dcterms:W3CDTF">2013-12-19T12:45:00Z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ies>
</file>