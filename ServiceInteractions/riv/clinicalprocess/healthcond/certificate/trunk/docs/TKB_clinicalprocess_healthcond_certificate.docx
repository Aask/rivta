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A5D571" w14:textId="77777777" w:rsidR="00457841" w:rsidRDefault="00457841" w:rsidP="00457841">
      <w:pPr>
        <w:tabs>
          <w:tab w:val="left" w:pos="2552"/>
        </w:tabs>
        <w:spacing w:line="240" w:lineRule="auto"/>
        <w:jc w:val="center"/>
      </w:pPr>
      <w:bookmarkStart w:id="0" w:name="Subject"/>
    </w:p>
    <w:p w14:paraId="7DFA18E1" w14:textId="77777777" w:rsidR="00457841" w:rsidRDefault="00457841" w:rsidP="00457841">
      <w:pPr>
        <w:tabs>
          <w:tab w:val="left" w:pos="2552"/>
        </w:tabs>
        <w:spacing w:line="240" w:lineRule="auto"/>
        <w:jc w:val="center"/>
      </w:pPr>
      <w:bookmarkStart w:id="1" w:name="_Ref283036997"/>
      <w:bookmarkEnd w:id="1"/>
    </w:p>
    <w:p w14:paraId="7E995EDA" w14:textId="77777777" w:rsidR="00457841" w:rsidRDefault="00457841" w:rsidP="00457841">
      <w:pPr>
        <w:tabs>
          <w:tab w:val="left" w:pos="2552"/>
        </w:tabs>
        <w:spacing w:line="240" w:lineRule="auto"/>
        <w:jc w:val="center"/>
      </w:pPr>
    </w:p>
    <w:p w14:paraId="5CD8DFC8" w14:textId="77777777" w:rsidR="00457841" w:rsidRDefault="00457841" w:rsidP="00457841">
      <w:pPr>
        <w:tabs>
          <w:tab w:val="left" w:pos="2552"/>
        </w:tabs>
        <w:spacing w:line="240" w:lineRule="auto"/>
        <w:jc w:val="center"/>
      </w:pPr>
    </w:p>
    <w:p w14:paraId="070DEEFA" w14:textId="77777777" w:rsidR="00457841" w:rsidRDefault="00457841" w:rsidP="00457841">
      <w:pPr>
        <w:tabs>
          <w:tab w:val="left" w:pos="2552"/>
        </w:tabs>
        <w:spacing w:line="240" w:lineRule="auto"/>
        <w:jc w:val="center"/>
      </w:pPr>
    </w:p>
    <w:p w14:paraId="3C958ED7" w14:textId="77777777" w:rsidR="00457841" w:rsidRDefault="00457841" w:rsidP="00457841">
      <w:pPr>
        <w:tabs>
          <w:tab w:val="left" w:pos="2552"/>
        </w:tabs>
        <w:spacing w:line="240" w:lineRule="auto"/>
        <w:jc w:val="center"/>
      </w:pPr>
    </w:p>
    <w:p w14:paraId="5095936A" w14:textId="77777777" w:rsidR="00457841" w:rsidRDefault="00457841" w:rsidP="00457841">
      <w:pPr>
        <w:tabs>
          <w:tab w:val="left" w:pos="2552"/>
        </w:tabs>
        <w:spacing w:line="240" w:lineRule="auto"/>
        <w:jc w:val="center"/>
      </w:pPr>
    </w:p>
    <w:p w14:paraId="15452406" w14:textId="77777777" w:rsidR="00457841" w:rsidRDefault="00457841" w:rsidP="00457841">
      <w:pPr>
        <w:tabs>
          <w:tab w:val="left" w:pos="2552"/>
        </w:tabs>
        <w:spacing w:line="240" w:lineRule="auto"/>
        <w:jc w:val="center"/>
      </w:pPr>
    </w:p>
    <w:p w14:paraId="1883BDD8" w14:textId="77777777" w:rsidR="00457841" w:rsidRDefault="00457841" w:rsidP="00457841">
      <w:pPr>
        <w:tabs>
          <w:tab w:val="left" w:pos="2552"/>
        </w:tabs>
        <w:spacing w:line="240" w:lineRule="auto"/>
        <w:jc w:val="center"/>
      </w:pPr>
    </w:p>
    <w:p w14:paraId="1116BBC6" w14:textId="77777777" w:rsidR="00457841" w:rsidRDefault="00457841" w:rsidP="00457841">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457841" w:rsidRPr="00AC5707" w14:paraId="7ED77556" w14:textId="77777777" w:rsidTr="00547985">
        <w:trPr>
          <w:cantSplit/>
        </w:trPr>
        <w:tc>
          <w:tcPr>
            <w:tcW w:w="284" w:type="dxa"/>
            <w:shd w:val="clear" w:color="auto" w:fill="auto"/>
          </w:tcPr>
          <w:p w14:paraId="302E462A" w14:textId="77777777" w:rsidR="00457841" w:rsidRPr="004A7C1C" w:rsidRDefault="00457841" w:rsidP="00547985">
            <w:pPr>
              <w:pStyle w:val="Brdtext"/>
            </w:pPr>
          </w:p>
        </w:tc>
        <w:tc>
          <w:tcPr>
            <w:tcW w:w="7426" w:type="dxa"/>
            <w:shd w:val="clear" w:color="auto" w:fill="auto"/>
          </w:tcPr>
          <w:p w14:paraId="7A468BAD" w14:textId="77777777" w:rsidR="00457841" w:rsidRPr="00AC5707" w:rsidRDefault="00457841" w:rsidP="00547985">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Pr>
                <w:color w:val="008000"/>
              </w:rPr>
              <w:t>Intygshantering</w:t>
            </w:r>
            <w:r w:rsidRPr="00AC5707">
              <w:rPr>
                <w:color w:val="008000"/>
              </w:rPr>
              <w:fldChar w:fldCharType="end"/>
            </w:r>
          </w:p>
          <w:p w14:paraId="7F69648E" w14:textId="77777777" w:rsidR="00457841" w:rsidRDefault="00457841" w:rsidP="00547985">
            <w:pPr>
              <w:pStyle w:val="FrsttsbladUnderrubrik"/>
            </w:pPr>
          </w:p>
          <w:p w14:paraId="09438D68" w14:textId="01BE23B3" w:rsidR="00457841" w:rsidRPr="0039481C" w:rsidRDefault="00457841" w:rsidP="00547985">
            <w:pPr>
              <w:pStyle w:val="Brdtext"/>
              <w:rPr>
                <w:sz w:val="32"/>
              </w:rPr>
            </w:pPr>
            <w:r w:rsidRPr="00F856C4">
              <w:rPr>
                <w:sz w:val="32"/>
              </w:rPr>
              <w:t>Version</w:t>
            </w:r>
            <w:r>
              <w:rPr>
                <w:sz w:val="32"/>
              </w:rPr>
              <w:t xml:space="preserve"> </w:t>
            </w:r>
            <w:r>
              <w:rPr>
                <w:color w:val="008000"/>
                <w:sz w:val="32"/>
              </w:rPr>
              <w:t>1.0</w:t>
            </w:r>
          </w:p>
          <w:p w14:paraId="7F947EF5" w14:textId="77777777" w:rsidR="00457841" w:rsidRPr="007D7250" w:rsidRDefault="00457841" w:rsidP="00547985">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E96380">
              <w:rPr>
                <w:color w:val="008000"/>
                <w:sz w:val="32"/>
              </w:rPr>
              <w:t>2015-02-06</w:t>
            </w:r>
            <w:r>
              <w:rPr>
                <w:color w:val="008000"/>
                <w:sz w:val="32"/>
              </w:rPr>
              <w:fldChar w:fldCharType="end"/>
            </w:r>
            <w:bookmarkStart w:id="2" w:name="_GoBack"/>
            <w:bookmarkEnd w:id="2"/>
          </w:p>
        </w:tc>
      </w:tr>
    </w:tbl>
    <w:p w14:paraId="2ABD59A8" w14:textId="77777777" w:rsidR="00457841" w:rsidRDefault="00457841" w:rsidP="00457841">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3D254DC9" w14:textId="77777777" w:rsidR="00457841" w:rsidRDefault="00457841" w:rsidP="00457841">
          <w:pPr>
            <w:pStyle w:val="Innehllsfrteckningsrubrik"/>
          </w:pPr>
          <w:r>
            <w:t>Innehåll</w:t>
          </w:r>
        </w:p>
        <w:p w14:paraId="6540D8B1" w14:textId="77777777" w:rsidR="00E96380" w:rsidRDefault="00457841">
          <w:pPr>
            <w:pStyle w:val="Innehll1"/>
            <w:tabs>
              <w:tab w:val="left" w:pos="326"/>
              <w:tab w:val="right" w:leader="dot" w:pos="10456"/>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E96380">
            <w:rPr>
              <w:noProof/>
            </w:rPr>
            <w:t>1</w:t>
          </w:r>
          <w:r w:rsidR="00E96380">
            <w:rPr>
              <w:rFonts w:asciiTheme="minorHAnsi" w:eastAsiaTheme="minorEastAsia" w:hAnsiTheme="minorHAnsi" w:cstheme="minorBidi"/>
              <w:noProof/>
              <w:sz w:val="24"/>
              <w:szCs w:val="24"/>
              <w:lang w:eastAsia="ja-JP"/>
            </w:rPr>
            <w:tab/>
          </w:r>
          <w:r w:rsidR="00E96380">
            <w:rPr>
              <w:noProof/>
            </w:rPr>
            <w:t>Inledning</w:t>
          </w:r>
          <w:r w:rsidR="00E96380">
            <w:rPr>
              <w:noProof/>
            </w:rPr>
            <w:tab/>
          </w:r>
          <w:r w:rsidR="00E96380">
            <w:rPr>
              <w:noProof/>
            </w:rPr>
            <w:fldChar w:fldCharType="begin"/>
          </w:r>
          <w:r w:rsidR="00E96380">
            <w:rPr>
              <w:noProof/>
            </w:rPr>
            <w:instrText xml:space="preserve"> PAGEREF _Toc284833056 \h </w:instrText>
          </w:r>
          <w:r w:rsidR="00E96380">
            <w:rPr>
              <w:noProof/>
            </w:rPr>
          </w:r>
          <w:r w:rsidR="00E96380">
            <w:rPr>
              <w:noProof/>
            </w:rPr>
            <w:fldChar w:fldCharType="separate"/>
          </w:r>
          <w:r w:rsidR="00E96380">
            <w:rPr>
              <w:noProof/>
            </w:rPr>
            <w:t>6</w:t>
          </w:r>
          <w:r w:rsidR="00E96380">
            <w:rPr>
              <w:noProof/>
            </w:rPr>
            <w:fldChar w:fldCharType="end"/>
          </w:r>
        </w:p>
        <w:p w14:paraId="03C5FCDC" w14:textId="77777777" w:rsidR="00E96380" w:rsidRDefault="00E96380">
          <w:pPr>
            <w:pStyle w:val="Innehll2"/>
            <w:tabs>
              <w:tab w:val="left" w:pos="666"/>
              <w:tab w:val="right" w:leader="dot" w:pos="10456"/>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Svenskt namn</w:t>
          </w:r>
          <w:r>
            <w:rPr>
              <w:noProof/>
            </w:rPr>
            <w:tab/>
          </w:r>
          <w:r>
            <w:rPr>
              <w:noProof/>
            </w:rPr>
            <w:fldChar w:fldCharType="begin"/>
          </w:r>
          <w:r>
            <w:rPr>
              <w:noProof/>
            </w:rPr>
            <w:instrText xml:space="preserve"> PAGEREF _Toc284833057 \h </w:instrText>
          </w:r>
          <w:r>
            <w:rPr>
              <w:noProof/>
            </w:rPr>
          </w:r>
          <w:r>
            <w:rPr>
              <w:noProof/>
            </w:rPr>
            <w:fldChar w:fldCharType="separate"/>
          </w:r>
          <w:r>
            <w:rPr>
              <w:noProof/>
            </w:rPr>
            <w:t>6</w:t>
          </w:r>
          <w:r>
            <w:rPr>
              <w:noProof/>
            </w:rPr>
            <w:fldChar w:fldCharType="end"/>
          </w:r>
        </w:p>
        <w:p w14:paraId="5D822F61" w14:textId="77777777" w:rsidR="00E96380" w:rsidRDefault="00E96380">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_Toc284833058 \h </w:instrText>
          </w:r>
          <w:r>
            <w:rPr>
              <w:noProof/>
            </w:rPr>
          </w:r>
          <w:r>
            <w:rPr>
              <w:noProof/>
            </w:rPr>
            <w:fldChar w:fldCharType="separate"/>
          </w:r>
          <w:r>
            <w:rPr>
              <w:noProof/>
            </w:rPr>
            <w:t>6</w:t>
          </w:r>
          <w:r>
            <w:rPr>
              <w:noProof/>
            </w:rPr>
            <w:fldChar w:fldCharType="end"/>
          </w:r>
        </w:p>
        <w:p w14:paraId="66608390" w14:textId="77777777" w:rsidR="00E96380" w:rsidRDefault="00E96380">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Referenser</w:t>
          </w:r>
          <w:r>
            <w:rPr>
              <w:noProof/>
            </w:rPr>
            <w:tab/>
          </w:r>
          <w:r>
            <w:rPr>
              <w:noProof/>
            </w:rPr>
            <w:fldChar w:fldCharType="begin"/>
          </w:r>
          <w:r>
            <w:rPr>
              <w:noProof/>
            </w:rPr>
            <w:instrText xml:space="preserve"> PAGEREF _Toc284833059 \h </w:instrText>
          </w:r>
          <w:r>
            <w:rPr>
              <w:noProof/>
            </w:rPr>
          </w:r>
          <w:r>
            <w:rPr>
              <w:noProof/>
            </w:rPr>
            <w:fldChar w:fldCharType="separate"/>
          </w:r>
          <w:r>
            <w:rPr>
              <w:noProof/>
            </w:rPr>
            <w:t>6</w:t>
          </w:r>
          <w:r>
            <w:rPr>
              <w:noProof/>
            </w:rPr>
            <w:fldChar w:fldCharType="end"/>
          </w:r>
        </w:p>
        <w:p w14:paraId="1FA417A9" w14:textId="77777777" w:rsidR="00E96380" w:rsidRDefault="00E96380">
          <w:pPr>
            <w:pStyle w:val="Innehll1"/>
            <w:tabs>
              <w:tab w:val="left" w:pos="352"/>
              <w:tab w:val="right" w:leader="dot" w:pos="10456"/>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_Toc284833060 \h </w:instrText>
          </w:r>
          <w:r>
            <w:rPr>
              <w:noProof/>
            </w:rPr>
          </w:r>
          <w:r>
            <w:rPr>
              <w:noProof/>
            </w:rPr>
            <w:fldChar w:fldCharType="separate"/>
          </w:r>
          <w:r>
            <w:rPr>
              <w:noProof/>
            </w:rPr>
            <w:t>7</w:t>
          </w:r>
          <w:r>
            <w:rPr>
              <w:noProof/>
            </w:rPr>
            <w:fldChar w:fldCharType="end"/>
          </w:r>
        </w:p>
        <w:p w14:paraId="752C7AE5" w14:textId="77777777" w:rsidR="00E96380" w:rsidRDefault="00E96380">
          <w:pPr>
            <w:pStyle w:val="Innehll2"/>
            <w:tabs>
              <w:tab w:val="left" w:pos="692"/>
              <w:tab w:val="right" w:leader="dot" w:pos="10456"/>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Version 1.0</w:t>
          </w:r>
          <w:r>
            <w:rPr>
              <w:noProof/>
            </w:rPr>
            <w:tab/>
          </w:r>
          <w:r>
            <w:rPr>
              <w:noProof/>
            </w:rPr>
            <w:fldChar w:fldCharType="begin"/>
          </w:r>
          <w:r>
            <w:rPr>
              <w:noProof/>
            </w:rPr>
            <w:instrText xml:space="preserve"> PAGEREF _Toc284833061 \h </w:instrText>
          </w:r>
          <w:r>
            <w:rPr>
              <w:noProof/>
            </w:rPr>
          </w:r>
          <w:r>
            <w:rPr>
              <w:noProof/>
            </w:rPr>
            <w:fldChar w:fldCharType="separate"/>
          </w:r>
          <w:r>
            <w:rPr>
              <w:noProof/>
            </w:rPr>
            <w:t>7</w:t>
          </w:r>
          <w:r>
            <w:rPr>
              <w:noProof/>
            </w:rPr>
            <w:fldChar w:fldCharType="end"/>
          </w:r>
        </w:p>
        <w:p w14:paraId="46738E7D" w14:textId="77777777" w:rsidR="00E96380" w:rsidRDefault="00E96380">
          <w:pPr>
            <w:pStyle w:val="Innehll3"/>
            <w:tabs>
              <w:tab w:val="left" w:pos="1031"/>
              <w:tab w:val="right" w:leader="dot" w:pos="10456"/>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_Toc284833062 \h </w:instrText>
          </w:r>
          <w:r>
            <w:rPr>
              <w:noProof/>
            </w:rPr>
          </w:r>
          <w:r>
            <w:rPr>
              <w:noProof/>
            </w:rPr>
            <w:fldChar w:fldCharType="separate"/>
          </w:r>
          <w:r>
            <w:rPr>
              <w:noProof/>
            </w:rPr>
            <w:t>7</w:t>
          </w:r>
          <w:r>
            <w:rPr>
              <w:noProof/>
            </w:rPr>
            <w:fldChar w:fldCharType="end"/>
          </w:r>
        </w:p>
        <w:p w14:paraId="5A2E2F72" w14:textId="77777777" w:rsidR="00E96380" w:rsidRDefault="00E9638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_Toc284833063 \h </w:instrText>
          </w:r>
          <w:r>
            <w:rPr>
              <w:noProof/>
            </w:rPr>
          </w:r>
          <w:r>
            <w:rPr>
              <w:noProof/>
            </w:rPr>
            <w:fldChar w:fldCharType="separate"/>
          </w:r>
          <w:r>
            <w:rPr>
              <w:noProof/>
            </w:rPr>
            <w:t>7</w:t>
          </w:r>
          <w:r>
            <w:rPr>
              <w:noProof/>
            </w:rPr>
            <w:fldChar w:fldCharType="end"/>
          </w:r>
        </w:p>
        <w:p w14:paraId="38DF00AE" w14:textId="77777777" w:rsidR="00E96380" w:rsidRDefault="00E96380">
          <w:pPr>
            <w:pStyle w:val="Innehll3"/>
            <w:tabs>
              <w:tab w:val="left" w:pos="1056"/>
              <w:tab w:val="right" w:leader="dot" w:pos="10456"/>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_Toc284833064 \h </w:instrText>
          </w:r>
          <w:r>
            <w:rPr>
              <w:noProof/>
            </w:rPr>
          </w:r>
          <w:r>
            <w:rPr>
              <w:noProof/>
            </w:rPr>
            <w:fldChar w:fldCharType="separate"/>
          </w:r>
          <w:r>
            <w:rPr>
              <w:noProof/>
            </w:rPr>
            <w:t>7</w:t>
          </w:r>
          <w:r>
            <w:rPr>
              <w:noProof/>
            </w:rPr>
            <w:fldChar w:fldCharType="end"/>
          </w:r>
        </w:p>
        <w:p w14:paraId="5E29EC00" w14:textId="77777777" w:rsidR="00E96380" w:rsidRDefault="00E9638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_Toc284833065 \h </w:instrText>
          </w:r>
          <w:r>
            <w:rPr>
              <w:noProof/>
            </w:rPr>
          </w:r>
          <w:r>
            <w:rPr>
              <w:noProof/>
            </w:rPr>
            <w:fldChar w:fldCharType="separate"/>
          </w:r>
          <w:r>
            <w:rPr>
              <w:noProof/>
            </w:rPr>
            <w:t>7</w:t>
          </w:r>
          <w:r>
            <w:rPr>
              <w:noProof/>
            </w:rPr>
            <w:fldChar w:fldCharType="end"/>
          </w:r>
        </w:p>
        <w:p w14:paraId="094F9F35" w14:textId="77777777" w:rsidR="00E96380" w:rsidRDefault="00E96380">
          <w:pPr>
            <w:pStyle w:val="Innehll1"/>
            <w:tabs>
              <w:tab w:val="left" w:pos="350"/>
              <w:tab w:val="right" w:leader="dot" w:pos="10456"/>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_Toc284833066 \h </w:instrText>
          </w:r>
          <w:r>
            <w:rPr>
              <w:noProof/>
            </w:rPr>
          </w:r>
          <w:r>
            <w:rPr>
              <w:noProof/>
            </w:rPr>
            <w:fldChar w:fldCharType="separate"/>
          </w:r>
          <w:r>
            <w:rPr>
              <w:noProof/>
            </w:rPr>
            <w:t>8</w:t>
          </w:r>
          <w:r>
            <w:rPr>
              <w:noProof/>
            </w:rPr>
            <w:fldChar w:fldCharType="end"/>
          </w:r>
        </w:p>
        <w:p w14:paraId="4E9B7A9C" w14:textId="77777777" w:rsidR="00E96380" w:rsidRDefault="00E96380">
          <w:pPr>
            <w:pStyle w:val="Innehll2"/>
            <w:tabs>
              <w:tab w:val="left" w:pos="690"/>
              <w:tab w:val="right" w:leader="dot" w:pos="10456"/>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Behovet av en intygstjänst</w:t>
          </w:r>
          <w:r>
            <w:rPr>
              <w:noProof/>
            </w:rPr>
            <w:tab/>
          </w:r>
          <w:r>
            <w:rPr>
              <w:noProof/>
            </w:rPr>
            <w:fldChar w:fldCharType="begin"/>
          </w:r>
          <w:r>
            <w:rPr>
              <w:noProof/>
            </w:rPr>
            <w:instrText xml:space="preserve"> PAGEREF _Toc284833067 \h </w:instrText>
          </w:r>
          <w:r>
            <w:rPr>
              <w:noProof/>
            </w:rPr>
          </w:r>
          <w:r>
            <w:rPr>
              <w:noProof/>
            </w:rPr>
            <w:fldChar w:fldCharType="separate"/>
          </w:r>
          <w:r>
            <w:rPr>
              <w:noProof/>
            </w:rPr>
            <w:t>8</w:t>
          </w:r>
          <w:r>
            <w:rPr>
              <w:noProof/>
            </w:rPr>
            <w:fldChar w:fldCharType="end"/>
          </w:r>
        </w:p>
        <w:p w14:paraId="3DBBA204" w14:textId="77777777" w:rsidR="00E96380" w:rsidRDefault="00E96380">
          <w:pPr>
            <w:pStyle w:val="Innehll2"/>
            <w:tabs>
              <w:tab w:val="left" w:pos="716"/>
              <w:tab w:val="right" w:leader="dot" w:pos="10456"/>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Djupintegration</w:t>
          </w:r>
          <w:r>
            <w:rPr>
              <w:noProof/>
            </w:rPr>
            <w:tab/>
          </w:r>
          <w:r>
            <w:rPr>
              <w:noProof/>
            </w:rPr>
            <w:fldChar w:fldCharType="begin"/>
          </w:r>
          <w:r>
            <w:rPr>
              <w:noProof/>
            </w:rPr>
            <w:instrText xml:space="preserve"> PAGEREF _Toc284833068 \h </w:instrText>
          </w:r>
          <w:r>
            <w:rPr>
              <w:noProof/>
            </w:rPr>
          </w:r>
          <w:r>
            <w:rPr>
              <w:noProof/>
            </w:rPr>
            <w:fldChar w:fldCharType="separate"/>
          </w:r>
          <w:r>
            <w:rPr>
              <w:noProof/>
            </w:rPr>
            <w:t>8</w:t>
          </w:r>
          <w:r>
            <w:rPr>
              <w:noProof/>
            </w:rPr>
            <w:fldChar w:fldCharType="end"/>
          </w:r>
        </w:p>
        <w:p w14:paraId="62434A25" w14:textId="77777777" w:rsidR="00E96380" w:rsidRDefault="00E96380">
          <w:pPr>
            <w:pStyle w:val="Innehll2"/>
            <w:tabs>
              <w:tab w:val="left" w:pos="715"/>
              <w:tab w:val="right" w:leader="dot" w:pos="10456"/>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Arbetsflöden</w:t>
          </w:r>
          <w:r>
            <w:rPr>
              <w:noProof/>
            </w:rPr>
            <w:tab/>
          </w:r>
          <w:r>
            <w:rPr>
              <w:noProof/>
            </w:rPr>
            <w:fldChar w:fldCharType="begin"/>
          </w:r>
          <w:r>
            <w:rPr>
              <w:noProof/>
            </w:rPr>
            <w:instrText xml:space="preserve"> PAGEREF _Toc284833069 \h </w:instrText>
          </w:r>
          <w:r>
            <w:rPr>
              <w:noProof/>
            </w:rPr>
          </w:r>
          <w:r>
            <w:rPr>
              <w:noProof/>
            </w:rPr>
            <w:fldChar w:fldCharType="separate"/>
          </w:r>
          <w:r>
            <w:rPr>
              <w:noProof/>
            </w:rPr>
            <w:t>8</w:t>
          </w:r>
          <w:r>
            <w:rPr>
              <w:noProof/>
            </w:rPr>
            <w:fldChar w:fldCharType="end"/>
          </w:r>
        </w:p>
        <w:p w14:paraId="4A804D59" w14:textId="77777777" w:rsidR="00E96380" w:rsidRDefault="00E96380">
          <w:pPr>
            <w:pStyle w:val="Innehll3"/>
            <w:tabs>
              <w:tab w:val="left" w:pos="1085"/>
              <w:tab w:val="right" w:leader="dot" w:pos="10456"/>
            </w:tabs>
            <w:rPr>
              <w:rFonts w:asciiTheme="minorHAnsi" w:eastAsiaTheme="minorEastAsia" w:hAnsiTheme="minorHAnsi" w:cstheme="minorBidi"/>
              <w:noProof/>
              <w:sz w:val="24"/>
              <w:szCs w:val="24"/>
              <w:lang w:eastAsia="ja-JP"/>
            </w:rPr>
          </w:pPr>
          <w:r w:rsidRPr="00007EB8">
            <w:rPr>
              <w:rFonts w:ascii="Arial" w:hAnsi="Arial"/>
              <w:noProof/>
              <w:color w:val="000000"/>
            </w:rPr>
            <w:t>3.3.1</w:t>
          </w:r>
          <w:r>
            <w:rPr>
              <w:rFonts w:asciiTheme="minorHAnsi" w:eastAsiaTheme="minorEastAsia" w:hAnsiTheme="minorHAnsi" w:cstheme="minorBidi"/>
              <w:noProof/>
              <w:sz w:val="24"/>
              <w:szCs w:val="24"/>
              <w:lang w:eastAsia="ja-JP"/>
            </w:rPr>
            <w:tab/>
          </w:r>
          <w:r w:rsidRPr="00007EB8">
            <w:rPr>
              <w:rFonts w:ascii="Arial" w:hAnsi="Arial"/>
              <w:noProof/>
              <w:color w:val="000000"/>
            </w:rPr>
            <w:t>Vårdens hantering av intyg</w:t>
          </w:r>
          <w:r>
            <w:rPr>
              <w:noProof/>
            </w:rPr>
            <w:tab/>
          </w:r>
          <w:r>
            <w:rPr>
              <w:noProof/>
            </w:rPr>
            <w:fldChar w:fldCharType="begin"/>
          </w:r>
          <w:r>
            <w:rPr>
              <w:noProof/>
            </w:rPr>
            <w:instrText xml:space="preserve"> PAGEREF _Toc284833070 \h </w:instrText>
          </w:r>
          <w:r>
            <w:rPr>
              <w:noProof/>
            </w:rPr>
          </w:r>
          <w:r>
            <w:rPr>
              <w:noProof/>
            </w:rPr>
            <w:fldChar w:fldCharType="separate"/>
          </w:r>
          <w:r>
            <w:rPr>
              <w:noProof/>
            </w:rPr>
            <w:t>8</w:t>
          </w:r>
          <w:r>
            <w:rPr>
              <w:noProof/>
            </w:rPr>
            <w:fldChar w:fldCharType="end"/>
          </w:r>
        </w:p>
        <w:p w14:paraId="37243C5B" w14:textId="77777777" w:rsidR="00E96380" w:rsidRDefault="00E96380">
          <w:pPr>
            <w:pStyle w:val="Innehll3"/>
            <w:tabs>
              <w:tab w:val="left" w:pos="1080"/>
              <w:tab w:val="right" w:leader="dot" w:pos="10456"/>
            </w:tabs>
            <w:rPr>
              <w:rFonts w:asciiTheme="minorHAnsi" w:eastAsiaTheme="minorEastAsia" w:hAnsiTheme="minorHAnsi" w:cstheme="minorBidi"/>
              <w:noProof/>
              <w:sz w:val="24"/>
              <w:szCs w:val="24"/>
              <w:lang w:eastAsia="ja-JP"/>
            </w:rPr>
          </w:pPr>
          <w:r w:rsidRPr="00007EB8">
            <w:rPr>
              <w:noProof/>
              <w:color w:val="000000" w:themeColor="text1"/>
            </w:rPr>
            <w:t>3.3.2</w:t>
          </w:r>
          <w:r>
            <w:rPr>
              <w:rFonts w:asciiTheme="minorHAnsi" w:eastAsiaTheme="minorEastAsia" w:hAnsiTheme="minorHAnsi" w:cstheme="minorBidi"/>
              <w:noProof/>
              <w:sz w:val="24"/>
              <w:szCs w:val="24"/>
              <w:lang w:eastAsia="ja-JP"/>
            </w:rPr>
            <w:tab/>
          </w:r>
          <w:r w:rsidRPr="00007EB8">
            <w:rPr>
              <w:noProof/>
              <w:color w:val="000000" w:themeColor="text1"/>
            </w:rPr>
            <w:t>Djupintegration mellan vårdsystem och intygsapplikation</w:t>
          </w:r>
          <w:r>
            <w:rPr>
              <w:noProof/>
            </w:rPr>
            <w:tab/>
          </w:r>
          <w:r>
            <w:rPr>
              <w:noProof/>
            </w:rPr>
            <w:fldChar w:fldCharType="begin"/>
          </w:r>
          <w:r>
            <w:rPr>
              <w:noProof/>
            </w:rPr>
            <w:instrText xml:space="preserve"> PAGEREF _Toc284833071 \h </w:instrText>
          </w:r>
          <w:r>
            <w:rPr>
              <w:noProof/>
            </w:rPr>
          </w:r>
          <w:r>
            <w:rPr>
              <w:noProof/>
            </w:rPr>
            <w:fldChar w:fldCharType="separate"/>
          </w:r>
          <w:r>
            <w:rPr>
              <w:noProof/>
            </w:rPr>
            <w:t>13</w:t>
          </w:r>
          <w:r>
            <w:rPr>
              <w:noProof/>
            </w:rPr>
            <w:fldChar w:fldCharType="end"/>
          </w:r>
        </w:p>
        <w:p w14:paraId="042C2D8E" w14:textId="77777777" w:rsidR="00E96380" w:rsidRDefault="00E96380">
          <w:pPr>
            <w:pStyle w:val="Innehll3"/>
            <w:tabs>
              <w:tab w:val="left" w:pos="1079"/>
              <w:tab w:val="right" w:leader="dot" w:pos="10456"/>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Invånarens hantering av intyg</w:t>
          </w:r>
          <w:r>
            <w:rPr>
              <w:noProof/>
            </w:rPr>
            <w:tab/>
          </w:r>
          <w:r>
            <w:rPr>
              <w:noProof/>
            </w:rPr>
            <w:fldChar w:fldCharType="begin"/>
          </w:r>
          <w:r>
            <w:rPr>
              <w:noProof/>
            </w:rPr>
            <w:instrText xml:space="preserve"> PAGEREF _Toc284833072 \h </w:instrText>
          </w:r>
          <w:r>
            <w:rPr>
              <w:noProof/>
            </w:rPr>
          </w:r>
          <w:r>
            <w:rPr>
              <w:noProof/>
            </w:rPr>
            <w:fldChar w:fldCharType="separate"/>
          </w:r>
          <w:r>
            <w:rPr>
              <w:noProof/>
            </w:rPr>
            <w:t>20</w:t>
          </w:r>
          <w:r>
            <w:rPr>
              <w:noProof/>
            </w:rPr>
            <w:fldChar w:fldCharType="end"/>
          </w:r>
        </w:p>
        <w:p w14:paraId="2DDC406F" w14:textId="77777777" w:rsidR="00E96380" w:rsidRDefault="00E96380">
          <w:pPr>
            <w:pStyle w:val="Innehll3"/>
            <w:tabs>
              <w:tab w:val="left" w:pos="1082"/>
              <w:tab w:val="right" w:leader="dot" w:pos="10456"/>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_Toc284833073 \h </w:instrText>
          </w:r>
          <w:r>
            <w:rPr>
              <w:noProof/>
            </w:rPr>
          </w:r>
          <w:r>
            <w:rPr>
              <w:noProof/>
            </w:rPr>
            <w:fldChar w:fldCharType="separate"/>
          </w:r>
          <w:r>
            <w:rPr>
              <w:noProof/>
            </w:rPr>
            <w:t>21</w:t>
          </w:r>
          <w:r>
            <w:rPr>
              <w:noProof/>
            </w:rPr>
            <w:fldChar w:fldCharType="end"/>
          </w:r>
        </w:p>
        <w:p w14:paraId="75A09D5D" w14:textId="77777777" w:rsidR="00E96380" w:rsidRDefault="00E9638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_Toc284833074 \h </w:instrText>
          </w:r>
          <w:r>
            <w:rPr>
              <w:noProof/>
            </w:rPr>
          </w:r>
          <w:r>
            <w:rPr>
              <w:noProof/>
            </w:rPr>
            <w:fldChar w:fldCharType="separate"/>
          </w:r>
          <w:r>
            <w:rPr>
              <w:noProof/>
            </w:rPr>
            <w:t>22</w:t>
          </w:r>
          <w:r>
            <w:rPr>
              <w:noProof/>
            </w:rPr>
            <w:fldChar w:fldCharType="end"/>
          </w:r>
        </w:p>
        <w:p w14:paraId="2DC1FE16" w14:textId="77777777" w:rsidR="00E96380" w:rsidRDefault="00E96380">
          <w:pPr>
            <w:pStyle w:val="Innehll2"/>
            <w:tabs>
              <w:tab w:val="left" w:pos="710"/>
              <w:tab w:val="right" w:leader="dot" w:pos="10456"/>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_Toc284833075 \h </w:instrText>
          </w:r>
          <w:r>
            <w:rPr>
              <w:noProof/>
            </w:rPr>
          </w:r>
          <w:r>
            <w:rPr>
              <w:noProof/>
            </w:rPr>
            <w:fldChar w:fldCharType="separate"/>
          </w:r>
          <w:r>
            <w:rPr>
              <w:noProof/>
            </w:rPr>
            <w:t>22</w:t>
          </w:r>
          <w:r>
            <w:rPr>
              <w:noProof/>
            </w:rPr>
            <w:fldChar w:fldCharType="end"/>
          </w:r>
        </w:p>
        <w:p w14:paraId="063D4ADE" w14:textId="77777777" w:rsidR="00E96380" w:rsidRDefault="00E96380">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_Toc284833076 \h </w:instrText>
          </w:r>
          <w:r>
            <w:rPr>
              <w:noProof/>
            </w:rPr>
          </w:r>
          <w:r>
            <w:rPr>
              <w:noProof/>
            </w:rPr>
            <w:fldChar w:fldCharType="separate"/>
          </w:r>
          <w:r>
            <w:rPr>
              <w:noProof/>
            </w:rPr>
            <w:t>22</w:t>
          </w:r>
          <w:r>
            <w:rPr>
              <w:noProof/>
            </w:rPr>
            <w:fldChar w:fldCharType="end"/>
          </w:r>
        </w:p>
        <w:p w14:paraId="786DD4F3" w14:textId="77777777" w:rsidR="00E96380" w:rsidRDefault="00E96380">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_Toc284833077 \h </w:instrText>
          </w:r>
          <w:r>
            <w:rPr>
              <w:noProof/>
            </w:rPr>
          </w:r>
          <w:r>
            <w:rPr>
              <w:noProof/>
            </w:rPr>
            <w:fldChar w:fldCharType="separate"/>
          </w:r>
          <w:r>
            <w:rPr>
              <w:noProof/>
            </w:rPr>
            <w:t>22</w:t>
          </w:r>
          <w:r>
            <w:rPr>
              <w:noProof/>
            </w:rPr>
            <w:fldChar w:fldCharType="end"/>
          </w:r>
        </w:p>
        <w:p w14:paraId="288F7839" w14:textId="77777777" w:rsidR="00E96380" w:rsidRDefault="00E96380">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_Toc284833078 \h </w:instrText>
          </w:r>
          <w:r>
            <w:rPr>
              <w:noProof/>
            </w:rPr>
          </w:r>
          <w:r>
            <w:rPr>
              <w:noProof/>
            </w:rPr>
            <w:fldChar w:fldCharType="separate"/>
          </w:r>
          <w:r>
            <w:rPr>
              <w:noProof/>
            </w:rPr>
            <w:t>22</w:t>
          </w:r>
          <w:r>
            <w:rPr>
              <w:noProof/>
            </w:rPr>
            <w:fldChar w:fldCharType="end"/>
          </w:r>
        </w:p>
        <w:p w14:paraId="2303E59F" w14:textId="77777777" w:rsidR="00E96380" w:rsidRDefault="00E9638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4.1.2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_Toc284833079 \h </w:instrText>
          </w:r>
          <w:r>
            <w:rPr>
              <w:noProof/>
            </w:rPr>
          </w:r>
          <w:r>
            <w:rPr>
              <w:noProof/>
            </w:rPr>
            <w:fldChar w:fldCharType="separate"/>
          </w:r>
          <w:r>
            <w:rPr>
              <w:noProof/>
            </w:rPr>
            <w:t>23</w:t>
          </w:r>
          <w:r>
            <w:rPr>
              <w:noProof/>
            </w:rPr>
            <w:fldChar w:fldCharType="end"/>
          </w:r>
        </w:p>
        <w:p w14:paraId="678CC01A" w14:textId="77777777" w:rsidR="00E96380" w:rsidRDefault="00E96380">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_Toc284833080 \h </w:instrText>
          </w:r>
          <w:r>
            <w:rPr>
              <w:noProof/>
            </w:rPr>
          </w:r>
          <w:r>
            <w:rPr>
              <w:noProof/>
            </w:rPr>
            <w:fldChar w:fldCharType="separate"/>
          </w:r>
          <w:r>
            <w:rPr>
              <w:noProof/>
            </w:rPr>
            <w:t>23</w:t>
          </w:r>
          <w:r>
            <w:rPr>
              <w:noProof/>
            </w:rPr>
            <w:fldChar w:fldCharType="end"/>
          </w:r>
        </w:p>
        <w:p w14:paraId="1DB2A041" w14:textId="77777777" w:rsidR="00E96380" w:rsidRDefault="00E96380">
          <w:pPr>
            <w:pStyle w:val="Innehll3"/>
            <w:tabs>
              <w:tab w:val="left" w:pos="1058"/>
              <w:tab w:val="right" w:leader="dot" w:pos="10456"/>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_Toc284833081 \h </w:instrText>
          </w:r>
          <w:r>
            <w:rPr>
              <w:noProof/>
            </w:rPr>
          </w:r>
          <w:r>
            <w:rPr>
              <w:noProof/>
            </w:rPr>
            <w:fldChar w:fldCharType="separate"/>
          </w:r>
          <w:r>
            <w:rPr>
              <w:noProof/>
            </w:rPr>
            <w:t>23</w:t>
          </w:r>
          <w:r>
            <w:rPr>
              <w:noProof/>
            </w:rPr>
            <w:fldChar w:fldCharType="end"/>
          </w:r>
        </w:p>
        <w:p w14:paraId="68BAAC49" w14:textId="77777777" w:rsidR="00E96380" w:rsidRDefault="00E9638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_Toc284833082 \h </w:instrText>
          </w:r>
          <w:r>
            <w:rPr>
              <w:noProof/>
            </w:rPr>
          </w:r>
          <w:r>
            <w:rPr>
              <w:noProof/>
            </w:rPr>
            <w:fldChar w:fldCharType="separate"/>
          </w:r>
          <w:r>
            <w:rPr>
              <w:noProof/>
            </w:rPr>
            <w:t>23</w:t>
          </w:r>
          <w:r>
            <w:rPr>
              <w:noProof/>
            </w:rPr>
            <w:fldChar w:fldCharType="end"/>
          </w:r>
        </w:p>
        <w:p w14:paraId="5C706215" w14:textId="77777777" w:rsidR="00E96380" w:rsidRDefault="00E9638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_Toc284833083 \h </w:instrText>
          </w:r>
          <w:r>
            <w:rPr>
              <w:noProof/>
            </w:rPr>
          </w:r>
          <w:r>
            <w:rPr>
              <w:noProof/>
            </w:rPr>
            <w:fldChar w:fldCharType="separate"/>
          </w:r>
          <w:r>
            <w:rPr>
              <w:noProof/>
            </w:rPr>
            <w:t>24</w:t>
          </w:r>
          <w:r>
            <w:rPr>
              <w:noProof/>
            </w:rPr>
            <w:fldChar w:fldCharType="end"/>
          </w:r>
        </w:p>
        <w:p w14:paraId="5E6F993E" w14:textId="77777777" w:rsidR="00E96380" w:rsidRDefault="00E9638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_Toc284833084 \h </w:instrText>
          </w:r>
          <w:r>
            <w:rPr>
              <w:noProof/>
            </w:rPr>
          </w:r>
          <w:r>
            <w:rPr>
              <w:noProof/>
            </w:rPr>
            <w:fldChar w:fldCharType="separate"/>
          </w:r>
          <w:r>
            <w:rPr>
              <w:noProof/>
            </w:rPr>
            <w:t>24</w:t>
          </w:r>
          <w:r>
            <w:rPr>
              <w:noProof/>
            </w:rPr>
            <w:fldChar w:fldCharType="end"/>
          </w:r>
        </w:p>
        <w:p w14:paraId="7A56C2A6" w14:textId="77777777" w:rsidR="00E96380" w:rsidRDefault="00E96380">
          <w:pPr>
            <w:pStyle w:val="Innehll1"/>
            <w:tabs>
              <w:tab w:val="left" w:pos="346"/>
              <w:tab w:val="right" w:leader="dot" w:pos="10456"/>
            </w:tabs>
            <w:rPr>
              <w:rFonts w:asciiTheme="minorHAnsi" w:eastAsiaTheme="minorEastAsia" w:hAnsiTheme="minorHAnsi" w:cstheme="minorBidi"/>
              <w:noProof/>
              <w:sz w:val="24"/>
              <w:szCs w:val="24"/>
              <w:lang w:eastAsia="ja-JP"/>
            </w:rPr>
          </w:pPr>
          <w:r>
            <w:rPr>
              <w:noProof/>
            </w:rPr>
            <w:lastRenderedPageBreak/>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_Toc284833085 \h </w:instrText>
          </w:r>
          <w:r>
            <w:rPr>
              <w:noProof/>
            </w:rPr>
          </w:r>
          <w:r>
            <w:rPr>
              <w:noProof/>
            </w:rPr>
            <w:fldChar w:fldCharType="separate"/>
          </w:r>
          <w:r>
            <w:rPr>
              <w:noProof/>
            </w:rPr>
            <w:t>25</w:t>
          </w:r>
          <w:r>
            <w:rPr>
              <w:noProof/>
            </w:rPr>
            <w:fldChar w:fldCharType="end"/>
          </w:r>
        </w:p>
        <w:p w14:paraId="6D76666B" w14:textId="77777777" w:rsidR="00E96380" w:rsidRDefault="00E96380">
          <w:pPr>
            <w:pStyle w:val="Innehll2"/>
            <w:tabs>
              <w:tab w:val="left" w:pos="686"/>
              <w:tab w:val="right" w:leader="dot" w:pos="10456"/>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V-MIM</w:t>
          </w:r>
          <w:r>
            <w:rPr>
              <w:noProof/>
            </w:rPr>
            <w:tab/>
          </w:r>
          <w:r>
            <w:rPr>
              <w:noProof/>
            </w:rPr>
            <w:fldChar w:fldCharType="begin"/>
          </w:r>
          <w:r>
            <w:rPr>
              <w:noProof/>
            </w:rPr>
            <w:instrText xml:space="preserve"> PAGEREF _Toc284833086 \h </w:instrText>
          </w:r>
          <w:r>
            <w:rPr>
              <w:noProof/>
            </w:rPr>
          </w:r>
          <w:r>
            <w:rPr>
              <w:noProof/>
            </w:rPr>
            <w:fldChar w:fldCharType="separate"/>
          </w:r>
          <w:r>
            <w:rPr>
              <w:noProof/>
            </w:rPr>
            <w:t>25</w:t>
          </w:r>
          <w:r>
            <w:rPr>
              <w:noProof/>
            </w:rPr>
            <w:fldChar w:fldCharType="end"/>
          </w:r>
        </w:p>
        <w:p w14:paraId="72440A7C" w14:textId="77777777" w:rsidR="00E96380" w:rsidRDefault="00E96380">
          <w:pPr>
            <w:pStyle w:val="Innehll3"/>
            <w:tabs>
              <w:tab w:val="left" w:pos="1025"/>
              <w:tab w:val="right" w:leader="dot" w:pos="10456"/>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_Toc284833087 \h </w:instrText>
          </w:r>
          <w:r>
            <w:rPr>
              <w:noProof/>
            </w:rPr>
          </w:r>
          <w:r>
            <w:rPr>
              <w:noProof/>
            </w:rPr>
            <w:fldChar w:fldCharType="separate"/>
          </w:r>
          <w:r>
            <w:rPr>
              <w:noProof/>
            </w:rPr>
            <w:t>25</w:t>
          </w:r>
          <w:r>
            <w:rPr>
              <w:noProof/>
            </w:rPr>
            <w:fldChar w:fldCharType="end"/>
          </w:r>
        </w:p>
        <w:p w14:paraId="37531B60" w14:textId="77777777" w:rsidR="00E96380" w:rsidRDefault="00E96380">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_Toc284833088 \h </w:instrText>
          </w:r>
          <w:r>
            <w:rPr>
              <w:noProof/>
            </w:rPr>
          </w:r>
          <w:r>
            <w:rPr>
              <w:noProof/>
            </w:rPr>
            <w:fldChar w:fldCharType="separate"/>
          </w:r>
          <w:r>
            <w:rPr>
              <w:noProof/>
            </w:rPr>
            <w:t>25</w:t>
          </w:r>
          <w:r>
            <w:rPr>
              <w:noProof/>
            </w:rPr>
            <w:fldChar w:fldCharType="end"/>
          </w:r>
        </w:p>
        <w:p w14:paraId="0A4E141C" w14:textId="77777777" w:rsidR="00E96380" w:rsidRDefault="00E96380">
          <w:pPr>
            <w:pStyle w:val="Innehll2"/>
            <w:tabs>
              <w:tab w:val="left" w:pos="711"/>
              <w:tab w:val="right" w:leader="dot" w:pos="10456"/>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_Toc284833089 \h </w:instrText>
          </w:r>
          <w:r>
            <w:rPr>
              <w:noProof/>
            </w:rPr>
          </w:r>
          <w:r>
            <w:rPr>
              <w:noProof/>
            </w:rPr>
            <w:fldChar w:fldCharType="separate"/>
          </w:r>
          <w:r>
            <w:rPr>
              <w:noProof/>
            </w:rPr>
            <w:t>26</w:t>
          </w:r>
          <w:r>
            <w:rPr>
              <w:noProof/>
            </w:rPr>
            <w:fldChar w:fldCharType="end"/>
          </w:r>
        </w:p>
        <w:p w14:paraId="70662EAA" w14:textId="77777777" w:rsidR="00E96380" w:rsidRDefault="00E96380">
          <w:pPr>
            <w:pStyle w:val="Innehll3"/>
            <w:tabs>
              <w:tab w:val="left" w:pos="1051"/>
              <w:tab w:val="right" w:leader="dot" w:pos="10456"/>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Metainformation</w:t>
          </w:r>
          <w:r>
            <w:rPr>
              <w:noProof/>
            </w:rPr>
            <w:tab/>
          </w:r>
          <w:r>
            <w:rPr>
              <w:noProof/>
            </w:rPr>
            <w:fldChar w:fldCharType="begin"/>
          </w:r>
          <w:r>
            <w:rPr>
              <w:noProof/>
            </w:rPr>
            <w:instrText xml:space="preserve"> PAGEREF _Toc284833090 \h </w:instrText>
          </w:r>
          <w:r>
            <w:rPr>
              <w:noProof/>
            </w:rPr>
          </w:r>
          <w:r>
            <w:rPr>
              <w:noProof/>
            </w:rPr>
            <w:fldChar w:fldCharType="separate"/>
          </w:r>
          <w:r>
            <w:rPr>
              <w:noProof/>
            </w:rPr>
            <w:t>26</w:t>
          </w:r>
          <w:r>
            <w:rPr>
              <w:noProof/>
            </w:rPr>
            <w:fldChar w:fldCharType="end"/>
          </w:r>
        </w:p>
        <w:p w14:paraId="1B192E50" w14:textId="77777777" w:rsidR="00E96380" w:rsidRDefault="00E96380">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Resultatinformation</w:t>
          </w:r>
          <w:r>
            <w:rPr>
              <w:noProof/>
            </w:rPr>
            <w:tab/>
          </w:r>
          <w:r>
            <w:rPr>
              <w:noProof/>
            </w:rPr>
            <w:fldChar w:fldCharType="begin"/>
          </w:r>
          <w:r>
            <w:rPr>
              <w:noProof/>
            </w:rPr>
            <w:instrText xml:space="preserve"> PAGEREF _Toc284833091 \h </w:instrText>
          </w:r>
          <w:r>
            <w:rPr>
              <w:noProof/>
            </w:rPr>
          </w:r>
          <w:r>
            <w:rPr>
              <w:noProof/>
            </w:rPr>
            <w:fldChar w:fldCharType="separate"/>
          </w:r>
          <w:r>
            <w:rPr>
              <w:noProof/>
            </w:rPr>
            <w:t>26</w:t>
          </w:r>
          <w:r>
            <w:rPr>
              <w:noProof/>
            </w:rPr>
            <w:fldChar w:fldCharType="end"/>
          </w:r>
        </w:p>
        <w:p w14:paraId="301284F6" w14:textId="77777777" w:rsidR="00E96380" w:rsidRDefault="00E96380">
          <w:pPr>
            <w:pStyle w:val="Innehll1"/>
            <w:tabs>
              <w:tab w:val="left" w:pos="353"/>
              <w:tab w:val="right" w:leader="dot" w:pos="10456"/>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_Toc284833092 \h </w:instrText>
          </w:r>
          <w:r>
            <w:rPr>
              <w:noProof/>
            </w:rPr>
          </w:r>
          <w:r>
            <w:rPr>
              <w:noProof/>
            </w:rPr>
            <w:fldChar w:fldCharType="separate"/>
          </w:r>
          <w:r>
            <w:rPr>
              <w:noProof/>
            </w:rPr>
            <w:t>27</w:t>
          </w:r>
          <w:r>
            <w:rPr>
              <w:noProof/>
            </w:rPr>
            <w:fldChar w:fldCharType="end"/>
          </w:r>
        </w:p>
        <w:p w14:paraId="5183994C" w14:textId="77777777" w:rsidR="00E96380" w:rsidRDefault="00E96380">
          <w:pPr>
            <w:pStyle w:val="Innehll2"/>
            <w:tabs>
              <w:tab w:val="left" w:pos="693"/>
              <w:tab w:val="right" w:leader="dot" w:pos="10456"/>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RegisterCertificate</w:t>
          </w:r>
          <w:r>
            <w:rPr>
              <w:noProof/>
            </w:rPr>
            <w:tab/>
          </w:r>
          <w:r>
            <w:rPr>
              <w:noProof/>
            </w:rPr>
            <w:fldChar w:fldCharType="begin"/>
          </w:r>
          <w:r>
            <w:rPr>
              <w:noProof/>
            </w:rPr>
            <w:instrText xml:space="preserve"> PAGEREF _Toc284833093 \h </w:instrText>
          </w:r>
          <w:r>
            <w:rPr>
              <w:noProof/>
            </w:rPr>
          </w:r>
          <w:r>
            <w:rPr>
              <w:noProof/>
            </w:rPr>
            <w:fldChar w:fldCharType="separate"/>
          </w:r>
          <w:r>
            <w:rPr>
              <w:noProof/>
            </w:rPr>
            <w:t>27</w:t>
          </w:r>
          <w:r>
            <w:rPr>
              <w:noProof/>
            </w:rPr>
            <w:fldChar w:fldCharType="end"/>
          </w:r>
        </w:p>
        <w:p w14:paraId="409CE0D6" w14:textId="77777777" w:rsidR="00E96380" w:rsidRDefault="00E96380">
          <w:pPr>
            <w:pStyle w:val="Innehll3"/>
            <w:tabs>
              <w:tab w:val="left" w:pos="1033"/>
              <w:tab w:val="right" w:leader="dot" w:pos="10456"/>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_Toc284833094 \h </w:instrText>
          </w:r>
          <w:r>
            <w:rPr>
              <w:noProof/>
            </w:rPr>
          </w:r>
          <w:r>
            <w:rPr>
              <w:noProof/>
            </w:rPr>
            <w:fldChar w:fldCharType="separate"/>
          </w:r>
          <w:r>
            <w:rPr>
              <w:noProof/>
            </w:rPr>
            <w:t>27</w:t>
          </w:r>
          <w:r>
            <w:rPr>
              <w:noProof/>
            </w:rPr>
            <w:fldChar w:fldCharType="end"/>
          </w:r>
        </w:p>
        <w:p w14:paraId="5D6A3E9E" w14:textId="77777777" w:rsidR="00E96380" w:rsidRDefault="00E96380">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_Toc284833095 \h </w:instrText>
          </w:r>
          <w:r>
            <w:rPr>
              <w:noProof/>
            </w:rPr>
          </w:r>
          <w:r>
            <w:rPr>
              <w:noProof/>
            </w:rPr>
            <w:fldChar w:fldCharType="separate"/>
          </w:r>
          <w:r>
            <w:rPr>
              <w:noProof/>
            </w:rPr>
            <w:t>27</w:t>
          </w:r>
          <w:r>
            <w:rPr>
              <w:noProof/>
            </w:rPr>
            <w:fldChar w:fldCharType="end"/>
          </w:r>
        </w:p>
        <w:p w14:paraId="4FF11B2C" w14:textId="77777777" w:rsidR="00E96380" w:rsidRDefault="00E9638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_Toc284833096 \h </w:instrText>
          </w:r>
          <w:r>
            <w:rPr>
              <w:noProof/>
            </w:rPr>
          </w:r>
          <w:r>
            <w:rPr>
              <w:noProof/>
            </w:rPr>
            <w:fldChar w:fldCharType="separate"/>
          </w:r>
          <w:r>
            <w:rPr>
              <w:noProof/>
            </w:rPr>
            <w:t>27</w:t>
          </w:r>
          <w:r>
            <w:rPr>
              <w:noProof/>
            </w:rPr>
            <w:fldChar w:fldCharType="end"/>
          </w:r>
        </w:p>
        <w:p w14:paraId="6FAC56C6" w14:textId="77777777" w:rsidR="00E96380" w:rsidRDefault="00E96380">
          <w:pPr>
            <w:pStyle w:val="Innehll2"/>
            <w:tabs>
              <w:tab w:val="left" w:pos="719"/>
              <w:tab w:val="right" w:leader="dot" w:pos="10456"/>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sidRPr="00007EB8">
            <w:rPr>
              <w:rFonts w:ascii="Arial" w:hAnsi="Arial"/>
              <w:noProof/>
              <w:color w:val="000000"/>
            </w:rPr>
            <w:t>ListCertificatesForCare</w:t>
          </w:r>
          <w:r>
            <w:rPr>
              <w:noProof/>
            </w:rPr>
            <w:tab/>
          </w:r>
          <w:r>
            <w:rPr>
              <w:noProof/>
            </w:rPr>
            <w:fldChar w:fldCharType="begin"/>
          </w:r>
          <w:r>
            <w:rPr>
              <w:noProof/>
            </w:rPr>
            <w:instrText xml:space="preserve"> PAGEREF _Toc284833097 \h </w:instrText>
          </w:r>
          <w:r>
            <w:rPr>
              <w:noProof/>
            </w:rPr>
          </w:r>
          <w:r>
            <w:rPr>
              <w:noProof/>
            </w:rPr>
            <w:fldChar w:fldCharType="separate"/>
          </w:r>
          <w:r>
            <w:rPr>
              <w:noProof/>
            </w:rPr>
            <w:t>28</w:t>
          </w:r>
          <w:r>
            <w:rPr>
              <w:noProof/>
            </w:rPr>
            <w:fldChar w:fldCharType="end"/>
          </w:r>
        </w:p>
        <w:p w14:paraId="4189EA6F" w14:textId="77777777" w:rsidR="00E96380" w:rsidRDefault="00E96380">
          <w:pPr>
            <w:pStyle w:val="Innehll3"/>
            <w:tabs>
              <w:tab w:val="left" w:pos="1059"/>
              <w:tab w:val="right" w:leader="dot" w:pos="10456"/>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_Toc284833098 \h </w:instrText>
          </w:r>
          <w:r>
            <w:rPr>
              <w:noProof/>
            </w:rPr>
          </w:r>
          <w:r>
            <w:rPr>
              <w:noProof/>
            </w:rPr>
            <w:fldChar w:fldCharType="separate"/>
          </w:r>
          <w:r>
            <w:rPr>
              <w:noProof/>
            </w:rPr>
            <w:t>28</w:t>
          </w:r>
          <w:r>
            <w:rPr>
              <w:noProof/>
            </w:rPr>
            <w:fldChar w:fldCharType="end"/>
          </w:r>
        </w:p>
        <w:p w14:paraId="62F36B94" w14:textId="77777777" w:rsidR="00E96380" w:rsidRDefault="00E96380">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_Toc284833099 \h </w:instrText>
          </w:r>
          <w:r>
            <w:rPr>
              <w:noProof/>
            </w:rPr>
          </w:r>
          <w:r>
            <w:rPr>
              <w:noProof/>
            </w:rPr>
            <w:fldChar w:fldCharType="separate"/>
          </w:r>
          <w:r>
            <w:rPr>
              <w:noProof/>
            </w:rPr>
            <w:t>28</w:t>
          </w:r>
          <w:r>
            <w:rPr>
              <w:noProof/>
            </w:rPr>
            <w:fldChar w:fldCharType="end"/>
          </w:r>
        </w:p>
        <w:p w14:paraId="2F730301" w14:textId="77777777" w:rsidR="00E96380" w:rsidRDefault="00E9638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_Toc284833100 \h </w:instrText>
          </w:r>
          <w:r>
            <w:rPr>
              <w:noProof/>
            </w:rPr>
          </w:r>
          <w:r>
            <w:rPr>
              <w:noProof/>
            </w:rPr>
            <w:fldChar w:fldCharType="separate"/>
          </w:r>
          <w:r>
            <w:rPr>
              <w:noProof/>
            </w:rPr>
            <w:t>28</w:t>
          </w:r>
          <w:r>
            <w:rPr>
              <w:noProof/>
            </w:rPr>
            <w:fldChar w:fldCharType="end"/>
          </w:r>
        </w:p>
        <w:p w14:paraId="6A4708F7" w14:textId="77777777" w:rsidR="00E96380" w:rsidRDefault="00E96380">
          <w:pPr>
            <w:pStyle w:val="Innehll2"/>
            <w:tabs>
              <w:tab w:val="left" w:pos="717"/>
              <w:tab w:val="right" w:leader="dot" w:pos="10456"/>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sidRPr="00007EB8">
            <w:rPr>
              <w:rFonts w:ascii="Arial" w:hAnsi="Arial"/>
              <w:noProof/>
              <w:color w:val="000000"/>
            </w:rPr>
            <w:t>ListCertificatesForCitizen</w:t>
          </w:r>
          <w:r>
            <w:rPr>
              <w:noProof/>
            </w:rPr>
            <w:tab/>
          </w:r>
          <w:r>
            <w:rPr>
              <w:noProof/>
            </w:rPr>
            <w:fldChar w:fldCharType="begin"/>
          </w:r>
          <w:r>
            <w:rPr>
              <w:noProof/>
            </w:rPr>
            <w:instrText xml:space="preserve"> PAGEREF _Toc284833101 \h </w:instrText>
          </w:r>
          <w:r>
            <w:rPr>
              <w:noProof/>
            </w:rPr>
          </w:r>
          <w:r>
            <w:rPr>
              <w:noProof/>
            </w:rPr>
            <w:fldChar w:fldCharType="separate"/>
          </w:r>
          <w:r>
            <w:rPr>
              <w:noProof/>
            </w:rPr>
            <w:t>29</w:t>
          </w:r>
          <w:r>
            <w:rPr>
              <w:noProof/>
            </w:rPr>
            <w:fldChar w:fldCharType="end"/>
          </w:r>
        </w:p>
        <w:p w14:paraId="422FD022" w14:textId="77777777" w:rsidR="00E96380" w:rsidRDefault="00E96380">
          <w:pPr>
            <w:pStyle w:val="Innehll3"/>
            <w:tabs>
              <w:tab w:val="left" w:pos="1057"/>
              <w:tab w:val="right" w:leader="dot" w:pos="10456"/>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_Toc284833102 \h </w:instrText>
          </w:r>
          <w:r>
            <w:rPr>
              <w:noProof/>
            </w:rPr>
          </w:r>
          <w:r>
            <w:rPr>
              <w:noProof/>
            </w:rPr>
            <w:fldChar w:fldCharType="separate"/>
          </w:r>
          <w:r>
            <w:rPr>
              <w:noProof/>
            </w:rPr>
            <w:t>29</w:t>
          </w:r>
          <w:r>
            <w:rPr>
              <w:noProof/>
            </w:rPr>
            <w:fldChar w:fldCharType="end"/>
          </w:r>
        </w:p>
        <w:p w14:paraId="3F50917A" w14:textId="77777777" w:rsidR="00E96380" w:rsidRDefault="00E96380">
          <w:pPr>
            <w:pStyle w:val="Innehll3"/>
            <w:tabs>
              <w:tab w:val="left" w:pos="1083"/>
              <w:tab w:val="right" w:leader="dot" w:pos="10456"/>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_Toc284833103 \h </w:instrText>
          </w:r>
          <w:r>
            <w:rPr>
              <w:noProof/>
            </w:rPr>
          </w:r>
          <w:r>
            <w:rPr>
              <w:noProof/>
            </w:rPr>
            <w:fldChar w:fldCharType="separate"/>
          </w:r>
          <w:r>
            <w:rPr>
              <w:noProof/>
            </w:rPr>
            <w:t>29</w:t>
          </w:r>
          <w:r>
            <w:rPr>
              <w:noProof/>
            </w:rPr>
            <w:fldChar w:fldCharType="end"/>
          </w:r>
        </w:p>
        <w:p w14:paraId="10E9C918" w14:textId="77777777" w:rsidR="00E96380" w:rsidRDefault="00E96380">
          <w:pPr>
            <w:pStyle w:val="Innehll3"/>
            <w:tabs>
              <w:tab w:val="left" w:pos="1082"/>
              <w:tab w:val="right" w:leader="dot" w:pos="10456"/>
            </w:tabs>
            <w:rPr>
              <w:rFonts w:asciiTheme="minorHAnsi" w:eastAsiaTheme="minorEastAsia" w:hAnsiTheme="minorHAnsi" w:cstheme="minorBidi"/>
              <w:noProof/>
              <w:sz w:val="24"/>
              <w:szCs w:val="24"/>
              <w:lang w:eastAsia="ja-JP"/>
            </w:rPr>
          </w:pPr>
          <w:r>
            <w:rPr>
              <w:noProof/>
            </w:rPr>
            <w:t>6.3.3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_Toc284833104 \h </w:instrText>
          </w:r>
          <w:r>
            <w:rPr>
              <w:noProof/>
            </w:rPr>
          </w:r>
          <w:r>
            <w:rPr>
              <w:noProof/>
            </w:rPr>
            <w:fldChar w:fldCharType="separate"/>
          </w:r>
          <w:r>
            <w:rPr>
              <w:noProof/>
            </w:rPr>
            <w:t>29</w:t>
          </w:r>
          <w:r>
            <w:rPr>
              <w:noProof/>
            </w:rPr>
            <w:fldChar w:fldCharType="end"/>
          </w:r>
        </w:p>
        <w:p w14:paraId="73D4540A" w14:textId="77777777" w:rsidR="00E96380" w:rsidRDefault="00E96380">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sidRPr="00007EB8">
            <w:rPr>
              <w:rFonts w:cs="Arial"/>
              <w:noProof/>
              <w:color w:val="000000" w:themeColor="text1"/>
              <w:lang w:eastAsia="sv-SE"/>
            </w:rPr>
            <w:t>CertificateStatusUpdateForCare</w:t>
          </w:r>
          <w:r>
            <w:rPr>
              <w:noProof/>
            </w:rPr>
            <w:tab/>
          </w:r>
          <w:r>
            <w:rPr>
              <w:noProof/>
            </w:rPr>
            <w:fldChar w:fldCharType="begin"/>
          </w:r>
          <w:r>
            <w:rPr>
              <w:noProof/>
            </w:rPr>
            <w:instrText xml:space="preserve"> PAGEREF _Toc284833105 \h </w:instrText>
          </w:r>
          <w:r>
            <w:rPr>
              <w:noProof/>
            </w:rPr>
          </w:r>
          <w:r>
            <w:rPr>
              <w:noProof/>
            </w:rPr>
            <w:fldChar w:fldCharType="separate"/>
          </w:r>
          <w:r>
            <w:rPr>
              <w:noProof/>
            </w:rPr>
            <w:t>29</w:t>
          </w:r>
          <w:r>
            <w:rPr>
              <w:noProof/>
            </w:rPr>
            <w:fldChar w:fldCharType="end"/>
          </w:r>
        </w:p>
        <w:p w14:paraId="33A8F7EC" w14:textId="77777777" w:rsidR="00E96380" w:rsidRDefault="00E96380">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_Toc284833106 \h </w:instrText>
          </w:r>
          <w:r>
            <w:rPr>
              <w:noProof/>
            </w:rPr>
          </w:r>
          <w:r>
            <w:rPr>
              <w:noProof/>
            </w:rPr>
            <w:fldChar w:fldCharType="separate"/>
          </w:r>
          <w:r>
            <w:rPr>
              <w:noProof/>
            </w:rPr>
            <w:t>30</w:t>
          </w:r>
          <w:r>
            <w:rPr>
              <w:noProof/>
            </w:rPr>
            <w:fldChar w:fldCharType="end"/>
          </w:r>
        </w:p>
        <w:p w14:paraId="743BEEF9" w14:textId="77777777" w:rsidR="00E96380" w:rsidRDefault="00E96380">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_Toc284833107 \h </w:instrText>
          </w:r>
          <w:r>
            <w:rPr>
              <w:noProof/>
            </w:rPr>
          </w:r>
          <w:r>
            <w:rPr>
              <w:noProof/>
            </w:rPr>
            <w:fldChar w:fldCharType="separate"/>
          </w:r>
          <w:r>
            <w:rPr>
              <w:noProof/>
            </w:rPr>
            <w:t>30</w:t>
          </w:r>
          <w:r>
            <w:rPr>
              <w:noProof/>
            </w:rPr>
            <w:fldChar w:fldCharType="end"/>
          </w:r>
        </w:p>
        <w:p w14:paraId="3A4BC948" w14:textId="77777777" w:rsidR="00E96380" w:rsidRDefault="00E96380">
          <w:pPr>
            <w:pStyle w:val="Innehll3"/>
            <w:tabs>
              <w:tab w:val="left" w:pos="1084"/>
              <w:tab w:val="right" w:leader="dot" w:pos="10456"/>
            </w:tabs>
            <w:rPr>
              <w:rFonts w:asciiTheme="minorHAnsi" w:eastAsiaTheme="minorEastAsia" w:hAnsiTheme="minorHAnsi" w:cstheme="minorBidi"/>
              <w:noProof/>
              <w:sz w:val="24"/>
              <w:szCs w:val="24"/>
              <w:lang w:eastAsia="ja-JP"/>
            </w:rPr>
          </w:pPr>
          <w:r>
            <w:rPr>
              <w:noProof/>
            </w:rPr>
            <w:t>6.4.3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_Toc284833108 \h </w:instrText>
          </w:r>
          <w:r>
            <w:rPr>
              <w:noProof/>
            </w:rPr>
          </w:r>
          <w:r>
            <w:rPr>
              <w:noProof/>
            </w:rPr>
            <w:fldChar w:fldCharType="separate"/>
          </w:r>
          <w:r>
            <w:rPr>
              <w:noProof/>
            </w:rPr>
            <w:t>31</w:t>
          </w:r>
          <w:r>
            <w:rPr>
              <w:noProof/>
            </w:rPr>
            <w:fldChar w:fldCharType="end"/>
          </w:r>
        </w:p>
        <w:p w14:paraId="0875AEB2" w14:textId="77777777" w:rsidR="00E96380" w:rsidRDefault="00E96380">
          <w:pPr>
            <w:pStyle w:val="Innehll2"/>
            <w:tabs>
              <w:tab w:val="left" w:pos="713"/>
              <w:tab w:val="right" w:leader="dot" w:pos="10456"/>
            </w:tabs>
            <w:rPr>
              <w:rFonts w:asciiTheme="minorHAnsi" w:eastAsiaTheme="minorEastAsia" w:hAnsiTheme="minorHAnsi" w:cstheme="minorBidi"/>
              <w:noProof/>
              <w:sz w:val="24"/>
              <w:szCs w:val="24"/>
              <w:lang w:eastAsia="ja-JP"/>
            </w:rPr>
          </w:pPr>
          <w:r w:rsidRPr="00007EB8">
            <w:rPr>
              <w:noProof/>
              <w:highlight w:val="yellow"/>
            </w:rPr>
            <w:t>6.5</w:t>
          </w:r>
          <w:r>
            <w:rPr>
              <w:rFonts w:asciiTheme="minorHAnsi" w:eastAsiaTheme="minorEastAsia" w:hAnsiTheme="minorHAnsi" w:cstheme="minorBidi"/>
              <w:noProof/>
              <w:sz w:val="24"/>
              <w:szCs w:val="24"/>
              <w:lang w:eastAsia="ja-JP"/>
            </w:rPr>
            <w:tab/>
          </w:r>
          <w:r>
            <w:rPr>
              <w:noProof/>
            </w:rPr>
            <w:t>ListCertificatesForCareWithQA</w:t>
          </w:r>
          <w:r>
            <w:rPr>
              <w:noProof/>
            </w:rPr>
            <w:tab/>
          </w:r>
          <w:r>
            <w:rPr>
              <w:noProof/>
            </w:rPr>
            <w:fldChar w:fldCharType="begin"/>
          </w:r>
          <w:r>
            <w:rPr>
              <w:noProof/>
            </w:rPr>
            <w:instrText xml:space="preserve"> PAGEREF _Toc284833109 \h </w:instrText>
          </w:r>
          <w:r>
            <w:rPr>
              <w:noProof/>
            </w:rPr>
          </w:r>
          <w:r>
            <w:rPr>
              <w:noProof/>
            </w:rPr>
            <w:fldChar w:fldCharType="separate"/>
          </w:r>
          <w:r>
            <w:rPr>
              <w:noProof/>
            </w:rPr>
            <w:t>31</w:t>
          </w:r>
          <w:r>
            <w:rPr>
              <w:noProof/>
            </w:rPr>
            <w:fldChar w:fldCharType="end"/>
          </w:r>
        </w:p>
        <w:p w14:paraId="25BB867B" w14:textId="77777777" w:rsidR="00E96380" w:rsidRDefault="00E96380">
          <w:pPr>
            <w:pStyle w:val="Innehll3"/>
            <w:tabs>
              <w:tab w:val="left" w:pos="1053"/>
              <w:tab w:val="right" w:leader="dot" w:pos="10456"/>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_Toc284833110 \h </w:instrText>
          </w:r>
          <w:r>
            <w:rPr>
              <w:noProof/>
            </w:rPr>
          </w:r>
          <w:r>
            <w:rPr>
              <w:noProof/>
            </w:rPr>
            <w:fldChar w:fldCharType="separate"/>
          </w:r>
          <w:r>
            <w:rPr>
              <w:noProof/>
            </w:rPr>
            <w:t>31</w:t>
          </w:r>
          <w:r>
            <w:rPr>
              <w:noProof/>
            </w:rPr>
            <w:fldChar w:fldCharType="end"/>
          </w:r>
        </w:p>
        <w:p w14:paraId="2622EFC8" w14:textId="77777777" w:rsidR="00E96380" w:rsidRDefault="00E96380">
          <w:pPr>
            <w:pStyle w:val="Innehll3"/>
            <w:tabs>
              <w:tab w:val="left" w:pos="1078"/>
              <w:tab w:val="right" w:leader="dot" w:pos="10456"/>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_Toc284833111 \h </w:instrText>
          </w:r>
          <w:r>
            <w:rPr>
              <w:noProof/>
            </w:rPr>
          </w:r>
          <w:r>
            <w:rPr>
              <w:noProof/>
            </w:rPr>
            <w:fldChar w:fldCharType="separate"/>
          </w:r>
          <w:r>
            <w:rPr>
              <w:noProof/>
            </w:rPr>
            <w:t>32</w:t>
          </w:r>
          <w:r>
            <w:rPr>
              <w:noProof/>
            </w:rPr>
            <w:fldChar w:fldCharType="end"/>
          </w:r>
        </w:p>
        <w:p w14:paraId="25558FFE" w14:textId="77777777" w:rsidR="00E96380" w:rsidRDefault="00E96380">
          <w:pPr>
            <w:pStyle w:val="Innehll3"/>
            <w:tabs>
              <w:tab w:val="left" w:pos="1077"/>
              <w:tab w:val="right" w:leader="dot" w:pos="10456"/>
            </w:tabs>
            <w:rPr>
              <w:rFonts w:asciiTheme="minorHAnsi" w:eastAsiaTheme="minorEastAsia" w:hAnsiTheme="minorHAnsi" w:cstheme="minorBidi"/>
              <w:noProof/>
              <w:sz w:val="24"/>
              <w:szCs w:val="24"/>
              <w:lang w:eastAsia="ja-JP"/>
            </w:rPr>
          </w:pPr>
          <w:r>
            <w:rPr>
              <w:noProof/>
            </w:rPr>
            <w:t>6.5.3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_Toc284833112 \h </w:instrText>
          </w:r>
          <w:r>
            <w:rPr>
              <w:noProof/>
            </w:rPr>
          </w:r>
          <w:r>
            <w:rPr>
              <w:noProof/>
            </w:rPr>
            <w:fldChar w:fldCharType="separate"/>
          </w:r>
          <w:r>
            <w:rPr>
              <w:noProof/>
            </w:rPr>
            <w:t>33</w:t>
          </w:r>
          <w:r>
            <w:rPr>
              <w:noProof/>
            </w:rPr>
            <w:fldChar w:fldCharType="end"/>
          </w:r>
        </w:p>
        <w:p w14:paraId="5E81CFEC" w14:textId="77777777" w:rsidR="00E96380" w:rsidRDefault="00E96380">
          <w:pPr>
            <w:pStyle w:val="Innehll2"/>
            <w:tabs>
              <w:tab w:val="left" w:pos="720"/>
              <w:tab w:val="right" w:leader="dot" w:pos="10456"/>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sidRPr="00007EB8">
            <w:rPr>
              <w:rFonts w:cs="Arial"/>
              <w:noProof/>
              <w:color w:val="000000" w:themeColor="text1"/>
              <w:lang w:eastAsia="sv-SE"/>
            </w:rPr>
            <w:t>CreateDraftCertificate</w:t>
          </w:r>
          <w:r>
            <w:rPr>
              <w:noProof/>
            </w:rPr>
            <w:tab/>
          </w:r>
          <w:r>
            <w:rPr>
              <w:noProof/>
            </w:rPr>
            <w:fldChar w:fldCharType="begin"/>
          </w:r>
          <w:r>
            <w:rPr>
              <w:noProof/>
            </w:rPr>
            <w:instrText xml:space="preserve"> PAGEREF _Toc284833113 \h </w:instrText>
          </w:r>
          <w:r>
            <w:rPr>
              <w:noProof/>
            </w:rPr>
          </w:r>
          <w:r>
            <w:rPr>
              <w:noProof/>
            </w:rPr>
            <w:fldChar w:fldCharType="separate"/>
          </w:r>
          <w:r>
            <w:rPr>
              <w:noProof/>
            </w:rPr>
            <w:t>33</w:t>
          </w:r>
          <w:r>
            <w:rPr>
              <w:noProof/>
            </w:rPr>
            <w:fldChar w:fldCharType="end"/>
          </w:r>
        </w:p>
        <w:p w14:paraId="351289F8" w14:textId="77777777" w:rsidR="00E96380" w:rsidRDefault="00E96380">
          <w:pPr>
            <w:pStyle w:val="Innehll3"/>
            <w:tabs>
              <w:tab w:val="left" w:pos="1060"/>
              <w:tab w:val="right" w:leader="dot" w:pos="10456"/>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_Toc284833114 \h </w:instrText>
          </w:r>
          <w:r>
            <w:rPr>
              <w:noProof/>
            </w:rPr>
          </w:r>
          <w:r>
            <w:rPr>
              <w:noProof/>
            </w:rPr>
            <w:fldChar w:fldCharType="separate"/>
          </w:r>
          <w:r>
            <w:rPr>
              <w:noProof/>
            </w:rPr>
            <w:t>33</w:t>
          </w:r>
          <w:r>
            <w:rPr>
              <w:noProof/>
            </w:rPr>
            <w:fldChar w:fldCharType="end"/>
          </w:r>
        </w:p>
        <w:p w14:paraId="2343C4E4" w14:textId="77777777" w:rsidR="00E96380" w:rsidRDefault="00E96380">
          <w:pPr>
            <w:pStyle w:val="Innehll3"/>
            <w:tabs>
              <w:tab w:val="left" w:pos="1086"/>
              <w:tab w:val="right" w:leader="dot" w:pos="10456"/>
            </w:tabs>
            <w:rPr>
              <w:rFonts w:asciiTheme="minorHAnsi" w:eastAsiaTheme="minorEastAsia" w:hAnsiTheme="minorHAnsi" w:cstheme="minorBidi"/>
              <w:noProof/>
              <w:sz w:val="24"/>
              <w:szCs w:val="24"/>
              <w:lang w:eastAsia="ja-JP"/>
            </w:rPr>
          </w:pPr>
          <w:r>
            <w:rPr>
              <w:noProof/>
            </w:rPr>
            <w:lastRenderedPageBreak/>
            <w:t>6.6.2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_Toc284833115 \h </w:instrText>
          </w:r>
          <w:r>
            <w:rPr>
              <w:noProof/>
            </w:rPr>
          </w:r>
          <w:r>
            <w:rPr>
              <w:noProof/>
            </w:rPr>
            <w:fldChar w:fldCharType="separate"/>
          </w:r>
          <w:r>
            <w:rPr>
              <w:noProof/>
            </w:rPr>
            <w:t>33</w:t>
          </w:r>
          <w:r>
            <w:rPr>
              <w:noProof/>
            </w:rPr>
            <w:fldChar w:fldCharType="end"/>
          </w:r>
        </w:p>
        <w:p w14:paraId="79E5117A" w14:textId="77777777" w:rsidR="00E96380" w:rsidRDefault="00E96380">
          <w:pPr>
            <w:pStyle w:val="Innehll3"/>
            <w:tabs>
              <w:tab w:val="left" w:pos="1085"/>
              <w:tab w:val="right" w:leader="dot" w:pos="10456"/>
            </w:tabs>
            <w:rPr>
              <w:rFonts w:asciiTheme="minorHAnsi" w:eastAsiaTheme="minorEastAsia" w:hAnsiTheme="minorHAnsi" w:cstheme="minorBidi"/>
              <w:noProof/>
              <w:sz w:val="24"/>
              <w:szCs w:val="24"/>
              <w:lang w:eastAsia="ja-JP"/>
            </w:rPr>
          </w:pPr>
          <w:r>
            <w:rPr>
              <w:noProof/>
            </w:rPr>
            <w:t>6.6.3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_Toc284833116 \h </w:instrText>
          </w:r>
          <w:r>
            <w:rPr>
              <w:noProof/>
            </w:rPr>
          </w:r>
          <w:r>
            <w:rPr>
              <w:noProof/>
            </w:rPr>
            <w:fldChar w:fldCharType="separate"/>
          </w:r>
          <w:r>
            <w:rPr>
              <w:noProof/>
            </w:rPr>
            <w:t>34</w:t>
          </w:r>
          <w:r>
            <w:rPr>
              <w:noProof/>
            </w:rPr>
            <w:fldChar w:fldCharType="end"/>
          </w:r>
        </w:p>
        <w:p w14:paraId="63DC6D6E" w14:textId="77777777" w:rsidR="00E96380" w:rsidRDefault="00E96380">
          <w:pPr>
            <w:pStyle w:val="Innehll2"/>
            <w:tabs>
              <w:tab w:val="left" w:pos="708"/>
              <w:tab w:val="right" w:leader="dot" w:pos="10456"/>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sidRPr="00007EB8">
            <w:rPr>
              <w:rFonts w:ascii="Arial" w:hAnsi="Arial"/>
              <w:noProof/>
              <w:color w:val="000000"/>
            </w:rPr>
            <w:t>Gemensamma fälttyper</w:t>
          </w:r>
          <w:r>
            <w:rPr>
              <w:noProof/>
            </w:rPr>
            <w:tab/>
          </w:r>
          <w:r>
            <w:rPr>
              <w:noProof/>
            </w:rPr>
            <w:fldChar w:fldCharType="begin"/>
          </w:r>
          <w:r>
            <w:rPr>
              <w:noProof/>
            </w:rPr>
            <w:instrText xml:space="preserve"> PAGEREF _Toc284833117 \h </w:instrText>
          </w:r>
          <w:r>
            <w:rPr>
              <w:noProof/>
            </w:rPr>
          </w:r>
          <w:r>
            <w:rPr>
              <w:noProof/>
            </w:rPr>
            <w:fldChar w:fldCharType="separate"/>
          </w:r>
          <w:r>
            <w:rPr>
              <w:noProof/>
            </w:rPr>
            <w:t>34</w:t>
          </w:r>
          <w:r>
            <w:rPr>
              <w:noProof/>
            </w:rPr>
            <w:fldChar w:fldCharType="end"/>
          </w:r>
        </w:p>
        <w:p w14:paraId="1A5EF565" w14:textId="77777777" w:rsidR="00E96380" w:rsidRDefault="00E96380">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6.7.1</w:t>
          </w:r>
          <w:r>
            <w:rPr>
              <w:rFonts w:asciiTheme="minorHAnsi" w:eastAsiaTheme="minorEastAsia" w:hAnsiTheme="minorHAnsi" w:cstheme="minorBidi"/>
              <w:noProof/>
              <w:sz w:val="24"/>
              <w:szCs w:val="24"/>
              <w:lang w:eastAsia="ja-JP"/>
            </w:rPr>
            <w:tab/>
          </w:r>
          <w:r>
            <w:rPr>
              <w:noProof/>
            </w:rPr>
            <w:t>UtlatandeType</w:t>
          </w:r>
          <w:r>
            <w:rPr>
              <w:noProof/>
            </w:rPr>
            <w:tab/>
          </w:r>
          <w:r>
            <w:rPr>
              <w:noProof/>
            </w:rPr>
            <w:fldChar w:fldCharType="begin"/>
          </w:r>
          <w:r>
            <w:rPr>
              <w:noProof/>
            </w:rPr>
            <w:instrText xml:space="preserve"> PAGEREF _Toc284833118 \h </w:instrText>
          </w:r>
          <w:r>
            <w:rPr>
              <w:noProof/>
            </w:rPr>
          </w:r>
          <w:r>
            <w:rPr>
              <w:noProof/>
            </w:rPr>
            <w:fldChar w:fldCharType="separate"/>
          </w:r>
          <w:r>
            <w:rPr>
              <w:noProof/>
            </w:rPr>
            <w:t>34</w:t>
          </w:r>
          <w:r>
            <w:rPr>
              <w:noProof/>
            </w:rPr>
            <w:fldChar w:fldCharType="end"/>
          </w:r>
        </w:p>
        <w:p w14:paraId="47F8F4C3" w14:textId="77777777" w:rsidR="00E96380" w:rsidRDefault="00E96380">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6.7.2</w:t>
          </w:r>
          <w:r>
            <w:rPr>
              <w:rFonts w:asciiTheme="minorHAnsi" w:eastAsiaTheme="minorEastAsia" w:hAnsiTheme="minorHAnsi" w:cstheme="minorBidi"/>
              <w:noProof/>
              <w:sz w:val="24"/>
              <w:szCs w:val="24"/>
              <w:lang w:eastAsia="ja-JP"/>
            </w:rPr>
            <w:tab/>
          </w:r>
          <w:r>
            <w:rPr>
              <w:noProof/>
            </w:rPr>
            <w:t>certificateMetaType</w:t>
          </w:r>
          <w:r>
            <w:rPr>
              <w:noProof/>
            </w:rPr>
            <w:tab/>
          </w:r>
          <w:r>
            <w:rPr>
              <w:noProof/>
            </w:rPr>
            <w:fldChar w:fldCharType="begin"/>
          </w:r>
          <w:r>
            <w:rPr>
              <w:noProof/>
            </w:rPr>
            <w:instrText xml:space="preserve"> PAGEREF _Toc284833119 \h </w:instrText>
          </w:r>
          <w:r>
            <w:rPr>
              <w:noProof/>
            </w:rPr>
          </w:r>
          <w:r>
            <w:rPr>
              <w:noProof/>
            </w:rPr>
            <w:fldChar w:fldCharType="separate"/>
          </w:r>
          <w:r>
            <w:rPr>
              <w:noProof/>
            </w:rPr>
            <w:t>38</w:t>
          </w:r>
          <w:r>
            <w:rPr>
              <w:noProof/>
            </w:rPr>
            <w:fldChar w:fldCharType="end"/>
          </w:r>
        </w:p>
        <w:p w14:paraId="34D2CB36" w14:textId="77777777" w:rsidR="00E96380" w:rsidRDefault="00E96380">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6.7.3</w:t>
          </w:r>
          <w:r>
            <w:rPr>
              <w:rFonts w:asciiTheme="minorHAnsi" w:eastAsiaTheme="minorEastAsia" w:hAnsiTheme="minorHAnsi" w:cstheme="minorBidi"/>
              <w:noProof/>
              <w:sz w:val="24"/>
              <w:szCs w:val="24"/>
              <w:lang w:eastAsia="ja-JP"/>
            </w:rPr>
            <w:tab/>
          </w:r>
          <w:r>
            <w:rPr>
              <w:noProof/>
            </w:rPr>
            <w:t>resultType</w:t>
          </w:r>
          <w:r>
            <w:rPr>
              <w:noProof/>
            </w:rPr>
            <w:tab/>
          </w:r>
          <w:r>
            <w:rPr>
              <w:noProof/>
            </w:rPr>
            <w:fldChar w:fldCharType="begin"/>
          </w:r>
          <w:r>
            <w:rPr>
              <w:noProof/>
            </w:rPr>
            <w:instrText xml:space="preserve"> PAGEREF _Toc284833120 \h </w:instrText>
          </w:r>
          <w:r>
            <w:rPr>
              <w:noProof/>
            </w:rPr>
          </w:r>
          <w:r>
            <w:rPr>
              <w:noProof/>
            </w:rPr>
            <w:fldChar w:fldCharType="separate"/>
          </w:r>
          <w:r>
            <w:rPr>
              <w:noProof/>
            </w:rPr>
            <w:t>38</w:t>
          </w:r>
          <w:r>
            <w:rPr>
              <w:noProof/>
            </w:rPr>
            <w:fldChar w:fldCharType="end"/>
          </w:r>
        </w:p>
        <w:p w14:paraId="15CA9F73" w14:textId="77777777" w:rsidR="00E96380" w:rsidRDefault="00E96380">
          <w:pPr>
            <w:pStyle w:val="Innehll3"/>
            <w:tabs>
              <w:tab w:val="left" w:pos="1074"/>
              <w:tab w:val="right" w:leader="dot" w:pos="10456"/>
            </w:tabs>
            <w:rPr>
              <w:rFonts w:asciiTheme="minorHAnsi" w:eastAsiaTheme="minorEastAsia" w:hAnsiTheme="minorHAnsi" w:cstheme="minorBidi"/>
              <w:noProof/>
              <w:sz w:val="24"/>
              <w:szCs w:val="24"/>
              <w:lang w:eastAsia="ja-JP"/>
            </w:rPr>
          </w:pPr>
          <w:r>
            <w:rPr>
              <w:noProof/>
            </w:rPr>
            <w:t>6.7.4</w:t>
          </w:r>
          <w:r>
            <w:rPr>
              <w:rFonts w:asciiTheme="minorHAnsi" w:eastAsiaTheme="minorEastAsia" w:hAnsiTheme="minorHAnsi" w:cstheme="minorBidi"/>
              <w:noProof/>
              <w:sz w:val="24"/>
              <w:szCs w:val="24"/>
              <w:lang w:eastAsia="ja-JP"/>
            </w:rPr>
            <w:tab/>
          </w:r>
          <w:r>
            <w:rPr>
              <w:noProof/>
            </w:rPr>
            <w:t>HosPersonal</w:t>
          </w:r>
          <w:r>
            <w:rPr>
              <w:noProof/>
            </w:rPr>
            <w:tab/>
          </w:r>
          <w:r>
            <w:rPr>
              <w:noProof/>
            </w:rPr>
            <w:fldChar w:fldCharType="begin"/>
          </w:r>
          <w:r>
            <w:rPr>
              <w:noProof/>
            </w:rPr>
            <w:instrText xml:space="preserve"> PAGEREF _Toc284833121 \h </w:instrText>
          </w:r>
          <w:r>
            <w:rPr>
              <w:noProof/>
            </w:rPr>
          </w:r>
          <w:r>
            <w:rPr>
              <w:noProof/>
            </w:rPr>
            <w:fldChar w:fldCharType="separate"/>
          </w:r>
          <w:r>
            <w:rPr>
              <w:noProof/>
            </w:rPr>
            <w:t>38</w:t>
          </w:r>
          <w:r>
            <w:rPr>
              <w:noProof/>
            </w:rPr>
            <w:fldChar w:fldCharType="end"/>
          </w:r>
        </w:p>
        <w:p w14:paraId="1953C789" w14:textId="77777777" w:rsidR="00E96380" w:rsidRDefault="00E96380">
          <w:pPr>
            <w:pStyle w:val="Innehll3"/>
            <w:tabs>
              <w:tab w:val="left" w:pos="1067"/>
              <w:tab w:val="right" w:leader="dot" w:pos="10456"/>
            </w:tabs>
            <w:rPr>
              <w:rFonts w:asciiTheme="minorHAnsi" w:eastAsiaTheme="minorEastAsia" w:hAnsiTheme="minorHAnsi" w:cstheme="minorBidi"/>
              <w:noProof/>
              <w:sz w:val="24"/>
              <w:szCs w:val="24"/>
              <w:lang w:eastAsia="ja-JP"/>
            </w:rPr>
          </w:pPr>
          <w:r>
            <w:rPr>
              <w:noProof/>
            </w:rPr>
            <w:t>6.7.5</w:t>
          </w:r>
          <w:r>
            <w:rPr>
              <w:rFonts w:asciiTheme="minorHAnsi" w:eastAsiaTheme="minorEastAsia" w:hAnsiTheme="minorHAnsi" w:cstheme="minorBidi"/>
              <w:noProof/>
              <w:sz w:val="24"/>
              <w:szCs w:val="24"/>
              <w:lang w:eastAsia="ja-JP"/>
            </w:rPr>
            <w:tab/>
          </w:r>
          <w:r>
            <w:rPr>
              <w:noProof/>
            </w:rPr>
            <w:t>Enhet</w:t>
          </w:r>
          <w:r>
            <w:rPr>
              <w:noProof/>
            </w:rPr>
            <w:tab/>
          </w:r>
          <w:r>
            <w:rPr>
              <w:noProof/>
            </w:rPr>
            <w:fldChar w:fldCharType="begin"/>
          </w:r>
          <w:r>
            <w:rPr>
              <w:noProof/>
            </w:rPr>
            <w:instrText xml:space="preserve"> PAGEREF _Toc284833122 \h </w:instrText>
          </w:r>
          <w:r>
            <w:rPr>
              <w:noProof/>
            </w:rPr>
          </w:r>
          <w:r>
            <w:rPr>
              <w:noProof/>
            </w:rPr>
            <w:fldChar w:fldCharType="separate"/>
          </w:r>
          <w:r>
            <w:rPr>
              <w:noProof/>
            </w:rPr>
            <w:t>39</w:t>
          </w:r>
          <w:r>
            <w:rPr>
              <w:noProof/>
            </w:rPr>
            <w:fldChar w:fldCharType="end"/>
          </w:r>
        </w:p>
        <w:p w14:paraId="3E1A948F" w14:textId="77777777" w:rsidR="00E96380" w:rsidRDefault="00E96380">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6.7.6</w:t>
          </w:r>
          <w:r>
            <w:rPr>
              <w:rFonts w:asciiTheme="minorHAnsi" w:eastAsiaTheme="minorEastAsia" w:hAnsiTheme="minorHAnsi" w:cstheme="minorBidi"/>
              <w:noProof/>
              <w:sz w:val="24"/>
              <w:szCs w:val="24"/>
              <w:lang w:eastAsia="ja-JP"/>
            </w:rPr>
            <w:tab/>
          </w:r>
          <w:r>
            <w:rPr>
              <w:noProof/>
            </w:rPr>
            <w:t>Vardgivare</w:t>
          </w:r>
          <w:r>
            <w:rPr>
              <w:noProof/>
            </w:rPr>
            <w:tab/>
          </w:r>
          <w:r>
            <w:rPr>
              <w:noProof/>
            </w:rPr>
            <w:fldChar w:fldCharType="begin"/>
          </w:r>
          <w:r>
            <w:rPr>
              <w:noProof/>
            </w:rPr>
            <w:instrText xml:space="preserve"> PAGEREF _Toc284833123 \h </w:instrText>
          </w:r>
          <w:r>
            <w:rPr>
              <w:noProof/>
            </w:rPr>
          </w:r>
          <w:r>
            <w:rPr>
              <w:noProof/>
            </w:rPr>
            <w:fldChar w:fldCharType="separate"/>
          </w:r>
          <w:r>
            <w:rPr>
              <w:noProof/>
            </w:rPr>
            <w:t>39</w:t>
          </w:r>
          <w:r>
            <w:rPr>
              <w:noProof/>
            </w:rPr>
            <w:fldChar w:fldCharType="end"/>
          </w:r>
        </w:p>
        <w:p w14:paraId="1CC1F7DC" w14:textId="77777777" w:rsidR="00E96380" w:rsidRDefault="00E96380">
          <w:pPr>
            <w:pStyle w:val="Innehll3"/>
            <w:tabs>
              <w:tab w:val="left" w:pos="1062"/>
              <w:tab w:val="right" w:leader="dot" w:pos="10456"/>
            </w:tabs>
            <w:rPr>
              <w:rFonts w:asciiTheme="minorHAnsi" w:eastAsiaTheme="minorEastAsia" w:hAnsiTheme="minorHAnsi" w:cstheme="minorBidi"/>
              <w:noProof/>
              <w:sz w:val="24"/>
              <w:szCs w:val="24"/>
              <w:lang w:eastAsia="ja-JP"/>
            </w:rPr>
          </w:pPr>
          <w:r>
            <w:rPr>
              <w:noProof/>
            </w:rPr>
            <w:t>6.7.7</w:t>
          </w:r>
          <w:r>
            <w:rPr>
              <w:rFonts w:asciiTheme="minorHAnsi" w:eastAsiaTheme="minorEastAsia" w:hAnsiTheme="minorHAnsi" w:cstheme="minorBidi"/>
              <w:noProof/>
              <w:sz w:val="24"/>
              <w:szCs w:val="24"/>
              <w:lang w:eastAsia="ja-JP"/>
            </w:rPr>
            <w:tab/>
          </w:r>
          <w:r>
            <w:rPr>
              <w:noProof/>
            </w:rPr>
            <w:t>Utforarroll</w:t>
          </w:r>
          <w:r>
            <w:rPr>
              <w:noProof/>
            </w:rPr>
            <w:tab/>
          </w:r>
          <w:r>
            <w:rPr>
              <w:noProof/>
            </w:rPr>
            <w:fldChar w:fldCharType="begin"/>
          </w:r>
          <w:r>
            <w:rPr>
              <w:noProof/>
            </w:rPr>
            <w:instrText xml:space="preserve"> PAGEREF _Toc284833124 \h </w:instrText>
          </w:r>
          <w:r>
            <w:rPr>
              <w:noProof/>
            </w:rPr>
          </w:r>
          <w:r>
            <w:rPr>
              <w:noProof/>
            </w:rPr>
            <w:fldChar w:fldCharType="separate"/>
          </w:r>
          <w:r>
            <w:rPr>
              <w:noProof/>
            </w:rPr>
            <w:t>39</w:t>
          </w:r>
          <w:r>
            <w:rPr>
              <w:noProof/>
            </w:rPr>
            <w:fldChar w:fldCharType="end"/>
          </w:r>
        </w:p>
        <w:p w14:paraId="584E7874" w14:textId="77777777" w:rsidR="00E96380" w:rsidRDefault="00E96380">
          <w:pPr>
            <w:pStyle w:val="Innehll3"/>
            <w:tabs>
              <w:tab w:val="left" w:pos="1081"/>
              <w:tab w:val="right" w:leader="dot" w:pos="10456"/>
            </w:tabs>
            <w:rPr>
              <w:rFonts w:asciiTheme="minorHAnsi" w:eastAsiaTheme="minorEastAsia" w:hAnsiTheme="minorHAnsi" w:cstheme="minorBidi"/>
              <w:noProof/>
              <w:sz w:val="24"/>
              <w:szCs w:val="24"/>
              <w:lang w:eastAsia="ja-JP"/>
            </w:rPr>
          </w:pPr>
          <w:r>
            <w:rPr>
              <w:noProof/>
            </w:rPr>
            <w:t>6.7.8</w:t>
          </w:r>
          <w:r>
            <w:rPr>
              <w:rFonts w:asciiTheme="minorHAnsi" w:eastAsiaTheme="minorEastAsia" w:hAnsiTheme="minorHAnsi" w:cstheme="minorBidi"/>
              <w:noProof/>
              <w:sz w:val="24"/>
              <w:szCs w:val="24"/>
              <w:lang w:eastAsia="ja-JP"/>
            </w:rPr>
            <w:tab/>
          </w:r>
          <w:r>
            <w:rPr>
              <w:noProof/>
            </w:rPr>
            <w:t>PersonId</w:t>
          </w:r>
          <w:r>
            <w:rPr>
              <w:noProof/>
            </w:rPr>
            <w:tab/>
          </w:r>
          <w:r>
            <w:rPr>
              <w:noProof/>
            </w:rPr>
            <w:fldChar w:fldCharType="begin"/>
          </w:r>
          <w:r>
            <w:rPr>
              <w:noProof/>
            </w:rPr>
            <w:instrText xml:space="preserve"> PAGEREF _Toc284833125 \h </w:instrText>
          </w:r>
          <w:r>
            <w:rPr>
              <w:noProof/>
            </w:rPr>
          </w:r>
          <w:r>
            <w:rPr>
              <w:noProof/>
            </w:rPr>
            <w:fldChar w:fldCharType="separate"/>
          </w:r>
          <w:r>
            <w:rPr>
              <w:noProof/>
            </w:rPr>
            <w:t>39</w:t>
          </w:r>
          <w:r>
            <w:rPr>
              <w:noProof/>
            </w:rPr>
            <w:fldChar w:fldCharType="end"/>
          </w:r>
        </w:p>
        <w:p w14:paraId="556FE98F" w14:textId="77777777" w:rsidR="00E96380" w:rsidRDefault="00E96380">
          <w:pPr>
            <w:pStyle w:val="Innehll3"/>
            <w:tabs>
              <w:tab w:val="left" w:pos="1075"/>
              <w:tab w:val="right" w:leader="dot" w:pos="10456"/>
            </w:tabs>
            <w:rPr>
              <w:rFonts w:asciiTheme="minorHAnsi" w:eastAsiaTheme="minorEastAsia" w:hAnsiTheme="minorHAnsi" w:cstheme="minorBidi"/>
              <w:noProof/>
              <w:sz w:val="24"/>
              <w:szCs w:val="24"/>
              <w:lang w:eastAsia="ja-JP"/>
            </w:rPr>
          </w:pPr>
          <w:r>
            <w:rPr>
              <w:noProof/>
            </w:rPr>
            <w:t>6.7.9</w:t>
          </w:r>
          <w:r>
            <w:rPr>
              <w:rFonts w:asciiTheme="minorHAnsi" w:eastAsiaTheme="minorEastAsia" w:hAnsiTheme="minorHAnsi" w:cstheme="minorBidi"/>
              <w:noProof/>
              <w:sz w:val="24"/>
              <w:szCs w:val="24"/>
              <w:lang w:eastAsia="ja-JP"/>
            </w:rPr>
            <w:tab/>
          </w:r>
          <w:r>
            <w:rPr>
              <w:noProof/>
            </w:rPr>
            <w:t>HsaId</w:t>
          </w:r>
          <w:r>
            <w:rPr>
              <w:noProof/>
            </w:rPr>
            <w:tab/>
          </w:r>
          <w:r>
            <w:rPr>
              <w:noProof/>
            </w:rPr>
            <w:fldChar w:fldCharType="begin"/>
          </w:r>
          <w:r>
            <w:rPr>
              <w:noProof/>
            </w:rPr>
            <w:instrText xml:space="preserve"> PAGEREF _Toc284833126 \h </w:instrText>
          </w:r>
          <w:r>
            <w:rPr>
              <w:noProof/>
            </w:rPr>
          </w:r>
          <w:r>
            <w:rPr>
              <w:noProof/>
            </w:rPr>
            <w:fldChar w:fldCharType="separate"/>
          </w:r>
          <w:r>
            <w:rPr>
              <w:noProof/>
            </w:rPr>
            <w:t>40</w:t>
          </w:r>
          <w:r>
            <w:rPr>
              <w:noProof/>
            </w:rPr>
            <w:fldChar w:fldCharType="end"/>
          </w:r>
        </w:p>
        <w:p w14:paraId="415FF09C" w14:textId="77777777" w:rsidR="00E96380" w:rsidRDefault="00E96380">
          <w:pPr>
            <w:pStyle w:val="Innehll3"/>
            <w:tabs>
              <w:tab w:val="left" w:pos="1170"/>
              <w:tab w:val="right" w:leader="dot" w:pos="10456"/>
            </w:tabs>
            <w:rPr>
              <w:rFonts w:asciiTheme="minorHAnsi" w:eastAsiaTheme="minorEastAsia" w:hAnsiTheme="minorHAnsi" w:cstheme="minorBidi"/>
              <w:noProof/>
              <w:sz w:val="24"/>
              <w:szCs w:val="24"/>
              <w:lang w:eastAsia="ja-JP"/>
            </w:rPr>
          </w:pPr>
          <w:r>
            <w:rPr>
              <w:noProof/>
            </w:rPr>
            <w:t>6.7.10</w:t>
          </w:r>
          <w:r>
            <w:rPr>
              <w:rFonts w:asciiTheme="minorHAnsi" w:eastAsiaTheme="minorEastAsia" w:hAnsiTheme="minorHAnsi" w:cstheme="minorBidi"/>
              <w:noProof/>
              <w:sz w:val="24"/>
              <w:szCs w:val="24"/>
              <w:lang w:eastAsia="ja-JP"/>
            </w:rPr>
            <w:tab/>
          </w:r>
          <w:r>
            <w:rPr>
              <w:noProof/>
            </w:rPr>
            <w:t>UtlatandeId</w:t>
          </w:r>
          <w:r>
            <w:rPr>
              <w:noProof/>
            </w:rPr>
            <w:tab/>
          </w:r>
          <w:r>
            <w:rPr>
              <w:noProof/>
            </w:rPr>
            <w:fldChar w:fldCharType="begin"/>
          </w:r>
          <w:r>
            <w:rPr>
              <w:noProof/>
            </w:rPr>
            <w:instrText xml:space="preserve"> PAGEREF _Toc284833127 \h </w:instrText>
          </w:r>
          <w:r>
            <w:rPr>
              <w:noProof/>
            </w:rPr>
          </w:r>
          <w:r>
            <w:rPr>
              <w:noProof/>
            </w:rPr>
            <w:fldChar w:fldCharType="separate"/>
          </w:r>
          <w:r>
            <w:rPr>
              <w:noProof/>
            </w:rPr>
            <w:t>40</w:t>
          </w:r>
          <w:r>
            <w:rPr>
              <w:noProof/>
            </w:rPr>
            <w:fldChar w:fldCharType="end"/>
          </w:r>
        </w:p>
        <w:p w14:paraId="189E6C76" w14:textId="77777777" w:rsidR="00E96380" w:rsidRDefault="00E96380">
          <w:pPr>
            <w:pStyle w:val="Innehll3"/>
            <w:tabs>
              <w:tab w:val="left" w:pos="1133"/>
              <w:tab w:val="right" w:leader="dot" w:pos="10456"/>
            </w:tabs>
            <w:rPr>
              <w:rFonts w:asciiTheme="minorHAnsi" w:eastAsiaTheme="minorEastAsia" w:hAnsiTheme="minorHAnsi" w:cstheme="minorBidi"/>
              <w:noProof/>
              <w:sz w:val="24"/>
              <w:szCs w:val="24"/>
              <w:lang w:eastAsia="ja-JP"/>
            </w:rPr>
          </w:pPr>
          <w:r>
            <w:rPr>
              <w:noProof/>
            </w:rPr>
            <w:t>6.7.11</w:t>
          </w:r>
          <w:r>
            <w:rPr>
              <w:rFonts w:asciiTheme="minorHAnsi" w:eastAsiaTheme="minorEastAsia" w:hAnsiTheme="minorHAnsi" w:cstheme="minorBidi"/>
              <w:noProof/>
              <w:sz w:val="24"/>
              <w:szCs w:val="24"/>
              <w:lang w:eastAsia="ja-JP"/>
            </w:rPr>
            <w:tab/>
          </w:r>
          <w:r>
            <w:rPr>
              <w:noProof/>
            </w:rPr>
            <w:t>TypAvUtlatande</w:t>
          </w:r>
          <w:r>
            <w:rPr>
              <w:noProof/>
            </w:rPr>
            <w:tab/>
          </w:r>
          <w:r>
            <w:rPr>
              <w:noProof/>
            </w:rPr>
            <w:fldChar w:fldCharType="begin"/>
          </w:r>
          <w:r>
            <w:rPr>
              <w:noProof/>
            </w:rPr>
            <w:instrText xml:space="preserve"> PAGEREF _Toc284833128 \h </w:instrText>
          </w:r>
          <w:r>
            <w:rPr>
              <w:noProof/>
            </w:rPr>
          </w:r>
          <w:r>
            <w:rPr>
              <w:noProof/>
            </w:rPr>
            <w:fldChar w:fldCharType="separate"/>
          </w:r>
          <w:r>
            <w:rPr>
              <w:noProof/>
            </w:rPr>
            <w:t>40</w:t>
          </w:r>
          <w:r>
            <w:rPr>
              <w:noProof/>
            </w:rPr>
            <w:fldChar w:fldCharType="end"/>
          </w:r>
        </w:p>
        <w:p w14:paraId="10B3B1E7" w14:textId="77777777" w:rsidR="00E96380" w:rsidRDefault="00E96380">
          <w:pPr>
            <w:pStyle w:val="Innehll3"/>
            <w:tabs>
              <w:tab w:val="left" w:pos="1159"/>
              <w:tab w:val="right" w:leader="dot" w:pos="10456"/>
            </w:tabs>
            <w:rPr>
              <w:rFonts w:asciiTheme="minorHAnsi" w:eastAsiaTheme="minorEastAsia" w:hAnsiTheme="minorHAnsi" w:cstheme="minorBidi"/>
              <w:noProof/>
              <w:sz w:val="24"/>
              <w:szCs w:val="24"/>
              <w:lang w:eastAsia="ja-JP"/>
            </w:rPr>
          </w:pPr>
          <w:r>
            <w:rPr>
              <w:noProof/>
            </w:rPr>
            <w:t>6.7.12</w:t>
          </w:r>
          <w:r>
            <w:rPr>
              <w:rFonts w:asciiTheme="minorHAnsi" w:eastAsiaTheme="minorEastAsia" w:hAnsiTheme="minorHAnsi" w:cstheme="minorBidi"/>
              <w:noProof/>
              <w:sz w:val="24"/>
              <w:szCs w:val="24"/>
              <w:lang w:eastAsia="ja-JP"/>
            </w:rPr>
            <w:tab/>
          </w:r>
          <w:r>
            <w:rPr>
              <w:noProof/>
            </w:rPr>
            <w:t>Diagnos</w:t>
          </w:r>
          <w:r>
            <w:rPr>
              <w:noProof/>
            </w:rPr>
            <w:tab/>
          </w:r>
          <w:r>
            <w:rPr>
              <w:noProof/>
            </w:rPr>
            <w:fldChar w:fldCharType="begin"/>
          </w:r>
          <w:r>
            <w:rPr>
              <w:noProof/>
            </w:rPr>
            <w:instrText xml:space="preserve"> PAGEREF _Toc284833129 \h </w:instrText>
          </w:r>
          <w:r>
            <w:rPr>
              <w:noProof/>
            </w:rPr>
          </w:r>
          <w:r>
            <w:rPr>
              <w:noProof/>
            </w:rPr>
            <w:fldChar w:fldCharType="separate"/>
          </w:r>
          <w:r>
            <w:rPr>
              <w:noProof/>
            </w:rPr>
            <w:t>40</w:t>
          </w:r>
          <w:r>
            <w:rPr>
              <w:noProof/>
            </w:rPr>
            <w:fldChar w:fldCharType="end"/>
          </w:r>
        </w:p>
        <w:p w14:paraId="58BCA5E3" w14:textId="77777777" w:rsidR="00E96380" w:rsidRDefault="00E96380">
          <w:pPr>
            <w:pStyle w:val="Innehll3"/>
            <w:tabs>
              <w:tab w:val="left" w:pos="1158"/>
              <w:tab w:val="right" w:leader="dot" w:pos="10456"/>
            </w:tabs>
            <w:rPr>
              <w:rFonts w:asciiTheme="minorHAnsi" w:eastAsiaTheme="minorEastAsia" w:hAnsiTheme="minorHAnsi" w:cstheme="minorBidi"/>
              <w:noProof/>
              <w:sz w:val="24"/>
              <w:szCs w:val="24"/>
              <w:lang w:eastAsia="ja-JP"/>
            </w:rPr>
          </w:pPr>
          <w:r>
            <w:rPr>
              <w:noProof/>
            </w:rPr>
            <w:t>6.7.13</w:t>
          </w:r>
          <w:r>
            <w:rPr>
              <w:rFonts w:asciiTheme="minorHAnsi" w:eastAsiaTheme="minorEastAsia" w:hAnsiTheme="minorHAnsi" w:cstheme="minorBidi"/>
              <w:noProof/>
              <w:sz w:val="24"/>
              <w:szCs w:val="24"/>
              <w:lang w:eastAsia="ja-JP"/>
            </w:rPr>
            <w:tab/>
          </w:r>
          <w:r>
            <w:rPr>
              <w:noProof/>
            </w:rPr>
            <w:t>Handelsekod</w:t>
          </w:r>
          <w:r>
            <w:rPr>
              <w:noProof/>
            </w:rPr>
            <w:tab/>
          </w:r>
          <w:r>
            <w:rPr>
              <w:noProof/>
            </w:rPr>
            <w:fldChar w:fldCharType="begin"/>
          </w:r>
          <w:r>
            <w:rPr>
              <w:noProof/>
            </w:rPr>
            <w:instrText xml:space="preserve"> PAGEREF _Toc284833130 \h </w:instrText>
          </w:r>
          <w:r>
            <w:rPr>
              <w:noProof/>
            </w:rPr>
          </w:r>
          <w:r>
            <w:rPr>
              <w:noProof/>
            </w:rPr>
            <w:fldChar w:fldCharType="separate"/>
          </w:r>
          <w:r>
            <w:rPr>
              <w:noProof/>
            </w:rPr>
            <w:t>41</w:t>
          </w:r>
          <w:r>
            <w:rPr>
              <w:noProof/>
            </w:rPr>
            <w:fldChar w:fldCharType="end"/>
          </w:r>
        </w:p>
        <w:p w14:paraId="5834CD6E" w14:textId="77777777" w:rsidR="00E96380" w:rsidRDefault="00E96380">
          <w:pPr>
            <w:pStyle w:val="Innehll3"/>
            <w:tabs>
              <w:tab w:val="left" w:pos="1160"/>
              <w:tab w:val="right" w:leader="dot" w:pos="10456"/>
            </w:tabs>
            <w:rPr>
              <w:rFonts w:asciiTheme="minorHAnsi" w:eastAsiaTheme="minorEastAsia" w:hAnsiTheme="minorHAnsi" w:cstheme="minorBidi"/>
              <w:noProof/>
              <w:sz w:val="24"/>
              <w:szCs w:val="24"/>
              <w:lang w:eastAsia="ja-JP"/>
            </w:rPr>
          </w:pPr>
          <w:r>
            <w:rPr>
              <w:noProof/>
            </w:rPr>
            <w:t>6.7.14</w:t>
          </w:r>
          <w:r>
            <w:rPr>
              <w:rFonts w:asciiTheme="minorHAnsi" w:eastAsiaTheme="minorEastAsia" w:hAnsiTheme="minorHAnsi" w:cstheme="minorBidi"/>
              <w:noProof/>
              <w:sz w:val="24"/>
              <w:szCs w:val="24"/>
              <w:lang w:eastAsia="ja-JP"/>
            </w:rPr>
            <w:tab/>
          </w:r>
          <w:r>
            <w:rPr>
              <w:noProof/>
            </w:rPr>
            <w:t>DatumPeriod</w:t>
          </w:r>
          <w:r>
            <w:rPr>
              <w:noProof/>
            </w:rPr>
            <w:tab/>
          </w:r>
          <w:r>
            <w:rPr>
              <w:noProof/>
            </w:rPr>
            <w:fldChar w:fldCharType="begin"/>
          </w:r>
          <w:r>
            <w:rPr>
              <w:noProof/>
            </w:rPr>
            <w:instrText xml:space="preserve"> PAGEREF _Toc284833131 \h </w:instrText>
          </w:r>
          <w:r>
            <w:rPr>
              <w:noProof/>
            </w:rPr>
          </w:r>
          <w:r>
            <w:rPr>
              <w:noProof/>
            </w:rPr>
            <w:fldChar w:fldCharType="separate"/>
          </w:r>
          <w:r>
            <w:rPr>
              <w:noProof/>
            </w:rPr>
            <w:t>41</w:t>
          </w:r>
          <w:r>
            <w:rPr>
              <w:noProof/>
            </w:rPr>
            <w:fldChar w:fldCharType="end"/>
          </w:r>
        </w:p>
        <w:p w14:paraId="7CB9D83D" w14:textId="77777777" w:rsidR="00E96380" w:rsidRDefault="00E96380">
          <w:pPr>
            <w:pStyle w:val="Innehll3"/>
            <w:tabs>
              <w:tab w:val="left" w:pos="1153"/>
              <w:tab w:val="right" w:leader="dot" w:pos="10456"/>
            </w:tabs>
            <w:rPr>
              <w:rFonts w:asciiTheme="minorHAnsi" w:eastAsiaTheme="minorEastAsia" w:hAnsiTheme="minorHAnsi" w:cstheme="minorBidi"/>
              <w:noProof/>
              <w:sz w:val="24"/>
              <w:szCs w:val="24"/>
              <w:lang w:eastAsia="ja-JP"/>
            </w:rPr>
          </w:pPr>
          <w:r>
            <w:rPr>
              <w:noProof/>
            </w:rPr>
            <w:t>6.7.15</w:t>
          </w:r>
          <w:r>
            <w:rPr>
              <w:rFonts w:asciiTheme="minorHAnsi" w:eastAsiaTheme="minorEastAsia" w:hAnsiTheme="minorHAnsi" w:cstheme="minorBidi"/>
              <w:noProof/>
              <w:sz w:val="24"/>
              <w:szCs w:val="24"/>
              <w:lang w:eastAsia="ja-JP"/>
            </w:rPr>
            <w:tab/>
          </w:r>
          <w:r>
            <w:rPr>
              <w:noProof/>
            </w:rPr>
            <w:t>PartiellDatumPeriod</w:t>
          </w:r>
          <w:r>
            <w:rPr>
              <w:noProof/>
            </w:rPr>
            <w:tab/>
          </w:r>
          <w:r>
            <w:rPr>
              <w:noProof/>
            </w:rPr>
            <w:fldChar w:fldCharType="begin"/>
          </w:r>
          <w:r>
            <w:rPr>
              <w:noProof/>
            </w:rPr>
            <w:instrText xml:space="preserve"> PAGEREF _Toc284833132 \h </w:instrText>
          </w:r>
          <w:r>
            <w:rPr>
              <w:noProof/>
            </w:rPr>
          </w:r>
          <w:r>
            <w:rPr>
              <w:noProof/>
            </w:rPr>
            <w:fldChar w:fldCharType="separate"/>
          </w:r>
          <w:r>
            <w:rPr>
              <w:noProof/>
            </w:rPr>
            <w:t>41</w:t>
          </w:r>
          <w:r>
            <w:rPr>
              <w:noProof/>
            </w:rPr>
            <w:fldChar w:fldCharType="end"/>
          </w:r>
        </w:p>
        <w:p w14:paraId="00A98FDB" w14:textId="77777777" w:rsidR="00E96380" w:rsidRDefault="00E96380">
          <w:pPr>
            <w:pStyle w:val="Innehll3"/>
            <w:tabs>
              <w:tab w:val="left" w:pos="1161"/>
              <w:tab w:val="right" w:leader="dot" w:pos="10456"/>
            </w:tabs>
            <w:rPr>
              <w:rFonts w:asciiTheme="minorHAnsi" w:eastAsiaTheme="minorEastAsia" w:hAnsiTheme="minorHAnsi" w:cstheme="minorBidi"/>
              <w:noProof/>
              <w:sz w:val="24"/>
              <w:szCs w:val="24"/>
              <w:lang w:eastAsia="ja-JP"/>
            </w:rPr>
          </w:pPr>
          <w:r>
            <w:rPr>
              <w:noProof/>
            </w:rPr>
            <w:t>6.7.16</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_Toc284833133 \h </w:instrText>
          </w:r>
          <w:r>
            <w:rPr>
              <w:noProof/>
            </w:rPr>
          </w:r>
          <w:r>
            <w:rPr>
              <w:noProof/>
            </w:rPr>
            <w:fldChar w:fldCharType="separate"/>
          </w:r>
          <w:r>
            <w:rPr>
              <w:noProof/>
            </w:rPr>
            <w:t>41</w:t>
          </w:r>
          <w:r>
            <w:rPr>
              <w:noProof/>
            </w:rPr>
            <w:fldChar w:fldCharType="end"/>
          </w:r>
        </w:p>
        <w:p w14:paraId="765FBD9B" w14:textId="77777777" w:rsidR="00457841" w:rsidRDefault="00457841" w:rsidP="00457841">
          <w:r>
            <w:fldChar w:fldCharType="end"/>
          </w:r>
        </w:p>
      </w:sdtContent>
    </w:sdt>
    <w:p w14:paraId="51F9CB62" w14:textId="77777777" w:rsidR="00457841" w:rsidRPr="005E17B9" w:rsidRDefault="00457841" w:rsidP="00457841">
      <w:pPr>
        <w:spacing w:line="240" w:lineRule="auto"/>
        <w:rPr>
          <w:rFonts w:eastAsia="Times New Roman"/>
          <w:bCs/>
          <w:sz w:val="30"/>
          <w:szCs w:val="28"/>
        </w:rPr>
      </w:pPr>
      <w:r>
        <w:br w:type="page"/>
      </w:r>
      <w:bookmarkStart w:id="3" w:name="Radera3"/>
      <w:bookmarkEnd w:id="0"/>
      <w:bookmarkEnd w:id="3"/>
    </w:p>
    <w:p w14:paraId="76FC53FA" w14:textId="77777777" w:rsidR="00457841" w:rsidRDefault="00457841" w:rsidP="00457841">
      <w:pPr>
        <w:spacing w:line="240" w:lineRule="auto"/>
        <w:rPr>
          <w:b/>
        </w:rPr>
      </w:pPr>
    </w:p>
    <w:p w14:paraId="492E94CE" w14:textId="77777777" w:rsidR="00457841" w:rsidRDefault="00457841" w:rsidP="00457841">
      <w:pPr>
        <w:rPr>
          <w:b/>
        </w:rPr>
      </w:pPr>
    </w:p>
    <w:p w14:paraId="1B0F8DC3" w14:textId="77777777" w:rsidR="00457841" w:rsidRPr="00210991" w:rsidRDefault="00457841" w:rsidP="00457841">
      <w:pPr>
        <w:rPr>
          <w:rStyle w:val="BrdtextChar"/>
          <w:rFonts w:eastAsia="Calibri"/>
          <w:szCs w:val="20"/>
        </w:rPr>
      </w:pPr>
      <w:r w:rsidRPr="00D23023">
        <w:rPr>
          <w:b/>
        </w:rPr>
        <w:t>Revisionshistorik</w:t>
      </w:r>
    </w:p>
    <w:p w14:paraId="3EBE2D09" w14:textId="77777777" w:rsidR="00457841" w:rsidRDefault="00457841" w:rsidP="00457841"/>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1276"/>
        <w:gridCol w:w="1559"/>
        <w:gridCol w:w="2977"/>
        <w:gridCol w:w="1984"/>
        <w:gridCol w:w="1418"/>
      </w:tblGrid>
      <w:tr w:rsidR="00457841" w:rsidRPr="000C2908" w14:paraId="5E6B82C8" w14:textId="77777777" w:rsidTr="00547985">
        <w:tc>
          <w:tcPr>
            <w:tcW w:w="879" w:type="dxa"/>
            <w:shd w:val="clear" w:color="auto" w:fill="DDD9C3" w:themeFill="background2" w:themeFillShade="E6"/>
          </w:tcPr>
          <w:p w14:paraId="20D278C7" w14:textId="77777777" w:rsidR="00457841" w:rsidRPr="000C2908" w:rsidRDefault="00457841" w:rsidP="00547985">
            <w:pPr>
              <w:pStyle w:val="TableText"/>
              <w:rPr>
                <w:rFonts w:ascii="Georgia" w:hAnsi="Georgia"/>
              </w:rPr>
            </w:pPr>
            <w:r w:rsidRPr="000C2908">
              <w:rPr>
                <w:rFonts w:ascii="Georgia" w:hAnsi="Georgia"/>
              </w:rPr>
              <w:t>Version</w:t>
            </w:r>
          </w:p>
        </w:tc>
        <w:tc>
          <w:tcPr>
            <w:tcW w:w="1276" w:type="dxa"/>
            <w:shd w:val="clear" w:color="auto" w:fill="DDD9C3" w:themeFill="background2" w:themeFillShade="E6"/>
          </w:tcPr>
          <w:p w14:paraId="45704136" w14:textId="77777777" w:rsidR="00457841" w:rsidRPr="000C2908" w:rsidRDefault="00457841" w:rsidP="00547985">
            <w:pPr>
              <w:pStyle w:val="TableText"/>
              <w:rPr>
                <w:rFonts w:ascii="Georgia" w:hAnsi="Georgia"/>
              </w:rPr>
            </w:pPr>
            <w:r w:rsidRPr="000C2908">
              <w:rPr>
                <w:rFonts w:ascii="Georgia" w:hAnsi="Georgia"/>
              </w:rPr>
              <w:t>Revision Nr</w:t>
            </w:r>
          </w:p>
        </w:tc>
        <w:tc>
          <w:tcPr>
            <w:tcW w:w="1559" w:type="dxa"/>
            <w:shd w:val="clear" w:color="auto" w:fill="DDD9C3" w:themeFill="background2" w:themeFillShade="E6"/>
          </w:tcPr>
          <w:p w14:paraId="7E828310" w14:textId="77777777" w:rsidR="00457841" w:rsidRPr="000C2908" w:rsidRDefault="00457841" w:rsidP="00547985">
            <w:pPr>
              <w:pStyle w:val="TableText"/>
              <w:rPr>
                <w:rFonts w:ascii="Georgia" w:hAnsi="Georgia"/>
              </w:rPr>
            </w:pPr>
            <w:r w:rsidRPr="000C2908">
              <w:rPr>
                <w:rFonts w:ascii="Georgia" w:hAnsi="Georgia"/>
              </w:rPr>
              <w:t>Revision Datum</w:t>
            </w:r>
          </w:p>
        </w:tc>
        <w:tc>
          <w:tcPr>
            <w:tcW w:w="2977" w:type="dxa"/>
            <w:shd w:val="clear" w:color="auto" w:fill="DDD9C3" w:themeFill="background2" w:themeFillShade="E6"/>
          </w:tcPr>
          <w:p w14:paraId="6FEB03D5" w14:textId="77777777" w:rsidR="00457841" w:rsidRPr="000C2908" w:rsidRDefault="00457841" w:rsidP="00547985">
            <w:pPr>
              <w:pStyle w:val="TableText"/>
              <w:rPr>
                <w:rFonts w:ascii="Georgia" w:hAnsi="Georgia"/>
              </w:rPr>
            </w:pPr>
            <w:r w:rsidRPr="000C2908">
              <w:rPr>
                <w:rFonts w:ascii="Georgia" w:hAnsi="Georgia"/>
              </w:rPr>
              <w:t>Beskrivning av ändringar</w:t>
            </w:r>
          </w:p>
        </w:tc>
        <w:tc>
          <w:tcPr>
            <w:tcW w:w="1984" w:type="dxa"/>
            <w:shd w:val="clear" w:color="auto" w:fill="DDD9C3" w:themeFill="background2" w:themeFillShade="E6"/>
          </w:tcPr>
          <w:p w14:paraId="25FEE882" w14:textId="77777777" w:rsidR="00457841" w:rsidRPr="000C2908" w:rsidRDefault="00457841" w:rsidP="00547985">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3F2A8CE2" w14:textId="77777777" w:rsidR="00457841" w:rsidRPr="000C2908" w:rsidRDefault="00457841" w:rsidP="00547985">
            <w:pPr>
              <w:pStyle w:val="TableText"/>
              <w:rPr>
                <w:rFonts w:ascii="Georgia" w:hAnsi="Georgia"/>
              </w:rPr>
            </w:pPr>
            <w:r w:rsidRPr="000C2908">
              <w:rPr>
                <w:rFonts w:ascii="Georgia" w:hAnsi="Georgia"/>
              </w:rPr>
              <w:t>Granskad av</w:t>
            </w:r>
          </w:p>
        </w:tc>
      </w:tr>
      <w:tr w:rsidR="00457841" w:rsidRPr="000C2908" w14:paraId="3B577815" w14:textId="77777777" w:rsidTr="00547985">
        <w:tc>
          <w:tcPr>
            <w:tcW w:w="879" w:type="dxa"/>
          </w:tcPr>
          <w:p w14:paraId="5D8513D6" w14:textId="77777777" w:rsidR="00457841" w:rsidRPr="000C2908" w:rsidRDefault="00457841" w:rsidP="00547985">
            <w:pPr>
              <w:pStyle w:val="TableText"/>
              <w:rPr>
                <w:rFonts w:ascii="Georgia" w:hAnsi="Georgia"/>
              </w:rPr>
            </w:pPr>
            <w:r>
              <w:rPr>
                <w:rFonts w:ascii="Georgia" w:hAnsi="Georgia"/>
              </w:rPr>
              <w:t>1.0</w:t>
            </w:r>
          </w:p>
        </w:tc>
        <w:tc>
          <w:tcPr>
            <w:tcW w:w="1276" w:type="dxa"/>
          </w:tcPr>
          <w:p w14:paraId="5556E922" w14:textId="77777777" w:rsidR="00457841" w:rsidRPr="000C2908" w:rsidRDefault="00457841" w:rsidP="00547985">
            <w:pPr>
              <w:pStyle w:val="TableText"/>
              <w:rPr>
                <w:rFonts w:ascii="Georgia" w:hAnsi="Georgia"/>
              </w:rPr>
            </w:pPr>
            <w:r>
              <w:rPr>
                <w:rFonts w:ascii="Georgia" w:hAnsi="Georgia"/>
              </w:rPr>
              <w:t>PA1</w:t>
            </w:r>
          </w:p>
        </w:tc>
        <w:tc>
          <w:tcPr>
            <w:tcW w:w="1559" w:type="dxa"/>
          </w:tcPr>
          <w:p w14:paraId="023AA8E1" w14:textId="77777777" w:rsidR="00457841" w:rsidRPr="000C2908" w:rsidRDefault="00457841" w:rsidP="00547985">
            <w:pPr>
              <w:pStyle w:val="TableText"/>
              <w:rPr>
                <w:rFonts w:ascii="Georgia" w:hAnsi="Georgia"/>
              </w:rPr>
            </w:pPr>
            <w:r>
              <w:rPr>
                <w:rFonts w:ascii="Georgia" w:hAnsi="Georgia"/>
              </w:rPr>
              <w:t>2014-10-06</w:t>
            </w:r>
          </w:p>
        </w:tc>
        <w:tc>
          <w:tcPr>
            <w:tcW w:w="2977" w:type="dxa"/>
          </w:tcPr>
          <w:p w14:paraId="1F6D65F4" w14:textId="77777777" w:rsidR="00457841" w:rsidRPr="000C2908" w:rsidRDefault="00457841" w:rsidP="00547985">
            <w:pPr>
              <w:pStyle w:val="TableText"/>
              <w:tabs>
                <w:tab w:val="right" w:pos="3176"/>
              </w:tabs>
              <w:rPr>
                <w:rFonts w:ascii="Georgia" w:hAnsi="Georgia"/>
              </w:rPr>
            </w:pPr>
            <w:r>
              <w:rPr>
                <w:rFonts w:ascii="Georgia" w:hAnsi="Georgia"/>
              </w:rPr>
              <w:t>Första versionen</w:t>
            </w:r>
          </w:p>
        </w:tc>
        <w:tc>
          <w:tcPr>
            <w:tcW w:w="1984" w:type="dxa"/>
          </w:tcPr>
          <w:p w14:paraId="42ED0D8C" w14:textId="77777777" w:rsidR="00457841" w:rsidRPr="000C2908" w:rsidRDefault="00457841" w:rsidP="00547985">
            <w:pPr>
              <w:pStyle w:val="TableText"/>
              <w:rPr>
                <w:rFonts w:ascii="Georgia" w:hAnsi="Georgia"/>
              </w:rPr>
            </w:pPr>
            <w:r>
              <w:rPr>
                <w:rFonts w:ascii="Georgia" w:hAnsi="Georgia"/>
              </w:rPr>
              <w:t>Johan Zetterström och Mats Ekhammar, Inera</w:t>
            </w:r>
            <w:r w:rsidRPr="000C2908">
              <w:rPr>
                <w:rFonts w:ascii="Georgia" w:hAnsi="Georgia"/>
              </w:rPr>
              <w:t xml:space="preserve"> </w:t>
            </w:r>
          </w:p>
        </w:tc>
        <w:tc>
          <w:tcPr>
            <w:tcW w:w="1418" w:type="dxa"/>
          </w:tcPr>
          <w:p w14:paraId="1B2D7E6A" w14:textId="77777777" w:rsidR="00457841" w:rsidRPr="000C2908" w:rsidRDefault="00457841" w:rsidP="00547985">
            <w:pPr>
              <w:pStyle w:val="TableText"/>
              <w:rPr>
                <w:rFonts w:ascii="Georgia" w:hAnsi="Georgia"/>
              </w:rPr>
            </w:pPr>
          </w:p>
        </w:tc>
      </w:tr>
      <w:tr w:rsidR="00457841" w:rsidRPr="000C2908" w14:paraId="39E4C7AD" w14:textId="77777777" w:rsidTr="00547985">
        <w:tc>
          <w:tcPr>
            <w:tcW w:w="879" w:type="dxa"/>
          </w:tcPr>
          <w:p w14:paraId="25A693B9" w14:textId="77777777" w:rsidR="00457841" w:rsidRDefault="00457841" w:rsidP="00547985">
            <w:pPr>
              <w:pStyle w:val="TableText"/>
              <w:rPr>
                <w:rFonts w:ascii="Georgia" w:hAnsi="Georgia"/>
              </w:rPr>
            </w:pPr>
            <w:r>
              <w:rPr>
                <w:rFonts w:ascii="Georgia" w:hAnsi="Georgia"/>
              </w:rPr>
              <w:t>1.0</w:t>
            </w:r>
          </w:p>
        </w:tc>
        <w:tc>
          <w:tcPr>
            <w:tcW w:w="1276" w:type="dxa"/>
          </w:tcPr>
          <w:p w14:paraId="027DEEBC" w14:textId="77777777" w:rsidR="00457841" w:rsidRDefault="00457841" w:rsidP="00547985">
            <w:pPr>
              <w:pStyle w:val="TableText"/>
              <w:rPr>
                <w:rFonts w:ascii="Georgia" w:hAnsi="Georgia"/>
              </w:rPr>
            </w:pPr>
            <w:r>
              <w:rPr>
                <w:rFonts w:ascii="Georgia" w:hAnsi="Georgia"/>
              </w:rPr>
              <w:t>PA2</w:t>
            </w:r>
          </w:p>
        </w:tc>
        <w:tc>
          <w:tcPr>
            <w:tcW w:w="1559" w:type="dxa"/>
          </w:tcPr>
          <w:p w14:paraId="343C638F" w14:textId="77777777" w:rsidR="00457841" w:rsidRDefault="00457841" w:rsidP="00547985">
            <w:pPr>
              <w:pStyle w:val="TableText"/>
              <w:rPr>
                <w:rFonts w:ascii="Georgia" w:hAnsi="Georgia"/>
              </w:rPr>
            </w:pPr>
            <w:r>
              <w:rPr>
                <w:rFonts w:ascii="Georgia" w:hAnsi="Georgia"/>
              </w:rPr>
              <w:t>2015-01-30</w:t>
            </w:r>
          </w:p>
        </w:tc>
        <w:tc>
          <w:tcPr>
            <w:tcW w:w="2977" w:type="dxa"/>
          </w:tcPr>
          <w:p w14:paraId="0BC446D0" w14:textId="62EC87AF" w:rsidR="00457841" w:rsidRDefault="00457841" w:rsidP="00F40C3C">
            <w:pPr>
              <w:pStyle w:val="TableText"/>
              <w:tabs>
                <w:tab w:val="right" w:pos="3176"/>
              </w:tabs>
              <w:jc w:val="left"/>
              <w:rPr>
                <w:rFonts w:ascii="Georgia" w:hAnsi="Georgia"/>
              </w:rPr>
            </w:pPr>
            <w:r>
              <w:rPr>
                <w:rFonts w:ascii="Georgia" w:hAnsi="Georgia"/>
              </w:rPr>
              <w:t>Utökat med tjänster som används i djupintegration.</w:t>
            </w:r>
            <w:r w:rsidR="009E1A73">
              <w:rPr>
                <w:rFonts w:ascii="Georgia" w:hAnsi="Georgia"/>
              </w:rPr>
              <w:t xml:space="preserve"> </w:t>
            </w:r>
          </w:p>
        </w:tc>
        <w:tc>
          <w:tcPr>
            <w:tcW w:w="1984" w:type="dxa"/>
          </w:tcPr>
          <w:p w14:paraId="03DD4639" w14:textId="77777777" w:rsidR="00457841" w:rsidRDefault="00457841" w:rsidP="00547985">
            <w:pPr>
              <w:pStyle w:val="TableText"/>
              <w:rPr>
                <w:rFonts w:ascii="Georgia" w:hAnsi="Georgia"/>
              </w:rPr>
            </w:pPr>
            <w:r>
              <w:rPr>
                <w:rFonts w:ascii="Georgia" w:hAnsi="Georgia"/>
              </w:rPr>
              <w:t>Johan Zetterström</w:t>
            </w:r>
          </w:p>
        </w:tc>
        <w:tc>
          <w:tcPr>
            <w:tcW w:w="1418" w:type="dxa"/>
          </w:tcPr>
          <w:p w14:paraId="5ADBB612" w14:textId="77777777" w:rsidR="00457841" w:rsidRPr="000C2908" w:rsidRDefault="00457841" w:rsidP="00547985">
            <w:pPr>
              <w:pStyle w:val="TableText"/>
              <w:rPr>
                <w:rFonts w:ascii="Georgia" w:hAnsi="Georgia"/>
              </w:rPr>
            </w:pPr>
          </w:p>
        </w:tc>
      </w:tr>
      <w:tr w:rsidR="006B32D5" w:rsidRPr="000C2908" w14:paraId="713ADDA7" w14:textId="77777777" w:rsidTr="00547985">
        <w:tc>
          <w:tcPr>
            <w:tcW w:w="879" w:type="dxa"/>
          </w:tcPr>
          <w:p w14:paraId="3233BCDB" w14:textId="7A565423" w:rsidR="006B32D5" w:rsidRDefault="006B32D5" w:rsidP="00547985">
            <w:pPr>
              <w:pStyle w:val="TableText"/>
              <w:rPr>
                <w:rFonts w:ascii="Georgia" w:hAnsi="Georgia"/>
              </w:rPr>
            </w:pPr>
            <w:r>
              <w:rPr>
                <w:rFonts w:ascii="Georgia" w:hAnsi="Georgia"/>
              </w:rPr>
              <w:t>1.0</w:t>
            </w:r>
          </w:p>
        </w:tc>
        <w:tc>
          <w:tcPr>
            <w:tcW w:w="1276" w:type="dxa"/>
          </w:tcPr>
          <w:p w14:paraId="05E0F8D3" w14:textId="5CE6C850" w:rsidR="006B32D5" w:rsidRDefault="006B32D5" w:rsidP="00547985">
            <w:pPr>
              <w:pStyle w:val="TableText"/>
              <w:rPr>
                <w:rFonts w:ascii="Georgia" w:hAnsi="Georgia"/>
              </w:rPr>
            </w:pPr>
            <w:r>
              <w:rPr>
                <w:rFonts w:ascii="Georgia" w:hAnsi="Georgia"/>
              </w:rPr>
              <w:t>PA3</w:t>
            </w:r>
          </w:p>
        </w:tc>
        <w:tc>
          <w:tcPr>
            <w:tcW w:w="1559" w:type="dxa"/>
          </w:tcPr>
          <w:p w14:paraId="22B67345" w14:textId="28EB8E02" w:rsidR="006B32D5" w:rsidRDefault="00F40C3C" w:rsidP="00547985">
            <w:pPr>
              <w:pStyle w:val="TableText"/>
              <w:rPr>
                <w:rFonts w:ascii="Georgia" w:hAnsi="Georgia"/>
              </w:rPr>
            </w:pPr>
            <w:r>
              <w:rPr>
                <w:rFonts w:ascii="Georgia" w:hAnsi="Georgia"/>
              </w:rPr>
              <w:t>2015-02-05</w:t>
            </w:r>
          </w:p>
        </w:tc>
        <w:tc>
          <w:tcPr>
            <w:tcW w:w="2977" w:type="dxa"/>
          </w:tcPr>
          <w:p w14:paraId="7F2EF3BC" w14:textId="77777777" w:rsidR="006B32D5" w:rsidRDefault="006B32D5" w:rsidP="00F40C3C">
            <w:pPr>
              <w:pStyle w:val="TableText"/>
              <w:tabs>
                <w:tab w:val="right" w:pos="3176"/>
              </w:tabs>
              <w:jc w:val="left"/>
              <w:rPr>
                <w:rFonts w:ascii="Georgia" w:hAnsi="Georgia"/>
              </w:rPr>
            </w:pPr>
            <w:r>
              <w:rPr>
                <w:rFonts w:ascii="Georgia" w:hAnsi="Georgia"/>
              </w:rPr>
              <w:t>-Förtydligat format för personnummer</w:t>
            </w:r>
          </w:p>
          <w:p w14:paraId="1B5EEA6E" w14:textId="77777777" w:rsidR="005E3090" w:rsidRDefault="005E3090" w:rsidP="00F40C3C">
            <w:pPr>
              <w:pStyle w:val="TableText"/>
              <w:tabs>
                <w:tab w:val="right" w:pos="3176"/>
              </w:tabs>
              <w:jc w:val="left"/>
              <w:rPr>
                <w:rFonts w:ascii="Georgia" w:hAnsi="Georgia"/>
              </w:rPr>
            </w:pPr>
            <w:r>
              <w:rPr>
                <w:rFonts w:ascii="Georgia" w:hAnsi="Georgia"/>
              </w:rPr>
              <w:t>-</w:t>
            </w:r>
            <w:r w:rsidR="00F40C3C">
              <w:rPr>
                <w:rFonts w:ascii="Georgia" w:hAnsi="Georgia"/>
              </w:rPr>
              <w:t>Ändrat händelsetidpunkt i CertificateStatsuUpdateForCare till att inkludera millisekunder.</w:t>
            </w:r>
          </w:p>
          <w:p w14:paraId="7A22A534" w14:textId="77777777" w:rsidR="00F40C3C" w:rsidRDefault="00F40C3C" w:rsidP="00F40C3C">
            <w:pPr>
              <w:pStyle w:val="TableText"/>
              <w:tabs>
                <w:tab w:val="right" w:pos="3176"/>
              </w:tabs>
              <w:jc w:val="left"/>
              <w:rPr>
                <w:rFonts w:ascii="Georgia" w:hAnsi="Georgia"/>
              </w:rPr>
            </w:pPr>
            <w:r>
              <w:rPr>
                <w:rFonts w:ascii="Georgia" w:hAnsi="Georgia"/>
              </w:rPr>
              <w:t>-Ändrat listan på tjänstekontrakt. Eftersom vi inte har gjort någon release ännu betraktas alla kontrakt som nya.</w:t>
            </w:r>
          </w:p>
          <w:p w14:paraId="4C70F5E2" w14:textId="376A8379" w:rsidR="00F40C3C" w:rsidRDefault="00F40C3C" w:rsidP="00F40C3C">
            <w:pPr>
              <w:pStyle w:val="TableText"/>
              <w:tabs>
                <w:tab w:val="right" w:pos="3176"/>
              </w:tabs>
              <w:jc w:val="left"/>
              <w:rPr>
                <w:rFonts w:ascii="Georgia" w:hAnsi="Georgia"/>
              </w:rPr>
            </w:pPr>
            <w:r>
              <w:rPr>
                <w:rFonts w:ascii="Georgia" w:hAnsi="Georgia"/>
              </w:rPr>
              <w:t>-Förtydligat och generealiserat beskrivningar av djupintegrationslösningen.</w:t>
            </w:r>
          </w:p>
        </w:tc>
        <w:tc>
          <w:tcPr>
            <w:tcW w:w="1984" w:type="dxa"/>
          </w:tcPr>
          <w:p w14:paraId="2495B472" w14:textId="0C8EE054" w:rsidR="006B32D5" w:rsidRDefault="006B32D5" w:rsidP="00547985">
            <w:pPr>
              <w:pStyle w:val="TableText"/>
              <w:rPr>
                <w:rFonts w:ascii="Georgia" w:hAnsi="Georgia"/>
              </w:rPr>
            </w:pPr>
            <w:r w:rsidRPr="006B32D5">
              <w:rPr>
                <w:rFonts w:ascii="Georgia" w:hAnsi="Georgia"/>
              </w:rPr>
              <w:t>Johan Zetterström</w:t>
            </w:r>
          </w:p>
        </w:tc>
        <w:tc>
          <w:tcPr>
            <w:tcW w:w="1418" w:type="dxa"/>
          </w:tcPr>
          <w:p w14:paraId="1E384EFC" w14:textId="77777777" w:rsidR="006B32D5" w:rsidRPr="000C2908" w:rsidRDefault="006B32D5" w:rsidP="00547985">
            <w:pPr>
              <w:pStyle w:val="TableText"/>
              <w:rPr>
                <w:rFonts w:ascii="Georgia" w:hAnsi="Georgia"/>
              </w:rPr>
            </w:pPr>
          </w:p>
        </w:tc>
      </w:tr>
    </w:tbl>
    <w:p w14:paraId="18CD0A59" w14:textId="23543E1A" w:rsidR="00457841" w:rsidRDefault="00457841" w:rsidP="00457841">
      <w:pPr>
        <w:rPr>
          <w:sz w:val="36"/>
        </w:rPr>
      </w:pPr>
    </w:p>
    <w:p w14:paraId="0D12AB49" w14:textId="77777777" w:rsidR="00457841" w:rsidRPr="007F547D" w:rsidRDefault="00457841" w:rsidP="00457841">
      <w:pPr>
        <w:spacing w:line="240" w:lineRule="auto"/>
        <w:rPr>
          <w:rFonts w:eastAsia="Times New Roman"/>
          <w:bCs/>
          <w:sz w:val="30"/>
          <w:szCs w:val="28"/>
        </w:rPr>
      </w:pPr>
      <w:r>
        <w:br w:type="page"/>
      </w:r>
    </w:p>
    <w:p w14:paraId="2041D6C7" w14:textId="77777777" w:rsidR="00457841" w:rsidRDefault="00457841" w:rsidP="00457841">
      <w:pPr>
        <w:pStyle w:val="Rubrik1"/>
      </w:pPr>
      <w:bookmarkStart w:id="4" w:name="_Toc357754843"/>
      <w:bookmarkStart w:id="5" w:name="_Toc243452541"/>
      <w:bookmarkStart w:id="6" w:name="_Toc284833056"/>
      <w:r>
        <w:lastRenderedPageBreak/>
        <w:t>Inledning</w:t>
      </w:r>
      <w:bookmarkEnd w:id="4"/>
      <w:bookmarkEnd w:id="5"/>
      <w:bookmarkEnd w:id="6"/>
    </w:p>
    <w:p w14:paraId="18D9602B" w14:textId="77777777" w:rsidR="00457841" w:rsidRDefault="00457841" w:rsidP="00457841">
      <w:r>
        <w:t xml:space="preserve">Detta är beskrivningen av tjänstekontrakten i tjänstedomänen </w:t>
      </w:r>
      <w:r>
        <w:rPr>
          <w:rStyle w:val="Betoning2"/>
          <w:rFonts w:ascii="Arial" w:hAnsi="Arial"/>
          <w:color w:val="000000"/>
        </w:rPr>
        <w:t>clinicalprocess:healthcond:certificate</w:t>
      </w:r>
      <w:r>
        <w:t>. Den svenska benämningen är ”Intygshantering”.</w:t>
      </w:r>
    </w:p>
    <w:p w14:paraId="664B1D39" w14:textId="77777777" w:rsidR="00457841" w:rsidRDefault="00457841" w:rsidP="00457841">
      <w:r>
        <w:t>Tjänstekontrakten är baserade på RIVTA 2.1 [R2] och reglerade genom arkitekturella beslut [R1].</w:t>
      </w:r>
    </w:p>
    <w:p w14:paraId="6AACF81C" w14:textId="77777777" w:rsidR="00457841" w:rsidRDefault="00457841" w:rsidP="00457841">
      <w:r>
        <w:t>Tjänstedomänens omfattning är dels vårdgivarperspektivet för hantering av intyg för en individ och dels invånarens hantering av sina intyg. De kravställande processerna är:</w:t>
      </w:r>
    </w:p>
    <w:p w14:paraId="08B7334D" w14:textId="77777777" w:rsidR="00457841" w:rsidRDefault="00457841" w:rsidP="00D95640">
      <w:pPr>
        <w:pStyle w:val="Liststycke"/>
        <w:numPr>
          <w:ilvl w:val="0"/>
          <w:numId w:val="2"/>
        </w:numPr>
      </w:pPr>
      <w:r>
        <w:t>Vårdens, Försäkringskassans, Transportstyrelsens och invånarens behov av e-tjänster för hantering av läkarintyg.</w:t>
      </w:r>
    </w:p>
    <w:p w14:paraId="7737BE60" w14:textId="77777777" w:rsidR="00457841" w:rsidRPr="00061CEC" w:rsidRDefault="00457841" w:rsidP="00457841">
      <w:r>
        <w:t>Denna tjänstedomän hör ihop med den tidigare tjänstedomänen insuranceprocess:healthreporting med benämningen ”Medicinskt underlag”. Tjänstekontrakt från den tidigare tjänstedomänen kommer succesivt avvecklas och antingen flyttas över eller ersättas av andra tjänster i denna nya tjänstedomän. Se arkitekturella beslut [R1]</w:t>
      </w:r>
    </w:p>
    <w:p w14:paraId="308F6BED" w14:textId="77777777" w:rsidR="00457841" w:rsidRDefault="00457841" w:rsidP="00457841">
      <w:pPr>
        <w:pStyle w:val="Rubrik2"/>
      </w:pPr>
      <w:bookmarkStart w:id="7" w:name="_Toc269040962"/>
      <w:bookmarkStart w:id="8" w:name="_Toc284833057"/>
      <w:r>
        <w:t>Svenskt namn</w:t>
      </w:r>
      <w:bookmarkEnd w:id="8"/>
    </w:p>
    <w:p w14:paraId="092C311A" w14:textId="77777777" w:rsidR="00457841" w:rsidRDefault="00457841" w:rsidP="00457841">
      <w:r>
        <w:t>vård</w:t>
      </w:r>
      <w:r>
        <w:rPr>
          <w:rStyle w:val="Betoning2"/>
          <w:rFonts w:ascii="Arial" w:hAnsi="Arial"/>
          <w:color w:val="000000"/>
        </w:rPr>
        <w:t>-</w:t>
      </w:r>
      <w:r>
        <w:t xml:space="preserve"> och omsorg kärnprocess:hälsorelaterade tillstånd:intygshantering</w:t>
      </w:r>
    </w:p>
    <w:p w14:paraId="7F64694A" w14:textId="77777777" w:rsidR="00457841" w:rsidRPr="002853B2" w:rsidRDefault="00457841" w:rsidP="00457841">
      <w:r>
        <w:t>Intygshantering</w:t>
      </w:r>
    </w:p>
    <w:p w14:paraId="4A283A96" w14:textId="77777777" w:rsidR="00457841" w:rsidRDefault="00457841" w:rsidP="00457841">
      <w:pPr>
        <w:pStyle w:val="Rubrik2"/>
      </w:pPr>
      <w:bookmarkStart w:id="9" w:name="_Toc284833058"/>
      <w:r>
        <w:t>WEB beskrivning</w:t>
      </w:r>
      <w:bookmarkEnd w:id="7"/>
      <w:bookmarkEnd w:id="9"/>
    </w:p>
    <w:p w14:paraId="045C6C54" w14:textId="77777777" w:rsidR="00457841" w:rsidRDefault="00457841" w:rsidP="00457841">
      <w:r>
        <w:t xml:space="preserve">Denna tjänstedomän syftar till att stödja dels vårdgivarperspektivet  för hantering av intyg för en individ, och dels invåndarens hantering av sina intyg. Tjänstekontrakten inom domänen hanterar två olika typer av intyg; dels för Försäkringskassan och dels för Transportstyrelsen. </w:t>
      </w:r>
    </w:p>
    <w:p w14:paraId="68B49234" w14:textId="77777777" w:rsidR="00457841" w:rsidRPr="002853B2" w:rsidRDefault="00457841" w:rsidP="00457841">
      <w:pPr>
        <w:pStyle w:val="Rubrik2"/>
      </w:pPr>
      <w:bookmarkStart w:id="10" w:name="_Toc284833059"/>
      <w:r w:rsidRPr="002853B2">
        <w:t>Referenser</w:t>
      </w:r>
      <w:bookmarkEnd w:id="10"/>
    </w:p>
    <w:tbl>
      <w:tblPr>
        <w:tblStyle w:val="Tabellrutnt"/>
        <w:tblW w:w="11034" w:type="dxa"/>
        <w:tblLayout w:type="fixed"/>
        <w:tblLook w:val="04A0" w:firstRow="1" w:lastRow="0" w:firstColumn="1" w:lastColumn="0" w:noHBand="0" w:noVBand="1"/>
      </w:tblPr>
      <w:tblGrid>
        <w:gridCol w:w="874"/>
        <w:gridCol w:w="4904"/>
        <w:gridCol w:w="3402"/>
        <w:gridCol w:w="1854"/>
      </w:tblGrid>
      <w:tr w:rsidR="00457841" w14:paraId="08A602C7" w14:textId="77777777" w:rsidTr="00547985">
        <w:tc>
          <w:tcPr>
            <w:tcW w:w="874" w:type="dxa"/>
            <w:vAlign w:val="center"/>
          </w:tcPr>
          <w:p w14:paraId="7259BDDD" w14:textId="77777777" w:rsidR="00457841" w:rsidRPr="007A7215" w:rsidRDefault="00457841" w:rsidP="00547985">
            <w:pPr>
              <w:rPr>
                <w:rFonts w:ascii="Arial" w:hAnsi="Arial"/>
                <w:b/>
              </w:rPr>
            </w:pPr>
            <w:r w:rsidRPr="007A7215">
              <w:rPr>
                <w:rFonts w:ascii="Arial" w:hAnsi="Arial"/>
                <w:b/>
              </w:rPr>
              <w:t>Namn</w:t>
            </w:r>
          </w:p>
        </w:tc>
        <w:tc>
          <w:tcPr>
            <w:tcW w:w="4904" w:type="dxa"/>
            <w:vAlign w:val="center"/>
          </w:tcPr>
          <w:p w14:paraId="77D5B37B" w14:textId="77777777" w:rsidR="00457841" w:rsidRPr="007A7215" w:rsidRDefault="00457841" w:rsidP="00547985">
            <w:pPr>
              <w:rPr>
                <w:rFonts w:ascii="Arial" w:hAnsi="Arial"/>
                <w:b/>
              </w:rPr>
            </w:pPr>
            <w:r w:rsidRPr="007A7215">
              <w:rPr>
                <w:rFonts w:ascii="Arial" w:hAnsi="Arial"/>
                <w:b/>
              </w:rPr>
              <w:t>Dokument</w:t>
            </w:r>
          </w:p>
        </w:tc>
        <w:tc>
          <w:tcPr>
            <w:tcW w:w="3402" w:type="dxa"/>
            <w:vAlign w:val="center"/>
          </w:tcPr>
          <w:p w14:paraId="5C535A9C" w14:textId="77777777" w:rsidR="00457841" w:rsidRPr="007A7215" w:rsidRDefault="00457841" w:rsidP="00547985">
            <w:pPr>
              <w:rPr>
                <w:rFonts w:ascii="Arial" w:hAnsi="Arial"/>
                <w:b/>
              </w:rPr>
            </w:pPr>
            <w:r w:rsidRPr="007A7215">
              <w:rPr>
                <w:rFonts w:ascii="Arial" w:eastAsia="Times New Roman" w:hAnsi="Arial"/>
                <w:b/>
                <w:bCs/>
                <w:color w:val="000000"/>
              </w:rPr>
              <w:t>Kommentar</w:t>
            </w:r>
          </w:p>
        </w:tc>
        <w:tc>
          <w:tcPr>
            <w:tcW w:w="1854" w:type="dxa"/>
          </w:tcPr>
          <w:p w14:paraId="04C8064A" w14:textId="77777777" w:rsidR="00457841" w:rsidRPr="007A7215" w:rsidRDefault="00457841" w:rsidP="00547985">
            <w:pPr>
              <w:rPr>
                <w:rFonts w:ascii="Arial" w:hAnsi="Arial"/>
                <w:b/>
              </w:rPr>
            </w:pPr>
            <w:r w:rsidRPr="007A7215">
              <w:rPr>
                <w:rFonts w:ascii="Arial" w:hAnsi="Arial"/>
                <w:b/>
              </w:rPr>
              <w:t>Länk</w:t>
            </w:r>
          </w:p>
        </w:tc>
      </w:tr>
      <w:tr w:rsidR="00457841" w14:paraId="3B74C652" w14:textId="77777777" w:rsidTr="00547985">
        <w:tc>
          <w:tcPr>
            <w:tcW w:w="874" w:type="dxa"/>
            <w:vAlign w:val="center"/>
          </w:tcPr>
          <w:p w14:paraId="63C5411E" w14:textId="77777777" w:rsidR="00457841" w:rsidRDefault="00457841" w:rsidP="00547985">
            <w:r>
              <w:t>R1</w:t>
            </w:r>
          </w:p>
        </w:tc>
        <w:tc>
          <w:tcPr>
            <w:tcW w:w="4904" w:type="dxa"/>
            <w:vAlign w:val="center"/>
          </w:tcPr>
          <w:p w14:paraId="215FF7EA" w14:textId="77777777" w:rsidR="00457841" w:rsidRDefault="00457841" w:rsidP="00547985">
            <w:r>
              <w:t>Arkitekturella beslut</w:t>
            </w:r>
          </w:p>
        </w:tc>
        <w:tc>
          <w:tcPr>
            <w:tcW w:w="3402" w:type="dxa"/>
            <w:vAlign w:val="center"/>
          </w:tcPr>
          <w:p w14:paraId="79B68194" w14:textId="77777777" w:rsidR="00457841" w:rsidRDefault="00457841" w:rsidP="00547985">
            <w:r>
              <w:rPr>
                <w:rFonts w:ascii="Arial" w:eastAsia="Times New Roman" w:hAnsi="Arial"/>
                <w:color w:val="000000"/>
              </w:rPr>
              <w:t> </w:t>
            </w:r>
          </w:p>
        </w:tc>
        <w:tc>
          <w:tcPr>
            <w:tcW w:w="1854" w:type="dxa"/>
          </w:tcPr>
          <w:p w14:paraId="69960618" w14:textId="77777777" w:rsidR="00457841" w:rsidRDefault="00457841" w:rsidP="00547985">
            <w:r>
              <w:t>docs</w:t>
            </w:r>
          </w:p>
        </w:tc>
      </w:tr>
      <w:tr w:rsidR="00457841" w14:paraId="07C3563E" w14:textId="77777777" w:rsidTr="00547985">
        <w:tc>
          <w:tcPr>
            <w:tcW w:w="874" w:type="dxa"/>
            <w:vAlign w:val="center"/>
          </w:tcPr>
          <w:p w14:paraId="09E91E72" w14:textId="77777777" w:rsidR="00457841" w:rsidRDefault="00457841" w:rsidP="00547985">
            <w:r>
              <w:t>R2</w:t>
            </w:r>
          </w:p>
        </w:tc>
        <w:tc>
          <w:tcPr>
            <w:tcW w:w="4904" w:type="dxa"/>
            <w:vAlign w:val="center"/>
          </w:tcPr>
          <w:p w14:paraId="4F41A90B" w14:textId="77777777" w:rsidR="00457841" w:rsidRDefault="00457841" w:rsidP="00547985">
            <w:r>
              <w:t>RIVTA 2.1</w:t>
            </w:r>
          </w:p>
        </w:tc>
        <w:tc>
          <w:tcPr>
            <w:tcW w:w="3402" w:type="dxa"/>
            <w:vAlign w:val="center"/>
          </w:tcPr>
          <w:p w14:paraId="24FEFC97" w14:textId="77777777" w:rsidR="00457841" w:rsidRDefault="00457841" w:rsidP="00547985">
            <w:r>
              <w:rPr>
                <w:rFonts w:ascii="Arial" w:eastAsia="Times New Roman" w:hAnsi="Arial"/>
                <w:color w:val="000000"/>
              </w:rPr>
              <w:t> </w:t>
            </w:r>
          </w:p>
        </w:tc>
        <w:tc>
          <w:tcPr>
            <w:tcW w:w="1854" w:type="dxa"/>
          </w:tcPr>
          <w:p w14:paraId="652CEE6A" w14:textId="77777777" w:rsidR="00457841" w:rsidRDefault="00457841" w:rsidP="00547985">
            <w:r>
              <w:t>http://rivta.se</w:t>
            </w:r>
          </w:p>
        </w:tc>
      </w:tr>
      <w:tr w:rsidR="00457841" w14:paraId="2EE01D96" w14:textId="77777777" w:rsidTr="00547985">
        <w:tc>
          <w:tcPr>
            <w:tcW w:w="874" w:type="dxa"/>
            <w:vAlign w:val="center"/>
          </w:tcPr>
          <w:p w14:paraId="6BD0340E" w14:textId="77777777" w:rsidR="00457841" w:rsidRDefault="00457841" w:rsidP="00547985">
            <w:r>
              <w:t>R3</w:t>
            </w:r>
          </w:p>
        </w:tc>
        <w:tc>
          <w:tcPr>
            <w:tcW w:w="4904" w:type="dxa"/>
            <w:vAlign w:val="center"/>
          </w:tcPr>
          <w:p w14:paraId="2D69EB62" w14:textId="77777777" w:rsidR="00457841" w:rsidRDefault="00457841" w:rsidP="00547985">
            <w:r>
              <w:t>Informationsspecifikation Intygstjänsten v 2.5</w:t>
            </w:r>
          </w:p>
        </w:tc>
        <w:tc>
          <w:tcPr>
            <w:tcW w:w="3402" w:type="dxa"/>
            <w:vAlign w:val="center"/>
          </w:tcPr>
          <w:p w14:paraId="5377D076" w14:textId="77777777" w:rsidR="00457841" w:rsidRDefault="00457841" w:rsidP="00547985">
            <w:r>
              <w:t>Domäninformationsmodell</w:t>
            </w:r>
          </w:p>
        </w:tc>
        <w:tc>
          <w:tcPr>
            <w:tcW w:w="1854" w:type="dxa"/>
          </w:tcPr>
          <w:p w14:paraId="3685321C" w14:textId="77777777" w:rsidR="00457841" w:rsidRDefault="00457841" w:rsidP="00547985">
            <w:r>
              <w:t>docs</w:t>
            </w:r>
          </w:p>
        </w:tc>
      </w:tr>
      <w:tr w:rsidR="00457841" w14:paraId="345DA238" w14:textId="77777777" w:rsidTr="00547985">
        <w:tc>
          <w:tcPr>
            <w:tcW w:w="874" w:type="dxa"/>
            <w:vAlign w:val="center"/>
          </w:tcPr>
          <w:p w14:paraId="66DBCCEB" w14:textId="77777777" w:rsidR="00457841" w:rsidRDefault="00457841" w:rsidP="00547985">
            <w:r>
              <w:t>R4</w:t>
            </w:r>
          </w:p>
        </w:tc>
        <w:tc>
          <w:tcPr>
            <w:tcW w:w="4904" w:type="dxa"/>
            <w:vAlign w:val="center"/>
          </w:tcPr>
          <w:p w14:paraId="195153E0" w14:textId="77777777" w:rsidR="00457841" w:rsidRDefault="00457841" w:rsidP="00D95640">
            <w:pPr>
              <w:pStyle w:val="Liststycke"/>
              <w:numPr>
                <w:ilvl w:val="0"/>
                <w:numId w:val="3"/>
              </w:numPr>
            </w:pPr>
            <w:r>
              <w:t>Informationsspecifikation TS-Bas v 1.5</w:t>
            </w:r>
          </w:p>
          <w:p w14:paraId="600B7F8E" w14:textId="77777777" w:rsidR="00457841" w:rsidRDefault="00457841" w:rsidP="00D95640">
            <w:pPr>
              <w:pStyle w:val="Liststycke"/>
              <w:numPr>
                <w:ilvl w:val="0"/>
                <w:numId w:val="3"/>
              </w:numPr>
            </w:pPr>
            <w:r>
              <w:t>Informationsspecifikation TS-Diabetes v 1.5</w:t>
            </w:r>
          </w:p>
          <w:p w14:paraId="342959DB" w14:textId="77777777" w:rsidR="00457841" w:rsidRDefault="00457841" w:rsidP="00D95640">
            <w:pPr>
              <w:pStyle w:val="Liststycke"/>
              <w:numPr>
                <w:ilvl w:val="0"/>
                <w:numId w:val="3"/>
              </w:numPr>
            </w:pPr>
            <w:r>
              <w:t>Informationsspecifikation FK7263 v 1.5</w:t>
            </w:r>
          </w:p>
          <w:p w14:paraId="3168F649" w14:textId="2395D558" w:rsidR="00457841" w:rsidRDefault="00016D84" w:rsidP="00D95640">
            <w:pPr>
              <w:pStyle w:val="Liststycke"/>
              <w:numPr>
                <w:ilvl w:val="0"/>
                <w:numId w:val="3"/>
              </w:numPr>
            </w:pPr>
            <w:r>
              <w:t>Infor</w:t>
            </w:r>
            <w:r w:rsidR="00D655E0">
              <w:t>mationsspecifikation Webcert</w:t>
            </w:r>
          </w:p>
        </w:tc>
        <w:tc>
          <w:tcPr>
            <w:tcW w:w="3402" w:type="dxa"/>
            <w:vAlign w:val="center"/>
          </w:tcPr>
          <w:p w14:paraId="22BD0C30" w14:textId="77777777" w:rsidR="00457841" w:rsidRDefault="00457841" w:rsidP="00547985">
            <w:r>
              <w:t>Meddelandeinformationsmodeller</w:t>
            </w:r>
          </w:p>
        </w:tc>
        <w:tc>
          <w:tcPr>
            <w:tcW w:w="1854" w:type="dxa"/>
          </w:tcPr>
          <w:p w14:paraId="498953B8" w14:textId="77777777" w:rsidR="00457841" w:rsidRDefault="00457841" w:rsidP="00547985">
            <w:r>
              <w:t>docs</w:t>
            </w:r>
          </w:p>
        </w:tc>
      </w:tr>
      <w:tr w:rsidR="00457841" w14:paraId="28056DCF" w14:textId="77777777" w:rsidTr="00547985">
        <w:tc>
          <w:tcPr>
            <w:tcW w:w="874" w:type="dxa"/>
            <w:vAlign w:val="center"/>
          </w:tcPr>
          <w:p w14:paraId="07251929" w14:textId="77777777" w:rsidR="00457841" w:rsidRDefault="00457841" w:rsidP="00547985">
            <w:r>
              <w:t>R5</w:t>
            </w:r>
          </w:p>
        </w:tc>
        <w:tc>
          <w:tcPr>
            <w:tcW w:w="4904" w:type="dxa"/>
            <w:vAlign w:val="center"/>
          </w:tcPr>
          <w:p w14:paraId="3542F311" w14:textId="77777777" w:rsidR="00457841" w:rsidRDefault="00457841" w:rsidP="00D95640">
            <w:pPr>
              <w:pStyle w:val="Liststycke"/>
              <w:numPr>
                <w:ilvl w:val="0"/>
                <w:numId w:val="3"/>
              </w:numPr>
            </w:pPr>
            <w:r w:rsidRPr="00877C78">
              <w:t>fk7263_model.xsd</w:t>
            </w:r>
          </w:p>
          <w:p w14:paraId="64739D5A" w14:textId="77777777" w:rsidR="00457841" w:rsidRDefault="00457841" w:rsidP="00D95640">
            <w:pPr>
              <w:pStyle w:val="Liststycke"/>
              <w:numPr>
                <w:ilvl w:val="0"/>
                <w:numId w:val="3"/>
              </w:numPr>
            </w:pPr>
            <w:r w:rsidRPr="00877C78">
              <w:t>fk7263_model</w:t>
            </w:r>
            <w:r>
              <w:t>_extension</w:t>
            </w:r>
            <w:r w:rsidRPr="00877C78">
              <w:t>.xsd</w:t>
            </w:r>
          </w:p>
          <w:p w14:paraId="42687F27" w14:textId="77777777" w:rsidR="00457841" w:rsidRDefault="00457841" w:rsidP="00D95640">
            <w:pPr>
              <w:pStyle w:val="Liststycke"/>
              <w:numPr>
                <w:ilvl w:val="0"/>
                <w:numId w:val="3"/>
              </w:numPr>
            </w:pPr>
            <w:r>
              <w:t>ts-bas_model</w:t>
            </w:r>
            <w:r w:rsidRPr="00877C78">
              <w:t>.xsd</w:t>
            </w:r>
          </w:p>
          <w:p w14:paraId="3DE2E5DE" w14:textId="77777777" w:rsidR="00457841" w:rsidRDefault="00457841" w:rsidP="00D95640">
            <w:pPr>
              <w:pStyle w:val="Liststycke"/>
              <w:numPr>
                <w:ilvl w:val="0"/>
                <w:numId w:val="3"/>
              </w:numPr>
            </w:pPr>
            <w:r w:rsidRPr="00877C78">
              <w:t>ts-bas_model_extension.xsd</w:t>
            </w:r>
          </w:p>
          <w:p w14:paraId="4499424D" w14:textId="77777777" w:rsidR="00457841" w:rsidRDefault="00457841" w:rsidP="00D95640">
            <w:pPr>
              <w:pStyle w:val="Liststycke"/>
              <w:numPr>
                <w:ilvl w:val="0"/>
                <w:numId w:val="3"/>
              </w:numPr>
            </w:pPr>
            <w:r>
              <w:t>ts-diabetes_model</w:t>
            </w:r>
            <w:r w:rsidRPr="00877C78">
              <w:t>.xsd</w:t>
            </w:r>
          </w:p>
          <w:p w14:paraId="469156D8" w14:textId="77777777" w:rsidR="00457841" w:rsidRDefault="00457841" w:rsidP="00D95640">
            <w:pPr>
              <w:pStyle w:val="Liststycke"/>
              <w:numPr>
                <w:ilvl w:val="0"/>
                <w:numId w:val="3"/>
              </w:numPr>
            </w:pPr>
            <w:r w:rsidRPr="00877C78">
              <w:t>ts-diabetes_model_extension.xsd</w:t>
            </w:r>
          </w:p>
        </w:tc>
        <w:tc>
          <w:tcPr>
            <w:tcW w:w="3402" w:type="dxa"/>
            <w:vAlign w:val="center"/>
          </w:tcPr>
          <w:p w14:paraId="50BD7243" w14:textId="77777777" w:rsidR="00457841" w:rsidRDefault="00457841" w:rsidP="00547985">
            <w:r>
              <w:t>Schemafiler för ovan meddelandemodeller</w:t>
            </w:r>
          </w:p>
        </w:tc>
        <w:tc>
          <w:tcPr>
            <w:tcW w:w="1854" w:type="dxa"/>
          </w:tcPr>
          <w:p w14:paraId="0ED54D5C" w14:textId="77777777" w:rsidR="00457841" w:rsidRDefault="00457841" w:rsidP="00547985">
            <w:r>
              <w:t>schemas/specializations</w:t>
            </w:r>
          </w:p>
        </w:tc>
      </w:tr>
    </w:tbl>
    <w:p w14:paraId="73525831" w14:textId="77777777" w:rsidR="00457841" w:rsidRDefault="00457841" w:rsidP="00457841">
      <w:pPr>
        <w:spacing w:line="240" w:lineRule="auto"/>
        <w:rPr>
          <w:rFonts w:eastAsia="Times New Roman"/>
          <w:bCs/>
          <w:sz w:val="30"/>
          <w:szCs w:val="28"/>
        </w:rPr>
      </w:pPr>
      <w:bookmarkStart w:id="11" w:name="_Toc198086678"/>
      <w:bookmarkStart w:id="12" w:name="_Toc224960918"/>
      <w:bookmarkStart w:id="13" w:name="_Toc357754844"/>
      <w:bookmarkStart w:id="14" w:name="_Toc243452542"/>
      <w:bookmarkStart w:id="15" w:name="_Toc163300578"/>
      <w:bookmarkStart w:id="16" w:name="_Toc163300880"/>
      <w:bookmarkStart w:id="17" w:name="_Toc198366954"/>
      <w:r>
        <w:br w:type="page"/>
      </w:r>
    </w:p>
    <w:p w14:paraId="390E4045" w14:textId="77777777" w:rsidR="00457841" w:rsidRDefault="00457841" w:rsidP="00457841">
      <w:pPr>
        <w:pStyle w:val="Rubrik1"/>
      </w:pPr>
      <w:bookmarkStart w:id="18" w:name="_Toc284833060"/>
      <w:r>
        <w:lastRenderedPageBreak/>
        <w:t>Versionsinformation</w:t>
      </w:r>
      <w:bookmarkEnd w:id="11"/>
      <w:bookmarkEnd w:id="12"/>
      <w:bookmarkEnd w:id="13"/>
      <w:bookmarkEnd w:id="14"/>
      <w:bookmarkEnd w:id="18"/>
    </w:p>
    <w:p w14:paraId="72C46344" w14:textId="1A864204" w:rsidR="00457841" w:rsidRDefault="00457841" w:rsidP="00457841">
      <w:pPr>
        <w:pStyle w:val="Rubrik2"/>
      </w:pPr>
      <w:bookmarkStart w:id="19" w:name="_Toc357754845"/>
      <w:bookmarkStart w:id="20" w:name="_Toc243452543"/>
      <w:bookmarkStart w:id="21" w:name="_Toc163300882"/>
      <w:bookmarkStart w:id="22" w:name="_Toc284833061"/>
      <w:r>
        <w:t xml:space="preserve">Version </w:t>
      </w:r>
      <w:bookmarkEnd w:id="19"/>
      <w:bookmarkEnd w:id="20"/>
      <w:r w:rsidR="00016D84">
        <w:t>1.0</w:t>
      </w:r>
      <w:bookmarkEnd w:id="22"/>
    </w:p>
    <w:p w14:paraId="73211D7D" w14:textId="77777777" w:rsidR="00457841" w:rsidRDefault="00457841" w:rsidP="00457841">
      <w:pPr>
        <w:pStyle w:val="Rubrik3"/>
      </w:pPr>
      <w:bookmarkStart w:id="23" w:name="_Toc243452544"/>
      <w:bookmarkStart w:id="24" w:name="_Toc284833062"/>
      <w:r>
        <w:t>Oförändrade tjänstekontrakt</w:t>
      </w:r>
      <w:bookmarkEnd w:id="23"/>
      <w:bookmarkEnd w:id="24"/>
    </w:p>
    <w:p w14:paraId="7B65B4B3" w14:textId="3D28DCD6" w:rsidR="00457841" w:rsidRPr="00135E89" w:rsidRDefault="009E1A73" w:rsidP="00457841">
      <w:pPr>
        <w:rPr>
          <w:color w:val="000000" w:themeColor="text1"/>
        </w:rPr>
      </w:pPr>
      <w:r>
        <w:rPr>
          <w:color w:val="000000" w:themeColor="text1"/>
        </w:rPr>
        <w:t>Inga</w:t>
      </w:r>
    </w:p>
    <w:p w14:paraId="07D24312" w14:textId="77777777" w:rsidR="00457841" w:rsidRDefault="00457841" w:rsidP="00457841">
      <w:pPr>
        <w:pStyle w:val="Rubrik3"/>
      </w:pPr>
      <w:bookmarkStart w:id="25" w:name="_Toc243452545"/>
      <w:bookmarkStart w:id="26" w:name="_Toc284833063"/>
      <w:r>
        <w:t>Nya tjänstekontrakt</w:t>
      </w:r>
      <w:bookmarkEnd w:id="25"/>
      <w:bookmarkEnd w:id="26"/>
    </w:p>
    <w:p w14:paraId="2863CFC0" w14:textId="77777777" w:rsidR="00457841" w:rsidRDefault="00457841" w:rsidP="00457841">
      <w:bookmarkStart w:id="27" w:name="_Toc243452546"/>
      <w:r>
        <w:t>Följande nya tjänstekontrakt finns från och med denna version:</w:t>
      </w:r>
    </w:p>
    <w:p w14:paraId="3126D2C0" w14:textId="77777777" w:rsidR="009E1A73" w:rsidRPr="00135E89" w:rsidRDefault="009E1A73" w:rsidP="00D95640">
      <w:pPr>
        <w:pStyle w:val="Liststycke"/>
        <w:numPr>
          <w:ilvl w:val="0"/>
          <w:numId w:val="5"/>
        </w:numPr>
      </w:pPr>
      <w:r w:rsidRPr="00135E89">
        <w:t>ListCertificatesForCare, version 1.0</w:t>
      </w:r>
    </w:p>
    <w:p w14:paraId="396FE325" w14:textId="77777777" w:rsidR="009E1A73" w:rsidRPr="00135E89" w:rsidRDefault="009E1A73" w:rsidP="00D95640">
      <w:pPr>
        <w:pStyle w:val="Liststycke"/>
        <w:numPr>
          <w:ilvl w:val="0"/>
          <w:numId w:val="5"/>
        </w:numPr>
      </w:pPr>
      <w:r w:rsidRPr="00135E89">
        <w:t>ListCertificatesForCitizen, version 1.0</w:t>
      </w:r>
    </w:p>
    <w:p w14:paraId="1469E2A7" w14:textId="77777777" w:rsidR="009E1A73" w:rsidRPr="00135E89" w:rsidRDefault="009E1A73" w:rsidP="00D95640">
      <w:pPr>
        <w:pStyle w:val="Liststycke"/>
        <w:numPr>
          <w:ilvl w:val="0"/>
          <w:numId w:val="5"/>
        </w:numPr>
      </w:pPr>
      <w:r w:rsidRPr="00135E89">
        <w:t>RegisterCertificate, version 1.0</w:t>
      </w:r>
    </w:p>
    <w:p w14:paraId="1825B3CC" w14:textId="77777777" w:rsidR="00457841" w:rsidRPr="00135E89" w:rsidRDefault="00457841" w:rsidP="00D95640">
      <w:pPr>
        <w:pStyle w:val="Liststycke"/>
        <w:numPr>
          <w:ilvl w:val="0"/>
          <w:numId w:val="5"/>
        </w:numPr>
      </w:pPr>
      <w:r>
        <w:t>List</w:t>
      </w:r>
      <w:r w:rsidRPr="00135E89">
        <w:t>Certificate</w:t>
      </w:r>
      <w:r>
        <w:t>s</w:t>
      </w:r>
      <w:r w:rsidRPr="00135E89">
        <w:t>ForCare</w:t>
      </w:r>
      <w:r>
        <w:t>WithQA</w:t>
      </w:r>
      <w:r w:rsidRPr="00135E89">
        <w:t>, version 1.0</w:t>
      </w:r>
    </w:p>
    <w:p w14:paraId="796F51AD" w14:textId="77777777" w:rsidR="00457841" w:rsidRDefault="00457841" w:rsidP="00D95640">
      <w:pPr>
        <w:pStyle w:val="Liststycke"/>
        <w:numPr>
          <w:ilvl w:val="0"/>
          <w:numId w:val="5"/>
        </w:numPr>
      </w:pPr>
      <w:r>
        <w:t>CertificateStatusUpdateForCare</w:t>
      </w:r>
      <w:r w:rsidRPr="00135E89">
        <w:t>, version 1.0</w:t>
      </w:r>
    </w:p>
    <w:p w14:paraId="3E9D5F5F" w14:textId="77777777" w:rsidR="00457841" w:rsidRPr="0065038D" w:rsidRDefault="00457841" w:rsidP="00D95640">
      <w:pPr>
        <w:pStyle w:val="Liststycke"/>
        <w:numPr>
          <w:ilvl w:val="0"/>
          <w:numId w:val="5"/>
        </w:numPr>
      </w:pPr>
      <w:r>
        <w:t>CreateDraftCertificate, version 1.0</w:t>
      </w:r>
    </w:p>
    <w:p w14:paraId="36608D5D" w14:textId="77777777" w:rsidR="00457841" w:rsidRDefault="00457841" w:rsidP="00457841">
      <w:pPr>
        <w:pStyle w:val="Rubrik3"/>
      </w:pPr>
      <w:bookmarkStart w:id="28" w:name="_Toc284833064"/>
      <w:r>
        <w:t>Förändrade tjänstekontrakt</w:t>
      </w:r>
      <w:bookmarkEnd w:id="27"/>
      <w:bookmarkEnd w:id="28"/>
    </w:p>
    <w:p w14:paraId="311BF80F" w14:textId="77777777" w:rsidR="00457841" w:rsidRPr="000F2BEE" w:rsidRDefault="00457841" w:rsidP="00457841">
      <w:pPr>
        <w:rPr>
          <w:color w:val="000000" w:themeColor="text1"/>
        </w:rPr>
      </w:pPr>
      <w:r w:rsidRPr="00135E89">
        <w:rPr>
          <w:color w:val="000000" w:themeColor="text1"/>
        </w:rPr>
        <w:t>Inga</w:t>
      </w:r>
    </w:p>
    <w:p w14:paraId="19083809" w14:textId="77777777" w:rsidR="00457841" w:rsidRDefault="00457841" w:rsidP="009E1A73">
      <w:pPr>
        <w:pStyle w:val="Rubrik3"/>
      </w:pPr>
      <w:bookmarkStart w:id="29" w:name="_Toc243452547"/>
      <w:bookmarkStart w:id="30" w:name="_Toc284833065"/>
      <w:r>
        <w:t>Utgångna tjänstekontrakt</w:t>
      </w:r>
      <w:bookmarkEnd w:id="29"/>
      <w:bookmarkEnd w:id="30"/>
    </w:p>
    <w:p w14:paraId="796D851B" w14:textId="79986254" w:rsidR="009E1A73" w:rsidRPr="009E1A73" w:rsidRDefault="009E1A73" w:rsidP="009E1A73">
      <w:r>
        <w:t>Inga</w:t>
      </w:r>
    </w:p>
    <w:p w14:paraId="7C704AF8" w14:textId="77777777" w:rsidR="00457841" w:rsidRPr="00135E89" w:rsidRDefault="00457841" w:rsidP="00457841">
      <w:pPr>
        <w:rPr>
          <w:color w:val="000000" w:themeColor="text1"/>
        </w:rPr>
      </w:pPr>
    </w:p>
    <w:p w14:paraId="7AF8F7B0" w14:textId="77777777" w:rsidR="00457841" w:rsidRDefault="00457841" w:rsidP="00457841">
      <w:pPr>
        <w:spacing w:line="240" w:lineRule="auto"/>
        <w:rPr>
          <w:rFonts w:eastAsia="Times New Roman"/>
          <w:bCs/>
          <w:sz w:val="30"/>
          <w:szCs w:val="28"/>
        </w:rPr>
      </w:pPr>
      <w:bookmarkStart w:id="31" w:name="_Toc357754847"/>
      <w:bookmarkStart w:id="32" w:name="_Toc243452549"/>
      <w:bookmarkEnd w:id="21"/>
      <w:r>
        <w:br w:type="page"/>
      </w:r>
    </w:p>
    <w:p w14:paraId="3C4314D9" w14:textId="77777777" w:rsidR="00457841" w:rsidRDefault="00457841" w:rsidP="00457841">
      <w:pPr>
        <w:pStyle w:val="Rubrik1"/>
      </w:pPr>
      <w:bookmarkStart w:id="33" w:name="_Toc284833066"/>
      <w:r>
        <w:lastRenderedPageBreak/>
        <w:t>Tjänstedomänens arkitektur</w:t>
      </w:r>
      <w:bookmarkEnd w:id="31"/>
      <w:bookmarkEnd w:id="32"/>
      <w:bookmarkEnd w:id="33"/>
    </w:p>
    <w:p w14:paraId="748390AF" w14:textId="3DA6612B" w:rsidR="00457841" w:rsidRDefault="00457841" w:rsidP="00457841">
      <w:r>
        <w:t>Detta kapitel beskriver de flöden som är relevanta för tjänstedomänen. Beskri</w:t>
      </w:r>
      <w:r w:rsidR="000054EA">
        <w:t>vningarna är i form av modeller. F</w:t>
      </w:r>
      <w:r>
        <w:t xml:space="preserve">ör varje flöde finns dels ett arbetsflöde som beskriver vilka steg som ingår i flödet och dels ett sekvensdiagram som </w:t>
      </w:r>
      <w:r w:rsidR="000054EA">
        <w:t>tydliggör</w:t>
      </w:r>
      <w:r>
        <w:t xml:space="preserve"> vilka tjänstekontrakt som nyttjas i de olika stegen. </w:t>
      </w:r>
    </w:p>
    <w:p w14:paraId="76529131" w14:textId="77777777" w:rsidR="00457841" w:rsidRDefault="00457841" w:rsidP="00457841">
      <w:pPr>
        <w:pStyle w:val="Rubrik2"/>
      </w:pPr>
      <w:bookmarkStart w:id="34" w:name="_Toc284833067"/>
      <w:r>
        <w:t>Behovet av en intygstjänst</w:t>
      </w:r>
      <w:bookmarkEnd w:id="34"/>
    </w:p>
    <w:p w14:paraId="5898FC4F" w14:textId="77777777" w:rsidR="00457841" w:rsidRDefault="00457841" w:rsidP="00457841">
      <w:r>
        <w:t>Intyg skapas och lagras i vårdens system. Arkitekturen i denna tjänstedomän bygger på att alla signerade intyg även lagras i intygstjänsten. Skapandet av en central intygstjänst motiveras av:</w:t>
      </w:r>
    </w:p>
    <w:p w14:paraId="0014581E" w14:textId="77777777" w:rsidR="00457841" w:rsidRDefault="00457841" w:rsidP="00D95640">
      <w:pPr>
        <w:pStyle w:val="Liststycke"/>
        <w:numPr>
          <w:ilvl w:val="0"/>
          <w:numId w:val="7"/>
        </w:numPr>
      </w:pPr>
      <w:r>
        <w:t>Krav på tillgänglighet. Tillgängligheten för vårdens system inte kan garanteras. Intygstjänsten behövs för att tillgängliggöra intyg för invånaren vid alla tidpunkter, och för skapandet av statistik. Statistikfunktionen ställer höga krav på att en stor mängd intyg som hos vården kan finnas i olika system finns tillgängliga vid en given tidpunkt, och att underlaget för statistiken kan sammanställas på ett effektivt sätt.</w:t>
      </w:r>
    </w:p>
    <w:p w14:paraId="27851C37" w14:textId="77777777" w:rsidR="00457841" w:rsidRDefault="00457841" w:rsidP="00D95640">
      <w:pPr>
        <w:pStyle w:val="Liststycke"/>
        <w:numPr>
          <w:ilvl w:val="0"/>
          <w:numId w:val="7"/>
        </w:numPr>
      </w:pPr>
      <w:r>
        <w:t>Behov av att skilja på vårdens och invånarens (kopia av) intyg. Vården ska kunna ta bort intyget hos sig utan att det försvinner för invånaren. Det är invånarens intyg som skickas till andra parter (Försäkringskassan).</w:t>
      </w:r>
    </w:p>
    <w:p w14:paraId="5632B5FB" w14:textId="6B870AE9" w:rsidR="00EA67C9" w:rsidRDefault="00EA67C9" w:rsidP="00EA67C9">
      <w:pPr>
        <w:pStyle w:val="Rubrik2"/>
      </w:pPr>
      <w:bookmarkStart w:id="35" w:name="_Toc284833068"/>
      <w:r>
        <w:t>Djupintegration</w:t>
      </w:r>
      <w:bookmarkEnd w:id="35"/>
    </w:p>
    <w:p w14:paraId="0D2F52C5" w14:textId="2BC8068D" w:rsidR="00EA67C9" w:rsidRDefault="00EA67C9" w:rsidP="00EA67C9">
      <w:r>
        <w:t xml:space="preserve">Begreppet ”Djupintegration” syftar på en lösning där intygsskrivande och hantering av frågor och svar sköts i en </w:t>
      </w:r>
      <w:r w:rsidR="00A840BF">
        <w:t>intygs</w:t>
      </w:r>
      <w:r>
        <w:t xml:space="preserve">applikation som är separerad från vårdsystemet, och där vårdsystemet implementerar de kringliggande processerna. </w:t>
      </w:r>
      <w:r w:rsidR="00EB4C4A">
        <w:t>Vårdsystemet ansvarar för att presentera översikter och statusinformation som informerar användare</w:t>
      </w:r>
      <w:r w:rsidR="00136616">
        <w:t xml:space="preserve">n om vad som kan och bör göras. När användaren väljer att utföra en intygsrelaterad aktivitet görs ett url-uthopp till intygsapplikationen där aktiviteten sedan utförs. Alla statusförändringar kring ett intyg återförs löpande till vårdsystemet. </w:t>
      </w:r>
      <w:r>
        <w:t>L</w:t>
      </w:r>
      <w:r w:rsidR="00A840BF">
        <w:t>ösninge</w:t>
      </w:r>
      <w:r w:rsidR="00136616">
        <w:t>n är framtagen för användning med</w:t>
      </w:r>
      <w:r w:rsidR="00A840BF">
        <w:t xml:space="preserve"> referensapplikationen Webcert, men skulle kunna användas </w:t>
      </w:r>
      <w:r w:rsidR="00E126BC">
        <w:t>vid</w:t>
      </w:r>
      <w:r w:rsidR="00A840BF">
        <w:t xml:space="preserve"> integration mellan ett vårdsystem och en annan intygsapplikation m</w:t>
      </w:r>
      <w:r w:rsidR="00E126BC">
        <w:t xml:space="preserve">ed motsvarande funktionalitet. </w:t>
      </w:r>
    </w:p>
    <w:p w14:paraId="0AA13780" w14:textId="77777777" w:rsidR="00E126BC" w:rsidRDefault="00E126BC" w:rsidP="00EA67C9"/>
    <w:p w14:paraId="65DADFAC" w14:textId="18C3AFD7" w:rsidR="00E126BC" w:rsidRPr="00EA67C9" w:rsidRDefault="00E126BC" w:rsidP="00EA67C9">
      <w:r>
        <w:t>Arbetsflöden för djupintegration presenteras i ett separat kapitel.</w:t>
      </w:r>
    </w:p>
    <w:p w14:paraId="38982EFE" w14:textId="77777777" w:rsidR="00457841" w:rsidRPr="0085644F" w:rsidRDefault="00457841" w:rsidP="00457841">
      <w:pPr>
        <w:pStyle w:val="Rubrik2"/>
      </w:pPr>
      <w:bookmarkStart w:id="36" w:name="_Toc357754848"/>
      <w:bookmarkStart w:id="37" w:name="_Toc243452550"/>
      <w:bookmarkStart w:id="38" w:name="_Toc284833069"/>
      <w:r>
        <w:t>Arbetsflöden</w:t>
      </w:r>
      <w:bookmarkEnd w:id="36"/>
      <w:bookmarkEnd w:id="37"/>
      <w:bookmarkEnd w:id="38"/>
    </w:p>
    <w:p w14:paraId="414F928D" w14:textId="77777777" w:rsidR="00457841" w:rsidRDefault="00457841" w:rsidP="00457841">
      <w:pPr>
        <w:pStyle w:val="Rubrik3"/>
        <w:rPr>
          <w:rFonts w:ascii="Arial" w:hAnsi="Arial"/>
          <w:color w:val="000000"/>
        </w:rPr>
      </w:pPr>
      <w:bookmarkStart w:id="39" w:name="_Toc284833070"/>
      <w:r w:rsidRPr="001E07A3">
        <w:rPr>
          <w:rFonts w:ascii="Arial" w:hAnsi="Arial"/>
          <w:color w:val="000000"/>
        </w:rPr>
        <w:t>Vårdens hantering av intyg</w:t>
      </w:r>
      <w:bookmarkEnd w:id="39"/>
    </w:p>
    <w:p w14:paraId="530456B5" w14:textId="448E38FC" w:rsidR="000054EA" w:rsidRPr="000054EA" w:rsidRDefault="000054EA" w:rsidP="000054EA">
      <w:r>
        <w:t>Följande arbetsflöden tydliggör hantering av vårdsystems internt lagrade intyg i samverkan med intyg i intygstjänsten.</w:t>
      </w:r>
    </w:p>
    <w:p w14:paraId="24B6019E" w14:textId="77777777" w:rsidR="00457841" w:rsidRDefault="00457841" w:rsidP="00457841">
      <w:pPr>
        <w:pStyle w:val="Rubrik4"/>
      </w:pPr>
      <w:r>
        <w:lastRenderedPageBreak/>
        <w:t>Skapa intyg</w:t>
      </w:r>
    </w:p>
    <w:p w14:paraId="7568CE6E" w14:textId="77777777" w:rsidR="00457841" w:rsidRPr="009F13A7" w:rsidRDefault="00457841" w:rsidP="00457841">
      <w:r>
        <w:rPr>
          <w:noProof/>
          <w:lang w:eastAsia="sv-SE"/>
        </w:rPr>
        <w:drawing>
          <wp:inline distT="0" distB="0" distL="0" distR="0" wp14:anchorId="3EB162F1" wp14:editId="362D81F5">
            <wp:extent cx="3984013" cy="3314700"/>
            <wp:effectExtent l="0" t="0" r="3810" b="0"/>
            <wp:docPr id="2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692" cy="3315265"/>
                    </a:xfrm>
                    <a:prstGeom prst="rect">
                      <a:avLst/>
                    </a:prstGeom>
                    <a:noFill/>
                    <a:ln>
                      <a:noFill/>
                    </a:ln>
                  </pic:spPr>
                </pic:pic>
              </a:graphicData>
            </a:graphic>
          </wp:inline>
        </w:drawing>
      </w:r>
    </w:p>
    <w:p w14:paraId="50C44F77" w14:textId="77777777" w:rsidR="00457841" w:rsidRDefault="00457841" w:rsidP="00457841">
      <w:pPr>
        <w:tabs>
          <w:tab w:val="left" w:pos="3912"/>
        </w:tabs>
        <w:rPr>
          <w:color w:val="4F81BD" w:themeColor="accent1"/>
        </w:rPr>
      </w:pPr>
      <w:r>
        <w:rPr>
          <w:color w:val="4F81BD" w:themeColor="accent1"/>
        </w:rPr>
        <w:tab/>
      </w:r>
    </w:p>
    <w:p w14:paraId="16296BAA" w14:textId="77777777" w:rsidR="00457841" w:rsidRDefault="00457841" w:rsidP="00457841">
      <w:pPr>
        <w:pStyle w:val="Rubrik5"/>
      </w:pPr>
      <w:r>
        <w:t>Arbetsflöde </w:t>
      </w:r>
    </w:p>
    <w:tbl>
      <w:tblPr>
        <w:tblStyle w:val="Tabellrutnt"/>
        <w:tblW w:w="10606" w:type="dxa"/>
        <w:tblLook w:val="04A0" w:firstRow="1" w:lastRow="0" w:firstColumn="1" w:lastColumn="0" w:noHBand="0" w:noVBand="1"/>
      </w:tblPr>
      <w:tblGrid>
        <w:gridCol w:w="2943"/>
        <w:gridCol w:w="7663"/>
      </w:tblGrid>
      <w:tr w:rsidR="00457841" w14:paraId="6C984FE7" w14:textId="77777777" w:rsidTr="00547985">
        <w:tc>
          <w:tcPr>
            <w:tcW w:w="2943" w:type="dxa"/>
            <w:vAlign w:val="center"/>
          </w:tcPr>
          <w:p w14:paraId="4E140DA8" w14:textId="77777777" w:rsidR="00457841" w:rsidRDefault="00457841" w:rsidP="00547985">
            <w:r>
              <w:rPr>
                <w:rStyle w:val="Betoning2"/>
                <w:rFonts w:ascii="Arial" w:hAnsi="Arial"/>
                <w:color w:val="000000"/>
              </w:rPr>
              <w:t>Namn/beteckning</w:t>
            </w:r>
          </w:p>
        </w:tc>
        <w:tc>
          <w:tcPr>
            <w:tcW w:w="7663" w:type="dxa"/>
            <w:vAlign w:val="center"/>
          </w:tcPr>
          <w:p w14:paraId="725CC902" w14:textId="77777777" w:rsidR="00457841" w:rsidRDefault="00457841" w:rsidP="00547985">
            <w:r>
              <w:rPr>
                <w:rStyle w:val="Betoning2"/>
                <w:rFonts w:ascii="Arial" w:hAnsi="Arial"/>
                <w:color w:val="000000"/>
              </w:rPr>
              <w:t>Beskrivning</w:t>
            </w:r>
          </w:p>
        </w:tc>
      </w:tr>
      <w:tr w:rsidR="00457841" w14:paraId="4B492FA5" w14:textId="77777777" w:rsidTr="00547985">
        <w:tc>
          <w:tcPr>
            <w:tcW w:w="2943" w:type="dxa"/>
            <w:vAlign w:val="center"/>
          </w:tcPr>
          <w:p w14:paraId="2A3E4CA0" w14:textId="77777777" w:rsidR="00457841" w:rsidRDefault="00457841" w:rsidP="00547985">
            <w:r>
              <w:rPr>
                <w:rStyle w:val="Betoning2"/>
                <w:rFonts w:ascii="Arial" w:hAnsi="Arial"/>
                <w:color w:val="000000"/>
              </w:rPr>
              <w:t>Ha behov av ett intyg</w:t>
            </w:r>
          </w:p>
        </w:tc>
        <w:tc>
          <w:tcPr>
            <w:tcW w:w="7663" w:type="dxa"/>
            <w:vAlign w:val="center"/>
          </w:tcPr>
          <w:p w14:paraId="330E6BC5" w14:textId="77777777" w:rsidR="00457841" w:rsidRDefault="00457841" w:rsidP="00547985">
            <w:r>
              <w:t>Det arbetssteg som startar flödet är att patienten har ett behov av att ett intyg.</w:t>
            </w:r>
          </w:p>
        </w:tc>
      </w:tr>
      <w:tr w:rsidR="00457841" w14:paraId="4D5AFBB0" w14:textId="77777777" w:rsidTr="00547985">
        <w:tc>
          <w:tcPr>
            <w:tcW w:w="2943" w:type="dxa"/>
            <w:vAlign w:val="center"/>
          </w:tcPr>
          <w:p w14:paraId="51B5A6EE" w14:textId="77777777" w:rsidR="00457841" w:rsidRPr="00DC6AA5" w:rsidRDefault="00457841" w:rsidP="00547985">
            <w:pPr>
              <w:spacing w:line="240" w:lineRule="auto"/>
              <w:rPr>
                <w:rStyle w:val="Betoning2"/>
                <w:rFonts w:ascii="Arial" w:hAnsi="Arial" w:cs="Arial"/>
                <w:lang w:eastAsia="sv-SE"/>
              </w:rPr>
            </w:pPr>
            <w:r w:rsidRPr="00DC6AA5">
              <w:rPr>
                <w:rStyle w:val="Betoning2"/>
                <w:rFonts w:ascii="Arial" w:hAnsi="Arial" w:cs="Arial"/>
                <w:lang w:eastAsia="sv-SE"/>
              </w:rPr>
              <w:t>Ordna tid för vårdkontakt</w:t>
            </w:r>
          </w:p>
        </w:tc>
        <w:tc>
          <w:tcPr>
            <w:tcW w:w="7663" w:type="dxa"/>
            <w:vAlign w:val="center"/>
          </w:tcPr>
          <w:p w14:paraId="40D1D812" w14:textId="77777777" w:rsidR="00457841" w:rsidRDefault="00457841" w:rsidP="00547985">
            <w:pPr>
              <w:rPr>
                <w:rFonts w:eastAsia="Times New Roman"/>
              </w:rPr>
            </w:pPr>
            <w:r>
              <w:rPr>
                <w:rFonts w:eastAsia="Times New Roman"/>
              </w:rPr>
              <w:t>Patienten ordnar tid för vårdkontakt.</w:t>
            </w:r>
          </w:p>
        </w:tc>
      </w:tr>
      <w:tr w:rsidR="00457841" w14:paraId="1DBEC1FA" w14:textId="77777777" w:rsidTr="00547985">
        <w:tc>
          <w:tcPr>
            <w:tcW w:w="2943" w:type="dxa"/>
            <w:vAlign w:val="center"/>
          </w:tcPr>
          <w:p w14:paraId="36765DEA" w14:textId="77777777" w:rsidR="00457841" w:rsidRDefault="00457841" w:rsidP="00547985">
            <w:r>
              <w:rPr>
                <w:rStyle w:val="Betoning2"/>
                <w:rFonts w:ascii="Arial" w:eastAsia="Times New Roman" w:hAnsi="Arial"/>
                <w:color w:val="000000"/>
              </w:rPr>
              <w:t>Mata in intygsinformation</w:t>
            </w:r>
          </w:p>
        </w:tc>
        <w:tc>
          <w:tcPr>
            <w:tcW w:w="7663" w:type="dxa"/>
            <w:vAlign w:val="center"/>
          </w:tcPr>
          <w:p w14:paraId="75FD9EB7" w14:textId="77777777" w:rsidR="00457841" w:rsidRDefault="00457841" w:rsidP="00547985">
            <w:r>
              <w:rPr>
                <w:rFonts w:eastAsia="Times New Roman"/>
              </w:rPr>
              <w:t>Vårdkontakt sker. Hälso- och sjukvårdspersonal matar in intygsinformation</w:t>
            </w:r>
          </w:p>
        </w:tc>
      </w:tr>
      <w:tr w:rsidR="00457841" w14:paraId="7A4333CC" w14:textId="77777777" w:rsidTr="00547985">
        <w:tc>
          <w:tcPr>
            <w:tcW w:w="2943" w:type="dxa"/>
            <w:vAlign w:val="center"/>
          </w:tcPr>
          <w:p w14:paraId="3A245216" w14:textId="77777777" w:rsidR="00457841" w:rsidRDefault="00457841" w:rsidP="00547985">
            <w:r>
              <w:rPr>
                <w:rStyle w:val="Betoning2"/>
                <w:rFonts w:ascii="Arial" w:hAnsi="Arial"/>
                <w:color w:val="000000"/>
              </w:rPr>
              <w:t>Spara och signera intyg</w:t>
            </w:r>
          </w:p>
        </w:tc>
        <w:tc>
          <w:tcPr>
            <w:tcW w:w="7663" w:type="dxa"/>
            <w:vAlign w:val="center"/>
          </w:tcPr>
          <w:p w14:paraId="1E6DEDA9" w14:textId="77777777" w:rsidR="00457841" w:rsidRDefault="00457841" w:rsidP="00547985">
            <w:r>
              <w:t>Intyg lagras i Vårdsystemet på dess interna format. Kopior av signerade intyg lagras även i intygstjänsten.</w:t>
            </w:r>
          </w:p>
        </w:tc>
      </w:tr>
    </w:tbl>
    <w:p w14:paraId="7F271D48" w14:textId="77777777" w:rsidR="00457841" w:rsidRPr="009F13A7" w:rsidRDefault="00457841" w:rsidP="00457841"/>
    <w:p w14:paraId="1A9B3CE2" w14:textId="77777777" w:rsidR="00457841" w:rsidRDefault="00457841" w:rsidP="00457841">
      <w:pPr>
        <w:pStyle w:val="Normalwebb"/>
        <w:rPr>
          <w:rFonts w:ascii="Arial" w:hAnsi="Arial"/>
          <w:color w:val="000000"/>
        </w:rPr>
      </w:pPr>
    </w:p>
    <w:p w14:paraId="507B68F7" w14:textId="77777777" w:rsidR="00457841" w:rsidRDefault="00457841" w:rsidP="00457841">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457841" w14:paraId="4FFD4E50" w14:textId="77777777" w:rsidTr="00547985">
        <w:tc>
          <w:tcPr>
            <w:tcW w:w="3510" w:type="dxa"/>
            <w:vAlign w:val="center"/>
          </w:tcPr>
          <w:p w14:paraId="2976B4C8" w14:textId="77777777" w:rsidR="00457841" w:rsidRDefault="00457841" w:rsidP="00547985">
            <w:r>
              <w:rPr>
                <w:rStyle w:val="Betoning2"/>
                <w:rFonts w:ascii="Arial" w:hAnsi="Arial"/>
                <w:color w:val="000000"/>
              </w:rPr>
              <w:t>Namn/beteckning</w:t>
            </w:r>
          </w:p>
        </w:tc>
        <w:tc>
          <w:tcPr>
            <w:tcW w:w="7096" w:type="dxa"/>
            <w:vAlign w:val="center"/>
          </w:tcPr>
          <w:p w14:paraId="4A022975" w14:textId="77777777" w:rsidR="00457841" w:rsidRDefault="00457841" w:rsidP="00547985">
            <w:r>
              <w:rPr>
                <w:rStyle w:val="Betoning2"/>
                <w:rFonts w:ascii="Arial" w:hAnsi="Arial"/>
                <w:color w:val="000000"/>
              </w:rPr>
              <w:t>Beskrivning</w:t>
            </w:r>
          </w:p>
        </w:tc>
      </w:tr>
      <w:tr w:rsidR="00457841" w14:paraId="661D832D" w14:textId="77777777" w:rsidTr="00547985">
        <w:tc>
          <w:tcPr>
            <w:tcW w:w="3510" w:type="dxa"/>
            <w:vAlign w:val="center"/>
          </w:tcPr>
          <w:p w14:paraId="43B2209D" w14:textId="77777777" w:rsidR="00457841" w:rsidRDefault="00457841" w:rsidP="00547985">
            <w:r>
              <w:rPr>
                <w:rStyle w:val="Betoning2"/>
                <w:rFonts w:ascii="Arial" w:hAnsi="Arial"/>
                <w:color w:val="000000"/>
              </w:rPr>
              <w:t>Hälso- och sjukvårdspersonal</w:t>
            </w:r>
          </w:p>
        </w:tc>
        <w:tc>
          <w:tcPr>
            <w:tcW w:w="7096" w:type="dxa"/>
            <w:vAlign w:val="center"/>
          </w:tcPr>
          <w:p w14:paraId="239A00CD" w14:textId="77777777" w:rsidR="00457841" w:rsidRDefault="00457841" w:rsidP="00547985">
            <w:r>
              <w:t>Den hälso- och sjukvårdspersonal som hanterar en invånares intyg.</w:t>
            </w:r>
          </w:p>
        </w:tc>
      </w:tr>
      <w:tr w:rsidR="00457841" w14:paraId="2CC84E35" w14:textId="77777777" w:rsidTr="00547985">
        <w:tc>
          <w:tcPr>
            <w:tcW w:w="3510" w:type="dxa"/>
            <w:vAlign w:val="center"/>
          </w:tcPr>
          <w:p w14:paraId="153E32DC" w14:textId="77777777" w:rsidR="00457841" w:rsidRDefault="00457841" w:rsidP="00547985">
            <w:r>
              <w:rPr>
                <w:rStyle w:val="Betoning2"/>
                <w:rFonts w:ascii="Arial" w:eastAsia="Times New Roman" w:hAnsi="Arial"/>
                <w:color w:val="000000"/>
              </w:rPr>
              <w:t>Patient</w:t>
            </w:r>
          </w:p>
        </w:tc>
        <w:tc>
          <w:tcPr>
            <w:tcW w:w="7096" w:type="dxa"/>
            <w:vAlign w:val="center"/>
          </w:tcPr>
          <w:p w14:paraId="0E31EFC7" w14:textId="77777777" w:rsidR="00457841" w:rsidRDefault="00457841" w:rsidP="00547985">
            <w:r>
              <w:rPr>
                <w:rFonts w:eastAsia="Times New Roman"/>
              </w:rPr>
              <w:t>Patienten som har ett behov av ett intyg.</w:t>
            </w:r>
          </w:p>
        </w:tc>
      </w:tr>
    </w:tbl>
    <w:p w14:paraId="1B6D017A" w14:textId="77777777" w:rsidR="00457841" w:rsidRPr="009F13A7" w:rsidRDefault="00457841" w:rsidP="00457841">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457841" w14:paraId="18256B81" w14:textId="77777777" w:rsidTr="00547985">
        <w:tc>
          <w:tcPr>
            <w:tcW w:w="4219" w:type="dxa"/>
            <w:vAlign w:val="center"/>
          </w:tcPr>
          <w:p w14:paraId="3FDE5DF7" w14:textId="77777777" w:rsidR="00457841" w:rsidRDefault="00457841" w:rsidP="00547985">
            <w:r>
              <w:rPr>
                <w:rStyle w:val="Betoning2"/>
                <w:rFonts w:ascii="Arial" w:hAnsi="Arial"/>
                <w:color w:val="000000"/>
              </w:rPr>
              <w:t>Namn/beteckning</w:t>
            </w:r>
          </w:p>
        </w:tc>
        <w:tc>
          <w:tcPr>
            <w:tcW w:w="6387" w:type="dxa"/>
            <w:vAlign w:val="center"/>
          </w:tcPr>
          <w:p w14:paraId="50C7B2DB" w14:textId="77777777" w:rsidR="00457841" w:rsidRDefault="00457841" w:rsidP="00547985">
            <w:r>
              <w:rPr>
                <w:rStyle w:val="Betoning2"/>
                <w:rFonts w:ascii="Arial" w:hAnsi="Arial"/>
                <w:color w:val="000000"/>
              </w:rPr>
              <w:t>Beskrivning</w:t>
            </w:r>
          </w:p>
        </w:tc>
      </w:tr>
      <w:tr w:rsidR="00457841" w14:paraId="71A20268" w14:textId="77777777" w:rsidTr="00547985">
        <w:tc>
          <w:tcPr>
            <w:tcW w:w="4219" w:type="dxa"/>
            <w:vAlign w:val="center"/>
          </w:tcPr>
          <w:p w14:paraId="6E99F593" w14:textId="77777777" w:rsidR="00457841" w:rsidRDefault="00457841" w:rsidP="00547985">
            <w:r>
              <w:rPr>
                <w:rStyle w:val="Betoning2"/>
                <w:rFonts w:ascii="Arial" w:hAnsi="Arial"/>
                <w:color w:val="000000"/>
              </w:rPr>
              <w:lastRenderedPageBreak/>
              <w:t>Intyg</w:t>
            </w:r>
          </w:p>
        </w:tc>
        <w:tc>
          <w:tcPr>
            <w:tcW w:w="6387" w:type="dxa"/>
            <w:vAlign w:val="center"/>
          </w:tcPr>
          <w:p w14:paraId="236EEDB5" w14:textId="77777777" w:rsidR="00457841" w:rsidRDefault="00457841" w:rsidP="00547985">
            <w:r>
              <w:rPr>
                <w:rFonts w:ascii="Arial" w:hAnsi="Arial"/>
                <w:color w:val="000000"/>
              </w:rPr>
              <w:t>Ett intyg. Intyget kan i det första skedet vara osignerat (intygsutkast)</w:t>
            </w:r>
          </w:p>
        </w:tc>
      </w:tr>
    </w:tbl>
    <w:p w14:paraId="6F433ED3" w14:textId="77777777" w:rsidR="00457841" w:rsidRPr="0005431F" w:rsidRDefault="00457841" w:rsidP="00457841">
      <w:pPr>
        <w:pStyle w:val="Rubrik5"/>
      </w:pPr>
      <w:r>
        <w:t>Informationslager</w:t>
      </w:r>
    </w:p>
    <w:tbl>
      <w:tblPr>
        <w:tblStyle w:val="Tabellrutnt"/>
        <w:tblW w:w="10606" w:type="dxa"/>
        <w:tblLook w:val="04A0" w:firstRow="1" w:lastRow="0" w:firstColumn="1" w:lastColumn="0" w:noHBand="0" w:noVBand="1"/>
      </w:tblPr>
      <w:tblGrid>
        <w:gridCol w:w="2093"/>
        <w:gridCol w:w="8513"/>
      </w:tblGrid>
      <w:tr w:rsidR="00457841" w14:paraId="3EFAA0BE" w14:textId="77777777" w:rsidTr="00547985">
        <w:tc>
          <w:tcPr>
            <w:tcW w:w="2093" w:type="dxa"/>
            <w:vAlign w:val="center"/>
          </w:tcPr>
          <w:p w14:paraId="01CE05FD" w14:textId="77777777" w:rsidR="00457841" w:rsidRDefault="00457841" w:rsidP="00547985">
            <w:r>
              <w:rPr>
                <w:rStyle w:val="Betoning2"/>
                <w:rFonts w:ascii="Arial" w:hAnsi="Arial"/>
                <w:color w:val="000000"/>
              </w:rPr>
              <w:t>Namn/beteckning</w:t>
            </w:r>
          </w:p>
        </w:tc>
        <w:tc>
          <w:tcPr>
            <w:tcW w:w="8513" w:type="dxa"/>
            <w:vAlign w:val="center"/>
          </w:tcPr>
          <w:p w14:paraId="57C86C96" w14:textId="77777777" w:rsidR="00457841" w:rsidRDefault="00457841" w:rsidP="00547985">
            <w:r>
              <w:rPr>
                <w:rStyle w:val="Betoning2"/>
                <w:rFonts w:ascii="Arial" w:hAnsi="Arial"/>
                <w:color w:val="000000"/>
              </w:rPr>
              <w:t>Beskrivning</w:t>
            </w:r>
          </w:p>
        </w:tc>
      </w:tr>
      <w:tr w:rsidR="00457841" w14:paraId="549D0E19" w14:textId="77777777" w:rsidTr="00547985">
        <w:tc>
          <w:tcPr>
            <w:tcW w:w="2093" w:type="dxa"/>
            <w:vAlign w:val="center"/>
          </w:tcPr>
          <w:p w14:paraId="2FF5793C" w14:textId="77777777" w:rsidR="00457841" w:rsidRDefault="00457841" w:rsidP="00547985">
            <w:r>
              <w:rPr>
                <w:rStyle w:val="Betoning2"/>
                <w:rFonts w:ascii="Arial" w:hAnsi="Arial"/>
                <w:color w:val="000000"/>
              </w:rPr>
              <w:t>Vårdsystem</w:t>
            </w:r>
          </w:p>
        </w:tc>
        <w:tc>
          <w:tcPr>
            <w:tcW w:w="8513" w:type="dxa"/>
            <w:vAlign w:val="center"/>
          </w:tcPr>
          <w:p w14:paraId="7738AEF6" w14:textId="77777777" w:rsidR="00457841" w:rsidRDefault="00457841" w:rsidP="00547985">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457841" w14:paraId="19A8A26F" w14:textId="77777777" w:rsidTr="00547985">
        <w:tc>
          <w:tcPr>
            <w:tcW w:w="2093" w:type="dxa"/>
            <w:vAlign w:val="center"/>
          </w:tcPr>
          <w:p w14:paraId="2832C34E" w14:textId="77777777" w:rsidR="00457841" w:rsidRDefault="00457841" w:rsidP="00547985">
            <w:r>
              <w:rPr>
                <w:rStyle w:val="Betoning2"/>
                <w:rFonts w:ascii="Arial" w:hAnsi="Arial"/>
                <w:color w:val="000000"/>
              </w:rPr>
              <w:t>Intygstjänst</w:t>
            </w:r>
          </w:p>
        </w:tc>
        <w:tc>
          <w:tcPr>
            <w:tcW w:w="8513" w:type="dxa"/>
            <w:vAlign w:val="center"/>
          </w:tcPr>
          <w:p w14:paraId="3E7B423B" w14:textId="77777777" w:rsidR="00457841" w:rsidRDefault="00457841" w:rsidP="00547985">
            <w:r>
              <w:t>Tjänst där alla intyg lagras och kommuniceras vidare från på vårdsidan.</w:t>
            </w:r>
          </w:p>
        </w:tc>
      </w:tr>
    </w:tbl>
    <w:p w14:paraId="756C3D5C" w14:textId="77777777" w:rsidR="00457841" w:rsidRPr="0005431F" w:rsidRDefault="00457841" w:rsidP="00457841"/>
    <w:p w14:paraId="547AE5BC" w14:textId="77777777" w:rsidR="00457841" w:rsidRDefault="00457841" w:rsidP="00457841">
      <w:pPr>
        <w:pStyle w:val="Rubrik5"/>
      </w:pPr>
      <w:r>
        <w:t>Sekvensdiagram</w:t>
      </w:r>
    </w:p>
    <w:p w14:paraId="09CC4C1F" w14:textId="77777777" w:rsidR="00457841" w:rsidRDefault="00457841" w:rsidP="00457841">
      <w:r>
        <w:rPr>
          <w:noProof/>
          <w:lang w:eastAsia="sv-SE"/>
        </w:rPr>
        <w:drawing>
          <wp:inline distT="0" distB="0" distL="0" distR="0" wp14:anchorId="0ADF55A5" wp14:editId="34E552EA">
            <wp:extent cx="5486400" cy="1520738"/>
            <wp:effectExtent l="0" t="0" r="0" b="381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apa intyg - Vårde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520738"/>
                    </a:xfrm>
                    <a:prstGeom prst="rect">
                      <a:avLst/>
                    </a:prstGeom>
                  </pic:spPr>
                </pic:pic>
              </a:graphicData>
            </a:graphic>
          </wp:inline>
        </w:drawing>
      </w:r>
    </w:p>
    <w:p w14:paraId="7D90E72C" w14:textId="77777777" w:rsidR="00457841" w:rsidRDefault="00457841" w:rsidP="00457841">
      <w:r>
        <w:t>Ovanstående sekvensdiagram visar:</w:t>
      </w:r>
    </w:p>
    <w:p w14:paraId="3B017FBE" w14:textId="77777777" w:rsidR="00457841" w:rsidRDefault="00457841" w:rsidP="00D95640">
      <w:pPr>
        <w:pStyle w:val="Liststycke"/>
        <w:numPr>
          <w:ilvl w:val="0"/>
          <w:numId w:val="4"/>
        </w:numPr>
      </w:pPr>
      <w:r>
        <w:t>Hur ett intyg skapas, signeras och lagras i vårdsystem.</w:t>
      </w:r>
    </w:p>
    <w:p w14:paraId="438E6022" w14:textId="77777777" w:rsidR="00457841" w:rsidRDefault="00457841" w:rsidP="00D95640">
      <w:pPr>
        <w:pStyle w:val="Liststycke"/>
        <w:numPr>
          <w:ilvl w:val="0"/>
          <w:numId w:val="4"/>
        </w:numPr>
      </w:pPr>
      <w:r w:rsidRPr="00D0750E">
        <w:t>Hur kopior av signerade intyg lagras i Intygstjänsten med hjälp av RegisterCertificate.</w:t>
      </w:r>
    </w:p>
    <w:p w14:paraId="480AD676" w14:textId="77777777" w:rsidR="00457841" w:rsidRDefault="00457841" w:rsidP="00457841"/>
    <w:p w14:paraId="62D24C19" w14:textId="77777777" w:rsidR="00457841" w:rsidRDefault="00457841" w:rsidP="00457841">
      <w:pPr>
        <w:pStyle w:val="Rubrik4"/>
      </w:pPr>
      <w:r>
        <w:t>Visa intyg</w:t>
      </w:r>
    </w:p>
    <w:p w14:paraId="38BE561D" w14:textId="77777777" w:rsidR="00457841" w:rsidRPr="009F13A7" w:rsidRDefault="00457841" w:rsidP="00457841">
      <w:r>
        <w:rPr>
          <w:noProof/>
          <w:lang w:eastAsia="sv-SE"/>
        </w:rPr>
        <w:drawing>
          <wp:inline distT="0" distB="0" distL="0" distR="0" wp14:anchorId="5CAAA8C8" wp14:editId="1A19EF54">
            <wp:extent cx="5143500" cy="2114703"/>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Vården1.png"/>
                    <pic:cNvPicPr/>
                  </pic:nvPicPr>
                  <pic:blipFill>
                    <a:blip r:embed="rId11">
                      <a:extLst>
                        <a:ext uri="{28A0092B-C50C-407E-A947-70E740481C1C}">
                          <a14:useLocalDpi xmlns:a14="http://schemas.microsoft.com/office/drawing/2010/main" val="0"/>
                        </a:ext>
                      </a:extLst>
                    </a:blip>
                    <a:stretch>
                      <a:fillRect/>
                    </a:stretch>
                  </pic:blipFill>
                  <pic:spPr>
                    <a:xfrm>
                      <a:off x="0" y="0"/>
                      <a:ext cx="5143500" cy="2114703"/>
                    </a:xfrm>
                    <a:prstGeom prst="rect">
                      <a:avLst/>
                    </a:prstGeom>
                  </pic:spPr>
                </pic:pic>
              </a:graphicData>
            </a:graphic>
          </wp:inline>
        </w:drawing>
      </w:r>
    </w:p>
    <w:p w14:paraId="78FA7A1D" w14:textId="77777777" w:rsidR="00457841" w:rsidRDefault="00457841" w:rsidP="00457841">
      <w:pPr>
        <w:tabs>
          <w:tab w:val="left" w:pos="3912"/>
        </w:tabs>
        <w:rPr>
          <w:color w:val="4F81BD" w:themeColor="accent1"/>
        </w:rPr>
      </w:pPr>
      <w:r>
        <w:rPr>
          <w:color w:val="4F81BD" w:themeColor="accent1"/>
        </w:rPr>
        <w:tab/>
      </w:r>
    </w:p>
    <w:p w14:paraId="3C2B93BC" w14:textId="77777777" w:rsidR="00457841" w:rsidRDefault="00457841" w:rsidP="00457841">
      <w:pPr>
        <w:pStyle w:val="Rubrik5"/>
      </w:pPr>
      <w:r>
        <w:lastRenderedPageBreak/>
        <w:t>Arbetsflöde </w:t>
      </w:r>
    </w:p>
    <w:tbl>
      <w:tblPr>
        <w:tblStyle w:val="Tabellrutnt"/>
        <w:tblW w:w="10606" w:type="dxa"/>
        <w:tblLook w:val="04A0" w:firstRow="1" w:lastRow="0" w:firstColumn="1" w:lastColumn="0" w:noHBand="0" w:noVBand="1"/>
      </w:tblPr>
      <w:tblGrid>
        <w:gridCol w:w="2943"/>
        <w:gridCol w:w="7663"/>
      </w:tblGrid>
      <w:tr w:rsidR="00457841" w14:paraId="41AE0B31" w14:textId="77777777" w:rsidTr="00547985">
        <w:tc>
          <w:tcPr>
            <w:tcW w:w="2943" w:type="dxa"/>
            <w:vAlign w:val="center"/>
          </w:tcPr>
          <w:p w14:paraId="6ECF6E08" w14:textId="77777777" w:rsidR="00457841" w:rsidRDefault="00457841" w:rsidP="00547985">
            <w:r>
              <w:rPr>
                <w:rStyle w:val="Betoning2"/>
                <w:rFonts w:ascii="Arial" w:hAnsi="Arial"/>
                <w:color w:val="000000"/>
              </w:rPr>
              <w:t>Namn/beteckning</w:t>
            </w:r>
          </w:p>
        </w:tc>
        <w:tc>
          <w:tcPr>
            <w:tcW w:w="7663" w:type="dxa"/>
            <w:vAlign w:val="center"/>
          </w:tcPr>
          <w:p w14:paraId="26BD27D6" w14:textId="77777777" w:rsidR="00457841" w:rsidRDefault="00457841" w:rsidP="00547985">
            <w:r>
              <w:rPr>
                <w:rStyle w:val="Betoning2"/>
                <w:rFonts w:ascii="Arial" w:hAnsi="Arial"/>
                <w:color w:val="000000"/>
              </w:rPr>
              <w:t>Beskrivning</w:t>
            </w:r>
          </w:p>
        </w:tc>
      </w:tr>
      <w:tr w:rsidR="00457841" w14:paraId="43B775B1" w14:textId="77777777" w:rsidTr="00547985">
        <w:tc>
          <w:tcPr>
            <w:tcW w:w="2943" w:type="dxa"/>
            <w:vAlign w:val="center"/>
          </w:tcPr>
          <w:p w14:paraId="4CF03775" w14:textId="77777777" w:rsidR="00457841" w:rsidRDefault="00457841" w:rsidP="00547985">
            <w:r>
              <w:rPr>
                <w:rStyle w:val="Betoning2"/>
                <w:rFonts w:ascii="Arial" w:hAnsi="Arial"/>
                <w:color w:val="000000"/>
              </w:rPr>
              <w:t>Ha behov av att titta på intyg</w:t>
            </w:r>
          </w:p>
        </w:tc>
        <w:tc>
          <w:tcPr>
            <w:tcW w:w="7663" w:type="dxa"/>
            <w:vAlign w:val="center"/>
          </w:tcPr>
          <w:p w14:paraId="368C697B" w14:textId="77777777" w:rsidR="00457841" w:rsidRDefault="00457841" w:rsidP="00547985">
            <w:r>
              <w:t>Det arbetssteg som startar flödet är att hälso- och sjukvårdspersonal har ett behov av att se ett intyg.</w:t>
            </w:r>
          </w:p>
        </w:tc>
      </w:tr>
      <w:tr w:rsidR="00457841" w14:paraId="6B433577" w14:textId="77777777" w:rsidTr="00547985">
        <w:tc>
          <w:tcPr>
            <w:tcW w:w="2943" w:type="dxa"/>
            <w:vAlign w:val="center"/>
          </w:tcPr>
          <w:p w14:paraId="702AD141" w14:textId="77777777" w:rsidR="00457841" w:rsidRDefault="00457841" w:rsidP="00547985">
            <w:r>
              <w:rPr>
                <w:rStyle w:val="Betoning2"/>
                <w:rFonts w:ascii="Arial" w:eastAsia="Times New Roman" w:hAnsi="Arial"/>
                <w:color w:val="000000"/>
              </w:rPr>
              <w:t>Sök intyg</w:t>
            </w:r>
          </w:p>
        </w:tc>
        <w:tc>
          <w:tcPr>
            <w:tcW w:w="7663" w:type="dxa"/>
            <w:vAlign w:val="center"/>
          </w:tcPr>
          <w:p w14:paraId="35AA8F2B" w14:textId="77777777" w:rsidR="00457841" w:rsidRDefault="00457841" w:rsidP="00547985">
            <w:r>
              <w:rPr>
                <w:rFonts w:eastAsia="Times New Roman"/>
              </w:rPr>
              <w:t>Intygsutkast söks i vårdsystemet. Intyg söks i Intygstjänsten</w:t>
            </w:r>
          </w:p>
        </w:tc>
      </w:tr>
      <w:tr w:rsidR="00457841" w14:paraId="6ECBCB50" w14:textId="77777777" w:rsidTr="00547985">
        <w:tc>
          <w:tcPr>
            <w:tcW w:w="2943" w:type="dxa"/>
            <w:vAlign w:val="center"/>
          </w:tcPr>
          <w:p w14:paraId="0C671610" w14:textId="77777777" w:rsidR="00457841" w:rsidRDefault="00457841" w:rsidP="00547985">
            <w:r>
              <w:rPr>
                <w:rStyle w:val="Betoning2"/>
                <w:rFonts w:ascii="Arial" w:hAnsi="Arial"/>
                <w:color w:val="000000"/>
              </w:rPr>
              <w:t>Titta på lista med intyg</w:t>
            </w:r>
          </w:p>
        </w:tc>
        <w:tc>
          <w:tcPr>
            <w:tcW w:w="7663" w:type="dxa"/>
            <w:vAlign w:val="center"/>
          </w:tcPr>
          <w:p w14:paraId="69C612CA" w14:textId="77777777" w:rsidR="00457841" w:rsidRDefault="00457841" w:rsidP="00547985">
            <w:r>
              <w:t>En lista av intyg och intygsutkast visas för hälso- och sjukvårdspersonalen. Från listan väljs ett intyg där man vill se hela intyget.</w:t>
            </w:r>
          </w:p>
        </w:tc>
      </w:tr>
      <w:tr w:rsidR="00457841" w14:paraId="1EFC7DD8" w14:textId="77777777" w:rsidTr="00547985">
        <w:tc>
          <w:tcPr>
            <w:tcW w:w="2943" w:type="dxa"/>
            <w:vAlign w:val="center"/>
          </w:tcPr>
          <w:p w14:paraId="1B43A68A" w14:textId="77777777" w:rsidR="00457841" w:rsidRDefault="00457841" w:rsidP="00547985">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0D58B3F5" w14:textId="77777777" w:rsidR="00457841" w:rsidRDefault="00457841" w:rsidP="00547985">
            <w:r>
              <w:rPr>
                <w:rFonts w:eastAsia="Times New Roman"/>
              </w:rPr>
              <w:t>Valt intyg hämtas från Intygstjänsten. Intygsutkast hämtas från vårdsystemet.</w:t>
            </w:r>
          </w:p>
        </w:tc>
      </w:tr>
      <w:tr w:rsidR="00457841" w14:paraId="16543C76" w14:textId="77777777" w:rsidTr="00547985">
        <w:tc>
          <w:tcPr>
            <w:tcW w:w="2943" w:type="dxa"/>
            <w:vAlign w:val="center"/>
          </w:tcPr>
          <w:p w14:paraId="57749804" w14:textId="77777777" w:rsidR="00457841" w:rsidRDefault="00457841" w:rsidP="00547985">
            <w:pPr>
              <w:rPr>
                <w:rStyle w:val="Betoning2"/>
                <w:rFonts w:ascii="Arial" w:hAnsi="Arial"/>
                <w:color w:val="000000"/>
              </w:rPr>
            </w:pPr>
            <w:r>
              <w:rPr>
                <w:rStyle w:val="Betoning2"/>
                <w:rFonts w:ascii="Arial" w:hAnsi="Arial"/>
                <w:color w:val="000000"/>
              </w:rPr>
              <w:t>Titta på intyg</w:t>
            </w:r>
          </w:p>
        </w:tc>
        <w:tc>
          <w:tcPr>
            <w:tcW w:w="7663" w:type="dxa"/>
            <w:vAlign w:val="center"/>
          </w:tcPr>
          <w:p w14:paraId="2EF8B569" w14:textId="77777777" w:rsidR="00457841" w:rsidRDefault="00457841" w:rsidP="00547985">
            <w:r>
              <w:t>Hämtat intyg visas för hälso- och sjukvårdspersonalen.</w:t>
            </w:r>
          </w:p>
        </w:tc>
      </w:tr>
    </w:tbl>
    <w:p w14:paraId="38A04100" w14:textId="77777777" w:rsidR="00457841" w:rsidRDefault="00457841" w:rsidP="00457841">
      <w:pPr>
        <w:pStyle w:val="Rubrik5"/>
      </w:pPr>
      <w:r w:rsidRPr="009F13A7">
        <w:t>Roller</w:t>
      </w:r>
    </w:p>
    <w:tbl>
      <w:tblPr>
        <w:tblStyle w:val="Tabellrutnt"/>
        <w:tblW w:w="10606" w:type="dxa"/>
        <w:tblLook w:val="04A0" w:firstRow="1" w:lastRow="0" w:firstColumn="1" w:lastColumn="0" w:noHBand="0" w:noVBand="1"/>
      </w:tblPr>
      <w:tblGrid>
        <w:gridCol w:w="3510"/>
        <w:gridCol w:w="7096"/>
      </w:tblGrid>
      <w:tr w:rsidR="00457841" w14:paraId="1D44E5F6" w14:textId="77777777" w:rsidTr="00547985">
        <w:tc>
          <w:tcPr>
            <w:tcW w:w="3510" w:type="dxa"/>
            <w:vAlign w:val="center"/>
          </w:tcPr>
          <w:p w14:paraId="76EA776F" w14:textId="77777777" w:rsidR="00457841" w:rsidRDefault="00457841" w:rsidP="00547985">
            <w:r>
              <w:rPr>
                <w:rStyle w:val="Betoning2"/>
                <w:rFonts w:ascii="Arial" w:hAnsi="Arial"/>
                <w:color w:val="000000"/>
              </w:rPr>
              <w:t>Namn/beteckning</w:t>
            </w:r>
          </w:p>
        </w:tc>
        <w:tc>
          <w:tcPr>
            <w:tcW w:w="7096" w:type="dxa"/>
            <w:vAlign w:val="center"/>
          </w:tcPr>
          <w:p w14:paraId="1BF4E6BF" w14:textId="77777777" w:rsidR="00457841" w:rsidRDefault="00457841" w:rsidP="00547985">
            <w:r>
              <w:rPr>
                <w:rStyle w:val="Betoning2"/>
                <w:rFonts w:ascii="Arial" w:hAnsi="Arial"/>
                <w:color w:val="000000"/>
              </w:rPr>
              <w:t>Beskrivning</w:t>
            </w:r>
          </w:p>
        </w:tc>
      </w:tr>
      <w:tr w:rsidR="00457841" w14:paraId="4A9E95C7" w14:textId="77777777" w:rsidTr="00547985">
        <w:tc>
          <w:tcPr>
            <w:tcW w:w="3510" w:type="dxa"/>
            <w:vAlign w:val="center"/>
          </w:tcPr>
          <w:p w14:paraId="7736C729" w14:textId="77777777" w:rsidR="00457841" w:rsidRDefault="00457841" w:rsidP="00547985">
            <w:r>
              <w:rPr>
                <w:rStyle w:val="Betoning2"/>
                <w:rFonts w:ascii="Arial" w:hAnsi="Arial"/>
                <w:color w:val="000000"/>
              </w:rPr>
              <w:t>Hälso- och sjukvårdspersonal</w:t>
            </w:r>
          </w:p>
        </w:tc>
        <w:tc>
          <w:tcPr>
            <w:tcW w:w="7096" w:type="dxa"/>
            <w:vAlign w:val="center"/>
          </w:tcPr>
          <w:p w14:paraId="0B8363F6" w14:textId="77777777" w:rsidR="00457841" w:rsidRDefault="00457841" w:rsidP="00547985">
            <w:r>
              <w:t>Den hälso- och sjukvårdspersonal som hanterar en patients intyg.</w:t>
            </w:r>
          </w:p>
        </w:tc>
      </w:tr>
    </w:tbl>
    <w:p w14:paraId="40E4E316" w14:textId="77777777" w:rsidR="00457841" w:rsidRPr="009F13A7" w:rsidRDefault="00457841" w:rsidP="00457841">
      <w:pPr>
        <w:pStyle w:val="Rubrik5"/>
      </w:pPr>
      <w:r>
        <w:t>Informationsmängder </w:t>
      </w:r>
    </w:p>
    <w:tbl>
      <w:tblPr>
        <w:tblStyle w:val="Tabellrutnt"/>
        <w:tblW w:w="10606" w:type="dxa"/>
        <w:tblLook w:val="04A0" w:firstRow="1" w:lastRow="0" w:firstColumn="1" w:lastColumn="0" w:noHBand="0" w:noVBand="1"/>
      </w:tblPr>
      <w:tblGrid>
        <w:gridCol w:w="4219"/>
        <w:gridCol w:w="6387"/>
      </w:tblGrid>
      <w:tr w:rsidR="00457841" w14:paraId="4C4598AD" w14:textId="77777777" w:rsidTr="00547985">
        <w:tc>
          <w:tcPr>
            <w:tcW w:w="4219" w:type="dxa"/>
            <w:vAlign w:val="center"/>
          </w:tcPr>
          <w:p w14:paraId="27E89D22" w14:textId="77777777" w:rsidR="00457841" w:rsidRDefault="00457841" w:rsidP="00547985">
            <w:r>
              <w:rPr>
                <w:rStyle w:val="Betoning2"/>
                <w:rFonts w:ascii="Arial" w:hAnsi="Arial"/>
                <w:color w:val="000000"/>
              </w:rPr>
              <w:t>Namn/beteckning</w:t>
            </w:r>
          </w:p>
        </w:tc>
        <w:tc>
          <w:tcPr>
            <w:tcW w:w="6387" w:type="dxa"/>
            <w:vAlign w:val="center"/>
          </w:tcPr>
          <w:p w14:paraId="21E0E889" w14:textId="77777777" w:rsidR="00457841" w:rsidRDefault="00457841" w:rsidP="00547985">
            <w:r>
              <w:rPr>
                <w:rStyle w:val="Betoning2"/>
                <w:rFonts w:ascii="Arial" w:hAnsi="Arial"/>
                <w:color w:val="000000"/>
              </w:rPr>
              <w:t>Beskrivning</w:t>
            </w:r>
          </w:p>
        </w:tc>
      </w:tr>
      <w:tr w:rsidR="00457841" w14:paraId="72409DD2" w14:textId="77777777" w:rsidTr="00547985">
        <w:tc>
          <w:tcPr>
            <w:tcW w:w="4219" w:type="dxa"/>
            <w:vAlign w:val="center"/>
          </w:tcPr>
          <w:p w14:paraId="24FEF493" w14:textId="77777777" w:rsidR="00457841" w:rsidRDefault="00457841" w:rsidP="00547985">
            <w:r>
              <w:rPr>
                <w:rStyle w:val="Betoning2"/>
                <w:rFonts w:ascii="Arial" w:eastAsia="Times New Roman" w:hAnsi="Arial"/>
                <w:color w:val="000000"/>
              </w:rPr>
              <w:t>person-id</w:t>
            </w:r>
          </w:p>
        </w:tc>
        <w:tc>
          <w:tcPr>
            <w:tcW w:w="6387" w:type="dxa"/>
            <w:vAlign w:val="center"/>
          </w:tcPr>
          <w:p w14:paraId="63F96911" w14:textId="77777777" w:rsidR="00457841" w:rsidRDefault="00457841" w:rsidP="00547985">
            <w:r>
              <w:rPr>
                <w:rFonts w:eastAsia="Times New Roman"/>
              </w:rPr>
              <w:t>Invånarens person-id.</w:t>
            </w:r>
          </w:p>
        </w:tc>
      </w:tr>
      <w:tr w:rsidR="00457841" w14:paraId="7E2C9571" w14:textId="77777777" w:rsidTr="00547985">
        <w:tc>
          <w:tcPr>
            <w:tcW w:w="4219" w:type="dxa"/>
            <w:vAlign w:val="center"/>
          </w:tcPr>
          <w:p w14:paraId="33F369AA" w14:textId="77777777" w:rsidR="00457841" w:rsidRDefault="00457841" w:rsidP="00547985">
            <w:r>
              <w:rPr>
                <w:rStyle w:val="Betoning2"/>
                <w:rFonts w:ascii="Arial" w:hAnsi="Arial"/>
                <w:color w:val="000000"/>
              </w:rPr>
              <w:t>Lista med tillgängliga intyg</w:t>
            </w:r>
          </w:p>
        </w:tc>
        <w:tc>
          <w:tcPr>
            <w:tcW w:w="6387" w:type="dxa"/>
            <w:vAlign w:val="center"/>
          </w:tcPr>
          <w:p w14:paraId="1C2979A6" w14:textId="77777777" w:rsidR="00457841" w:rsidRDefault="00457841" w:rsidP="00547985">
            <w:r>
              <w:t>En lista med intyg för en viss invånare</w:t>
            </w:r>
          </w:p>
        </w:tc>
      </w:tr>
      <w:tr w:rsidR="00457841" w14:paraId="6223F9A5" w14:textId="77777777" w:rsidTr="00547985">
        <w:tc>
          <w:tcPr>
            <w:tcW w:w="4219" w:type="dxa"/>
            <w:vAlign w:val="center"/>
          </w:tcPr>
          <w:p w14:paraId="0F6DFC7A" w14:textId="77777777" w:rsidR="00457841" w:rsidRPr="007B59CA" w:rsidRDefault="00457841" w:rsidP="00547985">
            <w:pPr>
              <w:rPr>
                <w:rStyle w:val="Betoning2"/>
                <w:rFonts w:ascii="Arial" w:hAnsi="Arial"/>
                <w:b w:val="0"/>
                <w:color w:val="000000"/>
              </w:rPr>
            </w:pPr>
            <w:r w:rsidRPr="007B59CA">
              <w:rPr>
                <w:rFonts w:eastAsia="Times New Roman"/>
              </w:rPr>
              <w:t>Lista med tillgängliga intygsutkast</w:t>
            </w:r>
          </w:p>
        </w:tc>
        <w:tc>
          <w:tcPr>
            <w:tcW w:w="6387" w:type="dxa"/>
            <w:vAlign w:val="center"/>
          </w:tcPr>
          <w:p w14:paraId="097B8181" w14:textId="77777777" w:rsidR="00457841" w:rsidRDefault="00457841" w:rsidP="00547985">
            <w:r>
              <w:rPr>
                <w:rFonts w:eastAsia="Times New Roman"/>
              </w:rPr>
              <w:t>En lista med intygsutkast för en viss invånare.</w:t>
            </w:r>
          </w:p>
        </w:tc>
      </w:tr>
      <w:tr w:rsidR="00457841" w14:paraId="648A953F" w14:textId="77777777" w:rsidTr="00547985">
        <w:tc>
          <w:tcPr>
            <w:tcW w:w="4219" w:type="dxa"/>
            <w:vAlign w:val="center"/>
          </w:tcPr>
          <w:p w14:paraId="192D093C" w14:textId="77777777" w:rsidR="00457841" w:rsidRDefault="00457841" w:rsidP="00547985">
            <w:pPr>
              <w:rPr>
                <w:rStyle w:val="Betoning2"/>
                <w:rFonts w:ascii="Arial" w:hAnsi="Arial"/>
                <w:color w:val="000000"/>
              </w:rPr>
            </w:pPr>
            <w:r>
              <w:rPr>
                <w:rStyle w:val="Betoning2"/>
                <w:rFonts w:ascii="Arial" w:hAnsi="Arial"/>
                <w:color w:val="000000"/>
              </w:rPr>
              <w:t>intygs-id</w:t>
            </w:r>
          </w:p>
        </w:tc>
        <w:tc>
          <w:tcPr>
            <w:tcW w:w="6387" w:type="dxa"/>
            <w:vAlign w:val="center"/>
          </w:tcPr>
          <w:p w14:paraId="6FC7F18D" w14:textId="77777777" w:rsidR="00457841" w:rsidRDefault="00457841" w:rsidP="00547985">
            <w:r>
              <w:t>Information som krävs för att hämta ett intyg.</w:t>
            </w:r>
          </w:p>
        </w:tc>
      </w:tr>
      <w:tr w:rsidR="00457841" w14:paraId="1F1BF17E" w14:textId="77777777" w:rsidTr="00547985">
        <w:tc>
          <w:tcPr>
            <w:tcW w:w="4219" w:type="dxa"/>
            <w:vAlign w:val="center"/>
          </w:tcPr>
          <w:p w14:paraId="338C88CD" w14:textId="77777777" w:rsidR="00457841" w:rsidRDefault="00457841" w:rsidP="00547985">
            <w:pPr>
              <w:rPr>
                <w:rStyle w:val="Betoning2"/>
                <w:rFonts w:ascii="Arial" w:hAnsi="Arial"/>
                <w:color w:val="000000"/>
              </w:rPr>
            </w:pPr>
            <w:r>
              <w:rPr>
                <w:rStyle w:val="Betoning2"/>
                <w:rFonts w:ascii="Arial" w:hAnsi="Arial"/>
                <w:color w:val="000000"/>
              </w:rPr>
              <w:t>Intyg</w:t>
            </w:r>
          </w:p>
        </w:tc>
        <w:tc>
          <w:tcPr>
            <w:tcW w:w="6387" w:type="dxa"/>
            <w:vAlign w:val="center"/>
          </w:tcPr>
          <w:p w14:paraId="3168DE11" w14:textId="77777777" w:rsidR="00457841" w:rsidRDefault="00457841" w:rsidP="00547985">
            <w:r>
              <w:t>Ett intyg</w:t>
            </w:r>
          </w:p>
        </w:tc>
      </w:tr>
      <w:tr w:rsidR="00457841" w14:paraId="62E1AFE6" w14:textId="77777777" w:rsidTr="00547985">
        <w:tc>
          <w:tcPr>
            <w:tcW w:w="4219" w:type="dxa"/>
            <w:vAlign w:val="center"/>
          </w:tcPr>
          <w:p w14:paraId="0E0C34E9" w14:textId="77777777" w:rsidR="00457841" w:rsidRDefault="00457841" w:rsidP="00547985">
            <w:pPr>
              <w:rPr>
                <w:rStyle w:val="Betoning2"/>
                <w:rFonts w:ascii="Arial" w:hAnsi="Arial"/>
                <w:color w:val="000000"/>
              </w:rPr>
            </w:pPr>
            <w:r>
              <w:rPr>
                <w:rStyle w:val="Betoning2"/>
                <w:rFonts w:ascii="Arial" w:eastAsia="Times New Roman" w:hAnsi="Arial"/>
                <w:color w:val="000000"/>
              </w:rPr>
              <w:t>Intygsutkast</w:t>
            </w:r>
          </w:p>
        </w:tc>
        <w:tc>
          <w:tcPr>
            <w:tcW w:w="6387" w:type="dxa"/>
            <w:vAlign w:val="center"/>
          </w:tcPr>
          <w:p w14:paraId="055682B9" w14:textId="77777777" w:rsidR="00457841" w:rsidRDefault="00457841" w:rsidP="00547985">
            <w:r>
              <w:rPr>
                <w:rFonts w:eastAsia="Times New Roman"/>
              </w:rPr>
              <w:t>Ett ännu ej signerat intyg.</w:t>
            </w:r>
          </w:p>
        </w:tc>
      </w:tr>
    </w:tbl>
    <w:p w14:paraId="0725E958" w14:textId="77777777" w:rsidR="00457841" w:rsidRPr="0005431F" w:rsidRDefault="00457841" w:rsidP="00457841">
      <w:pPr>
        <w:pStyle w:val="Rubrik5"/>
      </w:pPr>
      <w:r>
        <w:t>Informationslager</w:t>
      </w:r>
    </w:p>
    <w:tbl>
      <w:tblPr>
        <w:tblStyle w:val="Tabellrutnt"/>
        <w:tblW w:w="10606" w:type="dxa"/>
        <w:tblLook w:val="04A0" w:firstRow="1" w:lastRow="0" w:firstColumn="1" w:lastColumn="0" w:noHBand="0" w:noVBand="1"/>
      </w:tblPr>
      <w:tblGrid>
        <w:gridCol w:w="2093"/>
        <w:gridCol w:w="8513"/>
      </w:tblGrid>
      <w:tr w:rsidR="00457841" w14:paraId="694546F4" w14:textId="77777777" w:rsidTr="00547985">
        <w:tc>
          <w:tcPr>
            <w:tcW w:w="2093" w:type="dxa"/>
            <w:vAlign w:val="center"/>
          </w:tcPr>
          <w:p w14:paraId="54757FD4" w14:textId="77777777" w:rsidR="00457841" w:rsidRDefault="00457841" w:rsidP="00547985">
            <w:r>
              <w:rPr>
                <w:rStyle w:val="Betoning2"/>
                <w:rFonts w:ascii="Arial" w:hAnsi="Arial"/>
                <w:color w:val="000000"/>
              </w:rPr>
              <w:t>Namn/beteckning</w:t>
            </w:r>
          </w:p>
        </w:tc>
        <w:tc>
          <w:tcPr>
            <w:tcW w:w="8513" w:type="dxa"/>
            <w:vAlign w:val="center"/>
          </w:tcPr>
          <w:p w14:paraId="3AB5BDF6" w14:textId="77777777" w:rsidR="00457841" w:rsidRDefault="00457841" w:rsidP="00547985">
            <w:r>
              <w:rPr>
                <w:rStyle w:val="Betoning2"/>
                <w:rFonts w:ascii="Arial" w:hAnsi="Arial"/>
                <w:color w:val="000000"/>
              </w:rPr>
              <w:t>Beskrivning</w:t>
            </w:r>
          </w:p>
        </w:tc>
      </w:tr>
      <w:tr w:rsidR="00457841" w14:paraId="07EAF04F" w14:textId="77777777" w:rsidTr="00547985">
        <w:tc>
          <w:tcPr>
            <w:tcW w:w="2093" w:type="dxa"/>
            <w:vAlign w:val="center"/>
          </w:tcPr>
          <w:p w14:paraId="21BFEE83" w14:textId="77777777" w:rsidR="00457841" w:rsidRDefault="00457841" w:rsidP="00547985">
            <w:r>
              <w:rPr>
                <w:rStyle w:val="Betoning2"/>
                <w:rFonts w:ascii="Arial" w:hAnsi="Arial"/>
                <w:color w:val="000000"/>
              </w:rPr>
              <w:t>Vårdsystem</w:t>
            </w:r>
          </w:p>
        </w:tc>
        <w:tc>
          <w:tcPr>
            <w:tcW w:w="8513" w:type="dxa"/>
            <w:vAlign w:val="center"/>
          </w:tcPr>
          <w:p w14:paraId="5B2DD255" w14:textId="77777777" w:rsidR="00457841" w:rsidRDefault="00457841" w:rsidP="00547985">
            <w:r>
              <w:t>Vårdsystem, inte specifikt inriktat på sjukskrivning, håller bred information om patienten t.ex. anamnes och status. I detta sammanhang hanteras även sjukskrivningsinformation i vårdsystemet även om det i praktiken kan skötas i separat modul eller system.</w:t>
            </w:r>
          </w:p>
        </w:tc>
      </w:tr>
      <w:tr w:rsidR="00457841" w14:paraId="02FC8960" w14:textId="77777777" w:rsidTr="00547985">
        <w:tc>
          <w:tcPr>
            <w:tcW w:w="2093" w:type="dxa"/>
            <w:vAlign w:val="center"/>
          </w:tcPr>
          <w:p w14:paraId="5B11A99D" w14:textId="77777777" w:rsidR="00457841" w:rsidRDefault="00457841" w:rsidP="00547985">
            <w:r>
              <w:rPr>
                <w:rStyle w:val="Betoning2"/>
                <w:rFonts w:ascii="Arial" w:hAnsi="Arial"/>
                <w:color w:val="000000"/>
              </w:rPr>
              <w:t>Intygstjänst</w:t>
            </w:r>
          </w:p>
        </w:tc>
        <w:tc>
          <w:tcPr>
            <w:tcW w:w="8513" w:type="dxa"/>
            <w:vAlign w:val="center"/>
          </w:tcPr>
          <w:p w14:paraId="4FA4DE9A" w14:textId="77777777" w:rsidR="00457841" w:rsidRDefault="00457841" w:rsidP="00547985">
            <w:r>
              <w:t>Tjänst där alla intyg lagras och kommuniceras vidare från på vårdsidan.</w:t>
            </w:r>
          </w:p>
        </w:tc>
      </w:tr>
    </w:tbl>
    <w:p w14:paraId="2D2EC9AB" w14:textId="77777777" w:rsidR="00457841" w:rsidRPr="0005431F" w:rsidRDefault="00457841" w:rsidP="00457841"/>
    <w:p w14:paraId="76FB7BE3" w14:textId="77777777" w:rsidR="00457841" w:rsidRDefault="00457841" w:rsidP="00457841">
      <w:pPr>
        <w:pStyle w:val="Rubrik5"/>
      </w:pPr>
      <w:r>
        <w:lastRenderedPageBreak/>
        <w:t>Sekvensdiagram</w:t>
      </w:r>
    </w:p>
    <w:p w14:paraId="28CCB159" w14:textId="77777777" w:rsidR="00457841" w:rsidRDefault="00457841" w:rsidP="00457841">
      <w:r>
        <w:rPr>
          <w:noProof/>
          <w:lang w:eastAsia="sv-SE"/>
        </w:rPr>
        <w:drawing>
          <wp:inline distT="0" distB="0" distL="0" distR="0" wp14:anchorId="6FFF27DA" wp14:editId="2AA8DB32">
            <wp:extent cx="5839286" cy="3813387"/>
            <wp:effectExtent l="0" t="0" r="3175" b="0"/>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0050" cy="3813886"/>
                    </a:xfrm>
                    <a:prstGeom prst="rect">
                      <a:avLst/>
                    </a:prstGeom>
                    <a:noFill/>
                    <a:ln>
                      <a:noFill/>
                    </a:ln>
                  </pic:spPr>
                </pic:pic>
              </a:graphicData>
            </a:graphic>
          </wp:inline>
        </w:drawing>
      </w:r>
    </w:p>
    <w:p w14:paraId="4FBC5CCD" w14:textId="77777777" w:rsidR="00457841" w:rsidRDefault="00457841" w:rsidP="00457841">
      <w:r>
        <w:t>Ovanstående sekvensdiagram visar:</w:t>
      </w:r>
    </w:p>
    <w:p w14:paraId="08410A87" w14:textId="77777777" w:rsidR="00457841" w:rsidRDefault="00457841" w:rsidP="00D95640">
      <w:pPr>
        <w:pStyle w:val="western"/>
        <w:numPr>
          <w:ilvl w:val="0"/>
          <w:numId w:val="4"/>
        </w:numPr>
        <w:rPr>
          <w:rFonts w:ascii="Arial" w:hAnsi="Arial" w:cs="Times New Roman"/>
          <w:color w:val="000000"/>
        </w:rPr>
      </w:pPr>
      <w:r>
        <w:rPr>
          <w:rFonts w:ascii="Arial" w:hAnsi="Arial" w:cs="Times New Roman"/>
          <w:color w:val="000000"/>
        </w:rPr>
        <w:t>Hur en lista på en invånares intyg hämtas från Intygstjänsten med hjälp av ListCertficatesForCare.  </w:t>
      </w:r>
    </w:p>
    <w:p w14:paraId="423D9FA8" w14:textId="77777777" w:rsidR="00457841" w:rsidRDefault="00457841" w:rsidP="00D95640">
      <w:pPr>
        <w:pStyle w:val="western"/>
        <w:numPr>
          <w:ilvl w:val="0"/>
          <w:numId w:val="4"/>
        </w:numPr>
        <w:rPr>
          <w:rFonts w:ascii="Arial" w:hAnsi="Arial" w:cs="Times New Roman"/>
          <w:color w:val="000000"/>
        </w:rPr>
      </w:pPr>
      <w:r>
        <w:rPr>
          <w:rFonts w:ascii="Arial" w:hAnsi="Arial" w:cs="Times New Roman"/>
          <w:color w:val="000000"/>
        </w:rPr>
        <w:t>Hur en lista på invånares intygsutkast hämtas i Vårdsystemet.  </w:t>
      </w:r>
    </w:p>
    <w:p w14:paraId="5122B5DD" w14:textId="77777777" w:rsidR="00457841" w:rsidRPr="00141B34" w:rsidRDefault="00457841" w:rsidP="00D95640">
      <w:pPr>
        <w:pStyle w:val="Liststycke"/>
        <w:numPr>
          <w:ilvl w:val="0"/>
          <w:numId w:val="4"/>
        </w:numPr>
      </w:pPr>
      <w:r>
        <w:rPr>
          <w:rFonts w:ascii="Arial" w:hAnsi="Arial"/>
          <w:color w:val="000000"/>
        </w:rPr>
        <w:t>Hur ett intyg visas. Vårdsystemet kan hämta sina internt lagrade intygsutkast, eller hämta intyg från Intygstjänsten. Namn på tjänstekontrakt för at hämta intyg är ej angivet eftersom olika tjänstekontrakt kommer att användas för olika typer av intyg, och dessa är i nuläget ej inkluderade som publika tjänster. Intyg hämtas alltid från Intygstjänsten, även om det redan finns i vårdsystemet, för att få aktuell information kring om Invånaren har skickat intyget. När ett intyg hämtas från Intygstjänsten sparas (uppdateras) det i Vårdsystemet.</w:t>
      </w:r>
    </w:p>
    <w:p w14:paraId="3BA7C437" w14:textId="77777777" w:rsidR="00457841" w:rsidRDefault="00457841" w:rsidP="00457841">
      <w:pPr>
        <w:spacing w:line="240" w:lineRule="auto"/>
        <w:rPr>
          <w:rFonts w:ascii="Arial" w:hAnsi="Arial"/>
          <w:color w:val="000000"/>
        </w:rPr>
      </w:pPr>
    </w:p>
    <w:p w14:paraId="2FEF3450" w14:textId="77777777" w:rsidR="00457841" w:rsidRDefault="00457841" w:rsidP="00457841">
      <w:r>
        <w:br w:type="page"/>
      </w:r>
    </w:p>
    <w:p w14:paraId="06B6B669" w14:textId="77777777" w:rsidR="00457841" w:rsidRDefault="00457841" w:rsidP="00457841"/>
    <w:p w14:paraId="2A80895A" w14:textId="77777777" w:rsidR="00457841" w:rsidRPr="00795BBD" w:rsidRDefault="00457841" w:rsidP="00457841"/>
    <w:p w14:paraId="202205CF" w14:textId="2F5E3A27" w:rsidR="00457841" w:rsidRPr="009723F3" w:rsidRDefault="00457841" w:rsidP="00457841">
      <w:pPr>
        <w:pStyle w:val="Rubrik3"/>
        <w:spacing w:before="0"/>
        <w:rPr>
          <w:color w:val="000000" w:themeColor="text1"/>
        </w:rPr>
      </w:pPr>
      <w:bookmarkStart w:id="40" w:name="_Toc272423199"/>
      <w:bookmarkStart w:id="41" w:name="_Toc284833071"/>
      <w:r>
        <w:rPr>
          <w:color w:val="000000" w:themeColor="text1"/>
        </w:rPr>
        <w:t>Djupintegration m</w:t>
      </w:r>
      <w:bookmarkEnd w:id="40"/>
      <w:r>
        <w:rPr>
          <w:color w:val="000000" w:themeColor="text1"/>
        </w:rPr>
        <w:t xml:space="preserve">ellan vårdsystem och </w:t>
      </w:r>
      <w:r w:rsidR="00A840BF">
        <w:rPr>
          <w:color w:val="000000" w:themeColor="text1"/>
        </w:rPr>
        <w:t>intygsapplikation</w:t>
      </w:r>
      <w:bookmarkEnd w:id="41"/>
    </w:p>
    <w:p w14:paraId="54458DF2" w14:textId="2D1CFE60" w:rsidR="00457841" w:rsidRDefault="00457841" w:rsidP="00457841">
      <w:pPr>
        <w:rPr>
          <w:color w:val="000000" w:themeColor="text1"/>
        </w:rPr>
      </w:pPr>
      <w:r w:rsidRPr="00BC3925">
        <w:rPr>
          <w:color w:val="000000" w:themeColor="text1"/>
        </w:rPr>
        <w:t>Följ</w:t>
      </w:r>
      <w:r>
        <w:rPr>
          <w:color w:val="000000" w:themeColor="text1"/>
        </w:rPr>
        <w:t xml:space="preserve">ande arbetsflöden och sekvensdiagram beskriver sambandet mellan ett vårdsystem och </w:t>
      </w:r>
      <w:r w:rsidR="00A840BF">
        <w:rPr>
          <w:color w:val="000000" w:themeColor="text1"/>
        </w:rPr>
        <w:t>en intygsapplikation</w:t>
      </w:r>
      <w:r w:rsidR="003D20DF">
        <w:rPr>
          <w:color w:val="000000" w:themeColor="text1"/>
        </w:rPr>
        <w:t xml:space="preserve"> vid en djupintegration, och avser att tydliggöra den uppdelning av funktionalitet som tjänstekontrakten är framtagna för att stödja.</w:t>
      </w:r>
      <w:r>
        <w:rPr>
          <w:color w:val="000000" w:themeColor="text1"/>
        </w:rPr>
        <w:t xml:space="preserve"> Speciellt belyses i vilka situationer </w:t>
      </w:r>
      <w:r w:rsidR="00A840BF">
        <w:rPr>
          <w:color w:val="000000" w:themeColor="text1"/>
        </w:rPr>
        <w:t>intygsapplikationen</w:t>
      </w:r>
      <w:r>
        <w:rPr>
          <w:color w:val="000000" w:themeColor="text1"/>
        </w:rPr>
        <w:t xml:space="preserve"> genererar statusuppdateringar som skickas till ett vårdsystem.</w:t>
      </w:r>
    </w:p>
    <w:p w14:paraId="20ACEF8A" w14:textId="77777777" w:rsidR="00457841" w:rsidRDefault="00457841" w:rsidP="00457841">
      <w:pPr>
        <w:rPr>
          <w:color w:val="000000" w:themeColor="text1"/>
        </w:rPr>
      </w:pPr>
    </w:p>
    <w:p w14:paraId="50D1BF99" w14:textId="6166B184" w:rsidR="003D20DF" w:rsidRDefault="003D20DF" w:rsidP="00457841">
      <w:pPr>
        <w:rPr>
          <w:color w:val="000000" w:themeColor="text1"/>
        </w:rPr>
      </w:pPr>
      <w:r>
        <w:rPr>
          <w:color w:val="000000" w:themeColor="text1"/>
        </w:rPr>
        <w:t xml:space="preserve">En mer utförlig beskrivning av funktionaliteten, inkl </w:t>
      </w:r>
      <w:r w:rsidR="00B45640">
        <w:rPr>
          <w:color w:val="000000" w:themeColor="text1"/>
        </w:rPr>
        <w:t>beskrivande</w:t>
      </w:r>
      <w:r>
        <w:rPr>
          <w:color w:val="000000" w:themeColor="text1"/>
        </w:rPr>
        <w:t xml:space="preserve"> texter till arbetsflöden, återfinns  i Informationsspecifikation Webcert. [R4].</w:t>
      </w:r>
    </w:p>
    <w:p w14:paraId="4C576BDC" w14:textId="77777777" w:rsidR="003D20DF" w:rsidRDefault="003D20DF" w:rsidP="00457841">
      <w:pPr>
        <w:rPr>
          <w:color w:val="000000" w:themeColor="text1"/>
        </w:rPr>
      </w:pPr>
    </w:p>
    <w:p w14:paraId="256E440C" w14:textId="77777777" w:rsidR="00457841" w:rsidRDefault="00457841" w:rsidP="00457841">
      <w:pPr>
        <w:rPr>
          <w:color w:val="000000" w:themeColor="text1"/>
        </w:rPr>
      </w:pPr>
      <w:r>
        <w:t>Sekvensdiagrammen för djupintegration följer inte strikt aktivitetsdiagrammens uppdelning och presenteras därför i ett eget kapitel istället för i direkt anslutning till respektive aktivitetsdiagram.</w:t>
      </w:r>
    </w:p>
    <w:p w14:paraId="12353BB5" w14:textId="77777777" w:rsidR="00457841" w:rsidRDefault="00457841" w:rsidP="00457841">
      <w:pPr>
        <w:pStyle w:val="Rubrik4"/>
      </w:pPr>
      <w:r>
        <w:t>Arbetsflöden</w:t>
      </w:r>
    </w:p>
    <w:p w14:paraId="3D04C6A6" w14:textId="77777777" w:rsidR="00E126BC" w:rsidRPr="00E126BC" w:rsidRDefault="00E126BC" w:rsidP="00E126BC"/>
    <w:p w14:paraId="1F403CD6" w14:textId="486DE614" w:rsidR="00457841" w:rsidRDefault="00457841" w:rsidP="00457841">
      <w:pPr>
        <w:pStyle w:val="Rubrik5"/>
      </w:pPr>
      <w:r w:rsidRPr="00347CC6">
        <w:t xml:space="preserve">Skapa ett intyg </w:t>
      </w:r>
      <w:r>
        <w:t xml:space="preserve">i </w:t>
      </w:r>
      <w:r w:rsidR="00A840BF">
        <w:t>intygsapplikation</w:t>
      </w:r>
      <w:r>
        <w:t xml:space="preserve"> via</w:t>
      </w:r>
      <w:r w:rsidRPr="00347CC6">
        <w:t xml:space="preserve"> ett </w:t>
      </w:r>
      <w:r>
        <w:t>vård</w:t>
      </w:r>
      <w:r w:rsidRPr="00347CC6">
        <w:t>system</w:t>
      </w:r>
    </w:p>
    <w:p w14:paraId="7E6AAC6A" w14:textId="76AD949E" w:rsidR="00457841" w:rsidRDefault="00530CDD" w:rsidP="00457841">
      <w:r>
        <w:rPr>
          <w:noProof/>
          <w:lang w:eastAsia="sv-SE"/>
        </w:rPr>
        <w:drawing>
          <wp:inline distT="0" distB="0" distL="0" distR="0" wp14:anchorId="3056AEFD" wp14:editId="2A55A8DF">
            <wp:extent cx="6645910" cy="2339872"/>
            <wp:effectExtent l="0" t="0" r="8890" b="0"/>
            <wp:docPr id="34"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339872"/>
                    </a:xfrm>
                    <a:prstGeom prst="rect">
                      <a:avLst/>
                    </a:prstGeom>
                    <a:noFill/>
                    <a:ln>
                      <a:noFill/>
                    </a:ln>
                  </pic:spPr>
                </pic:pic>
              </a:graphicData>
            </a:graphic>
          </wp:inline>
        </w:drawing>
      </w:r>
    </w:p>
    <w:p w14:paraId="37BFCB2C" w14:textId="77777777" w:rsidR="0079366E" w:rsidRDefault="0079366E" w:rsidP="0079366E">
      <w:pPr>
        <w:pStyle w:val="Rubrik2Nr"/>
        <w:tabs>
          <w:tab w:val="clear" w:pos="680"/>
        </w:tabs>
        <w:ind w:firstLine="0"/>
      </w:pPr>
    </w:p>
    <w:p w14:paraId="5D655412" w14:textId="77777777" w:rsidR="00457841" w:rsidRDefault="00457841" w:rsidP="00457841">
      <w:pPr>
        <w:rPr>
          <w:color w:val="000000" w:themeColor="text1"/>
        </w:rPr>
      </w:pPr>
    </w:p>
    <w:p w14:paraId="1357103B" w14:textId="41F099F3" w:rsidR="00457841" w:rsidRDefault="00A840BF" w:rsidP="00457841">
      <w:pPr>
        <w:pStyle w:val="Rubrik5"/>
      </w:pPr>
      <w:r>
        <w:lastRenderedPageBreak/>
        <w:t>Editera ett intyg</w:t>
      </w:r>
    </w:p>
    <w:p w14:paraId="0E166B2C" w14:textId="757DA2E3" w:rsidR="00457841" w:rsidRPr="00A93089" w:rsidRDefault="00530CDD" w:rsidP="00457841">
      <w:r>
        <w:rPr>
          <w:noProof/>
          <w:lang w:eastAsia="sv-SE"/>
        </w:rPr>
        <w:drawing>
          <wp:inline distT="0" distB="0" distL="0" distR="0" wp14:anchorId="11F3B857" wp14:editId="139DF6AB">
            <wp:extent cx="6645910" cy="2090671"/>
            <wp:effectExtent l="0" t="0" r="8890" b="0"/>
            <wp:docPr id="3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090671"/>
                    </a:xfrm>
                    <a:prstGeom prst="rect">
                      <a:avLst/>
                    </a:prstGeom>
                    <a:noFill/>
                    <a:ln>
                      <a:noFill/>
                    </a:ln>
                  </pic:spPr>
                </pic:pic>
              </a:graphicData>
            </a:graphic>
          </wp:inline>
        </w:drawing>
      </w:r>
    </w:p>
    <w:p w14:paraId="0D1A3242" w14:textId="5B537567" w:rsidR="00457841" w:rsidRDefault="00A840BF" w:rsidP="00457841">
      <w:pPr>
        <w:pStyle w:val="Rubrik5"/>
      </w:pPr>
      <w:r>
        <w:t>Kopiera ett intyg</w:t>
      </w:r>
    </w:p>
    <w:p w14:paraId="4106B517" w14:textId="77777777" w:rsidR="00457841" w:rsidRDefault="00457841" w:rsidP="00457841">
      <w:pPr>
        <w:rPr>
          <w:color w:val="000000" w:themeColor="text1"/>
        </w:rPr>
      </w:pPr>
    </w:p>
    <w:p w14:paraId="395E0627" w14:textId="2CB60F35" w:rsidR="00457841" w:rsidRDefault="00530CDD" w:rsidP="00457841">
      <w:pPr>
        <w:rPr>
          <w:color w:val="000000" w:themeColor="text1"/>
        </w:rPr>
      </w:pPr>
      <w:r>
        <w:rPr>
          <w:noProof/>
          <w:color w:val="000000" w:themeColor="text1"/>
          <w:lang w:eastAsia="sv-SE"/>
        </w:rPr>
        <w:drawing>
          <wp:inline distT="0" distB="0" distL="0" distR="0" wp14:anchorId="53F76246" wp14:editId="48770B23">
            <wp:extent cx="6645910" cy="2631238"/>
            <wp:effectExtent l="0" t="0" r="8890" b="10795"/>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631238"/>
                    </a:xfrm>
                    <a:prstGeom prst="rect">
                      <a:avLst/>
                    </a:prstGeom>
                    <a:noFill/>
                    <a:ln>
                      <a:noFill/>
                    </a:ln>
                  </pic:spPr>
                </pic:pic>
              </a:graphicData>
            </a:graphic>
          </wp:inline>
        </w:drawing>
      </w:r>
    </w:p>
    <w:p w14:paraId="707ADCE4" w14:textId="77777777" w:rsidR="00561348" w:rsidRDefault="00561348" w:rsidP="00561348">
      <w:pPr>
        <w:pStyle w:val="Rubrik5"/>
      </w:pPr>
      <w:r>
        <w:lastRenderedPageBreak/>
        <w:t>Makulering av ett intyg</w:t>
      </w:r>
    </w:p>
    <w:p w14:paraId="347905A6" w14:textId="7A7E5CD8" w:rsidR="00561348" w:rsidRDefault="00530CDD" w:rsidP="00561348">
      <w:pPr>
        <w:rPr>
          <w:color w:val="000000" w:themeColor="text1"/>
        </w:rPr>
      </w:pPr>
      <w:r>
        <w:rPr>
          <w:noProof/>
          <w:color w:val="000000" w:themeColor="text1"/>
          <w:lang w:eastAsia="sv-SE"/>
        </w:rPr>
        <w:drawing>
          <wp:inline distT="0" distB="0" distL="0" distR="0" wp14:anchorId="7FD3BE0C" wp14:editId="11562EE1">
            <wp:extent cx="6645910" cy="2930242"/>
            <wp:effectExtent l="0" t="0" r="8890" b="0"/>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930242"/>
                    </a:xfrm>
                    <a:prstGeom prst="rect">
                      <a:avLst/>
                    </a:prstGeom>
                    <a:noFill/>
                    <a:ln>
                      <a:noFill/>
                    </a:ln>
                  </pic:spPr>
                </pic:pic>
              </a:graphicData>
            </a:graphic>
          </wp:inline>
        </w:drawing>
      </w:r>
    </w:p>
    <w:p w14:paraId="21DA7DA9" w14:textId="77777777" w:rsidR="00561348" w:rsidRDefault="00561348" w:rsidP="00561348">
      <w:pPr>
        <w:rPr>
          <w:color w:val="000000" w:themeColor="text1"/>
        </w:rPr>
      </w:pPr>
    </w:p>
    <w:p w14:paraId="671ED4FE" w14:textId="77777777" w:rsidR="00457841" w:rsidRDefault="00457841" w:rsidP="00457841">
      <w:pPr>
        <w:rPr>
          <w:color w:val="000000" w:themeColor="text1"/>
        </w:rPr>
      </w:pPr>
    </w:p>
    <w:p w14:paraId="24DDF169" w14:textId="65A745C5" w:rsidR="00457841" w:rsidRDefault="00561348" w:rsidP="00457841">
      <w:pPr>
        <w:pStyle w:val="Rubrik5"/>
      </w:pPr>
      <w:r>
        <w:t>Besvara en fråga</w:t>
      </w:r>
    </w:p>
    <w:p w14:paraId="71831A84" w14:textId="741F8EAA" w:rsidR="00457841" w:rsidRDefault="00530CDD" w:rsidP="00457841">
      <w:pPr>
        <w:rPr>
          <w:color w:val="000000" w:themeColor="text1"/>
        </w:rPr>
      </w:pPr>
      <w:r>
        <w:rPr>
          <w:noProof/>
          <w:color w:val="000000" w:themeColor="text1"/>
          <w:lang w:eastAsia="sv-SE"/>
        </w:rPr>
        <w:drawing>
          <wp:inline distT="0" distB="0" distL="0" distR="0" wp14:anchorId="306B148C" wp14:editId="43E362D6">
            <wp:extent cx="6645910" cy="2753357"/>
            <wp:effectExtent l="0" t="0" r="8890" b="0"/>
            <wp:docPr id="2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2753357"/>
                    </a:xfrm>
                    <a:prstGeom prst="rect">
                      <a:avLst/>
                    </a:prstGeom>
                    <a:noFill/>
                    <a:ln>
                      <a:noFill/>
                    </a:ln>
                  </pic:spPr>
                </pic:pic>
              </a:graphicData>
            </a:graphic>
          </wp:inline>
        </w:drawing>
      </w:r>
    </w:p>
    <w:p w14:paraId="4D9D1DD5" w14:textId="77777777" w:rsidR="00457841" w:rsidRDefault="00457841" w:rsidP="00457841">
      <w:pPr>
        <w:rPr>
          <w:color w:val="000000" w:themeColor="text1"/>
        </w:rPr>
      </w:pPr>
    </w:p>
    <w:p w14:paraId="1F8E532A" w14:textId="1092CCE8" w:rsidR="00457841" w:rsidRDefault="00561348" w:rsidP="00457841">
      <w:pPr>
        <w:pStyle w:val="Rubrik5"/>
      </w:pPr>
      <w:r>
        <w:lastRenderedPageBreak/>
        <w:t>Skicka en fråga</w:t>
      </w:r>
    </w:p>
    <w:p w14:paraId="3219437B" w14:textId="77777777" w:rsidR="00457841" w:rsidRDefault="00457841" w:rsidP="00457841">
      <w:pPr>
        <w:rPr>
          <w:color w:val="000000" w:themeColor="text1"/>
        </w:rPr>
      </w:pPr>
      <w:r>
        <w:rPr>
          <w:noProof/>
          <w:color w:val="000000" w:themeColor="text1"/>
          <w:lang w:eastAsia="sv-SE"/>
        </w:rPr>
        <w:drawing>
          <wp:inline distT="0" distB="0" distL="0" distR="0" wp14:anchorId="4837842A" wp14:editId="14D6156E">
            <wp:extent cx="6645910" cy="2851199"/>
            <wp:effectExtent l="0" t="0" r="8890" b="0"/>
            <wp:docPr id="3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851199"/>
                    </a:xfrm>
                    <a:prstGeom prst="rect">
                      <a:avLst/>
                    </a:prstGeom>
                    <a:noFill/>
                    <a:ln>
                      <a:noFill/>
                    </a:ln>
                  </pic:spPr>
                </pic:pic>
              </a:graphicData>
            </a:graphic>
          </wp:inline>
        </w:drawing>
      </w:r>
    </w:p>
    <w:p w14:paraId="0E3E9BA1" w14:textId="77777777" w:rsidR="00457841" w:rsidRDefault="00457841" w:rsidP="00457841">
      <w:pPr>
        <w:rPr>
          <w:color w:val="000000" w:themeColor="text1"/>
        </w:rPr>
      </w:pPr>
    </w:p>
    <w:p w14:paraId="12E53014" w14:textId="77777777" w:rsidR="00457841" w:rsidRDefault="00457841" w:rsidP="00457841">
      <w:pPr>
        <w:rPr>
          <w:color w:val="000000" w:themeColor="text1"/>
        </w:rPr>
      </w:pPr>
    </w:p>
    <w:p w14:paraId="48CA74ED" w14:textId="1C2B4161" w:rsidR="00457841" w:rsidRPr="00795BBD" w:rsidRDefault="00561348" w:rsidP="00457841">
      <w:pPr>
        <w:pStyle w:val="Rubrik5"/>
      </w:pPr>
      <w:r>
        <w:t xml:space="preserve">Hantera ett svar </w:t>
      </w:r>
    </w:p>
    <w:p w14:paraId="19F4744D" w14:textId="77777777" w:rsidR="00457841" w:rsidRDefault="00457841" w:rsidP="00457841">
      <w:pPr>
        <w:rPr>
          <w:color w:val="000000" w:themeColor="text1"/>
        </w:rPr>
      </w:pPr>
      <w:r>
        <w:rPr>
          <w:noProof/>
          <w:color w:val="000000" w:themeColor="text1"/>
          <w:lang w:eastAsia="sv-SE"/>
        </w:rPr>
        <w:drawing>
          <wp:inline distT="0" distB="0" distL="0" distR="0" wp14:anchorId="3BF6E727" wp14:editId="0A0EA208">
            <wp:extent cx="6645910" cy="2719145"/>
            <wp:effectExtent l="0" t="0" r="8890" b="0"/>
            <wp:docPr id="1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2719145"/>
                    </a:xfrm>
                    <a:prstGeom prst="rect">
                      <a:avLst/>
                    </a:prstGeom>
                    <a:noFill/>
                    <a:ln>
                      <a:noFill/>
                    </a:ln>
                  </pic:spPr>
                </pic:pic>
              </a:graphicData>
            </a:graphic>
          </wp:inline>
        </w:drawing>
      </w:r>
    </w:p>
    <w:p w14:paraId="521E7D65" w14:textId="77777777" w:rsidR="00457841" w:rsidRDefault="00457841" w:rsidP="00457841">
      <w:pPr>
        <w:rPr>
          <w:color w:val="000000" w:themeColor="text1"/>
        </w:rPr>
      </w:pPr>
    </w:p>
    <w:p w14:paraId="76BD7A35" w14:textId="77777777" w:rsidR="00457841" w:rsidRDefault="00457841" w:rsidP="00457841">
      <w:pPr>
        <w:rPr>
          <w:color w:val="000000" w:themeColor="text1"/>
        </w:rPr>
      </w:pPr>
    </w:p>
    <w:p w14:paraId="5E064062" w14:textId="77777777" w:rsidR="00457841" w:rsidRDefault="00457841" w:rsidP="00457841">
      <w:pPr>
        <w:pStyle w:val="Rubrik4"/>
        <w:spacing w:before="0"/>
        <w:ind w:left="864" w:hanging="864"/>
      </w:pPr>
      <w:r>
        <w:lastRenderedPageBreak/>
        <w:t>Sekvensdiagram</w:t>
      </w:r>
    </w:p>
    <w:p w14:paraId="30E0D6A1" w14:textId="00FD7240" w:rsidR="00457841" w:rsidRPr="00966FC9" w:rsidRDefault="00457841" w:rsidP="00457841">
      <w:r>
        <w:t>Följande sekvensdiagram tydliggör implementationen av arbetsflöden för djupintegration.</w:t>
      </w:r>
      <w:r w:rsidR="00B45640">
        <w:t xml:space="preserve"> Observera att vissa av flödena inkluderar tjänster i domänen insuranceprocess.healthreporting.</w:t>
      </w:r>
    </w:p>
    <w:p w14:paraId="3C96AEF6" w14:textId="47541288" w:rsidR="00457841" w:rsidRDefault="00457841" w:rsidP="00457841">
      <w:pPr>
        <w:pStyle w:val="Rubrik5"/>
      </w:pPr>
      <w:r w:rsidRPr="00347CC6">
        <w:t>Skapa ett intyg från ett journalsystem</w:t>
      </w:r>
      <w:r w:rsidR="00A840BF">
        <w:t>.</w:t>
      </w:r>
    </w:p>
    <w:p w14:paraId="7BC2F05A" w14:textId="27A09BA4" w:rsidR="00457841" w:rsidRPr="006253B0" w:rsidRDefault="00D95640" w:rsidP="00457841">
      <w:r>
        <w:rPr>
          <w:noProof/>
          <w:lang w:eastAsia="sv-SE"/>
        </w:rPr>
        <w:drawing>
          <wp:inline distT="0" distB="0" distL="0" distR="0" wp14:anchorId="1D402ED6" wp14:editId="5FED45B5">
            <wp:extent cx="6645910" cy="3412578"/>
            <wp:effectExtent l="0" t="0" r="889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412578"/>
                    </a:xfrm>
                    <a:prstGeom prst="rect">
                      <a:avLst/>
                    </a:prstGeom>
                    <a:noFill/>
                    <a:ln>
                      <a:noFill/>
                    </a:ln>
                  </pic:spPr>
                </pic:pic>
              </a:graphicData>
            </a:graphic>
          </wp:inline>
        </w:drawing>
      </w:r>
    </w:p>
    <w:p w14:paraId="008B9680" w14:textId="34F2C366" w:rsidR="00457841" w:rsidRDefault="00B45640" w:rsidP="00457841">
      <w:r>
        <w:t>Sekvensdiagrammet visar:</w:t>
      </w:r>
    </w:p>
    <w:p w14:paraId="1614BF12" w14:textId="391BFA09" w:rsidR="00B45640" w:rsidRDefault="00B45640" w:rsidP="00D95640">
      <w:pPr>
        <w:pStyle w:val="Liststycke"/>
        <w:numPr>
          <w:ilvl w:val="0"/>
          <w:numId w:val="8"/>
        </w:numPr>
      </w:pPr>
      <w:r>
        <w:t xml:space="preserve">Hur ett vårdsystem hämtar en </w:t>
      </w:r>
      <w:r w:rsidR="00D95640">
        <w:t>en lista på invånarens</w:t>
      </w:r>
      <w:r>
        <w:t xml:space="preserve"> intyg från </w:t>
      </w:r>
      <w:r w:rsidR="00D95640">
        <w:t>intygsapplikationen.</w:t>
      </w:r>
    </w:p>
    <w:p w14:paraId="549C6FCB" w14:textId="0B66C21C" w:rsidR="00D95640" w:rsidRDefault="00D95640" w:rsidP="00D95640">
      <w:pPr>
        <w:pStyle w:val="Liststycke"/>
        <w:numPr>
          <w:ilvl w:val="0"/>
          <w:numId w:val="8"/>
        </w:numPr>
      </w:pPr>
      <w:r>
        <w:t>Hur ett vårdsystem för att skapa ett intyg först anropar intygsapplikationen för att skapa ett utkast, vilket returnerar ett intygs-id som inkluderas vid efterföljande överhopp.</w:t>
      </w:r>
    </w:p>
    <w:p w14:paraId="0153EAE3" w14:textId="00317622" w:rsidR="00D95640" w:rsidRPr="00B45640" w:rsidRDefault="00D95640" w:rsidP="00D95640">
      <w:pPr>
        <w:pStyle w:val="Liststycke"/>
        <w:numPr>
          <w:ilvl w:val="0"/>
          <w:numId w:val="8"/>
        </w:numPr>
      </w:pPr>
      <w:r>
        <w:t>Hur skapandet av ett intyg resulterar i att en statusuppdatering skickas till vårdsystemet.</w:t>
      </w:r>
    </w:p>
    <w:p w14:paraId="06194BE6" w14:textId="77777777" w:rsidR="00457841" w:rsidRDefault="00457841" w:rsidP="00457841">
      <w:pPr>
        <w:rPr>
          <w:color w:val="4F81BD" w:themeColor="accent1"/>
        </w:rPr>
      </w:pPr>
    </w:p>
    <w:p w14:paraId="13816E28" w14:textId="661FA915" w:rsidR="00457841" w:rsidRPr="00347CC6" w:rsidRDefault="00457841" w:rsidP="00457841">
      <w:pPr>
        <w:pStyle w:val="Rubrik5"/>
      </w:pPr>
      <w:r>
        <w:t xml:space="preserve">Hantering av ett intyg i </w:t>
      </w:r>
      <w:r w:rsidR="00A840BF">
        <w:t>intygsapplikation</w:t>
      </w:r>
      <w:r>
        <w:t xml:space="preserve"> med tillhörande statusuppdateringar.</w:t>
      </w:r>
    </w:p>
    <w:p w14:paraId="676BAAF6" w14:textId="77777777" w:rsidR="00457841" w:rsidRDefault="00457841" w:rsidP="00457841">
      <w:pPr>
        <w:rPr>
          <w:color w:val="000000" w:themeColor="text1"/>
        </w:rPr>
      </w:pPr>
    </w:p>
    <w:p w14:paraId="288A834E" w14:textId="1FA46829" w:rsidR="00457841" w:rsidRDefault="00D95640" w:rsidP="00457841">
      <w:pPr>
        <w:rPr>
          <w:color w:val="000000" w:themeColor="text1"/>
        </w:rPr>
      </w:pPr>
      <w:r>
        <w:rPr>
          <w:noProof/>
          <w:color w:val="000000" w:themeColor="text1"/>
          <w:lang w:eastAsia="sv-SE"/>
        </w:rPr>
        <w:lastRenderedPageBreak/>
        <w:drawing>
          <wp:inline distT="0" distB="0" distL="0" distR="0" wp14:anchorId="13755E23" wp14:editId="10B8A434">
            <wp:extent cx="6645910" cy="4092231"/>
            <wp:effectExtent l="0" t="0" r="8890" b="0"/>
            <wp:docPr id="1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4092231"/>
                    </a:xfrm>
                    <a:prstGeom prst="rect">
                      <a:avLst/>
                    </a:prstGeom>
                    <a:noFill/>
                    <a:ln>
                      <a:noFill/>
                    </a:ln>
                  </pic:spPr>
                </pic:pic>
              </a:graphicData>
            </a:graphic>
          </wp:inline>
        </w:drawing>
      </w:r>
    </w:p>
    <w:p w14:paraId="04565344" w14:textId="678CFDEB" w:rsidR="00D95640" w:rsidRDefault="00D95640" w:rsidP="00457841">
      <w:pPr>
        <w:rPr>
          <w:color w:val="000000" w:themeColor="text1"/>
        </w:rPr>
      </w:pPr>
      <w:r>
        <w:rPr>
          <w:color w:val="000000" w:themeColor="text1"/>
        </w:rPr>
        <w:t>Sekvensdiagrammet visar:</w:t>
      </w:r>
    </w:p>
    <w:p w14:paraId="7EC5063B" w14:textId="49F38422" w:rsidR="00D95640" w:rsidRPr="00D95640" w:rsidRDefault="00D95640" w:rsidP="00D95640">
      <w:pPr>
        <w:pStyle w:val="Liststycke"/>
        <w:numPr>
          <w:ilvl w:val="0"/>
          <w:numId w:val="9"/>
        </w:numPr>
        <w:rPr>
          <w:color w:val="000000" w:themeColor="text1"/>
        </w:rPr>
      </w:pPr>
      <w:r>
        <w:rPr>
          <w:color w:val="000000" w:themeColor="text1"/>
        </w:rPr>
        <w:t>Hur olika händelser i intygsapplikationen resulterar i att statusuppdateringar skickas till vårdsystemet.</w:t>
      </w:r>
    </w:p>
    <w:p w14:paraId="64DC0E84" w14:textId="474D878F" w:rsidR="00457841" w:rsidRDefault="00457841" w:rsidP="00457841">
      <w:pPr>
        <w:pStyle w:val="Rubrik5"/>
        <w:rPr>
          <w:color w:val="4F81BD" w:themeColor="accent1"/>
        </w:rPr>
      </w:pPr>
      <w:r w:rsidRPr="00347CC6">
        <w:lastRenderedPageBreak/>
        <w:t>H</w:t>
      </w:r>
      <w:r>
        <w:t xml:space="preserve">antera ärende i </w:t>
      </w:r>
      <w:r w:rsidR="00A840BF">
        <w:t>intygsapplikation</w:t>
      </w:r>
      <w:r>
        <w:t xml:space="preserve"> med tillhörande statusuppda</w:t>
      </w:r>
      <w:r w:rsidR="00D95640">
        <w:t>teringar</w:t>
      </w:r>
    </w:p>
    <w:p w14:paraId="6925CD38" w14:textId="21009AC8" w:rsidR="00457841" w:rsidRDefault="007F4D71" w:rsidP="00457841">
      <w:pPr>
        <w:rPr>
          <w:color w:val="4F81BD" w:themeColor="accent1"/>
        </w:rPr>
      </w:pPr>
      <w:r>
        <w:rPr>
          <w:noProof/>
          <w:color w:val="4F81BD" w:themeColor="accent1"/>
          <w:lang w:eastAsia="sv-SE"/>
        </w:rPr>
        <w:drawing>
          <wp:inline distT="0" distB="0" distL="0" distR="0" wp14:anchorId="7ECC3E8A" wp14:editId="02A997CC">
            <wp:extent cx="6645910" cy="4955060"/>
            <wp:effectExtent l="0" t="0" r="8890" b="0"/>
            <wp:docPr id="1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4955060"/>
                    </a:xfrm>
                    <a:prstGeom prst="rect">
                      <a:avLst/>
                    </a:prstGeom>
                    <a:noFill/>
                    <a:ln>
                      <a:noFill/>
                    </a:ln>
                  </pic:spPr>
                </pic:pic>
              </a:graphicData>
            </a:graphic>
          </wp:inline>
        </w:drawing>
      </w:r>
    </w:p>
    <w:p w14:paraId="6A3ED36E" w14:textId="5D0651C8" w:rsidR="00457841" w:rsidRDefault="007F4D71" w:rsidP="00457841">
      <w:pPr>
        <w:rPr>
          <w:color w:val="000000" w:themeColor="text1"/>
        </w:rPr>
      </w:pPr>
      <w:r>
        <w:rPr>
          <w:color w:val="000000" w:themeColor="text1"/>
        </w:rPr>
        <w:t>Sekvensdiagrammet visar:</w:t>
      </w:r>
    </w:p>
    <w:p w14:paraId="3F312FDF" w14:textId="4B62FAEE" w:rsidR="007F4D71" w:rsidRDefault="007F4D71" w:rsidP="007F4D71">
      <w:pPr>
        <w:pStyle w:val="Liststycke"/>
        <w:numPr>
          <w:ilvl w:val="0"/>
          <w:numId w:val="9"/>
        </w:numPr>
        <w:rPr>
          <w:color w:val="000000" w:themeColor="text1"/>
        </w:rPr>
      </w:pPr>
      <w:r>
        <w:rPr>
          <w:color w:val="000000" w:themeColor="text1"/>
        </w:rPr>
        <w:t>Hur intygsapplikationen används för att visa intyg och dess relaterade ärenden (frågor och svar).</w:t>
      </w:r>
    </w:p>
    <w:p w14:paraId="18E79D3E" w14:textId="7CB20E84" w:rsidR="007F4D71" w:rsidRPr="007F4D71" w:rsidRDefault="007F4D71" w:rsidP="007F4D71">
      <w:pPr>
        <w:pStyle w:val="Liststycke"/>
        <w:numPr>
          <w:ilvl w:val="0"/>
          <w:numId w:val="9"/>
        </w:numPr>
        <w:rPr>
          <w:color w:val="000000" w:themeColor="text1"/>
        </w:rPr>
      </w:pPr>
      <w:r>
        <w:rPr>
          <w:color w:val="000000" w:themeColor="text1"/>
        </w:rPr>
        <w:t>Hur händelser r</w:t>
      </w:r>
      <w:r w:rsidR="00FC7920">
        <w:rPr>
          <w:color w:val="000000" w:themeColor="text1"/>
        </w:rPr>
        <w:t>elaterade till ärendehanteringen i intygsapplikationen</w:t>
      </w:r>
      <w:r>
        <w:rPr>
          <w:color w:val="000000" w:themeColor="text1"/>
        </w:rPr>
        <w:t xml:space="preserve"> resulterar i att statusuppdateringar skickas till vårdsystemet.</w:t>
      </w:r>
    </w:p>
    <w:p w14:paraId="074206FE" w14:textId="77777777" w:rsidR="00457841" w:rsidRDefault="00457841" w:rsidP="00457841">
      <w:pPr>
        <w:pStyle w:val="Rubrik5"/>
      </w:pPr>
      <w:r>
        <w:lastRenderedPageBreak/>
        <w:t>Nya frågor och svar från Försäkringskassan med tillhörande statusuppdateringar</w:t>
      </w:r>
    </w:p>
    <w:p w14:paraId="0B13048F" w14:textId="0B3419F2" w:rsidR="00457841" w:rsidRDefault="007F4D71" w:rsidP="00457841">
      <w:pPr>
        <w:rPr>
          <w:color w:val="000000" w:themeColor="text1"/>
        </w:rPr>
      </w:pPr>
      <w:r>
        <w:rPr>
          <w:noProof/>
          <w:color w:val="000000" w:themeColor="text1"/>
          <w:lang w:eastAsia="sv-SE"/>
        </w:rPr>
        <w:drawing>
          <wp:inline distT="0" distB="0" distL="0" distR="0" wp14:anchorId="13694590" wp14:editId="27309CCD">
            <wp:extent cx="6645910" cy="1975512"/>
            <wp:effectExtent l="0" t="0" r="8890" b="571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975512"/>
                    </a:xfrm>
                    <a:prstGeom prst="rect">
                      <a:avLst/>
                    </a:prstGeom>
                    <a:noFill/>
                    <a:ln>
                      <a:noFill/>
                    </a:ln>
                  </pic:spPr>
                </pic:pic>
              </a:graphicData>
            </a:graphic>
          </wp:inline>
        </w:drawing>
      </w:r>
    </w:p>
    <w:p w14:paraId="73A2A3F5" w14:textId="4A22DC74" w:rsidR="00457841" w:rsidRDefault="00FC7920" w:rsidP="00457841">
      <w:pPr>
        <w:rPr>
          <w:color w:val="000000" w:themeColor="text1"/>
        </w:rPr>
      </w:pPr>
      <w:r>
        <w:rPr>
          <w:color w:val="000000" w:themeColor="text1"/>
        </w:rPr>
        <w:t>Sekvensdiagrammet visar:</w:t>
      </w:r>
    </w:p>
    <w:p w14:paraId="03D9807D" w14:textId="55E3EAAB" w:rsidR="00FC7920" w:rsidRPr="00FC7920" w:rsidRDefault="00FC7920" w:rsidP="00FC7920">
      <w:pPr>
        <w:pStyle w:val="Liststycke"/>
        <w:numPr>
          <w:ilvl w:val="0"/>
          <w:numId w:val="10"/>
        </w:numPr>
        <w:rPr>
          <w:color w:val="000000" w:themeColor="text1"/>
        </w:rPr>
      </w:pPr>
      <w:r>
        <w:rPr>
          <w:color w:val="000000" w:themeColor="text1"/>
        </w:rPr>
        <w:t>Hur inkommande frågor och svar från försäkringskassan resulterar i att statusuppdateringar skickas till vårdsystemet.</w:t>
      </w:r>
    </w:p>
    <w:p w14:paraId="4178EF2E" w14:textId="77777777" w:rsidR="00457841" w:rsidRPr="006E7140" w:rsidRDefault="00457841" w:rsidP="00457841"/>
    <w:p w14:paraId="577C973E" w14:textId="77777777" w:rsidR="00457841" w:rsidRDefault="00457841" w:rsidP="00457841">
      <w:pPr>
        <w:pStyle w:val="Rubrik3"/>
      </w:pPr>
      <w:bookmarkStart w:id="42" w:name="_Toc284833072"/>
      <w:r>
        <w:t>Invånarens hantering av intyg</w:t>
      </w:r>
      <w:bookmarkEnd w:id="42"/>
    </w:p>
    <w:p w14:paraId="61C31610" w14:textId="77777777" w:rsidR="00457841" w:rsidRDefault="00457841" w:rsidP="00457841">
      <w:pPr>
        <w:pStyle w:val="Rubrik4"/>
      </w:pPr>
      <w:r>
        <w:t>Visa intyg</w:t>
      </w:r>
    </w:p>
    <w:p w14:paraId="14325D46" w14:textId="77777777" w:rsidR="00457841" w:rsidRPr="009F13A7" w:rsidRDefault="00457841" w:rsidP="00457841">
      <w:r>
        <w:rPr>
          <w:noProof/>
          <w:lang w:eastAsia="sv-SE"/>
        </w:rPr>
        <w:drawing>
          <wp:inline distT="0" distB="0" distL="0" distR="0" wp14:anchorId="1996B282" wp14:editId="454AE211">
            <wp:extent cx="5257800" cy="147345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 intyg - Invånare1.png"/>
                    <pic:cNvPicPr/>
                  </pic:nvPicPr>
                  <pic:blipFill>
                    <a:blip r:embed="rId24">
                      <a:extLst>
                        <a:ext uri="{28A0092B-C50C-407E-A947-70E740481C1C}">
                          <a14:useLocalDpi xmlns:a14="http://schemas.microsoft.com/office/drawing/2010/main" val="0"/>
                        </a:ext>
                      </a:extLst>
                    </a:blip>
                    <a:stretch>
                      <a:fillRect/>
                    </a:stretch>
                  </pic:blipFill>
                  <pic:spPr>
                    <a:xfrm>
                      <a:off x="0" y="0"/>
                      <a:ext cx="5257800" cy="1473450"/>
                    </a:xfrm>
                    <a:prstGeom prst="rect">
                      <a:avLst/>
                    </a:prstGeom>
                  </pic:spPr>
                </pic:pic>
              </a:graphicData>
            </a:graphic>
          </wp:inline>
        </w:drawing>
      </w:r>
    </w:p>
    <w:p w14:paraId="6B310AC3" w14:textId="77777777" w:rsidR="00457841" w:rsidRDefault="00457841" w:rsidP="00457841">
      <w:pPr>
        <w:tabs>
          <w:tab w:val="left" w:pos="3912"/>
        </w:tabs>
        <w:rPr>
          <w:color w:val="4F81BD" w:themeColor="accent1"/>
        </w:rPr>
      </w:pPr>
      <w:r>
        <w:rPr>
          <w:color w:val="4F81BD" w:themeColor="accent1"/>
        </w:rPr>
        <w:tab/>
      </w:r>
    </w:p>
    <w:p w14:paraId="5376CDDB" w14:textId="77777777" w:rsidR="00457841" w:rsidRDefault="00457841" w:rsidP="00457841">
      <w:pPr>
        <w:pStyle w:val="Rubrik5"/>
      </w:pPr>
      <w:r>
        <w:t>Arbetsflöde </w:t>
      </w:r>
    </w:p>
    <w:tbl>
      <w:tblPr>
        <w:tblStyle w:val="Tabellrutnt"/>
        <w:tblW w:w="10606" w:type="dxa"/>
        <w:tblLook w:val="04A0" w:firstRow="1" w:lastRow="0" w:firstColumn="1" w:lastColumn="0" w:noHBand="0" w:noVBand="1"/>
      </w:tblPr>
      <w:tblGrid>
        <w:gridCol w:w="2943"/>
        <w:gridCol w:w="7663"/>
      </w:tblGrid>
      <w:tr w:rsidR="00457841" w14:paraId="0A806106" w14:textId="77777777" w:rsidTr="00547985">
        <w:tc>
          <w:tcPr>
            <w:tcW w:w="2943" w:type="dxa"/>
            <w:vAlign w:val="center"/>
          </w:tcPr>
          <w:p w14:paraId="0FC41D82" w14:textId="77777777" w:rsidR="00457841" w:rsidRDefault="00457841" w:rsidP="00547985">
            <w:r>
              <w:rPr>
                <w:rStyle w:val="Betoning2"/>
                <w:rFonts w:ascii="Arial" w:hAnsi="Arial"/>
                <w:color w:val="000000"/>
              </w:rPr>
              <w:t>Namn/beteckning</w:t>
            </w:r>
          </w:p>
        </w:tc>
        <w:tc>
          <w:tcPr>
            <w:tcW w:w="7663" w:type="dxa"/>
            <w:vAlign w:val="center"/>
          </w:tcPr>
          <w:p w14:paraId="71ACBA9F" w14:textId="77777777" w:rsidR="00457841" w:rsidRDefault="00457841" w:rsidP="00547985">
            <w:r>
              <w:rPr>
                <w:rStyle w:val="Betoning2"/>
                <w:rFonts w:ascii="Arial" w:hAnsi="Arial"/>
                <w:color w:val="000000"/>
              </w:rPr>
              <w:t>Beskrivning</w:t>
            </w:r>
          </w:p>
        </w:tc>
      </w:tr>
      <w:tr w:rsidR="00457841" w14:paraId="0D86EDF0" w14:textId="77777777" w:rsidTr="00547985">
        <w:tc>
          <w:tcPr>
            <w:tcW w:w="2943" w:type="dxa"/>
            <w:vAlign w:val="center"/>
          </w:tcPr>
          <w:p w14:paraId="7A16CF02" w14:textId="77777777" w:rsidR="00457841" w:rsidRDefault="00457841" w:rsidP="00547985">
            <w:r>
              <w:rPr>
                <w:rStyle w:val="Betoning2"/>
                <w:rFonts w:ascii="Arial" w:hAnsi="Arial"/>
                <w:color w:val="000000"/>
              </w:rPr>
              <w:t>Ha behov av att titta på intyg</w:t>
            </w:r>
          </w:p>
        </w:tc>
        <w:tc>
          <w:tcPr>
            <w:tcW w:w="7663" w:type="dxa"/>
            <w:vAlign w:val="center"/>
          </w:tcPr>
          <w:p w14:paraId="581089E5" w14:textId="77777777" w:rsidR="00457841" w:rsidRDefault="00457841" w:rsidP="00547985">
            <w:r>
              <w:t>Det arbetssteg som startar flödet är att invånaren har ett behov av att se ett intyg.</w:t>
            </w:r>
          </w:p>
        </w:tc>
      </w:tr>
      <w:tr w:rsidR="00457841" w14:paraId="5F956614" w14:textId="77777777" w:rsidTr="00547985">
        <w:tc>
          <w:tcPr>
            <w:tcW w:w="2943" w:type="dxa"/>
            <w:vAlign w:val="center"/>
          </w:tcPr>
          <w:p w14:paraId="0C62B834" w14:textId="77777777" w:rsidR="00457841" w:rsidRDefault="00457841" w:rsidP="00547985">
            <w:r>
              <w:rPr>
                <w:rStyle w:val="Betoning2"/>
                <w:rFonts w:ascii="Arial" w:eastAsia="Times New Roman" w:hAnsi="Arial"/>
                <w:color w:val="000000"/>
              </w:rPr>
              <w:t>Sök intyg</w:t>
            </w:r>
          </w:p>
        </w:tc>
        <w:tc>
          <w:tcPr>
            <w:tcW w:w="7663" w:type="dxa"/>
            <w:vAlign w:val="center"/>
          </w:tcPr>
          <w:p w14:paraId="42415637" w14:textId="77777777" w:rsidR="00457841" w:rsidRDefault="00457841" w:rsidP="00547985">
            <w:r>
              <w:rPr>
                <w:rFonts w:eastAsia="Times New Roman"/>
              </w:rPr>
              <w:t>Sökning av invånarens intyg.</w:t>
            </w:r>
          </w:p>
        </w:tc>
      </w:tr>
      <w:tr w:rsidR="00457841" w14:paraId="3EE9F4B4" w14:textId="77777777" w:rsidTr="00547985">
        <w:tc>
          <w:tcPr>
            <w:tcW w:w="2943" w:type="dxa"/>
            <w:vAlign w:val="center"/>
          </w:tcPr>
          <w:p w14:paraId="0179EEE7" w14:textId="77777777" w:rsidR="00457841" w:rsidRDefault="00457841" w:rsidP="00547985">
            <w:r>
              <w:rPr>
                <w:rStyle w:val="Betoning2"/>
                <w:rFonts w:ascii="Arial" w:hAnsi="Arial"/>
                <w:color w:val="000000"/>
              </w:rPr>
              <w:t>Titta på lista med intyg</w:t>
            </w:r>
          </w:p>
        </w:tc>
        <w:tc>
          <w:tcPr>
            <w:tcW w:w="7663" w:type="dxa"/>
            <w:vAlign w:val="center"/>
          </w:tcPr>
          <w:p w14:paraId="3DCEBB08" w14:textId="77777777" w:rsidR="00457841" w:rsidRDefault="00457841" w:rsidP="00547985">
            <w:r>
              <w:t>En lista av intyg hämtas och visas för Invånaren. Från listan väljs ett intyg där man vill se hela intyget.</w:t>
            </w:r>
          </w:p>
        </w:tc>
      </w:tr>
      <w:tr w:rsidR="00457841" w14:paraId="01E9348C" w14:textId="77777777" w:rsidTr="00547985">
        <w:tc>
          <w:tcPr>
            <w:tcW w:w="2943" w:type="dxa"/>
            <w:vAlign w:val="center"/>
          </w:tcPr>
          <w:p w14:paraId="305D77AE" w14:textId="77777777" w:rsidR="00457841" w:rsidRDefault="00457841" w:rsidP="00547985">
            <w:pPr>
              <w:rPr>
                <w:rStyle w:val="Betoning2"/>
                <w:rFonts w:ascii="Arial" w:hAnsi="Arial"/>
                <w:color w:val="000000"/>
              </w:rPr>
            </w:pPr>
            <w:r>
              <w:rPr>
                <w:rStyle w:val="Betoning2"/>
                <w:rFonts w:ascii="Arial" w:eastAsia="Times New Roman" w:hAnsi="Arial"/>
                <w:color w:val="000000"/>
              </w:rPr>
              <w:t>Välja intyg</w:t>
            </w:r>
          </w:p>
        </w:tc>
        <w:tc>
          <w:tcPr>
            <w:tcW w:w="7663" w:type="dxa"/>
            <w:vAlign w:val="center"/>
          </w:tcPr>
          <w:p w14:paraId="0CC52355" w14:textId="77777777" w:rsidR="00457841" w:rsidRDefault="00457841" w:rsidP="00547985">
            <w:r>
              <w:t>Valt intyg hämtas</w:t>
            </w:r>
          </w:p>
        </w:tc>
      </w:tr>
      <w:tr w:rsidR="00457841" w14:paraId="7EF25310" w14:textId="77777777" w:rsidTr="00547985">
        <w:tc>
          <w:tcPr>
            <w:tcW w:w="2943" w:type="dxa"/>
            <w:vAlign w:val="center"/>
          </w:tcPr>
          <w:p w14:paraId="6A9188F8" w14:textId="77777777" w:rsidR="00457841" w:rsidRDefault="00457841" w:rsidP="00547985">
            <w:pPr>
              <w:rPr>
                <w:rStyle w:val="Betoning2"/>
                <w:rFonts w:ascii="Arial" w:hAnsi="Arial"/>
                <w:color w:val="000000"/>
              </w:rPr>
            </w:pPr>
            <w:r>
              <w:rPr>
                <w:rStyle w:val="Betoning2"/>
                <w:rFonts w:ascii="Arial" w:hAnsi="Arial"/>
                <w:color w:val="000000"/>
              </w:rPr>
              <w:t>Titta på intyg</w:t>
            </w:r>
          </w:p>
        </w:tc>
        <w:tc>
          <w:tcPr>
            <w:tcW w:w="7663" w:type="dxa"/>
            <w:vAlign w:val="center"/>
          </w:tcPr>
          <w:p w14:paraId="6C406F14" w14:textId="77777777" w:rsidR="00457841" w:rsidRDefault="00457841" w:rsidP="00547985">
            <w:r>
              <w:t>Hämtat intyg visas för invånaren</w:t>
            </w:r>
          </w:p>
        </w:tc>
      </w:tr>
    </w:tbl>
    <w:p w14:paraId="3169964F" w14:textId="77777777" w:rsidR="00457841" w:rsidRDefault="00457841" w:rsidP="00457841">
      <w:pPr>
        <w:pStyle w:val="Rubrik5"/>
      </w:pPr>
      <w:r w:rsidRPr="009F13A7">
        <w:lastRenderedPageBreak/>
        <w:t>Roller</w:t>
      </w:r>
    </w:p>
    <w:tbl>
      <w:tblPr>
        <w:tblStyle w:val="Tabellrutnt"/>
        <w:tblW w:w="10606" w:type="dxa"/>
        <w:tblLook w:val="04A0" w:firstRow="1" w:lastRow="0" w:firstColumn="1" w:lastColumn="0" w:noHBand="0" w:noVBand="1"/>
      </w:tblPr>
      <w:tblGrid>
        <w:gridCol w:w="3510"/>
        <w:gridCol w:w="7096"/>
      </w:tblGrid>
      <w:tr w:rsidR="00457841" w14:paraId="34F15FB7" w14:textId="77777777" w:rsidTr="00547985">
        <w:tc>
          <w:tcPr>
            <w:tcW w:w="3510" w:type="dxa"/>
            <w:vAlign w:val="center"/>
          </w:tcPr>
          <w:p w14:paraId="3AB8142A" w14:textId="77777777" w:rsidR="00457841" w:rsidRDefault="00457841" w:rsidP="00547985">
            <w:r>
              <w:rPr>
                <w:rStyle w:val="Betoning2"/>
                <w:rFonts w:ascii="Arial" w:hAnsi="Arial"/>
                <w:color w:val="000000"/>
              </w:rPr>
              <w:t>Namn/beteckning</w:t>
            </w:r>
          </w:p>
        </w:tc>
        <w:tc>
          <w:tcPr>
            <w:tcW w:w="7096" w:type="dxa"/>
            <w:vAlign w:val="center"/>
          </w:tcPr>
          <w:p w14:paraId="42EA6354" w14:textId="77777777" w:rsidR="00457841" w:rsidRDefault="00457841" w:rsidP="00547985">
            <w:r>
              <w:rPr>
                <w:rStyle w:val="Betoning2"/>
                <w:rFonts w:ascii="Arial" w:hAnsi="Arial"/>
                <w:color w:val="000000"/>
              </w:rPr>
              <w:t>Beskrivning</w:t>
            </w:r>
          </w:p>
        </w:tc>
      </w:tr>
      <w:tr w:rsidR="00457841" w14:paraId="1B3C63B3" w14:textId="77777777" w:rsidTr="00547985">
        <w:tc>
          <w:tcPr>
            <w:tcW w:w="3510" w:type="dxa"/>
            <w:vAlign w:val="center"/>
          </w:tcPr>
          <w:p w14:paraId="2AF1ACEC" w14:textId="77777777" w:rsidR="00457841" w:rsidRDefault="00457841" w:rsidP="00547985">
            <w:r>
              <w:rPr>
                <w:rStyle w:val="Betoning2"/>
                <w:rFonts w:ascii="Arial" w:hAnsi="Arial"/>
                <w:color w:val="000000"/>
              </w:rPr>
              <w:t>Invånare</w:t>
            </w:r>
          </w:p>
        </w:tc>
        <w:tc>
          <w:tcPr>
            <w:tcW w:w="7096" w:type="dxa"/>
            <w:vAlign w:val="center"/>
          </w:tcPr>
          <w:p w14:paraId="1483B17A" w14:textId="77777777" w:rsidR="00457841" w:rsidRDefault="00457841" w:rsidP="00547985">
            <w:r>
              <w:t>Invånare som har ett behov av att se sina intyg</w:t>
            </w:r>
          </w:p>
        </w:tc>
      </w:tr>
    </w:tbl>
    <w:p w14:paraId="76C97D5A" w14:textId="77777777" w:rsidR="00457841" w:rsidRPr="009F13A7" w:rsidRDefault="00457841" w:rsidP="00457841">
      <w:pPr>
        <w:pStyle w:val="Rubrik5"/>
      </w:pPr>
      <w:r>
        <w:t>Informationsmängder </w:t>
      </w:r>
    </w:p>
    <w:tbl>
      <w:tblPr>
        <w:tblStyle w:val="Tabellrutnt"/>
        <w:tblW w:w="10606" w:type="dxa"/>
        <w:tblLook w:val="04A0" w:firstRow="1" w:lastRow="0" w:firstColumn="1" w:lastColumn="0" w:noHBand="0" w:noVBand="1"/>
      </w:tblPr>
      <w:tblGrid>
        <w:gridCol w:w="3510"/>
        <w:gridCol w:w="7096"/>
      </w:tblGrid>
      <w:tr w:rsidR="00457841" w14:paraId="08E3D6B8" w14:textId="77777777" w:rsidTr="00547985">
        <w:tc>
          <w:tcPr>
            <w:tcW w:w="3510" w:type="dxa"/>
            <w:vAlign w:val="center"/>
          </w:tcPr>
          <w:p w14:paraId="2ADACFCC" w14:textId="77777777" w:rsidR="00457841" w:rsidRDefault="00457841" w:rsidP="00547985">
            <w:r>
              <w:rPr>
                <w:rStyle w:val="Betoning2"/>
                <w:rFonts w:ascii="Arial" w:hAnsi="Arial"/>
                <w:color w:val="000000"/>
              </w:rPr>
              <w:t>Namn/beteckning</w:t>
            </w:r>
          </w:p>
        </w:tc>
        <w:tc>
          <w:tcPr>
            <w:tcW w:w="7096" w:type="dxa"/>
            <w:vAlign w:val="center"/>
          </w:tcPr>
          <w:p w14:paraId="27628061" w14:textId="77777777" w:rsidR="00457841" w:rsidRDefault="00457841" w:rsidP="00547985">
            <w:r>
              <w:rPr>
                <w:rStyle w:val="Betoning2"/>
                <w:rFonts w:ascii="Arial" w:hAnsi="Arial"/>
                <w:color w:val="000000"/>
              </w:rPr>
              <w:t>Beskrivning</w:t>
            </w:r>
          </w:p>
        </w:tc>
      </w:tr>
      <w:tr w:rsidR="00457841" w14:paraId="0554998A" w14:textId="77777777" w:rsidTr="00547985">
        <w:tc>
          <w:tcPr>
            <w:tcW w:w="3510" w:type="dxa"/>
            <w:vAlign w:val="center"/>
          </w:tcPr>
          <w:p w14:paraId="27B0FD47" w14:textId="77777777" w:rsidR="00457841" w:rsidRDefault="00457841" w:rsidP="00547985">
            <w:r>
              <w:rPr>
                <w:rStyle w:val="Betoning2"/>
                <w:rFonts w:ascii="Arial" w:eastAsia="Times New Roman" w:hAnsi="Arial"/>
                <w:color w:val="000000"/>
              </w:rPr>
              <w:t>person-id</w:t>
            </w:r>
          </w:p>
        </w:tc>
        <w:tc>
          <w:tcPr>
            <w:tcW w:w="7096" w:type="dxa"/>
            <w:vAlign w:val="center"/>
          </w:tcPr>
          <w:p w14:paraId="4BF15B9E" w14:textId="77777777" w:rsidR="00457841" w:rsidRDefault="00457841" w:rsidP="00547985">
            <w:r>
              <w:t>Invånarens person-id.</w:t>
            </w:r>
          </w:p>
        </w:tc>
      </w:tr>
      <w:tr w:rsidR="00457841" w14:paraId="47989BB7" w14:textId="77777777" w:rsidTr="00547985">
        <w:tc>
          <w:tcPr>
            <w:tcW w:w="3510" w:type="dxa"/>
            <w:vAlign w:val="center"/>
          </w:tcPr>
          <w:p w14:paraId="1992EE25" w14:textId="77777777" w:rsidR="00457841" w:rsidRDefault="00457841" w:rsidP="00547985">
            <w:r>
              <w:rPr>
                <w:rStyle w:val="Betoning2"/>
                <w:rFonts w:ascii="Arial" w:hAnsi="Arial"/>
                <w:color w:val="000000"/>
              </w:rPr>
              <w:t>Lista med intyg</w:t>
            </w:r>
          </w:p>
        </w:tc>
        <w:tc>
          <w:tcPr>
            <w:tcW w:w="7096" w:type="dxa"/>
            <w:vAlign w:val="center"/>
          </w:tcPr>
          <w:p w14:paraId="34C6BEF5" w14:textId="77777777" w:rsidR="00457841" w:rsidRDefault="00457841" w:rsidP="00547985">
            <w:r>
              <w:t>En lista med intyg för en viss invånare</w:t>
            </w:r>
          </w:p>
        </w:tc>
      </w:tr>
      <w:tr w:rsidR="00457841" w14:paraId="3C694B00" w14:textId="77777777" w:rsidTr="00547985">
        <w:tc>
          <w:tcPr>
            <w:tcW w:w="3510" w:type="dxa"/>
            <w:vAlign w:val="center"/>
          </w:tcPr>
          <w:p w14:paraId="449A85BC" w14:textId="77777777" w:rsidR="00457841" w:rsidRPr="007B59CA" w:rsidRDefault="00457841" w:rsidP="00547985">
            <w:pPr>
              <w:rPr>
                <w:rStyle w:val="Betoning2"/>
                <w:rFonts w:ascii="Arial" w:hAnsi="Arial"/>
                <w:b w:val="0"/>
                <w:color w:val="000000"/>
              </w:rPr>
            </w:pPr>
            <w:r>
              <w:rPr>
                <w:rStyle w:val="Betoning2"/>
                <w:rFonts w:ascii="Arial" w:hAnsi="Arial"/>
                <w:color w:val="000000"/>
              </w:rPr>
              <w:t>intygs-id</w:t>
            </w:r>
          </w:p>
        </w:tc>
        <w:tc>
          <w:tcPr>
            <w:tcW w:w="7096" w:type="dxa"/>
            <w:vAlign w:val="center"/>
          </w:tcPr>
          <w:p w14:paraId="7709575C" w14:textId="77777777" w:rsidR="00457841" w:rsidRDefault="00457841" w:rsidP="00547985">
            <w:r>
              <w:t>Information som krävs för att hämta ett intyg från Intygstjänsten.</w:t>
            </w:r>
          </w:p>
        </w:tc>
      </w:tr>
      <w:tr w:rsidR="00457841" w14:paraId="510C7745" w14:textId="77777777" w:rsidTr="00547985">
        <w:tc>
          <w:tcPr>
            <w:tcW w:w="3510" w:type="dxa"/>
            <w:vAlign w:val="center"/>
          </w:tcPr>
          <w:p w14:paraId="2E6F0C1A" w14:textId="77777777" w:rsidR="00457841" w:rsidRDefault="00457841" w:rsidP="00547985">
            <w:pPr>
              <w:rPr>
                <w:rStyle w:val="Betoning2"/>
                <w:rFonts w:ascii="Arial" w:hAnsi="Arial"/>
                <w:color w:val="000000"/>
              </w:rPr>
            </w:pPr>
            <w:r>
              <w:rPr>
                <w:rStyle w:val="Betoning2"/>
                <w:rFonts w:ascii="Arial" w:hAnsi="Arial"/>
                <w:color w:val="000000"/>
              </w:rPr>
              <w:t>Intyg</w:t>
            </w:r>
          </w:p>
        </w:tc>
        <w:tc>
          <w:tcPr>
            <w:tcW w:w="7096" w:type="dxa"/>
            <w:vAlign w:val="center"/>
          </w:tcPr>
          <w:p w14:paraId="753017C3" w14:textId="77777777" w:rsidR="00457841" w:rsidRDefault="00457841" w:rsidP="00547985">
            <w:r>
              <w:t>Ett specifikt intyg som finns sparat i Intygstjänsten</w:t>
            </w:r>
          </w:p>
        </w:tc>
      </w:tr>
    </w:tbl>
    <w:p w14:paraId="66486D67" w14:textId="77777777" w:rsidR="00457841" w:rsidRPr="0005431F" w:rsidRDefault="00457841" w:rsidP="00457841">
      <w:pPr>
        <w:pStyle w:val="Rubrik5"/>
      </w:pPr>
      <w:r>
        <w:t>Informationslager</w:t>
      </w:r>
    </w:p>
    <w:tbl>
      <w:tblPr>
        <w:tblStyle w:val="Tabellrutnt"/>
        <w:tblW w:w="10606" w:type="dxa"/>
        <w:tblLook w:val="04A0" w:firstRow="1" w:lastRow="0" w:firstColumn="1" w:lastColumn="0" w:noHBand="0" w:noVBand="1"/>
      </w:tblPr>
      <w:tblGrid>
        <w:gridCol w:w="2093"/>
        <w:gridCol w:w="8513"/>
      </w:tblGrid>
      <w:tr w:rsidR="00457841" w14:paraId="7C12DB2F" w14:textId="77777777" w:rsidTr="00547985">
        <w:tc>
          <w:tcPr>
            <w:tcW w:w="2093" w:type="dxa"/>
            <w:vAlign w:val="center"/>
          </w:tcPr>
          <w:p w14:paraId="0399F25F" w14:textId="77777777" w:rsidR="00457841" w:rsidRDefault="00457841" w:rsidP="00547985">
            <w:r>
              <w:rPr>
                <w:rStyle w:val="Betoning2"/>
                <w:rFonts w:ascii="Arial" w:hAnsi="Arial"/>
                <w:color w:val="000000"/>
              </w:rPr>
              <w:t>Namn/beteckning</w:t>
            </w:r>
          </w:p>
        </w:tc>
        <w:tc>
          <w:tcPr>
            <w:tcW w:w="8513" w:type="dxa"/>
            <w:vAlign w:val="center"/>
          </w:tcPr>
          <w:p w14:paraId="43F3D3D8" w14:textId="77777777" w:rsidR="00457841" w:rsidRDefault="00457841" w:rsidP="00547985">
            <w:r>
              <w:rPr>
                <w:rStyle w:val="Betoning2"/>
                <w:rFonts w:ascii="Arial" w:hAnsi="Arial"/>
                <w:color w:val="000000"/>
              </w:rPr>
              <w:t>Beskrivning</w:t>
            </w:r>
          </w:p>
        </w:tc>
      </w:tr>
      <w:tr w:rsidR="00457841" w14:paraId="0DBBF4F1" w14:textId="77777777" w:rsidTr="00547985">
        <w:tc>
          <w:tcPr>
            <w:tcW w:w="2093" w:type="dxa"/>
            <w:vAlign w:val="center"/>
          </w:tcPr>
          <w:p w14:paraId="7A6F927B" w14:textId="77777777" w:rsidR="00457841" w:rsidRDefault="00457841" w:rsidP="00547985">
            <w:r>
              <w:rPr>
                <w:rStyle w:val="Betoning2"/>
                <w:rFonts w:ascii="Arial" w:hAnsi="Arial"/>
                <w:color w:val="000000"/>
              </w:rPr>
              <w:t>Intygstjänst</w:t>
            </w:r>
          </w:p>
        </w:tc>
        <w:tc>
          <w:tcPr>
            <w:tcW w:w="8513" w:type="dxa"/>
            <w:vAlign w:val="center"/>
          </w:tcPr>
          <w:p w14:paraId="255374FE" w14:textId="77777777" w:rsidR="00457841" w:rsidRDefault="00457841" w:rsidP="00547985">
            <w:r>
              <w:t>Tjänst där alla intyg lagras och kommuniceras vidare på vårdsidan.</w:t>
            </w:r>
          </w:p>
        </w:tc>
      </w:tr>
    </w:tbl>
    <w:p w14:paraId="7EB06BA8" w14:textId="77777777" w:rsidR="00457841" w:rsidRPr="0005431F" w:rsidRDefault="00457841" w:rsidP="00457841"/>
    <w:p w14:paraId="511F0F61" w14:textId="77777777" w:rsidR="00457841" w:rsidRDefault="00457841" w:rsidP="00457841">
      <w:pPr>
        <w:pStyle w:val="Rubrik5"/>
      </w:pPr>
      <w:r>
        <w:t>Sekvensdiagram</w:t>
      </w:r>
    </w:p>
    <w:p w14:paraId="2F9DE61D" w14:textId="77777777" w:rsidR="00457841" w:rsidRDefault="00457841" w:rsidP="00457841">
      <w:r>
        <w:rPr>
          <w:noProof/>
          <w:lang w:eastAsia="sv-SE"/>
        </w:rPr>
        <w:drawing>
          <wp:inline distT="0" distB="0" distL="0" distR="0" wp14:anchorId="64CF92E5" wp14:editId="0A434A8A">
            <wp:extent cx="6645910" cy="2882276"/>
            <wp:effectExtent l="0" t="0" r="8890" b="0"/>
            <wp:docPr id="26"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2882276"/>
                    </a:xfrm>
                    <a:prstGeom prst="rect">
                      <a:avLst/>
                    </a:prstGeom>
                    <a:noFill/>
                    <a:ln>
                      <a:noFill/>
                    </a:ln>
                  </pic:spPr>
                </pic:pic>
              </a:graphicData>
            </a:graphic>
          </wp:inline>
        </w:drawing>
      </w:r>
    </w:p>
    <w:p w14:paraId="5791B343" w14:textId="77777777" w:rsidR="00457841" w:rsidRDefault="00457841" w:rsidP="00457841">
      <w:r>
        <w:t>Ovanstående sekvensdiagram visar:</w:t>
      </w:r>
    </w:p>
    <w:p w14:paraId="0B96EB2F" w14:textId="77777777" w:rsidR="00457841" w:rsidRPr="00742866" w:rsidRDefault="00457841" w:rsidP="00D95640">
      <w:pPr>
        <w:pStyle w:val="Liststycke"/>
        <w:numPr>
          <w:ilvl w:val="0"/>
          <w:numId w:val="4"/>
        </w:numPr>
      </w:pPr>
      <w:r>
        <w:rPr>
          <w:rFonts w:ascii="Arial" w:hAnsi="Arial"/>
          <w:color w:val="000000"/>
        </w:rPr>
        <w:t>Hur ett intyg hämtas från Intygstjänsten och visas i Intygsapplikationen med hjälp av ListCertificatesForCitizen och GetCertificate. Observera att det senare tjänstekontraktet finns i en annan tjänstedomän.</w:t>
      </w:r>
    </w:p>
    <w:p w14:paraId="37C91562" w14:textId="77777777" w:rsidR="00457841" w:rsidRDefault="00457841" w:rsidP="00457841">
      <w:pPr>
        <w:pStyle w:val="Rubrik3"/>
      </w:pPr>
      <w:bookmarkStart w:id="43" w:name="_Toc243452553"/>
      <w:bookmarkStart w:id="44" w:name="_Toc284833073"/>
      <w:r>
        <w:t>Obligatoriska kontrakt</w:t>
      </w:r>
      <w:bookmarkEnd w:id="43"/>
      <w:bookmarkEnd w:id="44"/>
    </w:p>
    <w:p w14:paraId="384629FE" w14:textId="77777777" w:rsidR="00457841" w:rsidRPr="00A032EA" w:rsidRDefault="00457841" w:rsidP="00457841">
      <w:pPr>
        <w:rPr>
          <w:color w:val="000000" w:themeColor="text1"/>
        </w:rPr>
      </w:pPr>
      <w:r w:rsidRPr="00A032EA">
        <w:rPr>
          <w:color w:val="000000" w:themeColor="text1"/>
        </w:rPr>
        <w:t>Följande tabell specificerar vilka kontrakt som är obligatoriska att realisera för respektive flöde.</w:t>
      </w:r>
    </w:p>
    <w:p w14:paraId="76C5C37F" w14:textId="77777777" w:rsidR="00457841" w:rsidRPr="003727DE" w:rsidRDefault="00457841" w:rsidP="00457841"/>
    <w:tbl>
      <w:tblPr>
        <w:tblW w:w="0" w:type="auto"/>
        <w:tblCellMar>
          <w:left w:w="0" w:type="dxa"/>
          <w:right w:w="0" w:type="dxa"/>
        </w:tblCellMar>
        <w:tblLook w:val="04A0" w:firstRow="1" w:lastRow="0" w:firstColumn="1" w:lastColumn="0" w:noHBand="0" w:noVBand="1"/>
      </w:tblPr>
      <w:tblGrid>
        <w:gridCol w:w="2390"/>
        <w:gridCol w:w="1687"/>
        <w:gridCol w:w="2268"/>
        <w:gridCol w:w="2552"/>
      </w:tblGrid>
      <w:tr w:rsidR="00457841" w:rsidRPr="000C2908" w14:paraId="66B38C4C" w14:textId="77777777" w:rsidTr="00547985">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BE9D141" w14:textId="77777777" w:rsidR="00457841" w:rsidRPr="000C2908" w:rsidRDefault="00457841" w:rsidP="00547985">
            <w:pPr>
              <w:spacing w:before="100" w:beforeAutospacing="1" w:after="100" w:afterAutospacing="1"/>
              <w:rPr>
                <w:rFonts w:eastAsia="Times New Roman" w:cs="Arial"/>
                <w:b/>
                <w:szCs w:val="20"/>
                <w:lang w:eastAsia="sv-SE"/>
              </w:rPr>
            </w:pPr>
            <w:r w:rsidRPr="000C2908">
              <w:rPr>
                <w:rFonts w:eastAsia="Times New Roman" w:cs="Arial"/>
                <w:b/>
                <w:szCs w:val="20"/>
                <w:lang w:eastAsia="sv-SE"/>
              </w:rPr>
              <w:lastRenderedPageBreak/>
              <w:t>Tjänstekontrakt</w:t>
            </w:r>
          </w:p>
        </w:tc>
        <w:tc>
          <w:tcPr>
            <w:tcW w:w="16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D76AA" w14:textId="77777777" w:rsidR="00457841" w:rsidRPr="000C2908"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226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8E3F9C" w14:textId="77777777" w:rsidR="00457841" w:rsidRPr="000C2908"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Visa intyg - vården</w:t>
            </w:r>
          </w:p>
        </w:tc>
        <w:tc>
          <w:tcPr>
            <w:tcW w:w="255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32B1438" w14:textId="77777777" w:rsidR="00457841" w:rsidRPr="000C2908"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Visa intyg - invånare</w:t>
            </w:r>
          </w:p>
        </w:tc>
      </w:tr>
      <w:tr w:rsidR="00457841" w:rsidRPr="000C2908" w14:paraId="7873144F" w14:textId="77777777" w:rsidTr="00547985">
        <w:tc>
          <w:tcPr>
            <w:tcW w:w="23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B7D43C4" w14:textId="1197FF27" w:rsidR="00457841" w:rsidRPr="000C2908" w:rsidRDefault="00457841" w:rsidP="00547985">
            <w:pPr>
              <w:spacing w:before="100" w:beforeAutospacing="1" w:after="100" w:afterAutospacing="1"/>
              <w:rPr>
                <w:rFonts w:eastAsia="Times New Roman" w:cs="Arial"/>
                <w:szCs w:val="20"/>
                <w:highlight w:val="yellow"/>
                <w:lang w:eastAsia="sv-SE"/>
              </w:rPr>
            </w:pPr>
            <w:r>
              <w:rPr>
                <w:rFonts w:ascii="Arial" w:eastAsia="Times New Roman" w:hAnsi="Arial"/>
                <w:color w:val="000000"/>
              </w:rPr>
              <w:t>ListCertificate</w:t>
            </w:r>
            <w:r w:rsidR="00E331F0">
              <w:rPr>
                <w:rFonts w:ascii="Arial" w:eastAsia="Times New Roman" w:hAnsi="Arial"/>
                <w:color w:val="000000"/>
              </w:rPr>
              <w:t>s</w:t>
            </w:r>
            <w:r>
              <w:rPr>
                <w:rFonts w:ascii="Arial" w:eastAsia="Times New Roman" w:hAnsi="Arial"/>
                <w:color w:val="000000"/>
              </w:rPr>
              <w:t>ForCare</w:t>
            </w:r>
          </w:p>
        </w:tc>
        <w:tc>
          <w:tcPr>
            <w:tcW w:w="16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F9D6CC0"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561E495" w14:textId="0F243025"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55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8AF203"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r w:rsidR="00457841" w:rsidRPr="000C2908" w14:paraId="05DA4276" w14:textId="77777777" w:rsidTr="00547985">
        <w:tc>
          <w:tcPr>
            <w:tcW w:w="2390"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vAlign w:val="center"/>
            <w:hideMark/>
          </w:tcPr>
          <w:p w14:paraId="71DF15E1" w14:textId="77777777" w:rsidR="00457841" w:rsidRPr="000C2908" w:rsidRDefault="00457841" w:rsidP="00547985">
            <w:pPr>
              <w:spacing w:before="100" w:beforeAutospacing="1" w:after="100" w:afterAutospacing="1"/>
              <w:rPr>
                <w:rFonts w:eastAsia="Times New Roman" w:cs="Arial"/>
                <w:szCs w:val="20"/>
                <w:highlight w:val="yellow"/>
                <w:lang w:eastAsia="sv-SE"/>
              </w:rPr>
            </w:pPr>
            <w:r>
              <w:rPr>
                <w:rFonts w:ascii="Arial" w:hAnsi="Arial"/>
                <w:color w:val="000000"/>
              </w:rPr>
              <w:t>ListCertificateForCitizen</w:t>
            </w:r>
          </w:p>
        </w:tc>
        <w:tc>
          <w:tcPr>
            <w:tcW w:w="1687"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16574A42"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hAnsi="Arial"/>
                <w:color w:val="000000"/>
              </w:rPr>
              <w:t> </w:t>
            </w:r>
          </w:p>
        </w:tc>
        <w:tc>
          <w:tcPr>
            <w:tcW w:w="2268" w:type="dxa"/>
            <w:tcBorders>
              <w:top w:val="single" w:sz="8"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2DC880A6"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8"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hideMark/>
          </w:tcPr>
          <w:p w14:paraId="7FFC1C65"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r>
      <w:tr w:rsidR="00457841" w:rsidRPr="000C2908" w14:paraId="73617FC7" w14:textId="77777777" w:rsidTr="00547985">
        <w:tc>
          <w:tcPr>
            <w:tcW w:w="2390"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vAlign w:val="center"/>
          </w:tcPr>
          <w:p w14:paraId="21344E69" w14:textId="77777777" w:rsidR="00457841" w:rsidRDefault="00457841" w:rsidP="00547985">
            <w:pPr>
              <w:spacing w:before="100" w:beforeAutospacing="1" w:after="100" w:afterAutospacing="1"/>
              <w:rPr>
                <w:rFonts w:eastAsia="Times New Roman" w:cs="Arial"/>
                <w:szCs w:val="20"/>
                <w:highlight w:val="yellow"/>
                <w:lang w:eastAsia="sv-SE"/>
              </w:rPr>
            </w:pPr>
            <w:r>
              <w:rPr>
                <w:rFonts w:ascii="Arial" w:eastAsia="Times New Roman" w:hAnsi="Arial"/>
                <w:color w:val="000000"/>
              </w:rPr>
              <w:t>RegisterCertificate</w:t>
            </w:r>
          </w:p>
        </w:tc>
        <w:tc>
          <w:tcPr>
            <w:tcW w:w="1687"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6EB0C5B1"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X</w:t>
            </w:r>
          </w:p>
        </w:tc>
        <w:tc>
          <w:tcPr>
            <w:tcW w:w="2268" w:type="dxa"/>
            <w:tcBorders>
              <w:top w:val="single"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vAlign w:val="center"/>
          </w:tcPr>
          <w:p w14:paraId="0E9D164F"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c>
          <w:tcPr>
            <w:tcW w:w="2552" w:type="dxa"/>
            <w:tcBorders>
              <w:top w:val="single" w:sz="6" w:space="0" w:color="auto"/>
              <w:left w:val="single" w:sz="6" w:space="0" w:color="auto"/>
              <w:bottom w:val="single" w:sz="6" w:space="0" w:color="auto"/>
              <w:right w:val="single" w:sz="8" w:space="0" w:color="auto"/>
            </w:tcBorders>
            <w:shd w:val="clear" w:color="auto" w:fill="FFFFFF"/>
            <w:tcMar>
              <w:top w:w="0" w:type="dxa"/>
              <w:left w:w="108" w:type="dxa"/>
              <w:bottom w:w="0" w:type="dxa"/>
              <w:right w:w="108" w:type="dxa"/>
            </w:tcMar>
            <w:vAlign w:val="center"/>
          </w:tcPr>
          <w:p w14:paraId="3B6D83AE" w14:textId="77777777" w:rsidR="00457841" w:rsidRPr="000C2908" w:rsidRDefault="00457841" w:rsidP="00547985">
            <w:pPr>
              <w:spacing w:before="100" w:beforeAutospacing="1" w:after="100" w:afterAutospacing="1"/>
              <w:jc w:val="center"/>
              <w:rPr>
                <w:rFonts w:eastAsia="Times New Roman" w:cs="Arial"/>
                <w:szCs w:val="20"/>
                <w:highlight w:val="yellow"/>
                <w:lang w:eastAsia="sv-SE"/>
              </w:rPr>
            </w:pPr>
            <w:r>
              <w:rPr>
                <w:rFonts w:ascii="Arial" w:eastAsia="Times New Roman" w:hAnsi="Arial"/>
                <w:color w:val="000000"/>
              </w:rPr>
              <w:t> </w:t>
            </w:r>
          </w:p>
        </w:tc>
      </w:tr>
    </w:tbl>
    <w:p w14:paraId="24E84064" w14:textId="77777777" w:rsidR="00457841" w:rsidRPr="003727DE" w:rsidRDefault="00457841" w:rsidP="00457841">
      <w:pPr>
        <w:pStyle w:val="Rubrik4"/>
      </w:pPr>
      <w:r>
        <w:t>Djupintegration</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049"/>
        <w:gridCol w:w="1120"/>
        <w:gridCol w:w="1609"/>
        <w:gridCol w:w="1701"/>
        <w:gridCol w:w="1418"/>
      </w:tblGrid>
      <w:tr w:rsidR="00457841" w:rsidRPr="000C2908" w14:paraId="181AA130" w14:textId="77777777" w:rsidTr="00547985">
        <w:tc>
          <w:tcPr>
            <w:tcW w:w="3049" w:type="dxa"/>
            <w:shd w:val="clear" w:color="auto" w:fill="DDD9C3" w:themeFill="background2" w:themeFillShade="E6"/>
            <w:tcMar>
              <w:top w:w="0" w:type="dxa"/>
              <w:left w:w="108" w:type="dxa"/>
              <w:bottom w:w="0" w:type="dxa"/>
              <w:right w:w="108" w:type="dxa"/>
            </w:tcMar>
            <w:hideMark/>
          </w:tcPr>
          <w:p w14:paraId="7CFAFC3D" w14:textId="77777777" w:rsidR="00457841" w:rsidRPr="000C2908" w:rsidRDefault="00457841" w:rsidP="00547985">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120" w:type="dxa"/>
            <w:shd w:val="clear" w:color="auto" w:fill="DDD9C3" w:themeFill="background2" w:themeFillShade="E6"/>
          </w:tcPr>
          <w:p w14:paraId="43ABAE0A" w14:textId="77777777" w:rsidR="00457841" w:rsidRPr="000C2908"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Skapa intyg</w:t>
            </w:r>
          </w:p>
        </w:tc>
        <w:tc>
          <w:tcPr>
            <w:tcW w:w="1609" w:type="dxa"/>
            <w:shd w:val="clear" w:color="auto" w:fill="DDD9C3" w:themeFill="background2" w:themeFillShade="E6"/>
          </w:tcPr>
          <w:p w14:paraId="2C409578" w14:textId="77777777" w:rsidR="00457841"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Hantera intyg</w:t>
            </w:r>
          </w:p>
        </w:tc>
        <w:tc>
          <w:tcPr>
            <w:tcW w:w="1701" w:type="dxa"/>
            <w:shd w:val="clear" w:color="auto" w:fill="DDD9C3" w:themeFill="background2" w:themeFillShade="E6"/>
          </w:tcPr>
          <w:p w14:paraId="44B2DC48" w14:textId="77777777" w:rsidR="00457841"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Hantera ärenden</w:t>
            </w:r>
          </w:p>
        </w:tc>
        <w:tc>
          <w:tcPr>
            <w:tcW w:w="1418" w:type="dxa"/>
            <w:shd w:val="clear" w:color="auto" w:fill="DDD9C3" w:themeFill="background2" w:themeFillShade="E6"/>
            <w:tcMar>
              <w:top w:w="0" w:type="dxa"/>
              <w:left w:w="108" w:type="dxa"/>
              <w:bottom w:w="0" w:type="dxa"/>
              <w:right w:w="108" w:type="dxa"/>
            </w:tcMar>
            <w:hideMark/>
          </w:tcPr>
          <w:p w14:paraId="1CB99F22" w14:textId="77777777" w:rsidR="00457841" w:rsidRPr="000C2908" w:rsidRDefault="00457841" w:rsidP="00547985">
            <w:pPr>
              <w:spacing w:before="100" w:beforeAutospacing="1" w:after="100" w:afterAutospacing="1"/>
              <w:rPr>
                <w:rFonts w:eastAsia="Times New Roman" w:cs="Arial"/>
                <w:b/>
                <w:szCs w:val="20"/>
                <w:lang w:eastAsia="sv-SE"/>
              </w:rPr>
            </w:pPr>
            <w:r>
              <w:rPr>
                <w:rFonts w:eastAsia="Times New Roman" w:cs="Arial"/>
                <w:b/>
                <w:szCs w:val="20"/>
                <w:lang w:eastAsia="sv-SE"/>
              </w:rPr>
              <w:t>Nya frågor från FK</w:t>
            </w:r>
          </w:p>
        </w:tc>
      </w:tr>
      <w:tr w:rsidR="00457841" w:rsidRPr="000C2908" w14:paraId="097720DF" w14:textId="77777777" w:rsidTr="00547985">
        <w:tc>
          <w:tcPr>
            <w:tcW w:w="3049" w:type="dxa"/>
            <w:tcMar>
              <w:top w:w="0" w:type="dxa"/>
              <w:left w:w="108" w:type="dxa"/>
              <w:bottom w:w="0" w:type="dxa"/>
              <w:right w:w="108" w:type="dxa"/>
            </w:tcMar>
            <w:hideMark/>
          </w:tcPr>
          <w:p w14:paraId="50A66D00" w14:textId="77777777" w:rsidR="00457841" w:rsidRPr="00CC602B" w:rsidRDefault="00457841" w:rsidP="00547985">
            <w:pPr>
              <w:spacing w:before="100" w:beforeAutospacing="1" w:after="100" w:afterAutospacing="1"/>
              <w:rPr>
                <w:rFonts w:eastAsia="Times New Roman" w:cs="Arial"/>
                <w:color w:val="000000" w:themeColor="text1"/>
                <w:szCs w:val="20"/>
                <w:highlight w:val="yellow"/>
                <w:lang w:eastAsia="sv-SE"/>
              </w:rPr>
            </w:pPr>
            <w:r w:rsidRPr="00CC602B">
              <w:rPr>
                <w:rFonts w:eastAsia="Times New Roman" w:cs="Arial"/>
                <w:color w:val="000000" w:themeColor="text1"/>
                <w:szCs w:val="20"/>
                <w:lang w:eastAsia="sv-SE"/>
              </w:rPr>
              <w:t>CertificateStatusUpdateForCare</w:t>
            </w:r>
          </w:p>
        </w:tc>
        <w:tc>
          <w:tcPr>
            <w:tcW w:w="1120" w:type="dxa"/>
            <w:shd w:val="clear" w:color="auto" w:fill="FFFFFF"/>
          </w:tcPr>
          <w:p w14:paraId="1BB08C8B" w14:textId="77777777" w:rsidR="00457841" w:rsidRPr="00CC602B" w:rsidRDefault="00457841" w:rsidP="00547985">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609" w:type="dxa"/>
            <w:shd w:val="clear" w:color="auto" w:fill="FFFFFF"/>
          </w:tcPr>
          <w:p w14:paraId="5F0C676B" w14:textId="77777777" w:rsidR="00457841" w:rsidRPr="00CC602B" w:rsidRDefault="00457841" w:rsidP="00547985">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701" w:type="dxa"/>
            <w:shd w:val="clear" w:color="auto" w:fill="FFFFFF"/>
          </w:tcPr>
          <w:p w14:paraId="79E8532D" w14:textId="77777777" w:rsidR="00457841" w:rsidRPr="00CC602B" w:rsidRDefault="00457841" w:rsidP="00547985">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c>
          <w:tcPr>
            <w:tcW w:w="1418" w:type="dxa"/>
            <w:shd w:val="clear" w:color="auto" w:fill="FFFFFF"/>
            <w:tcMar>
              <w:top w:w="0" w:type="dxa"/>
              <w:left w:w="108" w:type="dxa"/>
              <w:bottom w:w="0" w:type="dxa"/>
              <w:right w:w="108" w:type="dxa"/>
            </w:tcMar>
          </w:tcPr>
          <w:p w14:paraId="60CBE759" w14:textId="77777777" w:rsidR="00457841" w:rsidRPr="00CC602B" w:rsidRDefault="00457841" w:rsidP="00547985">
            <w:pPr>
              <w:spacing w:before="100" w:beforeAutospacing="1" w:after="100" w:afterAutospacing="1"/>
              <w:jc w:val="center"/>
              <w:rPr>
                <w:rFonts w:eastAsia="Times New Roman" w:cs="Arial"/>
                <w:szCs w:val="20"/>
                <w:lang w:eastAsia="sv-SE"/>
              </w:rPr>
            </w:pPr>
            <w:r w:rsidRPr="00CC602B">
              <w:rPr>
                <w:rFonts w:eastAsia="Times New Roman" w:cs="Arial"/>
                <w:szCs w:val="20"/>
                <w:lang w:eastAsia="sv-SE"/>
              </w:rPr>
              <w:t>X</w:t>
            </w:r>
          </w:p>
        </w:tc>
      </w:tr>
      <w:tr w:rsidR="00457841" w:rsidRPr="000C2908" w14:paraId="168D9249" w14:textId="77777777" w:rsidTr="00547985">
        <w:tc>
          <w:tcPr>
            <w:tcW w:w="3049" w:type="dxa"/>
            <w:tcMar>
              <w:top w:w="0" w:type="dxa"/>
              <w:left w:w="108" w:type="dxa"/>
              <w:bottom w:w="0" w:type="dxa"/>
              <w:right w:w="108" w:type="dxa"/>
            </w:tcMar>
            <w:hideMark/>
          </w:tcPr>
          <w:p w14:paraId="3A34AED4" w14:textId="77777777" w:rsidR="00457841" w:rsidRPr="00CC602B" w:rsidRDefault="00457841" w:rsidP="00547985">
            <w:pPr>
              <w:rPr>
                <w:color w:val="000000" w:themeColor="text1"/>
              </w:rPr>
            </w:pPr>
            <w:r w:rsidRPr="00CC602B">
              <w:rPr>
                <w:color w:val="000000" w:themeColor="text1"/>
              </w:rPr>
              <w:t>ListCertificatesForCareWithQA</w:t>
            </w:r>
          </w:p>
        </w:tc>
        <w:tc>
          <w:tcPr>
            <w:tcW w:w="1120" w:type="dxa"/>
            <w:shd w:val="clear" w:color="auto" w:fill="FFFFFF"/>
          </w:tcPr>
          <w:p w14:paraId="1223CE1D" w14:textId="2385F3C8" w:rsidR="00457841" w:rsidRDefault="00561348" w:rsidP="0054798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02A6F2E0" w14:textId="77777777" w:rsidR="00457841" w:rsidRPr="00CC602B" w:rsidRDefault="00457841" w:rsidP="00547985">
            <w:pPr>
              <w:spacing w:before="100" w:beforeAutospacing="1" w:after="100" w:afterAutospacing="1"/>
              <w:jc w:val="center"/>
              <w:rPr>
                <w:rFonts w:eastAsia="Times New Roman" w:cs="Arial"/>
                <w:szCs w:val="20"/>
                <w:lang w:eastAsia="sv-SE"/>
              </w:rPr>
            </w:pPr>
          </w:p>
        </w:tc>
        <w:tc>
          <w:tcPr>
            <w:tcW w:w="1701" w:type="dxa"/>
            <w:shd w:val="clear" w:color="auto" w:fill="FFFFFF"/>
          </w:tcPr>
          <w:p w14:paraId="59C021AA" w14:textId="77777777" w:rsidR="00457841" w:rsidRPr="00CC602B" w:rsidRDefault="00457841" w:rsidP="00547985">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3AD849A2" w14:textId="77777777" w:rsidR="00457841" w:rsidRPr="00CC602B" w:rsidRDefault="00457841" w:rsidP="00547985">
            <w:pPr>
              <w:spacing w:before="100" w:beforeAutospacing="1" w:after="100" w:afterAutospacing="1"/>
              <w:jc w:val="center"/>
              <w:rPr>
                <w:rFonts w:eastAsia="Times New Roman" w:cs="Arial"/>
                <w:szCs w:val="20"/>
                <w:lang w:eastAsia="sv-SE"/>
              </w:rPr>
            </w:pPr>
          </w:p>
        </w:tc>
      </w:tr>
      <w:tr w:rsidR="00457841" w:rsidRPr="000C2908" w14:paraId="113E9E9B" w14:textId="77777777" w:rsidTr="00547985">
        <w:tc>
          <w:tcPr>
            <w:tcW w:w="3049" w:type="dxa"/>
            <w:tcMar>
              <w:top w:w="0" w:type="dxa"/>
              <w:left w:w="108" w:type="dxa"/>
              <w:bottom w:w="0" w:type="dxa"/>
              <w:right w:w="108" w:type="dxa"/>
            </w:tcMar>
          </w:tcPr>
          <w:p w14:paraId="5031CA78" w14:textId="77777777" w:rsidR="00457841" w:rsidRPr="00CC602B" w:rsidRDefault="00457841" w:rsidP="00547985">
            <w:pPr>
              <w:rPr>
                <w:color w:val="000000" w:themeColor="text1"/>
              </w:rPr>
            </w:pPr>
            <w:r>
              <w:rPr>
                <w:color w:val="000000" w:themeColor="text1"/>
              </w:rPr>
              <w:t>CreateDraftCertificate</w:t>
            </w:r>
          </w:p>
        </w:tc>
        <w:tc>
          <w:tcPr>
            <w:tcW w:w="1120" w:type="dxa"/>
            <w:shd w:val="clear" w:color="auto" w:fill="FFFFFF"/>
          </w:tcPr>
          <w:p w14:paraId="2131302B" w14:textId="77777777" w:rsidR="00457841" w:rsidRDefault="00457841" w:rsidP="0054798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609" w:type="dxa"/>
            <w:shd w:val="clear" w:color="auto" w:fill="FFFFFF"/>
          </w:tcPr>
          <w:p w14:paraId="77119B8A" w14:textId="77777777" w:rsidR="00457841" w:rsidRPr="00CC602B" w:rsidRDefault="00457841" w:rsidP="00547985">
            <w:pPr>
              <w:spacing w:before="100" w:beforeAutospacing="1" w:after="100" w:afterAutospacing="1"/>
              <w:jc w:val="center"/>
              <w:rPr>
                <w:rFonts w:eastAsia="Times New Roman" w:cs="Arial"/>
                <w:szCs w:val="20"/>
                <w:lang w:eastAsia="sv-SE"/>
              </w:rPr>
            </w:pPr>
          </w:p>
        </w:tc>
        <w:tc>
          <w:tcPr>
            <w:tcW w:w="1701" w:type="dxa"/>
            <w:shd w:val="clear" w:color="auto" w:fill="FFFFFF"/>
          </w:tcPr>
          <w:p w14:paraId="7988E6A1" w14:textId="77777777" w:rsidR="00457841" w:rsidRPr="00CC602B" w:rsidRDefault="00457841" w:rsidP="00547985">
            <w:pPr>
              <w:spacing w:before="100" w:beforeAutospacing="1" w:after="100" w:afterAutospacing="1"/>
              <w:jc w:val="center"/>
              <w:rPr>
                <w:rFonts w:eastAsia="Times New Roman" w:cs="Arial"/>
                <w:szCs w:val="20"/>
                <w:lang w:eastAsia="sv-SE"/>
              </w:rPr>
            </w:pPr>
          </w:p>
        </w:tc>
        <w:tc>
          <w:tcPr>
            <w:tcW w:w="1418" w:type="dxa"/>
            <w:shd w:val="clear" w:color="auto" w:fill="FFFFFF"/>
            <w:tcMar>
              <w:top w:w="0" w:type="dxa"/>
              <w:left w:w="108" w:type="dxa"/>
              <w:bottom w:w="0" w:type="dxa"/>
              <w:right w:w="108" w:type="dxa"/>
            </w:tcMar>
          </w:tcPr>
          <w:p w14:paraId="1404A51A" w14:textId="77777777" w:rsidR="00457841" w:rsidRPr="00CC602B" w:rsidRDefault="00457841" w:rsidP="00547985">
            <w:pPr>
              <w:spacing w:before="100" w:beforeAutospacing="1" w:after="100" w:afterAutospacing="1"/>
              <w:jc w:val="center"/>
              <w:rPr>
                <w:rFonts w:eastAsia="Times New Roman" w:cs="Arial"/>
                <w:szCs w:val="20"/>
                <w:lang w:eastAsia="sv-SE"/>
              </w:rPr>
            </w:pPr>
          </w:p>
        </w:tc>
      </w:tr>
    </w:tbl>
    <w:p w14:paraId="53F0C52C" w14:textId="27A03406" w:rsidR="00457841" w:rsidRDefault="00457841" w:rsidP="00457841">
      <w:pPr>
        <w:rPr>
          <w:color w:val="4F81BD" w:themeColor="accent1"/>
        </w:rPr>
      </w:pPr>
    </w:p>
    <w:p w14:paraId="56C90E36" w14:textId="77777777" w:rsidR="00457841" w:rsidRPr="000F72A4" w:rsidRDefault="00457841" w:rsidP="00457841">
      <w:pPr>
        <w:pStyle w:val="Rubrik2"/>
      </w:pPr>
      <w:bookmarkStart w:id="45" w:name="_Toc357754849"/>
      <w:bookmarkStart w:id="46" w:name="_Toc243452554"/>
      <w:bookmarkStart w:id="47" w:name="_Toc284833074"/>
      <w:r w:rsidRPr="000F72A4">
        <w:t>Adressering</w:t>
      </w:r>
      <w:bookmarkEnd w:id="45"/>
      <w:bookmarkEnd w:id="46"/>
      <w:bookmarkEnd w:id="47"/>
    </w:p>
    <w:p w14:paraId="7A3316AA" w14:textId="077CF807" w:rsidR="00457841" w:rsidRDefault="00457841" w:rsidP="00457841">
      <w:r>
        <w:t>Tjänsterna adresseras till Intygstjänsten vilket motsvaras av Ineras organisations-id, med följande undantag</w:t>
      </w:r>
      <w:r w:rsidR="00FC7920">
        <w:t xml:space="preserve"> för de tjänster som används vid djupintegration</w:t>
      </w:r>
      <w:r>
        <w:t>:</w:t>
      </w:r>
    </w:p>
    <w:p w14:paraId="14F96AED" w14:textId="77777777" w:rsidR="00457841" w:rsidRDefault="00457841" w:rsidP="00457841"/>
    <w:p w14:paraId="3F87C09E" w14:textId="77777777" w:rsidR="00457841" w:rsidRPr="00BB66FB" w:rsidRDefault="00457841" w:rsidP="00D95640">
      <w:pPr>
        <w:pStyle w:val="Liststycke"/>
        <w:numPr>
          <w:ilvl w:val="0"/>
          <w:numId w:val="6"/>
        </w:numPr>
        <w:rPr>
          <w:color w:val="000000" w:themeColor="text1"/>
        </w:rPr>
      </w:pPr>
      <w:r w:rsidRPr="00BB66FB">
        <w:rPr>
          <w:color w:val="000000" w:themeColor="text1"/>
        </w:rPr>
        <w:t>Statusuppdateringar adresseras till de vårdenheter som äger intyget med tillhörande frågor och svar. Endast de tjänsteproducenter som finns tillgängliga för en statusuppdatering får en sådan. Detta kräver att Tjänsteadresseringskatalogen har konfiguration för respektive vårdenhet och tjänstekontraktet CertificateStatusUpdateForCare.</w:t>
      </w:r>
    </w:p>
    <w:p w14:paraId="55F541EB" w14:textId="77777777" w:rsidR="00457841" w:rsidRDefault="00457841" w:rsidP="00457841">
      <w:pPr>
        <w:rPr>
          <w:color w:val="000000" w:themeColor="text1"/>
        </w:rPr>
      </w:pPr>
    </w:p>
    <w:p w14:paraId="3CEEAA04" w14:textId="2AD4920E" w:rsidR="00457841" w:rsidRPr="001F3818" w:rsidRDefault="00457841" w:rsidP="00D95640">
      <w:pPr>
        <w:pStyle w:val="Liststycke"/>
        <w:numPr>
          <w:ilvl w:val="0"/>
          <w:numId w:val="6"/>
        </w:numPr>
      </w:pPr>
      <w:r>
        <w:rPr>
          <w:color w:val="000000" w:themeColor="text1"/>
        </w:rPr>
        <w:t>CreateDraftCertificate och ListCertificatesForCareWithQA</w:t>
      </w:r>
      <w:r w:rsidRPr="00BB66FB">
        <w:rPr>
          <w:color w:val="000000" w:themeColor="text1"/>
        </w:rPr>
        <w:t xml:space="preserve"> adresseras till </w:t>
      </w:r>
      <w:r w:rsidR="00FC7920">
        <w:rPr>
          <w:color w:val="000000" w:themeColor="text1"/>
        </w:rPr>
        <w:t xml:space="preserve">intygsapplikationen. (För </w:t>
      </w:r>
      <w:r w:rsidRPr="00BB66FB">
        <w:rPr>
          <w:color w:val="000000" w:themeColor="text1"/>
        </w:rPr>
        <w:t>Webcert motsvaras</w:t>
      </w:r>
      <w:r w:rsidR="00FC7920">
        <w:rPr>
          <w:color w:val="000000" w:themeColor="text1"/>
        </w:rPr>
        <w:t xml:space="preserve"> det av Ineras organisations-i</w:t>
      </w:r>
      <w:r w:rsidRPr="00BB66FB">
        <w:rPr>
          <w:color w:val="000000" w:themeColor="text1"/>
        </w:rPr>
        <w:t>d.</w:t>
      </w:r>
      <w:r w:rsidR="00FC7920">
        <w:rPr>
          <w:color w:val="000000" w:themeColor="text1"/>
        </w:rPr>
        <w:t>)</w:t>
      </w:r>
    </w:p>
    <w:p w14:paraId="2AFD2688" w14:textId="77777777" w:rsidR="00457841" w:rsidRPr="000F72A4" w:rsidRDefault="00457841" w:rsidP="00457841">
      <w:pPr>
        <w:pStyle w:val="Rubrik2"/>
      </w:pPr>
      <w:bookmarkStart w:id="48" w:name="_Toc357754850"/>
      <w:bookmarkStart w:id="49" w:name="_Toc243452555"/>
      <w:bookmarkStart w:id="50" w:name="_Toc284833075"/>
      <w:r w:rsidRPr="000F72A4">
        <w:t>Aggregering och engagemangsindex</w:t>
      </w:r>
      <w:bookmarkEnd w:id="48"/>
      <w:bookmarkEnd w:id="49"/>
      <w:bookmarkEnd w:id="50"/>
    </w:p>
    <w:p w14:paraId="4CBC0965" w14:textId="77777777" w:rsidR="00457841" w:rsidRDefault="00457841" w:rsidP="00457841">
      <w:r>
        <w:t>Aggregering och engagemangsindex används ej inom denna tjänstedomän.</w:t>
      </w:r>
    </w:p>
    <w:p w14:paraId="64C1474C" w14:textId="77777777" w:rsidR="00457841" w:rsidRDefault="00457841" w:rsidP="00457841">
      <w:pPr>
        <w:rPr>
          <w:color w:val="4F81BD" w:themeColor="accent1"/>
        </w:rPr>
      </w:pPr>
    </w:p>
    <w:p w14:paraId="65D9261E" w14:textId="77777777" w:rsidR="00457841" w:rsidRDefault="00457841" w:rsidP="00457841">
      <w:pPr>
        <w:pStyle w:val="Rubrik1"/>
      </w:pPr>
      <w:bookmarkStart w:id="51" w:name="_Toc224960921"/>
      <w:bookmarkStart w:id="52" w:name="_Toc357754852"/>
      <w:bookmarkStart w:id="53" w:name="_Toc243452557"/>
      <w:bookmarkStart w:id="54" w:name="_Toc284833076"/>
      <w:r>
        <w:t>Tjänstedomänens krav och regler</w:t>
      </w:r>
      <w:bookmarkEnd w:id="51"/>
      <w:bookmarkEnd w:id="52"/>
      <w:bookmarkEnd w:id="53"/>
      <w:bookmarkEnd w:id="54"/>
    </w:p>
    <w:p w14:paraId="5698423C" w14:textId="77777777" w:rsidR="00457841" w:rsidRPr="009347BE" w:rsidRDefault="00457841" w:rsidP="00457841">
      <w:r>
        <w:t>Här beskrivs tjänstedomänens icke-funktionella krav och regler.</w:t>
      </w:r>
    </w:p>
    <w:p w14:paraId="2A31E2DF" w14:textId="77777777" w:rsidR="00457841" w:rsidRDefault="00457841" w:rsidP="00457841">
      <w:pPr>
        <w:pStyle w:val="Rubrik2"/>
      </w:pPr>
      <w:bookmarkStart w:id="55" w:name="_Toc357754853"/>
      <w:bookmarkStart w:id="56" w:name="_Toc243452558"/>
      <w:bookmarkStart w:id="57" w:name="_Toc284833077"/>
      <w:r>
        <w:t>Informationssäkerhet och juridik</w:t>
      </w:r>
      <w:bookmarkEnd w:id="55"/>
      <w:bookmarkEnd w:id="56"/>
      <w:bookmarkEnd w:id="57"/>
    </w:p>
    <w:p w14:paraId="56D94E24" w14:textId="77777777" w:rsidR="00457841" w:rsidRPr="000367A8" w:rsidRDefault="00457841" w:rsidP="00457841">
      <w:pPr>
        <w:pStyle w:val="Rubrik3"/>
      </w:pPr>
      <w:bookmarkStart w:id="58" w:name="_Toc284833078"/>
      <w:r w:rsidRPr="000367A8">
        <w:t>Krav på en tjänsteproducent</w:t>
      </w:r>
      <w:bookmarkEnd w:id="58"/>
    </w:p>
    <w:p w14:paraId="69979FB4" w14:textId="77777777" w:rsidR="00457841" w:rsidRPr="000367A8" w:rsidRDefault="00457841" w:rsidP="00457841">
      <w:pPr>
        <w:pStyle w:val="Rubrik4"/>
      </w:pPr>
      <w:r w:rsidRPr="000367A8">
        <w:t>Informationssäkerhet</w:t>
      </w:r>
    </w:p>
    <w:p w14:paraId="78D6BA6B" w14:textId="77777777" w:rsidR="00457841" w:rsidRDefault="00457841" w:rsidP="00457841">
      <w:pPr>
        <w:rPr>
          <w:rFonts w:ascii="Arial" w:hAnsi="Arial"/>
          <w:color w:val="000000"/>
        </w:rPr>
      </w:pPr>
      <w:r>
        <w:rPr>
          <w:rFonts w:ascii="Arial" w:hAnsi="Arial"/>
          <w:color w:val="000000"/>
        </w:rPr>
        <w:t>Tjänstekontrakten i domänen hanterar känslig information och klassas som patientuppgifter.</w:t>
      </w:r>
    </w:p>
    <w:p w14:paraId="60BA88A4" w14:textId="77777777" w:rsidR="00457841" w:rsidRDefault="00457841" w:rsidP="00457841">
      <w:pPr>
        <w:rPr>
          <w:rFonts w:ascii="Arial" w:hAnsi="Arial"/>
          <w:color w:val="000000"/>
        </w:rPr>
      </w:pPr>
      <w:r>
        <w:rPr>
          <w:rFonts w:ascii="Arial" w:hAnsi="Arial"/>
          <w:color w:val="000000"/>
        </w:rPr>
        <w:lastRenderedPageBreak/>
        <w:t>Detta betyder att de krav som PDL (Patient Data Lagen) ställer på hur informationen hanteras skall beaktas. En tjänsteproducent ger åtkomst till sina tjänster genom avtal som Tjänsteplattformen hanterar och verkställer för en tjänstekonsument.</w:t>
      </w:r>
    </w:p>
    <w:p w14:paraId="6F18D976" w14:textId="77777777" w:rsidR="00457841" w:rsidRPr="000367A8" w:rsidRDefault="00457841" w:rsidP="00457841">
      <w:pPr>
        <w:pStyle w:val="Rubrik3"/>
      </w:pPr>
      <w:bookmarkStart w:id="59" w:name="_Toc284833079"/>
      <w:r w:rsidRPr="000367A8">
        <w:t>Krav på en tjänstekonsument</w:t>
      </w:r>
      <w:bookmarkEnd w:id="59"/>
    </w:p>
    <w:p w14:paraId="275B7490" w14:textId="77777777" w:rsidR="00457841" w:rsidRPr="000367A8" w:rsidRDefault="00457841" w:rsidP="00457841">
      <w:pPr>
        <w:pStyle w:val="Rubrik4"/>
      </w:pPr>
      <w:r w:rsidRPr="000367A8">
        <w:t>Informationssäkerhet</w:t>
      </w:r>
    </w:p>
    <w:p w14:paraId="7A9372FA" w14:textId="77777777" w:rsidR="00457841" w:rsidRDefault="00457841" w:rsidP="00457841">
      <w:pPr>
        <w:rPr>
          <w:rFonts w:ascii="Arial" w:hAnsi="Arial"/>
          <w:color w:val="000000"/>
        </w:rPr>
      </w:pPr>
      <w:r>
        <w:rPr>
          <w:rFonts w:ascii="Arial" w:hAnsi="Arial"/>
          <w:color w:val="000000"/>
        </w:rPr>
        <w:t>Tjänstekontrakten i domänen hanterar känslig information och klassas som patientuppgifter.</w:t>
      </w:r>
    </w:p>
    <w:p w14:paraId="05AEE9A5" w14:textId="77777777" w:rsidR="00457841" w:rsidRDefault="00457841" w:rsidP="00457841">
      <w:pPr>
        <w:rPr>
          <w:rFonts w:ascii="Arial" w:hAnsi="Arial"/>
          <w:color w:val="000000"/>
        </w:rPr>
      </w:pPr>
      <w:r>
        <w:rPr>
          <w:rFonts w:ascii="Arial" w:hAnsi="Arial"/>
          <w:color w:val="000000"/>
        </w:rPr>
        <w:t>Detta betyder att de krav som PDL (Patient Data Lagen) ställer på hur informationen hanteras skall beaktas när hälso- och sjukvårdspersonal är mottagare av denna information. I dagsläget kan endast en vårdenhet lista och hämta sin egen information. I samband med detta görs åtkomstkontroll i NTJP för dessa tjänster.</w:t>
      </w:r>
    </w:p>
    <w:p w14:paraId="22460622" w14:textId="77777777" w:rsidR="00457841" w:rsidRDefault="00457841" w:rsidP="00457841">
      <w:pPr>
        <w:rPr>
          <w:rFonts w:ascii="Arial" w:hAnsi="Arial"/>
          <w:color w:val="000000"/>
        </w:rPr>
      </w:pPr>
      <w:r>
        <w:rPr>
          <w:rFonts w:ascii="Arial" w:hAnsi="Arial"/>
          <w:color w:val="000000"/>
        </w:rPr>
        <w:t>Flera av tjänsterna är riktade att användas av en invånare där syftet är att hantera sina intyg.</w:t>
      </w:r>
    </w:p>
    <w:p w14:paraId="7365F9C0" w14:textId="77777777" w:rsidR="00457841" w:rsidRPr="000367A8" w:rsidRDefault="00457841" w:rsidP="00457841">
      <w:pPr>
        <w:pStyle w:val="Rubrik4"/>
      </w:pPr>
      <w:r w:rsidRPr="000367A8">
        <w:t>Stark autentisering</w:t>
      </w:r>
    </w:p>
    <w:p w14:paraId="2A2B2BD2" w14:textId="77777777" w:rsidR="00457841" w:rsidRDefault="00457841" w:rsidP="00457841">
      <w:pPr>
        <w:rPr>
          <w:rFonts w:ascii="Arial" w:hAnsi="Arial"/>
          <w:color w:val="000000"/>
        </w:rPr>
      </w:pPr>
      <w:r>
        <w:rPr>
          <w:rFonts w:ascii="Arial" w:hAnsi="Arial"/>
          <w:color w:val="000000"/>
        </w:rPr>
        <w:t>En inloggad användare från hälso- och sjukvården skall vara starkt autentiserad med SITHS-kort eller motsvarande nivå av säkerhet i systemet.</w:t>
      </w:r>
    </w:p>
    <w:p w14:paraId="553CCE83" w14:textId="77777777" w:rsidR="00457841" w:rsidRPr="00DE75E6" w:rsidRDefault="00457841" w:rsidP="00457841">
      <w:pPr>
        <w:rPr>
          <w:highlight w:val="yellow"/>
        </w:rPr>
      </w:pPr>
      <w:r>
        <w:rPr>
          <w:rFonts w:ascii="Arial" w:hAnsi="Arial"/>
          <w:color w:val="000000"/>
        </w:rPr>
        <w:t>En inloggad invånare skall vara starkt autentiserad med eLegitimation eller motsvarande nivå i systemet.</w:t>
      </w:r>
    </w:p>
    <w:p w14:paraId="18CB4C69" w14:textId="77777777" w:rsidR="00457841" w:rsidRPr="00AB631E" w:rsidRDefault="00457841" w:rsidP="00457841">
      <w:pPr>
        <w:pStyle w:val="Rubrik2"/>
      </w:pPr>
      <w:bookmarkStart w:id="60" w:name="_Toc243452559"/>
      <w:bookmarkStart w:id="61" w:name="_Toc284833080"/>
      <w:r>
        <w:t>Icke funktionella krav</w:t>
      </w:r>
      <w:bookmarkEnd w:id="60"/>
      <w:bookmarkEnd w:id="61"/>
    </w:p>
    <w:p w14:paraId="4A3F234C" w14:textId="77777777" w:rsidR="00457841" w:rsidRPr="00AB631E" w:rsidRDefault="00457841" w:rsidP="00457841">
      <w:pPr>
        <w:pStyle w:val="Rubrik3"/>
      </w:pPr>
      <w:bookmarkStart w:id="62" w:name="_Toc243452560"/>
      <w:bookmarkStart w:id="63" w:name="_Ref274557472"/>
      <w:bookmarkStart w:id="64" w:name="_Ref274557502"/>
      <w:bookmarkStart w:id="65" w:name="_Ref274557532"/>
      <w:bookmarkStart w:id="66" w:name="_Ref282778208"/>
      <w:bookmarkStart w:id="67" w:name="_Ref282778240"/>
      <w:bookmarkStart w:id="68" w:name="_Ref284766653"/>
      <w:bookmarkStart w:id="69" w:name="_Toc284833081"/>
      <w:r>
        <w:t>SLA krav</w:t>
      </w:r>
      <w:bookmarkEnd w:id="62"/>
      <w:bookmarkEnd w:id="63"/>
      <w:bookmarkEnd w:id="64"/>
      <w:bookmarkEnd w:id="65"/>
      <w:bookmarkEnd w:id="66"/>
      <w:bookmarkEnd w:id="67"/>
      <w:bookmarkEnd w:id="68"/>
      <w:bookmarkEnd w:id="69"/>
    </w:p>
    <w:p w14:paraId="7339FB90" w14:textId="77777777" w:rsidR="00457841" w:rsidRPr="00AB631E" w:rsidRDefault="00457841" w:rsidP="00457841">
      <w:r w:rsidRPr="00AB631E">
        <w:t>Följande generella SLA-krav gäller för alla tjänsteproducenter som tillhandahåller tjänster. Dessa krav gäller där inget annat anges för ett specifikt tjänstekontrakt.</w:t>
      </w:r>
    </w:p>
    <w:p w14:paraId="1274C52B" w14:textId="77777777" w:rsidR="00457841" w:rsidRPr="00434298" w:rsidRDefault="00457841" w:rsidP="00457841"/>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57841" w:rsidRPr="00D957CA" w14:paraId="53F0DBDC" w14:textId="77777777" w:rsidTr="00547985">
        <w:tc>
          <w:tcPr>
            <w:tcW w:w="2268" w:type="dxa"/>
          </w:tcPr>
          <w:p w14:paraId="24BCADDB" w14:textId="77777777" w:rsidR="00457841" w:rsidRPr="00D957CA" w:rsidRDefault="00457841" w:rsidP="00547985">
            <w:pPr>
              <w:rPr>
                <w:b/>
              </w:rPr>
            </w:pPr>
            <w:r>
              <w:rPr>
                <w:b/>
              </w:rPr>
              <w:t>Kategori</w:t>
            </w:r>
          </w:p>
        </w:tc>
        <w:tc>
          <w:tcPr>
            <w:tcW w:w="4154" w:type="dxa"/>
          </w:tcPr>
          <w:p w14:paraId="75667CFA" w14:textId="77777777" w:rsidR="00457841" w:rsidRPr="00D957CA" w:rsidRDefault="00457841" w:rsidP="00547985">
            <w:pPr>
              <w:rPr>
                <w:b/>
              </w:rPr>
            </w:pPr>
            <w:r>
              <w:rPr>
                <w:b/>
              </w:rPr>
              <w:t>Värde</w:t>
            </w:r>
          </w:p>
        </w:tc>
        <w:tc>
          <w:tcPr>
            <w:tcW w:w="3266" w:type="dxa"/>
          </w:tcPr>
          <w:p w14:paraId="77D57B87" w14:textId="77777777" w:rsidR="00457841" w:rsidRDefault="00457841" w:rsidP="00547985">
            <w:pPr>
              <w:rPr>
                <w:b/>
              </w:rPr>
            </w:pPr>
            <w:r>
              <w:rPr>
                <w:b/>
              </w:rPr>
              <w:t>Beskrivning</w:t>
            </w:r>
          </w:p>
        </w:tc>
      </w:tr>
      <w:tr w:rsidR="00457841" w14:paraId="704DAE7C" w14:textId="77777777" w:rsidTr="00547985">
        <w:tc>
          <w:tcPr>
            <w:tcW w:w="2268" w:type="dxa"/>
          </w:tcPr>
          <w:p w14:paraId="5A2F5D76" w14:textId="77777777" w:rsidR="00457841" w:rsidRPr="00AB631E" w:rsidRDefault="00457841" w:rsidP="00547985">
            <w:r w:rsidRPr="00AB631E">
              <w:t>Svarstid</w:t>
            </w:r>
          </w:p>
        </w:tc>
        <w:tc>
          <w:tcPr>
            <w:tcW w:w="4154" w:type="dxa"/>
          </w:tcPr>
          <w:p w14:paraId="66217033" w14:textId="77777777" w:rsidR="00457841" w:rsidRPr="00AB631E" w:rsidRDefault="00457841" w:rsidP="00547985">
            <w:r w:rsidRPr="00AB631E">
              <w:t>&lt; 1 sekund för 95% av alla anrop</w:t>
            </w:r>
          </w:p>
        </w:tc>
        <w:tc>
          <w:tcPr>
            <w:tcW w:w="3266" w:type="dxa"/>
          </w:tcPr>
          <w:p w14:paraId="2BDA49CB" w14:textId="77777777" w:rsidR="00457841" w:rsidRDefault="00457841" w:rsidP="00547985"/>
        </w:tc>
      </w:tr>
      <w:tr w:rsidR="00457841" w14:paraId="02C6DBA0" w14:textId="77777777" w:rsidTr="00547985">
        <w:tc>
          <w:tcPr>
            <w:tcW w:w="2268" w:type="dxa"/>
          </w:tcPr>
          <w:p w14:paraId="6F2BBEA9" w14:textId="77777777" w:rsidR="00457841" w:rsidRPr="00AB631E" w:rsidRDefault="00457841" w:rsidP="00547985">
            <w:r w:rsidRPr="00AB631E">
              <w:t>Tillgänglighet</w:t>
            </w:r>
          </w:p>
        </w:tc>
        <w:tc>
          <w:tcPr>
            <w:tcW w:w="4154" w:type="dxa"/>
          </w:tcPr>
          <w:p w14:paraId="7C3E3DB8" w14:textId="77777777" w:rsidR="00457841" w:rsidRPr="00AB631E" w:rsidRDefault="00457841" w:rsidP="00547985">
            <w:r w:rsidRPr="00AB631E">
              <w:t>24x7, 99,5%</w:t>
            </w:r>
          </w:p>
        </w:tc>
        <w:tc>
          <w:tcPr>
            <w:tcW w:w="3266" w:type="dxa"/>
          </w:tcPr>
          <w:p w14:paraId="7AD2C46F" w14:textId="77777777" w:rsidR="00457841" w:rsidRDefault="00457841" w:rsidP="00547985"/>
        </w:tc>
      </w:tr>
      <w:tr w:rsidR="00457841" w14:paraId="6AD1C180" w14:textId="77777777" w:rsidTr="00547985">
        <w:tc>
          <w:tcPr>
            <w:tcW w:w="2268" w:type="dxa"/>
          </w:tcPr>
          <w:p w14:paraId="21E441FF" w14:textId="77777777" w:rsidR="00457841" w:rsidRPr="00AB631E" w:rsidRDefault="00457841" w:rsidP="00547985">
            <w:r w:rsidRPr="00AB631E">
              <w:t>Last</w:t>
            </w:r>
          </w:p>
        </w:tc>
        <w:tc>
          <w:tcPr>
            <w:tcW w:w="4154" w:type="dxa"/>
          </w:tcPr>
          <w:p w14:paraId="4CC4A84F" w14:textId="77777777" w:rsidR="00457841" w:rsidRPr="00AB631E" w:rsidRDefault="00457841" w:rsidP="00547985">
            <w:r w:rsidRPr="00AB631E">
              <w:t>1 transaktion per sekund</w:t>
            </w:r>
          </w:p>
        </w:tc>
        <w:tc>
          <w:tcPr>
            <w:tcW w:w="3266" w:type="dxa"/>
          </w:tcPr>
          <w:p w14:paraId="2F79B2EC" w14:textId="77777777" w:rsidR="00457841" w:rsidRDefault="00457841" w:rsidP="00547985"/>
        </w:tc>
      </w:tr>
      <w:tr w:rsidR="00457841" w14:paraId="52F45EB6" w14:textId="77777777" w:rsidTr="00547985">
        <w:tc>
          <w:tcPr>
            <w:tcW w:w="2268" w:type="dxa"/>
          </w:tcPr>
          <w:p w14:paraId="0BF94D6E" w14:textId="77777777" w:rsidR="00457841" w:rsidRPr="00AB631E" w:rsidRDefault="00457841" w:rsidP="00547985">
            <w:r w:rsidRPr="00AB631E">
              <w:t>Aktualitet</w:t>
            </w:r>
          </w:p>
        </w:tc>
        <w:tc>
          <w:tcPr>
            <w:tcW w:w="4154" w:type="dxa"/>
            <w:vAlign w:val="center"/>
          </w:tcPr>
          <w:p w14:paraId="761C273C" w14:textId="77777777" w:rsidR="00457841" w:rsidRPr="00AB631E" w:rsidRDefault="00457841" w:rsidP="00547985">
            <w:r w:rsidRPr="00AB631E">
              <w:rPr>
                <w:rFonts w:ascii="Arial" w:hAnsi="Arial"/>
                <w:color w:val="000000"/>
              </w:rPr>
              <w:t>Informationen ska alltid vara uppdaterad</w:t>
            </w:r>
          </w:p>
        </w:tc>
        <w:tc>
          <w:tcPr>
            <w:tcW w:w="3266" w:type="dxa"/>
          </w:tcPr>
          <w:p w14:paraId="311A246E" w14:textId="77777777" w:rsidR="00457841" w:rsidRDefault="00457841" w:rsidP="00547985"/>
        </w:tc>
      </w:tr>
      <w:tr w:rsidR="00457841" w14:paraId="3393A773" w14:textId="77777777" w:rsidTr="00547985">
        <w:tc>
          <w:tcPr>
            <w:tcW w:w="2268" w:type="dxa"/>
          </w:tcPr>
          <w:p w14:paraId="03E2424A" w14:textId="77777777" w:rsidR="00457841" w:rsidRPr="00AB631E" w:rsidRDefault="00457841" w:rsidP="00547985">
            <w:r w:rsidRPr="00AB631E">
              <w:t>Återställningstid</w:t>
            </w:r>
          </w:p>
        </w:tc>
        <w:tc>
          <w:tcPr>
            <w:tcW w:w="4154" w:type="dxa"/>
          </w:tcPr>
          <w:p w14:paraId="1A15C004" w14:textId="77777777" w:rsidR="00457841" w:rsidRPr="00AB631E" w:rsidRDefault="00457841" w:rsidP="00547985">
            <w:pPr>
              <w:tabs>
                <w:tab w:val="left" w:pos="2935"/>
              </w:tabs>
              <w:jc w:val="both"/>
            </w:pPr>
            <w:r w:rsidRPr="00AB631E">
              <w:t>1 dygn</w:t>
            </w:r>
          </w:p>
        </w:tc>
        <w:tc>
          <w:tcPr>
            <w:tcW w:w="3266" w:type="dxa"/>
          </w:tcPr>
          <w:p w14:paraId="4F741698" w14:textId="77777777" w:rsidR="00457841" w:rsidRDefault="00457841" w:rsidP="00547985">
            <w:r>
              <w:t>Vid katastrof, bortfall av hel hall</w:t>
            </w:r>
          </w:p>
        </w:tc>
      </w:tr>
    </w:tbl>
    <w:p w14:paraId="428BC5A3" w14:textId="77777777" w:rsidR="00457841" w:rsidRPr="007C5E55" w:rsidRDefault="00457841" w:rsidP="00457841"/>
    <w:p w14:paraId="0729D669" w14:textId="77777777" w:rsidR="00457841" w:rsidRDefault="00457841" w:rsidP="00457841">
      <w:pPr>
        <w:pStyle w:val="Rubrik2"/>
      </w:pPr>
      <w:bookmarkStart w:id="70" w:name="_Toc357754854"/>
      <w:bookmarkStart w:id="71" w:name="_Toc243452562"/>
      <w:bookmarkStart w:id="72" w:name="_Toc224960922"/>
      <w:bookmarkStart w:id="73" w:name="_Toc357754855"/>
      <w:bookmarkStart w:id="74" w:name="_Toc284833082"/>
      <w:bookmarkEnd w:id="15"/>
      <w:bookmarkEnd w:id="16"/>
      <w:bookmarkEnd w:id="17"/>
      <w:r>
        <w:t>Felhantering</w:t>
      </w:r>
      <w:bookmarkEnd w:id="70"/>
      <w:bookmarkEnd w:id="71"/>
      <w:bookmarkEnd w:id="74"/>
    </w:p>
    <w:p w14:paraId="6B13259A" w14:textId="77777777" w:rsidR="00457841" w:rsidRDefault="00457841" w:rsidP="00457841">
      <w:bookmarkStart w:id="75" w:name="_Toc243452563"/>
      <w:r>
        <w:t>Ett logiskt fel returneras i ett response (result) och anger om anropet lyckades eller ej (resultCode). Ett lyckat anrop motsvaras av OK eller INFO. Om INFO returneras finns mer information i resultText som anger under vilka specifika omständigheter anropet ansågs vara lyckat av mottagaren.</w:t>
      </w:r>
    </w:p>
    <w:p w14:paraId="58966C45" w14:textId="77777777" w:rsidR="00457841" w:rsidRDefault="00457841" w:rsidP="00457841"/>
    <w:p w14:paraId="1DC47F7D" w14:textId="77777777" w:rsidR="00457841" w:rsidRDefault="00457841" w:rsidP="00457841">
      <w:r>
        <w:t>Ett tekniskt fel returnerar ett SoapFault.</w:t>
      </w:r>
    </w:p>
    <w:p w14:paraId="165BB1E2" w14:textId="77777777" w:rsidR="00457841" w:rsidRDefault="00457841" w:rsidP="00457841">
      <w:pPr>
        <w:pStyle w:val="Rubrik3"/>
      </w:pPr>
      <w:bookmarkStart w:id="76" w:name="_Toc284833083"/>
      <w:r>
        <w:lastRenderedPageBreak/>
        <w:t>Krav på en tjänsteproducent</w:t>
      </w:r>
      <w:bookmarkEnd w:id="75"/>
      <w:bookmarkEnd w:id="76"/>
    </w:p>
    <w:p w14:paraId="56C3EBEA" w14:textId="77777777" w:rsidR="00457841" w:rsidRDefault="00457841" w:rsidP="00457841">
      <w:pPr>
        <w:pStyle w:val="Rubrik4"/>
      </w:pPr>
      <w:r>
        <w:t xml:space="preserve">Logiska fel </w:t>
      </w:r>
    </w:p>
    <w:p w14:paraId="353E4E6B" w14:textId="77777777" w:rsidR="00457841" w:rsidRDefault="00457841" w:rsidP="00457841">
      <w:r>
        <w:t>Då felkoden ERROR returneras (resultCode) skall typen av fel returneras i errorId. Denna kan vara av 4 huvudtyper som skall tolkas enligt följande:</w:t>
      </w:r>
    </w:p>
    <w:p w14:paraId="3253339E" w14:textId="77777777" w:rsidR="00457841" w:rsidRDefault="00457841" w:rsidP="00D95640">
      <w:pPr>
        <w:pStyle w:val="Liststycke"/>
        <w:numPr>
          <w:ilvl w:val="0"/>
          <w:numId w:val="4"/>
        </w:numPr>
      </w:pPr>
      <w:r w:rsidRPr="003C50C1">
        <w:rPr>
          <w:rStyle w:val="Betoning2"/>
          <w:rFonts w:ascii="Arial" w:hAnsi="Arial"/>
          <w:color w:val="000000"/>
        </w:rPr>
        <w:t>VALIDATION_ERROR</w:t>
      </w:r>
    </w:p>
    <w:p w14:paraId="3CEFF895" w14:textId="77777777" w:rsidR="00457841" w:rsidRDefault="00457841" w:rsidP="00457841">
      <w:pPr>
        <w:ind w:left="720"/>
      </w:pPr>
      <w:r>
        <w:t>Informationsmängden som skickats är ej korrekt utifrån de regler som gäller för tjänstekontraktet. En förklarande errorText kan närmare peka på vilken regel som ej efterföljts.</w:t>
      </w:r>
    </w:p>
    <w:p w14:paraId="5D205135" w14:textId="77777777" w:rsidR="00457841" w:rsidRDefault="00457841" w:rsidP="00457841">
      <w:pPr>
        <w:ind w:left="720"/>
      </w:pPr>
      <w:r>
        <w:t>En omsändning av information kommer att ge samma fel.</w:t>
      </w:r>
    </w:p>
    <w:p w14:paraId="3BD8395E" w14:textId="77777777" w:rsidR="00457841" w:rsidRDefault="00457841" w:rsidP="00D95640">
      <w:pPr>
        <w:pStyle w:val="Liststycke"/>
        <w:numPr>
          <w:ilvl w:val="0"/>
          <w:numId w:val="4"/>
        </w:numPr>
      </w:pPr>
      <w:r w:rsidRPr="003C50C1">
        <w:rPr>
          <w:rStyle w:val="Betoning2"/>
          <w:rFonts w:ascii="Arial" w:hAnsi="Arial"/>
          <w:color w:val="000000"/>
        </w:rPr>
        <w:t>APPLICATION_ERROR</w:t>
      </w:r>
    </w:p>
    <w:p w14:paraId="711DA030" w14:textId="77777777" w:rsidR="00457841" w:rsidRDefault="00457841" w:rsidP="00457841">
      <w:pPr>
        <w:ind w:left="720"/>
      </w:pPr>
      <w:r>
        <w:t>Ett fel inträffade när informationen togs emot av det mottagande systemet. Denna felkod skickas av det mottagande systemet och mer information om felet skall skickas i fältet errorText.</w:t>
      </w:r>
    </w:p>
    <w:p w14:paraId="189757DD" w14:textId="77777777" w:rsidR="00457841" w:rsidRDefault="00457841" w:rsidP="00457841">
      <w:pPr>
        <w:ind w:left="720"/>
      </w:pPr>
      <w:r>
        <w:t>En omsändning av informationen kan lyckas beroende på typ av fel.</w:t>
      </w:r>
    </w:p>
    <w:p w14:paraId="011267AC" w14:textId="77777777" w:rsidR="00457841" w:rsidRDefault="00457841" w:rsidP="00D95640">
      <w:pPr>
        <w:pStyle w:val="Liststycke"/>
        <w:numPr>
          <w:ilvl w:val="0"/>
          <w:numId w:val="4"/>
        </w:numPr>
      </w:pPr>
      <w:r w:rsidRPr="003C50C1">
        <w:rPr>
          <w:rStyle w:val="Betoning2"/>
          <w:rFonts w:ascii="Arial" w:hAnsi="Arial"/>
          <w:color w:val="000000"/>
        </w:rPr>
        <w:t>TECHNICAL_ERROR</w:t>
      </w:r>
    </w:p>
    <w:p w14:paraId="3A1FCF4E" w14:textId="77777777" w:rsidR="00457841" w:rsidRDefault="00457841" w:rsidP="00457841">
      <w:pPr>
        <w:ind w:left="720"/>
      </w:pPr>
      <w:r>
        <w:t>Ett fel inträffade som inte har med skickad information att göra. Denna typ av fel kan fås om mottagande system ej svarar (time-out) eller liknande fel.</w:t>
      </w:r>
    </w:p>
    <w:p w14:paraId="7160C86A" w14:textId="77777777" w:rsidR="00457841" w:rsidRDefault="00457841" w:rsidP="00457841">
      <w:pPr>
        <w:ind w:left="720"/>
      </w:pPr>
      <w:r>
        <w:t>En omsändning av informationen bör göras enligt ett förutbestämt schema, dock med ett begränsat antal försök.</w:t>
      </w:r>
    </w:p>
    <w:p w14:paraId="28F57116" w14:textId="77777777" w:rsidR="00457841" w:rsidRDefault="00457841" w:rsidP="00D95640">
      <w:pPr>
        <w:pStyle w:val="Liststycke"/>
        <w:numPr>
          <w:ilvl w:val="0"/>
          <w:numId w:val="4"/>
        </w:numPr>
      </w:pPr>
      <w:r w:rsidRPr="003C50C1">
        <w:rPr>
          <w:rStyle w:val="Betoning2"/>
          <w:rFonts w:ascii="Arial" w:hAnsi="Arial"/>
          <w:color w:val="000000"/>
        </w:rPr>
        <w:t>REVOKED</w:t>
      </w:r>
    </w:p>
    <w:p w14:paraId="6B002617" w14:textId="77777777" w:rsidR="00457841" w:rsidRDefault="00457841" w:rsidP="00457841">
      <w:pPr>
        <w:ind w:left="720"/>
      </w:pPr>
      <w:r>
        <w:t>Specialfall då ett intyg är rättat och ej längre tillgängligt. Dock returneras intyget.</w:t>
      </w:r>
    </w:p>
    <w:p w14:paraId="7FC23D08" w14:textId="77777777" w:rsidR="00457841" w:rsidRDefault="00457841" w:rsidP="00457841">
      <w:pPr>
        <w:pStyle w:val="Rubrik4"/>
      </w:pPr>
      <w:r>
        <w:t>Tekniska fel (SoapFault)</w:t>
      </w:r>
    </w:p>
    <w:p w14:paraId="59AC65B3" w14:textId="77777777" w:rsidR="00457841" w:rsidRDefault="00457841" w:rsidP="00457841">
      <w:r>
        <w:t>Vid tekniska fel kommer en omsändning av informationen troligen att ske från en tjänstekonsument.</w:t>
      </w:r>
    </w:p>
    <w:p w14:paraId="45C65F5D" w14:textId="77777777" w:rsidR="00457841" w:rsidRPr="001F49A7" w:rsidRDefault="00457841" w:rsidP="00457841">
      <w:r>
        <w:t>Respektive felkoder specificeras under respektive tjänstekontrakt.</w:t>
      </w:r>
    </w:p>
    <w:p w14:paraId="66455CBB" w14:textId="77777777" w:rsidR="00457841" w:rsidRDefault="00457841" w:rsidP="00457841">
      <w:pPr>
        <w:pStyle w:val="Rubrik3"/>
      </w:pPr>
      <w:bookmarkStart w:id="77" w:name="_Toc243452564"/>
      <w:bookmarkStart w:id="78" w:name="_Toc284833084"/>
      <w:r>
        <w:t>Krav på en tjänstekonsument</w:t>
      </w:r>
      <w:bookmarkEnd w:id="77"/>
      <w:bookmarkEnd w:id="78"/>
    </w:p>
    <w:p w14:paraId="0E036BFF" w14:textId="77777777" w:rsidR="00457841" w:rsidRDefault="00457841" w:rsidP="00457841">
      <w:pPr>
        <w:pStyle w:val="Rubrik4"/>
      </w:pPr>
      <w:r>
        <w:t>Tekniska fel</w:t>
      </w:r>
    </w:p>
    <w:p w14:paraId="3452C4FE" w14:textId="77777777" w:rsidR="00457841" w:rsidRDefault="00457841" w:rsidP="00457841">
      <w:r>
        <w:t>En strategi för omsändning av anrop bör finnas i de fall en tjänstekonsument agerar som en proxy för ett system. Dvs ansvaret för att anrop genomförs har delegerats till denna proxy.</w:t>
      </w:r>
    </w:p>
    <w:p w14:paraId="665C1651" w14:textId="77777777" w:rsidR="00457841" w:rsidRDefault="00457841" w:rsidP="00457841"/>
    <w:p w14:paraId="75D11DA7" w14:textId="77777777" w:rsidR="00457841" w:rsidRDefault="00457841" w:rsidP="00457841">
      <w:r>
        <w:t>Omsändningstrategin skall innehålla ett begränsat antal försök under ett starkt ökande tidsintervall (t.ex. 1 minut, 1 timme, 5 timmar, 10 timmar, 24 timmar, ...). Dessutom skall den endast tillämpas vid tekniska fel eller vid logiska fel av typen TECHNICAL_ERROR.</w:t>
      </w:r>
    </w:p>
    <w:p w14:paraId="726B9603" w14:textId="77777777" w:rsidR="00457841" w:rsidRDefault="00457841" w:rsidP="00457841">
      <w:pPr>
        <w:pStyle w:val="Rubrik4"/>
      </w:pPr>
      <w:r>
        <w:t>Logiska fel</w:t>
      </w:r>
    </w:p>
    <w:p w14:paraId="2466E528" w14:textId="77777777" w:rsidR="00457841" w:rsidRDefault="00457841" w:rsidP="00457841">
      <w:r>
        <w:t>Då tjänster används enligt mönstret fråga-svar från RIVTA 2.1[R2] synkront är det tjänstekonsumenten som ansvarar för att tolka fel i samband med kommunikationen.</w:t>
      </w:r>
    </w:p>
    <w:p w14:paraId="1A71F0F2" w14:textId="77777777" w:rsidR="00457841" w:rsidRDefault="00457841" w:rsidP="00457841"/>
    <w:p w14:paraId="20353D59" w14:textId="77777777" w:rsidR="00457841" w:rsidRPr="0034169F" w:rsidRDefault="00457841" w:rsidP="00457841">
      <w:r>
        <w:t>Logiska fel behöver hanteras av en tjänstekonsument genom information till användaren, loggning och efterföljande uppföljning.</w:t>
      </w:r>
      <w:bookmarkStart w:id="79" w:name="_Toc243452565"/>
    </w:p>
    <w:p w14:paraId="357F331C" w14:textId="77777777" w:rsidR="00457841" w:rsidRDefault="00457841" w:rsidP="00457841">
      <w:pPr>
        <w:pStyle w:val="Rubrik1"/>
      </w:pPr>
      <w:bookmarkStart w:id="80" w:name="_Toc284833085"/>
      <w:r>
        <w:lastRenderedPageBreak/>
        <w:t xml:space="preserve">Tjänstedomänens </w:t>
      </w:r>
      <w:bookmarkEnd w:id="72"/>
      <w:r>
        <w:t>meddelandemodeller</w:t>
      </w:r>
      <w:bookmarkEnd w:id="73"/>
      <w:bookmarkEnd w:id="79"/>
      <w:bookmarkEnd w:id="80"/>
    </w:p>
    <w:p w14:paraId="6BD8805A" w14:textId="77777777" w:rsidR="00457841" w:rsidRDefault="00457841" w:rsidP="00457841">
      <w:bookmarkStart w:id="81" w:name="_Toc224960923"/>
      <w:r>
        <w:t>Den information som hanteras i de meddelanden som tjänstedomänen specificerar beskrivs i en informationsspecifikation för intygsinformation, innehållande domänens domäninformationsmodell [R3]. Utöver detta beskrivs respektive intygs specifika krav i separata informationsspecifikationer innehållande domänens meddelandeinformationsmodeller [R4] samt med striktare schemafiler levererade tillsammans med schemafilerna för domäninformationsmodellen [R5]. Dessa schemafiler kan användas för en validering för specifik MIM.</w:t>
      </w:r>
    </w:p>
    <w:p w14:paraId="6BC0EBF6" w14:textId="77777777" w:rsidR="00457841" w:rsidRDefault="00457841" w:rsidP="00457841">
      <w:r>
        <w:t>Nedan beskrivs i detalj de informationsmängder som kringgärdar intyg sk. metainformation.</w:t>
      </w:r>
    </w:p>
    <w:p w14:paraId="63293287" w14:textId="77777777" w:rsidR="00457841" w:rsidRDefault="00457841" w:rsidP="00457841">
      <w:pPr>
        <w:pStyle w:val="Rubrik2"/>
      </w:pPr>
      <w:bookmarkStart w:id="82" w:name="_Toc284833086"/>
      <w:r>
        <w:t>V-MIM</w:t>
      </w:r>
      <w:bookmarkEnd w:id="82"/>
    </w:p>
    <w:p w14:paraId="3E84501E" w14:textId="77777777" w:rsidR="00457841" w:rsidRPr="00106CD2" w:rsidRDefault="00457841" w:rsidP="00457841">
      <w:pPr>
        <w:pStyle w:val="Rubrik3"/>
      </w:pPr>
      <w:bookmarkStart w:id="83" w:name="_Toc284833087"/>
      <w:r>
        <w:t>Metainformation</w:t>
      </w:r>
      <w:bookmarkEnd w:id="83"/>
    </w:p>
    <w:p w14:paraId="75025807" w14:textId="77777777" w:rsidR="00457841" w:rsidRPr="007E3F3B" w:rsidRDefault="00457841" w:rsidP="00457841">
      <w:pPr>
        <w:rPr>
          <w:i/>
        </w:rPr>
      </w:pPr>
      <w:r>
        <w:t>En delmängd av informationen som kommuniceras av tjänster i domänen är sk. Metainformation. Denna information är tänkt att beskriva information av ett intyg frikopplat från själva intygsinformationen. Detta innebär att informationen inte kommer att mappas till V-TIM utan mer skall betraktas som teknisk information.</w:t>
      </w:r>
    </w:p>
    <w:p w14:paraId="75F7E92B" w14:textId="77777777" w:rsidR="00457841" w:rsidRPr="002F2D14" w:rsidRDefault="00457841" w:rsidP="00457841"/>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457841" w:rsidRPr="000C2908" w14:paraId="75BD8A79" w14:textId="77777777" w:rsidTr="00547985">
        <w:tc>
          <w:tcPr>
            <w:tcW w:w="4040" w:type="dxa"/>
            <w:tcBorders>
              <w:bottom w:val="single" w:sz="8" w:space="0" w:color="4F81BD"/>
            </w:tcBorders>
            <w:shd w:val="clear" w:color="auto" w:fill="4F81BD"/>
          </w:tcPr>
          <w:p w14:paraId="42B914BA" w14:textId="77777777" w:rsidR="00457841" w:rsidRPr="000C2908" w:rsidRDefault="00457841" w:rsidP="00547985">
            <w:pPr>
              <w:rPr>
                <w:b/>
                <w:bCs/>
                <w:szCs w:val="20"/>
              </w:rPr>
            </w:pPr>
            <w:r w:rsidRPr="000C2908">
              <w:rPr>
                <w:b/>
                <w:bCs/>
                <w:szCs w:val="20"/>
              </w:rPr>
              <w:t>Klass.attribut</w:t>
            </w:r>
          </w:p>
        </w:tc>
        <w:tc>
          <w:tcPr>
            <w:tcW w:w="4041" w:type="dxa"/>
            <w:tcBorders>
              <w:bottom w:val="single" w:sz="8" w:space="0" w:color="4F81BD"/>
            </w:tcBorders>
            <w:shd w:val="clear" w:color="auto" w:fill="4F81BD"/>
          </w:tcPr>
          <w:p w14:paraId="515CF205" w14:textId="77777777" w:rsidR="00457841" w:rsidRPr="000C2908" w:rsidRDefault="00457841" w:rsidP="00547985">
            <w:pPr>
              <w:rPr>
                <w:b/>
                <w:bCs/>
                <w:szCs w:val="20"/>
              </w:rPr>
            </w:pPr>
            <w:r w:rsidRPr="000C2908">
              <w:rPr>
                <w:b/>
                <w:bCs/>
                <w:szCs w:val="20"/>
              </w:rPr>
              <w:t xml:space="preserve">Mappning mot </w:t>
            </w:r>
            <w:r>
              <w:rPr>
                <w:b/>
                <w:bCs/>
                <w:szCs w:val="20"/>
              </w:rPr>
              <w:t>Typ (ISO)</w:t>
            </w:r>
          </w:p>
        </w:tc>
      </w:tr>
      <w:tr w:rsidR="00457841" w:rsidRPr="000C2908" w14:paraId="41577034" w14:textId="77777777" w:rsidTr="00547985">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037629F0" w14:textId="77777777" w:rsidR="00457841" w:rsidRPr="000C2908" w:rsidRDefault="00457841" w:rsidP="00547985">
            <w:pPr>
              <w:tabs>
                <w:tab w:val="left" w:pos="1213"/>
              </w:tabs>
              <w:rPr>
                <w:b/>
                <w:bCs/>
                <w:szCs w:val="20"/>
                <w:highlight w:val="yellow"/>
              </w:rPr>
            </w:pPr>
            <w:r>
              <w:rPr>
                <w:rStyle w:val="Betoning2"/>
                <w:rFonts w:ascii="Arial" w:hAnsi="Arial"/>
                <w:color w:val="000000"/>
              </w:rPr>
              <w:t>Meta</w:t>
            </w:r>
          </w:p>
        </w:tc>
        <w:tc>
          <w:tcPr>
            <w:tcW w:w="4041" w:type="dxa"/>
            <w:tcBorders>
              <w:top w:val="single" w:sz="8" w:space="0" w:color="4F81BD"/>
              <w:left w:val="single" w:sz="6" w:space="0" w:color="auto"/>
              <w:bottom w:val="single" w:sz="6" w:space="0" w:color="auto"/>
            </w:tcBorders>
            <w:shd w:val="clear" w:color="auto" w:fill="auto"/>
            <w:vAlign w:val="center"/>
          </w:tcPr>
          <w:p w14:paraId="673397E7" w14:textId="77777777" w:rsidR="00457841" w:rsidRPr="000C2908" w:rsidRDefault="00457841" w:rsidP="00547985">
            <w:pPr>
              <w:rPr>
                <w:szCs w:val="20"/>
                <w:highlight w:val="yellow"/>
              </w:rPr>
            </w:pPr>
            <w:r>
              <w:rPr>
                <w:rFonts w:ascii="Arial" w:hAnsi="Arial"/>
                <w:color w:val="000000"/>
              </w:rPr>
              <w:t> </w:t>
            </w:r>
          </w:p>
        </w:tc>
      </w:tr>
      <w:tr w:rsidR="00457841" w:rsidRPr="000C2908" w14:paraId="33968914"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52785B53" w14:textId="77777777" w:rsidR="00457841" w:rsidRPr="000C2908" w:rsidRDefault="00457841" w:rsidP="00547985">
            <w:pPr>
              <w:rPr>
                <w:b/>
                <w:bCs/>
                <w:szCs w:val="20"/>
                <w:highlight w:val="yellow"/>
              </w:rPr>
            </w:pPr>
            <w:r>
              <w:rPr>
                <w:rFonts w:ascii="Arial" w:hAnsi="Arial"/>
                <w:color w:val="000000"/>
              </w:rPr>
              <w:t>Meta.certificateId</w:t>
            </w:r>
          </w:p>
        </w:tc>
        <w:tc>
          <w:tcPr>
            <w:tcW w:w="4041" w:type="dxa"/>
            <w:tcBorders>
              <w:top w:val="single" w:sz="6" w:space="0" w:color="auto"/>
              <w:left w:val="single" w:sz="6" w:space="0" w:color="auto"/>
              <w:bottom w:val="single" w:sz="6" w:space="0" w:color="auto"/>
            </w:tcBorders>
            <w:shd w:val="clear" w:color="auto" w:fill="auto"/>
            <w:vAlign w:val="center"/>
          </w:tcPr>
          <w:p w14:paraId="6E545039" w14:textId="77777777" w:rsidR="00457841" w:rsidRPr="000C2908" w:rsidRDefault="00457841" w:rsidP="00547985">
            <w:pPr>
              <w:rPr>
                <w:szCs w:val="20"/>
                <w:highlight w:val="yellow"/>
              </w:rPr>
            </w:pPr>
            <w:r>
              <w:rPr>
                <w:rFonts w:ascii="Arial" w:hAnsi="Arial"/>
                <w:color w:val="000000"/>
              </w:rPr>
              <w:t>String</w:t>
            </w:r>
          </w:p>
        </w:tc>
      </w:tr>
      <w:tr w:rsidR="00457841" w:rsidRPr="000C2908" w14:paraId="788323C8"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31158D2C" w14:textId="77777777" w:rsidR="00457841" w:rsidRPr="000C2908" w:rsidRDefault="00457841" w:rsidP="00547985">
            <w:pPr>
              <w:rPr>
                <w:b/>
                <w:bCs/>
                <w:szCs w:val="20"/>
                <w:highlight w:val="yellow"/>
              </w:rPr>
            </w:pPr>
            <w:r>
              <w:rPr>
                <w:rFonts w:ascii="Arial" w:hAnsi="Arial"/>
                <w:color w:val="000000"/>
              </w:rPr>
              <w:t>Meta.certificateType</w:t>
            </w:r>
          </w:p>
        </w:tc>
        <w:tc>
          <w:tcPr>
            <w:tcW w:w="4041" w:type="dxa"/>
            <w:tcBorders>
              <w:top w:val="single" w:sz="6" w:space="0" w:color="auto"/>
              <w:left w:val="single" w:sz="6" w:space="0" w:color="auto"/>
              <w:bottom w:val="single" w:sz="6" w:space="0" w:color="auto"/>
            </w:tcBorders>
            <w:shd w:val="clear" w:color="auto" w:fill="auto"/>
            <w:vAlign w:val="center"/>
          </w:tcPr>
          <w:p w14:paraId="22D5A0B6" w14:textId="77777777" w:rsidR="00457841" w:rsidRPr="000C2908" w:rsidRDefault="00457841" w:rsidP="00547985">
            <w:pPr>
              <w:rPr>
                <w:szCs w:val="20"/>
                <w:highlight w:val="yellow"/>
              </w:rPr>
            </w:pPr>
            <w:r>
              <w:rPr>
                <w:rFonts w:ascii="Arial" w:hAnsi="Arial"/>
                <w:color w:val="000000"/>
              </w:rPr>
              <w:t>String</w:t>
            </w:r>
          </w:p>
        </w:tc>
      </w:tr>
      <w:tr w:rsidR="00457841" w:rsidRPr="000C2908" w14:paraId="1593D6E4"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5A009C4D" w14:textId="77777777" w:rsidR="00457841" w:rsidRPr="000C2908" w:rsidRDefault="00457841" w:rsidP="00547985">
            <w:pPr>
              <w:rPr>
                <w:b/>
                <w:bCs/>
                <w:szCs w:val="20"/>
                <w:highlight w:val="yellow"/>
              </w:rPr>
            </w:pPr>
            <w:r>
              <w:rPr>
                <w:rFonts w:ascii="Arial" w:hAnsi="Arial"/>
                <w:color w:val="000000"/>
              </w:rPr>
              <w:t>Meta.validFrom</w:t>
            </w:r>
          </w:p>
        </w:tc>
        <w:tc>
          <w:tcPr>
            <w:tcW w:w="4041" w:type="dxa"/>
            <w:tcBorders>
              <w:top w:val="single" w:sz="6" w:space="0" w:color="auto"/>
              <w:left w:val="single" w:sz="6" w:space="0" w:color="auto"/>
              <w:bottom w:val="single" w:sz="6" w:space="0" w:color="auto"/>
            </w:tcBorders>
            <w:shd w:val="clear" w:color="auto" w:fill="auto"/>
            <w:vAlign w:val="center"/>
          </w:tcPr>
          <w:p w14:paraId="64791E7F" w14:textId="77777777" w:rsidR="00457841" w:rsidRPr="000C2908" w:rsidRDefault="00457841" w:rsidP="00547985">
            <w:pPr>
              <w:rPr>
                <w:szCs w:val="20"/>
                <w:highlight w:val="yellow"/>
              </w:rPr>
            </w:pPr>
            <w:r>
              <w:rPr>
                <w:rFonts w:ascii="Arial" w:hAnsi="Arial"/>
                <w:color w:val="000000"/>
              </w:rPr>
              <w:t>Timestamp</w:t>
            </w:r>
          </w:p>
        </w:tc>
      </w:tr>
      <w:tr w:rsidR="00457841" w:rsidRPr="000C2908" w14:paraId="51ABCBD5"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63A799C1" w14:textId="77777777" w:rsidR="00457841" w:rsidRPr="000C2908" w:rsidRDefault="00457841" w:rsidP="00547985">
            <w:pPr>
              <w:rPr>
                <w:b/>
                <w:bCs/>
                <w:szCs w:val="20"/>
                <w:highlight w:val="yellow"/>
              </w:rPr>
            </w:pPr>
            <w:r>
              <w:rPr>
                <w:rFonts w:ascii="Arial" w:hAnsi="Arial"/>
                <w:color w:val="000000"/>
              </w:rPr>
              <w:t>Meta.validTo</w:t>
            </w:r>
          </w:p>
        </w:tc>
        <w:tc>
          <w:tcPr>
            <w:tcW w:w="4041" w:type="dxa"/>
            <w:tcBorders>
              <w:top w:val="single" w:sz="6" w:space="0" w:color="auto"/>
              <w:left w:val="single" w:sz="6" w:space="0" w:color="auto"/>
              <w:bottom w:val="single" w:sz="6" w:space="0" w:color="auto"/>
            </w:tcBorders>
            <w:shd w:val="clear" w:color="auto" w:fill="auto"/>
            <w:vAlign w:val="center"/>
          </w:tcPr>
          <w:p w14:paraId="2FC27268" w14:textId="77777777" w:rsidR="00457841" w:rsidRPr="000C2908" w:rsidRDefault="00457841" w:rsidP="00547985">
            <w:pPr>
              <w:rPr>
                <w:szCs w:val="20"/>
                <w:highlight w:val="yellow"/>
              </w:rPr>
            </w:pPr>
            <w:r>
              <w:rPr>
                <w:rFonts w:ascii="Arial" w:hAnsi="Arial"/>
                <w:color w:val="000000"/>
              </w:rPr>
              <w:t>Timestamp</w:t>
            </w:r>
          </w:p>
        </w:tc>
      </w:tr>
      <w:tr w:rsidR="00457841" w:rsidRPr="000C2908" w14:paraId="23C00E66"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46B7923B" w14:textId="77777777" w:rsidR="00457841" w:rsidRPr="000C2908" w:rsidRDefault="00457841" w:rsidP="00547985">
            <w:pPr>
              <w:rPr>
                <w:b/>
                <w:bCs/>
                <w:szCs w:val="20"/>
                <w:highlight w:val="yellow"/>
              </w:rPr>
            </w:pPr>
            <w:r>
              <w:rPr>
                <w:rFonts w:ascii="Arial" w:hAnsi="Arial"/>
                <w:color w:val="000000"/>
              </w:rPr>
              <w:t>Meta.issuerName</w:t>
            </w:r>
          </w:p>
        </w:tc>
        <w:tc>
          <w:tcPr>
            <w:tcW w:w="4041" w:type="dxa"/>
            <w:tcBorders>
              <w:top w:val="single" w:sz="6" w:space="0" w:color="auto"/>
              <w:left w:val="single" w:sz="6" w:space="0" w:color="auto"/>
              <w:bottom w:val="single" w:sz="6" w:space="0" w:color="auto"/>
            </w:tcBorders>
            <w:shd w:val="clear" w:color="auto" w:fill="auto"/>
            <w:vAlign w:val="center"/>
          </w:tcPr>
          <w:p w14:paraId="0B71B1D6" w14:textId="77777777" w:rsidR="00457841" w:rsidRPr="000C2908" w:rsidRDefault="00457841" w:rsidP="00547985">
            <w:pPr>
              <w:rPr>
                <w:szCs w:val="20"/>
                <w:highlight w:val="yellow"/>
              </w:rPr>
            </w:pPr>
            <w:r>
              <w:rPr>
                <w:rFonts w:ascii="Arial" w:hAnsi="Arial"/>
                <w:color w:val="000000"/>
              </w:rPr>
              <w:t>String</w:t>
            </w:r>
          </w:p>
        </w:tc>
      </w:tr>
      <w:tr w:rsidR="00457841" w:rsidRPr="000C2908" w14:paraId="131D5C5B"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19F5269D" w14:textId="77777777" w:rsidR="00457841" w:rsidRPr="000C2908" w:rsidRDefault="00457841" w:rsidP="00547985">
            <w:pPr>
              <w:rPr>
                <w:b/>
                <w:bCs/>
                <w:szCs w:val="20"/>
                <w:highlight w:val="yellow"/>
              </w:rPr>
            </w:pPr>
            <w:r>
              <w:rPr>
                <w:rFonts w:ascii="Arial" w:hAnsi="Arial"/>
                <w:color w:val="000000"/>
              </w:rPr>
              <w:t>Meta.facilityName</w:t>
            </w:r>
          </w:p>
        </w:tc>
        <w:tc>
          <w:tcPr>
            <w:tcW w:w="4041" w:type="dxa"/>
            <w:tcBorders>
              <w:top w:val="single" w:sz="6" w:space="0" w:color="auto"/>
              <w:left w:val="single" w:sz="6" w:space="0" w:color="auto"/>
              <w:bottom w:val="single" w:sz="6" w:space="0" w:color="auto"/>
            </w:tcBorders>
            <w:shd w:val="clear" w:color="auto" w:fill="auto"/>
            <w:vAlign w:val="center"/>
          </w:tcPr>
          <w:p w14:paraId="6CD71A6B" w14:textId="77777777" w:rsidR="00457841" w:rsidRPr="000C2908" w:rsidRDefault="00457841" w:rsidP="00547985">
            <w:pPr>
              <w:rPr>
                <w:szCs w:val="20"/>
                <w:highlight w:val="yellow"/>
              </w:rPr>
            </w:pPr>
            <w:r>
              <w:rPr>
                <w:rFonts w:ascii="Arial" w:hAnsi="Arial"/>
                <w:color w:val="000000"/>
              </w:rPr>
              <w:t>String</w:t>
            </w:r>
          </w:p>
        </w:tc>
      </w:tr>
      <w:tr w:rsidR="00457841" w:rsidRPr="000C2908" w14:paraId="389E71BA"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686CCEAC" w14:textId="77777777" w:rsidR="00457841" w:rsidRPr="000C2908" w:rsidRDefault="00457841" w:rsidP="00547985">
            <w:pPr>
              <w:rPr>
                <w:b/>
                <w:bCs/>
                <w:szCs w:val="20"/>
                <w:highlight w:val="yellow"/>
              </w:rPr>
            </w:pPr>
            <w:r>
              <w:rPr>
                <w:rFonts w:ascii="Arial" w:hAnsi="Arial"/>
                <w:color w:val="000000"/>
              </w:rPr>
              <w:t>Meta.signDate</w:t>
            </w:r>
          </w:p>
        </w:tc>
        <w:tc>
          <w:tcPr>
            <w:tcW w:w="4041" w:type="dxa"/>
            <w:tcBorders>
              <w:top w:val="single" w:sz="6" w:space="0" w:color="auto"/>
              <w:left w:val="single" w:sz="6" w:space="0" w:color="auto"/>
              <w:bottom w:val="single" w:sz="6" w:space="0" w:color="auto"/>
            </w:tcBorders>
            <w:shd w:val="clear" w:color="auto" w:fill="auto"/>
            <w:vAlign w:val="center"/>
          </w:tcPr>
          <w:p w14:paraId="31417E7E" w14:textId="77777777" w:rsidR="00457841" w:rsidRPr="000C2908" w:rsidRDefault="00457841" w:rsidP="00547985">
            <w:pPr>
              <w:rPr>
                <w:szCs w:val="20"/>
                <w:highlight w:val="yellow"/>
              </w:rPr>
            </w:pPr>
            <w:r>
              <w:rPr>
                <w:rFonts w:ascii="Arial" w:hAnsi="Arial"/>
                <w:color w:val="000000"/>
              </w:rPr>
              <w:t>Timestamp</w:t>
            </w:r>
          </w:p>
        </w:tc>
      </w:tr>
      <w:tr w:rsidR="00457841" w:rsidRPr="000C2908" w14:paraId="3BBD00AE"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317DD120" w14:textId="77777777" w:rsidR="00457841" w:rsidRPr="000C2908" w:rsidRDefault="00457841" w:rsidP="00547985">
            <w:pPr>
              <w:rPr>
                <w:b/>
                <w:bCs/>
                <w:szCs w:val="20"/>
                <w:highlight w:val="yellow"/>
              </w:rPr>
            </w:pPr>
            <w:r>
              <w:rPr>
                <w:rFonts w:ascii="Arial" w:hAnsi="Arial"/>
                <w:color w:val="000000"/>
              </w:rPr>
              <w:t>Meta.available</w:t>
            </w:r>
          </w:p>
        </w:tc>
        <w:tc>
          <w:tcPr>
            <w:tcW w:w="4041" w:type="dxa"/>
            <w:tcBorders>
              <w:top w:val="single" w:sz="6" w:space="0" w:color="auto"/>
              <w:left w:val="single" w:sz="6" w:space="0" w:color="auto"/>
              <w:bottom w:val="single" w:sz="6" w:space="0" w:color="auto"/>
            </w:tcBorders>
            <w:shd w:val="clear" w:color="auto" w:fill="auto"/>
            <w:vAlign w:val="center"/>
          </w:tcPr>
          <w:p w14:paraId="42CC8953" w14:textId="77777777" w:rsidR="00457841" w:rsidRPr="000C2908" w:rsidRDefault="00457841" w:rsidP="00547985">
            <w:pPr>
              <w:rPr>
                <w:szCs w:val="20"/>
                <w:highlight w:val="yellow"/>
              </w:rPr>
            </w:pPr>
            <w:r>
              <w:rPr>
                <w:rFonts w:ascii="Arial" w:hAnsi="Arial"/>
                <w:color w:val="000000"/>
              </w:rPr>
              <w:t>String</w:t>
            </w:r>
          </w:p>
        </w:tc>
      </w:tr>
      <w:tr w:rsidR="00457841" w:rsidRPr="000C2908" w14:paraId="01FF1FD6"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5CCFF0A5" w14:textId="77777777" w:rsidR="00457841" w:rsidRPr="000C2908" w:rsidRDefault="00457841" w:rsidP="00547985">
            <w:pPr>
              <w:rPr>
                <w:b/>
                <w:bCs/>
                <w:szCs w:val="20"/>
                <w:highlight w:val="yellow"/>
              </w:rPr>
            </w:pPr>
            <w:r>
              <w:rPr>
                <w:rStyle w:val="Betoning2"/>
                <w:rFonts w:ascii="Arial" w:hAnsi="Arial"/>
                <w:color w:val="000000"/>
              </w:rPr>
              <w:t>Meta.status</w:t>
            </w:r>
          </w:p>
        </w:tc>
        <w:tc>
          <w:tcPr>
            <w:tcW w:w="4041" w:type="dxa"/>
            <w:tcBorders>
              <w:top w:val="single" w:sz="6" w:space="0" w:color="auto"/>
              <w:left w:val="single" w:sz="6" w:space="0" w:color="auto"/>
              <w:bottom w:val="single" w:sz="6" w:space="0" w:color="auto"/>
            </w:tcBorders>
            <w:shd w:val="clear" w:color="auto" w:fill="auto"/>
            <w:vAlign w:val="center"/>
          </w:tcPr>
          <w:p w14:paraId="304FD730" w14:textId="77777777" w:rsidR="00457841" w:rsidRPr="000C2908" w:rsidRDefault="00457841" w:rsidP="00547985">
            <w:pPr>
              <w:rPr>
                <w:szCs w:val="20"/>
                <w:highlight w:val="yellow"/>
              </w:rPr>
            </w:pPr>
            <w:r>
              <w:rPr>
                <w:rFonts w:ascii="Arial" w:hAnsi="Arial"/>
                <w:color w:val="000000"/>
              </w:rPr>
              <w:t>Status</w:t>
            </w:r>
          </w:p>
        </w:tc>
      </w:tr>
      <w:tr w:rsidR="00457841" w:rsidRPr="000C2908" w14:paraId="7AF2988C"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33750E97" w14:textId="77777777" w:rsidR="00457841" w:rsidRPr="000C2908" w:rsidRDefault="00457841" w:rsidP="00547985">
            <w:pPr>
              <w:rPr>
                <w:b/>
                <w:bCs/>
                <w:szCs w:val="20"/>
                <w:highlight w:val="yellow"/>
              </w:rPr>
            </w:pPr>
            <w:r>
              <w:rPr>
                <w:rFonts w:ascii="Arial" w:hAnsi="Arial"/>
                <w:color w:val="000000"/>
              </w:rPr>
              <w:t>Meta.status.target</w:t>
            </w:r>
          </w:p>
        </w:tc>
        <w:tc>
          <w:tcPr>
            <w:tcW w:w="4041" w:type="dxa"/>
            <w:tcBorders>
              <w:top w:val="single" w:sz="6" w:space="0" w:color="auto"/>
              <w:left w:val="single" w:sz="6" w:space="0" w:color="auto"/>
              <w:bottom w:val="single" w:sz="6" w:space="0" w:color="auto"/>
            </w:tcBorders>
            <w:shd w:val="clear" w:color="auto" w:fill="auto"/>
            <w:vAlign w:val="center"/>
          </w:tcPr>
          <w:p w14:paraId="2CBD7307" w14:textId="77777777" w:rsidR="00457841" w:rsidRPr="000C2908" w:rsidRDefault="00457841" w:rsidP="00547985">
            <w:pPr>
              <w:rPr>
                <w:szCs w:val="20"/>
                <w:highlight w:val="yellow"/>
              </w:rPr>
            </w:pPr>
            <w:r>
              <w:rPr>
                <w:rFonts w:ascii="Arial" w:hAnsi="Arial"/>
                <w:color w:val="000000"/>
              </w:rPr>
              <w:t>String</w:t>
            </w:r>
          </w:p>
        </w:tc>
      </w:tr>
      <w:tr w:rsidR="00457841" w:rsidRPr="000C2908" w14:paraId="3F461625"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47D33E3A" w14:textId="77777777" w:rsidR="00457841" w:rsidRDefault="00457841" w:rsidP="00547985">
            <w:pPr>
              <w:rPr>
                <w:b/>
                <w:bCs/>
                <w:szCs w:val="20"/>
                <w:highlight w:val="yellow"/>
              </w:rPr>
            </w:pPr>
            <w:r>
              <w:rPr>
                <w:rFonts w:ascii="Arial" w:hAnsi="Arial"/>
                <w:color w:val="000000"/>
              </w:rPr>
              <w:t>Meta.status.type</w:t>
            </w:r>
          </w:p>
        </w:tc>
        <w:tc>
          <w:tcPr>
            <w:tcW w:w="4041" w:type="dxa"/>
            <w:tcBorders>
              <w:top w:val="single" w:sz="6" w:space="0" w:color="auto"/>
              <w:left w:val="single" w:sz="6" w:space="0" w:color="auto"/>
              <w:bottom w:val="single" w:sz="6" w:space="0" w:color="auto"/>
            </w:tcBorders>
            <w:shd w:val="clear" w:color="auto" w:fill="auto"/>
            <w:vAlign w:val="center"/>
          </w:tcPr>
          <w:p w14:paraId="0E070B38" w14:textId="77777777" w:rsidR="00457841" w:rsidRPr="000C2908" w:rsidRDefault="00457841" w:rsidP="00547985">
            <w:pPr>
              <w:rPr>
                <w:szCs w:val="20"/>
                <w:highlight w:val="yellow"/>
              </w:rPr>
            </w:pPr>
            <w:r>
              <w:rPr>
                <w:rFonts w:ascii="Arial" w:hAnsi="Arial"/>
                <w:color w:val="000000"/>
              </w:rPr>
              <w:t>String</w:t>
            </w:r>
          </w:p>
        </w:tc>
      </w:tr>
      <w:tr w:rsidR="00457841" w:rsidRPr="000C2908" w14:paraId="5DC6EBE0"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7ECC691F" w14:textId="77777777" w:rsidR="00457841" w:rsidRDefault="00457841" w:rsidP="00547985">
            <w:pPr>
              <w:rPr>
                <w:b/>
                <w:bCs/>
                <w:szCs w:val="20"/>
                <w:highlight w:val="yellow"/>
              </w:rPr>
            </w:pPr>
            <w:r>
              <w:rPr>
                <w:rFonts w:ascii="Arial" w:hAnsi="Arial"/>
                <w:color w:val="000000"/>
              </w:rPr>
              <w:t>Meta.status.timestamp</w:t>
            </w:r>
          </w:p>
        </w:tc>
        <w:tc>
          <w:tcPr>
            <w:tcW w:w="4041" w:type="dxa"/>
            <w:tcBorders>
              <w:top w:val="single" w:sz="6" w:space="0" w:color="auto"/>
              <w:left w:val="single" w:sz="6" w:space="0" w:color="auto"/>
              <w:bottom w:val="single" w:sz="6" w:space="0" w:color="auto"/>
            </w:tcBorders>
            <w:shd w:val="clear" w:color="auto" w:fill="auto"/>
            <w:vAlign w:val="center"/>
          </w:tcPr>
          <w:p w14:paraId="02E9C8BF" w14:textId="77777777" w:rsidR="00457841" w:rsidRPr="000C2908" w:rsidRDefault="00457841" w:rsidP="00547985">
            <w:pPr>
              <w:rPr>
                <w:szCs w:val="20"/>
                <w:highlight w:val="yellow"/>
              </w:rPr>
            </w:pPr>
            <w:r>
              <w:rPr>
                <w:rFonts w:ascii="Arial" w:hAnsi="Arial"/>
                <w:color w:val="000000"/>
              </w:rPr>
              <w:t>Timestamp</w:t>
            </w:r>
          </w:p>
        </w:tc>
      </w:tr>
      <w:tr w:rsidR="00457841" w:rsidRPr="000C2908" w14:paraId="2F0799A9" w14:textId="77777777" w:rsidTr="00547985">
        <w:tc>
          <w:tcPr>
            <w:tcW w:w="4040" w:type="dxa"/>
            <w:tcBorders>
              <w:top w:val="single" w:sz="6" w:space="0" w:color="auto"/>
              <w:right w:val="single" w:sz="6" w:space="0" w:color="auto"/>
            </w:tcBorders>
            <w:shd w:val="clear" w:color="auto" w:fill="auto"/>
            <w:vAlign w:val="center"/>
          </w:tcPr>
          <w:p w14:paraId="3353DBD3" w14:textId="77777777" w:rsidR="00457841" w:rsidRDefault="00457841" w:rsidP="00547985">
            <w:pPr>
              <w:rPr>
                <w:b/>
                <w:bCs/>
                <w:szCs w:val="20"/>
                <w:highlight w:val="yellow"/>
              </w:rPr>
            </w:pPr>
            <w:r>
              <w:rPr>
                <w:rFonts w:ascii="Arial" w:eastAsia="Times New Roman" w:hAnsi="Arial"/>
                <w:color w:val="000000"/>
              </w:rPr>
              <w:t>Meta.complementaryInfo</w:t>
            </w:r>
          </w:p>
        </w:tc>
        <w:tc>
          <w:tcPr>
            <w:tcW w:w="4041" w:type="dxa"/>
            <w:tcBorders>
              <w:top w:val="single" w:sz="6" w:space="0" w:color="auto"/>
              <w:left w:val="single" w:sz="6" w:space="0" w:color="auto"/>
              <w:bottom w:val="single" w:sz="4" w:space="0" w:color="auto"/>
            </w:tcBorders>
            <w:shd w:val="clear" w:color="auto" w:fill="auto"/>
            <w:vAlign w:val="center"/>
          </w:tcPr>
          <w:p w14:paraId="33250A44" w14:textId="77777777" w:rsidR="00457841" w:rsidRPr="000C2908" w:rsidRDefault="00457841" w:rsidP="00547985">
            <w:pPr>
              <w:rPr>
                <w:szCs w:val="20"/>
                <w:highlight w:val="yellow"/>
              </w:rPr>
            </w:pPr>
            <w:r>
              <w:rPr>
                <w:rFonts w:ascii="Arial" w:eastAsia="Times New Roman" w:hAnsi="Arial"/>
                <w:color w:val="000000"/>
              </w:rPr>
              <w:t>String</w:t>
            </w:r>
          </w:p>
        </w:tc>
      </w:tr>
    </w:tbl>
    <w:p w14:paraId="519EC2C2" w14:textId="77777777" w:rsidR="00457841" w:rsidRDefault="00457841" w:rsidP="00457841">
      <w:bookmarkStart w:id="84" w:name="_Toc176141590"/>
      <w:bookmarkStart w:id="85" w:name="_Toc176141594"/>
      <w:bookmarkStart w:id="86" w:name="_Toc182360207"/>
      <w:bookmarkStart w:id="87" w:name="_Toc182360366"/>
      <w:bookmarkStart w:id="88" w:name="_Toc182362292"/>
      <w:bookmarkEnd w:id="84"/>
      <w:bookmarkEnd w:id="85"/>
      <w:bookmarkEnd w:id="86"/>
      <w:bookmarkEnd w:id="87"/>
      <w:bookmarkEnd w:id="88"/>
    </w:p>
    <w:p w14:paraId="52A26890" w14:textId="77777777" w:rsidR="00457841" w:rsidRDefault="00457841" w:rsidP="00457841"/>
    <w:p w14:paraId="3B923F38" w14:textId="77777777" w:rsidR="00457841" w:rsidRDefault="00457841" w:rsidP="00457841"/>
    <w:p w14:paraId="74901830" w14:textId="77777777" w:rsidR="00457841" w:rsidRDefault="00457841" w:rsidP="00457841"/>
    <w:p w14:paraId="56FCE944" w14:textId="77777777" w:rsidR="00457841" w:rsidRPr="0066062F" w:rsidRDefault="00457841" w:rsidP="00457841">
      <w:pPr>
        <w:pStyle w:val="Rubrik3"/>
      </w:pPr>
      <w:bookmarkStart w:id="89" w:name="_Toc357754857"/>
      <w:bookmarkStart w:id="90" w:name="_Toc243452567"/>
      <w:bookmarkStart w:id="91" w:name="_Toc284833088"/>
      <w:r>
        <w:t>R</w:t>
      </w:r>
      <w:r w:rsidRPr="0066062F">
        <w:t>esultatinformation</w:t>
      </w:r>
      <w:bookmarkEnd w:id="91"/>
    </w:p>
    <w:p w14:paraId="3F8DAB0C" w14:textId="77777777" w:rsidR="00457841" w:rsidRDefault="00457841" w:rsidP="00457841">
      <w:r>
        <w:t>En delmängd av informationen som kommuniceras av tjänster i domänen är sk. resultatinformation. Denna information beskriver om ett anrop var lyckat eller ej, samt eventuell ytterligare information. Detta innebär att informationen inte kommer att mappas till V-TIM utan mer skall betraktas som teknisk information.</w:t>
      </w:r>
    </w:p>
    <w:p w14:paraId="38E7C0EE" w14:textId="77777777" w:rsidR="00457841" w:rsidRPr="002F2D14" w:rsidRDefault="00457841" w:rsidP="00457841"/>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457841" w:rsidRPr="000C2908" w14:paraId="35CF120A" w14:textId="77777777" w:rsidTr="00547985">
        <w:tc>
          <w:tcPr>
            <w:tcW w:w="4040" w:type="dxa"/>
            <w:tcBorders>
              <w:bottom w:val="single" w:sz="8" w:space="0" w:color="4F81BD"/>
            </w:tcBorders>
            <w:shd w:val="clear" w:color="auto" w:fill="4F81BD"/>
          </w:tcPr>
          <w:p w14:paraId="2DE12E92" w14:textId="77777777" w:rsidR="00457841" w:rsidRPr="000C2908" w:rsidRDefault="00457841" w:rsidP="00547985">
            <w:pPr>
              <w:rPr>
                <w:b/>
                <w:bCs/>
                <w:szCs w:val="20"/>
              </w:rPr>
            </w:pPr>
            <w:r w:rsidRPr="000C2908">
              <w:rPr>
                <w:b/>
                <w:bCs/>
                <w:szCs w:val="20"/>
              </w:rPr>
              <w:t>Klass.attribut</w:t>
            </w:r>
          </w:p>
        </w:tc>
        <w:tc>
          <w:tcPr>
            <w:tcW w:w="4041" w:type="dxa"/>
            <w:tcBorders>
              <w:bottom w:val="single" w:sz="8" w:space="0" w:color="4F81BD"/>
            </w:tcBorders>
            <w:shd w:val="clear" w:color="auto" w:fill="4F81BD"/>
          </w:tcPr>
          <w:p w14:paraId="32C47526" w14:textId="77777777" w:rsidR="00457841" w:rsidRPr="000C2908" w:rsidRDefault="00457841" w:rsidP="00547985">
            <w:pPr>
              <w:rPr>
                <w:b/>
                <w:bCs/>
                <w:szCs w:val="20"/>
              </w:rPr>
            </w:pPr>
            <w:r w:rsidRPr="000C2908">
              <w:rPr>
                <w:b/>
                <w:bCs/>
                <w:szCs w:val="20"/>
              </w:rPr>
              <w:t xml:space="preserve">Mappning mot </w:t>
            </w:r>
            <w:r>
              <w:rPr>
                <w:b/>
                <w:bCs/>
                <w:szCs w:val="20"/>
              </w:rPr>
              <w:t>Typ (ISO)</w:t>
            </w:r>
          </w:p>
        </w:tc>
      </w:tr>
      <w:tr w:rsidR="00457841" w:rsidRPr="000C2908" w14:paraId="3A8EF16C" w14:textId="77777777" w:rsidTr="00547985">
        <w:tc>
          <w:tcPr>
            <w:tcW w:w="4040" w:type="dxa"/>
            <w:tcBorders>
              <w:top w:val="single" w:sz="8" w:space="0" w:color="4F81BD"/>
              <w:left w:val="single" w:sz="8" w:space="0" w:color="4F81BD"/>
              <w:bottom w:val="single" w:sz="6" w:space="0" w:color="auto"/>
              <w:right w:val="single" w:sz="6" w:space="0" w:color="auto"/>
            </w:tcBorders>
            <w:shd w:val="clear" w:color="auto" w:fill="auto"/>
            <w:vAlign w:val="center"/>
          </w:tcPr>
          <w:p w14:paraId="63F3DE4D" w14:textId="77777777" w:rsidR="00457841" w:rsidRPr="000C2908" w:rsidRDefault="00457841" w:rsidP="00547985">
            <w:pPr>
              <w:rPr>
                <w:szCs w:val="20"/>
                <w:highlight w:val="yellow"/>
              </w:rPr>
            </w:pPr>
            <w:r>
              <w:rPr>
                <w:rStyle w:val="Betoning2"/>
                <w:rFonts w:ascii="Arial" w:hAnsi="Arial"/>
                <w:color w:val="000000"/>
              </w:rPr>
              <w:t>Result</w:t>
            </w:r>
          </w:p>
        </w:tc>
        <w:tc>
          <w:tcPr>
            <w:tcW w:w="4041" w:type="dxa"/>
            <w:tcBorders>
              <w:top w:val="single" w:sz="8" w:space="0" w:color="4F81BD"/>
              <w:left w:val="single" w:sz="6" w:space="0" w:color="auto"/>
              <w:bottom w:val="single" w:sz="6" w:space="0" w:color="auto"/>
            </w:tcBorders>
            <w:shd w:val="clear" w:color="auto" w:fill="auto"/>
            <w:vAlign w:val="center"/>
          </w:tcPr>
          <w:p w14:paraId="1DA4138E" w14:textId="77777777" w:rsidR="00457841" w:rsidRPr="000C2908" w:rsidRDefault="00457841" w:rsidP="00547985">
            <w:pPr>
              <w:rPr>
                <w:szCs w:val="20"/>
                <w:highlight w:val="yellow"/>
              </w:rPr>
            </w:pPr>
            <w:r>
              <w:t> </w:t>
            </w:r>
          </w:p>
        </w:tc>
      </w:tr>
      <w:tr w:rsidR="00457841" w:rsidRPr="000C2908" w14:paraId="52E05F7B"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18D096FA" w14:textId="77777777" w:rsidR="00457841" w:rsidRPr="000C2908" w:rsidRDefault="00457841" w:rsidP="00547985">
            <w:pPr>
              <w:rPr>
                <w:szCs w:val="20"/>
                <w:highlight w:val="yellow"/>
              </w:rPr>
            </w:pPr>
            <w:r>
              <w:t>Result.resultCode</w:t>
            </w:r>
          </w:p>
        </w:tc>
        <w:tc>
          <w:tcPr>
            <w:tcW w:w="4041" w:type="dxa"/>
            <w:tcBorders>
              <w:top w:val="single" w:sz="6" w:space="0" w:color="auto"/>
              <w:left w:val="single" w:sz="6" w:space="0" w:color="auto"/>
              <w:bottom w:val="single" w:sz="6" w:space="0" w:color="auto"/>
            </w:tcBorders>
            <w:shd w:val="clear" w:color="auto" w:fill="auto"/>
            <w:vAlign w:val="center"/>
          </w:tcPr>
          <w:p w14:paraId="153CA706" w14:textId="77777777" w:rsidR="00457841" w:rsidRPr="000C2908" w:rsidRDefault="00457841" w:rsidP="00547985">
            <w:pPr>
              <w:rPr>
                <w:szCs w:val="20"/>
                <w:highlight w:val="yellow"/>
              </w:rPr>
            </w:pPr>
            <w:r>
              <w:t>ResultCodeType (OK, INFO, ERROR)</w:t>
            </w:r>
          </w:p>
        </w:tc>
      </w:tr>
      <w:tr w:rsidR="00457841" w:rsidRPr="000C2908" w14:paraId="3D61FB79"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04BBC469" w14:textId="77777777" w:rsidR="00457841" w:rsidRPr="000C2908" w:rsidRDefault="00457841" w:rsidP="00547985">
            <w:pPr>
              <w:rPr>
                <w:szCs w:val="20"/>
                <w:highlight w:val="yellow"/>
              </w:rPr>
            </w:pPr>
            <w:r>
              <w:t>Result.resultText</w:t>
            </w:r>
          </w:p>
        </w:tc>
        <w:tc>
          <w:tcPr>
            <w:tcW w:w="4041" w:type="dxa"/>
            <w:tcBorders>
              <w:top w:val="single" w:sz="6" w:space="0" w:color="auto"/>
              <w:left w:val="single" w:sz="6" w:space="0" w:color="auto"/>
              <w:bottom w:val="single" w:sz="6" w:space="0" w:color="auto"/>
            </w:tcBorders>
            <w:shd w:val="clear" w:color="auto" w:fill="auto"/>
            <w:vAlign w:val="center"/>
          </w:tcPr>
          <w:p w14:paraId="326A91A3" w14:textId="77777777" w:rsidR="00457841" w:rsidRPr="000C2908" w:rsidRDefault="00457841" w:rsidP="00547985">
            <w:pPr>
              <w:rPr>
                <w:szCs w:val="20"/>
                <w:highlight w:val="yellow"/>
              </w:rPr>
            </w:pPr>
            <w:r>
              <w:t>String</w:t>
            </w:r>
          </w:p>
        </w:tc>
      </w:tr>
      <w:tr w:rsidR="00457841" w:rsidRPr="00473A75" w14:paraId="25CEF3F3" w14:textId="77777777" w:rsidTr="00547985">
        <w:tc>
          <w:tcPr>
            <w:tcW w:w="4040" w:type="dxa"/>
            <w:tcBorders>
              <w:top w:val="single" w:sz="6" w:space="0" w:color="auto"/>
              <w:bottom w:val="single" w:sz="6" w:space="0" w:color="auto"/>
              <w:right w:val="single" w:sz="6" w:space="0" w:color="auto"/>
            </w:tcBorders>
            <w:shd w:val="clear" w:color="auto" w:fill="auto"/>
            <w:vAlign w:val="center"/>
          </w:tcPr>
          <w:p w14:paraId="72F921F4" w14:textId="77777777" w:rsidR="00457841" w:rsidRPr="000C2908" w:rsidRDefault="00457841" w:rsidP="00547985">
            <w:pPr>
              <w:rPr>
                <w:szCs w:val="20"/>
                <w:highlight w:val="yellow"/>
              </w:rPr>
            </w:pPr>
            <w:r>
              <w:t>Result.errorId</w:t>
            </w:r>
          </w:p>
        </w:tc>
        <w:tc>
          <w:tcPr>
            <w:tcW w:w="4041" w:type="dxa"/>
            <w:tcBorders>
              <w:top w:val="single" w:sz="6" w:space="0" w:color="auto"/>
              <w:left w:val="single" w:sz="6" w:space="0" w:color="auto"/>
              <w:bottom w:val="single" w:sz="6" w:space="0" w:color="auto"/>
            </w:tcBorders>
            <w:shd w:val="clear" w:color="auto" w:fill="auto"/>
            <w:vAlign w:val="center"/>
          </w:tcPr>
          <w:p w14:paraId="5A98750A" w14:textId="77777777" w:rsidR="00457841" w:rsidRPr="00473A75" w:rsidRDefault="00457841" w:rsidP="00547985">
            <w:pPr>
              <w:rPr>
                <w:szCs w:val="20"/>
                <w:highlight w:val="yellow"/>
                <w:lang w:val="en-US"/>
              </w:rPr>
            </w:pPr>
            <w:r w:rsidRPr="00473A75">
              <w:rPr>
                <w:lang w:val="en-US"/>
              </w:rPr>
              <w:t>ErrorIdType (VALIDATION_ERROR, APPLICATION_ERROR, TECHNICAL_ERROR, REVOKED)</w:t>
            </w:r>
          </w:p>
        </w:tc>
      </w:tr>
    </w:tbl>
    <w:p w14:paraId="0F7179A9" w14:textId="77777777" w:rsidR="00457841" w:rsidRDefault="00457841" w:rsidP="00457841">
      <w:pPr>
        <w:pStyle w:val="Rubrik2"/>
      </w:pPr>
      <w:bookmarkStart w:id="92" w:name="_Toc284833089"/>
      <w:r>
        <w:t>Formatregler</w:t>
      </w:r>
      <w:bookmarkEnd w:id="89"/>
      <w:bookmarkEnd w:id="90"/>
      <w:bookmarkEnd w:id="92"/>
    </w:p>
    <w:p w14:paraId="0F550DB5" w14:textId="77777777" w:rsidR="00457841" w:rsidRPr="00106CD2" w:rsidRDefault="00457841" w:rsidP="00457841">
      <w:pPr>
        <w:pStyle w:val="Rubrik3"/>
      </w:pPr>
      <w:bookmarkStart w:id="93" w:name="_Toc284833090"/>
      <w:r>
        <w:t>Metainformation</w:t>
      </w:r>
      <w:bookmarkEnd w:id="93"/>
    </w:p>
    <w:p w14:paraId="4CFB8CE7" w14:textId="77777777" w:rsidR="00457841" w:rsidRPr="00106CD2" w:rsidRDefault="00457841" w:rsidP="00457841">
      <w:pPr>
        <w:rPr>
          <w:b/>
        </w:rPr>
      </w:pPr>
      <w:r w:rsidRPr="00106CD2">
        <w:rPr>
          <w:b/>
        </w:rPr>
        <w:t>Meta.complementaryInfo</w:t>
      </w:r>
    </w:p>
    <w:p w14:paraId="695963F0" w14:textId="77777777" w:rsidR="00457841" w:rsidRDefault="00457841" w:rsidP="00457841">
      <w:r>
        <w:t>Kräver en icke-tom String.</w:t>
      </w:r>
    </w:p>
    <w:p w14:paraId="255BEF37" w14:textId="77777777" w:rsidR="00457841" w:rsidRPr="0066062F" w:rsidRDefault="00457841" w:rsidP="00457841">
      <w:pPr>
        <w:pStyle w:val="Rubrik3"/>
      </w:pPr>
      <w:bookmarkStart w:id="94" w:name="_Toc357754858"/>
      <w:bookmarkStart w:id="95" w:name="_Toc243452569"/>
      <w:bookmarkStart w:id="96" w:name="_Toc284833091"/>
      <w:r>
        <w:t>R</w:t>
      </w:r>
      <w:r w:rsidRPr="0066062F">
        <w:t>esultatinformation</w:t>
      </w:r>
      <w:bookmarkEnd w:id="96"/>
    </w:p>
    <w:p w14:paraId="52F4E294" w14:textId="77777777" w:rsidR="00457841" w:rsidRDefault="00457841" w:rsidP="00457841">
      <w:pPr>
        <w:spacing w:line="240" w:lineRule="auto"/>
        <w:rPr>
          <w:rFonts w:eastAsia="Times New Roman"/>
          <w:bCs/>
          <w:sz w:val="30"/>
          <w:szCs w:val="28"/>
        </w:rPr>
      </w:pPr>
      <w:r>
        <w:t>Inga regler</w:t>
      </w:r>
      <w:r>
        <w:br w:type="page"/>
      </w:r>
    </w:p>
    <w:p w14:paraId="17A51A31" w14:textId="77777777" w:rsidR="00457841" w:rsidRPr="00787733" w:rsidRDefault="00457841" w:rsidP="00457841">
      <w:pPr>
        <w:pStyle w:val="Rubrik1"/>
      </w:pPr>
      <w:bookmarkStart w:id="97" w:name="_Toc284833092"/>
      <w:r>
        <w:lastRenderedPageBreak/>
        <w:t>Tjänstekontrakt</w:t>
      </w:r>
      <w:bookmarkEnd w:id="81"/>
      <w:bookmarkEnd w:id="94"/>
      <w:bookmarkEnd w:id="95"/>
      <w:bookmarkEnd w:id="97"/>
    </w:p>
    <w:p w14:paraId="33EA75C9" w14:textId="77777777" w:rsidR="00457841" w:rsidRPr="0066062F" w:rsidRDefault="00457841" w:rsidP="00457841">
      <w:pPr>
        <w:pStyle w:val="Rubrik2"/>
      </w:pPr>
      <w:bookmarkStart w:id="98" w:name="_Toc284833093"/>
      <w:r w:rsidRPr="00787733">
        <w:t>RegisterCertificate</w:t>
      </w:r>
      <w:bookmarkEnd w:id="98"/>
    </w:p>
    <w:p w14:paraId="44B56B66" w14:textId="23F11DC2" w:rsidR="00457841" w:rsidRDefault="00457841" w:rsidP="00457841">
      <w:r>
        <w:t>Tjäns</w:t>
      </w:r>
      <w:r w:rsidR="00F320FF">
        <w:t>ten registrerar ett nytt läkarintyg</w:t>
      </w:r>
      <w:r>
        <w:t>. Både begäran och svar består av XML-dokument.</w:t>
      </w:r>
    </w:p>
    <w:p w14:paraId="7EE5F78D" w14:textId="77777777" w:rsidR="00457841" w:rsidRDefault="00457841" w:rsidP="00457841"/>
    <w:p w14:paraId="5756D1B6" w14:textId="77777777" w:rsidR="00457841" w:rsidRPr="00C83567" w:rsidRDefault="00457841" w:rsidP="00457841">
      <w:pPr>
        <w:rPr>
          <w:color w:val="4F81BD" w:themeColor="accent1"/>
        </w:rPr>
      </w:pPr>
      <w:r>
        <w:t>Tjänsten baseras på domänens domäninformationsmodell och avser att hantera olika typer av intyg. De regler som gäller för ett specifikt intyg beskrivs i respektive intygs informationsspecifikation.</w:t>
      </w:r>
    </w:p>
    <w:p w14:paraId="38B805C4" w14:textId="77777777" w:rsidR="00457841" w:rsidRDefault="00457841" w:rsidP="00457841">
      <w:pPr>
        <w:pStyle w:val="Rubrik3"/>
      </w:pPr>
      <w:bookmarkStart w:id="99" w:name="_Toc284833094"/>
      <w:r>
        <w:t>Version</w:t>
      </w:r>
      <w:bookmarkEnd w:id="99"/>
    </w:p>
    <w:p w14:paraId="06C1F118" w14:textId="77777777" w:rsidR="00457841" w:rsidRPr="00C55071" w:rsidRDefault="00457841" w:rsidP="00457841">
      <w:r>
        <w:t>1.0</w:t>
      </w:r>
    </w:p>
    <w:p w14:paraId="594AE4BB" w14:textId="77777777" w:rsidR="00457841" w:rsidRDefault="00457841" w:rsidP="00457841">
      <w:pPr>
        <w:pStyle w:val="Rubrik3"/>
      </w:pPr>
      <w:bookmarkStart w:id="100" w:name="_Toc284833095"/>
      <w:r>
        <w:t>Fältregler</w:t>
      </w:r>
      <w:bookmarkEnd w:id="100"/>
    </w:p>
    <w:p w14:paraId="109CB24C" w14:textId="4F496171" w:rsidR="00457841"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p>
    <w:tbl>
      <w:tblPr>
        <w:tblStyle w:val="Tabellrutnt"/>
        <w:tblW w:w="9889" w:type="dxa"/>
        <w:tblLayout w:type="fixed"/>
        <w:tblLook w:val="04A0" w:firstRow="1" w:lastRow="0" w:firstColumn="1" w:lastColumn="0" w:noHBand="0" w:noVBand="1"/>
      </w:tblPr>
      <w:tblGrid>
        <w:gridCol w:w="1384"/>
        <w:gridCol w:w="4961"/>
        <w:gridCol w:w="1985"/>
        <w:gridCol w:w="1559"/>
      </w:tblGrid>
      <w:tr w:rsidR="00457841" w:rsidRPr="000C2908" w14:paraId="088872AB" w14:textId="77777777" w:rsidTr="00547985">
        <w:trPr>
          <w:trHeight w:val="384"/>
        </w:trPr>
        <w:tc>
          <w:tcPr>
            <w:tcW w:w="1384" w:type="dxa"/>
            <w:shd w:val="clear" w:color="auto" w:fill="D9D9D9" w:themeFill="background1" w:themeFillShade="D9"/>
            <w:vAlign w:val="bottom"/>
          </w:tcPr>
          <w:p w14:paraId="6670C8CD" w14:textId="77777777" w:rsidR="00457841" w:rsidRPr="000C2908" w:rsidRDefault="00457841" w:rsidP="00547985">
            <w:pPr>
              <w:rPr>
                <w:b/>
              </w:rPr>
            </w:pPr>
            <w:r w:rsidRPr="000C2908">
              <w:rPr>
                <w:b/>
              </w:rPr>
              <w:t>Namn</w:t>
            </w:r>
          </w:p>
        </w:tc>
        <w:tc>
          <w:tcPr>
            <w:tcW w:w="4961" w:type="dxa"/>
            <w:shd w:val="clear" w:color="auto" w:fill="D9D9D9" w:themeFill="background1" w:themeFillShade="D9"/>
            <w:vAlign w:val="bottom"/>
          </w:tcPr>
          <w:p w14:paraId="0FD44D59" w14:textId="77777777" w:rsidR="00457841" w:rsidRPr="000C2908" w:rsidRDefault="00457841" w:rsidP="00547985">
            <w:pPr>
              <w:rPr>
                <w:b/>
              </w:rPr>
            </w:pPr>
            <w:r w:rsidRPr="000C2908">
              <w:rPr>
                <w:b/>
              </w:rPr>
              <w:t>Typ</w:t>
            </w:r>
          </w:p>
        </w:tc>
        <w:tc>
          <w:tcPr>
            <w:tcW w:w="1985" w:type="dxa"/>
            <w:shd w:val="clear" w:color="auto" w:fill="D9D9D9" w:themeFill="background1" w:themeFillShade="D9"/>
            <w:vAlign w:val="bottom"/>
          </w:tcPr>
          <w:p w14:paraId="5EA7FFE2" w14:textId="77777777" w:rsidR="00457841" w:rsidRPr="000C2908" w:rsidRDefault="00457841" w:rsidP="00547985">
            <w:pPr>
              <w:rPr>
                <w:b/>
              </w:rPr>
            </w:pPr>
            <w:r w:rsidRPr="000C2908">
              <w:rPr>
                <w:b/>
              </w:rPr>
              <w:t>Beskrivning</w:t>
            </w:r>
          </w:p>
        </w:tc>
        <w:tc>
          <w:tcPr>
            <w:tcW w:w="1559" w:type="dxa"/>
            <w:shd w:val="clear" w:color="auto" w:fill="D9D9D9" w:themeFill="background1" w:themeFillShade="D9"/>
            <w:vAlign w:val="bottom"/>
          </w:tcPr>
          <w:p w14:paraId="6E1075EA" w14:textId="77777777" w:rsidR="00457841" w:rsidRPr="000C2908" w:rsidRDefault="00457841" w:rsidP="00547985">
            <w:pPr>
              <w:jc w:val="center"/>
              <w:rPr>
                <w:b/>
              </w:rPr>
            </w:pPr>
            <w:r w:rsidRPr="000C2908">
              <w:rPr>
                <w:b/>
              </w:rPr>
              <w:t>Kardinalitet</w:t>
            </w:r>
          </w:p>
        </w:tc>
      </w:tr>
      <w:tr w:rsidR="00457841" w:rsidRPr="000C2908" w14:paraId="7F8173E7" w14:textId="77777777" w:rsidTr="00547985">
        <w:tc>
          <w:tcPr>
            <w:tcW w:w="1384" w:type="dxa"/>
          </w:tcPr>
          <w:p w14:paraId="75A3C9E2" w14:textId="77777777" w:rsidR="00457841" w:rsidRPr="00F019EA" w:rsidRDefault="00457841" w:rsidP="00547985">
            <w:pPr>
              <w:rPr>
                <w:b/>
              </w:rPr>
            </w:pPr>
            <w:r w:rsidRPr="00F019EA">
              <w:rPr>
                <w:b/>
              </w:rPr>
              <w:t>Begäran</w:t>
            </w:r>
          </w:p>
        </w:tc>
        <w:tc>
          <w:tcPr>
            <w:tcW w:w="4961" w:type="dxa"/>
          </w:tcPr>
          <w:p w14:paraId="2784D30C" w14:textId="77777777" w:rsidR="00457841" w:rsidRPr="000C2908" w:rsidRDefault="00457841" w:rsidP="00547985"/>
        </w:tc>
        <w:tc>
          <w:tcPr>
            <w:tcW w:w="1985" w:type="dxa"/>
          </w:tcPr>
          <w:p w14:paraId="2DA13539" w14:textId="77777777" w:rsidR="00457841" w:rsidRPr="000C2908" w:rsidRDefault="00457841" w:rsidP="00547985"/>
        </w:tc>
        <w:tc>
          <w:tcPr>
            <w:tcW w:w="1559" w:type="dxa"/>
          </w:tcPr>
          <w:p w14:paraId="1C839896" w14:textId="77777777" w:rsidR="00457841" w:rsidRPr="000C2908" w:rsidRDefault="00457841" w:rsidP="00547985"/>
        </w:tc>
      </w:tr>
      <w:tr w:rsidR="00457841" w:rsidRPr="000C2908" w14:paraId="4FE61845" w14:textId="77777777" w:rsidTr="00547985">
        <w:tc>
          <w:tcPr>
            <w:tcW w:w="1384" w:type="dxa"/>
            <w:vAlign w:val="center"/>
          </w:tcPr>
          <w:p w14:paraId="244854B7" w14:textId="77777777" w:rsidR="00457841" w:rsidRPr="000C2908" w:rsidRDefault="00457841" w:rsidP="00547985">
            <w:pPr>
              <w:rPr>
                <w:highlight w:val="yellow"/>
              </w:rPr>
            </w:pPr>
            <w:r>
              <w:rPr>
                <w:rFonts w:ascii="Arial" w:hAnsi="Arial"/>
                <w:color w:val="000000"/>
              </w:rPr>
              <w:t>utlatande</w:t>
            </w:r>
          </w:p>
        </w:tc>
        <w:tc>
          <w:tcPr>
            <w:tcW w:w="4961" w:type="dxa"/>
            <w:vAlign w:val="center"/>
          </w:tcPr>
          <w:p w14:paraId="05E6A443" w14:textId="77777777" w:rsidR="00457841" w:rsidRPr="000C2908" w:rsidRDefault="00457841" w:rsidP="00547985">
            <w:pPr>
              <w:rPr>
                <w:highlight w:val="yellow"/>
              </w:rPr>
            </w:pPr>
            <w:r>
              <w:rPr>
                <w:rFonts w:ascii="Arial" w:hAnsi="Arial"/>
                <w:color w:val="000000"/>
              </w:rPr>
              <w:t xml:space="preserve">UtlatandeType (se </w:t>
            </w:r>
            <w:r>
              <w:rPr>
                <w:rFonts w:ascii="Arial" w:hAnsi="Arial"/>
                <w:color w:val="000000"/>
              </w:rPr>
              <w:fldChar w:fldCharType="begin"/>
            </w:r>
            <w:r>
              <w:rPr>
                <w:rFonts w:ascii="Arial" w:hAnsi="Arial"/>
                <w:color w:val="000000"/>
              </w:rPr>
              <w:instrText xml:space="preserve"> REF _Ref283037087 \r \h </w:instrText>
            </w:r>
            <w:r>
              <w:rPr>
                <w:rFonts w:ascii="Arial" w:hAnsi="Arial"/>
                <w:color w:val="000000"/>
              </w:rPr>
            </w:r>
            <w:r>
              <w:rPr>
                <w:rFonts w:ascii="Arial" w:hAnsi="Arial"/>
                <w:color w:val="000000"/>
              </w:rPr>
              <w:fldChar w:fldCharType="separate"/>
            </w:r>
            <w:r>
              <w:rPr>
                <w:rFonts w:ascii="Arial" w:hAnsi="Arial"/>
                <w:color w:val="000000"/>
              </w:rPr>
              <w:t>6.7.1</w:t>
            </w:r>
            <w:r>
              <w:rPr>
                <w:rFonts w:ascii="Arial" w:hAnsi="Arial"/>
                <w:color w:val="000000"/>
              </w:rPr>
              <w:fldChar w:fldCharType="end"/>
            </w:r>
            <w:r>
              <w:rPr>
                <w:rFonts w:ascii="Arial" w:hAnsi="Arial"/>
                <w:color w:val="000000"/>
              </w:rPr>
              <w:t>)</w:t>
            </w:r>
          </w:p>
        </w:tc>
        <w:tc>
          <w:tcPr>
            <w:tcW w:w="1985" w:type="dxa"/>
            <w:vAlign w:val="center"/>
          </w:tcPr>
          <w:p w14:paraId="7C383F28" w14:textId="77777777" w:rsidR="00457841" w:rsidRPr="000C2908" w:rsidRDefault="00457841" w:rsidP="00547985">
            <w:pPr>
              <w:rPr>
                <w:highlight w:val="yellow"/>
              </w:rPr>
            </w:pPr>
            <w:r>
              <w:rPr>
                <w:rFonts w:ascii="Arial" w:hAnsi="Arial"/>
                <w:color w:val="000000"/>
              </w:rPr>
              <w:t> </w:t>
            </w:r>
          </w:p>
        </w:tc>
        <w:tc>
          <w:tcPr>
            <w:tcW w:w="1559" w:type="dxa"/>
            <w:vAlign w:val="center"/>
          </w:tcPr>
          <w:p w14:paraId="14DBD0CD" w14:textId="77777777" w:rsidR="00457841" w:rsidRPr="000C2908" w:rsidRDefault="00457841" w:rsidP="00547985">
            <w:pPr>
              <w:rPr>
                <w:highlight w:val="yellow"/>
              </w:rPr>
            </w:pPr>
            <w:r>
              <w:rPr>
                <w:rFonts w:ascii="Arial" w:hAnsi="Arial"/>
                <w:color w:val="000000"/>
              </w:rPr>
              <w:t>1</w:t>
            </w:r>
          </w:p>
        </w:tc>
      </w:tr>
      <w:tr w:rsidR="00457841" w:rsidRPr="000C2908" w14:paraId="137573AF" w14:textId="77777777" w:rsidTr="00547985">
        <w:tc>
          <w:tcPr>
            <w:tcW w:w="1384" w:type="dxa"/>
          </w:tcPr>
          <w:p w14:paraId="493DFA10" w14:textId="77777777" w:rsidR="00457841" w:rsidRPr="00F019EA" w:rsidRDefault="00457841" w:rsidP="00547985">
            <w:pPr>
              <w:rPr>
                <w:b/>
              </w:rPr>
            </w:pPr>
            <w:r w:rsidRPr="00F019EA">
              <w:rPr>
                <w:b/>
              </w:rPr>
              <w:t>Svar</w:t>
            </w:r>
          </w:p>
        </w:tc>
        <w:tc>
          <w:tcPr>
            <w:tcW w:w="4961" w:type="dxa"/>
          </w:tcPr>
          <w:p w14:paraId="69AF2056" w14:textId="77777777" w:rsidR="00457841" w:rsidRPr="000C2908" w:rsidRDefault="00457841" w:rsidP="00547985"/>
        </w:tc>
        <w:tc>
          <w:tcPr>
            <w:tcW w:w="1985" w:type="dxa"/>
          </w:tcPr>
          <w:p w14:paraId="7E786BFD" w14:textId="77777777" w:rsidR="00457841" w:rsidRPr="000C2908" w:rsidRDefault="00457841" w:rsidP="00547985"/>
        </w:tc>
        <w:tc>
          <w:tcPr>
            <w:tcW w:w="1559" w:type="dxa"/>
          </w:tcPr>
          <w:p w14:paraId="6CD3C690" w14:textId="77777777" w:rsidR="00457841" w:rsidRPr="000C2908" w:rsidRDefault="00457841" w:rsidP="00547985"/>
        </w:tc>
      </w:tr>
      <w:tr w:rsidR="00457841" w:rsidRPr="000C2908" w14:paraId="6E3FD119" w14:textId="77777777" w:rsidTr="00547985">
        <w:tc>
          <w:tcPr>
            <w:tcW w:w="1384" w:type="dxa"/>
            <w:vAlign w:val="center"/>
          </w:tcPr>
          <w:p w14:paraId="1BE3AD4F" w14:textId="77777777" w:rsidR="00457841" w:rsidRPr="000C2908" w:rsidRDefault="00457841" w:rsidP="00547985">
            <w:pPr>
              <w:rPr>
                <w:highlight w:val="yellow"/>
              </w:rPr>
            </w:pPr>
            <w:r>
              <w:t>result</w:t>
            </w:r>
          </w:p>
        </w:tc>
        <w:tc>
          <w:tcPr>
            <w:tcW w:w="4961" w:type="dxa"/>
            <w:vAlign w:val="center"/>
          </w:tcPr>
          <w:p w14:paraId="087C740A" w14:textId="77777777" w:rsidR="00457841" w:rsidRPr="000C2908" w:rsidRDefault="00457841" w:rsidP="00547985">
            <w:pPr>
              <w:rPr>
                <w:highlight w:val="yellow"/>
              </w:rPr>
            </w:pPr>
            <w:r>
              <w:t xml:space="preserve">resultType (se </w:t>
            </w:r>
            <w:r>
              <w:fldChar w:fldCharType="begin"/>
            </w:r>
            <w:r>
              <w:instrText xml:space="preserve"> REF _Ref283037119 \r \h </w:instrText>
            </w:r>
            <w:r>
              <w:fldChar w:fldCharType="separate"/>
            </w:r>
            <w:r>
              <w:t>6.7.3</w:t>
            </w:r>
            <w:r>
              <w:fldChar w:fldCharType="end"/>
            </w:r>
            <w:r>
              <w:t>)</w:t>
            </w:r>
          </w:p>
        </w:tc>
        <w:tc>
          <w:tcPr>
            <w:tcW w:w="1985" w:type="dxa"/>
            <w:vAlign w:val="center"/>
          </w:tcPr>
          <w:p w14:paraId="297C49EC" w14:textId="77777777" w:rsidR="00457841" w:rsidRPr="000C2908" w:rsidRDefault="00457841" w:rsidP="00547985">
            <w:pPr>
              <w:rPr>
                <w:highlight w:val="yellow"/>
              </w:rPr>
            </w:pPr>
            <w:r>
              <w:t> </w:t>
            </w:r>
          </w:p>
        </w:tc>
        <w:tc>
          <w:tcPr>
            <w:tcW w:w="1559" w:type="dxa"/>
            <w:vAlign w:val="center"/>
          </w:tcPr>
          <w:p w14:paraId="202CB59B" w14:textId="77777777" w:rsidR="00457841" w:rsidRPr="000C2908" w:rsidRDefault="00457841" w:rsidP="00547985">
            <w:pPr>
              <w:rPr>
                <w:highlight w:val="yellow"/>
              </w:rPr>
            </w:pPr>
            <w:r>
              <w:t>1</w:t>
            </w:r>
          </w:p>
        </w:tc>
      </w:tr>
    </w:tbl>
    <w:p w14:paraId="2145AB76" w14:textId="77777777" w:rsidR="00457841" w:rsidRPr="00ED19D0" w:rsidRDefault="00457841" w:rsidP="00457841">
      <w:pPr>
        <w:pStyle w:val="Brdtext"/>
      </w:pPr>
    </w:p>
    <w:p w14:paraId="08CF9F9E" w14:textId="77777777" w:rsidR="00457841" w:rsidRDefault="00457841" w:rsidP="00457841">
      <w:pPr>
        <w:pStyle w:val="Rubrik3"/>
      </w:pPr>
      <w:bookmarkStart w:id="101" w:name="_Toc284833096"/>
      <w:r>
        <w:t>Övriga regler</w:t>
      </w:r>
      <w:bookmarkEnd w:id="101"/>
    </w:p>
    <w:p w14:paraId="202B2A65" w14:textId="77777777" w:rsidR="00457841" w:rsidRDefault="00457841" w:rsidP="00457841">
      <w:pPr>
        <w:pStyle w:val="Rubrik4"/>
      </w:pPr>
      <w:r>
        <w:t>Icke funktionella krav</w:t>
      </w:r>
    </w:p>
    <w:p w14:paraId="33062ECC" w14:textId="77777777" w:rsidR="00457841" w:rsidRDefault="00457841" w:rsidP="00457841">
      <w:r>
        <w:t>Inga specifika krav för detta tjänstekontrakt</w:t>
      </w:r>
    </w:p>
    <w:p w14:paraId="0F3E143D" w14:textId="77777777" w:rsidR="00457841" w:rsidRDefault="00457841" w:rsidP="00457841">
      <w:pPr>
        <w:pStyle w:val="Rubrik4"/>
      </w:pPr>
      <w:r>
        <w:t>SLA-krav</w:t>
      </w:r>
    </w:p>
    <w:p w14:paraId="5B9B309D" w14:textId="77777777" w:rsidR="00457841" w:rsidRDefault="00457841" w:rsidP="00457841">
      <w:r>
        <w:t>Inga krav som avviker från de generella kraven som specificerats i kapitel 4.</w:t>
      </w:r>
    </w:p>
    <w:p w14:paraId="6BA4E9AC" w14:textId="77777777" w:rsidR="00457841" w:rsidRPr="000B492D" w:rsidRDefault="00457841" w:rsidP="00457841">
      <w:pPr>
        <w:rPr>
          <w:lang w:eastAsia="sv-SE"/>
        </w:rPr>
      </w:pPr>
    </w:p>
    <w:p w14:paraId="30A5683E" w14:textId="77777777" w:rsidR="00457841" w:rsidRDefault="00457841" w:rsidP="00457841">
      <w:pPr>
        <w:spacing w:line="240" w:lineRule="auto"/>
        <w:rPr>
          <w:rFonts w:ascii="Arial" w:eastAsia="Times New Roman" w:hAnsi="Arial"/>
          <w:bCs/>
          <w:color w:val="000000"/>
          <w:sz w:val="24"/>
          <w:szCs w:val="26"/>
        </w:rPr>
      </w:pPr>
      <w:r>
        <w:rPr>
          <w:rFonts w:ascii="Arial" w:hAnsi="Arial"/>
          <w:color w:val="000000"/>
        </w:rPr>
        <w:br w:type="page"/>
      </w:r>
    </w:p>
    <w:p w14:paraId="549CD6A2" w14:textId="77777777" w:rsidR="00457841" w:rsidRPr="0066062F" w:rsidRDefault="00457841" w:rsidP="00457841">
      <w:pPr>
        <w:pStyle w:val="Rubrik2"/>
      </w:pPr>
      <w:bookmarkStart w:id="102" w:name="_Toc284833097"/>
      <w:r>
        <w:rPr>
          <w:rFonts w:ascii="Arial" w:hAnsi="Arial"/>
          <w:color w:val="000000"/>
        </w:rPr>
        <w:lastRenderedPageBreak/>
        <w:t>ListCertificatesForCare</w:t>
      </w:r>
      <w:bookmarkEnd w:id="102"/>
    </w:p>
    <w:p w14:paraId="1FE2E2F7" w14:textId="77777777" w:rsidR="00457841" w:rsidRPr="00C83567" w:rsidRDefault="00457841" w:rsidP="00457841">
      <w:pPr>
        <w:rPr>
          <w:color w:val="4F81BD" w:themeColor="accent1"/>
        </w:rPr>
      </w:pPr>
      <w:r>
        <w:t>Tjänsten hämtar en lista av läkarintyg för en invånare för en given vårdenhet från intygstjänsten. Både begäran och svar består av xml-dokument. Tjänsten baseras på domänens domäninformationsmodell [R3]och avser att hantera olika typer av intyg. De regler som gäller för ett specifikt intyg beskrivs i respektive intygs informationsspecifikation [R4].</w:t>
      </w:r>
    </w:p>
    <w:p w14:paraId="5E29D699" w14:textId="77777777" w:rsidR="00457841" w:rsidRDefault="00457841" w:rsidP="00457841">
      <w:pPr>
        <w:pStyle w:val="Rubrik3"/>
      </w:pPr>
      <w:bookmarkStart w:id="103" w:name="_Toc284833098"/>
      <w:r>
        <w:t>Version</w:t>
      </w:r>
      <w:bookmarkEnd w:id="103"/>
    </w:p>
    <w:p w14:paraId="061AA69E" w14:textId="77777777" w:rsidR="00457841" w:rsidRPr="00C55071" w:rsidRDefault="00457841" w:rsidP="00457841">
      <w:r>
        <w:t>1.0</w:t>
      </w:r>
    </w:p>
    <w:p w14:paraId="4776B89D" w14:textId="77777777" w:rsidR="00457841" w:rsidRDefault="00457841" w:rsidP="00457841">
      <w:pPr>
        <w:pStyle w:val="Rubrik3"/>
      </w:pPr>
      <w:bookmarkStart w:id="104" w:name="_Toc284833099"/>
      <w:r>
        <w:t>Fältregler</w:t>
      </w:r>
      <w:bookmarkEnd w:id="104"/>
    </w:p>
    <w:p w14:paraId="6A010088" w14:textId="28208E6F" w:rsidR="00457841"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p>
    <w:tbl>
      <w:tblPr>
        <w:tblStyle w:val="Tabellrutnt"/>
        <w:tblW w:w="9889" w:type="dxa"/>
        <w:tblLayout w:type="fixed"/>
        <w:tblLook w:val="04A0" w:firstRow="1" w:lastRow="0" w:firstColumn="1" w:lastColumn="0" w:noHBand="0" w:noVBand="1"/>
      </w:tblPr>
      <w:tblGrid>
        <w:gridCol w:w="2518"/>
        <w:gridCol w:w="2977"/>
        <w:gridCol w:w="2835"/>
        <w:gridCol w:w="1559"/>
      </w:tblGrid>
      <w:tr w:rsidR="00457841" w:rsidRPr="000C2908" w14:paraId="449975C9" w14:textId="77777777" w:rsidTr="00547985">
        <w:trPr>
          <w:trHeight w:val="384"/>
        </w:trPr>
        <w:tc>
          <w:tcPr>
            <w:tcW w:w="2518" w:type="dxa"/>
            <w:shd w:val="clear" w:color="auto" w:fill="D9D9D9" w:themeFill="background1" w:themeFillShade="D9"/>
            <w:vAlign w:val="bottom"/>
          </w:tcPr>
          <w:p w14:paraId="437E6056" w14:textId="77777777" w:rsidR="00457841" w:rsidRPr="000C2908" w:rsidRDefault="00457841" w:rsidP="00547985">
            <w:pPr>
              <w:rPr>
                <w:b/>
              </w:rPr>
            </w:pPr>
            <w:r w:rsidRPr="000C2908">
              <w:rPr>
                <w:b/>
              </w:rPr>
              <w:t>Namn</w:t>
            </w:r>
          </w:p>
        </w:tc>
        <w:tc>
          <w:tcPr>
            <w:tcW w:w="2977" w:type="dxa"/>
            <w:shd w:val="clear" w:color="auto" w:fill="D9D9D9" w:themeFill="background1" w:themeFillShade="D9"/>
            <w:vAlign w:val="bottom"/>
          </w:tcPr>
          <w:p w14:paraId="6242918A" w14:textId="77777777" w:rsidR="00457841" w:rsidRPr="000C2908" w:rsidRDefault="00457841" w:rsidP="00547985">
            <w:pPr>
              <w:rPr>
                <w:b/>
              </w:rPr>
            </w:pPr>
            <w:r w:rsidRPr="000C2908">
              <w:rPr>
                <w:b/>
              </w:rPr>
              <w:t>Typ</w:t>
            </w:r>
          </w:p>
        </w:tc>
        <w:tc>
          <w:tcPr>
            <w:tcW w:w="2835" w:type="dxa"/>
            <w:shd w:val="clear" w:color="auto" w:fill="D9D9D9" w:themeFill="background1" w:themeFillShade="D9"/>
            <w:vAlign w:val="bottom"/>
          </w:tcPr>
          <w:p w14:paraId="2ED65438" w14:textId="77777777" w:rsidR="00457841" w:rsidRPr="000C2908" w:rsidRDefault="00457841" w:rsidP="00547985">
            <w:pPr>
              <w:rPr>
                <w:b/>
              </w:rPr>
            </w:pPr>
            <w:r w:rsidRPr="000C2908">
              <w:rPr>
                <w:b/>
              </w:rPr>
              <w:t>Beskrivning</w:t>
            </w:r>
          </w:p>
        </w:tc>
        <w:tc>
          <w:tcPr>
            <w:tcW w:w="1559" w:type="dxa"/>
            <w:shd w:val="clear" w:color="auto" w:fill="D9D9D9" w:themeFill="background1" w:themeFillShade="D9"/>
            <w:vAlign w:val="bottom"/>
          </w:tcPr>
          <w:p w14:paraId="6F69B033" w14:textId="77777777" w:rsidR="00457841" w:rsidRPr="000C2908" w:rsidRDefault="00457841" w:rsidP="00547985">
            <w:pPr>
              <w:jc w:val="center"/>
              <w:rPr>
                <w:b/>
              </w:rPr>
            </w:pPr>
            <w:r w:rsidRPr="000C2908">
              <w:rPr>
                <w:b/>
              </w:rPr>
              <w:t>Kardinalitet</w:t>
            </w:r>
          </w:p>
        </w:tc>
      </w:tr>
      <w:tr w:rsidR="00457841" w:rsidRPr="000C2908" w14:paraId="7B25B880" w14:textId="77777777" w:rsidTr="00547985">
        <w:tc>
          <w:tcPr>
            <w:tcW w:w="2518" w:type="dxa"/>
            <w:vAlign w:val="center"/>
          </w:tcPr>
          <w:p w14:paraId="4E48712B" w14:textId="77777777" w:rsidR="00457841" w:rsidRPr="00F019EA" w:rsidRDefault="00457841" w:rsidP="00547985">
            <w:r>
              <w:rPr>
                <w:rStyle w:val="Betoning2"/>
                <w:rFonts w:ascii="Arial" w:hAnsi="Arial"/>
                <w:color w:val="000000"/>
              </w:rPr>
              <w:t>Begäran</w:t>
            </w:r>
          </w:p>
        </w:tc>
        <w:tc>
          <w:tcPr>
            <w:tcW w:w="2977" w:type="dxa"/>
            <w:vAlign w:val="center"/>
          </w:tcPr>
          <w:p w14:paraId="4C2A4D98" w14:textId="77777777" w:rsidR="00457841" w:rsidRPr="000C2908" w:rsidRDefault="00457841" w:rsidP="00547985">
            <w:r>
              <w:t> </w:t>
            </w:r>
          </w:p>
        </w:tc>
        <w:tc>
          <w:tcPr>
            <w:tcW w:w="2835" w:type="dxa"/>
            <w:vAlign w:val="center"/>
          </w:tcPr>
          <w:p w14:paraId="0DEFAB4B" w14:textId="77777777" w:rsidR="00457841" w:rsidRPr="000C2908" w:rsidRDefault="00457841" w:rsidP="00547985">
            <w:r>
              <w:t> </w:t>
            </w:r>
          </w:p>
        </w:tc>
        <w:tc>
          <w:tcPr>
            <w:tcW w:w="1559" w:type="dxa"/>
            <w:vAlign w:val="center"/>
          </w:tcPr>
          <w:p w14:paraId="3E8B2560" w14:textId="77777777" w:rsidR="00457841" w:rsidRPr="000C2908" w:rsidRDefault="00457841" w:rsidP="00547985">
            <w:r>
              <w:t> </w:t>
            </w:r>
          </w:p>
        </w:tc>
      </w:tr>
      <w:tr w:rsidR="00457841" w:rsidRPr="000C2908" w14:paraId="4296D83F" w14:textId="77777777" w:rsidTr="00547985">
        <w:tc>
          <w:tcPr>
            <w:tcW w:w="2518" w:type="dxa"/>
            <w:vAlign w:val="center"/>
          </w:tcPr>
          <w:p w14:paraId="71240487" w14:textId="77777777" w:rsidR="00457841" w:rsidRPr="000C2908" w:rsidRDefault="00457841" w:rsidP="00547985">
            <w:pPr>
              <w:rPr>
                <w:highlight w:val="yellow"/>
              </w:rPr>
            </w:pPr>
            <w:r>
              <w:t>Person-id</w:t>
            </w:r>
          </w:p>
        </w:tc>
        <w:tc>
          <w:tcPr>
            <w:tcW w:w="2977" w:type="dxa"/>
            <w:vAlign w:val="center"/>
          </w:tcPr>
          <w:p w14:paraId="0DCE9CF7" w14:textId="77777777" w:rsidR="00457841" w:rsidRPr="000C2908" w:rsidRDefault="00457841" w:rsidP="00547985">
            <w:pPr>
              <w:rPr>
                <w:highlight w:val="yellow"/>
              </w:rPr>
            </w:pPr>
            <w:r>
              <w:t>string</w:t>
            </w:r>
          </w:p>
        </w:tc>
        <w:tc>
          <w:tcPr>
            <w:tcW w:w="2835" w:type="dxa"/>
            <w:vAlign w:val="center"/>
          </w:tcPr>
          <w:p w14:paraId="4A687530" w14:textId="77777777" w:rsidR="00457841" w:rsidRPr="000C2908" w:rsidRDefault="00457841" w:rsidP="00547985">
            <w:pPr>
              <w:rPr>
                <w:highlight w:val="yellow"/>
              </w:rPr>
            </w:pPr>
            <w:r>
              <w:t>Personnummer/samordningsnummer för invånaren</w:t>
            </w:r>
          </w:p>
        </w:tc>
        <w:tc>
          <w:tcPr>
            <w:tcW w:w="1559" w:type="dxa"/>
            <w:vAlign w:val="center"/>
          </w:tcPr>
          <w:p w14:paraId="24649AE4" w14:textId="77777777" w:rsidR="00457841" w:rsidRPr="000C2908" w:rsidRDefault="00457841" w:rsidP="00547985">
            <w:pPr>
              <w:rPr>
                <w:highlight w:val="yellow"/>
              </w:rPr>
            </w:pPr>
            <w:r>
              <w:t>1..1</w:t>
            </w:r>
          </w:p>
        </w:tc>
      </w:tr>
      <w:tr w:rsidR="00457841" w:rsidRPr="000C2908" w14:paraId="214FC94D" w14:textId="77777777" w:rsidTr="00547985">
        <w:tc>
          <w:tcPr>
            <w:tcW w:w="2518" w:type="dxa"/>
            <w:vAlign w:val="center"/>
          </w:tcPr>
          <w:p w14:paraId="2FF2C44D" w14:textId="77777777" w:rsidR="00457841" w:rsidRDefault="00457841" w:rsidP="00547985">
            <w:r>
              <w:rPr>
                <w:rFonts w:eastAsia="Times New Roman"/>
              </w:rPr>
              <w:t>enhet</w:t>
            </w:r>
          </w:p>
        </w:tc>
        <w:tc>
          <w:tcPr>
            <w:tcW w:w="2977" w:type="dxa"/>
            <w:vAlign w:val="center"/>
          </w:tcPr>
          <w:p w14:paraId="0F618888" w14:textId="77777777" w:rsidR="00457841" w:rsidRDefault="00457841" w:rsidP="00547985">
            <w:r>
              <w:rPr>
                <w:rFonts w:eastAsia="Times New Roman"/>
              </w:rPr>
              <w:t>string</w:t>
            </w:r>
          </w:p>
        </w:tc>
        <w:tc>
          <w:tcPr>
            <w:tcW w:w="2835" w:type="dxa"/>
            <w:vAlign w:val="center"/>
          </w:tcPr>
          <w:p w14:paraId="2BBF729E" w14:textId="77777777" w:rsidR="00457841" w:rsidRDefault="00457841" w:rsidP="00547985">
            <w:r>
              <w:rPr>
                <w:rFonts w:eastAsia="Times New Roman"/>
              </w:rPr>
              <w:t>HSA-ID för vårdenheten</w:t>
            </w:r>
          </w:p>
        </w:tc>
        <w:tc>
          <w:tcPr>
            <w:tcW w:w="1559" w:type="dxa"/>
            <w:vAlign w:val="center"/>
          </w:tcPr>
          <w:p w14:paraId="6A9CED7D" w14:textId="77777777" w:rsidR="00457841" w:rsidRDefault="00457841" w:rsidP="00547985">
            <w:r>
              <w:rPr>
                <w:rFonts w:eastAsia="Times New Roman"/>
              </w:rPr>
              <w:t>1..*</w:t>
            </w:r>
          </w:p>
        </w:tc>
      </w:tr>
      <w:tr w:rsidR="00457841" w:rsidRPr="000C2908" w14:paraId="7FCB9F7A" w14:textId="77777777" w:rsidTr="00547985">
        <w:tc>
          <w:tcPr>
            <w:tcW w:w="2518" w:type="dxa"/>
            <w:vAlign w:val="center"/>
          </w:tcPr>
          <w:p w14:paraId="0CEA503D" w14:textId="77777777" w:rsidR="00457841" w:rsidRPr="00F019EA" w:rsidRDefault="00457841" w:rsidP="00547985">
            <w:r>
              <w:rPr>
                <w:rStyle w:val="Betoning2"/>
                <w:rFonts w:ascii="Arial" w:hAnsi="Arial"/>
                <w:color w:val="000000"/>
              </w:rPr>
              <w:t>Svar</w:t>
            </w:r>
          </w:p>
        </w:tc>
        <w:tc>
          <w:tcPr>
            <w:tcW w:w="2977" w:type="dxa"/>
            <w:vAlign w:val="center"/>
          </w:tcPr>
          <w:p w14:paraId="1414EFA8" w14:textId="77777777" w:rsidR="00457841" w:rsidRPr="000C2908" w:rsidRDefault="00457841" w:rsidP="00547985">
            <w:r>
              <w:t> </w:t>
            </w:r>
          </w:p>
        </w:tc>
        <w:tc>
          <w:tcPr>
            <w:tcW w:w="2835" w:type="dxa"/>
            <w:vAlign w:val="center"/>
          </w:tcPr>
          <w:p w14:paraId="023ABC0E" w14:textId="77777777" w:rsidR="00457841" w:rsidRPr="000C2908" w:rsidRDefault="00457841" w:rsidP="00547985">
            <w:r>
              <w:t> </w:t>
            </w:r>
          </w:p>
        </w:tc>
        <w:tc>
          <w:tcPr>
            <w:tcW w:w="1559" w:type="dxa"/>
            <w:vAlign w:val="center"/>
          </w:tcPr>
          <w:p w14:paraId="224D0528" w14:textId="77777777" w:rsidR="00457841" w:rsidRPr="000C2908" w:rsidRDefault="00457841" w:rsidP="00547985">
            <w:r>
              <w:t> </w:t>
            </w:r>
          </w:p>
        </w:tc>
      </w:tr>
      <w:tr w:rsidR="00457841" w:rsidRPr="000C2908" w14:paraId="1C4F9CCA" w14:textId="77777777" w:rsidTr="00547985">
        <w:tc>
          <w:tcPr>
            <w:tcW w:w="2518" w:type="dxa"/>
            <w:vAlign w:val="center"/>
          </w:tcPr>
          <w:p w14:paraId="41B21B42" w14:textId="77777777" w:rsidR="00457841" w:rsidRPr="000C2908" w:rsidRDefault="00457841" w:rsidP="00547985">
            <w:pPr>
              <w:rPr>
                <w:highlight w:val="yellow"/>
              </w:rPr>
            </w:pPr>
            <w:r>
              <w:t>meta</w:t>
            </w:r>
          </w:p>
        </w:tc>
        <w:tc>
          <w:tcPr>
            <w:tcW w:w="2977" w:type="dxa"/>
            <w:vAlign w:val="center"/>
          </w:tcPr>
          <w:p w14:paraId="68CC8A44" w14:textId="77777777" w:rsidR="00457841" w:rsidRPr="000C2908" w:rsidRDefault="00457841" w:rsidP="00547985">
            <w:pPr>
              <w:rPr>
                <w:highlight w:val="yellow"/>
              </w:rPr>
            </w:pPr>
            <w:r>
              <w:t xml:space="preserve">certificateMetaType (se </w:t>
            </w:r>
            <w:r>
              <w:fldChar w:fldCharType="begin"/>
            </w:r>
            <w:r>
              <w:instrText xml:space="preserve"> REF _Ref283037046 \r \h </w:instrText>
            </w:r>
            <w:r>
              <w:fldChar w:fldCharType="separate"/>
            </w:r>
            <w:r>
              <w:t>6.7.2</w:t>
            </w:r>
            <w:r>
              <w:fldChar w:fldCharType="end"/>
            </w:r>
            <w:r>
              <w:t>)</w:t>
            </w:r>
          </w:p>
        </w:tc>
        <w:tc>
          <w:tcPr>
            <w:tcW w:w="2835" w:type="dxa"/>
            <w:vAlign w:val="center"/>
          </w:tcPr>
          <w:p w14:paraId="09E14400" w14:textId="77777777" w:rsidR="00457841" w:rsidRPr="000C2908" w:rsidRDefault="00457841" w:rsidP="00547985">
            <w:pPr>
              <w:rPr>
                <w:highlight w:val="yellow"/>
              </w:rPr>
            </w:pPr>
            <w:r>
              <w:t> </w:t>
            </w:r>
          </w:p>
        </w:tc>
        <w:tc>
          <w:tcPr>
            <w:tcW w:w="1559" w:type="dxa"/>
            <w:vAlign w:val="center"/>
          </w:tcPr>
          <w:p w14:paraId="21FA59B1" w14:textId="77777777" w:rsidR="00457841" w:rsidRPr="000C2908" w:rsidRDefault="00457841" w:rsidP="00547985">
            <w:pPr>
              <w:rPr>
                <w:highlight w:val="yellow"/>
              </w:rPr>
            </w:pPr>
            <w:r>
              <w:t>0..1</w:t>
            </w:r>
          </w:p>
        </w:tc>
      </w:tr>
      <w:tr w:rsidR="00457841" w:rsidRPr="000C2908" w14:paraId="74D226E3" w14:textId="77777777" w:rsidTr="00547985">
        <w:tc>
          <w:tcPr>
            <w:tcW w:w="2518" w:type="dxa"/>
            <w:vAlign w:val="center"/>
          </w:tcPr>
          <w:p w14:paraId="353EC1C8" w14:textId="77777777" w:rsidR="00457841" w:rsidRDefault="00457841" w:rsidP="00547985">
            <w:r>
              <w:t>result</w:t>
            </w:r>
          </w:p>
        </w:tc>
        <w:tc>
          <w:tcPr>
            <w:tcW w:w="2977" w:type="dxa"/>
            <w:vAlign w:val="center"/>
          </w:tcPr>
          <w:p w14:paraId="439CEBAD" w14:textId="77777777" w:rsidR="00457841" w:rsidRDefault="00457841" w:rsidP="00547985">
            <w:r>
              <w:t xml:space="preserve">resultType (se </w:t>
            </w:r>
            <w:r>
              <w:fldChar w:fldCharType="begin"/>
            </w:r>
            <w:r>
              <w:instrText xml:space="preserve"> REF _Ref283037020 \r \h </w:instrText>
            </w:r>
            <w:r>
              <w:fldChar w:fldCharType="separate"/>
            </w:r>
            <w:r>
              <w:t>6.7.3</w:t>
            </w:r>
            <w:r>
              <w:fldChar w:fldCharType="end"/>
            </w:r>
            <w:r>
              <w:t>)</w:t>
            </w:r>
          </w:p>
        </w:tc>
        <w:tc>
          <w:tcPr>
            <w:tcW w:w="2835" w:type="dxa"/>
            <w:vAlign w:val="center"/>
          </w:tcPr>
          <w:p w14:paraId="760A1367" w14:textId="77777777" w:rsidR="00457841" w:rsidRDefault="00457841" w:rsidP="00547985">
            <w:r>
              <w:t> </w:t>
            </w:r>
          </w:p>
        </w:tc>
        <w:tc>
          <w:tcPr>
            <w:tcW w:w="1559" w:type="dxa"/>
            <w:vAlign w:val="center"/>
          </w:tcPr>
          <w:p w14:paraId="7B974229" w14:textId="77777777" w:rsidR="00457841" w:rsidRDefault="00457841" w:rsidP="00547985">
            <w:r>
              <w:t>1..1</w:t>
            </w:r>
          </w:p>
        </w:tc>
      </w:tr>
    </w:tbl>
    <w:p w14:paraId="3D2AC661" w14:textId="77777777" w:rsidR="00457841" w:rsidRPr="00ED19D0" w:rsidRDefault="00457841" w:rsidP="00457841">
      <w:pPr>
        <w:pStyle w:val="Brdtext"/>
      </w:pPr>
    </w:p>
    <w:p w14:paraId="2D095114" w14:textId="77777777" w:rsidR="00457841" w:rsidRDefault="00457841" w:rsidP="00457841">
      <w:pPr>
        <w:pStyle w:val="Rubrik3"/>
      </w:pPr>
      <w:bookmarkStart w:id="105" w:name="_Toc284833100"/>
      <w:r>
        <w:t>Övriga regler</w:t>
      </w:r>
      <w:bookmarkEnd w:id="105"/>
    </w:p>
    <w:p w14:paraId="59783DF0" w14:textId="77777777" w:rsidR="00457841" w:rsidRDefault="00457841" w:rsidP="00457841">
      <w:pPr>
        <w:pStyle w:val="Rubrik4"/>
      </w:pPr>
      <w:r>
        <w:t>Icke funktionella krav</w:t>
      </w:r>
    </w:p>
    <w:p w14:paraId="74ECF993" w14:textId="77777777" w:rsidR="00457841" w:rsidRDefault="00457841" w:rsidP="00457841">
      <w:r>
        <w:t>Inga specifika krav för detta tjänstekontrakt</w:t>
      </w:r>
    </w:p>
    <w:p w14:paraId="422F70FE" w14:textId="77777777" w:rsidR="00457841" w:rsidRDefault="00457841" w:rsidP="00457841">
      <w:pPr>
        <w:pStyle w:val="Rubrik4"/>
      </w:pPr>
      <w:r>
        <w:t>SLA-krav</w:t>
      </w:r>
    </w:p>
    <w:p w14:paraId="310E8C07" w14:textId="2CC62C70" w:rsidR="00457841" w:rsidRDefault="00457841" w:rsidP="00457841">
      <w:r>
        <w:t>Inga krav som avviker från de generella krave</w:t>
      </w:r>
      <w:r w:rsidR="00530CDD">
        <w:t xml:space="preserve">n som specificerats i kapitel </w:t>
      </w:r>
      <w:r w:rsidR="00530CDD">
        <w:fldChar w:fldCharType="begin"/>
      </w:r>
      <w:r w:rsidR="00530CDD">
        <w:instrText xml:space="preserve"> REF _Ref284766653 \r \h </w:instrText>
      </w:r>
      <w:r w:rsidR="00530CDD">
        <w:fldChar w:fldCharType="separate"/>
      </w:r>
      <w:r w:rsidR="00530CDD">
        <w:t>4.2.1</w:t>
      </w:r>
      <w:r w:rsidR="00530CDD">
        <w:fldChar w:fldCharType="end"/>
      </w:r>
    </w:p>
    <w:p w14:paraId="161EB486" w14:textId="77777777" w:rsidR="00457841" w:rsidRDefault="00457841" w:rsidP="00457841">
      <w:pPr>
        <w:rPr>
          <w:lang w:eastAsia="sv-SE"/>
        </w:rPr>
      </w:pPr>
    </w:p>
    <w:p w14:paraId="33003333" w14:textId="77777777" w:rsidR="00457841" w:rsidRDefault="00457841" w:rsidP="00457841">
      <w:pPr>
        <w:spacing w:line="240" w:lineRule="auto"/>
        <w:rPr>
          <w:rFonts w:ascii="Arial" w:eastAsia="Times New Roman" w:hAnsi="Arial"/>
          <w:bCs/>
          <w:color w:val="000000"/>
          <w:sz w:val="24"/>
          <w:szCs w:val="26"/>
        </w:rPr>
      </w:pPr>
      <w:r>
        <w:rPr>
          <w:rFonts w:ascii="Arial" w:hAnsi="Arial"/>
          <w:color w:val="000000"/>
        </w:rPr>
        <w:br w:type="page"/>
      </w:r>
    </w:p>
    <w:p w14:paraId="29B9000C" w14:textId="77777777" w:rsidR="00457841" w:rsidRPr="0066062F" w:rsidRDefault="00457841" w:rsidP="00457841">
      <w:pPr>
        <w:pStyle w:val="Rubrik2"/>
      </w:pPr>
      <w:bookmarkStart w:id="106" w:name="_Toc284833101"/>
      <w:r>
        <w:rPr>
          <w:rFonts w:ascii="Arial" w:hAnsi="Arial"/>
          <w:color w:val="000000"/>
        </w:rPr>
        <w:lastRenderedPageBreak/>
        <w:t>ListCertificatesForCitizen</w:t>
      </w:r>
      <w:bookmarkEnd w:id="106"/>
    </w:p>
    <w:p w14:paraId="3943A201" w14:textId="77777777" w:rsidR="00457841" w:rsidRPr="00C83567" w:rsidRDefault="00457841" w:rsidP="00457841">
      <w:pPr>
        <w:rPr>
          <w:color w:val="4F81BD" w:themeColor="accent1"/>
        </w:rPr>
      </w:pPr>
      <w:r>
        <w:t>Tjänsten hämtar en lista av läkarintyg för en invånare från intygstjänsten. Både begäran och svar består av xml-dokument. Tjänsten baseras på domänens domäninformationsmodell [R3]och avser att hantera olika typer av intyg. De regler som gäller för ett specifikt intyg beskrivs i respektive intygs informationsspecifikation [R4].</w:t>
      </w:r>
    </w:p>
    <w:p w14:paraId="72AACB70" w14:textId="77777777" w:rsidR="00457841" w:rsidRDefault="00457841" w:rsidP="00457841">
      <w:pPr>
        <w:pStyle w:val="Rubrik3"/>
      </w:pPr>
      <w:bookmarkStart w:id="107" w:name="_Toc284833102"/>
      <w:r>
        <w:t>Version</w:t>
      </w:r>
      <w:bookmarkEnd w:id="107"/>
    </w:p>
    <w:p w14:paraId="1D4B880B" w14:textId="77777777" w:rsidR="00457841" w:rsidRPr="00C55071" w:rsidRDefault="00457841" w:rsidP="00457841">
      <w:r>
        <w:t>1.0</w:t>
      </w:r>
    </w:p>
    <w:p w14:paraId="75AEC750" w14:textId="77777777" w:rsidR="00457841" w:rsidRDefault="00457841" w:rsidP="00457841">
      <w:pPr>
        <w:pStyle w:val="Rubrik3"/>
      </w:pPr>
      <w:bookmarkStart w:id="108" w:name="_Toc284833103"/>
      <w:r>
        <w:t>Fältregler</w:t>
      </w:r>
      <w:bookmarkEnd w:id="108"/>
    </w:p>
    <w:p w14:paraId="4D21468A" w14:textId="0570EF80" w:rsidR="00457841" w:rsidRPr="00F320FF"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r w:rsidR="00457841" w:rsidRPr="007E3F3B">
        <w:rPr>
          <w:i/>
        </w:rPr>
        <w:t xml:space="preserve">. </w:t>
      </w:r>
    </w:p>
    <w:p w14:paraId="109C0D5A" w14:textId="77777777" w:rsidR="00457841" w:rsidRDefault="00457841" w:rsidP="00457841"/>
    <w:tbl>
      <w:tblPr>
        <w:tblStyle w:val="Tabellrutnt"/>
        <w:tblW w:w="9889" w:type="dxa"/>
        <w:tblLayout w:type="fixed"/>
        <w:tblLook w:val="04A0" w:firstRow="1" w:lastRow="0" w:firstColumn="1" w:lastColumn="0" w:noHBand="0" w:noVBand="1"/>
      </w:tblPr>
      <w:tblGrid>
        <w:gridCol w:w="2518"/>
        <w:gridCol w:w="2977"/>
        <w:gridCol w:w="2835"/>
        <w:gridCol w:w="1559"/>
      </w:tblGrid>
      <w:tr w:rsidR="00457841" w:rsidRPr="000C2908" w14:paraId="6B411368" w14:textId="77777777" w:rsidTr="00547985">
        <w:trPr>
          <w:trHeight w:val="384"/>
        </w:trPr>
        <w:tc>
          <w:tcPr>
            <w:tcW w:w="2518" w:type="dxa"/>
            <w:shd w:val="clear" w:color="auto" w:fill="D9D9D9" w:themeFill="background1" w:themeFillShade="D9"/>
            <w:vAlign w:val="bottom"/>
          </w:tcPr>
          <w:p w14:paraId="4DB8FAC7" w14:textId="77777777" w:rsidR="00457841" w:rsidRPr="000C2908" w:rsidRDefault="00457841" w:rsidP="00547985">
            <w:pPr>
              <w:rPr>
                <w:b/>
              </w:rPr>
            </w:pPr>
            <w:r w:rsidRPr="000C2908">
              <w:rPr>
                <w:b/>
              </w:rPr>
              <w:t>Namn</w:t>
            </w:r>
          </w:p>
        </w:tc>
        <w:tc>
          <w:tcPr>
            <w:tcW w:w="2977" w:type="dxa"/>
            <w:shd w:val="clear" w:color="auto" w:fill="D9D9D9" w:themeFill="background1" w:themeFillShade="D9"/>
            <w:vAlign w:val="bottom"/>
          </w:tcPr>
          <w:p w14:paraId="4C799044" w14:textId="77777777" w:rsidR="00457841" w:rsidRPr="000C2908" w:rsidRDefault="00457841" w:rsidP="00547985">
            <w:pPr>
              <w:rPr>
                <w:b/>
              </w:rPr>
            </w:pPr>
            <w:r w:rsidRPr="000C2908">
              <w:rPr>
                <w:b/>
              </w:rPr>
              <w:t>Typ</w:t>
            </w:r>
          </w:p>
        </w:tc>
        <w:tc>
          <w:tcPr>
            <w:tcW w:w="2835" w:type="dxa"/>
            <w:shd w:val="clear" w:color="auto" w:fill="D9D9D9" w:themeFill="background1" w:themeFillShade="D9"/>
            <w:vAlign w:val="bottom"/>
          </w:tcPr>
          <w:p w14:paraId="6EA050B9" w14:textId="77777777" w:rsidR="00457841" w:rsidRPr="000C2908" w:rsidRDefault="00457841" w:rsidP="00547985">
            <w:pPr>
              <w:rPr>
                <w:b/>
              </w:rPr>
            </w:pPr>
            <w:r w:rsidRPr="000C2908">
              <w:rPr>
                <w:b/>
              </w:rPr>
              <w:t>Beskrivning</w:t>
            </w:r>
          </w:p>
        </w:tc>
        <w:tc>
          <w:tcPr>
            <w:tcW w:w="1559" w:type="dxa"/>
            <w:shd w:val="clear" w:color="auto" w:fill="D9D9D9" w:themeFill="background1" w:themeFillShade="D9"/>
            <w:vAlign w:val="bottom"/>
          </w:tcPr>
          <w:p w14:paraId="1745C91D" w14:textId="77777777" w:rsidR="00457841" w:rsidRPr="000C2908" w:rsidRDefault="00457841" w:rsidP="00547985">
            <w:pPr>
              <w:jc w:val="center"/>
              <w:rPr>
                <w:b/>
              </w:rPr>
            </w:pPr>
            <w:r w:rsidRPr="000C2908">
              <w:rPr>
                <w:b/>
              </w:rPr>
              <w:t>Kardinalitet</w:t>
            </w:r>
          </w:p>
        </w:tc>
      </w:tr>
      <w:tr w:rsidR="00457841" w:rsidRPr="000C2908" w14:paraId="5781E631" w14:textId="77777777" w:rsidTr="00547985">
        <w:tc>
          <w:tcPr>
            <w:tcW w:w="2518" w:type="dxa"/>
            <w:vAlign w:val="center"/>
          </w:tcPr>
          <w:p w14:paraId="3A926DA0" w14:textId="77777777" w:rsidR="00457841" w:rsidRPr="00F019EA" w:rsidRDefault="00457841" w:rsidP="00547985">
            <w:r>
              <w:rPr>
                <w:rStyle w:val="Betoning2"/>
                <w:rFonts w:ascii="Arial" w:hAnsi="Arial"/>
                <w:color w:val="000000"/>
              </w:rPr>
              <w:t>Begäran</w:t>
            </w:r>
          </w:p>
        </w:tc>
        <w:tc>
          <w:tcPr>
            <w:tcW w:w="2977" w:type="dxa"/>
            <w:vAlign w:val="center"/>
          </w:tcPr>
          <w:p w14:paraId="1E845BE2" w14:textId="77777777" w:rsidR="00457841" w:rsidRPr="000C2908" w:rsidRDefault="00457841" w:rsidP="00547985">
            <w:r>
              <w:t> </w:t>
            </w:r>
          </w:p>
        </w:tc>
        <w:tc>
          <w:tcPr>
            <w:tcW w:w="2835" w:type="dxa"/>
            <w:vAlign w:val="center"/>
          </w:tcPr>
          <w:p w14:paraId="56C5AEE3" w14:textId="77777777" w:rsidR="00457841" w:rsidRPr="000C2908" w:rsidRDefault="00457841" w:rsidP="00547985">
            <w:r>
              <w:t> </w:t>
            </w:r>
          </w:p>
        </w:tc>
        <w:tc>
          <w:tcPr>
            <w:tcW w:w="1559" w:type="dxa"/>
            <w:vAlign w:val="center"/>
          </w:tcPr>
          <w:p w14:paraId="78D326BC" w14:textId="77777777" w:rsidR="00457841" w:rsidRPr="000C2908" w:rsidRDefault="00457841" w:rsidP="00547985">
            <w:r>
              <w:t> </w:t>
            </w:r>
          </w:p>
        </w:tc>
      </w:tr>
      <w:tr w:rsidR="00457841" w:rsidRPr="000C2908" w14:paraId="736609DB" w14:textId="77777777" w:rsidTr="00547985">
        <w:tc>
          <w:tcPr>
            <w:tcW w:w="2518" w:type="dxa"/>
            <w:vAlign w:val="center"/>
          </w:tcPr>
          <w:p w14:paraId="2D68D538" w14:textId="77777777" w:rsidR="00457841" w:rsidRPr="000C2908" w:rsidRDefault="00457841" w:rsidP="00547985">
            <w:pPr>
              <w:rPr>
                <w:highlight w:val="yellow"/>
              </w:rPr>
            </w:pPr>
            <w:r>
              <w:t>person-id</w:t>
            </w:r>
          </w:p>
        </w:tc>
        <w:tc>
          <w:tcPr>
            <w:tcW w:w="2977" w:type="dxa"/>
            <w:vAlign w:val="center"/>
          </w:tcPr>
          <w:p w14:paraId="29C8A301" w14:textId="77777777" w:rsidR="00457841" w:rsidRPr="000C2908" w:rsidRDefault="00457841" w:rsidP="00547985">
            <w:pPr>
              <w:rPr>
                <w:highlight w:val="yellow"/>
              </w:rPr>
            </w:pPr>
            <w:r>
              <w:t>string</w:t>
            </w:r>
          </w:p>
        </w:tc>
        <w:tc>
          <w:tcPr>
            <w:tcW w:w="2835" w:type="dxa"/>
            <w:vAlign w:val="center"/>
          </w:tcPr>
          <w:p w14:paraId="11223927" w14:textId="77777777" w:rsidR="00457841" w:rsidRPr="000C2908" w:rsidRDefault="00457841" w:rsidP="00547985">
            <w:pPr>
              <w:rPr>
                <w:highlight w:val="yellow"/>
              </w:rPr>
            </w:pPr>
            <w:r>
              <w:t>Personnummer/samordningsnummer</w:t>
            </w:r>
            <w:r>
              <w:rPr>
                <w:rFonts w:ascii="Arial" w:eastAsia="Times New Roman" w:hAnsi="Arial"/>
                <w:color w:val="000000"/>
              </w:rPr>
              <w:t xml:space="preserve"> </w:t>
            </w:r>
          </w:p>
        </w:tc>
        <w:tc>
          <w:tcPr>
            <w:tcW w:w="1559" w:type="dxa"/>
            <w:vAlign w:val="center"/>
          </w:tcPr>
          <w:p w14:paraId="68F75433" w14:textId="77777777" w:rsidR="00457841" w:rsidRPr="000C2908" w:rsidRDefault="00457841" w:rsidP="00547985">
            <w:pPr>
              <w:rPr>
                <w:highlight w:val="yellow"/>
              </w:rPr>
            </w:pPr>
            <w:r>
              <w:t>1..1</w:t>
            </w:r>
          </w:p>
        </w:tc>
      </w:tr>
      <w:tr w:rsidR="00457841" w:rsidRPr="000C2908" w14:paraId="64FDB0E4" w14:textId="77777777" w:rsidTr="00547985">
        <w:tc>
          <w:tcPr>
            <w:tcW w:w="2518" w:type="dxa"/>
            <w:vAlign w:val="center"/>
          </w:tcPr>
          <w:p w14:paraId="2C9514E4" w14:textId="77777777" w:rsidR="00457841" w:rsidRDefault="00457841" w:rsidP="00547985">
            <w:r>
              <w:rPr>
                <w:rFonts w:eastAsia="Times New Roman"/>
              </w:rPr>
              <w:t>utlatandeTyp</w:t>
            </w:r>
          </w:p>
        </w:tc>
        <w:tc>
          <w:tcPr>
            <w:tcW w:w="2977" w:type="dxa"/>
            <w:vAlign w:val="center"/>
          </w:tcPr>
          <w:p w14:paraId="6E4F2BE4" w14:textId="77777777" w:rsidR="00457841" w:rsidRDefault="00457841" w:rsidP="00547985">
            <w:r>
              <w:rPr>
                <w:rFonts w:eastAsia="Times New Roman"/>
              </w:rPr>
              <w:t>string</w:t>
            </w:r>
          </w:p>
        </w:tc>
        <w:tc>
          <w:tcPr>
            <w:tcW w:w="2835" w:type="dxa"/>
            <w:vAlign w:val="center"/>
          </w:tcPr>
          <w:p w14:paraId="6E53CB74" w14:textId="77777777" w:rsidR="00457841" w:rsidRDefault="00457841" w:rsidP="00547985">
            <w:r>
              <w:rPr>
                <w:rFonts w:eastAsia="Times New Roman"/>
              </w:rPr>
              <w:t>Typen av läkarintyg, om ej specificerat så hämtas alla typer</w:t>
            </w:r>
          </w:p>
        </w:tc>
        <w:tc>
          <w:tcPr>
            <w:tcW w:w="1559" w:type="dxa"/>
            <w:vAlign w:val="center"/>
          </w:tcPr>
          <w:p w14:paraId="1FB10446" w14:textId="77777777" w:rsidR="00457841" w:rsidRDefault="00457841" w:rsidP="00547985">
            <w:r>
              <w:rPr>
                <w:rFonts w:eastAsia="Times New Roman"/>
              </w:rPr>
              <w:t>0..*</w:t>
            </w:r>
          </w:p>
        </w:tc>
      </w:tr>
      <w:tr w:rsidR="00457841" w:rsidRPr="000C2908" w14:paraId="4D283AB5" w14:textId="77777777" w:rsidTr="00547985">
        <w:tc>
          <w:tcPr>
            <w:tcW w:w="2518" w:type="dxa"/>
            <w:vAlign w:val="center"/>
          </w:tcPr>
          <w:p w14:paraId="73781542" w14:textId="77777777" w:rsidR="00457841" w:rsidRDefault="00457841" w:rsidP="00547985">
            <w:pPr>
              <w:rPr>
                <w:rFonts w:eastAsia="Times New Roman"/>
              </w:rPr>
            </w:pPr>
            <w:r>
              <w:rPr>
                <w:rFonts w:eastAsia="Times New Roman"/>
              </w:rPr>
              <w:t>tillganglig</w:t>
            </w:r>
          </w:p>
        </w:tc>
        <w:tc>
          <w:tcPr>
            <w:tcW w:w="2977" w:type="dxa"/>
            <w:vAlign w:val="center"/>
          </w:tcPr>
          <w:p w14:paraId="60D47D89" w14:textId="77777777" w:rsidR="00457841" w:rsidRDefault="00457841" w:rsidP="00547985">
            <w:pPr>
              <w:rPr>
                <w:rFonts w:eastAsia="Times New Roman"/>
              </w:rPr>
            </w:pPr>
            <w:r>
              <w:rPr>
                <w:rFonts w:eastAsia="Times New Roman"/>
              </w:rPr>
              <w:t>string</w:t>
            </w:r>
          </w:p>
        </w:tc>
        <w:tc>
          <w:tcPr>
            <w:tcW w:w="2835" w:type="dxa"/>
            <w:vAlign w:val="center"/>
          </w:tcPr>
          <w:p w14:paraId="52E0D4A6" w14:textId="77777777" w:rsidR="00457841" w:rsidRDefault="00457841" w:rsidP="00547985">
            <w:pPr>
              <w:rPr>
                <w:rFonts w:eastAsia="Times New Roman"/>
              </w:rPr>
            </w:pPr>
            <w:r>
              <w:rPr>
                <w:rFonts w:eastAsia="Times New Roman"/>
              </w:rPr>
              <w:t>Standardvärde true</w:t>
            </w:r>
          </w:p>
        </w:tc>
        <w:tc>
          <w:tcPr>
            <w:tcW w:w="1559" w:type="dxa"/>
            <w:vAlign w:val="center"/>
          </w:tcPr>
          <w:p w14:paraId="164AC304" w14:textId="77777777" w:rsidR="00457841" w:rsidRDefault="00457841" w:rsidP="00547985">
            <w:pPr>
              <w:rPr>
                <w:rFonts w:eastAsia="Times New Roman"/>
              </w:rPr>
            </w:pPr>
            <w:r>
              <w:rPr>
                <w:rFonts w:eastAsia="Times New Roman"/>
              </w:rPr>
              <w:t>0..1</w:t>
            </w:r>
          </w:p>
        </w:tc>
      </w:tr>
      <w:tr w:rsidR="00457841" w:rsidRPr="000C2908" w14:paraId="191B73E7" w14:textId="77777777" w:rsidTr="00547985">
        <w:tc>
          <w:tcPr>
            <w:tcW w:w="2518" w:type="dxa"/>
            <w:vAlign w:val="center"/>
          </w:tcPr>
          <w:p w14:paraId="1B610BD2" w14:textId="77777777" w:rsidR="00457841" w:rsidRDefault="00457841" w:rsidP="00547985">
            <w:pPr>
              <w:rPr>
                <w:rFonts w:eastAsia="Times New Roman"/>
              </w:rPr>
            </w:pPr>
            <w:r>
              <w:rPr>
                <w:rFonts w:eastAsia="Times New Roman"/>
              </w:rPr>
              <w:t>franDatum</w:t>
            </w:r>
          </w:p>
        </w:tc>
        <w:tc>
          <w:tcPr>
            <w:tcW w:w="2977" w:type="dxa"/>
            <w:vAlign w:val="center"/>
          </w:tcPr>
          <w:p w14:paraId="750F3780" w14:textId="77777777" w:rsidR="00457841" w:rsidRDefault="00457841" w:rsidP="00547985">
            <w:pPr>
              <w:rPr>
                <w:rFonts w:eastAsia="Times New Roman"/>
              </w:rPr>
            </w:pPr>
            <w:r>
              <w:rPr>
                <w:rFonts w:eastAsia="Times New Roman"/>
              </w:rPr>
              <w:t>Datum</w:t>
            </w:r>
          </w:p>
        </w:tc>
        <w:tc>
          <w:tcPr>
            <w:tcW w:w="2835" w:type="dxa"/>
            <w:vAlign w:val="center"/>
          </w:tcPr>
          <w:p w14:paraId="63D11CE3" w14:textId="77777777" w:rsidR="00457841" w:rsidRDefault="00457841" w:rsidP="00547985">
            <w:pPr>
              <w:rPr>
                <w:rFonts w:eastAsia="Times New Roman"/>
              </w:rPr>
            </w:pPr>
            <w:r>
              <w:rPr>
                <w:rFonts w:eastAsia="Times New Roman"/>
              </w:rPr>
              <w:t>Hämta från detta datum</w:t>
            </w:r>
          </w:p>
        </w:tc>
        <w:tc>
          <w:tcPr>
            <w:tcW w:w="1559" w:type="dxa"/>
            <w:vAlign w:val="center"/>
          </w:tcPr>
          <w:p w14:paraId="684E262D" w14:textId="77777777" w:rsidR="00457841" w:rsidRDefault="00457841" w:rsidP="00547985">
            <w:pPr>
              <w:rPr>
                <w:rFonts w:eastAsia="Times New Roman"/>
              </w:rPr>
            </w:pPr>
            <w:r>
              <w:rPr>
                <w:rFonts w:eastAsia="Times New Roman"/>
              </w:rPr>
              <w:t>0..1</w:t>
            </w:r>
          </w:p>
        </w:tc>
      </w:tr>
      <w:tr w:rsidR="00457841" w:rsidRPr="000C2908" w14:paraId="207EA353" w14:textId="77777777" w:rsidTr="00547985">
        <w:tc>
          <w:tcPr>
            <w:tcW w:w="2518" w:type="dxa"/>
            <w:vAlign w:val="center"/>
          </w:tcPr>
          <w:p w14:paraId="4D3A1971" w14:textId="77777777" w:rsidR="00457841" w:rsidRDefault="00457841" w:rsidP="00547985">
            <w:pPr>
              <w:rPr>
                <w:rFonts w:eastAsia="Times New Roman"/>
              </w:rPr>
            </w:pPr>
            <w:r>
              <w:rPr>
                <w:rFonts w:eastAsia="Times New Roman"/>
              </w:rPr>
              <w:t>tillDatum</w:t>
            </w:r>
          </w:p>
        </w:tc>
        <w:tc>
          <w:tcPr>
            <w:tcW w:w="2977" w:type="dxa"/>
            <w:vAlign w:val="center"/>
          </w:tcPr>
          <w:p w14:paraId="48EEEA8D" w14:textId="77777777" w:rsidR="00457841" w:rsidRDefault="00457841" w:rsidP="00547985">
            <w:pPr>
              <w:rPr>
                <w:rFonts w:eastAsia="Times New Roman"/>
              </w:rPr>
            </w:pPr>
            <w:r>
              <w:rPr>
                <w:rFonts w:eastAsia="Times New Roman"/>
              </w:rPr>
              <w:t>Datum</w:t>
            </w:r>
          </w:p>
        </w:tc>
        <w:tc>
          <w:tcPr>
            <w:tcW w:w="2835" w:type="dxa"/>
            <w:vAlign w:val="center"/>
          </w:tcPr>
          <w:p w14:paraId="10A90FA6" w14:textId="77777777" w:rsidR="00457841" w:rsidRDefault="00457841" w:rsidP="00547985">
            <w:pPr>
              <w:rPr>
                <w:rFonts w:eastAsia="Times New Roman"/>
              </w:rPr>
            </w:pPr>
            <w:r>
              <w:rPr>
                <w:rFonts w:eastAsia="Times New Roman"/>
              </w:rPr>
              <w:t>Slutet på intervallet som ska hämtas</w:t>
            </w:r>
          </w:p>
        </w:tc>
        <w:tc>
          <w:tcPr>
            <w:tcW w:w="1559" w:type="dxa"/>
            <w:vAlign w:val="center"/>
          </w:tcPr>
          <w:p w14:paraId="40CA0069" w14:textId="77777777" w:rsidR="00457841" w:rsidRDefault="00457841" w:rsidP="00547985">
            <w:pPr>
              <w:rPr>
                <w:rFonts w:eastAsia="Times New Roman"/>
              </w:rPr>
            </w:pPr>
            <w:r>
              <w:rPr>
                <w:rFonts w:eastAsia="Times New Roman"/>
              </w:rPr>
              <w:t>0..1</w:t>
            </w:r>
          </w:p>
        </w:tc>
      </w:tr>
      <w:tr w:rsidR="00457841" w:rsidRPr="000C2908" w14:paraId="2D1464A6" w14:textId="77777777" w:rsidTr="00547985">
        <w:tc>
          <w:tcPr>
            <w:tcW w:w="2518" w:type="dxa"/>
            <w:vAlign w:val="center"/>
          </w:tcPr>
          <w:p w14:paraId="354C5F33" w14:textId="77777777" w:rsidR="00457841" w:rsidRDefault="00457841" w:rsidP="00547985">
            <w:pPr>
              <w:rPr>
                <w:rFonts w:eastAsia="Times New Roman"/>
              </w:rPr>
            </w:pPr>
            <w:r>
              <w:rPr>
                <w:rStyle w:val="Betoning2"/>
                <w:rFonts w:ascii="Arial" w:hAnsi="Arial"/>
                <w:color w:val="000000"/>
              </w:rPr>
              <w:t>Svar</w:t>
            </w:r>
          </w:p>
        </w:tc>
        <w:tc>
          <w:tcPr>
            <w:tcW w:w="2977" w:type="dxa"/>
            <w:vAlign w:val="center"/>
          </w:tcPr>
          <w:p w14:paraId="4DECFC45" w14:textId="77777777" w:rsidR="00457841" w:rsidRDefault="00457841" w:rsidP="00547985">
            <w:pPr>
              <w:rPr>
                <w:rFonts w:eastAsia="Times New Roman"/>
              </w:rPr>
            </w:pPr>
            <w:r>
              <w:t> </w:t>
            </w:r>
          </w:p>
        </w:tc>
        <w:tc>
          <w:tcPr>
            <w:tcW w:w="2835" w:type="dxa"/>
            <w:vAlign w:val="center"/>
          </w:tcPr>
          <w:p w14:paraId="1796CD9E" w14:textId="77777777" w:rsidR="00457841" w:rsidRDefault="00457841" w:rsidP="00547985">
            <w:pPr>
              <w:rPr>
                <w:rFonts w:eastAsia="Times New Roman"/>
              </w:rPr>
            </w:pPr>
            <w:r>
              <w:t> </w:t>
            </w:r>
          </w:p>
        </w:tc>
        <w:tc>
          <w:tcPr>
            <w:tcW w:w="1559" w:type="dxa"/>
            <w:vAlign w:val="center"/>
          </w:tcPr>
          <w:p w14:paraId="0F5AE51E" w14:textId="77777777" w:rsidR="00457841" w:rsidRDefault="00457841" w:rsidP="00547985">
            <w:pPr>
              <w:rPr>
                <w:rFonts w:eastAsia="Times New Roman"/>
              </w:rPr>
            </w:pPr>
            <w:r>
              <w:t> </w:t>
            </w:r>
          </w:p>
        </w:tc>
      </w:tr>
      <w:tr w:rsidR="00457841" w:rsidRPr="000C2908" w14:paraId="4FB35E96" w14:textId="77777777" w:rsidTr="00547985">
        <w:tc>
          <w:tcPr>
            <w:tcW w:w="2518" w:type="dxa"/>
            <w:vAlign w:val="center"/>
          </w:tcPr>
          <w:p w14:paraId="0266095A" w14:textId="77777777" w:rsidR="00457841" w:rsidRPr="00F019EA" w:rsidRDefault="00457841" w:rsidP="00547985">
            <w:r>
              <w:t>meta</w:t>
            </w:r>
          </w:p>
        </w:tc>
        <w:tc>
          <w:tcPr>
            <w:tcW w:w="2977" w:type="dxa"/>
            <w:vAlign w:val="center"/>
          </w:tcPr>
          <w:p w14:paraId="1F817B64" w14:textId="77777777" w:rsidR="00457841" w:rsidRPr="000C2908" w:rsidRDefault="00457841" w:rsidP="00547985">
            <w:r>
              <w:t xml:space="preserve">certificateMetaType (se </w:t>
            </w:r>
            <w:r>
              <w:fldChar w:fldCharType="begin"/>
            </w:r>
            <w:r>
              <w:instrText xml:space="preserve"> REF _Ref283036965 \r \h </w:instrText>
            </w:r>
            <w:r>
              <w:fldChar w:fldCharType="separate"/>
            </w:r>
            <w:r>
              <w:t>6.7.2</w:t>
            </w:r>
            <w:r>
              <w:fldChar w:fldCharType="end"/>
            </w:r>
            <w:r>
              <w:t>)</w:t>
            </w:r>
          </w:p>
        </w:tc>
        <w:tc>
          <w:tcPr>
            <w:tcW w:w="2835" w:type="dxa"/>
            <w:vAlign w:val="center"/>
          </w:tcPr>
          <w:p w14:paraId="45677FED" w14:textId="77777777" w:rsidR="00457841" w:rsidRPr="000C2908" w:rsidRDefault="00457841" w:rsidP="00547985">
            <w:r>
              <w:t> </w:t>
            </w:r>
          </w:p>
        </w:tc>
        <w:tc>
          <w:tcPr>
            <w:tcW w:w="1559" w:type="dxa"/>
            <w:vAlign w:val="center"/>
          </w:tcPr>
          <w:p w14:paraId="2EA3745A" w14:textId="77777777" w:rsidR="00457841" w:rsidRPr="000C2908" w:rsidRDefault="00457841" w:rsidP="00547985">
            <w:r>
              <w:t>0..1</w:t>
            </w:r>
          </w:p>
        </w:tc>
      </w:tr>
      <w:tr w:rsidR="00457841" w:rsidRPr="000C2908" w14:paraId="099F85BD" w14:textId="77777777" w:rsidTr="00547985">
        <w:tc>
          <w:tcPr>
            <w:tcW w:w="2518" w:type="dxa"/>
            <w:vAlign w:val="center"/>
          </w:tcPr>
          <w:p w14:paraId="2F407BAE" w14:textId="77777777" w:rsidR="00457841" w:rsidRDefault="00457841" w:rsidP="00547985">
            <w:pPr>
              <w:rPr>
                <w:rStyle w:val="Betoning2"/>
                <w:rFonts w:ascii="Arial" w:hAnsi="Arial"/>
                <w:color w:val="000000"/>
              </w:rPr>
            </w:pPr>
            <w:r>
              <w:t>result</w:t>
            </w:r>
          </w:p>
        </w:tc>
        <w:tc>
          <w:tcPr>
            <w:tcW w:w="2977" w:type="dxa"/>
            <w:vAlign w:val="center"/>
          </w:tcPr>
          <w:p w14:paraId="57D59E39" w14:textId="77777777" w:rsidR="00457841" w:rsidRDefault="00457841" w:rsidP="00547985">
            <w:r>
              <w:t xml:space="preserve">resultType (se </w:t>
            </w:r>
            <w:r>
              <w:fldChar w:fldCharType="begin"/>
            </w:r>
            <w:r>
              <w:instrText xml:space="preserve"> REF _Ref283036941 \r \h </w:instrText>
            </w:r>
            <w:r>
              <w:fldChar w:fldCharType="separate"/>
            </w:r>
            <w:r>
              <w:t>6.7.3</w:t>
            </w:r>
            <w:r>
              <w:fldChar w:fldCharType="end"/>
            </w:r>
            <w:r>
              <w:t>)</w:t>
            </w:r>
          </w:p>
        </w:tc>
        <w:tc>
          <w:tcPr>
            <w:tcW w:w="2835" w:type="dxa"/>
            <w:vAlign w:val="center"/>
          </w:tcPr>
          <w:p w14:paraId="3923CCA5" w14:textId="77777777" w:rsidR="00457841" w:rsidRDefault="00457841" w:rsidP="00547985">
            <w:r>
              <w:t> </w:t>
            </w:r>
          </w:p>
        </w:tc>
        <w:tc>
          <w:tcPr>
            <w:tcW w:w="1559" w:type="dxa"/>
            <w:vAlign w:val="center"/>
          </w:tcPr>
          <w:p w14:paraId="2D6EAAE9" w14:textId="77777777" w:rsidR="00457841" w:rsidRDefault="00457841" w:rsidP="00547985">
            <w:r>
              <w:t>1..1</w:t>
            </w:r>
          </w:p>
        </w:tc>
      </w:tr>
    </w:tbl>
    <w:p w14:paraId="47DA5603" w14:textId="77777777" w:rsidR="00457841" w:rsidRPr="00ED19D0" w:rsidRDefault="00457841" w:rsidP="00457841">
      <w:pPr>
        <w:pStyle w:val="Brdtext"/>
      </w:pPr>
    </w:p>
    <w:p w14:paraId="1E228D54" w14:textId="77777777" w:rsidR="00457841" w:rsidRDefault="00457841" w:rsidP="00457841">
      <w:pPr>
        <w:pStyle w:val="Rubrik3"/>
      </w:pPr>
      <w:bookmarkStart w:id="109" w:name="_Toc284833104"/>
      <w:r>
        <w:t>Övriga regler</w:t>
      </w:r>
      <w:bookmarkEnd w:id="109"/>
    </w:p>
    <w:p w14:paraId="2E9499FF" w14:textId="77777777" w:rsidR="00457841" w:rsidRDefault="00457841" w:rsidP="00457841">
      <w:pPr>
        <w:pStyle w:val="Rubrik4"/>
      </w:pPr>
      <w:r>
        <w:t>Icke funktionella krav</w:t>
      </w:r>
    </w:p>
    <w:p w14:paraId="15E4943F" w14:textId="77777777" w:rsidR="00457841" w:rsidRDefault="00457841" w:rsidP="00457841">
      <w:r>
        <w:t>Inga specifika krav för detta tjänstekontrakt</w:t>
      </w:r>
    </w:p>
    <w:p w14:paraId="7D17E8BC" w14:textId="77777777" w:rsidR="00457841" w:rsidRDefault="00457841" w:rsidP="00457841">
      <w:pPr>
        <w:pStyle w:val="Rubrik4"/>
      </w:pPr>
      <w:r>
        <w:t>SLA-krav</w:t>
      </w:r>
    </w:p>
    <w:p w14:paraId="194868D0" w14:textId="77777777" w:rsidR="00457841" w:rsidRDefault="00457841" w:rsidP="00457841">
      <w:r>
        <w:t>Inga krav som avviker från de generella kraven som specificerats i kapitel 4.</w:t>
      </w:r>
    </w:p>
    <w:p w14:paraId="09E9B86D" w14:textId="77777777" w:rsidR="00457841" w:rsidRPr="000B492D" w:rsidRDefault="00457841" w:rsidP="00457841">
      <w:pPr>
        <w:rPr>
          <w:lang w:eastAsia="sv-SE"/>
        </w:rPr>
      </w:pPr>
    </w:p>
    <w:p w14:paraId="6654DE4D" w14:textId="77777777" w:rsidR="00457841" w:rsidRPr="000D2E18" w:rsidRDefault="00457841" w:rsidP="00457841">
      <w:pPr>
        <w:pStyle w:val="Rubrik2"/>
        <w:spacing w:before="0" w:after="80"/>
        <w:ind w:left="576" w:hanging="576"/>
      </w:pPr>
      <w:bookmarkStart w:id="110" w:name="_Toc272423206"/>
      <w:bookmarkStart w:id="111" w:name="_Toc284833105"/>
      <w:r w:rsidRPr="000D2E18">
        <w:rPr>
          <w:rFonts w:cs="Arial"/>
          <w:color w:val="000000" w:themeColor="text1"/>
          <w:szCs w:val="20"/>
          <w:lang w:eastAsia="sv-SE"/>
        </w:rPr>
        <w:t>CertificateStatusUpdateForCare</w:t>
      </w:r>
      <w:bookmarkEnd w:id="110"/>
      <w:bookmarkEnd w:id="111"/>
    </w:p>
    <w:p w14:paraId="60E10C5C" w14:textId="53A96451" w:rsidR="00457841" w:rsidRPr="00C83567" w:rsidRDefault="00457841" w:rsidP="00457841">
      <w:pPr>
        <w:rPr>
          <w:color w:val="4F81BD" w:themeColor="accent1"/>
        </w:rPr>
      </w:pPr>
      <w:r w:rsidRPr="00406201">
        <w:t xml:space="preserve">Tjänsten </w:t>
      </w:r>
      <w:r>
        <w:t xml:space="preserve">skickar statusuppdateringar vid specifika händelser i </w:t>
      </w:r>
      <w:r w:rsidR="00530CDD">
        <w:t>ett intygssystem</w:t>
      </w:r>
      <w:r>
        <w:t xml:space="preserve"> till </w:t>
      </w:r>
      <w:r w:rsidR="00530CDD">
        <w:t>vårdsystem</w:t>
      </w:r>
      <w:r>
        <w:t xml:space="preserve"> som integrerar med </w:t>
      </w:r>
      <w:r w:rsidR="005E3090">
        <w:t>detta intygssystem via djupintegration.</w:t>
      </w:r>
    </w:p>
    <w:p w14:paraId="34A3FDD7" w14:textId="77777777" w:rsidR="00457841" w:rsidRDefault="00457841" w:rsidP="00457841">
      <w:pPr>
        <w:pStyle w:val="Rubrik3"/>
        <w:spacing w:before="0"/>
      </w:pPr>
      <w:bookmarkStart w:id="112" w:name="_Toc272423207"/>
      <w:bookmarkStart w:id="113" w:name="_Toc284833106"/>
      <w:r>
        <w:lastRenderedPageBreak/>
        <w:t>Version</w:t>
      </w:r>
      <w:bookmarkEnd w:id="112"/>
      <w:bookmarkEnd w:id="113"/>
    </w:p>
    <w:p w14:paraId="124DE179" w14:textId="77777777" w:rsidR="00457841" w:rsidRPr="000D2E18" w:rsidRDefault="00457841" w:rsidP="00457841">
      <w:pPr>
        <w:rPr>
          <w:color w:val="000000" w:themeColor="text1"/>
        </w:rPr>
      </w:pPr>
      <w:r w:rsidRPr="000D2E18">
        <w:rPr>
          <w:color w:val="000000" w:themeColor="text1"/>
        </w:rPr>
        <w:t>1.0</w:t>
      </w:r>
    </w:p>
    <w:p w14:paraId="50CF938E" w14:textId="77777777" w:rsidR="00457841" w:rsidRPr="00C55071" w:rsidRDefault="00457841" w:rsidP="00457841"/>
    <w:p w14:paraId="465C9C0E" w14:textId="77777777" w:rsidR="00457841" w:rsidRDefault="00457841" w:rsidP="00457841">
      <w:pPr>
        <w:pStyle w:val="Rubrik3"/>
        <w:spacing w:before="0"/>
      </w:pPr>
      <w:bookmarkStart w:id="114" w:name="_Toc272423208"/>
      <w:bookmarkStart w:id="115" w:name="_Toc284833107"/>
      <w:r>
        <w:t>Fältregler</w:t>
      </w:r>
      <w:bookmarkEnd w:id="114"/>
      <w:bookmarkEnd w:id="115"/>
    </w:p>
    <w:p w14:paraId="6E8222DA" w14:textId="4D2C0644" w:rsidR="00457841"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p>
    <w:tbl>
      <w:tblPr>
        <w:tblStyle w:val="Tabellrutnt"/>
        <w:tblW w:w="10598" w:type="dxa"/>
        <w:tblLayout w:type="fixed"/>
        <w:tblLook w:val="04A0" w:firstRow="1" w:lastRow="0" w:firstColumn="1" w:lastColumn="0" w:noHBand="0" w:noVBand="1"/>
      </w:tblPr>
      <w:tblGrid>
        <w:gridCol w:w="3936"/>
        <w:gridCol w:w="1701"/>
        <w:gridCol w:w="3402"/>
        <w:gridCol w:w="1559"/>
      </w:tblGrid>
      <w:tr w:rsidR="00457841" w:rsidRPr="000C2908" w14:paraId="549D0848" w14:textId="77777777" w:rsidTr="00547985">
        <w:trPr>
          <w:trHeight w:val="384"/>
        </w:trPr>
        <w:tc>
          <w:tcPr>
            <w:tcW w:w="3936" w:type="dxa"/>
            <w:shd w:val="clear" w:color="auto" w:fill="D9D9D9" w:themeFill="background1" w:themeFillShade="D9"/>
            <w:vAlign w:val="bottom"/>
          </w:tcPr>
          <w:p w14:paraId="117FF55E" w14:textId="77777777" w:rsidR="00457841" w:rsidRPr="000C2908" w:rsidRDefault="00457841" w:rsidP="00547985">
            <w:pPr>
              <w:rPr>
                <w:b/>
              </w:rPr>
            </w:pPr>
            <w:r w:rsidRPr="000C2908">
              <w:rPr>
                <w:b/>
              </w:rPr>
              <w:t>Namn</w:t>
            </w:r>
          </w:p>
        </w:tc>
        <w:tc>
          <w:tcPr>
            <w:tcW w:w="1701" w:type="dxa"/>
            <w:shd w:val="clear" w:color="auto" w:fill="D9D9D9" w:themeFill="background1" w:themeFillShade="D9"/>
            <w:vAlign w:val="bottom"/>
          </w:tcPr>
          <w:p w14:paraId="74F4C779" w14:textId="77777777" w:rsidR="00457841" w:rsidRPr="000C2908" w:rsidRDefault="00457841" w:rsidP="00547985">
            <w:pPr>
              <w:rPr>
                <w:b/>
              </w:rPr>
            </w:pPr>
            <w:r w:rsidRPr="000C2908">
              <w:rPr>
                <w:b/>
              </w:rPr>
              <w:t>Typ</w:t>
            </w:r>
          </w:p>
        </w:tc>
        <w:tc>
          <w:tcPr>
            <w:tcW w:w="3402" w:type="dxa"/>
            <w:shd w:val="clear" w:color="auto" w:fill="D9D9D9" w:themeFill="background1" w:themeFillShade="D9"/>
            <w:vAlign w:val="bottom"/>
          </w:tcPr>
          <w:p w14:paraId="6D95733A" w14:textId="77777777" w:rsidR="00457841" w:rsidRPr="000C2908" w:rsidRDefault="00457841" w:rsidP="00547985">
            <w:pPr>
              <w:rPr>
                <w:b/>
              </w:rPr>
            </w:pPr>
            <w:r w:rsidRPr="000C2908">
              <w:rPr>
                <w:b/>
              </w:rPr>
              <w:t>Beskrivning</w:t>
            </w:r>
          </w:p>
        </w:tc>
        <w:tc>
          <w:tcPr>
            <w:tcW w:w="1559" w:type="dxa"/>
            <w:shd w:val="clear" w:color="auto" w:fill="D9D9D9" w:themeFill="background1" w:themeFillShade="D9"/>
            <w:vAlign w:val="bottom"/>
          </w:tcPr>
          <w:p w14:paraId="19726518" w14:textId="77777777" w:rsidR="00457841" w:rsidRPr="000C2908" w:rsidRDefault="00457841" w:rsidP="00547985">
            <w:pPr>
              <w:jc w:val="center"/>
              <w:rPr>
                <w:b/>
              </w:rPr>
            </w:pPr>
            <w:r w:rsidRPr="000C2908">
              <w:rPr>
                <w:b/>
              </w:rPr>
              <w:t>Kardinalitet</w:t>
            </w:r>
          </w:p>
        </w:tc>
      </w:tr>
      <w:tr w:rsidR="00457841" w:rsidRPr="000C2908" w14:paraId="21BDC273" w14:textId="77777777" w:rsidTr="00547985">
        <w:tc>
          <w:tcPr>
            <w:tcW w:w="3936" w:type="dxa"/>
          </w:tcPr>
          <w:p w14:paraId="2753A5B3" w14:textId="77777777" w:rsidR="00457841" w:rsidRPr="000C2908" w:rsidRDefault="00457841" w:rsidP="00547985">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1701" w:type="dxa"/>
          </w:tcPr>
          <w:p w14:paraId="4F087AF3"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13619B97"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229AA522"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52BD0F41" w14:textId="77777777" w:rsidTr="00547985">
        <w:tc>
          <w:tcPr>
            <w:tcW w:w="3936" w:type="dxa"/>
          </w:tcPr>
          <w:p w14:paraId="07D978FE"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w:t>
            </w:r>
          </w:p>
        </w:tc>
        <w:tc>
          <w:tcPr>
            <w:tcW w:w="1701" w:type="dxa"/>
          </w:tcPr>
          <w:p w14:paraId="3D035921"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utlatandeType</w:t>
            </w:r>
          </w:p>
        </w:tc>
        <w:tc>
          <w:tcPr>
            <w:tcW w:w="3402" w:type="dxa"/>
          </w:tcPr>
          <w:p w14:paraId="447F0AF3"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58D3DC73"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71160172" w14:textId="77777777" w:rsidTr="00547985">
        <w:tc>
          <w:tcPr>
            <w:tcW w:w="3936" w:type="dxa"/>
          </w:tcPr>
          <w:p w14:paraId="39FF0489" w14:textId="77777777" w:rsidR="00457841" w:rsidRPr="0094036E" w:rsidRDefault="00457841" w:rsidP="00547985">
            <w:pPr>
              <w:pStyle w:val="TableParagraph"/>
              <w:spacing w:line="229" w:lineRule="exact"/>
              <w:ind w:left="102"/>
              <w:rPr>
                <w:rFonts w:ascii="Georgia" w:eastAsia="Times New Roman" w:hAnsi="Georgia" w:cs="Times New Roman"/>
                <w:sz w:val="20"/>
                <w:szCs w:val="20"/>
              </w:rPr>
            </w:pPr>
            <w:r>
              <w:rPr>
                <w:rFonts w:ascii="Georgia" w:eastAsia="Times New Roman" w:hAnsi="Georgia" w:cs="Times New Roman"/>
                <w:spacing w:val="-1"/>
                <w:sz w:val="20"/>
                <w:szCs w:val="20"/>
              </w:rPr>
              <w:t>utlatande.u</w:t>
            </w:r>
            <w:r w:rsidRPr="0094036E">
              <w:rPr>
                <w:rFonts w:ascii="Georgia" w:eastAsia="Times New Roman" w:hAnsi="Georgia" w:cs="Times New Roman"/>
                <w:spacing w:val="-1"/>
                <w:sz w:val="20"/>
                <w:szCs w:val="20"/>
              </w:rPr>
              <w:t>tlatande</w:t>
            </w:r>
            <w:r>
              <w:rPr>
                <w:rFonts w:ascii="Georgia" w:eastAsia="Times New Roman" w:hAnsi="Georgia" w:cs="Times New Roman"/>
                <w:spacing w:val="-1"/>
                <w:sz w:val="20"/>
                <w:szCs w:val="20"/>
              </w:rPr>
              <w:t>-i</w:t>
            </w:r>
            <w:r w:rsidRPr="0094036E">
              <w:rPr>
                <w:rFonts w:ascii="Georgia" w:eastAsia="Times New Roman" w:hAnsi="Georgia" w:cs="Times New Roman"/>
                <w:spacing w:val="-1"/>
                <w:sz w:val="20"/>
                <w:szCs w:val="20"/>
              </w:rPr>
              <w:t>d</w:t>
            </w:r>
          </w:p>
          <w:p w14:paraId="075DC008"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p>
        </w:tc>
        <w:tc>
          <w:tcPr>
            <w:tcW w:w="1701" w:type="dxa"/>
          </w:tcPr>
          <w:p w14:paraId="329CB897"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II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_Ref283043746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6.7.10</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1624FD9"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Identitet på utlåtande. Är en GUID.</w:t>
            </w:r>
          </w:p>
          <w:p w14:paraId="739E0D3F"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116F2CCA"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1..1</w:t>
            </w:r>
          </w:p>
        </w:tc>
      </w:tr>
      <w:tr w:rsidR="00457841" w:rsidRPr="000C2908" w14:paraId="70042767" w14:textId="77777777" w:rsidTr="00547985">
        <w:tc>
          <w:tcPr>
            <w:tcW w:w="3936" w:type="dxa"/>
          </w:tcPr>
          <w:p w14:paraId="744257DD" w14:textId="77777777" w:rsidR="00457841" w:rsidRPr="0094036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utlatande.typAvUtlatande</w:t>
            </w:r>
          </w:p>
        </w:tc>
        <w:tc>
          <w:tcPr>
            <w:tcW w:w="1701" w:type="dxa"/>
          </w:tcPr>
          <w:p w14:paraId="3031B764"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TypAvUtlatande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_Ref283044181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6.7.11</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E5545C6"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typ av utlåtande</w:t>
            </w:r>
          </w:p>
        </w:tc>
        <w:tc>
          <w:tcPr>
            <w:tcW w:w="1559" w:type="dxa"/>
          </w:tcPr>
          <w:p w14:paraId="2862C3F4"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099294D8" w14:textId="77777777" w:rsidTr="00547985">
        <w:tc>
          <w:tcPr>
            <w:tcW w:w="3936" w:type="dxa"/>
          </w:tcPr>
          <w:p w14:paraId="6A688A5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utlatande.signeringsdatum</w:t>
            </w:r>
          </w:p>
        </w:tc>
        <w:tc>
          <w:tcPr>
            <w:tcW w:w="1701" w:type="dxa"/>
          </w:tcPr>
          <w:p w14:paraId="4790D3A6"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3402" w:type="dxa"/>
          </w:tcPr>
          <w:p w14:paraId="1A14542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18EE507D"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0C2908" w14:paraId="0D7EB4BF" w14:textId="77777777" w:rsidTr="00547985">
        <w:tc>
          <w:tcPr>
            <w:tcW w:w="3936" w:type="dxa"/>
          </w:tcPr>
          <w:p w14:paraId="5764D63E"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Utlatande.patient</w:t>
            </w:r>
          </w:p>
        </w:tc>
        <w:tc>
          <w:tcPr>
            <w:tcW w:w="1701" w:type="dxa"/>
          </w:tcPr>
          <w:p w14:paraId="527BF611"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3402" w:type="dxa"/>
          </w:tcPr>
          <w:p w14:paraId="789BD971"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w:t>
            </w:r>
          </w:p>
        </w:tc>
        <w:tc>
          <w:tcPr>
            <w:tcW w:w="1559" w:type="dxa"/>
          </w:tcPr>
          <w:p w14:paraId="0DF1BA24"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1B7ADBE" w14:textId="77777777" w:rsidTr="00547985">
        <w:tc>
          <w:tcPr>
            <w:tcW w:w="3936" w:type="dxa"/>
          </w:tcPr>
          <w:p w14:paraId="50E8C9AB" w14:textId="77777777" w:rsidR="00457841" w:rsidRDefault="00457841" w:rsidP="00547985">
            <w:pPr>
              <w:pStyle w:val="TableParagraph"/>
              <w:spacing w:line="229" w:lineRule="exact"/>
              <w:rPr>
                <w:rFonts w:ascii="Georgia" w:eastAsia="Times New Roman" w:hAnsi="Georgia" w:cs="Times New Roman"/>
                <w:spacing w:val="-1"/>
                <w:sz w:val="20"/>
                <w:szCs w:val="20"/>
              </w:rPr>
            </w:pPr>
            <w:r>
              <w:rPr>
                <w:rFonts w:ascii="Georgia" w:eastAsia="Times New Roman" w:hAnsi="Georgia" w:cs="Times New Roman"/>
                <w:spacing w:val="-1"/>
                <w:sz w:val="20"/>
                <w:szCs w:val="20"/>
              </w:rPr>
              <w:t>..patient.person-id</w:t>
            </w:r>
          </w:p>
        </w:tc>
        <w:tc>
          <w:tcPr>
            <w:tcW w:w="1701" w:type="dxa"/>
          </w:tcPr>
          <w:p w14:paraId="0D8D8D8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PersonId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0A7A1BF4"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1559" w:type="dxa"/>
          </w:tcPr>
          <w:p w14:paraId="098F18D1"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3B1631C9" w14:textId="77777777" w:rsidTr="00547985">
        <w:tc>
          <w:tcPr>
            <w:tcW w:w="3936" w:type="dxa"/>
          </w:tcPr>
          <w:p w14:paraId="0E91251F"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utlatande.skapadAv</w:t>
            </w:r>
          </w:p>
        </w:tc>
        <w:tc>
          <w:tcPr>
            <w:tcW w:w="1701" w:type="dxa"/>
          </w:tcPr>
          <w:p w14:paraId="7149DA9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HosPersonal</w:t>
            </w:r>
          </w:p>
        </w:tc>
        <w:tc>
          <w:tcPr>
            <w:tcW w:w="3402" w:type="dxa"/>
          </w:tcPr>
          <w:p w14:paraId="3953EC3C"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639A8CBE"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A19D4F4" w14:textId="77777777" w:rsidTr="00547985">
        <w:tc>
          <w:tcPr>
            <w:tcW w:w="3936" w:type="dxa"/>
          </w:tcPr>
          <w:p w14:paraId="5D80C0E9"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..skapadAv.personal-id</w:t>
            </w:r>
          </w:p>
        </w:tc>
        <w:tc>
          <w:tcPr>
            <w:tcW w:w="1701" w:type="dxa"/>
          </w:tcPr>
          <w:p w14:paraId="2F75A32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F0005D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4EEC4B84"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6E42D9B8" w14:textId="77777777" w:rsidTr="00547985">
        <w:tc>
          <w:tcPr>
            <w:tcW w:w="3936" w:type="dxa"/>
          </w:tcPr>
          <w:p w14:paraId="2C0B71DA"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..skapadAv.fullstandigtNamn</w:t>
            </w:r>
          </w:p>
        </w:tc>
        <w:tc>
          <w:tcPr>
            <w:tcW w:w="1701" w:type="dxa"/>
          </w:tcPr>
          <w:p w14:paraId="4E1B9089"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1284B78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08819521"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48C49055" w14:textId="77777777" w:rsidTr="00547985">
        <w:tc>
          <w:tcPr>
            <w:tcW w:w="3936" w:type="dxa"/>
          </w:tcPr>
          <w:p w14:paraId="15A753AB"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..skapadAv.enhet</w:t>
            </w:r>
          </w:p>
        </w:tc>
        <w:tc>
          <w:tcPr>
            <w:tcW w:w="1701" w:type="dxa"/>
          </w:tcPr>
          <w:p w14:paraId="4F41894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3402" w:type="dxa"/>
          </w:tcPr>
          <w:p w14:paraId="203C77E9"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4AD0D693"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2FDC6F7" w14:textId="77777777" w:rsidTr="00547985">
        <w:tc>
          <w:tcPr>
            <w:tcW w:w="3936" w:type="dxa"/>
          </w:tcPr>
          <w:p w14:paraId="37E1D8EF"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1701" w:type="dxa"/>
          </w:tcPr>
          <w:p w14:paraId="6E4C0A4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6346F75"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54A4D7F5"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7017B1FE" w14:textId="77777777" w:rsidTr="00547985">
        <w:tc>
          <w:tcPr>
            <w:tcW w:w="3936" w:type="dxa"/>
          </w:tcPr>
          <w:p w14:paraId="6CC6E052"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1701" w:type="dxa"/>
          </w:tcPr>
          <w:p w14:paraId="2498ADE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1053C04C"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7804ED7C"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64A57F26" w14:textId="77777777" w:rsidTr="00547985">
        <w:tc>
          <w:tcPr>
            <w:tcW w:w="3936" w:type="dxa"/>
          </w:tcPr>
          <w:p w14:paraId="58145888"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utlatande.diagnos</w:t>
            </w:r>
          </w:p>
        </w:tc>
        <w:tc>
          <w:tcPr>
            <w:tcW w:w="1701" w:type="dxa"/>
          </w:tcPr>
          <w:p w14:paraId="1F952B9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Diagnos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_Ref283045204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6.7.12</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8B696C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diagnos</w:t>
            </w:r>
          </w:p>
        </w:tc>
        <w:tc>
          <w:tcPr>
            <w:tcW w:w="1559" w:type="dxa"/>
          </w:tcPr>
          <w:p w14:paraId="4FC21B7E"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14:paraId="6B0097AA" w14:textId="77777777" w:rsidTr="00547985">
        <w:tc>
          <w:tcPr>
            <w:tcW w:w="3936" w:type="dxa"/>
          </w:tcPr>
          <w:p w14:paraId="3C0BAE7F"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utlatande.arbetsformaga</w:t>
            </w:r>
          </w:p>
        </w:tc>
        <w:tc>
          <w:tcPr>
            <w:tcW w:w="1701" w:type="dxa"/>
          </w:tcPr>
          <w:p w14:paraId="273201E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3402" w:type="dxa"/>
          </w:tcPr>
          <w:p w14:paraId="447EA9A5"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Kvavarande arbetsförmåga</w:t>
            </w:r>
          </w:p>
        </w:tc>
        <w:tc>
          <w:tcPr>
            <w:tcW w:w="1559" w:type="dxa"/>
          </w:tcPr>
          <w:p w14:paraId="4A3EEC6B"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0..4</w:t>
            </w:r>
          </w:p>
        </w:tc>
      </w:tr>
      <w:tr w:rsidR="00457841" w14:paraId="61A3FA4A" w14:textId="77777777" w:rsidTr="00547985">
        <w:tc>
          <w:tcPr>
            <w:tcW w:w="3936" w:type="dxa"/>
          </w:tcPr>
          <w:p w14:paraId="10C749F3"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..arbetsformaga.varde</w:t>
            </w:r>
          </w:p>
        </w:tc>
        <w:tc>
          <w:tcPr>
            <w:tcW w:w="1701" w:type="dxa"/>
          </w:tcPr>
          <w:p w14:paraId="486CA60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3402" w:type="dxa"/>
          </w:tcPr>
          <w:p w14:paraId="0B2B1219"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Värde på arbetsförmågan. </w:t>
            </w:r>
          </w:p>
        </w:tc>
        <w:tc>
          <w:tcPr>
            <w:tcW w:w="1559" w:type="dxa"/>
          </w:tcPr>
          <w:p w14:paraId="0E62069A"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244D4AB1" w14:textId="77777777" w:rsidTr="00547985">
        <w:tc>
          <w:tcPr>
            <w:tcW w:w="3936" w:type="dxa"/>
          </w:tcPr>
          <w:p w14:paraId="6AC5D97F"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..varde.value</w:t>
            </w:r>
          </w:p>
        </w:tc>
        <w:tc>
          <w:tcPr>
            <w:tcW w:w="1701" w:type="dxa"/>
          </w:tcPr>
          <w:p w14:paraId="4335DD9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3402" w:type="dxa"/>
          </w:tcPr>
          <w:p w14:paraId="0481C40B"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014A8E9A"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7286B772" w14:textId="77777777" w:rsidTr="00547985">
        <w:tc>
          <w:tcPr>
            <w:tcW w:w="3936" w:type="dxa"/>
          </w:tcPr>
          <w:p w14:paraId="44372A3D"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..varde.unit</w:t>
            </w:r>
          </w:p>
        </w:tc>
        <w:tc>
          <w:tcPr>
            <w:tcW w:w="1701" w:type="dxa"/>
          </w:tcPr>
          <w:p w14:paraId="135C4582"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55E35834"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0DBBA3C7"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188F253B" w14:textId="77777777" w:rsidTr="00547985">
        <w:tc>
          <w:tcPr>
            <w:tcW w:w="3936" w:type="dxa"/>
          </w:tcPr>
          <w:p w14:paraId="35388C6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..arbetsformaga.period</w:t>
            </w:r>
          </w:p>
        </w:tc>
        <w:tc>
          <w:tcPr>
            <w:tcW w:w="1701" w:type="dxa"/>
          </w:tcPr>
          <w:p w14:paraId="556FD66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DatumPeriod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_Ref283555231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6.7.14</w:t>
            </w:r>
            <w:r>
              <w:rPr>
                <w:rFonts w:ascii="Georgia" w:eastAsia="Times New Roman" w:hAnsi="Georgia" w:cs="Times New Roman"/>
                <w:spacing w:val="-1"/>
                <w:sz w:val="20"/>
                <w:szCs w:val="20"/>
              </w:rPr>
              <w:fldChar w:fldCharType="end"/>
            </w:r>
          </w:p>
        </w:tc>
        <w:tc>
          <w:tcPr>
            <w:tcW w:w="3402" w:type="dxa"/>
          </w:tcPr>
          <w:p w14:paraId="3E8074EC"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61125D38"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0C2908" w14:paraId="5C2CECFF" w14:textId="77777777" w:rsidTr="00547985">
        <w:tc>
          <w:tcPr>
            <w:tcW w:w="3936" w:type="dxa"/>
          </w:tcPr>
          <w:p w14:paraId="469413E3"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utlatande.handelse</w:t>
            </w:r>
          </w:p>
        </w:tc>
        <w:tc>
          <w:tcPr>
            <w:tcW w:w="1701" w:type="dxa"/>
          </w:tcPr>
          <w:p w14:paraId="39CBC1E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w:t>
            </w:r>
          </w:p>
        </w:tc>
        <w:tc>
          <w:tcPr>
            <w:tcW w:w="3402" w:type="dxa"/>
          </w:tcPr>
          <w:p w14:paraId="58DBB8D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Händelse. Avser både händelser på utlåtandet (intyget) och händelser för frågor och svar.</w:t>
            </w:r>
          </w:p>
        </w:tc>
        <w:tc>
          <w:tcPr>
            <w:tcW w:w="1559" w:type="dxa"/>
          </w:tcPr>
          <w:p w14:paraId="004E700A"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70B16C81" w14:textId="77777777" w:rsidTr="00547985">
        <w:tc>
          <w:tcPr>
            <w:tcW w:w="3936" w:type="dxa"/>
          </w:tcPr>
          <w:p w14:paraId="428CE9C6"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..handelse.handelsekod</w:t>
            </w:r>
          </w:p>
        </w:tc>
        <w:tc>
          <w:tcPr>
            <w:tcW w:w="1701" w:type="dxa"/>
          </w:tcPr>
          <w:p w14:paraId="32F131D0" w14:textId="77777777" w:rsidR="00457841" w:rsidRPr="006360AE" w:rsidRDefault="00457841" w:rsidP="00547985">
            <w:pPr>
              <w:pStyle w:val="TableParagraph"/>
              <w:spacing w:line="226" w:lineRule="exact"/>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Handelsekod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_Ref283045867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6A10CD1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restrictions för händelsekod.</w:t>
            </w:r>
          </w:p>
        </w:tc>
        <w:tc>
          <w:tcPr>
            <w:tcW w:w="1559" w:type="dxa"/>
          </w:tcPr>
          <w:p w14:paraId="21987446"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22B29398" w14:textId="77777777" w:rsidTr="00547985">
        <w:tc>
          <w:tcPr>
            <w:tcW w:w="3936" w:type="dxa"/>
          </w:tcPr>
          <w:p w14:paraId="619C9137"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..handelse.handelsetidpunkt</w:t>
            </w:r>
          </w:p>
        </w:tc>
        <w:tc>
          <w:tcPr>
            <w:tcW w:w="1701" w:type="dxa"/>
          </w:tcPr>
          <w:p w14:paraId="4E7BCAAA" w14:textId="56823E66"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r w:rsidR="005E3090">
              <w:rPr>
                <w:rFonts w:ascii="Georgia" w:eastAsia="Times New Roman" w:hAnsi="Georgia" w:cs="Times New Roman"/>
                <w:spacing w:val="-1"/>
                <w:sz w:val="20"/>
                <w:szCs w:val="20"/>
              </w:rPr>
              <w:t>MedMillisekunder</w:t>
            </w:r>
          </w:p>
        </w:tc>
        <w:tc>
          <w:tcPr>
            <w:tcW w:w="3402" w:type="dxa"/>
          </w:tcPr>
          <w:p w14:paraId="7E1AB3DF" w14:textId="77CCA73D"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r w:rsidR="005E3090">
              <w:rPr>
                <w:rFonts w:ascii="Georgia" w:eastAsia="Times New Roman" w:hAnsi="Georgia" w:cs="Times New Roman"/>
                <w:spacing w:val="-1"/>
                <w:sz w:val="20"/>
                <w:szCs w:val="20"/>
              </w:rPr>
              <w:t xml:space="preserve">. Restriction på dateTime som </w:t>
            </w:r>
            <w:r w:rsidR="005E3090">
              <w:rPr>
                <w:rFonts w:ascii="Georgia" w:eastAsia="Times New Roman" w:hAnsi="Georgia" w:cs="Times New Roman"/>
                <w:spacing w:val="-1"/>
                <w:sz w:val="20"/>
                <w:szCs w:val="20"/>
              </w:rPr>
              <w:lastRenderedPageBreak/>
              <w:t>specificerar att tidpunkten ska inkludera millisekunder.</w:t>
            </w:r>
          </w:p>
        </w:tc>
        <w:tc>
          <w:tcPr>
            <w:tcW w:w="1559" w:type="dxa"/>
          </w:tcPr>
          <w:p w14:paraId="6173633A"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1..1</w:t>
            </w:r>
          </w:p>
        </w:tc>
      </w:tr>
      <w:tr w:rsidR="00457841" w:rsidRPr="000C2908" w14:paraId="47A90F21" w14:textId="77777777" w:rsidTr="00547985">
        <w:tc>
          <w:tcPr>
            <w:tcW w:w="3936" w:type="dxa"/>
          </w:tcPr>
          <w:p w14:paraId="37D4FAC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utlatande.fragorOchSvar</w:t>
            </w:r>
          </w:p>
        </w:tc>
        <w:tc>
          <w:tcPr>
            <w:tcW w:w="1701" w:type="dxa"/>
          </w:tcPr>
          <w:p w14:paraId="00A6300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w:t>
            </w:r>
          </w:p>
        </w:tc>
        <w:tc>
          <w:tcPr>
            <w:tcW w:w="3402" w:type="dxa"/>
          </w:tcPr>
          <w:p w14:paraId="028CBD0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 *</w:t>
            </w:r>
          </w:p>
        </w:tc>
        <w:tc>
          <w:tcPr>
            <w:tcW w:w="1559" w:type="dxa"/>
          </w:tcPr>
          <w:p w14:paraId="6C3BA801"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E38E6C3" w14:textId="77777777" w:rsidTr="00547985">
        <w:tc>
          <w:tcPr>
            <w:tcW w:w="3936" w:type="dxa"/>
          </w:tcPr>
          <w:p w14:paraId="3BB651B6"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..fragorOchSvar.antalFragor</w:t>
            </w:r>
          </w:p>
        </w:tc>
        <w:tc>
          <w:tcPr>
            <w:tcW w:w="1701" w:type="dxa"/>
          </w:tcPr>
          <w:p w14:paraId="5C697C19"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55CAA1C6"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59AD08D6"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DE229FE" w14:textId="77777777" w:rsidTr="00547985">
        <w:tc>
          <w:tcPr>
            <w:tcW w:w="3936" w:type="dxa"/>
          </w:tcPr>
          <w:p w14:paraId="47F9ABB1"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..fragorOchSvar.antalHanteradeFragor</w:t>
            </w:r>
          </w:p>
        </w:tc>
        <w:tc>
          <w:tcPr>
            <w:tcW w:w="1701" w:type="dxa"/>
          </w:tcPr>
          <w:p w14:paraId="503C91D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3EB4F96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frågorna som är hanterade</w:t>
            </w:r>
          </w:p>
        </w:tc>
        <w:tc>
          <w:tcPr>
            <w:tcW w:w="1559" w:type="dxa"/>
          </w:tcPr>
          <w:p w14:paraId="3FD15CCE"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49998386" w14:textId="77777777" w:rsidTr="00547985">
        <w:tc>
          <w:tcPr>
            <w:tcW w:w="3936" w:type="dxa"/>
          </w:tcPr>
          <w:p w14:paraId="4871E956"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..fragorOchSvar.antalSvar</w:t>
            </w:r>
          </w:p>
        </w:tc>
        <w:tc>
          <w:tcPr>
            <w:tcW w:w="1701" w:type="dxa"/>
          </w:tcPr>
          <w:p w14:paraId="55116FF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1900596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3D719623"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82A3C3A" w14:textId="77777777" w:rsidTr="00547985">
        <w:tc>
          <w:tcPr>
            <w:tcW w:w="3936" w:type="dxa"/>
          </w:tcPr>
          <w:p w14:paraId="2157781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..fragorOchSvar.antalHanteradeSvar</w:t>
            </w:r>
          </w:p>
        </w:tc>
        <w:tc>
          <w:tcPr>
            <w:tcW w:w="1701" w:type="dxa"/>
          </w:tcPr>
          <w:p w14:paraId="33A7882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3402" w:type="dxa"/>
          </w:tcPr>
          <w:p w14:paraId="3D1E88D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5775AAE7"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7E88585" w14:textId="77777777" w:rsidTr="00547985">
        <w:tc>
          <w:tcPr>
            <w:tcW w:w="3936" w:type="dxa"/>
          </w:tcPr>
          <w:p w14:paraId="675574E1"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701" w:type="dxa"/>
          </w:tcPr>
          <w:p w14:paraId="5471C696"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2BDC431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3C064742"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21969A9D" w14:textId="77777777" w:rsidTr="00547985">
        <w:tc>
          <w:tcPr>
            <w:tcW w:w="3936" w:type="dxa"/>
          </w:tcPr>
          <w:p w14:paraId="0E57114B"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1701" w:type="dxa"/>
          </w:tcPr>
          <w:p w14:paraId="3D3F12C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ResultType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37C066C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6B331417"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29B62E03" w14:textId="77777777" w:rsidR="00457841" w:rsidRPr="00ED19D0" w:rsidRDefault="00457841" w:rsidP="00457841">
      <w:pPr>
        <w:pStyle w:val="Brdtext"/>
      </w:pPr>
    </w:p>
    <w:p w14:paraId="4D0FECAD" w14:textId="77777777" w:rsidR="00457841" w:rsidRDefault="00457841" w:rsidP="00457841">
      <w:pPr>
        <w:pStyle w:val="Rubrik3"/>
        <w:spacing w:before="0"/>
      </w:pPr>
      <w:bookmarkStart w:id="116" w:name="_Toc272423209"/>
      <w:bookmarkStart w:id="117" w:name="_Toc284833108"/>
      <w:r>
        <w:t>Övriga regler</w:t>
      </w:r>
      <w:bookmarkEnd w:id="116"/>
      <w:bookmarkEnd w:id="117"/>
    </w:p>
    <w:p w14:paraId="76F77C8A" w14:textId="77777777" w:rsidR="00457841" w:rsidRDefault="00457841" w:rsidP="00457841">
      <w:r>
        <w:t>Utlatande.fragorOchSvar</w:t>
      </w:r>
    </w:p>
    <w:p w14:paraId="0F71B638" w14:textId="77777777" w:rsidR="00457841" w:rsidRDefault="00457841" w:rsidP="00457841">
      <w:r>
        <w:t>Frågor och svar beskriver kommunikation med Försäkringskassan. Systemhändelser (i webcert), händelsekoder och räknarna används enligt följande:</w:t>
      </w:r>
    </w:p>
    <w:p w14:paraId="18682E08" w14:textId="77777777" w:rsidR="00457841" w:rsidRDefault="00457841" w:rsidP="00D95640">
      <w:pPr>
        <w:pStyle w:val="Liststycke"/>
        <w:numPr>
          <w:ilvl w:val="0"/>
          <w:numId w:val="4"/>
        </w:numPr>
      </w:pPr>
      <w:r>
        <w:t>Fråga mottages från FK: Händelsekod HAN6. antalFragor ökar med 1.</w:t>
      </w:r>
    </w:p>
    <w:p w14:paraId="6FBA9869" w14:textId="77777777" w:rsidR="00457841" w:rsidRDefault="00457841" w:rsidP="00D95640">
      <w:pPr>
        <w:pStyle w:val="Liststycke"/>
        <w:numPr>
          <w:ilvl w:val="0"/>
          <w:numId w:val="4"/>
        </w:numPr>
      </w:pPr>
      <w:r>
        <w:t>Svar mottages från FK: Händelsekod HAN7. antalSvar ökar med 1.</w:t>
      </w:r>
    </w:p>
    <w:p w14:paraId="6475D420" w14:textId="77777777" w:rsidR="00457841" w:rsidRDefault="00457841" w:rsidP="00D95640">
      <w:pPr>
        <w:pStyle w:val="Liststycke"/>
        <w:numPr>
          <w:ilvl w:val="0"/>
          <w:numId w:val="4"/>
        </w:numPr>
      </w:pPr>
      <w:r>
        <w:t>Fråga skickas till FK: Händelsekod HAN8. Inget värde räknas upp</w:t>
      </w:r>
    </w:p>
    <w:p w14:paraId="1757C3B1" w14:textId="77777777" w:rsidR="00457841" w:rsidRDefault="00457841" w:rsidP="00D95640">
      <w:pPr>
        <w:pStyle w:val="Liststycke"/>
        <w:numPr>
          <w:ilvl w:val="0"/>
          <w:numId w:val="4"/>
        </w:numPr>
      </w:pPr>
      <w:r>
        <w:t>Fråga från FK hanteras, antingen genom att svar skickas eller frågan markeras som hanterad: Händelsekod HAN9. antalHanteradeFragor ökar med 1.</w:t>
      </w:r>
    </w:p>
    <w:p w14:paraId="1CFB1EA4" w14:textId="77777777" w:rsidR="00457841" w:rsidRDefault="00457841" w:rsidP="00D95640">
      <w:pPr>
        <w:pStyle w:val="Liststycke"/>
        <w:numPr>
          <w:ilvl w:val="0"/>
          <w:numId w:val="4"/>
        </w:numPr>
      </w:pPr>
      <w:r>
        <w:t>Fråga från FK som tidigare markerats som hanterad, avmarkeras: Händelsekod HAN9, antalHanteradeFragor minskar med 1.</w:t>
      </w:r>
    </w:p>
    <w:p w14:paraId="68D33C0A" w14:textId="77777777" w:rsidR="00457841" w:rsidRDefault="00457841" w:rsidP="00D95640">
      <w:pPr>
        <w:pStyle w:val="Liststycke"/>
        <w:numPr>
          <w:ilvl w:val="0"/>
          <w:numId w:val="4"/>
        </w:numPr>
      </w:pPr>
      <w:r>
        <w:t xml:space="preserve">Svar från FK markeras som hanterat: Händelsekod HAN10. antalHanteradeSvar ökar med 1. </w:t>
      </w:r>
    </w:p>
    <w:p w14:paraId="0AB329E5" w14:textId="77777777" w:rsidR="00457841" w:rsidRDefault="00457841" w:rsidP="00D95640">
      <w:pPr>
        <w:pStyle w:val="Liststycke"/>
        <w:numPr>
          <w:ilvl w:val="0"/>
          <w:numId w:val="4"/>
        </w:numPr>
      </w:pPr>
      <w:r>
        <w:t>Svar från FK som tidigare markerats som hanterat, avmarkeras. Händelsekod HAN10, antalHanteradeSvar minskar med 1.</w:t>
      </w:r>
    </w:p>
    <w:p w14:paraId="165AFD00" w14:textId="77777777" w:rsidR="00457841" w:rsidRDefault="00457841" w:rsidP="00457841">
      <w:pPr>
        <w:pStyle w:val="Liststycke"/>
        <w:ind w:firstLine="0"/>
      </w:pPr>
    </w:p>
    <w:p w14:paraId="3BA8B56D" w14:textId="77777777" w:rsidR="00457841" w:rsidRPr="007E3F3B" w:rsidRDefault="00457841" w:rsidP="00457841">
      <w:pPr>
        <w:pStyle w:val="Liststycke"/>
        <w:ind w:firstLine="0"/>
      </w:pPr>
    </w:p>
    <w:p w14:paraId="5244FAED" w14:textId="77777777" w:rsidR="00457841" w:rsidRDefault="00457841" w:rsidP="00457841">
      <w:pPr>
        <w:rPr>
          <w:color w:val="4F81BD" w:themeColor="accent1"/>
        </w:rPr>
      </w:pPr>
    </w:p>
    <w:p w14:paraId="3B5B3841" w14:textId="77777777" w:rsidR="00457841" w:rsidRPr="00776D68" w:rsidRDefault="00457841" w:rsidP="00457841">
      <w:pPr>
        <w:pStyle w:val="Rubrik4"/>
        <w:spacing w:before="0"/>
        <w:ind w:left="864" w:hanging="864"/>
      </w:pPr>
      <w:r w:rsidRPr="00776D68">
        <w:t>Icke funktionella krav</w:t>
      </w:r>
    </w:p>
    <w:p w14:paraId="3589ED81" w14:textId="77777777" w:rsidR="00457841" w:rsidRPr="00776D68" w:rsidRDefault="00457841" w:rsidP="00457841">
      <w:r>
        <w:t>Nedanstående verksamhetskrav gäller för det aktuella tjänstekontraktet.</w:t>
      </w:r>
    </w:p>
    <w:p w14:paraId="07694A2E" w14:textId="77777777" w:rsidR="00457841" w:rsidRPr="00776D68" w:rsidRDefault="00457841" w:rsidP="00457841">
      <w:pPr>
        <w:pStyle w:val="Rubrik5"/>
        <w:spacing w:before="200" w:after="0"/>
        <w:ind w:left="1008" w:hanging="1008"/>
      </w:pPr>
      <w:r w:rsidRPr="00776D68">
        <w:t>SLA-krav</w:t>
      </w:r>
    </w:p>
    <w:p w14:paraId="6D4F71CB" w14:textId="77777777" w:rsidR="00457841" w:rsidRDefault="00457841" w:rsidP="00457841">
      <w:pPr>
        <w:rPr>
          <w:color w:val="4F81BD" w:themeColor="accent1"/>
        </w:rPr>
      </w:pPr>
      <w:r>
        <w:t xml:space="preserve">För detta tjänstekontrakt gäller de generella kraven enl. kap </w:t>
      </w:r>
      <w:r>
        <w:fldChar w:fldCharType="begin"/>
      </w:r>
      <w:r>
        <w:instrText xml:space="preserve"> REF _Ref274557532 \r \h </w:instrText>
      </w:r>
      <w:r>
        <w:fldChar w:fldCharType="separate"/>
      </w:r>
      <w:r>
        <w:t>4.2.1</w:t>
      </w:r>
      <w:r>
        <w:fldChar w:fldCharType="end"/>
      </w:r>
    </w:p>
    <w:p w14:paraId="1BCD6399" w14:textId="77777777" w:rsidR="00457841" w:rsidRDefault="00457841" w:rsidP="00457841"/>
    <w:p w14:paraId="317298F5" w14:textId="77777777" w:rsidR="00457841" w:rsidRPr="00D14FF8" w:rsidRDefault="00457841" w:rsidP="00457841">
      <w:pPr>
        <w:pStyle w:val="Rubrik2"/>
        <w:spacing w:before="0" w:after="80"/>
        <w:ind w:left="576" w:hanging="576"/>
        <w:rPr>
          <w:highlight w:val="yellow"/>
        </w:rPr>
      </w:pPr>
      <w:bookmarkStart w:id="118" w:name="_Toc272423210"/>
      <w:bookmarkStart w:id="119" w:name="_Toc284833109"/>
      <w:r w:rsidRPr="00EC17FF">
        <w:t>ListCe</w:t>
      </w:r>
      <w:r>
        <w:t>rtificatesForCareWithQA</w:t>
      </w:r>
      <w:bookmarkEnd w:id="118"/>
      <w:bookmarkEnd w:id="119"/>
    </w:p>
    <w:p w14:paraId="1462C792" w14:textId="247A46C7" w:rsidR="00457841" w:rsidRPr="007C4FFA" w:rsidRDefault="00457841" w:rsidP="00457841">
      <w:r>
        <w:t>Tjänsten listar en persons intyg inklusive information om frågor och svar.</w:t>
      </w:r>
      <w:r w:rsidR="005E3090">
        <w:t xml:space="preserve"> Tjänsten används vid djupintegration mellan ett vårdsystem och en intygsapplikation.</w:t>
      </w:r>
    </w:p>
    <w:p w14:paraId="2C8EFA57" w14:textId="77777777" w:rsidR="00457841" w:rsidRDefault="00457841" w:rsidP="00457841">
      <w:pPr>
        <w:pStyle w:val="Rubrik3"/>
        <w:spacing w:before="0"/>
      </w:pPr>
      <w:bookmarkStart w:id="120" w:name="_Toc272423211"/>
      <w:bookmarkStart w:id="121" w:name="_Toc284833110"/>
      <w:r>
        <w:t>Version</w:t>
      </w:r>
      <w:bookmarkEnd w:id="120"/>
      <w:bookmarkEnd w:id="121"/>
    </w:p>
    <w:p w14:paraId="0426AE55" w14:textId="77777777" w:rsidR="00457841" w:rsidRPr="000D2E18" w:rsidRDefault="00457841" w:rsidP="00457841">
      <w:pPr>
        <w:rPr>
          <w:color w:val="000000" w:themeColor="text1"/>
        </w:rPr>
      </w:pPr>
      <w:r w:rsidRPr="000D2E18">
        <w:rPr>
          <w:color w:val="000000" w:themeColor="text1"/>
        </w:rPr>
        <w:t>1.0</w:t>
      </w:r>
    </w:p>
    <w:p w14:paraId="5AFA945F" w14:textId="77777777" w:rsidR="00457841" w:rsidRPr="00C55071" w:rsidRDefault="00457841" w:rsidP="00457841"/>
    <w:p w14:paraId="5A1AE1C4" w14:textId="77777777" w:rsidR="00457841" w:rsidRDefault="00457841" w:rsidP="00457841">
      <w:pPr>
        <w:pStyle w:val="Rubrik3"/>
        <w:spacing w:before="0"/>
      </w:pPr>
      <w:bookmarkStart w:id="122" w:name="_Toc272423212"/>
      <w:bookmarkStart w:id="123" w:name="_Toc284833111"/>
      <w:r>
        <w:t>Fältregler</w:t>
      </w:r>
      <w:bookmarkEnd w:id="122"/>
      <w:bookmarkEnd w:id="123"/>
    </w:p>
    <w:p w14:paraId="387F62B7" w14:textId="6E3A9257" w:rsidR="00457841"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p>
    <w:tbl>
      <w:tblPr>
        <w:tblStyle w:val="Tabellrutnt"/>
        <w:tblW w:w="9889" w:type="dxa"/>
        <w:tblLayout w:type="fixed"/>
        <w:tblLook w:val="04A0" w:firstRow="1" w:lastRow="0" w:firstColumn="1" w:lastColumn="0" w:noHBand="0" w:noVBand="1"/>
      </w:tblPr>
      <w:tblGrid>
        <w:gridCol w:w="3369"/>
        <w:gridCol w:w="2268"/>
        <w:gridCol w:w="2693"/>
        <w:gridCol w:w="1559"/>
      </w:tblGrid>
      <w:tr w:rsidR="00457841" w:rsidRPr="000C2908" w14:paraId="25989C0C" w14:textId="77777777" w:rsidTr="00547985">
        <w:trPr>
          <w:trHeight w:val="384"/>
        </w:trPr>
        <w:tc>
          <w:tcPr>
            <w:tcW w:w="3369" w:type="dxa"/>
            <w:shd w:val="clear" w:color="auto" w:fill="D9D9D9" w:themeFill="background1" w:themeFillShade="D9"/>
            <w:vAlign w:val="bottom"/>
          </w:tcPr>
          <w:p w14:paraId="09FAD36F" w14:textId="77777777" w:rsidR="00457841" w:rsidRPr="000C2908" w:rsidRDefault="00457841" w:rsidP="00547985">
            <w:pPr>
              <w:rPr>
                <w:b/>
              </w:rPr>
            </w:pPr>
            <w:r w:rsidRPr="000C2908">
              <w:rPr>
                <w:b/>
              </w:rPr>
              <w:t>Namn</w:t>
            </w:r>
          </w:p>
        </w:tc>
        <w:tc>
          <w:tcPr>
            <w:tcW w:w="2268" w:type="dxa"/>
            <w:shd w:val="clear" w:color="auto" w:fill="D9D9D9" w:themeFill="background1" w:themeFillShade="D9"/>
            <w:vAlign w:val="bottom"/>
          </w:tcPr>
          <w:p w14:paraId="768E11B4" w14:textId="77777777" w:rsidR="00457841" w:rsidRPr="000C2908" w:rsidRDefault="00457841" w:rsidP="00547985">
            <w:pPr>
              <w:rPr>
                <w:b/>
              </w:rPr>
            </w:pPr>
            <w:r w:rsidRPr="000C2908">
              <w:rPr>
                <w:b/>
              </w:rPr>
              <w:t>Typ</w:t>
            </w:r>
          </w:p>
        </w:tc>
        <w:tc>
          <w:tcPr>
            <w:tcW w:w="2693" w:type="dxa"/>
            <w:shd w:val="clear" w:color="auto" w:fill="D9D9D9" w:themeFill="background1" w:themeFillShade="D9"/>
            <w:vAlign w:val="bottom"/>
          </w:tcPr>
          <w:p w14:paraId="434A1210" w14:textId="77777777" w:rsidR="00457841" w:rsidRPr="000C2908" w:rsidRDefault="00457841" w:rsidP="00547985">
            <w:pPr>
              <w:rPr>
                <w:b/>
              </w:rPr>
            </w:pPr>
            <w:r w:rsidRPr="000C2908">
              <w:rPr>
                <w:b/>
              </w:rPr>
              <w:t>Beskrivning</w:t>
            </w:r>
          </w:p>
        </w:tc>
        <w:tc>
          <w:tcPr>
            <w:tcW w:w="1559" w:type="dxa"/>
            <w:shd w:val="clear" w:color="auto" w:fill="D9D9D9" w:themeFill="background1" w:themeFillShade="D9"/>
            <w:vAlign w:val="bottom"/>
          </w:tcPr>
          <w:p w14:paraId="0BA3CA68" w14:textId="77777777" w:rsidR="00457841" w:rsidRPr="000C2908" w:rsidRDefault="00457841" w:rsidP="00547985">
            <w:pPr>
              <w:jc w:val="center"/>
              <w:rPr>
                <w:b/>
              </w:rPr>
            </w:pPr>
            <w:r w:rsidRPr="000C2908">
              <w:rPr>
                <w:b/>
              </w:rPr>
              <w:t>Kardinalitet</w:t>
            </w:r>
          </w:p>
        </w:tc>
      </w:tr>
      <w:tr w:rsidR="00457841" w:rsidRPr="000C2908" w14:paraId="093BEB1A" w14:textId="77777777" w:rsidTr="00547985">
        <w:tc>
          <w:tcPr>
            <w:tcW w:w="3369" w:type="dxa"/>
          </w:tcPr>
          <w:p w14:paraId="6AA74EE6" w14:textId="77777777" w:rsidR="00457841" w:rsidRPr="000C2908" w:rsidRDefault="00457841" w:rsidP="00547985">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2268" w:type="dxa"/>
          </w:tcPr>
          <w:p w14:paraId="2F8AC5E4"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2693" w:type="dxa"/>
          </w:tcPr>
          <w:p w14:paraId="79D68AB9"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3694E5AD"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7A499AA8" w14:textId="77777777" w:rsidTr="00547985">
        <w:tc>
          <w:tcPr>
            <w:tcW w:w="3369" w:type="dxa"/>
          </w:tcPr>
          <w:p w14:paraId="5AB70256"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person-id</w:t>
            </w:r>
          </w:p>
        </w:tc>
        <w:tc>
          <w:tcPr>
            <w:tcW w:w="2268" w:type="dxa"/>
          </w:tcPr>
          <w:p w14:paraId="39E1786E"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PersonId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19D5EFFA"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 persons identitet</w:t>
            </w:r>
          </w:p>
        </w:tc>
        <w:tc>
          <w:tcPr>
            <w:tcW w:w="1559" w:type="dxa"/>
          </w:tcPr>
          <w:p w14:paraId="3F63FF65"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2AB84316" w14:textId="77777777" w:rsidTr="00547985">
        <w:tc>
          <w:tcPr>
            <w:tcW w:w="3369" w:type="dxa"/>
          </w:tcPr>
          <w:p w14:paraId="74BF1E7B" w14:textId="77777777" w:rsidR="00457841" w:rsidRPr="0094036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vardenhet</w:t>
            </w:r>
          </w:p>
        </w:tc>
        <w:tc>
          <w:tcPr>
            <w:tcW w:w="2268" w:type="dxa"/>
          </w:tcPr>
          <w:p w14:paraId="630153D6"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4FA1C06"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 på en vårdenhet</w:t>
            </w:r>
          </w:p>
        </w:tc>
        <w:tc>
          <w:tcPr>
            <w:tcW w:w="1559" w:type="dxa"/>
          </w:tcPr>
          <w:p w14:paraId="4A11DF81"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
        </w:tc>
      </w:tr>
      <w:tr w:rsidR="00457841" w:rsidRPr="000C2908" w14:paraId="35AD34D5" w14:textId="77777777" w:rsidTr="00547985">
        <w:tc>
          <w:tcPr>
            <w:tcW w:w="3369" w:type="dxa"/>
          </w:tcPr>
          <w:p w14:paraId="79F27A0E"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p>
        </w:tc>
        <w:tc>
          <w:tcPr>
            <w:tcW w:w="2268" w:type="dxa"/>
          </w:tcPr>
          <w:p w14:paraId="66416DD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2693" w:type="dxa"/>
          </w:tcPr>
          <w:p w14:paraId="771F833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0EFA5C22"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39D5E003" w14:textId="77777777" w:rsidTr="00547985">
        <w:tc>
          <w:tcPr>
            <w:tcW w:w="3369" w:type="dxa"/>
          </w:tcPr>
          <w:p w14:paraId="50D096D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2268" w:type="dxa"/>
          </w:tcPr>
          <w:p w14:paraId="6D385AB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2693" w:type="dxa"/>
          </w:tcPr>
          <w:p w14:paraId="25FC6AA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5F938804"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94036E" w14:paraId="5E87848B" w14:textId="77777777" w:rsidTr="00547985">
        <w:tc>
          <w:tcPr>
            <w:tcW w:w="3369" w:type="dxa"/>
          </w:tcPr>
          <w:p w14:paraId="5CFFB5C5"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w:t>
            </w:r>
          </w:p>
        </w:tc>
        <w:tc>
          <w:tcPr>
            <w:tcW w:w="2268" w:type="dxa"/>
          </w:tcPr>
          <w:p w14:paraId="58ED28DF"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p>
        </w:tc>
        <w:tc>
          <w:tcPr>
            <w:tcW w:w="2693" w:type="dxa"/>
          </w:tcPr>
          <w:p w14:paraId="1D45D8D7"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Lista på utlåtanden</w:t>
            </w:r>
          </w:p>
        </w:tc>
        <w:tc>
          <w:tcPr>
            <w:tcW w:w="1559" w:type="dxa"/>
          </w:tcPr>
          <w:p w14:paraId="1B9C842D"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94036E" w14:paraId="0BAD54FD" w14:textId="77777777" w:rsidTr="00547985">
        <w:tc>
          <w:tcPr>
            <w:tcW w:w="3369" w:type="dxa"/>
          </w:tcPr>
          <w:p w14:paraId="0FF4AC4E"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list.utlatande</w:t>
            </w:r>
          </w:p>
        </w:tc>
        <w:tc>
          <w:tcPr>
            <w:tcW w:w="2268" w:type="dxa"/>
          </w:tcPr>
          <w:p w14:paraId="3882DDB7"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utlatandeType</w:t>
            </w:r>
          </w:p>
        </w:tc>
        <w:tc>
          <w:tcPr>
            <w:tcW w:w="2693" w:type="dxa"/>
          </w:tcPr>
          <w:p w14:paraId="0F8083DC"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Utlåtande</w:t>
            </w:r>
          </w:p>
        </w:tc>
        <w:tc>
          <w:tcPr>
            <w:tcW w:w="1559" w:type="dxa"/>
          </w:tcPr>
          <w:p w14:paraId="504F423F"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57841" w:rsidRPr="0094036E" w14:paraId="58CEBFED" w14:textId="77777777" w:rsidTr="00547985">
        <w:tc>
          <w:tcPr>
            <w:tcW w:w="3369" w:type="dxa"/>
          </w:tcPr>
          <w:p w14:paraId="13A2292E" w14:textId="77777777" w:rsidR="00457841" w:rsidRPr="0094036E" w:rsidRDefault="00457841" w:rsidP="00547985">
            <w:pPr>
              <w:pStyle w:val="TableParagraph"/>
              <w:spacing w:line="229" w:lineRule="exact"/>
              <w:ind w:left="102"/>
              <w:rPr>
                <w:rFonts w:ascii="Georgia" w:eastAsia="Times New Roman" w:hAnsi="Georgia" w:cs="Times New Roman"/>
                <w:sz w:val="20"/>
                <w:szCs w:val="20"/>
              </w:rPr>
            </w:pPr>
            <w:r>
              <w:rPr>
                <w:rFonts w:ascii="Georgia" w:eastAsia="Times New Roman" w:hAnsi="Georgia" w:cs="Times New Roman"/>
                <w:spacing w:val="-1"/>
                <w:sz w:val="20"/>
                <w:szCs w:val="20"/>
              </w:rPr>
              <w:t>..utlatande.u</w:t>
            </w:r>
            <w:r w:rsidRPr="0094036E">
              <w:rPr>
                <w:rFonts w:ascii="Georgia" w:eastAsia="Times New Roman" w:hAnsi="Georgia" w:cs="Times New Roman"/>
                <w:spacing w:val="-1"/>
                <w:sz w:val="20"/>
                <w:szCs w:val="20"/>
              </w:rPr>
              <w:t>tlatande</w:t>
            </w:r>
            <w:r>
              <w:rPr>
                <w:rFonts w:ascii="Georgia" w:eastAsia="Times New Roman" w:hAnsi="Georgia" w:cs="Times New Roman"/>
                <w:spacing w:val="-1"/>
                <w:sz w:val="20"/>
                <w:szCs w:val="20"/>
              </w:rPr>
              <w:t>-i</w:t>
            </w:r>
            <w:r w:rsidRPr="0094036E">
              <w:rPr>
                <w:rFonts w:ascii="Georgia" w:eastAsia="Times New Roman" w:hAnsi="Georgia" w:cs="Times New Roman"/>
                <w:spacing w:val="-1"/>
                <w:sz w:val="20"/>
                <w:szCs w:val="20"/>
              </w:rPr>
              <w:t>d</w:t>
            </w:r>
          </w:p>
          <w:p w14:paraId="4F129730"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p>
        </w:tc>
        <w:tc>
          <w:tcPr>
            <w:tcW w:w="2268" w:type="dxa"/>
          </w:tcPr>
          <w:p w14:paraId="173EDF3C"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UtlatandeId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_Ref283043746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6.7.10</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6206CF9F"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II med restriction för i</w:t>
            </w:r>
            <w:r w:rsidRPr="0094036E">
              <w:rPr>
                <w:rFonts w:ascii="Georgia" w:eastAsia="Times New Roman" w:hAnsi="Georgia" w:cs="Times New Roman"/>
                <w:spacing w:val="-1"/>
                <w:sz w:val="20"/>
                <w:szCs w:val="20"/>
              </w:rPr>
              <w:t xml:space="preserve">dentitet på utlåtande. </w:t>
            </w:r>
          </w:p>
        </w:tc>
        <w:tc>
          <w:tcPr>
            <w:tcW w:w="1559" w:type="dxa"/>
          </w:tcPr>
          <w:p w14:paraId="3A57E3E6"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1..1</w:t>
            </w:r>
          </w:p>
        </w:tc>
      </w:tr>
      <w:tr w:rsidR="00457841" w:rsidRPr="000C2908" w14:paraId="54781E14" w14:textId="77777777" w:rsidTr="00547985">
        <w:tc>
          <w:tcPr>
            <w:tcW w:w="3369" w:type="dxa"/>
          </w:tcPr>
          <w:p w14:paraId="0EA5CAFB" w14:textId="77777777" w:rsidR="00457841" w:rsidRPr="0094036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..utlatande.typAvUtlatande</w:t>
            </w:r>
          </w:p>
        </w:tc>
        <w:tc>
          <w:tcPr>
            <w:tcW w:w="2268" w:type="dxa"/>
          </w:tcPr>
          <w:p w14:paraId="0968B789"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TypAvUtlatande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_Ref283044181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6.7.11</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1155A6AA"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 för typ av utlåtande.</w:t>
            </w:r>
          </w:p>
        </w:tc>
        <w:tc>
          <w:tcPr>
            <w:tcW w:w="1559" w:type="dxa"/>
          </w:tcPr>
          <w:p w14:paraId="1DE77B76"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72F91191" w14:textId="77777777" w:rsidTr="00547985">
        <w:tc>
          <w:tcPr>
            <w:tcW w:w="3369" w:type="dxa"/>
          </w:tcPr>
          <w:p w14:paraId="1F26D8A8"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..utlatande.signeringsdatum</w:t>
            </w:r>
          </w:p>
        </w:tc>
        <w:tc>
          <w:tcPr>
            <w:tcW w:w="2268" w:type="dxa"/>
          </w:tcPr>
          <w:p w14:paraId="3052746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2693" w:type="dxa"/>
          </w:tcPr>
          <w:p w14:paraId="664794CA"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Datum då det kliniska dokumentet signerades.</w:t>
            </w:r>
          </w:p>
        </w:tc>
        <w:tc>
          <w:tcPr>
            <w:tcW w:w="1559" w:type="dxa"/>
          </w:tcPr>
          <w:p w14:paraId="6323E445"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6360AE" w14:paraId="3A041AEB" w14:textId="77777777" w:rsidTr="00547985">
        <w:tc>
          <w:tcPr>
            <w:tcW w:w="3369" w:type="dxa"/>
          </w:tcPr>
          <w:p w14:paraId="5823D419"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..utlatande.skapadAv</w:t>
            </w:r>
          </w:p>
        </w:tc>
        <w:tc>
          <w:tcPr>
            <w:tcW w:w="2268" w:type="dxa"/>
          </w:tcPr>
          <w:p w14:paraId="718C96A0"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HosPersonal</w:t>
            </w:r>
          </w:p>
        </w:tc>
        <w:tc>
          <w:tcPr>
            <w:tcW w:w="2693" w:type="dxa"/>
          </w:tcPr>
          <w:p w14:paraId="397B664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1559" w:type="dxa"/>
          </w:tcPr>
          <w:p w14:paraId="4E0F3F81"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159AAE24" w14:textId="77777777" w:rsidTr="00547985">
        <w:tc>
          <w:tcPr>
            <w:tcW w:w="3369" w:type="dxa"/>
          </w:tcPr>
          <w:p w14:paraId="4A898828"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..skapadAv.personal-id</w:t>
            </w:r>
          </w:p>
        </w:tc>
        <w:tc>
          <w:tcPr>
            <w:tcW w:w="2268" w:type="dxa"/>
          </w:tcPr>
          <w:p w14:paraId="193937C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431CBD0E"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1559" w:type="dxa"/>
          </w:tcPr>
          <w:p w14:paraId="408DA90A"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09A82D6D" w14:textId="77777777" w:rsidTr="00547985">
        <w:tc>
          <w:tcPr>
            <w:tcW w:w="3369" w:type="dxa"/>
          </w:tcPr>
          <w:p w14:paraId="6A1755D2"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..skapadAv.fullstandigtNamn</w:t>
            </w:r>
          </w:p>
        </w:tc>
        <w:tc>
          <w:tcPr>
            <w:tcW w:w="2268" w:type="dxa"/>
          </w:tcPr>
          <w:p w14:paraId="1C4442B7"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01C02FC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alla förnamn, mellannamn och efternamn.</w:t>
            </w:r>
          </w:p>
        </w:tc>
        <w:tc>
          <w:tcPr>
            <w:tcW w:w="1559" w:type="dxa"/>
          </w:tcPr>
          <w:p w14:paraId="44F5180B"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43E8C07C" w14:textId="77777777" w:rsidTr="00547985">
        <w:tc>
          <w:tcPr>
            <w:tcW w:w="3369" w:type="dxa"/>
          </w:tcPr>
          <w:p w14:paraId="13E36765"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..skapadAv.enhet</w:t>
            </w:r>
          </w:p>
        </w:tc>
        <w:tc>
          <w:tcPr>
            <w:tcW w:w="2268" w:type="dxa"/>
          </w:tcPr>
          <w:p w14:paraId="16025B6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w:t>
            </w:r>
          </w:p>
        </w:tc>
        <w:tc>
          <w:tcPr>
            <w:tcW w:w="2693" w:type="dxa"/>
          </w:tcPr>
          <w:p w14:paraId="7378F307"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1559" w:type="dxa"/>
          </w:tcPr>
          <w:p w14:paraId="02103C5F"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1551A6DE" w14:textId="77777777" w:rsidTr="00547985">
        <w:tc>
          <w:tcPr>
            <w:tcW w:w="3369" w:type="dxa"/>
          </w:tcPr>
          <w:p w14:paraId="532D22D3"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2268" w:type="dxa"/>
          </w:tcPr>
          <w:p w14:paraId="059DD7F7"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1372D402"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1559" w:type="dxa"/>
          </w:tcPr>
          <w:p w14:paraId="373C09D3"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707866CC" w14:textId="77777777" w:rsidTr="00547985">
        <w:tc>
          <w:tcPr>
            <w:tcW w:w="3369" w:type="dxa"/>
          </w:tcPr>
          <w:p w14:paraId="787B4380"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2268" w:type="dxa"/>
          </w:tcPr>
          <w:p w14:paraId="2BD96FD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4FA3C1E6"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1559" w:type="dxa"/>
          </w:tcPr>
          <w:p w14:paraId="585282FF"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53554AA9" w14:textId="77777777" w:rsidTr="00547985">
        <w:tc>
          <w:tcPr>
            <w:tcW w:w="3369" w:type="dxa"/>
          </w:tcPr>
          <w:p w14:paraId="560C8B1B"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..utlatande.diagnos</w:t>
            </w:r>
          </w:p>
        </w:tc>
        <w:tc>
          <w:tcPr>
            <w:tcW w:w="2268" w:type="dxa"/>
          </w:tcPr>
          <w:p w14:paraId="3A417356"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Diagnos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_Ref283045204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6.7.12</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7BF26CA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 för diagnos</w:t>
            </w:r>
          </w:p>
        </w:tc>
        <w:tc>
          <w:tcPr>
            <w:tcW w:w="1559" w:type="dxa"/>
          </w:tcPr>
          <w:p w14:paraId="1E3E33C8"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14:paraId="4553541B" w14:textId="77777777" w:rsidTr="00547985">
        <w:tc>
          <w:tcPr>
            <w:tcW w:w="3369" w:type="dxa"/>
          </w:tcPr>
          <w:p w14:paraId="0A1E086B"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..utlatande.arbetsformaga</w:t>
            </w:r>
          </w:p>
        </w:tc>
        <w:tc>
          <w:tcPr>
            <w:tcW w:w="2268" w:type="dxa"/>
          </w:tcPr>
          <w:p w14:paraId="3D35AE3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w:t>
            </w:r>
          </w:p>
        </w:tc>
        <w:tc>
          <w:tcPr>
            <w:tcW w:w="2693" w:type="dxa"/>
          </w:tcPr>
          <w:p w14:paraId="4F6A2AEF"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Kvarstående arbetsförmåga</w:t>
            </w:r>
          </w:p>
        </w:tc>
        <w:tc>
          <w:tcPr>
            <w:tcW w:w="1559" w:type="dxa"/>
          </w:tcPr>
          <w:p w14:paraId="36FDE552"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0..4</w:t>
            </w:r>
          </w:p>
        </w:tc>
      </w:tr>
      <w:tr w:rsidR="00457841" w14:paraId="2949B5B7" w14:textId="77777777" w:rsidTr="00547985">
        <w:tc>
          <w:tcPr>
            <w:tcW w:w="3369" w:type="dxa"/>
          </w:tcPr>
          <w:p w14:paraId="28CE5711"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..arbetsformaga.varde</w:t>
            </w:r>
          </w:p>
        </w:tc>
        <w:tc>
          <w:tcPr>
            <w:tcW w:w="2268" w:type="dxa"/>
          </w:tcPr>
          <w:p w14:paraId="0EEEF70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PQ</w:t>
            </w:r>
          </w:p>
        </w:tc>
        <w:tc>
          <w:tcPr>
            <w:tcW w:w="2693" w:type="dxa"/>
          </w:tcPr>
          <w:p w14:paraId="00887954"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Värde på arbetsförmågan</w:t>
            </w:r>
          </w:p>
        </w:tc>
        <w:tc>
          <w:tcPr>
            <w:tcW w:w="1559" w:type="dxa"/>
          </w:tcPr>
          <w:p w14:paraId="0EA3498F"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22C61809" w14:textId="77777777" w:rsidTr="00547985">
        <w:tc>
          <w:tcPr>
            <w:tcW w:w="3369" w:type="dxa"/>
          </w:tcPr>
          <w:p w14:paraId="0BCCE664"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varde.value</w:t>
            </w:r>
          </w:p>
        </w:tc>
        <w:tc>
          <w:tcPr>
            <w:tcW w:w="2268" w:type="dxa"/>
          </w:tcPr>
          <w:p w14:paraId="4EAF4F4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Decimal</w:t>
            </w:r>
          </w:p>
        </w:tc>
        <w:tc>
          <w:tcPr>
            <w:tcW w:w="2693" w:type="dxa"/>
          </w:tcPr>
          <w:p w14:paraId="36820B5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Själva talet 0, 25, 50 eller 75</w:t>
            </w:r>
          </w:p>
        </w:tc>
        <w:tc>
          <w:tcPr>
            <w:tcW w:w="1559" w:type="dxa"/>
          </w:tcPr>
          <w:p w14:paraId="35F8BF0D"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14:paraId="303B6C70" w14:textId="77777777" w:rsidTr="00547985">
        <w:tc>
          <w:tcPr>
            <w:tcW w:w="3369" w:type="dxa"/>
          </w:tcPr>
          <w:p w14:paraId="2494E198"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varde.unit</w:t>
            </w:r>
          </w:p>
        </w:tc>
        <w:tc>
          <w:tcPr>
            <w:tcW w:w="2268" w:type="dxa"/>
          </w:tcPr>
          <w:p w14:paraId="7E9F5344"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2693" w:type="dxa"/>
          </w:tcPr>
          <w:p w14:paraId="414A49BF"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 på värdet i vårt fall %</w:t>
            </w:r>
          </w:p>
        </w:tc>
        <w:tc>
          <w:tcPr>
            <w:tcW w:w="1559" w:type="dxa"/>
          </w:tcPr>
          <w:p w14:paraId="59FBE98B"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4DC0D147" w14:textId="77777777" w:rsidTr="00547985">
        <w:tc>
          <w:tcPr>
            <w:tcW w:w="3369" w:type="dxa"/>
          </w:tcPr>
          <w:p w14:paraId="72BBD096"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arbetsformaga.period</w:t>
            </w:r>
          </w:p>
        </w:tc>
        <w:tc>
          <w:tcPr>
            <w:tcW w:w="2268" w:type="dxa"/>
          </w:tcPr>
          <w:p w14:paraId="2A3E0AC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DatumPeriod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_Ref283555231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6.7.14</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29300035"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Period under vilken arbetsförmågan är aktuell eller varaktig</w:t>
            </w:r>
          </w:p>
        </w:tc>
        <w:tc>
          <w:tcPr>
            <w:tcW w:w="1559" w:type="dxa"/>
          </w:tcPr>
          <w:p w14:paraId="3184C686"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6360AE" w14:paraId="249AFE0F" w14:textId="77777777" w:rsidTr="00547985">
        <w:tc>
          <w:tcPr>
            <w:tcW w:w="3369" w:type="dxa"/>
          </w:tcPr>
          <w:p w14:paraId="79297F62"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..utlatande.handelser</w:t>
            </w:r>
          </w:p>
        </w:tc>
        <w:tc>
          <w:tcPr>
            <w:tcW w:w="2268" w:type="dxa"/>
          </w:tcPr>
          <w:p w14:paraId="4808D6B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HandelseList</w:t>
            </w:r>
          </w:p>
        </w:tc>
        <w:tc>
          <w:tcPr>
            <w:tcW w:w="2693" w:type="dxa"/>
          </w:tcPr>
          <w:p w14:paraId="162173DC"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p>
        </w:tc>
        <w:tc>
          <w:tcPr>
            <w:tcW w:w="1559" w:type="dxa"/>
          </w:tcPr>
          <w:p w14:paraId="1C6688CE"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27018264" w14:textId="77777777" w:rsidTr="00547985">
        <w:tc>
          <w:tcPr>
            <w:tcW w:w="3369" w:type="dxa"/>
          </w:tcPr>
          <w:p w14:paraId="69115A44"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..handelser.handelse</w:t>
            </w:r>
          </w:p>
        </w:tc>
        <w:tc>
          <w:tcPr>
            <w:tcW w:w="2268" w:type="dxa"/>
          </w:tcPr>
          <w:p w14:paraId="59C0D43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w:t>
            </w:r>
          </w:p>
        </w:tc>
        <w:tc>
          <w:tcPr>
            <w:tcW w:w="2693" w:type="dxa"/>
          </w:tcPr>
          <w:p w14:paraId="559A494D"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Händelse. Avser både händelser på utlåtandet (intyget) och händelser för </w:t>
            </w:r>
            <w:r>
              <w:rPr>
                <w:rFonts w:ascii="Georgia" w:eastAsia="Times New Roman" w:hAnsi="Georgia" w:cs="Times New Roman"/>
                <w:spacing w:val="-1"/>
                <w:sz w:val="20"/>
                <w:szCs w:val="20"/>
              </w:rPr>
              <w:lastRenderedPageBreak/>
              <w:t>frågor och svar.</w:t>
            </w:r>
          </w:p>
        </w:tc>
        <w:tc>
          <w:tcPr>
            <w:tcW w:w="1559" w:type="dxa"/>
          </w:tcPr>
          <w:p w14:paraId="1AFAEA76"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1..1</w:t>
            </w:r>
          </w:p>
        </w:tc>
      </w:tr>
      <w:tr w:rsidR="00457841" w:rsidRPr="006360AE" w14:paraId="4FE21BBD" w14:textId="77777777" w:rsidTr="00547985">
        <w:tc>
          <w:tcPr>
            <w:tcW w:w="3369" w:type="dxa"/>
          </w:tcPr>
          <w:p w14:paraId="7FF401C7"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..handelse.handelsekod</w:t>
            </w:r>
          </w:p>
        </w:tc>
        <w:tc>
          <w:tcPr>
            <w:tcW w:w="2268" w:type="dxa"/>
          </w:tcPr>
          <w:p w14:paraId="4EF52C1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CV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_Ref283045867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2EAA92C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som beskriver händelsen</w:t>
            </w:r>
          </w:p>
        </w:tc>
        <w:tc>
          <w:tcPr>
            <w:tcW w:w="1559" w:type="dxa"/>
          </w:tcPr>
          <w:p w14:paraId="60CDBD40"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2842C03E" w14:textId="77777777" w:rsidTr="00547985">
        <w:tc>
          <w:tcPr>
            <w:tcW w:w="3369" w:type="dxa"/>
          </w:tcPr>
          <w:p w14:paraId="304EF32F"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..handelse.handelsetidpunkt</w:t>
            </w:r>
          </w:p>
        </w:tc>
        <w:tc>
          <w:tcPr>
            <w:tcW w:w="2268" w:type="dxa"/>
          </w:tcPr>
          <w:p w14:paraId="5FD41D87"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TidStampel</w:t>
            </w:r>
          </w:p>
        </w:tc>
        <w:tc>
          <w:tcPr>
            <w:tcW w:w="2693" w:type="dxa"/>
          </w:tcPr>
          <w:p w14:paraId="677D9A8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Tidpunkt då händelsen inträffade</w:t>
            </w:r>
          </w:p>
        </w:tc>
        <w:tc>
          <w:tcPr>
            <w:tcW w:w="1559" w:type="dxa"/>
          </w:tcPr>
          <w:p w14:paraId="589D5E98"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0C357969" w14:textId="77777777" w:rsidTr="00547985">
        <w:tc>
          <w:tcPr>
            <w:tcW w:w="3369" w:type="dxa"/>
          </w:tcPr>
          <w:p w14:paraId="23D5C7E4"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..utlatande.fragorOchSvar</w:t>
            </w:r>
          </w:p>
        </w:tc>
        <w:tc>
          <w:tcPr>
            <w:tcW w:w="2268" w:type="dxa"/>
          </w:tcPr>
          <w:p w14:paraId="5B624699"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w:t>
            </w:r>
          </w:p>
        </w:tc>
        <w:tc>
          <w:tcPr>
            <w:tcW w:w="2693" w:type="dxa"/>
          </w:tcPr>
          <w:p w14:paraId="643B547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Frågor och svar för ett utlåtande</w:t>
            </w:r>
          </w:p>
        </w:tc>
        <w:tc>
          <w:tcPr>
            <w:tcW w:w="1559" w:type="dxa"/>
          </w:tcPr>
          <w:p w14:paraId="53234C5D"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2BE80A66" w14:textId="77777777" w:rsidTr="00547985">
        <w:tc>
          <w:tcPr>
            <w:tcW w:w="3369" w:type="dxa"/>
          </w:tcPr>
          <w:p w14:paraId="7A7F5AA7"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..fragorOchSvar.antalFragor</w:t>
            </w:r>
          </w:p>
        </w:tc>
        <w:tc>
          <w:tcPr>
            <w:tcW w:w="2268" w:type="dxa"/>
          </w:tcPr>
          <w:p w14:paraId="02C5AAA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742FED5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frågor på intyget</w:t>
            </w:r>
          </w:p>
        </w:tc>
        <w:tc>
          <w:tcPr>
            <w:tcW w:w="1559" w:type="dxa"/>
          </w:tcPr>
          <w:p w14:paraId="6DB09F9C"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7B3A7A56" w14:textId="77777777" w:rsidTr="00547985">
        <w:tc>
          <w:tcPr>
            <w:tcW w:w="3369" w:type="dxa"/>
          </w:tcPr>
          <w:p w14:paraId="7FE3C617"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..fragorOchSvar.antalHanteradeFragor</w:t>
            </w:r>
          </w:p>
        </w:tc>
        <w:tc>
          <w:tcPr>
            <w:tcW w:w="2268" w:type="dxa"/>
          </w:tcPr>
          <w:p w14:paraId="603354C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2C48D41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frågorna som är hanterade</w:t>
            </w:r>
          </w:p>
        </w:tc>
        <w:tc>
          <w:tcPr>
            <w:tcW w:w="1559" w:type="dxa"/>
          </w:tcPr>
          <w:p w14:paraId="00FCBF10"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4B98D12C" w14:textId="77777777" w:rsidTr="00547985">
        <w:tc>
          <w:tcPr>
            <w:tcW w:w="3369" w:type="dxa"/>
          </w:tcPr>
          <w:p w14:paraId="0D7437E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..fragorOchSvar.antalSvar</w:t>
            </w:r>
          </w:p>
        </w:tc>
        <w:tc>
          <w:tcPr>
            <w:tcW w:w="2268" w:type="dxa"/>
          </w:tcPr>
          <w:p w14:paraId="3E920F5C"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0463FFDC"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svar på intyget</w:t>
            </w:r>
          </w:p>
        </w:tc>
        <w:tc>
          <w:tcPr>
            <w:tcW w:w="1559" w:type="dxa"/>
          </w:tcPr>
          <w:p w14:paraId="0B5B60AF"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6360AE" w14:paraId="4A3895C4" w14:textId="77777777" w:rsidTr="00547985">
        <w:tc>
          <w:tcPr>
            <w:tcW w:w="3369" w:type="dxa"/>
          </w:tcPr>
          <w:p w14:paraId="409D5648"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..fragorOchSvar.antalHanteradeSvar</w:t>
            </w:r>
          </w:p>
        </w:tc>
        <w:tc>
          <w:tcPr>
            <w:tcW w:w="2268" w:type="dxa"/>
          </w:tcPr>
          <w:p w14:paraId="6F03E51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int</w:t>
            </w:r>
          </w:p>
        </w:tc>
        <w:tc>
          <w:tcPr>
            <w:tcW w:w="2693" w:type="dxa"/>
          </w:tcPr>
          <w:p w14:paraId="0377A00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Antalet av svaren som är hanterade</w:t>
            </w:r>
          </w:p>
        </w:tc>
        <w:tc>
          <w:tcPr>
            <w:tcW w:w="1559" w:type="dxa"/>
          </w:tcPr>
          <w:p w14:paraId="1F4236AF"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5ACA7B88" w14:textId="77777777" w:rsidTr="00547985">
        <w:tc>
          <w:tcPr>
            <w:tcW w:w="3369" w:type="dxa"/>
          </w:tcPr>
          <w:p w14:paraId="77D650E6"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2268" w:type="dxa"/>
          </w:tcPr>
          <w:p w14:paraId="73EA7971"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ResultType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2693" w:type="dxa"/>
          </w:tcPr>
          <w:p w14:paraId="0541E7D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1559" w:type="dxa"/>
          </w:tcPr>
          <w:p w14:paraId="4C685D27"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24F1EC7F" w14:textId="77777777" w:rsidR="00457841" w:rsidRPr="00ED19D0" w:rsidRDefault="00457841" w:rsidP="00457841">
      <w:pPr>
        <w:pStyle w:val="Brdtext"/>
      </w:pPr>
    </w:p>
    <w:p w14:paraId="700A80AD" w14:textId="77777777" w:rsidR="00457841" w:rsidRDefault="00457841" w:rsidP="00457841">
      <w:pPr>
        <w:pStyle w:val="Rubrik3"/>
        <w:spacing w:before="0"/>
      </w:pPr>
      <w:bookmarkStart w:id="124" w:name="_Toc272423213"/>
      <w:bookmarkStart w:id="125" w:name="_Toc284833112"/>
      <w:r>
        <w:t>Övriga regler</w:t>
      </w:r>
      <w:bookmarkEnd w:id="124"/>
      <w:bookmarkEnd w:id="125"/>
    </w:p>
    <w:p w14:paraId="5DF7640F" w14:textId="77777777" w:rsidR="00457841" w:rsidRPr="007E3F3B" w:rsidRDefault="00457841" w:rsidP="00457841">
      <w:r>
        <w:t>Samtliga regler för informationsmängden uttrycks i schemafilerna och tabellen ovan.</w:t>
      </w:r>
    </w:p>
    <w:p w14:paraId="76C66CFC" w14:textId="77777777" w:rsidR="00457841" w:rsidRDefault="00457841" w:rsidP="00457841">
      <w:pPr>
        <w:rPr>
          <w:color w:val="4F81BD" w:themeColor="accent1"/>
        </w:rPr>
      </w:pPr>
    </w:p>
    <w:p w14:paraId="35500213" w14:textId="77777777" w:rsidR="00457841" w:rsidRPr="00776D68" w:rsidRDefault="00457841" w:rsidP="00457841">
      <w:pPr>
        <w:pStyle w:val="Rubrik4"/>
        <w:spacing w:before="0"/>
        <w:ind w:left="864" w:hanging="864"/>
      </w:pPr>
      <w:r w:rsidRPr="00776D68">
        <w:t>Icke funktionella krav</w:t>
      </w:r>
    </w:p>
    <w:p w14:paraId="596C5690" w14:textId="77777777" w:rsidR="00457841" w:rsidRPr="00776D68" w:rsidRDefault="00457841" w:rsidP="00457841">
      <w:r>
        <w:t>Nedanstående verksamhetskrav gäller för det aktuella tjänstekontraktet.</w:t>
      </w:r>
    </w:p>
    <w:p w14:paraId="2C41ACFA" w14:textId="77777777" w:rsidR="00457841" w:rsidRPr="00776D68" w:rsidRDefault="00457841" w:rsidP="00457841">
      <w:pPr>
        <w:pStyle w:val="Rubrik5"/>
        <w:spacing w:before="200" w:after="0"/>
        <w:ind w:left="1008" w:hanging="1008"/>
      </w:pPr>
      <w:r w:rsidRPr="00776D68">
        <w:t>SLA-krav</w:t>
      </w:r>
    </w:p>
    <w:p w14:paraId="6E95C46A" w14:textId="77777777" w:rsidR="00457841" w:rsidRDefault="00457841" w:rsidP="00457841">
      <w:r>
        <w:t xml:space="preserve">För detta tjänstekontrakt gäller de generella kraven enl. kap </w:t>
      </w:r>
      <w:r>
        <w:fldChar w:fldCharType="begin"/>
      </w:r>
      <w:r>
        <w:instrText xml:space="preserve"> REF _Ref274557502 \r \h </w:instrText>
      </w:r>
      <w:r>
        <w:fldChar w:fldCharType="separate"/>
      </w:r>
      <w:r>
        <w:t>4.2.1</w:t>
      </w:r>
      <w:r>
        <w:fldChar w:fldCharType="end"/>
      </w:r>
    </w:p>
    <w:p w14:paraId="029D0F4C" w14:textId="77777777" w:rsidR="00457841" w:rsidRDefault="00457841" w:rsidP="00457841"/>
    <w:p w14:paraId="5E608297" w14:textId="77777777" w:rsidR="00457841" w:rsidRPr="000D2E18" w:rsidRDefault="00457841" w:rsidP="00457841">
      <w:pPr>
        <w:pStyle w:val="Rubrik2"/>
        <w:spacing w:before="0" w:after="80"/>
        <w:ind w:left="576" w:hanging="576"/>
      </w:pPr>
      <w:bookmarkStart w:id="126" w:name="_Toc284833113"/>
      <w:r>
        <w:rPr>
          <w:rFonts w:cs="Arial"/>
          <w:color w:val="000000" w:themeColor="text1"/>
          <w:szCs w:val="20"/>
          <w:lang w:eastAsia="sv-SE"/>
        </w:rPr>
        <w:t>CreateDraftCertificate</w:t>
      </w:r>
      <w:bookmarkEnd w:id="126"/>
    </w:p>
    <w:p w14:paraId="377ECC9A" w14:textId="4F499FBF" w:rsidR="00457841" w:rsidRDefault="00457841" w:rsidP="00457841">
      <w:r w:rsidRPr="00406201">
        <w:t xml:space="preserve">Tjänsten </w:t>
      </w:r>
      <w:r>
        <w:t xml:space="preserve">skapar ett utkast till ett intyg i </w:t>
      </w:r>
      <w:r w:rsidR="005E3090">
        <w:t>en intygsapplikation</w:t>
      </w:r>
      <w:r>
        <w:t>. Detta måste</w:t>
      </w:r>
      <w:r w:rsidR="005E3090">
        <w:t xml:space="preserve">, p.g.a. begränsningar i säkerhetslösningen </w:t>
      </w:r>
      <w:r>
        <w:t xml:space="preserve">utföras innan man gör url-överhopp till </w:t>
      </w:r>
      <w:r w:rsidR="005E3090">
        <w:t>intygsapplkationen</w:t>
      </w:r>
      <w:r>
        <w:t xml:space="preserve"> för att färdigställa intyget. </w:t>
      </w:r>
    </w:p>
    <w:p w14:paraId="167BF016" w14:textId="77777777" w:rsidR="00457841" w:rsidRPr="00C83567" w:rsidRDefault="00457841" w:rsidP="00457841">
      <w:pPr>
        <w:rPr>
          <w:color w:val="4F81BD" w:themeColor="accent1"/>
        </w:rPr>
      </w:pPr>
    </w:p>
    <w:p w14:paraId="2BB6420D" w14:textId="77777777" w:rsidR="00457841" w:rsidRDefault="00457841" w:rsidP="00457841">
      <w:pPr>
        <w:pStyle w:val="Rubrik3"/>
        <w:spacing w:before="0"/>
      </w:pPr>
      <w:bookmarkStart w:id="127" w:name="_Toc275796673"/>
      <w:bookmarkStart w:id="128" w:name="_Toc284833114"/>
      <w:r>
        <w:t>Version</w:t>
      </w:r>
      <w:bookmarkEnd w:id="127"/>
      <w:bookmarkEnd w:id="128"/>
    </w:p>
    <w:p w14:paraId="0A10C032" w14:textId="77777777" w:rsidR="00457841" w:rsidRPr="000D2E18" w:rsidRDefault="00457841" w:rsidP="00457841">
      <w:pPr>
        <w:rPr>
          <w:color w:val="000000" w:themeColor="text1"/>
        </w:rPr>
      </w:pPr>
      <w:r w:rsidRPr="000D2E18">
        <w:rPr>
          <w:color w:val="000000" w:themeColor="text1"/>
        </w:rPr>
        <w:t>1.0</w:t>
      </w:r>
    </w:p>
    <w:p w14:paraId="3FA9FEFA" w14:textId="77777777" w:rsidR="00457841" w:rsidRPr="00C55071" w:rsidRDefault="00457841" w:rsidP="00457841"/>
    <w:p w14:paraId="77A79B3A" w14:textId="77777777" w:rsidR="00457841" w:rsidRDefault="00457841" w:rsidP="00457841">
      <w:pPr>
        <w:pStyle w:val="Rubrik3"/>
        <w:spacing w:before="0"/>
      </w:pPr>
      <w:bookmarkStart w:id="129" w:name="_Toc275796674"/>
      <w:bookmarkStart w:id="130" w:name="_Toc284833115"/>
      <w:r>
        <w:t>Fältregler</w:t>
      </w:r>
      <w:bookmarkEnd w:id="129"/>
      <w:bookmarkEnd w:id="130"/>
    </w:p>
    <w:p w14:paraId="7E82D7F8" w14:textId="07480EC3" w:rsidR="00457841" w:rsidRDefault="00F320FF" w:rsidP="00457841">
      <w:r w:rsidRPr="007E3F3B">
        <w:rPr>
          <w:i/>
        </w:rPr>
        <w:t xml:space="preserve">Nedanstående tabell beskriver varje element i begäran och svar. </w:t>
      </w:r>
      <w:r>
        <w:rPr>
          <w:i/>
        </w:rPr>
        <w:t xml:space="preserve">För gemensamma typer refereras till en separat beskrivning. </w:t>
      </w:r>
      <w:r w:rsidRPr="007E3F3B">
        <w:rPr>
          <w:i/>
        </w:rPr>
        <w:t>Har namnet en * finns ytterligare regler för detta element och b</w:t>
      </w:r>
      <w:r>
        <w:rPr>
          <w:i/>
        </w:rPr>
        <w:t>eskrivs mer i detalj i stycket Övriga r</w:t>
      </w:r>
      <w:r w:rsidRPr="007E3F3B">
        <w:rPr>
          <w:i/>
        </w:rPr>
        <w:t>egler.</w:t>
      </w:r>
    </w:p>
    <w:tbl>
      <w:tblPr>
        <w:tblStyle w:val="Tabellrutnt"/>
        <w:tblW w:w="9889" w:type="dxa"/>
        <w:tblLayout w:type="fixed"/>
        <w:tblLook w:val="04A0" w:firstRow="1" w:lastRow="0" w:firstColumn="1" w:lastColumn="0" w:noHBand="0" w:noVBand="1"/>
      </w:tblPr>
      <w:tblGrid>
        <w:gridCol w:w="3652"/>
        <w:gridCol w:w="1985"/>
        <w:gridCol w:w="3402"/>
        <w:gridCol w:w="850"/>
      </w:tblGrid>
      <w:tr w:rsidR="00457841" w:rsidRPr="000C2908" w14:paraId="6B03B8F2" w14:textId="77777777" w:rsidTr="00547985">
        <w:trPr>
          <w:trHeight w:val="384"/>
        </w:trPr>
        <w:tc>
          <w:tcPr>
            <w:tcW w:w="3652" w:type="dxa"/>
            <w:shd w:val="clear" w:color="auto" w:fill="D9D9D9" w:themeFill="background1" w:themeFillShade="D9"/>
            <w:vAlign w:val="bottom"/>
          </w:tcPr>
          <w:p w14:paraId="7CA43136" w14:textId="77777777" w:rsidR="00457841" w:rsidRPr="000C2908" w:rsidRDefault="00457841" w:rsidP="00547985">
            <w:pPr>
              <w:rPr>
                <w:b/>
              </w:rPr>
            </w:pPr>
            <w:r w:rsidRPr="000C2908">
              <w:rPr>
                <w:b/>
              </w:rPr>
              <w:t>Namn</w:t>
            </w:r>
          </w:p>
        </w:tc>
        <w:tc>
          <w:tcPr>
            <w:tcW w:w="1985" w:type="dxa"/>
            <w:shd w:val="clear" w:color="auto" w:fill="D9D9D9" w:themeFill="background1" w:themeFillShade="D9"/>
            <w:vAlign w:val="bottom"/>
          </w:tcPr>
          <w:p w14:paraId="4200E904" w14:textId="77777777" w:rsidR="00457841" w:rsidRPr="000C2908" w:rsidRDefault="00457841" w:rsidP="00547985">
            <w:pPr>
              <w:rPr>
                <w:b/>
              </w:rPr>
            </w:pPr>
            <w:r w:rsidRPr="000C2908">
              <w:rPr>
                <w:b/>
              </w:rPr>
              <w:t>Typ</w:t>
            </w:r>
          </w:p>
        </w:tc>
        <w:tc>
          <w:tcPr>
            <w:tcW w:w="3402" w:type="dxa"/>
            <w:shd w:val="clear" w:color="auto" w:fill="D9D9D9" w:themeFill="background1" w:themeFillShade="D9"/>
            <w:vAlign w:val="bottom"/>
          </w:tcPr>
          <w:p w14:paraId="37F816CB" w14:textId="77777777" w:rsidR="00457841" w:rsidRPr="000C2908" w:rsidRDefault="00457841" w:rsidP="00547985">
            <w:pPr>
              <w:rPr>
                <w:b/>
              </w:rPr>
            </w:pPr>
            <w:r w:rsidRPr="000C2908">
              <w:rPr>
                <w:b/>
              </w:rPr>
              <w:t>Beskrivning</w:t>
            </w:r>
          </w:p>
        </w:tc>
        <w:tc>
          <w:tcPr>
            <w:tcW w:w="850" w:type="dxa"/>
            <w:shd w:val="clear" w:color="auto" w:fill="D9D9D9" w:themeFill="background1" w:themeFillShade="D9"/>
            <w:vAlign w:val="bottom"/>
          </w:tcPr>
          <w:p w14:paraId="438F4981" w14:textId="77777777" w:rsidR="00457841" w:rsidRPr="000C2908" w:rsidRDefault="00457841" w:rsidP="00547985">
            <w:pPr>
              <w:jc w:val="center"/>
              <w:rPr>
                <w:b/>
              </w:rPr>
            </w:pPr>
            <w:r w:rsidRPr="000C2908">
              <w:rPr>
                <w:b/>
              </w:rPr>
              <w:t>Kardinalitet</w:t>
            </w:r>
          </w:p>
        </w:tc>
      </w:tr>
      <w:tr w:rsidR="00457841" w:rsidRPr="000C2908" w14:paraId="4C0FCE18" w14:textId="77777777" w:rsidTr="00547985">
        <w:tc>
          <w:tcPr>
            <w:tcW w:w="3652" w:type="dxa"/>
          </w:tcPr>
          <w:p w14:paraId="08DB0903" w14:textId="77777777" w:rsidR="00457841" w:rsidRPr="000C2908" w:rsidRDefault="00457841" w:rsidP="00547985">
            <w:pPr>
              <w:pStyle w:val="TableParagraph"/>
              <w:spacing w:line="229" w:lineRule="exact"/>
              <w:ind w:left="102"/>
              <w:rPr>
                <w:rFonts w:ascii="Georgia" w:eastAsia="Times New Roman" w:hAnsi="Georgia" w:cs="Times New Roman"/>
                <w:b/>
                <w:spacing w:val="-1"/>
                <w:sz w:val="20"/>
                <w:szCs w:val="20"/>
              </w:rPr>
            </w:pPr>
            <w:r w:rsidRPr="000C2908">
              <w:rPr>
                <w:rFonts w:ascii="Georgia" w:eastAsia="Times New Roman" w:hAnsi="Georgia" w:cs="Times New Roman"/>
                <w:b/>
                <w:spacing w:val="-1"/>
                <w:sz w:val="20"/>
                <w:szCs w:val="20"/>
              </w:rPr>
              <w:t>Begäran</w:t>
            </w:r>
          </w:p>
        </w:tc>
        <w:tc>
          <w:tcPr>
            <w:tcW w:w="1985" w:type="dxa"/>
          </w:tcPr>
          <w:p w14:paraId="55F57D8C"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45DE4C4F"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p>
        </w:tc>
        <w:tc>
          <w:tcPr>
            <w:tcW w:w="850" w:type="dxa"/>
          </w:tcPr>
          <w:p w14:paraId="7C22547A"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5BA911F7" w14:textId="77777777" w:rsidTr="00547985">
        <w:tc>
          <w:tcPr>
            <w:tcW w:w="3652" w:type="dxa"/>
          </w:tcPr>
          <w:p w14:paraId="15625FA3"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lastRenderedPageBreak/>
              <w:t>utlatande</w:t>
            </w:r>
          </w:p>
        </w:tc>
        <w:tc>
          <w:tcPr>
            <w:tcW w:w="1985" w:type="dxa"/>
          </w:tcPr>
          <w:p w14:paraId="79FBBFC9"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49F97E7A" w14:textId="77777777" w:rsidR="00457841" w:rsidRPr="0094036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Utkast till utlåtande</w:t>
            </w:r>
          </w:p>
        </w:tc>
        <w:tc>
          <w:tcPr>
            <w:tcW w:w="850" w:type="dxa"/>
          </w:tcPr>
          <w:p w14:paraId="0375DCED"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w:t>
            </w:r>
          </w:p>
        </w:tc>
      </w:tr>
      <w:tr w:rsidR="00457841" w:rsidRPr="000C2908" w14:paraId="7C44543F" w14:textId="77777777" w:rsidTr="00547985">
        <w:tc>
          <w:tcPr>
            <w:tcW w:w="3652" w:type="dxa"/>
          </w:tcPr>
          <w:p w14:paraId="00230E78" w14:textId="77777777" w:rsidR="00457841" w:rsidRPr="0094036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utlatande.typAvUtlatande</w:t>
            </w:r>
          </w:p>
        </w:tc>
        <w:tc>
          <w:tcPr>
            <w:tcW w:w="1985" w:type="dxa"/>
          </w:tcPr>
          <w:p w14:paraId="5BEECDFC"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TypAvUtlatande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_Ref283044181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6.7.11</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736125D2" w14:textId="77777777" w:rsidR="00457841" w:rsidRPr="000C2908"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Kod för vilken typ av utlåtande som avses</w:t>
            </w:r>
          </w:p>
        </w:tc>
        <w:tc>
          <w:tcPr>
            <w:tcW w:w="850" w:type="dxa"/>
          </w:tcPr>
          <w:p w14:paraId="70F4D961" w14:textId="77777777" w:rsidR="00457841" w:rsidRPr="000C2908"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136FBBBC" w14:textId="77777777" w:rsidTr="00547985">
        <w:tc>
          <w:tcPr>
            <w:tcW w:w="3652" w:type="dxa"/>
          </w:tcPr>
          <w:p w14:paraId="6460F862"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utlatande.patient</w:t>
            </w:r>
          </w:p>
        </w:tc>
        <w:tc>
          <w:tcPr>
            <w:tcW w:w="1985" w:type="dxa"/>
          </w:tcPr>
          <w:p w14:paraId="7725BF69"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7E2D09F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p>
        </w:tc>
        <w:tc>
          <w:tcPr>
            <w:tcW w:w="850" w:type="dxa"/>
          </w:tcPr>
          <w:p w14:paraId="20E53004"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3BEC76D7" w14:textId="77777777" w:rsidTr="00547985">
        <w:tc>
          <w:tcPr>
            <w:tcW w:w="3652" w:type="dxa"/>
          </w:tcPr>
          <w:p w14:paraId="4081CA34"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..patient.person-id</w:t>
            </w:r>
          </w:p>
        </w:tc>
        <w:tc>
          <w:tcPr>
            <w:tcW w:w="1985" w:type="dxa"/>
          </w:tcPr>
          <w:p w14:paraId="4E36FB7D"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PersonId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_Ref283036884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6.7.8</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2E5AD901"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 eller samordningsnummer</w:t>
            </w:r>
          </w:p>
        </w:tc>
        <w:tc>
          <w:tcPr>
            <w:tcW w:w="850" w:type="dxa"/>
          </w:tcPr>
          <w:p w14:paraId="6E43D919"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2BB6A4E0" w14:textId="77777777" w:rsidTr="00547985">
        <w:tc>
          <w:tcPr>
            <w:tcW w:w="3652" w:type="dxa"/>
          </w:tcPr>
          <w:p w14:paraId="7997D92A"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..patient.fornamn</w:t>
            </w:r>
          </w:p>
        </w:tc>
        <w:tc>
          <w:tcPr>
            <w:tcW w:w="1985" w:type="dxa"/>
          </w:tcPr>
          <w:p w14:paraId="51730FE6"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4635DD45"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förnamn</w:t>
            </w:r>
          </w:p>
        </w:tc>
        <w:tc>
          <w:tcPr>
            <w:tcW w:w="850" w:type="dxa"/>
          </w:tcPr>
          <w:p w14:paraId="1B767D6E"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57841" w:rsidRPr="000C2908" w14:paraId="6BC8B729" w14:textId="77777777" w:rsidTr="00547985">
        <w:tc>
          <w:tcPr>
            <w:tcW w:w="3652" w:type="dxa"/>
          </w:tcPr>
          <w:p w14:paraId="18DFFCE5"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..patient.efternamn</w:t>
            </w:r>
          </w:p>
        </w:tc>
        <w:tc>
          <w:tcPr>
            <w:tcW w:w="1985" w:type="dxa"/>
          </w:tcPr>
          <w:p w14:paraId="63F596A9"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5FA1B772"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efternamn</w:t>
            </w:r>
          </w:p>
        </w:tc>
        <w:tc>
          <w:tcPr>
            <w:tcW w:w="850" w:type="dxa"/>
          </w:tcPr>
          <w:p w14:paraId="5A077963"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1E522800" w14:textId="77777777" w:rsidTr="00547985">
        <w:tc>
          <w:tcPr>
            <w:tcW w:w="3652" w:type="dxa"/>
          </w:tcPr>
          <w:p w14:paraId="0E2784D4"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..patient.mellannamn</w:t>
            </w:r>
          </w:p>
        </w:tc>
        <w:tc>
          <w:tcPr>
            <w:tcW w:w="1985" w:type="dxa"/>
          </w:tcPr>
          <w:p w14:paraId="1D1F5FE8"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57AF052C"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Patientens mellannamn</w:t>
            </w:r>
          </w:p>
        </w:tc>
        <w:tc>
          <w:tcPr>
            <w:tcW w:w="850" w:type="dxa"/>
          </w:tcPr>
          <w:p w14:paraId="7066442B"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w:t>
            </w:r>
          </w:p>
        </w:tc>
      </w:tr>
      <w:tr w:rsidR="00457841" w:rsidRPr="000C2908" w14:paraId="3F2F81A2" w14:textId="77777777" w:rsidTr="00547985">
        <w:tc>
          <w:tcPr>
            <w:tcW w:w="3652" w:type="dxa"/>
          </w:tcPr>
          <w:p w14:paraId="50D53D93"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w:t>
            </w:r>
          </w:p>
        </w:tc>
        <w:tc>
          <w:tcPr>
            <w:tcW w:w="1985" w:type="dxa"/>
          </w:tcPr>
          <w:p w14:paraId="1FA80560"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0BE2E69B"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Vårdpersonal</w:t>
            </w:r>
          </w:p>
        </w:tc>
        <w:tc>
          <w:tcPr>
            <w:tcW w:w="850" w:type="dxa"/>
          </w:tcPr>
          <w:p w14:paraId="1AB57AAA"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01552C90" w14:textId="77777777" w:rsidTr="00547985">
        <w:tc>
          <w:tcPr>
            <w:tcW w:w="3652" w:type="dxa"/>
          </w:tcPr>
          <w:p w14:paraId="1C8CEE55"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skapadAv.personal-id</w:t>
            </w:r>
          </w:p>
        </w:tc>
        <w:tc>
          <w:tcPr>
            <w:tcW w:w="1985" w:type="dxa"/>
          </w:tcPr>
          <w:p w14:paraId="659FFB7C"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57F9E43"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för hälso- och sjukvårdspersonal</w:t>
            </w:r>
          </w:p>
        </w:tc>
        <w:tc>
          <w:tcPr>
            <w:tcW w:w="850" w:type="dxa"/>
          </w:tcPr>
          <w:p w14:paraId="4BE73E7D"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1B04D7EB" w14:textId="77777777" w:rsidTr="00547985">
        <w:tc>
          <w:tcPr>
            <w:tcW w:w="3652" w:type="dxa"/>
          </w:tcPr>
          <w:p w14:paraId="3B9B3A0C"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skapadAv.fullstandigtNamn</w:t>
            </w:r>
          </w:p>
        </w:tc>
        <w:tc>
          <w:tcPr>
            <w:tcW w:w="1985" w:type="dxa"/>
          </w:tcPr>
          <w:p w14:paraId="4D0EBEDE"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49BD2E27"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Personalens förnamn + efternamn.</w:t>
            </w:r>
          </w:p>
        </w:tc>
        <w:tc>
          <w:tcPr>
            <w:tcW w:w="850" w:type="dxa"/>
          </w:tcPr>
          <w:p w14:paraId="79A07065"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685E907A" w14:textId="77777777" w:rsidTr="00547985">
        <w:tc>
          <w:tcPr>
            <w:tcW w:w="3652" w:type="dxa"/>
          </w:tcPr>
          <w:p w14:paraId="23DC045A"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skapadAv.enhet</w:t>
            </w:r>
          </w:p>
        </w:tc>
        <w:tc>
          <w:tcPr>
            <w:tcW w:w="1985" w:type="dxa"/>
          </w:tcPr>
          <w:p w14:paraId="4A9FAA17"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6A4D137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w:t>
            </w:r>
          </w:p>
        </w:tc>
        <w:tc>
          <w:tcPr>
            <w:tcW w:w="850" w:type="dxa"/>
          </w:tcPr>
          <w:p w14:paraId="29EF9CC9"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7AED0E1F" w14:textId="77777777" w:rsidTr="00547985">
        <w:tc>
          <w:tcPr>
            <w:tcW w:w="3652" w:type="dxa"/>
          </w:tcPr>
          <w:p w14:paraId="0ED980C6"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..enhet.enhets-id</w:t>
            </w:r>
          </w:p>
        </w:tc>
        <w:tc>
          <w:tcPr>
            <w:tcW w:w="1985" w:type="dxa"/>
          </w:tcPr>
          <w:p w14:paraId="492DE759"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HsaId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_Ref283036853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6.7.9</w:t>
            </w:r>
            <w:r>
              <w:rPr>
                <w:rFonts w:ascii="Georgia" w:eastAsia="Times New Roman" w:hAnsi="Georgia" w:cs="Times New Roman"/>
                <w:spacing w:val="-1"/>
                <w:sz w:val="20"/>
                <w:szCs w:val="20"/>
              </w:rPr>
              <w:fldChar w:fldCharType="end"/>
            </w:r>
          </w:p>
        </w:tc>
        <w:tc>
          <w:tcPr>
            <w:tcW w:w="3402" w:type="dxa"/>
          </w:tcPr>
          <w:p w14:paraId="01111CC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Identitetsbeteckning på vårdenhet</w:t>
            </w:r>
          </w:p>
        </w:tc>
        <w:tc>
          <w:tcPr>
            <w:tcW w:w="850" w:type="dxa"/>
          </w:tcPr>
          <w:p w14:paraId="088895F2"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2EAD30BD" w14:textId="77777777" w:rsidTr="00547985">
        <w:tc>
          <w:tcPr>
            <w:tcW w:w="3652" w:type="dxa"/>
          </w:tcPr>
          <w:p w14:paraId="7343C337"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..enhet.enhetsnamn</w:t>
            </w:r>
          </w:p>
        </w:tc>
        <w:tc>
          <w:tcPr>
            <w:tcW w:w="1985" w:type="dxa"/>
          </w:tcPr>
          <w:p w14:paraId="09A518A2"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string</w:t>
            </w:r>
          </w:p>
        </w:tc>
        <w:tc>
          <w:tcPr>
            <w:tcW w:w="3402" w:type="dxa"/>
          </w:tcPr>
          <w:p w14:paraId="1DAEB7E0" w14:textId="77777777" w:rsidR="00457841"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Vårdenhetens namn</w:t>
            </w:r>
          </w:p>
        </w:tc>
        <w:tc>
          <w:tcPr>
            <w:tcW w:w="850" w:type="dxa"/>
          </w:tcPr>
          <w:p w14:paraId="52D0C89E" w14:textId="77777777" w:rsidR="00457841"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1..1</w:t>
            </w:r>
          </w:p>
        </w:tc>
      </w:tr>
      <w:tr w:rsidR="00457841" w:rsidRPr="000C2908" w14:paraId="02D4B69C" w14:textId="77777777" w:rsidTr="00547985">
        <w:tc>
          <w:tcPr>
            <w:tcW w:w="3652" w:type="dxa"/>
          </w:tcPr>
          <w:p w14:paraId="4533863F"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sidRPr="000C2908">
              <w:rPr>
                <w:rFonts w:ascii="Georgia" w:eastAsia="Times New Roman" w:hAnsi="Georgia" w:cs="Times New Roman"/>
                <w:b/>
                <w:spacing w:val="-1"/>
                <w:sz w:val="20"/>
                <w:szCs w:val="20"/>
              </w:rPr>
              <w:t>Svar</w:t>
            </w:r>
          </w:p>
        </w:tc>
        <w:tc>
          <w:tcPr>
            <w:tcW w:w="1985" w:type="dxa"/>
          </w:tcPr>
          <w:p w14:paraId="64B1F294"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3402" w:type="dxa"/>
          </w:tcPr>
          <w:p w14:paraId="19B413D9"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p>
        </w:tc>
        <w:tc>
          <w:tcPr>
            <w:tcW w:w="850" w:type="dxa"/>
          </w:tcPr>
          <w:p w14:paraId="2C6A3DE1"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p>
        </w:tc>
      </w:tr>
      <w:tr w:rsidR="00457841" w:rsidRPr="000C2908" w14:paraId="5B2E8269" w14:textId="77777777" w:rsidTr="00547985">
        <w:tc>
          <w:tcPr>
            <w:tcW w:w="3652" w:type="dxa"/>
          </w:tcPr>
          <w:p w14:paraId="356E384B" w14:textId="77777777" w:rsidR="00457841"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utlatande-id</w:t>
            </w:r>
          </w:p>
        </w:tc>
        <w:tc>
          <w:tcPr>
            <w:tcW w:w="1985" w:type="dxa"/>
          </w:tcPr>
          <w:p w14:paraId="607262D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UtlatandeId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_Ref283043746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6.7.10</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1F47FCC0" w14:textId="77777777" w:rsidR="00457841" w:rsidRPr="007A0C0B"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CV med restriction för id på utlåtande.</w:t>
            </w:r>
          </w:p>
        </w:tc>
        <w:tc>
          <w:tcPr>
            <w:tcW w:w="850" w:type="dxa"/>
          </w:tcPr>
          <w:p w14:paraId="27B80F45" w14:textId="77777777" w:rsidR="00457841" w:rsidRPr="0094036E" w:rsidRDefault="00457841" w:rsidP="00547985">
            <w:pPr>
              <w:pStyle w:val="TableParagraph"/>
              <w:spacing w:line="226" w:lineRule="exact"/>
              <w:ind w:left="102"/>
              <w:jc w:val="center"/>
              <w:rPr>
                <w:rFonts w:ascii="Georgia" w:eastAsia="Times New Roman" w:hAnsi="Georgia" w:cs="Times New Roman"/>
                <w:spacing w:val="-1"/>
                <w:sz w:val="20"/>
                <w:szCs w:val="20"/>
              </w:rPr>
            </w:pPr>
            <w:r>
              <w:rPr>
                <w:rFonts w:ascii="Georgia" w:eastAsia="Times New Roman" w:hAnsi="Georgia" w:cs="Times New Roman"/>
                <w:spacing w:val="-1"/>
                <w:sz w:val="20"/>
                <w:szCs w:val="20"/>
              </w:rPr>
              <w:t>0..1</w:t>
            </w:r>
          </w:p>
        </w:tc>
      </w:tr>
      <w:tr w:rsidR="00457841" w:rsidRPr="000C2908" w14:paraId="6D093F9B" w14:textId="77777777" w:rsidTr="00547985">
        <w:tc>
          <w:tcPr>
            <w:tcW w:w="3652" w:type="dxa"/>
          </w:tcPr>
          <w:p w14:paraId="224DE6C4" w14:textId="77777777" w:rsidR="00457841" w:rsidRPr="006360AE" w:rsidRDefault="00457841" w:rsidP="00547985">
            <w:pPr>
              <w:pStyle w:val="TableParagraph"/>
              <w:spacing w:line="229"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result</w:t>
            </w:r>
          </w:p>
        </w:tc>
        <w:tc>
          <w:tcPr>
            <w:tcW w:w="1985" w:type="dxa"/>
          </w:tcPr>
          <w:p w14:paraId="219AA0E8"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Pr>
                <w:rFonts w:ascii="Georgia" w:eastAsia="Times New Roman" w:hAnsi="Georgia" w:cs="Times New Roman"/>
                <w:spacing w:val="-1"/>
                <w:sz w:val="20"/>
                <w:szCs w:val="20"/>
              </w:rPr>
              <w:t xml:space="preserve">resultType (se </w:t>
            </w:r>
            <w:r>
              <w:rPr>
                <w:rFonts w:ascii="Georgia" w:eastAsia="Times New Roman" w:hAnsi="Georgia" w:cs="Times New Roman"/>
                <w:spacing w:val="-1"/>
                <w:sz w:val="20"/>
                <w:szCs w:val="20"/>
              </w:rPr>
              <w:fldChar w:fldCharType="begin"/>
            </w:r>
            <w:r>
              <w:rPr>
                <w:rFonts w:ascii="Georgia" w:eastAsia="Times New Roman" w:hAnsi="Georgia" w:cs="Times New Roman"/>
                <w:spacing w:val="-1"/>
                <w:sz w:val="20"/>
                <w:szCs w:val="20"/>
              </w:rPr>
              <w:instrText xml:space="preserve"> REF _Ref283036941 \r \h </w:instrText>
            </w:r>
            <w:r>
              <w:rPr>
                <w:rFonts w:ascii="Georgia" w:eastAsia="Times New Roman" w:hAnsi="Georgia" w:cs="Times New Roman"/>
                <w:spacing w:val="-1"/>
                <w:sz w:val="20"/>
                <w:szCs w:val="20"/>
              </w:rPr>
            </w:r>
            <w:r>
              <w:rPr>
                <w:rFonts w:ascii="Georgia" w:eastAsia="Times New Roman" w:hAnsi="Georgia" w:cs="Times New Roman"/>
                <w:spacing w:val="-1"/>
                <w:sz w:val="20"/>
                <w:szCs w:val="20"/>
              </w:rPr>
              <w:fldChar w:fldCharType="separate"/>
            </w:r>
            <w:r>
              <w:rPr>
                <w:rFonts w:ascii="Georgia" w:eastAsia="Times New Roman" w:hAnsi="Georgia" w:cs="Times New Roman"/>
                <w:spacing w:val="-1"/>
                <w:sz w:val="20"/>
                <w:szCs w:val="20"/>
              </w:rPr>
              <w:t>6.7.3</w:t>
            </w:r>
            <w:r>
              <w:rPr>
                <w:rFonts w:ascii="Georgia" w:eastAsia="Times New Roman" w:hAnsi="Georgia" w:cs="Times New Roman"/>
                <w:spacing w:val="-1"/>
                <w:sz w:val="20"/>
                <w:szCs w:val="20"/>
              </w:rPr>
              <w:fldChar w:fldCharType="end"/>
            </w:r>
            <w:r>
              <w:rPr>
                <w:rFonts w:ascii="Georgia" w:eastAsia="Times New Roman" w:hAnsi="Georgia" w:cs="Times New Roman"/>
                <w:spacing w:val="-1"/>
                <w:sz w:val="20"/>
                <w:szCs w:val="20"/>
              </w:rPr>
              <w:t>)</w:t>
            </w:r>
          </w:p>
        </w:tc>
        <w:tc>
          <w:tcPr>
            <w:tcW w:w="3402" w:type="dxa"/>
          </w:tcPr>
          <w:p w14:paraId="441BA47F" w14:textId="77777777" w:rsidR="00457841" w:rsidRPr="006360AE" w:rsidRDefault="00457841" w:rsidP="00547985">
            <w:pPr>
              <w:pStyle w:val="TableParagraph"/>
              <w:spacing w:line="226" w:lineRule="exact"/>
              <w:ind w:left="102"/>
              <w:rPr>
                <w:rFonts w:ascii="Georgia" w:eastAsia="Times New Roman" w:hAnsi="Georgia" w:cs="Times New Roman"/>
                <w:spacing w:val="-1"/>
                <w:sz w:val="20"/>
                <w:szCs w:val="20"/>
              </w:rPr>
            </w:pPr>
            <w:r w:rsidRPr="007A0C0B">
              <w:rPr>
                <w:rFonts w:ascii="Georgia" w:eastAsia="Times New Roman" w:hAnsi="Georgia" w:cs="Times New Roman"/>
                <w:spacing w:val="-1"/>
                <w:sz w:val="20"/>
                <w:szCs w:val="20"/>
              </w:rPr>
              <w:t xml:space="preserve">Information </w:t>
            </w:r>
            <w:r>
              <w:rPr>
                <w:rFonts w:ascii="Georgia" w:eastAsia="Times New Roman" w:hAnsi="Georgia" w:cs="Times New Roman"/>
                <w:spacing w:val="-1"/>
                <w:sz w:val="20"/>
                <w:szCs w:val="20"/>
              </w:rPr>
              <w:t xml:space="preserve">om anropets resultat </w:t>
            </w:r>
            <w:r w:rsidRPr="007A0C0B">
              <w:rPr>
                <w:rFonts w:ascii="Georgia" w:eastAsia="Times New Roman" w:hAnsi="Georgia" w:cs="Times New Roman"/>
                <w:spacing w:val="-1"/>
                <w:sz w:val="20"/>
                <w:szCs w:val="20"/>
              </w:rPr>
              <w:t>(OK, ERROR, INFO)</w:t>
            </w:r>
          </w:p>
        </w:tc>
        <w:tc>
          <w:tcPr>
            <w:tcW w:w="850" w:type="dxa"/>
          </w:tcPr>
          <w:p w14:paraId="73826929" w14:textId="77777777" w:rsidR="00457841" w:rsidRPr="006360AE" w:rsidRDefault="00457841" w:rsidP="00547985">
            <w:pPr>
              <w:pStyle w:val="TableParagraph"/>
              <w:spacing w:line="226" w:lineRule="exact"/>
              <w:ind w:left="102"/>
              <w:jc w:val="center"/>
              <w:rPr>
                <w:rFonts w:ascii="Georgia" w:eastAsia="Times New Roman" w:hAnsi="Georgia" w:cs="Times New Roman"/>
                <w:spacing w:val="-1"/>
                <w:sz w:val="20"/>
                <w:szCs w:val="20"/>
              </w:rPr>
            </w:pPr>
            <w:r w:rsidRPr="0094036E">
              <w:rPr>
                <w:rFonts w:ascii="Georgia" w:eastAsia="Times New Roman" w:hAnsi="Georgia" w:cs="Times New Roman"/>
                <w:spacing w:val="-1"/>
                <w:sz w:val="20"/>
                <w:szCs w:val="20"/>
              </w:rPr>
              <w:t>1</w:t>
            </w:r>
            <w:r>
              <w:rPr>
                <w:rFonts w:ascii="Georgia" w:eastAsia="Times New Roman" w:hAnsi="Georgia" w:cs="Times New Roman"/>
                <w:spacing w:val="-1"/>
                <w:sz w:val="20"/>
                <w:szCs w:val="20"/>
              </w:rPr>
              <w:t>..1</w:t>
            </w:r>
          </w:p>
        </w:tc>
      </w:tr>
    </w:tbl>
    <w:p w14:paraId="16DA04F0" w14:textId="77777777" w:rsidR="00457841" w:rsidRPr="00ED19D0" w:rsidRDefault="00457841" w:rsidP="00457841">
      <w:pPr>
        <w:pStyle w:val="Brdtext"/>
      </w:pPr>
    </w:p>
    <w:p w14:paraId="44FC26C1" w14:textId="77777777" w:rsidR="00457841" w:rsidRDefault="00457841" w:rsidP="00457841">
      <w:pPr>
        <w:pStyle w:val="Rubrik3"/>
        <w:spacing w:before="0"/>
      </w:pPr>
      <w:bookmarkStart w:id="131" w:name="_Toc275796675"/>
      <w:bookmarkStart w:id="132" w:name="_Toc284833116"/>
      <w:r>
        <w:t>Övriga regler</w:t>
      </w:r>
      <w:bookmarkEnd w:id="131"/>
      <w:bookmarkEnd w:id="132"/>
    </w:p>
    <w:p w14:paraId="1867A377" w14:textId="77777777" w:rsidR="00457841" w:rsidRPr="007E3F3B" w:rsidRDefault="00457841" w:rsidP="00457841">
      <w:r>
        <w:t>Samtliga regler för informationsmängden uttrycks i schemafilerna och tabellen ovan.</w:t>
      </w:r>
    </w:p>
    <w:p w14:paraId="5AF6CE8A" w14:textId="77777777" w:rsidR="00457841" w:rsidRDefault="00457841" w:rsidP="00457841">
      <w:pPr>
        <w:rPr>
          <w:color w:val="4F81BD" w:themeColor="accent1"/>
        </w:rPr>
      </w:pPr>
    </w:p>
    <w:p w14:paraId="495E7AD2" w14:textId="77777777" w:rsidR="00457841" w:rsidRPr="00776D68" w:rsidRDefault="00457841" w:rsidP="00457841">
      <w:pPr>
        <w:pStyle w:val="Rubrik4"/>
        <w:spacing w:before="0"/>
        <w:ind w:left="864" w:hanging="864"/>
      </w:pPr>
      <w:r w:rsidRPr="00776D68">
        <w:t>Icke funktionella krav</w:t>
      </w:r>
    </w:p>
    <w:p w14:paraId="489A9957" w14:textId="77777777" w:rsidR="00457841" w:rsidRPr="00776D68" w:rsidRDefault="00457841" w:rsidP="00457841">
      <w:r>
        <w:t>Nedanstående verksamhetskrav gäller för det aktuella tjänstekontraktet.</w:t>
      </w:r>
    </w:p>
    <w:p w14:paraId="6DF96A48" w14:textId="77777777" w:rsidR="00457841" w:rsidRPr="00776D68" w:rsidRDefault="00457841" w:rsidP="00457841">
      <w:pPr>
        <w:pStyle w:val="Rubrik5"/>
        <w:spacing w:before="200" w:after="0"/>
        <w:ind w:left="1008" w:hanging="1008"/>
      </w:pPr>
      <w:r w:rsidRPr="00776D68">
        <w:t>SLA-krav</w:t>
      </w:r>
    </w:p>
    <w:p w14:paraId="146F3788" w14:textId="77777777" w:rsidR="00457841" w:rsidRDefault="00457841" w:rsidP="00457841">
      <w:pPr>
        <w:rPr>
          <w:color w:val="4F81BD" w:themeColor="accent1"/>
        </w:rPr>
      </w:pPr>
      <w:r>
        <w:t xml:space="preserve">För detta tjänstekontrakt gäller de generella kraven enl. kap </w:t>
      </w:r>
      <w:r>
        <w:fldChar w:fldCharType="begin"/>
      </w:r>
      <w:r>
        <w:instrText xml:space="preserve"> REF _Ref282778240 \r \h </w:instrText>
      </w:r>
      <w:r>
        <w:fldChar w:fldCharType="separate"/>
      </w:r>
      <w:r>
        <w:t>4.2.1</w:t>
      </w:r>
      <w:r>
        <w:fldChar w:fldCharType="end"/>
      </w:r>
    </w:p>
    <w:p w14:paraId="09B21B20" w14:textId="77777777" w:rsidR="00457841" w:rsidRPr="0048452F" w:rsidRDefault="00457841" w:rsidP="00457841">
      <w:pPr>
        <w:pStyle w:val="Rubrik2"/>
        <w:numPr>
          <w:ilvl w:val="0"/>
          <w:numId w:val="0"/>
        </w:numPr>
      </w:pPr>
    </w:p>
    <w:p w14:paraId="10C74F61" w14:textId="77777777" w:rsidR="00457841" w:rsidRPr="00603AC1" w:rsidRDefault="00457841" w:rsidP="00457841">
      <w:pPr>
        <w:pStyle w:val="Rubrik2"/>
      </w:pPr>
      <w:bookmarkStart w:id="133" w:name="_Toc284833117"/>
      <w:r w:rsidRPr="00603AC1">
        <w:rPr>
          <w:rFonts w:ascii="Arial" w:hAnsi="Arial"/>
          <w:color w:val="000000"/>
        </w:rPr>
        <w:t>Gemensamma fälttyper</w:t>
      </w:r>
      <w:bookmarkEnd w:id="133"/>
    </w:p>
    <w:p w14:paraId="493CEAEB" w14:textId="77777777" w:rsidR="00457841" w:rsidRDefault="00457841" w:rsidP="00457841">
      <w:r>
        <w:t> Detta avsnitt beskriver de gemensamma typer som förekommer i begäran och svar.</w:t>
      </w:r>
    </w:p>
    <w:p w14:paraId="410D196E" w14:textId="77777777" w:rsidR="00457841" w:rsidRDefault="00457841" w:rsidP="00457841">
      <w:pPr>
        <w:pStyle w:val="Rubrik3"/>
      </w:pPr>
      <w:bookmarkStart w:id="134" w:name="_Ref283037087"/>
      <w:bookmarkStart w:id="135" w:name="_Ref283037171"/>
      <w:bookmarkStart w:id="136" w:name="_Toc284833118"/>
      <w:r>
        <w:t>UtlatandeType</w:t>
      </w:r>
      <w:bookmarkEnd w:id="134"/>
      <w:bookmarkEnd w:id="135"/>
      <w:bookmarkEnd w:id="136"/>
    </w:p>
    <w:tbl>
      <w:tblPr>
        <w:tblStyle w:val="Tabellrutnt"/>
        <w:tblW w:w="0" w:type="auto"/>
        <w:tblLook w:val="04A0" w:firstRow="1" w:lastRow="0" w:firstColumn="1" w:lastColumn="0" w:noHBand="0" w:noVBand="1"/>
      </w:tblPr>
      <w:tblGrid>
        <w:gridCol w:w="3854"/>
        <w:gridCol w:w="2053"/>
        <w:gridCol w:w="3427"/>
        <w:gridCol w:w="1348"/>
      </w:tblGrid>
      <w:tr w:rsidR="00457841" w14:paraId="6E6E173B" w14:textId="77777777" w:rsidTr="00547985">
        <w:tc>
          <w:tcPr>
            <w:tcW w:w="3854" w:type="dxa"/>
            <w:vAlign w:val="center"/>
          </w:tcPr>
          <w:p w14:paraId="2E95658E" w14:textId="77777777" w:rsidR="00457841" w:rsidRDefault="00457841" w:rsidP="00547985">
            <w:r>
              <w:rPr>
                <w:rStyle w:val="Betoning2"/>
                <w:rFonts w:ascii="Arial" w:hAnsi="Arial"/>
                <w:color w:val="000000"/>
              </w:rPr>
              <w:t>Namn</w:t>
            </w:r>
          </w:p>
        </w:tc>
        <w:tc>
          <w:tcPr>
            <w:tcW w:w="2053" w:type="dxa"/>
            <w:vAlign w:val="center"/>
          </w:tcPr>
          <w:p w14:paraId="3465D533" w14:textId="77777777" w:rsidR="00457841" w:rsidRDefault="00457841" w:rsidP="00547985">
            <w:r>
              <w:rPr>
                <w:rStyle w:val="Betoning2"/>
                <w:rFonts w:ascii="Arial" w:hAnsi="Arial"/>
                <w:color w:val="000000"/>
              </w:rPr>
              <w:t>Typ</w:t>
            </w:r>
          </w:p>
        </w:tc>
        <w:tc>
          <w:tcPr>
            <w:tcW w:w="3427" w:type="dxa"/>
            <w:vAlign w:val="center"/>
          </w:tcPr>
          <w:p w14:paraId="41B0CC7C" w14:textId="77777777" w:rsidR="00457841" w:rsidRDefault="00457841" w:rsidP="00547985">
            <w:r>
              <w:rPr>
                <w:rStyle w:val="Betoning2"/>
                <w:rFonts w:ascii="Arial" w:hAnsi="Arial"/>
                <w:color w:val="000000"/>
              </w:rPr>
              <w:t>Beskrivning</w:t>
            </w:r>
          </w:p>
        </w:tc>
        <w:tc>
          <w:tcPr>
            <w:tcW w:w="1348" w:type="dxa"/>
            <w:vAlign w:val="center"/>
          </w:tcPr>
          <w:p w14:paraId="36A18B69" w14:textId="77777777" w:rsidR="00457841" w:rsidRDefault="00457841" w:rsidP="00547985">
            <w:r>
              <w:rPr>
                <w:rStyle w:val="Betoning2"/>
                <w:rFonts w:ascii="Arial" w:hAnsi="Arial"/>
                <w:color w:val="000000"/>
              </w:rPr>
              <w:t>Kardinalitet</w:t>
            </w:r>
          </w:p>
        </w:tc>
      </w:tr>
      <w:tr w:rsidR="00457841" w14:paraId="08FD395D" w14:textId="77777777" w:rsidTr="00547985">
        <w:tc>
          <w:tcPr>
            <w:tcW w:w="3854" w:type="dxa"/>
            <w:vAlign w:val="center"/>
          </w:tcPr>
          <w:p w14:paraId="107E1558" w14:textId="77777777" w:rsidR="00457841" w:rsidRDefault="00457841" w:rsidP="00547985">
            <w:r>
              <w:t>utlatande</w:t>
            </w:r>
          </w:p>
        </w:tc>
        <w:tc>
          <w:tcPr>
            <w:tcW w:w="2053" w:type="dxa"/>
            <w:vAlign w:val="center"/>
          </w:tcPr>
          <w:p w14:paraId="50057B74" w14:textId="77777777" w:rsidR="00457841" w:rsidRDefault="00457841" w:rsidP="00547985">
            <w:r>
              <w:t>utlatandeType</w:t>
            </w:r>
          </w:p>
        </w:tc>
        <w:tc>
          <w:tcPr>
            <w:tcW w:w="3427" w:type="dxa"/>
            <w:vAlign w:val="center"/>
          </w:tcPr>
          <w:p w14:paraId="7D5DEA9A" w14:textId="77777777" w:rsidR="00457841" w:rsidRDefault="00457841" w:rsidP="00547985">
            <w:r>
              <w:t>Beskrivning</w:t>
            </w:r>
          </w:p>
          <w:p w14:paraId="16FE1181" w14:textId="77777777" w:rsidR="00457841" w:rsidRDefault="00457841" w:rsidP="00547985">
            <w:r>
              <w:t> </w:t>
            </w:r>
          </w:p>
        </w:tc>
        <w:tc>
          <w:tcPr>
            <w:tcW w:w="1348" w:type="dxa"/>
            <w:vAlign w:val="center"/>
          </w:tcPr>
          <w:p w14:paraId="2BF24992" w14:textId="77777777" w:rsidR="00457841" w:rsidRDefault="00457841" w:rsidP="00547985">
            <w:r>
              <w:t>1..1</w:t>
            </w:r>
          </w:p>
        </w:tc>
      </w:tr>
      <w:tr w:rsidR="00457841" w14:paraId="78764B2B" w14:textId="77777777" w:rsidTr="00547985">
        <w:tc>
          <w:tcPr>
            <w:tcW w:w="3854" w:type="dxa"/>
            <w:vAlign w:val="center"/>
          </w:tcPr>
          <w:p w14:paraId="758E57A9" w14:textId="77777777" w:rsidR="00457841" w:rsidRDefault="00457841" w:rsidP="00547985">
            <w:r>
              <w:t>utlatande.utlatande-id</w:t>
            </w:r>
          </w:p>
        </w:tc>
        <w:tc>
          <w:tcPr>
            <w:tcW w:w="2053" w:type="dxa"/>
            <w:vAlign w:val="center"/>
          </w:tcPr>
          <w:p w14:paraId="70C5D50B" w14:textId="77777777" w:rsidR="00457841" w:rsidRDefault="00457841" w:rsidP="00547985">
            <w:r>
              <w:t xml:space="preserve">UtlatandeId (se </w:t>
            </w:r>
            <w:r>
              <w:fldChar w:fldCharType="begin"/>
            </w:r>
            <w:r>
              <w:instrText xml:space="preserve"> REF _Ref283043746 \r \h </w:instrText>
            </w:r>
            <w:r>
              <w:fldChar w:fldCharType="separate"/>
            </w:r>
            <w:r>
              <w:t>6.7.10</w:t>
            </w:r>
            <w:r>
              <w:fldChar w:fldCharType="end"/>
            </w:r>
            <w:r>
              <w:t>)</w:t>
            </w:r>
          </w:p>
        </w:tc>
        <w:tc>
          <w:tcPr>
            <w:tcW w:w="3427" w:type="dxa"/>
            <w:vAlign w:val="center"/>
          </w:tcPr>
          <w:p w14:paraId="708B0180" w14:textId="77777777" w:rsidR="00457841" w:rsidRDefault="00457841" w:rsidP="00547985">
            <w:r>
              <w:t>II med restriction för identitet på läkarintyget</w:t>
            </w:r>
          </w:p>
        </w:tc>
        <w:tc>
          <w:tcPr>
            <w:tcW w:w="1348" w:type="dxa"/>
            <w:vAlign w:val="center"/>
          </w:tcPr>
          <w:p w14:paraId="1FC58B1B" w14:textId="77777777" w:rsidR="00457841" w:rsidRDefault="00457841" w:rsidP="00547985">
            <w:r>
              <w:t>1</w:t>
            </w:r>
          </w:p>
        </w:tc>
      </w:tr>
      <w:tr w:rsidR="00457841" w14:paraId="30C338CB" w14:textId="77777777" w:rsidTr="00547985">
        <w:tc>
          <w:tcPr>
            <w:tcW w:w="3854" w:type="dxa"/>
            <w:vAlign w:val="center"/>
          </w:tcPr>
          <w:p w14:paraId="6D2EB1F2" w14:textId="77777777" w:rsidR="00457841" w:rsidRDefault="00457841" w:rsidP="00547985">
            <w:r>
              <w:t>Utlatande.typAvUtlatande</w:t>
            </w:r>
          </w:p>
        </w:tc>
        <w:tc>
          <w:tcPr>
            <w:tcW w:w="2053" w:type="dxa"/>
            <w:vAlign w:val="center"/>
          </w:tcPr>
          <w:p w14:paraId="336D7E89" w14:textId="77777777" w:rsidR="00457841" w:rsidRDefault="00457841" w:rsidP="00547985">
            <w:r>
              <w:t xml:space="preserve">TypAvUtlatande (se </w:t>
            </w:r>
            <w:r>
              <w:lastRenderedPageBreak/>
              <w:fldChar w:fldCharType="begin"/>
            </w:r>
            <w:r>
              <w:instrText xml:space="preserve"> REF _Ref283044181 \r \h </w:instrText>
            </w:r>
            <w:r>
              <w:fldChar w:fldCharType="separate"/>
            </w:r>
            <w:r>
              <w:t>6.7.11</w:t>
            </w:r>
            <w:r>
              <w:fldChar w:fldCharType="end"/>
            </w:r>
            <w:r>
              <w:t>)</w:t>
            </w:r>
          </w:p>
        </w:tc>
        <w:tc>
          <w:tcPr>
            <w:tcW w:w="3427" w:type="dxa"/>
            <w:vAlign w:val="center"/>
          </w:tcPr>
          <w:p w14:paraId="0A9C1DB9" w14:textId="77777777" w:rsidR="00457841" w:rsidRDefault="00457841" w:rsidP="00547985">
            <w:r>
              <w:lastRenderedPageBreak/>
              <w:t xml:space="preserve">CV med restrictions för typ av </w:t>
            </w:r>
            <w:r>
              <w:lastRenderedPageBreak/>
              <w:t>utlåtande</w:t>
            </w:r>
          </w:p>
        </w:tc>
        <w:tc>
          <w:tcPr>
            <w:tcW w:w="1348" w:type="dxa"/>
            <w:vAlign w:val="center"/>
          </w:tcPr>
          <w:p w14:paraId="222CEE6B" w14:textId="77777777" w:rsidR="00457841" w:rsidRDefault="00457841" w:rsidP="00547985">
            <w:r>
              <w:lastRenderedPageBreak/>
              <w:t>1..1</w:t>
            </w:r>
          </w:p>
        </w:tc>
      </w:tr>
      <w:tr w:rsidR="00457841" w14:paraId="7EE36759" w14:textId="77777777" w:rsidTr="00547985">
        <w:tc>
          <w:tcPr>
            <w:tcW w:w="3854" w:type="dxa"/>
            <w:vAlign w:val="center"/>
          </w:tcPr>
          <w:p w14:paraId="4C6686E2" w14:textId="77777777" w:rsidR="00457841" w:rsidRDefault="00457841" w:rsidP="00547985">
            <w:r>
              <w:lastRenderedPageBreak/>
              <w:t>utlatande.kommentar</w:t>
            </w:r>
          </w:p>
        </w:tc>
        <w:tc>
          <w:tcPr>
            <w:tcW w:w="2053" w:type="dxa"/>
            <w:vAlign w:val="center"/>
          </w:tcPr>
          <w:p w14:paraId="14515C5A" w14:textId="77777777" w:rsidR="00457841" w:rsidRDefault="00457841" w:rsidP="00547985">
            <w:r>
              <w:t>String</w:t>
            </w:r>
          </w:p>
        </w:tc>
        <w:tc>
          <w:tcPr>
            <w:tcW w:w="3427" w:type="dxa"/>
            <w:vAlign w:val="center"/>
          </w:tcPr>
          <w:p w14:paraId="1050B0C8" w14:textId="77777777" w:rsidR="00457841" w:rsidRDefault="00457841" w:rsidP="00547985">
            <w:r>
              <w:t>Text med kommentarer som är relevanta att tillföra utlåtandet.</w:t>
            </w:r>
          </w:p>
        </w:tc>
        <w:tc>
          <w:tcPr>
            <w:tcW w:w="1348" w:type="dxa"/>
            <w:vAlign w:val="center"/>
          </w:tcPr>
          <w:p w14:paraId="029A9218" w14:textId="77777777" w:rsidR="00457841" w:rsidRDefault="00457841" w:rsidP="00547985">
            <w:r>
              <w:t>0..*</w:t>
            </w:r>
          </w:p>
        </w:tc>
      </w:tr>
      <w:tr w:rsidR="00457841" w14:paraId="375FEB02" w14:textId="77777777" w:rsidTr="00547985">
        <w:tc>
          <w:tcPr>
            <w:tcW w:w="3854" w:type="dxa"/>
            <w:vAlign w:val="center"/>
          </w:tcPr>
          <w:p w14:paraId="7500D038" w14:textId="77777777" w:rsidR="00457841" w:rsidRDefault="00457841" w:rsidP="00547985">
            <w:r>
              <w:t>utlatande.signeringsdatum</w:t>
            </w:r>
          </w:p>
        </w:tc>
        <w:tc>
          <w:tcPr>
            <w:tcW w:w="2053" w:type="dxa"/>
            <w:vAlign w:val="center"/>
          </w:tcPr>
          <w:p w14:paraId="3B40F419" w14:textId="77777777" w:rsidR="00457841" w:rsidRDefault="00457841" w:rsidP="00547985">
            <w:r>
              <w:t>TidStampel</w:t>
            </w:r>
          </w:p>
        </w:tc>
        <w:tc>
          <w:tcPr>
            <w:tcW w:w="3427" w:type="dxa"/>
            <w:vAlign w:val="center"/>
          </w:tcPr>
          <w:p w14:paraId="45E13162" w14:textId="77777777" w:rsidR="00457841" w:rsidRDefault="00457841" w:rsidP="00547985">
            <w:r>
              <w:t>Datum då det kliniska dokumentet signerades</w:t>
            </w:r>
          </w:p>
        </w:tc>
        <w:tc>
          <w:tcPr>
            <w:tcW w:w="1348" w:type="dxa"/>
            <w:vAlign w:val="center"/>
          </w:tcPr>
          <w:p w14:paraId="6B304F52" w14:textId="77777777" w:rsidR="00457841" w:rsidRDefault="00457841" w:rsidP="00547985">
            <w:r>
              <w:t>1</w:t>
            </w:r>
          </w:p>
        </w:tc>
      </w:tr>
      <w:tr w:rsidR="00457841" w14:paraId="14F6A5C3" w14:textId="77777777" w:rsidTr="00547985">
        <w:tc>
          <w:tcPr>
            <w:tcW w:w="3854" w:type="dxa"/>
            <w:vAlign w:val="center"/>
          </w:tcPr>
          <w:p w14:paraId="75C78D0E" w14:textId="77777777" w:rsidR="00457841" w:rsidRDefault="00457841" w:rsidP="00547985">
            <w:r>
              <w:t>utlatande.skickatdatum</w:t>
            </w:r>
          </w:p>
        </w:tc>
        <w:tc>
          <w:tcPr>
            <w:tcW w:w="2053" w:type="dxa"/>
            <w:vAlign w:val="center"/>
          </w:tcPr>
          <w:p w14:paraId="037B506B" w14:textId="77777777" w:rsidR="00457841" w:rsidRDefault="00457841" w:rsidP="00547985">
            <w:r>
              <w:t>TidStampel</w:t>
            </w:r>
          </w:p>
        </w:tc>
        <w:tc>
          <w:tcPr>
            <w:tcW w:w="3427" w:type="dxa"/>
            <w:vAlign w:val="center"/>
          </w:tcPr>
          <w:p w14:paraId="2CC8D5F0" w14:textId="77777777" w:rsidR="00457841" w:rsidRDefault="00457841" w:rsidP="00547985">
            <w:r>
              <w:t>Tidpunkt då utlåtandet har skickats från journalsystemet</w:t>
            </w:r>
          </w:p>
        </w:tc>
        <w:tc>
          <w:tcPr>
            <w:tcW w:w="1348" w:type="dxa"/>
            <w:vAlign w:val="center"/>
          </w:tcPr>
          <w:p w14:paraId="2FC43374" w14:textId="77777777" w:rsidR="00457841" w:rsidRDefault="00457841" w:rsidP="00547985">
            <w:r>
              <w:t>0..1</w:t>
            </w:r>
          </w:p>
        </w:tc>
      </w:tr>
      <w:tr w:rsidR="00457841" w14:paraId="72CEDDF0" w14:textId="77777777" w:rsidTr="00547985">
        <w:tc>
          <w:tcPr>
            <w:tcW w:w="3854" w:type="dxa"/>
            <w:vAlign w:val="center"/>
          </w:tcPr>
          <w:p w14:paraId="5541DB4B" w14:textId="77777777" w:rsidR="00457841" w:rsidRDefault="00457841" w:rsidP="00547985">
            <w:r>
              <w:t>utlatande.patient</w:t>
            </w:r>
          </w:p>
        </w:tc>
        <w:tc>
          <w:tcPr>
            <w:tcW w:w="2053" w:type="dxa"/>
            <w:vAlign w:val="center"/>
          </w:tcPr>
          <w:p w14:paraId="5A86A197" w14:textId="77777777" w:rsidR="00457841" w:rsidRDefault="00457841" w:rsidP="00547985">
            <w:r>
              <w:t> </w:t>
            </w:r>
          </w:p>
        </w:tc>
        <w:tc>
          <w:tcPr>
            <w:tcW w:w="3427" w:type="dxa"/>
            <w:vAlign w:val="center"/>
          </w:tcPr>
          <w:p w14:paraId="79F1F36C" w14:textId="77777777" w:rsidR="00457841" w:rsidRDefault="00457841" w:rsidP="00547985">
            <w:r>
              <w:t>Patienten</w:t>
            </w:r>
          </w:p>
        </w:tc>
        <w:tc>
          <w:tcPr>
            <w:tcW w:w="1348" w:type="dxa"/>
            <w:vAlign w:val="center"/>
          </w:tcPr>
          <w:p w14:paraId="521460B5" w14:textId="77777777" w:rsidR="00457841" w:rsidRDefault="00457841" w:rsidP="00547985">
            <w:r>
              <w:t>1</w:t>
            </w:r>
          </w:p>
        </w:tc>
      </w:tr>
      <w:tr w:rsidR="00457841" w14:paraId="7327EF09" w14:textId="77777777" w:rsidTr="00547985">
        <w:tc>
          <w:tcPr>
            <w:tcW w:w="3854" w:type="dxa"/>
            <w:vAlign w:val="center"/>
          </w:tcPr>
          <w:p w14:paraId="05252665" w14:textId="77777777" w:rsidR="00457841" w:rsidRDefault="00457841" w:rsidP="00547985">
            <w:r>
              <w:t>..patient.person-id</w:t>
            </w:r>
          </w:p>
        </w:tc>
        <w:tc>
          <w:tcPr>
            <w:tcW w:w="2053" w:type="dxa"/>
            <w:vAlign w:val="center"/>
          </w:tcPr>
          <w:p w14:paraId="7D3E9ADF" w14:textId="77777777" w:rsidR="00457841" w:rsidRDefault="00457841" w:rsidP="00547985">
            <w:r>
              <w:t xml:space="preserve">PersonId (se </w:t>
            </w:r>
            <w:r>
              <w:fldChar w:fldCharType="begin"/>
            </w:r>
            <w:r>
              <w:instrText xml:space="preserve"> REF _Ref283036884 \r \h </w:instrText>
            </w:r>
            <w:r>
              <w:fldChar w:fldCharType="separate"/>
            </w:r>
            <w:r>
              <w:t>6.7.8</w:t>
            </w:r>
            <w:r>
              <w:fldChar w:fldCharType="end"/>
            </w:r>
            <w:r>
              <w:t>)</w:t>
            </w:r>
          </w:p>
        </w:tc>
        <w:tc>
          <w:tcPr>
            <w:tcW w:w="3427" w:type="dxa"/>
            <w:vAlign w:val="center"/>
          </w:tcPr>
          <w:p w14:paraId="65C86754" w14:textId="77777777" w:rsidR="00457841" w:rsidRDefault="00457841" w:rsidP="00547985">
            <w:r>
              <w:t>Person- eller samordningsnummer</w:t>
            </w:r>
          </w:p>
        </w:tc>
        <w:tc>
          <w:tcPr>
            <w:tcW w:w="1348" w:type="dxa"/>
            <w:vAlign w:val="center"/>
          </w:tcPr>
          <w:p w14:paraId="5430E758" w14:textId="77777777" w:rsidR="00457841" w:rsidRDefault="00457841" w:rsidP="00547985">
            <w:r>
              <w:t>1</w:t>
            </w:r>
          </w:p>
        </w:tc>
      </w:tr>
      <w:tr w:rsidR="00457841" w14:paraId="015DCD0D" w14:textId="77777777" w:rsidTr="00547985">
        <w:tc>
          <w:tcPr>
            <w:tcW w:w="3854" w:type="dxa"/>
            <w:vAlign w:val="center"/>
          </w:tcPr>
          <w:p w14:paraId="5E0A24D4" w14:textId="77777777" w:rsidR="00457841" w:rsidRDefault="00457841" w:rsidP="00547985">
            <w:r>
              <w:t>..patient.fornamn</w:t>
            </w:r>
          </w:p>
        </w:tc>
        <w:tc>
          <w:tcPr>
            <w:tcW w:w="2053" w:type="dxa"/>
            <w:vAlign w:val="center"/>
          </w:tcPr>
          <w:p w14:paraId="4633BCE5" w14:textId="77777777" w:rsidR="00457841" w:rsidRDefault="00457841" w:rsidP="00547985">
            <w:r>
              <w:t>String</w:t>
            </w:r>
          </w:p>
        </w:tc>
        <w:tc>
          <w:tcPr>
            <w:tcW w:w="3427" w:type="dxa"/>
            <w:vAlign w:val="center"/>
          </w:tcPr>
          <w:p w14:paraId="49E27BE7" w14:textId="77777777" w:rsidR="00457841" w:rsidRDefault="00457841" w:rsidP="00547985">
            <w:r>
              <w:t>Patientens förnamn.</w:t>
            </w:r>
          </w:p>
        </w:tc>
        <w:tc>
          <w:tcPr>
            <w:tcW w:w="1348" w:type="dxa"/>
            <w:vAlign w:val="center"/>
          </w:tcPr>
          <w:p w14:paraId="10B8172D" w14:textId="77777777" w:rsidR="00457841" w:rsidRDefault="00457841" w:rsidP="00547985">
            <w:r>
              <w:t>0..*</w:t>
            </w:r>
          </w:p>
        </w:tc>
      </w:tr>
      <w:tr w:rsidR="00457841" w14:paraId="3F8F4E9F" w14:textId="77777777" w:rsidTr="00547985">
        <w:tc>
          <w:tcPr>
            <w:tcW w:w="3854" w:type="dxa"/>
            <w:vAlign w:val="center"/>
          </w:tcPr>
          <w:p w14:paraId="06902BF1" w14:textId="77777777" w:rsidR="00457841" w:rsidRDefault="00457841" w:rsidP="00547985">
            <w:r>
              <w:t>..patient.efternamn</w:t>
            </w:r>
          </w:p>
        </w:tc>
        <w:tc>
          <w:tcPr>
            <w:tcW w:w="2053" w:type="dxa"/>
            <w:vAlign w:val="center"/>
          </w:tcPr>
          <w:p w14:paraId="63F26337" w14:textId="77777777" w:rsidR="00457841" w:rsidRDefault="00457841" w:rsidP="00547985">
            <w:r>
              <w:t>String</w:t>
            </w:r>
          </w:p>
        </w:tc>
        <w:tc>
          <w:tcPr>
            <w:tcW w:w="3427" w:type="dxa"/>
            <w:vAlign w:val="center"/>
          </w:tcPr>
          <w:p w14:paraId="64D50FD3" w14:textId="77777777" w:rsidR="00457841" w:rsidRDefault="00457841" w:rsidP="00547985">
            <w:r>
              <w:t>Patientens efternamn.</w:t>
            </w:r>
          </w:p>
        </w:tc>
        <w:tc>
          <w:tcPr>
            <w:tcW w:w="1348" w:type="dxa"/>
            <w:vAlign w:val="center"/>
          </w:tcPr>
          <w:p w14:paraId="5CCD003F" w14:textId="77777777" w:rsidR="00457841" w:rsidRDefault="00457841" w:rsidP="00547985">
            <w:r>
              <w:t>1</w:t>
            </w:r>
          </w:p>
        </w:tc>
      </w:tr>
      <w:tr w:rsidR="00457841" w14:paraId="175CBC3B" w14:textId="77777777" w:rsidTr="00547985">
        <w:tc>
          <w:tcPr>
            <w:tcW w:w="3854" w:type="dxa"/>
            <w:vAlign w:val="center"/>
          </w:tcPr>
          <w:p w14:paraId="77C80C84" w14:textId="77777777" w:rsidR="00457841" w:rsidRDefault="00457841" w:rsidP="00547985">
            <w:r>
              <w:t>..patient.mellannamn</w:t>
            </w:r>
          </w:p>
        </w:tc>
        <w:tc>
          <w:tcPr>
            <w:tcW w:w="2053" w:type="dxa"/>
            <w:vAlign w:val="center"/>
          </w:tcPr>
          <w:p w14:paraId="50950D3A" w14:textId="77777777" w:rsidR="00457841" w:rsidRDefault="00457841" w:rsidP="00547985">
            <w:r>
              <w:t>string</w:t>
            </w:r>
          </w:p>
        </w:tc>
        <w:tc>
          <w:tcPr>
            <w:tcW w:w="3427" w:type="dxa"/>
            <w:vAlign w:val="center"/>
          </w:tcPr>
          <w:p w14:paraId="01294BDB" w14:textId="77777777" w:rsidR="00457841" w:rsidRDefault="00457841" w:rsidP="00547985">
            <w:r>
              <w:t>Patientens mellannamn, t.ex. ett tidigare efternamn (före giftemål) eller, för barn, ett efternamn som bara den ena föräldern bär.</w:t>
            </w:r>
          </w:p>
        </w:tc>
        <w:tc>
          <w:tcPr>
            <w:tcW w:w="1348" w:type="dxa"/>
            <w:vAlign w:val="center"/>
          </w:tcPr>
          <w:p w14:paraId="284FC59C" w14:textId="77777777" w:rsidR="00457841" w:rsidRDefault="00457841" w:rsidP="00547985">
            <w:r>
              <w:t>0..*</w:t>
            </w:r>
          </w:p>
        </w:tc>
      </w:tr>
      <w:tr w:rsidR="00457841" w14:paraId="38D99874" w14:textId="77777777" w:rsidTr="00547985">
        <w:tc>
          <w:tcPr>
            <w:tcW w:w="3854" w:type="dxa"/>
            <w:vAlign w:val="center"/>
          </w:tcPr>
          <w:p w14:paraId="5BADD825" w14:textId="77777777" w:rsidR="00457841" w:rsidRDefault="00457841" w:rsidP="00547985">
            <w:r>
              <w:t>..patient.postadress</w:t>
            </w:r>
          </w:p>
        </w:tc>
        <w:tc>
          <w:tcPr>
            <w:tcW w:w="2053" w:type="dxa"/>
            <w:vAlign w:val="center"/>
          </w:tcPr>
          <w:p w14:paraId="3749E82F" w14:textId="77777777" w:rsidR="00457841" w:rsidRDefault="00457841" w:rsidP="00547985">
            <w:r>
              <w:t>String</w:t>
            </w:r>
          </w:p>
        </w:tc>
        <w:tc>
          <w:tcPr>
            <w:tcW w:w="3427" w:type="dxa"/>
            <w:vAlign w:val="center"/>
          </w:tcPr>
          <w:p w14:paraId="295D220D" w14:textId="77777777" w:rsidR="00457841" w:rsidRDefault="00457841" w:rsidP="00547985">
            <w:r>
              <w:t>Patientens postadress</w:t>
            </w:r>
          </w:p>
        </w:tc>
        <w:tc>
          <w:tcPr>
            <w:tcW w:w="1348" w:type="dxa"/>
            <w:vAlign w:val="center"/>
          </w:tcPr>
          <w:p w14:paraId="74F0116E" w14:textId="77777777" w:rsidR="00457841" w:rsidRDefault="00457841" w:rsidP="00547985">
            <w:r>
              <w:t>0..1</w:t>
            </w:r>
          </w:p>
        </w:tc>
      </w:tr>
      <w:tr w:rsidR="00457841" w14:paraId="6A9020C0" w14:textId="77777777" w:rsidTr="00547985">
        <w:tc>
          <w:tcPr>
            <w:tcW w:w="3854" w:type="dxa"/>
            <w:vAlign w:val="center"/>
          </w:tcPr>
          <w:p w14:paraId="0EBA7EC6" w14:textId="77777777" w:rsidR="00457841" w:rsidRDefault="00457841" w:rsidP="00547985">
            <w:r>
              <w:t>..patient.postnummer</w:t>
            </w:r>
          </w:p>
        </w:tc>
        <w:tc>
          <w:tcPr>
            <w:tcW w:w="2053" w:type="dxa"/>
            <w:vAlign w:val="center"/>
          </w:tcPr>
          <w:p w14:paraId="239E233C" w14:textId="77777777" w:rsidR="00457841" w:rsidRDefault="00457841" w:rsidP="00547985">
            <w:r>
              <w:t>String</w:t>
            </w:r>
          </w:p>
        </w:tc>
        <w:tc>
          <w:tcPr>
            <w:tcW w:w="3427" w:type="dxa"/>
            <w:vAlign w:val="center"/>
          </w:tcPr>
          <w:p w14:paraId="04BA7C35" w14:textId="77777777" w:rsidR="00457841" w:rsidRDefault="00457841" w:rsidP="00547985">
            <w:r>
              <w:t>Patientens postnummer</w:t>
            </w:r>
          </w:p>
        </w:tc>
        <w:tc>
          <w:tcPr>
            <w:tcW w:w="1348" w:type="dxa"/>
            <w:vAlign w:val="center"/>
          </w:tcPr>
          <w:p w14:paraId="013BB4B4" w14:textId="77777777" w:rsidR="00457841" w:rsidRDefault="00457841" w:rsidP="00547985">
            <w:r>
              <w:t>0..1</w:t>
            </w:r>
          </w:p>
        </w:tc>
      </w:tr>
      <w:tr w:rsidR="00457841" w14:paraId="134DF1B8" w14:textId="77777777" w:rsidTr="00547985">
        <w:tc>
          <w:tcPr>
            <w:tcW w:w="3854" w:type="dxa"/>
            <w:vAlign w:val="center"/>
          </w:tcPr>
          <w:p w14:paraId="36454AE8" w14:textId="77777777" w:rsidR="00457841" w:rsidRDefault="00457841" w:rsidP="00547985">
            <w:r>
              <w:t>..patient.postort</w:t>
            </w:r>
          </w:p>
        </w:tc>
        <w:tc>
          <w:tcPr>
            <w:tcW w:w="2053" w:type="dxa"/>
            <w:vAlign w:val="center"/>
          </w:tcPr>
          <w:p w14:paraId="1B576D77" w14:textId="77777777" w:rsidR="00457841" w:rsidRDefault="00457841" w:rsidP="00547985">
            <w:r>
              <w:t>String</w:t>
            </w:r>
          </w:p>
        </w:tc>
        <w:tc>
          <w:tcPr>
            <w:tcW w:w="3427" w:type="dxa"/>
            <w:vAlign w:val="center"/>
          </w:tcPr>
          <w:p w14:paraId="040F3724" w14:textId="77777777" w:rsidR="00457841" w:rsidRDefault="00457841" w:rsidP="00547985">
            <w:r>
              <w:t>Patientens postort</w:t>
            </w:r>
          </w:p>
        </w:tc>
        <w:tc>
          <w:tcPr>
            <w:tcW w:w="1348" w:type="dxa"/>
            <w:vAlign w:val="center"/>
          </w:tcPr>
          <w:p w14:paraId="56C30970" w14:textId="77777777" w:rsidR="00457841" w:rsidRDefault="00457841" w:rsidP="00547985">
            <w:r>
              <w:t>0..1</w:t>
            </w:r>
          </w:p>
        </w:tc>
      </w:tr>
      <w:tr w:rsidR="00457841" w14:paraId="0D97FC57" w14:textId="77777777" w:rsidTr="00547985">
        <w:tc>
          <w:tcPr>
            <w:tcW w:w="3854" w:type="dxa"/>
            <w:vAlign w:val="center"/>
          </w:tcPr>
          <w:p w14:paraId="303EE621" w14:textId="77777777" w:rsidR="00457841" w:rsidRDefault="00457841" w:rsidP="00547985">
            <w:r>
              <w:t>patient.patientrelation</w:t>
            </w:r>
          </w:p>
        </w:tc>
        <w:tc>
          <w:tcPr>
            <w:tcW w:w="2053" w:type="dxa"/>
            <w:vAlign w:val="center"/>
          </w:tcPr>
          <w:p w14:paraId="780F41FF" w14:textId="77777777" w:rsidR="00457841" w:rsidRDefault="00457841" w:rsidP="00547985">
            <w:r>
              <w:t> PatientRelation</w:t>
            </w:r>
          </w:p>
        </w:tc>
        <w:tc>
          <w:tcPr>
            <w:tcW w:w="3427" w:type="dxa"/>
            <w:vAlign w:val="center"/>
          </w:tcPr>
          <w:p w14:paraId="7C63D4CF" w14:textId="77777777" w:rsidR="00457841" w:rsidRDefault="00457841" w:rsidP="00547985">
            <w:r>
              <w:t>Beskriver information om vilka relationer en person kan ha till patienten</w:t>
            </w:r>
          </w:p>
        </w:tc>
        <w:tc>
          <w:tcPr>
            <w:tcW w:w="1348" w:type="dxa"/>
            <w:vAlign w:val="center"/>
          </w:tcPr>
          <w:p w14:paraId="1CE80F19" w14:textId="77777777" w:rsidR="00457841" w:rsidRDefault="00457841" w:rsidP="00547985">
            <w:r>
              <w:t>0..*</w:t>
            </w:r>
          </w:p>
        </w:tc>
      </w:tr>
      <w:tr w:rsidR="00457841" w14:paraId="4F31F1F3" w14:textId="77777777" w:rsidTr="00547985">
        <w:tc>
          <w:tcPr>
            <w:tcW w:w="3854" w:type="dxa"/>
            <w:vAlign w:val="center"/>
          </w:tcPr>
          <w:p w14:paraId="1AB8494F" w14:textId="77777777" w:rsidR="00457841" w:rsidRDefault="00457841" w:rsidP="00547985">
            <w:r>
              <w:t>..patientrelation.relationskategori</w:t>
            </w:r>
          </w:p>
        </w:tc>
        <w:tc>
          <w:tcPr>
            <w:tcW w:w="2053" w:type="dxa"/>
            <w:vAlign w:val="center"/>
          </w:tcPr>
          <w:p w14:paraId="2AE11BEA" w14:textId="77777777" w:rsidR="00457841" w:rsidRDefault="00457841" w:rsidP="00547985">
            <w:r>
              <w:t>CV</w:t>
            </w:r>
          </w:p>
        </w:tc>
        <w:tc>
          <w:tcPr>
            <w:tcW w:w="3427" w:type="dxa"/>
            <w:vAlign w:val="center"/>
          </w:tcPr>
          <w:p w14:paraId="18F8AD09" w14:textId="77777777" w:rsidR="00457841" w:rsidRDefault="00457841" w:rsidP="00547985">
            <w:r>
              <w:t>Kodverk som anger kategori av relation</w:t>
            </w:r>
          </w:p>
        </w:tc>
        <w:tc>
          <w:tcPr>
            <w:tcW w:w="1348" w:type="dxa"/>
            <w:vAlign w:val="center"/>
          </w:tcPr>
          <w:p w14:paraId="1713019F" w14:textId="77777777" w:rsidR="00457841" w:rsidRDefault="00457841" w:rsidP="00547985">
            <w:r>
              <w:t>1</w:t>
            </w:r>
          </w:p>
        </w:tc>
      </w:tr>
      <w:tr w:rsidR="00457841" w14:paraId="31B8E15B" w14:textId="77777777" w:rsidTr="00547985">
        <w:tc>
          <w:tcPr>
            <w:tcW w:w="3854" w:type="dxa"/>
            <w:vAlign w:val="center"/>
          </w:tcPr>
          <w:p w14:paraId="4A1BD22A" w14:textId="77777777" w:rsidR="00457841" w:rsidRDefault="00457841" w:rsidP="00547985">
            <w:r>
              <w:t>..patientrelation.relationTyp</w:t>
            </w:r>
          </w:p>
        </w:tc>
        <w:tc>
          <w:tcPr>
            <w:tcW w:w="2053" w:type="dxa"/>
            <w:vAlign w:val="center"/>
          </w:tcPr>
          <w:p w14:paraId="285A7BC3" w14:textId="77777777" w:rsidR="00457841" w:rsidRDefault="00457841" w:rsidP="00547985">
            <w:r>
              <w:t>CV</w:t>
            </w:r>
          </w:p>
        </w:tc>
        <w:tc>
          <w:tcPr>
            <w:tcW w:w="3427" w:type="dxa"/>
            <w:vAlign w:val="center"/>
          </w:tcPr>
          <w:p w14:paraId="324AADE6" w14:textId="77777777" w:rsidR="00457841" w:rsidRDefault="00457841" w:rsidP="00547985">
            <w:r>
              <w:t>Kodverk som anger vilken typ av relation som avses per kategori.</w:t>
            </w:r>
          </w:p>
        </w:tc>
        <w:tc>
          <w:tcPr>
            <w:tcW w:w="1348" w:type="dxa"/>
            <w:vAlign w:val="center"/>
          </w:tcPr>
          <w:p w14:paraId="75FE2406" w14:textId="77777777" w:rsidR="00457841" w:rsidRDefault="00457841" w:rsidP="00547985">
            <w:r>
              <w:t>1..*</w:t>
            </w:r>
          </w:p>
        </w:tc>
      </w:tr>
      <w:tr w:rsidR="00457841" w14:paraId="5F4D4659" w14:textId="77777777" w:rsidTr="00547985">
        <w:tc>
          <w:tcPr>
            <w:tcW w:w="3854" w:type="dxa"/>
            <w:vAlign w:val="center"/>
          </w:tcPr>
          <w:p w14:paraId="1CAA3E8C" w14:textId="77777777" w:rsidR="00457841" w:rsidRDefault="00457841" w:rsidP="00547985">
            <w:r>
              <w:t>..patientrelation.person-id</w:t>
            </w:r>
          </w:p>
        </w:tc>
        <w:tc>
          <w:tcPr>
            <w:tcW w:w="2053" w:type="dxa"/>
            <w:vAlign w:val="center"/>
          </w:tcPr>
          <w:p w14:paraId="4A2E3635" w14:textId="77777777" w:rsidR="00457841" w:rsidRDefault="00457841" w:rsidP="00547985">
            <w:r>
              <w:t xml:space="preserve">PersonId (se </w:t>
            </w:r>
            <w:r>
              <w:fldChar w:fldCharType="begin"/>
            </w:r>
            <w:r>
              <w:instrText xml:space="preserve"> REF _Ref283036884 \r \h </w:instrText>
            </w:r>
            <w:r>
              <w:fldChar w:fldCharType="separate"/>
            </w:r>
            <w:r>
              <w:t>6.7.8</w:t>
            </w:r>
            <w:r>
              <w:fldChar w:fldCharType="end"/>
            </w:r>
            <w:r>
              <w:t>)</w:t>
            </w:r>
          </w:p>
        </w:tc>
        <w:tc>
          <w:tcPr>
            <w:tcW w:w="3427" w:type="dxa"/>
            <w:vAlign w:val="center"/>
          </w:tcPr>
          <w:p w14:paraId="69E275AE" w14:textId="77777777" w:rsidR="00457841" w:rsidRDefault="00457841" w:rsidP="00547985">
            <w:r>
              <w:t>Personnummer enligt SKV 704 Samordningsnummer enligt SKV 707</w:t>
            </w:r>
          </w:p>
        </w:tc>
        <w:tc>
          <w:tcPr>
            <w:tcW w:w="1348" w:type="dxa"/>
            <w:vAlign w:val="center"/>
          </w:tcPr>
          <w:p w14:paraId="2FC979AA" w14:textId="77777777" w:rsidR="00457841" w:rsidRDefault="00457841" w:rsidP="00547985">
            <w:r>
              <w:t>0..1</w:t>
            </w:r>
          </w:p>
        </w:tc>
      </w:tr>
      <w:tr w:rsidR="00457841" w14:paraId="0E406F33" w14:textId="77777777" w:rsidTr="00547985">
        <w:tc>
          <w:tcPr>
            <w:tcW w:w="3854" w:type="dxa"/>
            <w:vAlign w:val="center"/>
          </w:tcPr>
          <w:p w14:paraId="3290AB23" w14:textId="77777777" w:rsidR="00457841" w:rsidRDefault="00457841" w:rsidP="00547985">
            <w:r>
              <w:t>..patientrelation.fornamn</w:t>
            </w:r>
          </w:p>
        </w:tc>
        <w:tc>
          <w:tcPr>
            <w:tcW w:w="2053" w:type="dxa"/>
            <w:vAlign w:val="center"/>
          </w:tcPr>
          <w:p w14:paraId="73021948" w14:textId="77777777" w:rsidR="00457841" w:rsidRDefault="00457841" w:rsidP="00547985">
            <w:r>
              <w:t>String</w:t>
            </w:r>
          </w:p>
        </w:tc>
        <w:tc>
          <w:tcPr>
            <w:tcW w:w="3427" w:type="dxa"/>
            <w:vAlign w:val="center"/>
          </w:tcPr>
          <w:p w14:paraId="3290C882" w14:textId="77777777" w:rsidR="00457841" w:rsidRDefault="00457841" w:rsidP="00547985">
            <w:r>
              <w:t>Förnamn på person som patient har relation med.</w:t>
            </w:r>
          </w:p>
        </w:tc>
        <w:tc>
          <w:tcPr>
            <w:tcW w:w="1348" w:type="dxa"/>
            <w:vAlign w:val="center"/>
          </w:tcPr>
          <w:p w14:paraId="7768E5AF" w14:textId="77777777" w:rsidR="00457841" w:rsidRDefault="00457841" w:rsidP="00547985">
            <w:r>
              <w:t>1..*</w:t>
            </w:r>
          </w:p>
        </w:tc>
      </w:tr>
      <w:tr w:rsidR="00457841" w14:paraId="347E0D74" w14:textId="77777777" w:rsidTr="00547985">
        <w:tc>
          <w:tcPr>
            <w:tcW w:w="3854" w:type="dxa"/>
            <w:vAlign w:val="center"/>
          </w:tcPr>
          <w:p w14:paraId="58F6BE7C" w14:textId="77777777" w:rsidR="00457841" w:rsidRDefault="00457841" w:rsidP="00547985">
            <w:r>
              <w:t>..patientrelation.efternamn</w:t>
            </w:r>
          </w:p>
        </w:tc>
        <w:tc>
          <w:tcPr>
            <w:tcW w:w="2053" w:type="dxa"/>
            <w:vAlign w:val="center"/>
          </w:tcPr>
          <w:p w14:paraId="0CF6756A" w14:textId="77777777" w:rsidR="00457841" w:rsidRDefault="00457841" w:rsidP="00547985">
            <w:r>
              <w:t>String</w:t>
            </w:r>
          </w:p>
        </w:tc>
        <w:tc>
          <w:tcPr>
            <w:tcW w:w="3427" w:type="dxa"/>
            <w:vAlign w:val="center"/>
          </w:tcPr>
          <w:p w14:paraId="6603193B" w14:textId="77777777" w:rsidR="00457841" w:rsidRDefault="00457841" w:rsidP="00547985">
            <w:r>
              <w:t>Efternamn på person som patient har relation med.</w:t>
            </w:r>
          </w:p>
        </w:tc>
        <w:tc>
          <w:tcPr>
            <w:tcW w:w="1348" w:type="dxa"/>
            <w:vAlign w:val="center"/>
          </w:tcPr>
          <w:p w14:paraId="1FEBCF57" w14:textId="77777777" w:rsidR="00457841" w:rsidRDefault="00457841" w:rsidP="00547985">
            <w:r>
              <w:t>1</w:t>
            </w:r>
          </w:p>
        </w:tc>
      </w:tr>
      <w:tr w:rsidR="00457841" w14:paraId="521F17C5" w14:textId="77777777" w:rsidTr="00547985">
        <w:tc>
          <w:tcPr>
            <w:tcW w:w="3854" w:type="dxa"/>
            <w:vAlign w:val="center"/>
          </w:tcPr>
          <w:p w14:paraId="62D6F49A" w14:textId="77777777" w:rsidR="00457841" w:rsidRDefault="00457841" w:rsidP="00547985">
            <w:r>
              <w:t>..patientrelation.mellannamn</w:t>
            </w:r>
          </w:p>
        </w:tc>
        <w:tc>
          <w:tcPr>
            <w:tcW w:w="2053" w:type="dxa"/>
            <w:vAlign w:val="center"/>
          </w:tcPr>
          <w:p w14:paraId="6B72B380" w14:textId="77777777" w:rsidR="00457841" w:rsidRDefault="00457841" w:rsidP="00547985">
            <w:r>
              <w:t>String</w:t>
            </w:r>
          </w:p>
        </w:tc>
        <w:tc>
          <w:tcPr>
            <w:tcW w:w="3427" w:type="dxa"/>
            <w:vAlign w:val="center"/>
          </w:tcPr>
          <w:p w14:paraId="2A5D237F" w14:textId="77777777" w:rsidR="00457841" w:rsidRDefault="00457841" w:rsidP="00547985">
            <w:r>
              <w:t>Mellannamn på person som patient har relation med. Mellannamn är t.ex. ett tidigare efternamn (före giftemål) eller, för barn, ett efternamn som bara den ena föräldern bär</w:t>
            </w:r>
          </w:p>
        </w:tc>
        <w:tc>
          <w:tcPr>
            <w:tcW w:w="1348" w:type="dxa"/>
            <w:vAlign w:val="center"/>
          </w:tcPr>
          <w:p w14:paraId="52278B7D" w14:textId="77777777" w:rsidR="00457841" w:rsidRDefault="00457841" w:rsidP="00547985">
            <w:r>
              <w:t>0..*</w:t>
            </w:r>
          </w:p>
        </w:tc>
      </w:tr>
      <w:tr w:rsidR="00457841" w14:paraId="0546FCDC" w14:textId="77777777" w:rsidTr="00547985">
        <w:tc>
          <w:tcPr>
            <w:tcW w:w="3854" w:type="dxa"/>
            <w:vAlign w:val="center"/>
          </w:tcPr>
          <w:p w14:paraId="0DDFC6D9" w14:textId="77777777" w:rsidR="00457841" w:rsidRDefault="00457841" w:rsidP="00547985">
            <w:r>
              <w:t>..patientrelation.postadress</w:t>
            </w:r>
          </w:p>
        </w:tc>
        <w:tc>
          <w:tcPr>
            <w:tcW w:w="2053" w:type="dxa"/>
            <w:vAlign w:val="center"/>
          </w:tcPr>
          <w:p w14:paraId="5CDC23FC" w14:textId="77777777" w:rsidR="00457841" w:rsidRDefault="00457841" w:rsidP="00547985">
            <w:r>
              <w:t>String</w:t>
            </w:r>
          </w:p>
        </w:tc>
        <w:tc>
          <w:tcPr>
            <w:tcW w:w="3427" w:type="dxa"/>
            <w:vAlign w:val="center"/>
          </w:tcPr>
          <w:p w14:paraId="045D5A62" w14:textId="77777777" w:rsidR="00457841" w:rsidRDefault="00457841" w:rsidP="00547985">
            <w:r>
              <w:t xml:space="preserve">Postadressen till den person som </w:t>
            </w:r>
            <w:r>
              <w:lastRenderedPageBreak/>
              <w:t>patient har relation med</w:t>
            </w:r>
          </w:p>
        </w:tc>
        <w:tc>
          <w:tcPr>
            <w:tcW w:w="1348" w:type="dxa"/>
            <w:vAlign w:val="center"/>
          </w:tcPr>
          <w:p w14:paraId="0C61214B" w14:textId="77777777" w:rsidR="00457841" w:rsidRDefault="00457841" w:rsidP="00547985">
            <w:r>
              <w:lastRenderedPageBreak/>
              <w:t>0..1</w:t>
            </w:r>
          </w:p>
        </w:tc>
      </w:tr>
      <w:tr w:rsidR="00457841" w14:paraId="0408B061" w14:textId="77777777" w:rsidTr="00547985">
        <w:tc>
          <w:tcPr>
            <w:tcW w:w="3854" w:type="dxa"/>
            <w:vAlign w:val="center"/>
          </w:tcPr>
          <w:p w14:paraId="0F5F49C2" w14:textId="77777777" w:rsidR="00457841" w:rsidRDefault="00457841" w:rsidP="00547985">
            <w:r>
              <w:lastRenderedPageBreak/>
              <w:t>..patientrelation.postnummer</w:t>
            </w:r>
          </w:p>
        </w:tc>
        <w:tc>
          <w:tcPr>
            <w:tcW w:w="2053" w:type="dxa"/>
            <w:vAlign w:val="center"/>
          </w:tcPr>
          <w:p w14:paraId="559D560A" w14:textId="77777777" w:rsidR="00457841" w:rsidRDefault="00457841" w:rsidP="00547985">
            <w:r>
              <w:t>String</w:t>
            </w:r>
          </w:p>
        </w:tc>
        <w:tc>
          <w:tcPr>
            <w:tcW w:w="3427" w:type="dxa"/>
            <w:vAlign w:val="center"/>
          </w:tcPr>
          <w:p w14:paraId="0FFAB12D" w14:textId="77777777" w:rsidR="00457841" w:rsidRDefault="00457841" w:rsidP="00547985">
            <w:r>
              <w:t>Postnummer till den person som patient har relation med</w:t>
            </w:r>
          </w:p>
        </w:tc>
        <w:tc>
          <w:tcPr>
            <w:tcW w:w="1348" w:type="dxa"/>
            <w:vAlign w:val="center"/>
          </w:tcPr>
          <w:p w14:paraId="1F6BC246" w14:textId="77777777" w:rsidR="00457841" w:rsidRDefault="00457841" w:rsidP="00547985">
            <w:r>
              <w:t>0..1</w:t>
            </w:r>
          </w:p>
        </w:tc>
      </w:tr>
      <w:tr w:rsidR="00457841" w14:paraId="2DBDA1F5" w14:textId="77777777" w:rsidTr="00547985">
        <w:tc>
          <w:tcPr>
            <w:tcW w:w="3854" w:type="dxa"/>
            <w:vAlign w:val="center"/>
          </w:tcPr>
          <w:p w14:paraId="5C632E83" w14:textId="77777777" w:rsidR="00457841" w:rsidRDefault="00457841" w:rsidP="00547985">
            <w:r>
              <w:t>..patientrelation.postort</w:t>
            </w:r>
          </w:p>
        </w:tc>
        <w:tc>
          <w:tcPr>
            <w:tcW w:w="2053" w:type="dxa"/>
            <w:vAlign w:val="center"/>
          </w:tcPr>
          <w:p w14:paraId="63FC370C" w14:textId="77777777" w:rsidR="00457841" w:rsidRDefault="00457841" w:rsidP="00547985">
            <w:r>
              <w:t>String</w:t>
            </w:r>
          </w:p>
        </w:tc>
        <w:tc>
          <w:tcPr>
            <w:tcW w:w="3427" w:type="dxa"/>
            <w:vAlign w:val="center"/>
          </w:tcPr>
          <w:p w14:paraId="5DD8B0EF" w14:textId="77777777" w:rsidR="00457841" w:rsidRDefault="00457841" w:rsidP="00547985">
            <w:r>
              <w:t>Postort för den person som patient har relation med</w:t>
            </w:r>
          </w:p>
        </w:tc>
        <w:tc>
          <w:tcPr>
            <w:tcW w:w="1348" w:type="dxa"/>
            <w:vAlign w:val="center"/>
          </w:tcPr>
          <w:p w14:paraId="5D08980A" w14:textId="77777777" w:rsidR="00457841" w:rsidRDefault="00457841" w:rsidP="00547985">
            <w:r>
              <w:t>0..1</w:t>
            </w:r>
          </w:p>
        </w:tc>
      </w:tr>
      <w:tr w:rsidR="00457841" w14:paraId="3DCFFD71" w14:textId="77777777" w:rsidTr="00547985">
        <w:tc>
          <w:tcPr>
            <w:tcW w:w="3854" w:type="dxa"/>
            <w:vAlign w:val="center"/>
          </w:tcPr>
          <w:p w14:paraId="5EFB042D" w14:textId="77777777" w:rsidR="00457841" w:rsidRDefault="00457841" w:rsidP="00547985">
            <w:r>
              <w:t>patient.arbetsuppgift</w:t>
            </w:r>
          </w:p>
        </w:tc>
        <w:tc>
          <w:tcPr>
            <w:tcW w:w="2053" w:type="dxa"/>
            <w:vAlign w:val="center"/>
          </w:tcPr>
          <w:p w14:paraId="5EDC19D2" w14:textId="77777777" w:rsidR="00457841" w:rsidRDefault="00457841" w:rsidP="00547985">
            <w:r>
              <w:t>Arbetsuppgift </w:t>
            </w:r>
          </w:p>
        </w:tc>
        <w:tc>
          <w:tcPr>
            <w:tcW w:w="3427" w:type="dxa"/>
            <w:vAlign w:val="center"/>
          </w:tcPr>
          <w:p w14:paraId="3CD78793" w14:textId="77777777" w:rsidR="00457841" w:rsidRDefault="00457841" w:rsidP="00547985">
            <w:r>
              <w:t>Arbetsuppgift</w:t>
            </w:r>
          </w:p>
        </w:tc>
        <w:tc>
          <w:tcPr>
            <w:tcW w:w="1348" w:type="dxa"/>
            <w:vAlign w:val="center"/>
          </w:tcPr>
          <w:p w14:paraId="3378D6AA" w14:textId="77777777" w:rsidR="00457841" w:rsidRDefault="00457841" w:rsidP="00547985">
            <w:r>
              <w:t>0..*</w:t>
            </w:r>
          </w:p>
        </w:tc>
      </w:tr>
      <w:tr w:rsidR="00457841" w14:paraId="1F724DD2" w14:textId="77777777" w:rsidTr="00547985">
        <w:tc>
          <w:tcPr>
            <w:tcW w:w="3854" w:type="dxa"/>
            <w:vAlign w:val="center"/>
          </w:tcPr>
          <w:p w14:paraId="6F3AAF0A" w14:textId="77777777" w:rsidR="00457841" w:rsidRDefault="00457841" w:rsidP="00547985">
            <w:r>
              <w:t>..arbetsuppgift.typAvArbetsuppgift</w:t>
            </w:r>
          </w:p>
        </w:tc>
        <w:tc>
          <w:tcPr>
            <w:tcW w:w="2053" w:type="dxa"/>
            <w:vAlign w:val="center"/>
          </w:tcPr>
          <w:p w14:paraId="395A0E6A" w14:textId="77777777" w:rsidR="00457841" w:rsidRDefault="00457841" w:rsidP="00547985">
            <w:r>
              <w:t>String</w:t>
            </w:r>
          </w:p>
        </w:tc>
        <w:tc>
          <w:tcPr>
            <w:tcW w:w="3427" w:type="dxa"/>
            <w:vAlign w:val="center"/>
          </w:tcPr>
          <w:p w14:paraId="4EE7D50B" w14:textId="77777777" w:rsidR="00457841" w:rsidRDefault="00457841" w:rsidP="00547985">
            <w:r>
              <w:t>Angivelse av vilken typ av arbetsuppgift som patienten har.</w:t>
            </w:r>
          </w:p>
        </w:tc>
        <w:tc>
          <w:tcPr>
            <w:tcW w:w="1348" w:type="dxa"/>
            <w:vAlign w:val="center"/>
          </w:tcPr>
          <w:p w14:paraId="2EE4ED59" w14:textId="77777777" w:rsidR="00457841" w:rsidRDefault="00457841" w:rsidP="00547985">
            <w:r>
              <w:t>1</w:t>
            </w:r>
          </w:p>
        </w:tc>
      </w:tr>
      <w:tr w:rsidR="00457841" w14:paraId="46D8A0D4" w14:textId="77777777" w:rsidTr="00547985">
        <w:tc>
          <w:tcPr>
            <w:tcW w:w="3854" w:type="dxa"/>
            <w:vAlign w:val="center"/>
          </w:tcPr>
          <w:p w14:paraId="7F2026A2" w14:textId="77777777" w:rsidR="00457841" w:rsidRDefault="00457841" w:rsidP="00547985">
            <w:r>
              <w:t>patient.sysselsattning</w:t>
            </w:r>
          </w:p>
        </w:tc>
        <w:tc>
          <w:tcPr>
            <w:tcW w:w="2053" w:type="dxa"/>
            <w:vAlign w:val="center"/>
          </w:tcPr>
          <w:p w14:paraId="0F7721A5" w14:textId="77777777" w:rsidR="00457841" w:rsidRDefault="00457841" w:rsidP="00547985">
            <w:r>
              <w:t> Sysselsattning</w:t>
            </w:r>
          </w:p>
        </w:tc>
        <w:tc>
          <w:tcPr>
            <w:tcW w:w="3427" w:type="dxa"/>
            <w:vAlign w:val="center"/>
          </w:tcPr>
          <w:p w14:paraId="6852761B" w14:textId="77777777" w:rsidR="00457841" w:rsidRDefault="00457841" w:rsidP="00547985">
            <w:r>
              <w:t>Information om patientens aktuella sysselsättning</w:t>
            </w:r>
          </w:p>
        </w:tc>
        <w:tc>
          <w:tcPr>
            <w:tcW w:w="1348" w:type="dxa"/>
            <w:vAlign w:val="center"/>
          </w:tcPr>
          <w:p w14:paraId="3E89C85E" w14:textId="77777777" w:rsidR="00457841" w:rsidRDefault="00457841" w:rsidP="00547985">
            <w:r>
              <w:t>0..*</w:t>
            </w:r>
          </w:p>
        </w:tc>
      </w:tr>
      <w:tr w:rsidR="00457841" w14:paraId="5BDDB714" w14:textId="77777777" w:rsidTr="00547985">
        <w:tc>
          <w:tcPr>
            <w:tcW w:w="3854" w:type="dxa"/>
            <w:vAlign w:val="center"/>
          </w:tcPr>
          <w:p w14:paraId="7F9EC751" w14:textId="77777777" w:rsidR="00457841" w:rsidRDefault="00457841" w:rsidP="00547985">
            <w:r>
              <w:t>..sysselsattning.typAvSysselsattning</w:t>
            </w:r>
          </w:p>
        </w:tc>
        <w:tc>
          <w:tcPr>
            <w:tcW w:w="2053" w:type="dxa"/>
            <w:vAlign w:val="center"/>
          </w:tcPr>
          <w:p w14:paraId="09517A9F" w14:textId="77777777" w:rsidR="00457841" w:rsidRDefault="00457841" w:rsidP="00547985">
            <w:r>
              <w:t>CV</w:t>
            </w:r>
          </w:p>
        </w:tc>
        <w:tc>
          <w:tcPr>
            <w:tcW w:w="3427" w:type="dxa"/>
            <w:vAlign w:val="center"/>
          </w:tcPr>
          <w:p w14:paraId="15D9D38C" w14:textId="77777777" w:rsidR="00457841" w:rsidRDefault="00457841" w:rsidP="00547985">
            <w:r>
              <w:t>Kodverk som vilken typ av sysselsättning som patientens arbetsförmåga bedöms utifrån.</w:t>
            </w:r>
          </w:p>
        </w:tc>
        <w:tc>
          <w:tcPr>
            <w:tcW w:w="1348" w:type="dxa"/>
            <w:vAlign w:val="center"/>
          </w:tcPr>
          <w:p w14:paraId="609554A9" w14:textId="77777777" w:rsidR="00457841" w:rsidRDefault="00457841" w:rsidP="00547985">
            <w:r>
              <w:t>1</w:t>
            </w:r>
          </w:p>
        </w:tc>
      </w:tr>
      <w:tr w:rsidR="00457841" w14:paraId="79B17C40" w14:textId="77777777" w:rsidTr="00547985">
        <w:tc>
          <w:tcPr>
            <w:tcW w:w="3854" w:type="dxa"/>
            <w:vAlign w:val="center"/>
          </w:tcPr>
          <w:p w14:paraId="63C55261" w14:textId="77777777" w:rsidR="00457841" w:rsidRDefault="00457841" w:rsidP="00547985">
            <w:r>
              <w:t>utlatande.skapadAv</w:t>
            </w:r>
          </w:p>
        </w:tc>
        <w:tc>
          <w:tcPr>
            <w:tcW w:w="2053" w:type="dxa"/>
            <w:vAlign w:val="center"/>
          </w:tcPr>
          <w:p w14:paraId="23F64475" w14:textId="77777777" w:rsidR="00457841" w:rsidRDefault="00457841" w:rsidP="00547985">
            <w:r>
              <w:t xml:space="preserve"> HoSPersonal (se </w:t>
            </w:r>
            <w:r>
              <w:fldChar w:fldCharType="begin"/>
            </w:r>
            <w:r>
              <w:instrText xml:space="preserve"> REF _Ref283566950 \r \h </w:instrText>
            </w:r>
            <w:r>
              <w:fldChar w:fldCharType="separate"/>
            </w:r>
            <w:r>
              <w:t>6.7.4</w:t>
            </w:r>
            <w:r>
              <w:fldChar w:fldCharType="end"/>
            </w:r>
            <w:r>
              <w:t>)</w:t>
            </w:r>
          </w:p>
        </w:tc>
        <w:tc>
          <w:tcPr>
            <w:tcW w:w="3427" w:type="dxa"/>
            <w:vAlign w:val="center"/>
          </w:tcPr>
          <w:p w14:paraId="39AD0197" w14:textId="77777777" w:rsidR="00457841" w:rsidRDefault="00457841" w:rsidP="00547985">
            <w:r>
              <w:t>Den HoS personal som har utfärdat utlåtandet</w:t>
            </w:r>
          </w:p>
        </w:tc>
        <w:tc>
          <w:tcPr>
            <w:tcW w:w="1348" w:type="dxa"/>
            <w:vAlign w:val="center"/>
          </w:tcPr>
          <w:p w14:paraId="3D22C377" w14:textId="77777777" w:rsidR="00457841" w:rsidRDefault="00457841" w:rsidP="00547985">
            <w:r>
              <w:t>1</w:t>
            </w:r>
          </w:p>
        </w:tc>
      </w:tr>
      <w:tr w:rsidR="00457841" w14:paraId="0E5E5F22" w14:textId="77777777" w:rsidTr="00547985">
        <w:tc>
          <w:tcPr>
            <w:tcW w:w="3854" w:type="dxa"/>
            <w:vAlign w:val="center"/>
          </w:tcPr>
          <w:p w14:paraId="28F8A328" w14:textId="77777777" w:rsidR="00457841" w:rsidRDefault="00457841" w:rsidP="00547985">
            <w:r>
              <w:t>utlatande.vardkontakt</w:t>
            </w:r>
          </w:p>
        </w:tc>
        <w:tc>
          <w:tcPr>
            <w:tcW w:w="2053" w:type="dxa"/>
            <w:vAlign w:val="center"/>
          </w:tcPr>
          <w:p w14:paraId="6597EB67" w14:textId="77777777" w:rsidR="00457841" w:rsidRDefault="00457841" w:rsidP="00547985">
            <w:r>
              <w:t> Vardkontakt</w:t>
            </w:r>
          </w:p>
        </w:tc>
        <w:tc>
          <w:tcPr>
            <w:tcW w:w="3427" w:type="dxa"/>
            <w:vAlign w:val="center"/>
          </w:tcPr>
          <w:p w14:paraId="102EBF43" w14:textId="77777777" w:rsidR="00457841" w:rsidRDefault="00457841" w:rsidP="00547985">
            <w:r>
              <w:t>Vårdkontakt</w:t>
            </w:r>
          </w:p>
        </w:tc>
        <w:tc>
          <w:tcPr>
            <w:tcW w:w="1348" w:type="dxa"/>
            <w:vAlign w:val="center"/>
          </w:tcPr>
          <w:p w14:paraId="6C6C35F1" w14:textId="77777777" w:rsidR="00457841" w:rsidRDefault="00457841" w:rsidP="00547985">
            <w:r>
              <w:t>0..*</w:t>
            </w:r>
          </w:p>
        </w:tc>
      </w:tr>
      <w:tr w:rsidR="00457841" w14:paraId="4A7CB836" w14:textId="77777777" w:rsidTr="00547985">
        <w:tc>
          <w:tcPr>
            <w:tcW w:w="3854" w:type="dxa"/>
            <w:vAlign w:val="center"/>
          </w:tcPr>
          <w:p w14:paraId="55744323" w14:textId="77777777" w:rsidR="00457841" w:rsidRDefault="00457841" w:rsidP="00547985">
            <w:r>
              <w:t>..vardkontakt.vardkontakttyp</w:t>
            </w:r>
          </w:p>
        </w:tc>
        <w:tc>
          <w:tcPr>
            <w:tcW w:w="2053" w:type="dxa"/>
            <w:vAlign w:val="center"/>
          </w:tcPr>
          <w:p w14:paraId="684080DC" w14:textId="77777777" w:rsidR="00457841" w:rsidRDefault="00457841" w:rsidP="00547985">
            <w:r>
              <w:rPr>
                <w:rFonts w:eastAsia="Times New Roman"/>
              </w:rPr>
              <w:t>CV</w:t>
            </w:r>
          </w:p>
        </w:tc>
        <w:tc>
          <w:tcPr>
            <w:tcW w:w="3427" w:type="dxa"/>
            <w:vAlign w:val="center"/>
          </w:tcPr>
          <w:p w14:paraId="0D9C6E63" w14:textId="77777777" w:rsidR="00457841" w:rsidRDefault="00457841" w:rsidP="00547985">
            <w:r>
              <w:t>Kodverk som anger på vilket sätt vårdkontakten är planerad att ske alternativt skedde.</w:t>
            </w:r>
          </w:p>
        </w:tc>
        <w:tc>
          <w:tcPr>
            <w:tcW w:w="1348" w:type="dxa"/>
            <w:vAlign w:val="center"/>
          </w:tcPr>
          <w:p w14:paraId="4543861C" w14:textId="77777777" w:rsidR="00457841" w:rsidRDefault="00457841" w:rsidP="00547985">
            <w:r>
              <w:t>1</w:t>
            </w:r>
          </w:p>
        </w:tc>
      </w:tr>
      <w:tr w:rsidR="00457841" w14:paraId="52E21807" w14:textId="77777777" w:rsidTr="00547985">
        <w:tc>
          <w:tcPr>
            <w:tcW w:w="3854" w:type="dxa"/>
            <w:vAlign w:val="center"/>
          </w:tcPr>
          <w:p w14:paraId="2DB3D9DE" w14:textId="77777777" w:rsidR="00457841" w:rsidRDefault="00457841" w:rsidP="00547985">
            <w:r>
              <w:t>..vardkontakt.vardkontakttid</w:t>
            </w:r>
          </w:p>
        </w:tc>
        <w:tc>
          <w:tcPr>
            <w:tcW w:w="2053" w:type="dxa"/>
            <w:vAlign w:val="center"/>
          </w:tcPr>
          <w:p w14:paraId="67B9E2DA" w14:textId="77777777" w:rsidR="00457841" w:rsidRDefault="00457841" w:rsidP="00547985">
            <w:r>
              <w:t xml:space="preserve">DatumPeriod (se </w:t>
            </w:r>
            <w:r>
              <w:fldChar w:fldCharType="begin"/>
            </w:r>
            <w:r>
              <w:instrText xml:space="preserve"> REF _Ref283555231 \r \h </w:instrText>
            </w:r>
            <w:r>
              <w:fldChar w:fldCharType="separate"/>
            </w:r>
            <w:r>
              <w:t>6.7.14</w:t>
            </w:r>
            <w:r>
              <w:fldChar w:fldCharType="end"/>
            </w:r>
            <w:r>
              <w:t>)</w:t>
            </w:r>
          </w:p>
        </w:tc>
        <w:tc>
          <w:tcPr>
            <w:tcW w:w="3427" w:type="dxa"/>
            <w:vAlign w:val="center"/>
          </w:tcPr>
          <w:p w14:paraId="6140B0CA" w14:textId="77777777" w:rsidR="00457841" w:rsidRDefault="00457841" w:rsidP="00547985">
            <w:r>
              <w:t>Tid för vårdkontaktens start och ev. slut.</w:t>
            </w:r>
          </w:p>
        </w:tc>
        <w:tc>
          <w:tcPr>
            <w:tcW w:w="1348" w:type="dxa"/>
            <w:vAlign w:val="center"/>
          </w:tcPr>
          <w:p w14:paraId="09CB2F4B" w14:textId="77777777" w:rsidR="00457841" w:rsidRDefault="00457841" w:rsidP="00547985">
            <w:r>
              <w:t>0..1</w:t>
            </w:r>
          </w:p>
        </w:tc>
      </w:tr>
      <w:tr w:rsidR="00457841" w14:paraId="385416EC" w14:textId="77777777" w:rsidTr="00547985">
        <w:tc>
          <w:tcPr>
            <w:tcW w:w="3854" w:type="dxa"/>
            <w:vAlign w:val="center"/>
          </w:tcPr>
          <w:p w14:paraId="46C09ED5" w14:textId="77777777" w:rsidR="00457841" w:rsidRDefault="00457841" w:rsidP="00547985">
            <w:r>
              <w:rPr>
                <w:rFonts w:eastAsia="Times New Roman"/>
              </w:rPr>
              <w:t>..vardkontakt.idKontroll</w:t>
            </w:r>
          </w:p>
        </w:tc>
        <w:tc>
          <w:tcPr>
            <w:tcW w:w="2053" w:type="dxa"/>
            <w:vAlign w:val="center"/>
          </w:tcPr>
          <w:p w14:paraId="669A267F" w14:textId="77777777" w:rsidR="00457841" w:rsidRDefault="00457841" w:rsidP="00547985">
            <w:r>
              <w:rPr>
                <w:rFonts w:eastAsia="Times New Roman"/>
              </w:rPr>
              <w:t>CV</w:t>
            </w:r>
          </w:p>
        </w:tc>
        <w:tc>
          <w:tcPr>
            <w:tcW w:w="3427" w:type="dxa"/>
            <w:vAlign w:val="center"/>
          </w:tcPr>
          <w:p w14:paraId="42C3BD2A" w14:textId="77777777" w:rsidR="00457841" w:rsidRDefault="00457841" w:rsidP="00547985">
            <w:r>
              <w:t>Kodverk som anger hur patienten har styrkt sin identitet</w:t>
            </w:r>
          </w:p>
        </w:tc>
        <w:tc>
          <w:tcPr>
            <w:tcW w:w="1348" w:type="dxa"/>
            <w:vAlign w:val="center"/>
          </w:tcPr>
          <w:p w14:paraId="6A3CC4BB" w14:textId="77777777" w:rsidR="00457841" w:rsidRDefault="00457841" w:rsidP="00547985">
            <w:r>
              <w:rPr>
                <w:rFonts w:eastAsia="Times New Roman"/>
              </w:rPr>
              <w:t>0..1</w:t>
            </w:r>
          </w:p>
        </w:tc>
      </w:tr>
      <w:tr w:rsidR="00457841" w14:paraId="5912A561" w14:textId="77777777" w:rsidTr="00547985">
        <w:tc>
          <w:tcPr>
            <w:tcW w:w="3854" w:type="dxa"/>
            <w:vAlign w:val="center"/>
          </w:tcPr>
          <w:p w14:paraId="0D001F2C" w14:textId="77777777" w:rsidR="00457841" w:rsidRDefault="00457841" w:rsidP="00547985">
            <w:r>
              <w:t>utlatande.referens</w:t>
            </w:r>
          </w:p>
        </w:tc>
        <w:tc>
          <w:tcPr>
            <w:tcW w:w="2053" w:type="dxa"/>
            <w:vAlign w:val="center"/>
          </w:tcPr>
          <w:p w14:paraId="58B8A0BE" w14:textId="77777777" w:rsidR="00457841" w:rsidRDefault="00457841" w:rsidP="00547985">
            <w:r>
              <w:t> Referens</w:t>
            </w:r>
          </w:p>
        </w:tc>
        <w:tc>
          <w:tcPr>
            <w:tcW w:w="3427" w:type="dxa"/>
            <w:vAlign w:val="center"/>
          </w:tcPr>
          <w:p w14:paraId="3DFB76FC" w14:textId="77777777" w:rsidR="00457841" w:rsidRDefault="00457841" w:rsidP="00547985">
            <w:r>
              <w:t>Referens</w:t>
            </w:r>
          </w:p>
        </w:tc>
        <w:tc>
          <w:tcPr>
            <w:tcW w:w="1348" w:type="dxa"/>
            <w:vAlign w:val="center"/>
          </w:tcPr>
          <w:p w14:paraId="731072D7" w14:textId="77777777" w:rsidR="00457841" w:rsidRDefault="00457841" w:rsidP="00547985">
            <w:r>
              <w:t>0..*</w:t>
            </w:r>
          </w:p>
        </w:tc>
      </w:tr>
      <w:tr w:rsidR="00457841" w14:paraId="7BE0F34D" w14:textId="77777777" w:rsidTr="00547985">
        <w:tc>
          <w:tcPr>
            <w:tcW w:w="3854" w:type="dxa"/>
            <w:vAlign w:val="center"/>
          </w:tcPr>
          <w:p w14:paraId="3B5F5D12" w14:textId="77777777" w:rsidR="00457841" w:rsidRDefault="00457841" w:rsidP="00547985">
            <w:r>
              <w:t>..referens.referenstyp</w:t>
            </w:r>
          </w:p>
        </w:tc>
        <w:tc>
          <w:tcPr>
            <w:tcW w:w="2053" w:type="dxa"/>
            <w:vAlign w:val="center"/>
          </w:tcPr>
          <w:p w14:paraId="5482456B" w14:textId="77777777" w:rsidR="00457841" w:rsidRDefault="00457841" w:rsidP="00547985">
            <w:r>
              <w:t>CV</w:t>
            </w:r>
          </w:p>
        </w:tc>
        <w:tc>
          <w:tcPr>
            <w:tcW w:w="3427" w:type="dxa"/>
            <w:vAlign w:val="center"/>
          </w:tcPr>
          <w:p w14:paraId="24ADF775" w14:textId="77777777" w:rsidR="00457841" w:rsidRDefault="00457841" w:rsidP="00547985">
            <w:r>
              <w:t>Kodverk som anger vilken typ referensen är av.</w:t>
            </w:r>
          </w:p>
        </w:tc>
        <w:tc>
          <w:tcPr>
            <w:tcW w:w="1348" w:type="dxa"/>
            <w:vAlign w:val="center"/>
          </w:tcPr>
          <w:p w14:paraId="40FB1853" w14:textId="77777777" w:rsidR="00457841" w:rsidRDefault="00457841" w:rsidP="00547985">
            <w:r>
              <w:t>1</w:t>
            </w:r>
          </w:p>
        </w:tc>
      </w:tr>
      <w:tr w:rsidR="00457841" w14:paraId="295925CA" w14:textId="77777777" w:rsidTr="00547985">
        <w:tc>
          <w:tcPr>
            <w:tcW w:w="3854" w:type="dxa"/>
            <w:vAlign w:val="center"/>
          </w:tcPr>
          <w:p w14:paraId="7FE2D84A" w14:textId="77777777" w:rsidR="00457841" w:rsidRDefault="00457841" w:rsidP="00547985">
            <w:r>
              <w:t>..referens.referens-id</w:t>
            </w:r>
          </w:p>
        </w:tc>
        <w:tc>
          <w:tcPr>
            <w:tcW w:w="2053" w:type="dxa"/>
            <w:vAlign w:val="center"/>
          </w:tcPr>
          <w:p w14:paraId="3C9090E2" w14:textId="77777777" w:rsidR="00457841" w:rsidRDefault="00457841" w:rsidP="00547985">
            <w:r>
              <w:t>II</w:t>
            </w:r>
          </w:p>
        </w:tc>
        <w:tc>
          <w:tcPr>
            <w:tcW w:w="3427" w:type="dxa"/>
            <w:vAlign w:val="center"/>
          </w:tcPr>
          <w:p w14:paraId="11130DA3" w14:textId="77777777" w:rsidR="00457841" w:rsidRDefault="00457841" w:rsidP="00547985">
            <w:r>
              <w:t>Identitet för referensen</w:t>
            </w:r>
          </w:p>
        </w:tc>
        <w:tc>
          <w:tcPr>
            <w:tcW w:w="1348" w:type="dxa"/>
            <w:vAlign w:val="center"/>
          </w:tcPr>
          <w:p w14:paraId="22FEF065" w14:textId="77777777" w:rsidR="00457841" w:rsidRDefault="00457841" w:rsidP="00547985">
            <w:r>
              <w:t>0..1</w:t>
            </w:r>
          </w:p>
        </w:tc>
      </w:tr>
      <w:tr w:rsidR="00457841" w14:paraId="7A1A8954" w14:textId="77777777" w:rsidTr="00547985">
        <w:tc>
          <w:tcPr>
            <w:tcW w:w="3854" w:type="dxa"/>
            <w:vAlign w:val="center"/>
          </w:tcPr>
          <w:p w14:paraId="5C0B7AB7" w14:textId="77777777" w:rsidR="00457841" w:rsidRDefault="00457841" w:rsidP="00547985">
            <w:r>
              <w:t>..referens.referensdatum</w:t>
            </w:r>
          </w:p>
        </w:tc>
        <w:tc>
          <w:tcPr>
            <w:tcW w:w="2053" w:type="dxa"/>
            <w:vAlign w:val="center"/>
          </w:tcPr>
          <w:p w14:paraId="3F6FB17F" w14:textId="77777777" w:rsidR="00457841" w:rsidRDefault="00457841" w:rsidP="00547985">
            <w:r>
              <w:t>Datum</w:t>
            </w:r>
          </w:p>
        </w:tc>
        <w:tc>
          <w:tcPr>
            <w:tcW w:w="3427" w:type="dxa"/>
            <w:vAlign w:val="center"/>
          </w:tcPr>
          <w:p w14:paraId="3AF92802" w14:textId="77777777" w:rsidR="00457841" w:rsidRDefault="00457841" w:rsidP="00547985">
            <w:r>
              <w:t>Det datum som referensen är daterad till</w:t>
            </w:r>
          </w:p>
        </w:tc>
        <w:tc>
          <w:tcPr>
            <w:tcW w:w="1348" w:type="dxa"/>
            <w:vAlign w:val="center"/>
          </w:tcPr>
          <w:p w14:paraId="0380AA86" w14:textId="77777777" w:rsidR="00457841" w:rsidRDefault="00457841" w:rsidP="00547985">
            <w:r>
              <w:t>0..1</w:t>
            </w:r>
          </w:p>
        </w:tc>
      </w:tr>
      <w:tr w:rsidR="00457841" w14:paraId="5B806C02" w14:textId="77777777" w:rsidTr="00547985">
        <w:tc>
          <w:tcPr>
            <w:tcW w:w="3854" w:type="dxa"/>
            <w:vAlign w:val="center"/>
          </w:tcPr>
          <w:p w14:paraId="671353A0" w14:textId="77777777" w:rsidR="00457841" w:rsidRDefault="00457841" w:rsidP="00547985">
            <w:r>
              <w:t>..referens.referensperiod</w:t>
            </w:r>
          </w:p>
        </w:tc>
        <w:tc>
          <w:tcPr>
            <w:tcW w:w="2053" w:type="dxa"/>
            <w:vAlign w:val="center"/>
          </w:tcPr>
          <w:p w14:paraId="6B7C018E" w14:textId="77777777" w:rsidR="00457841" w:rsidRDefault="00457841" w:rsidP="00547985">
            <w:r>
              <w:t>DatumPeriod</w:t>
            </w:r>
          </w:p>
        </w:tc>
        <w:tc>
          <w:tcPr>
            <w:tcW w:w="3427" w:type="dxa"/>
            <w:vAlign w:val="center"/>
          </w:tcPr>
          <w:p w14:paraId="0F549C06" w14:textId="77777777" w:rsidR="00457841" w:rsidRDefault="00457841" w:rsidP="00547985">
            <w:r>
              <w:rPr>
                <w:rFonts w:eastAsia="Batang"/>
                <w:lang w:eastAsia="ko-KR"/>
              </w:rPr>
              <w:t>Det datumintervall som referensen är daterad till.</w:t>
            </w:r>
          </w:p>
        </w:tc>
        <w:tc>
          <w:tcPr>
            <w:tcW w:w="1348" w:type="dxa"/>
            <w:vAlign w:val="center"/>
          </w:tcPr>
          <w:p w14:paraId="3BF25A56" w14:textId="77777777" w:rsidR="00457841" w:rsidRDefault="00457841" w:rsidP="00547985">
            <w:r>
              <w:t>0..1</w:t>
            </w:r>
          </w:p>
        </w:tc>
      </w:tr>
      <w:tr w:rsidR="00457841" w14:paraId="21BB806F" w14:textId="77777777" w:rsidTr="00547985">
        <w:tc>
          <w:tcPr>
            <w:tcW w:w="3854" w:type="dxa"/>
            <w:vAlign w:val="center"/>
          </w:tcPr>
          <w:p w14:paraId="68BC6F9A" w14:textId="77777777" w:rsidR="00457841" w:rsidRDefault="00457841" w:rsidP="00547985">
            <w:r>
              <w:t>..referens.beskrivning</w:t>
            </w:r>
          </w:p>
        </w:tc>
        <w:tc>
          <w:tcPr>
            <w:tcW w:w="2053" w:type="dxa"/>
            <w:vAlign w:val="center"/>
          </w:tcPr>
          <w:p w14:paraId="20124FD9" w14:textId="77777777" w:rsidR="00457841" w:rsidRDefault="00457841" w:rsidP="00547985">
            <w:r>
              <w:t>String</w:t>
            </w:r>
          </w:p>
        </w:tc>
        <w:tc>
          <w:tcPr>
            <w:tcW w:w="3427" w:type="dxa"/>
            <w:vAlign w:val="center"/>
          </w:tcPr>
          <w:p w14:paraId="798DF6B2" w14:textId="77777777" w:rsidR="00457841" w:rsidRDefault="00457841" w:rsidP="00547985">
            <w:r w:rsidRPr="00236B41">
              <w:rPr>
                <w:rFonts w:eastAsia="Arial Unicode MS"/>
              </w:rPr>
              <w:t>Text som omfattar en beskrivning av eller en kommentar till referensen</w:t>
            </w:r>
          </w:p>
        </w:tc>
        <w:tc>
          <w:tcPr>
            <w:tcW w:w="1348" w:type="dxa"/>
            <w:vAlign w:val="center"/>
          </w:tcPr>
          <w:p w14:paraId="563DF3B6" w14:textId="77777777" w:rsidR="00457841" w:rsidRDefault="00457841" w:rsidP="00547985">
            <w:r>
              <w:t>0..1</w:t>
            </w:r>
          </w:p>
        </w:tc>
      </w:tr>
      <w:tr w:rsidR="00457841" w14:paraId="0ECD0E04" w14:textId="77777777" w:rsidTr="00547985">
        <w:tc>
          <w:tcPr>
            <w:tcW w:w="3854" w:type="dxa"/>
            <w:vAlign w:val="center"/>
          </w:tcPr>
          <w:p w14:paraId="313AEAB5" w14:textId="77777777" w:rsidR="00457841" w:rsidRDefault="00457841" w:rsidP="00547985">
            <w:r>
              <w:t>utlatande.aktivitet</w:t>
            </w:r>
          </w:p>
        </w:tc>
        <w:tc>
          <w:tcPr>
            <w:tcW w:w="2053" w:type="dxa"/>
            <w:vAlign w:val="center"/>
          </w:tcPr>
          <w:p w14:paraId="3C4AE710" w14:textId="77777777" w:rsidR="00457841" w:rsidRDefault="00457841" w:rsidP="00547985">
            <w:r>
              <w:t> Aktivitet</w:t>
            </w:r>
          </w:p>
        </w:tc>
        <w:tc>
          <w:tcPr>
            <w:tcW w:w="3427" w:type="dxa"/>
            <w:vAlign w:val="center"/>
          </w:tcPr>
          <w:p w14:paraId="208F2B54" w14:textId="77777777" w:rsidR="00457841" w:rsidRDefault="00457841" w:rsidP="00547985">
            <w:r>
              <w:t>Aktiviteter</w:t>
            </w:r>
          </w:p>
        </w:tc>
        <w:tc>
          <w:tcPr>
            <w:tcW w:w="1348" w:type="dxa"/>
            <w:vAlign w:val="center"/>
          </w:tcPr>
          <w:p w14:paraId="2F7DF92D" w14:textId="77777777" w:rsidR="00457841" w:rsidRDefault="00457841" w:rsidP="00547985">
            <w:r>
              <w:t>0..*</w:t>
            </w:r>
          </w:p>
        </w:tc>
      </w:tr>
      <w:tr w:rsidR="00457841" w14:paraId="69E54A69" w14:textId="77777777" w:rsidTr="00547985">
        <w:tc>
          <w:tcPr>
            <w:tcW w:w="3854" w:type="dxa"/>
            <w:vAlign w:val="center"/>
          </w:tcPr>
          <w:p w14:paraId="6B9F5AAF" w14:textId="77777777" w:rsidR="00457841" w:rsidRDefault="00457841" w:rsidP="00547985">
            <w:r>
              <w:rPr>
                <w:rFonts w:eastAsia="Times New Roman"/>
              </w:rPr>
              <w:t>..aktivitet.aktivitets-id</w:t>
            </w:r>
          </w:p>
        </w:tc>
        <w:tc>
          <w:tcPr>
            <w:tcW w:w="2053" w:type="dxa"/>
            <w:vAlign w:val="center"/>
          </w:tcPr>
          <w:p w14:paraId="5B66E45B" w14:textId="77777777" w:rsidR="00457841" w:rsidRDefault="00457841" w:rsidP="00547985">
            <w:r>
              <w:rPr>
                <w:rFonts w:eastAsia="Times New Roman"/>
              </w:rPr>
              <w:t>II</w:t>
            </w:r>
          </w:p>
        </w:tc>
        <w:tc>
          <w:tcPr>
            <w:tcW w:w="3427" w:type="dxa"/>
            <w:vAlign w:val="center"/>
          </w:tcPr>
          <w:p w14:paraId="15536FC5" w14:textId="77777777" w:rsidR="00457841" w:rsidRDefault="00457841" w:rsidP="00547985">
            <w:r>
              <w:t>Identifierare för aktivitet.</w:t>
            </w:r>
          </w:p>
        </w:tc>
        <w:tc>
          <w:tcPr>
            <w:tcW w:w="1348" w:type="dxa"/>
            <w:vAlign w:val="center"/>
          </w:tcPr>
          <w:p w14:paraId="3CF3A3F2" w14:textId="77777777" w:rsidR="00457841" w:rsidRDefault="00457841" w:rsidP="00547985">
            <w:r>
              <w:rPr>
                <w:rFonts w:eastAsia="Times New Roman"/>
              </w:rPr>
              <w:t>0..1</w:t>
            </w:r>
          </w:p>
        </w:tc>
      </w:tr>
      <w:tr w:rsidR="00457841" w14:paraId="65F71697" w14:textId="77777777" w:rsidTr="00547985">
        <w:tc>
          <w:tcPr>
            <w:tcW w:w="3854" w:type="dxa"/>
            <w:vAlign w:val="center"/>
          </w:tcPr>
          <w:p w14:paraId="1C6493A2" w14:textId="77777777" w:rsidR="00457841" w:rsidRDefault="00457841" w:rsidP="00547985">
            <w:r>
              <w:t>..aktivitet.aktivitetskod</w:t>
            </w:r>
          </w:p>
        </w:tc>
        <w:tc>
          <w:tcPr>
            <w:tcW w:w="2053" w:type="dxa"/>
            <w:vAlign w:val="center"/>
          </w:tcPr>
          <w:p w14:paraId="5980807F" w14:textId="77777777" w:rsidR="00457841" w:rsidRDefault="00457841" w:rsidP="00547985">
            <w:r>
              <w:t>CV</w:t>
            </w:r>
          </w:p>
        </w:tc>
        <w:tc>
          <w:tcPr>
            <w:tcW w:w="3427" w:type="dxa"/>
            <w:vAlign w:val="center"/>
          </w:tcPr>
          <w:p w14:paraId="31CE6F64" w14:textId="77777777" w:rsidR="00457841" w:rsidRDefault="00457841" w:rsidP="00547985">
            <w:r>
              <w:t>Kodverk som anger vilken aktivitet som avses</w:t>
            </w:r>
          </w:p>
        </w:tc>
        <w:tc>
          <w:tcPr>
            <w:tcW w:w="1348" w:type="dxa"/>
            <w:vAlign w:val="center"/>
          </w:tcPr>
          <w:p w14:paraId="57940E57" w14:textId="77777777" w:rsidR="00457841" w:rsidRDefault="00457841" w:rsidP="00547985">
            <w:r>
              <w:t>1</w:t>
            </w:r>
          </w:p>
        </w:tc>
      </w:tr>
      <w:tr w:rsidR="00457841" w14:paraId="23104627" w14:textId="77777777" w:rsidTr="00547985">
        <w:tc>
          <w:tcPr>
            <w:tcW w:w="3854" w:type="dxa"/>
            <w:vAlign w:val="center"/>
          </w:tcPr>
          <w:p w14:paraId="532A89C7" w14:textId="77777777" w:rsidR="00457841" w:rsidRDefault="00457841" w:rsidP="00547985">
            <w:r>
              <w:t>..aktivitet.aktivitetstid</w:t>
            </w:r>
          </w:p>
        </w:tc>
        <w:tc>
          <w:tcPr>
            <w:tcW w:w="2053" w:type="dxa"/>
            <w:vAlign w:val="center"/>
          </w:tcPr>
          <w:p w14:paraId="21F478DA" w14:textId="77777777" w:rsidR="00457841" w:rsidRDefault="00457841" w:rsidP="00547985">
            <w:r>
              <w:t xml:space="preserve">PartiellDatumPeriod </w:t>
            </w:r>
            <w:r>
              <w:lastRenderedPageBreak/>
              <w:t xml:space="preserve">(se </w:t>
            </w:r>
            <w:r>
              <w:fldChar w:fldCharType="begin"/>
            </w:r>
            <w:r>
              <w:instrText xml:space="preserve"> REF _Ref283565916 \r \h </w:instrText>
            </w:r>
            <w:r>
              <w:fldChar w:fldCharType="separate"/>
            </w:r>
            <w:r>
              <w:t>6.7.15</w:t>
            </w:r>
            <w:r>
              <w:fldChar w:fldCharType="end"/>
            </w:r>
            <w:r>
              <w:t>)</w:t>
            </w:r>
          </w:p>
        </w:tc>
        <w:tc>
          <w:tcPr>
            <w:tcW w:w="3427" w:type="dxa"/>
            <w:vAlign w:val="center"/>
          </w:tcPr>
          <w:p w14:paraId="3ACD09B4" w14:textId="77777777" w:rsidR="00457841" w:rsidRDefault="00457841" w:rsidP="00547985">
            <w:r>
              <w:lastRenderedPageBreak/>
              <w:t>Tid som anger när aktiviteten utförs</w:t>
            </w:r>
          </w:p>
        </w:tc>
        <w:tc>
          <w:tcPr>
            <w:tcW w:w="1348" w:type="dxa"/>
            <w:vAlign w:val="center"/>
          </w:tcPr>
          <w:p w14:paraId="66FA154E" w14:textId="77777777" w:rsidR="00457841" w:rsidRDefault="00457841" w:rsidP="00547985">
            <w:r>
              <w:t>0..1</w:t>
            </w:r>
          </w:p>
        </w:tc>
      </w:tr>
      <w:tr w:rsidR="00457841" w14:paraId="486D100F" w14:textId="77777777" w:rsidTr="00547985">
        <w:tc>
          <w:tcPr>
            <w:tcW w:w="3854" w:type="dxa"/>
            <w:vAlign w:val="center"/>
          </w:tcPr>
          <w:p w14:paraId="42600076" w14:textId="77777777" w:rsidR="00457841" w:rsidRDefault="00457841" w:rsidP="00547985">
            <w:r>
              <w:lastRenderedPageBreak/>
              <w:t>..aktivitet.beskrivning</w:t>
            </w:r>
          </w:p>
        </w:tc>
        <w:tc>
          <w:tcPr>
            <w:tcW w:w="2053" w:type="dxa"/>
            <w:vAlign w:val="center"/>
          </w:tcPr>
          <w:p w14:paraId="77FE94D7" w14:textId="77777777" w:rsidR="00457841" w:rsidRDefault="00457841" w:rsidP="00547985">
            <w:r>
              <w:t>String</w:t>
            </w:r>
          </w:p>
        </w:tc>
        <w:tc>
          <w:tcPr>
            <w:tcW w:w="3427" w:type="dxa"/>
            <w:vAlign w:val="center"/>
          </w:tcPr>
          <w:p w14:paraId="7CA10479" w14:textId="77777777" w:rsidR="00457841" w:rsidRDefault="00457841" w:rsidP="00547985">
            <w:r>
              <w:t>En eventuell fritext som hänger ihop med aktivitetskoden.</w:t>
            </w:r>
          </w:p>
        </w:tc>
        <w:tc>
          <w:tcPr>
            <w:tcW w:w="1348" w:type="dxa"/>
            <w:vAlign w:val="center"/>
          </w:tcPr>
          <w:p w14:paraId="48358646" w14:textId="77777777" w:rsidR="00457841" w:rsidRDefault="00457841" w:rsidP="00547985">
            <w:r>
              <w:t>0..1</w:t>
            </w:r>
          </w:p>
        </w:tc>
      </w:tr>
      <w:tr w:rsidR="00457841" w14:paraId="4D942469" w14:textId="77777777" w:rsidTr="00547985">
        <w:tc>
          <w:tcPr>
            <w:tcW w:w="3854" w:type="dxa"/>
            <w:vAlign w:val="center"/>
          </w:tcPr>
          <w:p w14:paraId="1B0DE71E" w14:textId="77777777" w:rsidR="00457841" w:rsidRDefault="00457841" w:rsidP="00547985">
            <w:r>
              <w:t>..aktivitet.utforsVidEnhet</w:t>
            </w:r>
          </w:p>
        </w:tc>
        <w:tc>
          <w:tcPr>
            <w:tcW w:w="2053" w:type="dxa"/>
            <w:vAlign w:val="center"/>
          </w:tcPr>
          <w:p w14:paraId="7F68314D" w14:textId="77777777" w:rsidR="00457841" w:rsidRDefault="00457841" w:rsidP="00547985">
            <w:r>
              <w:t xml:space="preserve"> Enhet (se </w:t>
            </w:r>
            <w:r>
              <w:fldChar w:fldCharType="begin"/>
            </w:r>
            <w:r>
              <w:instrText xml:space="preserve"> REF _Ref283566592 \r \h </w:instrText>
            </w:r>
            <w:r>
              <w:fldChar w:fldCharType="separate"/>
            </w:r>
            <w:r>
              <w:t>6.7.5</w:t>
            </w:r>
            <w:r>
              <w:fldChar w:fldCharType="end"/>
            </w:r>
            <w:r>
              <w:t>)</w:t>
            </w:r>
          </w:p>
        </w:tc>
        <w:tc>
          <w:tcPr>
            <w:tcW w:w="3427" w:type="dxa"/>
            <w:vAlign w:val="center"/>
          </w:tcPr>
          <w:p w14:paraId="5B385B25" w14:textId="77777777" w:rsidR="00457841" w:rsidRDefault="00457841" w:rsidP="00547985">
            <w:r>
              <w:t>Enhet där aktivitet utförs</w:t>
            </w:r>
          </w:p>
        </w:tc>
        <w:tc>
          <w:tcPr>
            <w:tcW w:w="1348" w:type="dxa"/>
            <w:vAlign w:val="center"/>
          </w:tcPr>
          <w:p w14:paraId="1C0D842B" w14:textId="77777777" w:rsidR="00457841" w:rsidRDefault="00457841" w:rsidP="00547985">
            <w:r>
              <w:t>0..1</w:t>
            </w:r>
          </w:p>
        </w:tc>
      </w:tr>
      <w:tr w:rsidR="00457841" w14:paraId="0E350406" w14:textId="77777777" w:rsidTr="00547985">
        <w:tc>
          <w:tcPr>
            <w:tcW w:w="3854" w:type="dxa"/>
            <w:vAlign w:val="center"/>
          </w:tcPr>
          <w:p w14:paraId="4745B23A" w14:textId="77777777" w:rsidR="00457841" w:rsidRDefault="00457841" w:rsidP="00547985">
            <w:r>
              <w:t>..aktivitet.beskrivsAv</w:t>
            </w:r>
          </w:p>
        </w:tc>
        <w:tc>
          <w:tcPr>
            <w:tcW w:w="2053" w:type="dxa"/>
            <w:vAlign w:val="center"/>
          </w:tcPr>
          <w:p w14:paraId="57D32BFE" w14:textId="77777777" w:rsidR="00457841" w:rsidRDefault="00457841" w:rsidP="00547985">
            <w:r>
              <w:t xml:space="preserve"> Utforarroll (se </w:t>
            </w:r>
            <w:r>
              <w:fldChar w:fldCharType="begin"/>
            </w:r>
            <w:r>
              <w:instrText xml:space="preserve"> REF _Ref283567597 \r \h </w:instrText>
            </w:r>
            <w:r>
              <w:fldChar w:fldCharType="separate"/>
            </w:r>
            <w:r>
              <w:t>6.7.7</w:t>
            </w:r>
            <w:r>
              <w:fldChar w:fldCharType="end"/>
            </w:r>
            <w:r>
              <w:t>)</w:t>
            </w:r>
          </w:p>
        </w:tc>
        <w:tc>
          <w:tcPr>
            <w:tcW w:w="3427" w:type="dxa"/>
            <w:vAlign w:val="center"/>
          </w:tcPr>
          <w:p w14:paraId="5B4B8FB4" w14:textId="77777777" w:rsidR="00457841" w:rsidRDefault="00457841" w:rsidP="00547985">
            <w:r>
              <w:t>Utförarroll</w:t>
            </w:r>
          </w:p>
        </w:tc>
        <w:tc>
          <w:tcPr>
            <w:tcW w:w="1348" w:type="dxa"/>
            <w:vAlign w:val="center"/>
          </w:tcPr>
          <w:p w14:paraId="7CD4E3D3" w14:textId="77777777" w:rsidR="00457841" w:rsidRDefault="00457841" w:rsidP="00547985">
            <w:r>
              <w:t>0..*</w:t>
            </w:r>
          </w:p>
        </w:tc>
      </w:tr>
      <w:tr w:rsidR="00457841" w14:paraId="2DF6A863" w14:textId="77777777" w:rsidTr="00547985">
        <w:tc>
          <w:tcPr>
            <w:tcW w:w="3854" w:type="dxa"/>
            <w:vAlign w:val="center"/>
          </w:tcPr>
          <w:p w14:paraId="22E82316" w14:textId="77777777" w:rsidR="00457841" w:rsidRDefault="00457841" w:rsidP="00547985">
            <w:r>
              <w:rPr>
                <w:rFonts w:eastAsia="Times New Roman"/>
              </w:rPr>
              <w:t>..aktivitet.forekomst</w:t>
            </w:r>
          </w:p>
        </w:tc>
        <w:tc>
          <w:tcPr>
            <w:tcW w:w="2053" w:type="dxa"/>
            <w:vAlign w:val="center"/>
          </w:tcPr>
          <w:p w14:paraId="3E96D2B7" w14:textId="77777777" w:rsidR="00457841" w:rsidRDefault="00457841" w:rsidP="00547985">
            <w:r>
              <w:rPr>
                <w:rFonts w:eastAsia="Times New Roman"/>
              </w:rPr>
              <w:t>Boolean</w:t>
            </w:r>
          </w:p>
        </w:tc>
        <w:tc>
          <w:tcPr>
            <w:tcW w:w="3427" w:type="dxa"/>
            <w:vAlign w:val="center"/>
          </w:tcPr>
          <w:p w14:paraId="3B1E9A83" w14:textId="77777777" w:rsidR="00457841" w:rsidRDefault="00457841" w:rsidP="00547985">
            <w:r>
              <w:t>Förekomst används för att beskriva om aktiviteten förekommer eller inte.</w:t>
            </w:r>
          </w:p>
        </w:tc>
        <w:tc>
          <w:tcPr>
            <w:tcW w:w="1348" w:type="dxa"/>
            <w:vAlign w:val="center"/>
          </w:tcPr>
          <w:p w14:paraId="201A59E0" w14:textId="77777777" w:rsidR="00457841" w:rsidRDefault="00457841" w:rsidP="00547985">
            <w:r>
              <w:rPr>
                <w:rFonts w:eastAsia="Times New Roman"/>
              </w:rPr>
              <w:t>0..1</w:t>
            </w:r>
          </w:p>
        </w:tc>
      </w:tr>
      <w:tr w:rsidR="00457841" w14:paraId="4D4F2FAD" w14:textId="77777777" w:rsidTr="00547985">
        <w:tc>
          <w:tcPr>
            <w:tcW w:w="3854" w:type="dxa"/>
            <w:vAlign w:val="center"/>
          </w:tcPr>
          <w:p w14:paraId="6AA6B8C7" w14:textId="77777777" w:rsidR="00457841" w:rsidRDefault="00457841" w:rsidP="00547985">
            <w:r>
              <w:t>utlatande.rekommendation</w:t>
            </w:r>
          </w:p>
        </w:tc>
        <w:tc>
          <w:tcPr>
            <w:tcW w:w="2053" w:type="dxa"/>
            <w:vAlign w:val="center"/>
          </w:tcPr>
          <w:p w14:paraId="190B89D4" w14:textId="77777777" w:rsidR="00457841" w:rsidRDefault="00457841" w:rsidP="00547985">
            <w:r>
              <w:t> </w:t>
            </w:r>
          </w:p>
        </w:tc>
        <w:tc>
          <w:tcPr>
            <w:tcW w:w="3427" w:type="dxa"/>
            <w:vAlign w:val="center"/>
          </w:tcPr>
          <w:p w14:paraId="6AB35431" w14:textId="77777777" w:rsidR="00457841" w:rsidRDefault="00457841" w:rsidP="00547985">
            <w:r>
              <w:t>Rekommendation</w:t>
            </w:r>
          </w:p>
        </w:tc>
        <w:tc>
          <w:tcPr>
            <w:tcW w:w="1348" w:type="dxa"/>
            <w:vAlign w:val="center"/>
          </w:tcPr>
          <w:p w14:paraId="7CB1D542" w14:textId="77777777" w:rsidR="00457841" w:rsidRDefault="00457841" w:rsidP="00547985">
            <w:r>
              <w:t>0..*</w:t>
            </w:r>
          </w:p>
        </w:tc>
      </w:tr>
      <w:tr w:rsidR="00457841" w14:paraId="0BBB7A19" w14:textId="77777777" w:rsidTr="00547985">
        <w:tc>
          <w:tcPr>
            <w:tcW w:w="3854" w:type="dxa"/>
            <w:vAlign w:val="center"/>
          </w:tcPr>
          <w:p w14:paraId="71E4CC7F" w14:textId="77777777" w:rsidR="00457841" w:rsidRDefault="00457841" w:rsidP="00547985">
            <w:r>
              <w:t>..rekommendation.rekommendationskod</w:t>
            </w:r>
          </w:p>
        </w:tc>
        <w:tc>
          <w:tcPr>
            <w:tcW w:w="2053" w:type="dxa"/>
            <w:vAlign w:val="center"/>
          </w:tcPr>
          <w:p w14:paraId="71861D5E" w14:textId="77777777" w:rsidR="00457841" w:rsidRDefault="00457841" w:rsidP="00547985">
            <w:r>
              <w:t>CV</w:t>
            </w:r>
          </w:p>
        </w:tc>
        <w:tc>
          <w:tcPr>
            <w:tcW w:w="3427" w:type="dxa"/>
            <w:vAlign w:val="center"/>
          </w:tcPr>
          <w:p w14:paraId="41219B74" w14:textId="77777777" w:rsidR="00457841" w:rsidRDefault="00457841" w:rsidP="00547985">
            <w:r>
              <w:t>Kodverk som beskriver den rekommendation som intygsutfärdaren har gjort</w:t>
            </w:r>
          </w:p>
        </w:tc>
        <w:tc>
          <w:tcPr>
            <w:tcW w:w="1348" w:type="dxa"/>
            <w:vAlign w:val="center"/>
          </w:tcPr>
          <w:p w14:paraId="4155982B" w14:textId="77777777" w:rsidR="00457841" w:rsidRDefault="00457841" w:rsidP="00547985">
            <w:r>
              <w:t>1</w:t>
            </w:r>
          </w:p>
        </w:tc>
      </w:tr>
      <w:tr w:rsidR="00457841" w14:paraId="64C4A5F1" w14:textId="77777777" w:rsidTr="00547985">
        <w:tc>
          <w:tcPr>
            <w:tcW w:w="3854" w:type="dxa"/>
            <w:vAlign w:val="center"/>
          </w:tcPr>
          <w:p w14:paraId="3247C7B5" w14:textId="77777777" w:rsidR="00457841" w:rsidRDefault="00457841" w:rsidP="00547985">
            <w:r>
              <w:t>..rekommendation.beskrivning</w:t>
            </w:r>
          </w:p>
        </w:tc>
        <w:tc>
          <w:tcPr>
            <w:tcW w:w="2053" w:type="dxa"/>
            <w:vAlign w:val="center"/>
          </w:tcPr>
          <w:p w14:paraId="06C52E31" w14:textId="77777777" w:rsidR="00457841" w:rsidRDefault="00457841" w:rsidP="00547985">
            <w:r>
              <w:t>string</w:t>
            </w:r>
          </w:p>
        </w:tc>
        <w:tc>
          <w:tcPr>
            <w:tcW w:w="3427" w:type="dxa"/>
            <w:vAlign w:val="center"/>
          </w:tcPr>
          <w:p w14:paraId="5589D38F" w14:textId="77777777" w:rsidR="00457841" w:rsidRDefault="00457841" w:rsidP="00547985">
            <w:r>
              <w:t>Beskrivning av den rekommendation som intygsutfärdaren har gjort</w:t>
            </w:r>
          </w:p>
        </w:tc>
        <w:tc>
          <w:tcPr>
            <w:tcW w:w="1348" w:type="dxa"/>
            <w:vAlign w:val="center"/>
          </w:tcPr>
          <w:p w14:paraId="2385F2E9" w14:textId="77777777" w:rsidR="00457841" w:rsidRDefault="00457841" w:rsidP="00547985">
            <w:r>
              <w:t>0..1</w:t>
            </w:r>
          </w:p>
        </w:tc>
      </w:tr>
      <w:tr w:rsidR="00457841" w14:paraId="6E52C277" w14:textId="77777777" w:rsidTr="00547985">
        <w:tc>
          <w:tcPr>
            <w:tcW w:w="3854" w:type="dxa"/>
            <w:vAlign w:val="center"/>
          </w:tcPr>
          <w:p w14:paraId="671EEB76" w14:textId="77777777" w:rsidR="00457841" w:rsidRDefault="00457841" w:rsidP="00547985">
            <w:r>
              <w:t>..rekommendation.sjukdomskannedom</w:t>
            </w:r>
          </w:p>
        </w:tc>
        <w:tc>
          <w:tcPr>
            <w:tcW w:w="2053" w:type="dxa"/>
            <w:vAlign w:val="center"/>
          </w:tcPr>
          <w:p w14:paraId="283BF0B3" w14:textId="77777777" w:rsidR="00457841" w:rsidRDefault="00457841" w:rsidP="00547985">
            <w:r>
              <w:t>CV</w:t>
            </w:r>
          </w:p>
        </w:tc>
        <w:tc>
          <w:tcPr>
            <w:tcW w:w="3427" w:type="dxa"/>
            <w:vAlign w:val="center"/>
          </w:tcPr>
          <w:p w14:paraId="1E8DCCE9" w14:textId="77777777" w:rsidR="00457841" w:rsidRDefault="00457841" w:rsidP="00547985">
            <w:r>
              <w:t>Kodverk som beskriver om aktuell sjukdom/komplikation som rekommendationen baseras på är känd sedan tidigare</w:t>
            </w:r>
          </w:p>
        </w:tc>
        <w:tc>
          <w:tcPr>
            <w:tcW w:w="1348" w:type="dxa"/>
            <w:vAlign w:val="center"/>
          </w:tcPr>
          <w:p w14:paraId="40FABDDE" w14:textId="77777777" w:rsidR="00457841" w:rsidRDefault="00457841" w:rsidP="00547985">
            <w:r>
              <w:t>1</w:t>
            </w:r>
          </w:p>
        </w:tc>
      </w:tr>
      <w:tr w:rsidR="00457841" w14:paraId="1D4686F6" w14:textId="77777777" w:rsidTr="00547985">
        <w:tc>
          <w:tcPr>
            <w:tcW w:w="3854" w:type="dxa"/>
            <w:vAlign w:val="center"/>
          </w:tcPr>
          <w:p w14:paraId="77FB40BE" w14:textId="77777777" w:rsidR="00457841" w:rsidRDefault="00457841" w:rsidP="00547985">
            <w:r>
              <w:t>utlatande.observation</w:t>
            </w:r>
          </w:p>
        </w:tc>
        <w:tc>
          <w:tcPr>
            <w:tcW w:w="2053" w:type="dxa"/>
            <w:vAlign w:val="center"/>
          </w:tcPr>
          <w:p w14:paraId="7CEFC06A" w14:textId="77777777" w:rsidR="00457841" w:rsidRDefault="00457841" w:rsidP="00547985">
            <w:r>
              <w:t> Observation</w:t>
            </w:r>
          </w:p>
        </w:tc>
        <w:tc>
          <w:tcPr>
            <w:tcW w:w="3427" w:type="dxa"/>
            <w:vAlign w:val="center"/>
          </w:tcPr>
          <w:p w14:paraId="14B5AB68" w14:textId="77777777" w:rsidR="00457841" w:rsidRDefault="00457841" w:rsidP="00547985">
            <w:r>
              <w:t>Observation</w:t>
            </w:r>
          </w:p>
        </w:tc>
        <w:tc>
          <w:tcPr>
            <w:tcW w:w="1348" w:type="dxa"/>
            <w:vAlign w:val="center"/>
          </w:tcPr>
          <w:p w14:paraId="187D62DD" w14:textId="77777777" w:rsidR="00457841" w:rsidRDefault="00457841" w:rsidP="00547985">
            <w:r>
              <w:t>0..*</w:t>
            </w:r>
          </w:p>
        </w:tc>
      </w:tr>
      <w:tr w:rsidR="00457841" w14:paraId="193BCB93" w14:textId="77777777" w:rsidTr="00547985">
        <w:tc>
          <w:tcPr>
            <w:tcW w:w="3854" w:type="dxa"/>
            <w:vAlign w:val="center"/>
          </w:tcPr>
          <w:p w14:paraId="35B45A91" w14:textId="77777777" w:rsidR="00457841" w:rsidRDefault="00457841" w:rsidP="00547985">
            <w:r>
              <w:rPr>
                <w:rFonts w:eastAsia="Times New Roman"/>
              </w:rPr>
              <w:t>..observation.observations-id</w:t>
            </w:r>
          </w:p>
        </w:tc>
        <w:tc>
          <w:tcPr>
            <w:tcW w:w="2053" w:type="dxa"/>
            <w:vAlign w:val="center"/>
          </w:tcPr>
          <w:p w14:paraId="6303464A" w14:textId="77777777" w:rsidR="00457841" w:rsidRDefault="00457841" w:rsidP="00547985">
            <w:r>
              <w:rPr>
                <w:rFonts w:eastAsia="Times New Roman"/>
              </w:rPr>
              <w:t>II</w:t>
            </w:r>
          </w:p>
        </w:tc>
        <w:tc>
          <w:tcPr>
            <w:tcW w:w="3427" w:type="dxa"/>
            <w:vAlign w:val="center"/>
          </w:tcPr>
          <w:p w14:paraId="0FAC6804" w14:textId="77777777" w:rsidR="00457841" w:rsidRDefault="00457841" w:rsidP="00547985">
            <w:r>
              <w:t xml:space="preserve">Identifierare för observation. </w:t>
            </w:r>
          </w:p>
        </w:tc>
        <w:tc>
          <w:tcPr>
            <w:tcW w:w="1348" w:type="dxa"/>
            <w:vAlign w:val="center"/>
          </w:tcPr>
          <w:p w14:paraId="641F20D7" w14:textId="77777777" w:rsidR="00457841" w:rsidRDefault="00457841" w:rsidP="00547985">
            <w:r>
              <w:rPr>
                <w:rFonts w:eastAsia="Times New Roman"/>
              </w:rPr>
              <w:t>0..1</w:t>
            </w:r>
          </w:p>
        </w:tc>
      </w:tr>
      <w:tr w:rsidR="00457841" w14:paraId="2D66CC0C" w14:textId="77777777" w:rsidTr="00547985">
        <w:tc>
          <w:tcPr>
            <w:tcW w:w="3854" w:type="dxa"/>
            <w:vAlign w:val="center"/>
          </w:tcPr>
          <w:p w14:paraId="25FD765C" w14:textId="77777777" w:rsidR="00457841" w:rsidRDefault="00457841" w:rsidP="00547985">
            <w:r>
              <w:t>..observation.observationskategori</w:t>
            </w:r>
          </w:p>
        </w:tc>
        <w:tc>
          <w:tcPr>
            <w:tcW w:w="2053" w:type="dxa"/>
            <w:vAlign w:val="center"/>
          </w:tcPr>
          <w:p w14:paraId="07B2647E" w14:textId="77777777" w:rsidR="00457841" w:rsidRDefault="00457841" w:rsidP="00547985">
            <w:r>
              <w:t>CV</w:t>
            </w:r>
          </w:p>
        </w:tc>
        <w:tc>
          <w:tcPr>
            <w:tcW w:w="3427" w:type="dxa"/>
            <w:vAlign w:val="center"/>
          </w:tcPr>
          <w:p w14:paraId="61C5EAAC" w14:textId="77777777" w:rsidR="00457841" w:rsidRDefault="00457841" w:rsidP="00547985">
            <w:r>
              <w:t>Övergripande beskrivning av vilken typ av observation som avses.</w:t>
            </w:r>
          </w:p>
        </w:tc>
        <w:tc>
          <w:tcPr>
            <w:tcW w:w="1348" w:type="dxa"/>
            <w:vAlign w:val="center"/>
          </w:tcPr>
          <w:p w14:paraId="00C8AB78" w14:textId="77777777" w:rsidR="00457841" w:rsidRDefault="00457841" w:rsidP="00547985">
            <w:r>
              <w:t>0..1</w:t>
            </w:r>
          </w:p>
        </w:tc>
      </w:tr>
      <w:tr w:rsidR="00457841" w14:paraId="676FC75F" w14:textId="77777777" w:rsidTr="00547985">
        <w:tc>
          <w:tcPr>
            <w:tcW w:w="3854" w:type="dxa"/>
            <w:vAlign w:val="center"/>
          </w:tcPr>
          <w:p w14:paraId="5BAEBDB4" w14:textId="77777777" w:rsidR="00457841" w:rsidRDefault="00457841" w:rsidP="00547985">
            <w:r>
              <w:t>..observation.observationskod</w:t>
            </w:r>
          </w:p>
        </w:tc>
        <w:tc>
          <w:tcPr>
            <w:tcW w:w="2053" w:type="dxa"/>
            <w:vAlign w:val="center"/>
          </w:tcPr>
          <w:p w14:paraId="59B08375" w14:textId="77777777" w:rsidR="00457841" w:rsidRDefault="00457841" w:rsidP="00547985">
            <w:r>
              <w:t>CV</w:t>
            </w:r>
          </w:p>
        </w:tc>
        <w:tc>
          <w:tcPr>
            <w:tcW w:w="3427" w:type="dxa"/>
            <w:vAlign w:val="center"/>
          </w:tcPr>
          <w:p w14:paraId="63B01896" w14:textId="77777777" w:rsidR="00457841" w:rsidRDefault="00457841" w:rsidP="00547985">
            <w:r>
              <w:t>Kod och text som anger aktuell observation</w:t>
            </w:r>
          </w:p>
        </w:tc>
        <w:tc>
          <w:tcPr>
            <w:tcW w:w="1348" w:type="dxa"/>
            <w:vAlign w:val="center"/>
          </w:tcPr>
          <w:p w14:paraId="75AC20B5" w14:textId="77777777" w:rsidR="00457841" w:rsidRDefault="00457841" w:rsidP="00547985">
            <w:r>
              <w:t>0..1</w:t>
            </w:r>
          </w:p>
        </w:tc>
      </w:tr>
      <w:tr w:rsidR="00457841" w14:paraId="6B1C254B" w14:textId="77777777" w:rsidTr="00547985">
        <w:tc>
          <w:tcPr>
            <w:tcW w:w="3854" w:type="dxa"/>
            <w:vAlign w:val="center"/>
          </w:tcPr>
          <w:p w14:paraId="46407F06" w14:textId="77777777" w:rsidR="00457841" w:rsidRDefault="00457841" w:rsidP="00547985">
            <w:r>
              <w:t>..observation.beskrivning</w:t>
            </w:r>
          </w:p>
        </w:tc>
        <w:tc>
          <w:tcPr>
            <w:tcW w:w="2053" w:type="dxa"/>
            <w:vAlign w:val="center"/>
          </w:tcPr>
          <w:p w14:paraId="3355D828" w14:textId="77777777" w:rsidR="00457841" w:rsidRDefault="00457841" w:rsidP="00547985">
            <w:r>
              <w:t>String</w:t>
            </w:r>
          </w:p>
        </w:tc>
        <w:tc>
          <w:tcPr>
            <w:tcW w:w="3427" w:type="dxa"/>
            <w:vAlign w:val="center"/>
          </w:tcPr>
          <w:p w14:paraId="7F523B3D" w14:textId="77777777" w:rsidR="00457841" w:rsidRDefault="00457841" w:rsidP="00547985">
            <w:r>
              <w:t>Beskrivning av observationen observation</w:t>
            </w:r>
          </w:p>
        </w:tc>
        <w:tc>
          <w:tcPr>
            <w:tcW w:w="1348" w:type="dxa"/>
            <w:vAlign w:val="center"/>
          </w:tcPr>
          <w:p w14:paraId="10B782A8" w14:textId="77777777" w:rsidR="00457841" w:rsidRDefault="00457841" w:rsidP="00547985">
            <w:r>
              <w:t>0..1</w:t>
            </w:r>
          </w:p>
        </w:tc>
      </w:tr>
      <w:tr w:rsidR="00457841" w14:paraId="70523A49" w14:textId="77777777" w:rsidTr="00547985">
        <w:tc>
          <w:tcPr>
            <w:tcW w:w="3854" w:type="dxa"/>
            <w:vAlign w:val="center"/>
          </w:tcPr>
          <w:p w14:paraId="31CFAC47" w14:textId="77777777" w:rsidR="00457841" w:rsidRDefault="00457841" w:rsidP="00547985">
            <w:r>
              <w:t>..observation.observationsperiod</w:t>
            </w:r>
          </w:p>
        </w:tc>
        <w:tc>
          <w:tcPr>
            <w:tcW w:w="2053" w:type="dxa"/>
            <w:vAlign w:val="center"/>
          </w:tcPr>
          <w:p w14:paraId="0710E75A" w14:textId="77777777" w:rsidR="00457841" w:rsidRDefault="00457841" w:rsidP="00547985">
            <w:r>
              <w:t>PartiellDatumPeriod</w:t>
            </w:r>
          </w:p>
        </w:tc>
        <w:tc>
          <w:tcPr>
            <w:tcW w:w="3427" w:type="dxa"/>
            <w:vAlign w:val="center"/>
          </w:tcPr>
          <w:p w14:paraId="2E882D15" w14:textId="77777777" w:rsidR="00457841" w:rsidRDefault="00457841" w:rsidP="00547985">
            <w:r>
              <w:t>Period under vilken observationen är aktuell eller varaktig.</w:t>
            </w:r>
          </w:p>
        </w:tc>
        <w:tc>
          <w:tcPr>
            <w:tcW w:w="1348" w:type="dxa"/>
            <w:vAlign w:val="center"/>
          </w:tcPr>
          <w:p w14:paraId="393639C0" w14:textId="77777777" w:rsidR="00457841" w:rsidRDefault="00457841" w:rsidP="00547985">
            <w:r>
              <w:t>0..1</w:t>
            </w:r>
          </w:p>
        </w:tc>
      </w:tr>
      <w:tr w:rsidR="00457841" w14:paraId="646BBCD6" w14:textId="77777777" w:rsidTr="00547985">
        <w:tc>
          <w:tcPr>
            <w:tcW w:w="3854" w:type="dxa"/>
            <w:vAlign w:val="center"/>
          </w:tcPr>
          <w:p w14:paraId="1D9303EC" w14:textId="77777777" w:rsidR="00457841" w:rsidRDefault="00457841" w:rsidP="00547985">
            <w:r>
              <w:t>..observation.varde</w:t>
            </w:r>
          </w:p>
        </w:tc>
        <w:tc>
          <w:tcPr>
            <w:tcW w:w="2053" w:type="dxa"/>
            <w:vAlign w:val="center"/>
          </w:tcPr>
          <w:p w14:paraId="2C0A42E3" w14:textId="77777777" w:rsidR="00457841" w:rsidRDefault="00457841" w:rsidP="00547985">
            <w:r>
              <w:t>any *</w:t>
            </w:r>
          </w:p>
        </w:tc>
        <w:tc>
          <w:tcPr>
            <w:tcW w:w="3427" w:type="dxa"/>
            <w:vAlign w:val="center"/>
          </w:tcPr>
          <w:p w14:paraId="20B4C340" w14:textId="77777777" w:rsidR="00457841" w:rsidRDefault="00457841" w:rsidP="00547985">
            <w:r>
              <w:t>Värde som är resultat av observationen.</w:t>
            </w:r>
          </w:p>
        </w:tc>
        <w:tc>
          <w:tcPr>
            <w:tcW w:w="1348" w:type="dxa"/>
            <w:vAlign w:val="center"/>
          </w:tcPr>
          <w:p w14:paraId="51B33E59" w14:textId="77777777" w:rsidR="00457841" w:rsidRDefault="00457841" w:rsidP="00547985">
            <w:r>
              <w:t>0..*</w:t>
            </w:r>
          </w:p>
        </w:tc>
      </w:tr>
      <w:tr w:rsidR="00457841" w14:paraId="18512E6A" w14:textId="77777777" w:rsidTr="00547985">
        <w:tc>
          <w:tcPr>
            <w:tcW w:w="3854" w:type="dxa"/>
            <w:vAlign w:val="center"/>
          </w:tcPr>
          <w:p w14:paraId="14385C26" w14:textId="77777777" w:rsidR="00457841" w:rsidRDefault="00457841" w:rsidP="00547985">
            <w:r>
              <w:t>..observation.utforsAv</w:t>
            </w:r>
          </w:p>
        </w:tc>
        <w:tc>
          <w:tcPr>
            <w:tcW w:w="2053" w:type="dxa"/>
            <w:vAlign w:val="center"/>
          </w:tcPr>
          <w:p w14:paraId="5133E1B0" w14:textId="77777777" w:rsidR="00457841" w:rsidRDefault="00457841" w:rsidP="00547985">
            <w:r>
              <w:t xml:space="preserve"> Utforarroll (se </w:t>
            </w:r>
            <w:r>
              <w:fldChar w:fldCharType="begin"/>
            </w:r>
            <w:r>
              <w:instrText xml:space="preserve"> REF _Ref283567597 \r \h </w:instrText>
            </w:r>
            <w:r>
              <w:fldChar w:fldCharType="separate"/>
            </w:r>
            <w:r>
              <w:t>6.7.7</w:t>
            </w:r>
            <w:r>
              <w:fldChar w:fldCharType="end"/>
            </w:r>
            <w:r>
              <w:t>)</w:t>
            </w:r>
          </w:p>
        </w:tc>
        <w:tc>
          <w:tcPr>
            <w:tcW w:w="3427" w:type="dxa"/>
            <w:vAlign w:val="center"/>
          </w:tcPr>
          <w:p w14:paraId="4E660C81" w14:textId="77777777" w:rsidR="00457841" w:rsidRDefault="00457841" w:rsidP="00547985">
            <w:r>
              <w:t>Utförarroll</w:t>
            </w:r>
          </w:p>
        </w:tc>
        <w:tc>
          <w:tcPr>
            <w:tcW w:w="1348" w:type="dxa"/>
            <w:vAlign w:val="center"/>
          </w:tcPr>
          <w:p w14:paraId="3BFA9C76" w14:textId="77777777" w:rsidR="00457841" w:rsidRDefault="00457841" w:rsidP="00547985">
            <w:r>
              <w:t>0..1</w:t>
            </w:r>
          </w:p>
        </w:tc>
      </w:tr>
      <w:tr w:rsidR="00457841" w14:paraId="77FD2251" w14:textId="77777777" w:rsidTr="00547985">
        <w:tc>
          <w:tcPr>
            <w:tcW w:w="3854" w:type="dxa"/>
            <w:vAlign w:val="center"/>
          </w:tcPr>
          <w:p w14:paraId="7D6E6049" w14:textId="77777777" w:rsidR="00457841" w:rsidRDefault="00457841" w:rsidP="00547985">
            <w:r>
              <w:rPr>
                <w:rFonts w:eastAsia="Times New Roman"/>
              </w:rPr>
              <w:t>..observation.observationstid</w:t>
            </w:r>
          </w:p>
        </w:tc>
        <w:tc>
          <w:tcPr>
            <w:tcW w:w="2053" w:type="dxa"/>
            <w:vAlign w:val="center"/>
          </w:tcPr>
          <w:p w14:paraId="0E70D12D" w14:textId="77777777" w:rsidR="00457841" w:rsidRDefault="00457841" w:rsidP="00547985">
            <w:r>
              <w:rPr>
                <w:rFonts w:eastAsia="Times New Roman"/>
              </w:rPr>
              <w:t>Datum</w:t>
            </w:r>
          </w:p>
        </w:tc>
        <w:tc>
          <w:tcPr>
            <w:tcW w:w="3427" w:type="dxa"/>
            <w:vAlign w:val="center"/>
          </w:tcPr>
          <w:p w14:paraId="19155A2E" w14:textId="77777777" w:rsidR="00457841" w:rsidRDefault="00457841" w:rsidP="00547985">
            <w:r>
              <w:rPr>
                <w:rFonts w:eastAsia="Times New Roman"/>
              </w:rPr>
              <w:t>Tidpunkt då observationen genomfördes</w:t>
            </w:r>
          </w:p>
        </w:tc>
        <w:tc>
          <w:tcPr>
            <w:tcW w:w="1348" w:type="dxa"/>
            <w:vAlign w:val="center"/>
          </w:tcPr>
          <w:p w14:paraId="63315E57" w14:textId="77777777" w:rsidR="00457841" w:rsidRDefault="00457841" w:rsidP="00547985">
            <w:r>
              <w:rPr>
                <w:rFonts w:eastAsia="Times New Roman"/>
              </w:rPr>
              <w:t>0..1</w:t>
            </w:r>
          </w:p>
        </w:tc>
      </w:tr>
      <w:tr w:rsidR="00457841" w14:paraId="0E40D0E4" w14:textId="77777777" w:rsidTr="00547985">
        <w:tc>
          <w:tcPr>
            <w:tcW w:w="3854" w:type="dxa"/>
            <w:vAlign w:val="center"/>
          </w:tcPr>
          <w:p w14:paraId="451A8126" w14:textId="77777777" w:rsidR="00457841" w:rsidRDefault="00457841" w:rsidP="00547985">
            <w:r>
              <w:rPr>
                <w:rFonts w:eastAsia="Times New Roman"/>
              </w:rPr>
              <w:t>..observation.forekomst</w:t>
            </w:r>
          </w:p>
        </w:tc>
        <w:tc>
          <w:tcPr>
            <w:tcW w:w="2053" w:type="dxa"/>
            <w:vAlign w:val="center"/>
          </w:tcPr>
          <w:p w14:paraId="24D9753C" w14:textId="77777777" w:rsidR="00457841" w:rsidRDefault="00457841" w:rsidP="00547985">
            <w:r>
              <w:rPr>
                <w:rFonts w:eastAsia="Times New Roman"/>
              </w:rPr>
              <w:t>Boolean</w:t>
            </w:r>
          </w:p>
        </w:tc>
        <w:tc>
          <w:tcPr>
            <w:tcW w:w="3427" w:type="dxa"/>
            <w:vAlign w:val="center"/>
          </w:tcPr>
          <w:p w14:paraId="45733DE3" w14:textId="77777777" w:rsidR="00457841" w:rsidRDefault="00457841" w:rsidP="00547985">
            <w:r>
              <w:t>Förekomst används för att beskriva om observationen förekommer eller inte.</w:t>
            </w:r>
          </w:p>
        </w:tc>
        <w:tc>
          <w:tcPr>
            <w:tcW w:w="1348" w:type="dxa"/>
            <w:vAlign w:val="center"/>
          </w:tcPr>
          <w:p w14:paraId="711A050E" w14:textId="77777777" w:rsidR="00457841" w:rsidRDefault="00457841" w:rsidP="00547985">
            <w:r>
              <w:rPr>
                <w:rFonts w:eastAsia="Times New Roman"/>
              </w:rPr>
              <w:t>0..1</w:t>
            </w:r>
          </w:p>
        </w:tc>
      </w:tr>
      <w:tr w:rsidR="00457841" w14:paraId="64649A3A" w14:textId="77777777" w:rsidTr="00547985">
        <w:tc>
          <w:tcPr>
            <w:tcW w:w="3854" w:type="dxa"/>
            <w:vAlign w:val="center"/>
          </w:tcPr>
          <w:p w14:paraId="679A7665" w14:textId="77777777" w:rsidR="00457841" w:rsidRDefault="00457841" w:rsidP="00547985">
            <w:r>
              <w:rPr>
                <w:rFonts w:eastAsia="Times New Roman"/>
              </w:rPr>
              <w:lastRenderedPageBreak/>
              <w:t>utlatande.relaterarTill</w:t>
            </w:r>
          </w:p>
        </w:tc>
        <w:tc>
          <w:tcPr>
            <w:tcW w:w="2053" w:type="dxa"/>
            <w:vAlign w:val="center"/>
          </w:tcPr>
          <w:p w14:paraId="2BBCEA0B" w14:textId="77777777" w:rsidR="00457841" w:rsidRDefault="00457841" w:rsidP="00547985">
            <w:r>
              <w:rPr>
                <w:rFonts w:eastAsia="Times New Roman"/>
              </w:rPr>
              <w:t xml:space="preserve">UtlatandeId (se </w:t>
            </w:r>
            <w:r>
              <w:rPr>
                <w:rFonts w:eastAsia="Times New Roman"/>
              </w:rPr>
              <w:fldChar w:fldCharType="begin"/>
            </w:r>
            <w:r>
              <w:rPr>
                <w:rFonts w:eastAsia="Times New Roman"/>
              </w:rPr>
              <w:instrText xml:space="preserve"> REF _Ref283043746 \r \h </w:instrText>
            </w:r>
            <w:r>
              <w:rPr>
                <w:rFonts w:eastAsia="Times New Roman"/>
              </w:rPr>
            </w:r>
            <w:r>
              <w:rPr>
                <w:rFonts w:eastAsia="Times New Roman"/>
              </w:rPr>
              <w:fldChar w:fldCharType="separate"/>
            </w:r>
            <w:r>
              <w:rPr>
                <w:rFonts w:eastAsia="Times New Roman"/>
              </w:rPr>
              <w:t>6.7.10</w:t>
            </w:r>
            <w:r>
              <w:rPr>
                <w:rFonts w:eastAsia="Times New Roman"/>
              </w:rPr>
              <w:fldChar w:fldCharType="end"/>
            </w:r>
            <w:r>
              <w:rPr>
                <w:rFonts w:eastAsia="Times New Roman"/>
              </w:rPr>
              <w:t>)</w:t>
            </w:r>
          </w:p>
        </w:tc>
        <w:tc>
          <w:tcPr>
            <w:tcW w:w="3427" w:type="dxa"/>
            <w:vAlign w:val="center"/>
          </w:tcPr>
          <w:p w14:paraId="096B6A50" w14:textId="77777777" w:rsidR="00457841" w:rsidRDefault="00457841" w:rsidP="00547985">
            <w:r>
              <w:rPr>
                <w:rFonts w:eastAsia="Times New Roman"/>
              </w:rPr>
              <w:t> Identitet på relaterat utlåtande.</w:t>
            </w:r>
          </w:p>
        </w:tc>
        <w:tc>
          <w:tcPr>
            <w:tcW w:w="1348" w:type="dxa"/>
            <w:vAlign w:val="center"/>
          </w:tcPr>
          <w:p w14:paraId="78DA2905" w14:textId="77777777" w:rsidR="00457841" w:rsidRDefault="00457841" w:rsidP="00547985">
            <w:r>
              <w:rPr>
                <w:rFonts w:eastAsia="Times New Roman"/>
              </w:rPr>
              <w:t>0..1</w:t>
            </w:r>
          </w:p>
        </w:tc>
      </w:tr>
    </w:tbl>
    <w:p w14:paraId="027D9531" w14:textId="77777777" w:rsidR="00457841" w:rsidRDefault="00457841" w:rsidP="00457841">
      <w:pPr>
        <w:pStyle w:val="Rubrik3"/>
      </w:pPr>
      <w:bookmarkStart w:id="137" w:name="_Ref283036965"/>
      <w:bookmarkStart w:id="138" w:name="_Ref283037046"/>
      <w:bookmarkStart w:id="139" w:name="_Ref283037200"/>
      <w:bookmarkStart w:id="140" w:name="_Toc284833119"/>
      <w:r>
        <w:t>certificateMetaType</w:t>
      </w:r>
      <w:bookmarkEnd w:id="137"/>
      <w:bookmarkEnd w:id="138"/>
      <w:bookmarkEnd w:id="139"/>
      <w:bookmarkEnd w:id="140"/>
    </w:p>
    <w:tbl>
      <w:tblPr>
        <w:tblStyle w:val="Tabellrutnt"/>
        <w:tblW w:w="0" w:type="auto"/>
        <w:tblLook w:val="04A0" w:firstRow="1" w:lastRow="0" w:firstColumn="1" w:lastColumn="0" w:noHBand="0" w:noVBand="1"/>
      </w:tblPr>
      <w:tblGrid>
        <w:gridCol w:w="2651"/>
        <w:gridCol w:w="2651"/>
        <w:gridCol w:w="3987"/>
        <w:gridCol w:w="1317"/>
      </w:tblGrid>
      <w:tr w:rsidR="00457841" w14:paraId="427F5EFB" w14:textId="77777777" w:rsidTr="00547985">
        <w:tc>
          <w:tcPr>
            <w:tcW w:w="2651" w:type="dxa"/>
            <w:vAlign w:val="center"/>
          </w:tcPr>
          <w:p w14:paraId="26D11E6B" w14:textId="77777777" w:rsidR="00457841" w:rsidRDefault="00457841" w:rsidP="00547985">
            <w:r>
              <w:rPr>
                <w:rStyle w:val="Betoning2"/>
                <w:rFonts w:ascii="Arial" w:hAnsi="Arial"/>
                <w:color w:val="000000"/>
              </w:rPr>
              <w:t>Namn</w:t>
            </w:r>
          </w:p>
        </w:tc>
        <w:tc>
          <w:tcPr>
            <w:tcW w:w="2651" w:type="dxa"/>
            <w:vAlign w:val="center"/>
          </w:tcPr>
          <w:p w14:paraId="3F88A965" w14:textId="77777777" w:rsidR="00457841" w:rsidRDefault="00457841" w:rsidP="00547985">
            <w:r>
              <w:rPr>
                <w:rStyle w:val="Betoning2"/>
                <w:rFonts w:ascii="Arial" w:hAnsi="Arial"/>
                <w:color w:val="000000"/>
              </w:rPr>
              <w:t>Typ</w:t>
            </w:r>
          </w:p>
        </w:tc>
        <w:tc>
          <w:tcPr>
            <w:tcW w:w="3987" w:type="dxa"/>
            <w:vAlign w:val="center"/>
          </w:tcPr>
          <w:p w14:paraId="78D74CD9" w14:textId="77777777" w:rsidR="00457841" w:rsidRDefault="00457841" w:rsidP="00547985">
            <w:r>
              <w:rPr>
                <w:rStyle w:val="Betoning2"/>
                <w:rFonts w:ascii="Arial" w:hAnsi="Arial"/>
                <w:color w:val="000000"/>
              </w:rPr>
              <w:t>Beskrivning</w:t>
            </w:r>
          </w:p>
        </w:tc>
        <w:tc>
          <w:tcPr>
            <w:tcW w:w="1317" w:type="dxa"/>
            <w:vAlign w:val="center"/>
          </w:tcPr>
          <w:p w14:paraId="76AC13C5" w14:textId="77777777" w:rsidR="00457841" w:rsidRDefault="00457841" w:rsidP="00547985">
            <w:r>
              <w:rPr>
                <w:rStyle w:val="Betoning2"/>
                <w:rFonts w:ascii="Arial" w:hAnsi="Arial"/>
                <w:color w:val="000000"/>
              </w:rPr>
              <w:t>Kardinalitet</w:t>
            </w:r>
          </w:p>
        </w:tc>
      </w:tr>
      <w:tr w:rsidR="00457841" w14:paraId="713B13F7" w14:textId="77777777" w:rsidTr="00547985">
        <w:tc>
          <w:tcPr>
            <w:tcW w:w="2651" w:type="dxa"/>
            <w:vAlign w:val="center"/>
          </w:tcPr>
          <w:p w14:paraId="2B6BAB1C" w14:textId="77777777" w:rsidR="00457841" w:rsidRDefault="00457841" w:rsidP="00547985">
            <w:r>
              <w:rPr>
                <w:rFonts w:eastAsia="Times New Roman"/>
              </w:rPr>
              <w:t>meta</w:t>
            </w:r>
          </w:p>
        </w:tc>
        <w:tc>
          <w:tcPr>
            <w:tcW w:w="2651" w:type="dxa"/>
            <w:vAlign w:val="center"/>
          </w:tcPr>
          <w:p w14:paraId="5C902889" w14:textId="77777777" w:rsidR="00457841" w:rsidRDefault="00457841" w:rsidP="00547985">
            <w:r>
              <w:rPr>
                <w:rFonts w:eastAsia="Times New Roman"/>
              </w:rPr>
              <w:t>certificateMetaType</w:t>
            </w:r>
          </w:p>
        </w:tc>
        <w:tc>
          <w:tcPr>
            <w:tcW w:w="3987" w:type="dxa"/>
            <w:vAlign w:val="center"/>
          </w:tcPr>
          <w:p w14:paraId="21700808" w14:textId="77777777" w:rsidR="00457841" w:rsidRDefault="00457841" w:rsidP="00547985">
            <w:r>
              <w:rPr>
                <w:rFonts w:eastAsia="Times New Roman"/>
              </w:rPr>
              <w:t> </w:t>
            </w:r>
          </w:p>
        </w:tc>
        <w:tc>
          <w:tcPr>
            <w:tcW w:w="1317" w:type="dxa"/>
            <w:vAlign w:val="center"/>
          </w:tcPr>
          <w:p w14:paraId="61F0E2D6" w14:textId="77777777" w:rsidR="00457841" w:rsidRDefault="00457841" w:rsidP="00547985">
            <w:r>
              <w:rPr>
                <w:rFonts w:eastAsia="Times New Roman"/>
              </w:rPr>
              <w:t> </w:t>
            </w:r>
          </w:p>
        </w:tc>
      </w:tr>
      <w:tr w:rsidR="00457841" w14:paraId="001CD2B0" w14:textId="77777777" w:rsidTr="00547985">
        <w:tc>
          <w:tcPr>
            <w:tcW w:w="2651" w:type="dxa"/>
            <w:vAlign w:val="center"/>
          </w:tcPr>
          <w:p w14:paraId="0279DDF9" w14:textId="77777777" w:rsidR="00457841" w:rsidRDefault="00457841" w:rsidP="00547985">
            <w:r>
              <w:t>meta.certificateType</w:t>
            </w:r>
          </w:p>
        </w:tc>
        <w:tc>
          <w:tcPr>
            <w:tcW w:w="2651" w:type="dxa"/>
            <w:vAlign w:val="center"/>
          </w:tcPr>
          <w:p w14:paraId="18455B06" w14:textId="77777777" w:rsidR="00457841" w:rsidRDefault="00457841" w:rsidP="00547985">
            <w:r>
              <w:t>string</w:t>
            </w:r>
          </w:p>
        </w:tc>
        <w:tc>
          <w:tcPr>
            <w:tcW w:w="3987" w:type="dxa"/>
            <w:vAlign w:val="center"/>
          </w:tcPr>
          <w:p w14:paraId="37C1A630" w14:textId="77777777" w:rsidR="00457841" w:rsidRDefault="00457841" w:rsidP="00547985">
            <w:r>
              <w:t>Typ av intyg. Om inget anges returneras alla typer.</w:t>
            </w:r>
          </w:p>
        </w:tc>
        <w:tc>
          <w:tcPr>
            <w:tcW w:w="1317" w:type="dxa"/>
            <w:vAlign w:val="center"/>
          </w:tcPr>
          <w:p w14:paraId="1B1141FA" w14:textId="77777777" w:rsidR="00457841" w:rsidRDefault="00457841" w:rsidP="00547985">
            <w:r>
              <w:t>1..1</w:t>
            </w:r>
          </w:p>
        </w:tc>
      </w:tr>
      <w:tr w:rsidR="00457841" w14:paraId="7BD1D50A" w14:textId="77777777" w:rsidTr="00547985">
        <w:tc>
          <w:tcPr>
            <w:tcW w:w="2651" w:type="dxa"/>
            <w:vAlign w:val="center"/>
          </w:tcPr>
          <w:p w14:paraId="6CCB6C9F" w14:textId="77777777" w:rsidR="00457841" w:rsidRDefault="00457841" w:rsidP="00547985">
            <w:r>
              <w:t>meta.validFrom</w:t>
            </w:r>
          </w:p>
        </w:tc>
        <w:tc>
          <w:tcPr>
            <w:tcW w:w="2651" w:type="dxa"/>
            <w:vAlign w:val="center"/>
          </w:tcPr>
          <w:p w14:paraId="531302ED" w14:textId="77777777" w:rsidR="00457841" w:rsidRDefault="00457841" w:rsidP="00547985">
            <w:r>
              <w:t>datum</w:t>
            </w:r>
          </w:p>
        </w:tc>
        <w:tc>
          <w:tcPr>
            <w:tcW w:w="3987" w:type="dxa"/>
            <w:vAlign w:val="center"/>
          </w:tcPr>
          <w:p w14:paraId="1B642D5E" w14:textId="77777777" w:rsidR="00457841" w:rsidRDefault="00457841" w:rsidP="00547985">
            <w:r>
              <w:t>Startdatum för sjukskrivningsperioden.</w:t>
            </w:r>
          </w:p>
        </w:tc>
        <w:tc>
          <w:tcPr>
            <w:tcW w:w="1317" w:type="dxa"/>
            <w:vAlign w:val="center"/>
          </w:tcPr>
          <w:p w14:paraId="6D2D3EDF" w14:textId="77777777" w:rsidR="00457841" w:rsidRDefault="00457841" w:rsidP="00547985">
            <w:r>
              <w:t>1..1</w:t>
            </w:r>
          </w:p>
        </w:tc>
      </w:tr>
      <w:tr w:rsidR="00457841" w14:paraId="49F98BAC" w14:textId="77777777" w:rsidTr="00547985">
        <w:tc>
          <w:tcPr>
            <w:tcW w:w="2651" w:type="dxa"/>
            <w:vAlign w:val="center"/>
          </w:tcPr>
          <w:p w14:paraId="3BE6CD5B" w14:textId="77777777" w:rsidR="00457841" w:rsidRDefault="00457841" w:rsidP="00547985">
            <w:r>
              <w:t>meta.validTo</w:t>
            </w:r>
          </w:p>
        </w:tc>
        <w:tc>
          <w:tcPr>
            <w:tcW w:w="2651" w:type="dxa"/>
            <w:vAlign w:val="center"/>
          </w:tcPr>
          <w:p w14:paraId="2060E51E" w14:textId="77777777" w:rsidR="00457841" w:rsidRDefault="00457841" w:rsidP="00547985">
            <w:r>
              <w:t>datum</w:t>
            </w:r>
          </w:p>
        </w:tc>
        <w:tc>
          <w:tcPr>
            <w:tcW w:w="3987" w:type="dxa"/>
            <w:vAlign w:val="center"/>
          </w:tcPr>
          <w:p w14:paraId="40426732" w14:textId="77777777" w:rsidR="00457841" w:rsidRDefault="00457841" w:rsidP="00547985">
            <w:r>
              <w:t>Slutdatum för sjukskrivningsperioden.</w:t>
            </w:r>
          </w:p>
        </w:tc>
        <w:tc>
          <w:tcPr>
            <w:tcW w:w="1317" w:type="dxa"/>
            <w:vAlign w:val="center"/>
          </w:tcPr>
          <w:p w14:paraId="4E7DC4F3" w14:textId="77777777" w:rsidR="00457841" w:rsidRDefault="00457841" w:rsidP="00547985">
            <w:r>
              <w:t>1..1</w:t>
            </w:r>
          </w:p>
        </w:tc>
      </w:tr>
      <w:tr w:rsidR="00457841" w14:paraId="202C675D" w14:textId="77777777" w:rsidTr="00547985">
        <w:tc>
          <w:tcPr>
            <w:tcW w:w="2651" w:type="dxa"/>
            <w:vAlign w:val="center"/>
          </w:tcPr>
          <w:p w14:paraId="057026D2" w14:textId="77777777" w:rsidR="00457841" w:rsidRDefault="00457841" w:rsidP="00547985">
            <w:r>
              <w:t>meta.issuerName</w:t>
            </w:r>
          </w:p>
        </w:tc>
        <w:tc>
          <w:tcPr>
            <w:tcW w:w="2651" w:type="dxa"/>
            <w:vAlign w:val="center"/>
          </w:tcPr>
          <w:p w14:paraId="3A8DF7E4" w14:textId="77777777" w:rsidR="00457841" w:rsidRDefault="00457841" w:rsidP="00547985">
            <w:r>
              <w:t>string</w:t>
            </w:r>
          </w:p>
        </w:tc>
        <w:tc>
          <w:tcPr>
            <w:tcW w:w="3987" w:type="dxa"/>
            <w:vAlign w:val="center"/>
          </w:tcPr>
          <w:p w14:paraId="736BC91B" w14:textId="77777777" w:rsidR="00457841" w:rsidRDefault="00457841" w:rsidP="00547985">
            <w:r>
              <w:t>Namn för Hos-person som utfärdat intyget</w:t>
            </w:r>
          </w:p>
        </w:tc>
        <w:tc>
          <w:tcPr>
            <w:tcW w:w="1317" w:type="dxa"/>
            <w:vAlign w:val="center"/>
          </w:tcPr>
          <w:p w14:paraId="090F0480" w14:textId="77777777" w:rsidR="00457841" w:rsidRDefault="00457841" w:rsidP="00547985">
            <w:r>
              <w:t>1..1</w:t>
            </w:r>
          </w:p>
        </w:tc>
      </w:tr>
      <w:tr w:rsidR="00457841" w14:paraId="3C23C7BF" w14:textId="77777777" w:rsidTr="00547985">
        <w:tc>
          <w:tcPr>
            <w:tcW w:w="2651" w:type="dxa"/>
            <w:vAlign w:val="center"/>
          </w:tcPr>
          <w:p w14:paraId="62860B7D" w14:textId="77777777" w:rsidR="00457841" w:rsidRDefault="00457841" w:rsidP="00547985">
            <w:r>
              <w:t>meta.facilityName</w:t>
            </w:r>
          </w:p>
        </w:tc>
        <w:tc>
          <w:tcPr>
            <w:tcW w:w="2651" w:type="dxa"/>
            <w:vAlign w:val="center"/>
          </w:tcPr>
          <w:p w14:paraId="4B7396CC" w14:textId="77777777" w:rsidR="00457841" w:rsidRDefault="00457841" w:rsidP="00547985">
            <w:r>
              <w:t>string</w:t>
            </w:r>
          </w:p>
        </w:tc>
        <w:tc>
          <w:tcPr>
            <w:tcW w:w="3987" w:type="dxa"/>
            <w:vAlign w:val="center"/>
          </w:tcPr>
          <w:p w14:paraId="2C6CE887" w14:textId="77777777" w:rsidR="00457841" w:rsidRDefault="00457841" w:rsidP="00547985">
            <w:r>
              <w:t>Namn på Hos-vårdenhet där intyget utfärdats</w:t>
            </w:r>
          </w:p>
        </w:tc>
        <w:tc>
          <w:tcPr>
            <w:tcW w:w="1317" w:type="dxa"/>
            <w:vAlign w:val="center"/>
          </w:tcPr>
          <w:p w14:paraId="69214367" w14:textId="77777777" w:rsidR="00457841" w:rsidRDefault="00457841" w:rsidP="00547985">
            <w:r>
              <w:t>1..1</w:t>
            </w:r>
          </w:p>
        </w:tc>
      </w:tr>
      <w:tr w:rsidR="00457841" w14:paraId="6D6785CC" w14:textId="77777777" w:rsidTr="00547985">
        <w:tc>
          <w:tcPr>
            <w:tcW w:w="2651" w:type="dxa"/>
            <w:vAlign w:val="center"/>
          </w:tcPr>
          <w:p w14:paraId="43B2B17E" w14:textId="77777777" w:rsidR="00457841" w:rsidRDefault="00457841" w:rsidP="00547985">
            <w:r>
              <w:t>meta.signDate</w:t>
            </w:r>
          </w:p>
        </w:tc>
        <w:tc>
          <w:tcPr>
            <w:tcW w:w="2651" w:type="dxa"/>
            <w:vAlign w:val="center"/>
          </w:tcPr>
          <w:p w14:paraId="39501713" w14:textId="77777777" w:rsidR="00457841" w:rsidRDefault="00457841" w:rsidP="00547985">
            <w:r>
              <w:t>TidStampel</w:t>
            </w:r>
          </w:p>
        </w:tc>
        <w:tc>
          <w:tcPr>
            <w:tcW w:w="3987" w:type="dxa"/>
            <w:vAlign w:val="center"/>
          </w:tcPr>
          <w:p w14:paraId="509207BF" w14:textId="77777777" w:rsidR="00457841" w:rsidRDefault="00457841" w:rsidP="00547985">
            <w:r>
              <w:t>Datum och tid när intyget signerades</w:t>
            </w:r>
          </w:p>
        </w:tc>
        <w:tc>
          <w:tcPr>
            <w:tcW w:w="1317" w:type="dxa"/>
            <w:vAlign w:val="center"/>
          </w:tcPr>
          <w:p w14:paraId="0D400E0B" w14:textId="77777777" w:rsidR="00457841" w:rsidRDefault="00457841" w:rsidP="00547985">
            <w:r>
              <w:t>1..1</w:t>
            </w:r>
          </w:p>
        </w:tc>
      </w:tr>
      <w:tr w:rsidR="00457841" w14:paraId="6048A5E2" w14:textId="77777777" w:rsidTr="00547985">
        <w:tc>
          <w:tcPr>
            <w:tcW w:w="2651" w:type="dxa"/>
            <w:vAlign w:val="center"/>
          </w:tcPr>
          <w:p w14:paraId="3784E017" w14:textId="77777777" w:rsidR="00457841" w:rsidRDefault="00457841" w:rsidP="00547985">
            <w:r>
              <w:t>meta.available</w:t>
            </w:r>
          </w:p>
        </w:tc>
        <w:tc>
          <w:tcPr>
            <w:tcW w:w="2651" w:type="dxa"/>
            <w:vAlign w:val="center"/>
          </w:tcPr>
          <w:p w14:paraId="7F95AB4B" w14:textId="77777777" w:rsidR="00457841" w:rsidRDefault="00457841" w:rsidP="00547985">
            <w:r>
              <w:t>string</w:t>
            </w:r>
          </w:p>
        </w:tc>
        <w:tc>
          <w:tcPr>
            <w:tcW w:w="3987" w:type="dxa"/>
            <w:vAlign w:val="center"/>
          </w:tcPr>
          <w:p w14:paraId="2BD94D64" w14:textId="77777777" w:rsidR="00457841" w:rsidRDefault="00457841" w:rsidP="00547985">
            <w:r>
              <w:t>Anger om intyget är tillgängligt.</w:t>
            </w:r>
          </w:p>
        </w:tc>
        <w:tc>
          <w:tcPr>
            <w:tcW w:w="1317" w:type="dxa"/>
            <w:vAlign w:val="center"/>
          </w:tcPr>
          <w:p w14:paraId="4A7AB398" w14:textId="77777777" w:rsidR="00457841" w:rsidRDefault="00457841" w:rsidP="00547985">
            <w:r>
              <w:t>1..1</w:t>
            </w:r>
          </w:p>
        </w:tc>
      </w:tr>
      <w:tr w:rsidR="00457841" w14:paraId="31A6FA9B" w14:textId="77777777" w:rsidTr="00547985">
        <w:tc>
          <w:tcPr>
            <w:tcW w:w="2651" w:type="dxa"/>
            <w:vAlign w:val="center"/>
          </w:tcPr>
          <w:p w14:paraId="5E10BCDF" w14:textId="77777777" w:rsidR="00457841" w:rsidRDefault="00457841" w:rsidP="00547985">
            <w:r>
              <w:t>meta.status</w:t>
            </w:r>
          </w:p>
        </w:tc>
        <w:tc>
          <w:tcPr>
            <w:tcW w:w="2651" w:type="dxa"/>
            <w:vAlign w:val="center"/>
          </w:tcPr>
          <w:p w14:paraId="432A94D2" w14:textId="77777777" w:rsidR="00457841" w:rsidRDefault="00457841" w:rsidP="00547985">
            <w:r>
              <w:t> </w:t>
            </w:r>
          </w:p>
        </w:tc>
        <w:tc>
          <w:tcPr>
            <w:tcW w:w="3987" w:type="dxa"/>
            <w:vAlign w:val="center"/>
          </w:tcPr>
          <w:p w14:paraId="539C2603" w14:textId="77777777" w:rsidR="00457841" w:rsidRDefault="00457841" w:rsidP="00547985">
            <w:r>
              <w:t>En lista över statustyper för olika mottagare</w:t>
            </w:r>
          </w:p>
        </w:tc>
        <w:tc>
          <w:tcPr>
            <w:tcW w:w="1317" w:type="dxa"/>
            <w:vAlign w:val="center"/>
          </w:tcPr>
          <w:p w14:paraId="286B263F" w14:textId="77777777" w:rsidR="00457841" w:rsidRDefault="00457841" w:rsidP="00547985">
            <w:r>
              <w:t>0..*</w:t>
            </w:r>
          </w:p>
        </w:tc>
      </w:tr>
      <w:tr w:rsidR="00457841" w14:paraId="5153CAB3" w14:textId="77777777" w:rsidTr="00547985">
        <w:tc>
          <w:tcPr>
            <w:tcW w:w="2651" w:type="dxa"/>
            <w:vAlign w:val="center"/>
          </w:tcPr>
          <w:p w14:paraId="6DE8DD3B" w14:textId="77777777" w:rsidR="00457841" w:rsidRDefault="00457841" w:rsidP="00547985">
            <w:r>
              <w:t>meta.status.target</w:t>
            </w:r>
          </w:p>
        </w:tc>
        <w:tc>
          <w:tcPr>
            <w:tcW w:w="2651" w:type="dxa"/>
            <w:vAlign w:val="center"/>
          </w:tcPr>
          <w:p w14:paraId="197C00DE" w14:textId="77777777" w:rsidR="00457841" w:rsidRDefault="00457841" w:rsidP="00547985">
            <w:r>
              <w:t>string</w:t>
            </w:r>
          </w:p>
        </w:tc>
        <w:tc>
          <w:tcPr>
            <w:tcW w:w="3987" w:type="dxa"/>
            <w:vAlign w:val="center"/>
          </w:tcPr>
          <w:p w14:paraId="453A15CC" w14:textId="77777777" w:rsidR="00457841" w:rsidRDefault="00457841" w:rsidP="00547985">
            <w:r>
              <w:t>Mottagare för en status. Ex FK</w:t>
            </w:r>
          </w:p>
        </w:tc>
        <w:tc>
          <w:tcPr>
            <w:tcW w:w="1317" w:type="dxa"/>
            <w:vAlign w:val="center"/>
          </w:tcPr>
          <w:p w14:paraId="60630215" w14:textId="77777777" w:rsidR="00457841" w:rsidRDefault="00457841" w:rsidP="00547985">
            <w:r>
              <w:t>1..1</w:t>
            </w:r>
          </w:p>
        </w:tc>
      </w:tr>
      <w:tr w:rsidR="00457841" w14:paraId="3782E595" w14:textId="77777777" w:rsidTr="00547985">
        <w:tc>
          <w:tcPr>
            <w:tcW w:w="2651" w:type="dxa"/>
            <w:vAlign w:val="center"/>
          </w:tcPr>
          <w:p w14:paraId="16942486" w14:textId="77777777" w:rsidR="00457841" w:rsidRDefault="00457841" w:rsidP="00547985">
            <w:r>
              <w:t>meta.status.type</w:t>
            </w:r>
          </w:p>
        </w:tc>
        <w:tc>
          <w:tcPr>
            <w:tcW w:w="2651" w:type="dxa"/>
            <w:vAlign w:val="center"/>
          </w:tcPr>
          <w:p w14:paraId="4C49E6F2" w14:textId="77777777" w:rsidR="00457841" w:rsidRDefault="00457841" w:rsidP="00547985">
            <w:r>
              <w:t>string</w:t>
            </w:r>
          </w:p>
        </w:tc>
        <w:tc>
          <w:tcPr>
            <w:tcW w:w="3987" w:type="dxa"/>
            <w:vAlign w:val="center"/>
          </w:tcPr>
          <w:p w14:paraId="4A2DA994" w14:textId="77777777" w:rsidR="00457841" w:rsidRDefault="00457841" w:rsidP="00547985">
            <w:r>
              <w:t>Typ av statusändring för intyget.</w:t>
            </w:r>
          </w:p>
        </w:tc>
        <w:tc>
          <w:tcPr>
            <w:tcW w:w="1317" w:type="dxa"/>
            <w:vAlign w:val="center"/>
          </w:tcPr>
          <w:p w14:paraId="54CF8089" w14:textId="77777777" w:rsidR="00457841" w:rsidRDefault="00457841" w:rsidP="00547985">
            <w:r>
              <w:t>1..1</w:t>
            </w:r>
          </w:p>
        </w:tc>
      </w:tr>
      <w:tr w:rsidR="00457841" w14:paraId="50693C78" w14:textId="77777777" w:rsidTr="00547985">
        <w:tc>
          <w:tcPr>
            <w:tcW w:w="2651" w:type="dxa"/>
            <w:vAlign w:val="center"/>
          </w:tcPr>
          <w:p w14:paraId="33AE487E" w14:textId="77777777" w:rsidR="00457841" w:rsidRDefault="00457841" w:rsidP="00547985">
            <w:r>
              <w:t>meta.status.timestamp</w:t>
            </w:r>
          </w:p>
        </w:tc>
        <w:tc>
          <w:tcPr>
            <w:tcW w:w="2651" w:type="dxa"/>
            <w:vAlign w:val="center"/>
          </w:tcPr>
          <w:p w14:paraId="401FC890" w14:textId="77777777" w:rsidR="00457841" w:rsidRDefault="00457841" w:rsidP="00547985">
            <w:r>
              <w:t>TidStampel</w:t>
            </w:r>
          </w:p>
        </w:tc>
        <w:tc>
          <w:tcPr>
            <w:tcW w:w="3987" w:type="dxa"/>
            <w:vAlign w:val="center"/>
          </w:tcPr>
          <w:p w14:paraId="1E5E1E65" w14:textId="77777777" w:rsidR="00457841" w:rsidRDefault="00457841" w:rsidP="00547985">
            <w:r>
              <w:t>När statusen sattes för intyget</w:t>
            </w:r>
          </w:p>
        </w:tc>
        <w:tc>
          <w:tcPr>
            <w:tcW w:w="1317" w:type="dxa"/>
            <w:vAlign w:val="center"/>
          </w:tcPr>
          <w:p w14:paraId="1BC0D99E" w14:textId="77777777" w:rsidR="00457841" w:rsidRDefault="00457841" w:rsidP="00547985">
            <w:r>
              <w:t>1..1</w:t>
            </w:r>
          </w:p>
        </w:tc>
      </w:tr>
      <w:tr w:rsidR="00457841" w14:paraId="6200BF09" w14:textId="77777777" w:rsidTr="00547985">
        <w:tc>
          <w:tcPr>
            <w:tcW w:w="2651" w:type="dxa"/>
            <w:vAlign w:val="center"/>
          </w:tcPr>
          <w:p w14:paraId="704198AA" w14:textId="77777777" w:rsidR="00457841" w:rsidRDefault="00457841" w:rsidP="00547985">
            <w:r>
              <w:rPr>
                <w:rFonts w:eastAsia="Times New Roman"/>
              </w:rPr>
              <w:t>meta.complementaryInfo</w:t>
            </w:r>
          </w:p>
        </w:tc>
        <w:tc>
          <w:tcPr>
            <w:tcW w:w="2651" w:type="dxa"/>
            <w:vAlign w:val="center"/>
          </w:tcPr>
          <w:p w14:paraId="1F8AA021" w14:textId="77777777" w:rsidR="00457841" w:rsidRDefault="00457841" w:rsidP="00547985">
            <w:r>
              <w:rPr>
                <w:rFonts w:eastAsia="Times New Roman"/>
              </w:rPr>
              <w:t>string</w:t>
            </w:r>
          </w:p>
        </w:tc>
        <w:tc>
          <w:tcPr>
            <w:tcW w:w="3987" w:type="dxa"/>
            <w:vAlign w:val="center"/>
          </w:tcPr>
          <w:p w14:paraId="242DDAE5" w14:textId="77777777" w:rsidR="00457841" w:rsidRDefault="00457841" w:rsidP="00547985">
            <w:r>
              <w:rPr>
                <w:rFonts w:eastAsia="Times New Roman"/>
              </w:rPr>
              <w:t>Ytterligare information rörande ett intyg, innehållet  är upp till respektive intyg</w:t>
            </w:r>
          </w:p>
        </w:tc>
        <w:tc>
          <w:tcPr>
            <w:tcW w:w="1317" w:type="dxa"/>
            <w:vAlign w:val="center"/>
          </w:tcPr>
          <w:p w14:paraId="0E3352EB" w14:textId="77777777" w:rsidR="00457841" w:rsidRDefault="00457841" w:rsidP="00547985">
            <w:r>
              <w:rPr>
                <w:rFonts w:eastAsia="Times New Roman"/>
              </w:rPr>
              <w:t>0..*</w:t>
            </w:r>
          </w:p>
        </w:tc>
      </w:tr>
    </w:tbl>
    <w:p w14:paraId="51ADA8EA" w14:textId="77777777" w:rsidR="00457841" w:rsidRDefault="00457841" w:rsidP="00457841">
      <w:pPr>
        <w:pStyle w:val="Rubrik3"/>
      </w:pPr>
      <w:bookmarkStart w:id="141" w:name="_Ref283036941"/>
      <w:bookmarkStart w:id="142" w:name="_Ref283037020"/>
      <w:bookmarkStart w:id="143" w:name="_Ref283037119"/>
      <w:bookmarkStart w:id="144" w:name="_Ref283037140"/>
      <w:bookmarkStart w:id="145" w:name="_Toc284833120"/>
      <w:r>
        <w:t>resultType</w:t>
      </w:r>
      <w:bookmarkEnd w:id="141"/>
      <w:bookmarkEnd w:id="142"/>
      <w:bookmarkEnd w:id="143"/>
      <w:bookmarkEnd w:id="144"/>
      <w:bookmarkEnd w:id="145"/>
    </w:p>
    <w:p w14:paraId="0E360163"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29A1D7C0" w14:textId="77777777" w:rsidTr="00547985">
        <w:tc>
          <w:tcPr>
            <w:tcW w:w="1951" w:type="dxa"/>
            <w:vAlign w:val="center"/>
          </w:tcPr>
          <w:p w14:paraId="48DFE76A" w14:textId="77777777" w:rsidR="00457841" w:rsidRDefault="00457841" w:rsidP="00547985">
            <w:r>
              <w:rPr>
                <w:rStyle w:val="Betoning2"/>
                <w:rFonts w:ascii="Arial" w:hAnsi="Arial"/>
                <w:color w:val="000000"/>
              </w:rPr>
              <w:t>Namn</w:t>
            </w:r>
          </w:p>
        </w:tc>
        <w:tc>
          <w:tcPr>
            <w:tcW w:w="1276" w:type="dxa"/>
            <w:vAlign w:val="center"/>
          </w:tcPr>
          <w:p w14:paraId="50BDAD0A" w14:textId="77777777" w:rsidR="00457841" w:rsidRDefault="00457841" w:rsidP="00547985">
            <w:r>
              <w:rPr>
                <w:rStyle w:val="Betoning2"/>
                <w:rFonts w:ascii="Arial" w:hAnsi="Arial"/>
                <w:color w:val="000000"/>
              </w:rPr>
              <w:t>Typ</w:t>
            </w:r>
          </w:p>
        </w:tc>
        <w:tc>
          <w:tcPr>
            <w:tcW w:w="6060" w:type="dxa"/>
            <w:vAlign w:val="center"/>
          </w:tcPr>
          <w:p w14:paraId="17A4492E" w14:textId="77777777" w:rsidR="00457841" w:rsidRDefault="00457841" w:rsidP="00547985">
            <w:r>
              <w:rPr>
                <w:rStyle w:val="Betoning2"/>
                <w:rFonts w:ascii="Arial" w:hAnsi="Arial"/>
                <w:color w:val="000000"/>
              </w:rPr>
              <w:t>Beskrivning</w:t>
            </w:r>
          </w:p>
        </w:tc>
        <w:tc>
          <w:tcPr>
            <w:tcW w:w="1317" w:type="dxa"/>
            <w:vAlign w:val="center"/>
          </w:tcPr>
          <w:p w14:paraId="14981672" w14:textId="77777777" w:rsidR="00457841" w:rsidRDefault="00457841" w:rsidP="00547985">
            <w:r>
              <w:rPr>
                <w:rStyle w:val="Betoning2"/>
                <w:rFonts w:ascii="Arial" w:hAnsi="Arial"/>
                <w:color w:val="000000"/>
              </w:rPr>
              <w:t>Kardinalitet</w:t>
            </w:r>
          </w:p>
        </w:tc>
      </w:tr>
      <w:tr w:rsidR="00457841" w14:paraId="6B095408" w14:textId="77777777" w:rsidTr="00547985">
        <w:tc>
          <w:tcPr>
            <w:tcW w:w="1951" w:type="dxa"/>
            <w:vAlign w:val="center"/>
          </w:tcPr>
          <w:p w14:paraId="40DEAD67" w14:textId="77777777" w:rsidR="00457841" w:rsidRDefault="00457841" w:rsidP="00547985">
            <w:r>
              <w:rPr>
                <w:rFonts w:eastAsia="Times New Roman"/>
              </w:rPr>
              <w:t>result</w:t>
            </w:r>
          </w:p>
        </w:tc>
        <w:tc>
          <w:tcPr>
            <w:tcW w:w="1276" w:type="dxa"/>
            <w:vAlign w:val="center"/>
          </w:tcPr>
          <w:p w14:paraId="39AF1B4A" w14:textId="77777777" w:rsidR="00457841" w:rsidRDefault="00457841" w:rsidP="00547985">
            <w:r>
              <w:rPr>
                <w:rFonts w:eastAsia="Times New Roman"/>
              </w:rPr>
              <w:t>resultType</w:t>
            </w:r>
          </w:p>
        </w:tc>
        <w:tc>
          <w:tcPr>
            <w:tcW w:w="6060" w:type="dxa"/>
            <w:vAlign w:val="center"/>
          </w:tcPr>
          <w:p w14:paraId="0DB6BBAE" w14:textId="77777777" w:rsidR="00457841" w:rsidRDefault="00457841" w:rsidP="00547985">
            <w:r>
              <w:rPr>
                <w:rFonts w:eastAsia="Times New Roman"/>
              </w:rPr>
              <w:t> </w:t>
            </w:r>
          </w:p>
        </w:tc>
        <w:tc>
          <w:tcPr>
            <w:tcW w:w="1317" w:type="dxa"/>
            <w:vAlign w:val="center"/>
          </w:tcPr>
          <w:p w14:paraId="364AB4DD" w14:textId="77777777" w:rsidR="00457841" w:rsidRDefault="00457841" w:rsidP="00547985">
            <w:r>
              <w:rPr>
                <w:rFonts w:eastAsia="Times New Roman"/>
              </w:rPr>
              <w:t> </w:t>
            </w:r>
          </w:p>
        </w:tc>
      </w:tr>
      <w:tr w:rsidR="00457841" w14:paraId="0DE22525" w14:textId="77777777" w:rsidTr="00547985">
        <w:tc>
          <w:tcPr>
            <w:tcW w:w="1951" w:type="dxa"/>
            <w:vAlign w:val="center"/>
          </w:tcPr>
          <w:p w14:paraId="5FE99743" w14:textId="77777777" w:rsidR="00457841" w:rsidRDefault="00457841" w:rsidP="00547985">
            <w:r>
              <w:t>result.resultCode *</w:t>
            </w:r>
          </w:p>
        </w:tc>
        <w:tc>
          <w:tcPr>
            <w:tcW w:w="1276" w:type="dxa"/>
            <w:vAlign w:val="center"/>
          </w:tcPr>
          <w:p w14:paraId="1F5CD5F6" w14:textId="77777777" w:rsidR="00457841" w:rsidRDefault="00457841" w:rsidP="00547985">
            <w:r>
              <w:t>string</w:t>
            </w:r>
          </w:p>
        </w:tc>
        <w:tc>
          <w:tcPr>
            <w:tcW w:w="6060" w:type="dxa"/>
            <w:vAlign w:val="center"/>
          </w:tcPr>
          <w:p w14:paraId="4788F211" w14:textId="77777777" w:rsidR="00457841" w:rsidRDefault="00457841" w:rsidP="00547985">
            <w:r>
              <w:t>Information om anropet gick bra (OK, INFO, ERROR)</w:t>
            </w:r>
          </w:p>
        </w:tc>
        <w:tc>
          <w:tcPr>
            <w:tcW w:w="1317" w:type="dxa"/>
            <w:vAlign w:val="center"/>
          </w:tcPr>
          <w:p w14:paraId="6BBB5CC0" w14:textId="77777777" w:rsidR="00457841" w:rsidRDefault="00457841" w:rsidP="00547985">
            <w:r>
              <w:t>1..1</w:t>
            </w:r>
          </w:p>
        </w:tc>
      </w:tr>
      <w:tr w:rsidR="00457841" w14:paraId="5FFCB2E4" w14:textId="77777777" w:rsidTr="00547985">
        <w:tc>
          <w:tcPr>
            <w:tcW w:w="1951" w:type="dxa"/>
            <w:vAlign w:val="center"/>
          </w:tcPr>
          <w:p w14:paraId="37B7A56E" w14:textId="77777777" w:rsidR="00457841" w:rsidRDefault="00457841" w:rsidP="00547985">
            <w:r>
              <w:t>result.resultText</w:t>
            </w:r>
          </w:p>
        </w:tc>
        <w:tc>
          <w:tcPr>
            <w:tcW w:w="1276" w:type="dxa"/>
            <w:vAlign w:val="center"/>
          </w:tcPr>
          <w:p w14:paraId="1B522E27" w14:textId="77777777" w:rsidR="00457841" w:rsidRDefault="00457841" w:rsidP="00547985">
            <w:r>
              <w:t>string</w:t>
            </w:r>
          </w:p>
        </w:tc>
        <w:tc>
          <w:tcPr>
            <w:tcW w:w="6060" w:type="dxa"/>
            <w:vAlign w:val="center"/>
          </w:tcPr>
          <w:p w14:paraId="3AC142B1" w14:textId="77777777" w:rsidR="00457841" w:rsidRDefault="00457841" w:rsidP="00547985">
            <w:r>
              <w:t>Text som anger extra information om anropets utgång. Om anropet inte har gått bra, kan det finnas mer information kring orsaken i denna text vilket kan underlätta felsökning.</w:t>
            </w:r>
          </w:p>
        </w:tc>
        <w:tc>
          <w:tcPr>
            <w:tcW w:w="1317" w:type="dxa"/>
            <w:vAlign w:val="center"/>
          </w:tcPr>
          <w:p w14:paraId="232866CE" w14:textId="77777777" w:rsidR="00457841" w:rsidRDefault="00457841" w:rsidP="00547985">
            <w:r>
              <w:t>0..1</w:t>
            </w:r>
          </w:p>
        </w:tc>
      </w:tr>
      <w:tr w:rsidR="00457841" w14:paraId="17AE59C2" w14:textId="77777777" w:rsidTr="00547985">
        <w:tc>
          <w:tcPr>
            <w:tcW w:w="1951" w:type="dxa"/>
            <w:vAlign w:val="center"/>
          </w:tcPr>
          <w:p w14:paraId="7C67CEA8" w14:textId="77777777" w:rsidR="00457841" w:rsidRDefault="00457841" w:rsidP="00547985">
            <w:r>
              <w:t>result.errorId *</w:t>
            </w:r>
          </w:p>
        </w:tc>
        <w:tc>
          <w:tcPr>
            <w:tcW w:w="1276" w:type="dxa"/>
            <w:vAlign w:val="center"/>
          </w:tcPr>
          <w:p w14:paraId="35701092" w14:textId="77777777" w:rsidR="00457841" w:rsidRDefault="00457841" w:rsidP="00547985">
            <w:r>
              <w:t>string</w:t>
            </w:r>
          </w:p>
        </w:tc>
        <w:tc>
          <w:tcPr>
            <w:tcW w:w="6060" w:type="dxa"/>
            <w:vAlign w:val="center"/>
          </w:tcPr>
          <w:p w14:paraId="27388F87" w14:textId="77777777" w:rsidR="00457841" w:rsidRDefault="00457841" w:rsidP="00547985">
            <w:r>
              <w:t>Information om typen av fel (VALIDATION_ERROR, APPLICATION_ERROR, TECHNICAL_ERROR, REVOKED)</w:t>
            </w:r>
          </w:p>
        </w:tc>
        <w:tc>
          <w:tcPr>
            <w:tcW w:w="1317" w:type="dxa"/>
            <w:vAlign w:val="center"/>
          </w:tcPr>
          <w:p w14:paraId="3FE6E364" w14:textId="77777777" w:rsidR="00457841" w:rsidRDefault="00457841" w:rsidP="00547985">
            <w:r>
              <w:t>0..*</w:t>
            </w:r>
          </w:p>
        </w:tc>
      </w:tr>
    </w:tbl>
    <w:p w14:paraId="16B62692" w14:textId="77777777" w:rsidR="00457841" w:rsidRDefault="00457841" w:rsidP="00457841"/>
    <w:p w14:paraId="64F26044" w14:textId="77777777" w:rsidR="00457841" w:rsidRDefault="00457841" w:rsidP="00457841">
      <w:pPr>
        <w:pStyle w:val="Rubrik3"/>
      </w:pPr>
      <w:bookmarkStart w:id="146" w:name="_Ref283566950"/>
      <w:bookmarkStart w:id="147" w:name="_Toc284833121"/>
      <w:r>
        <w:t>HosPersonal</w:t>
      </w:r>
      <w:bookmarkEnd w:id="146"/>
      <w:bookmarkEnd w:id="147"/>
    </w:p>
    <w:p w14:paraId="4163F781" w14:textId="77777777" w:rsidR="00457841" w:rsidRPr="0067267E" w:rsidRDefault="00457841" w:rsidP="00457841">
      <w:r>
        <w:t>Personal inom Hälso- och sjukvården</w:t>
      </w:r>
    </w:p>
    <w:tbl>
      <w:tblPr>
        <w:tblStyle w:val="Tabellrutnt"/>
        <w:tblW w:w="0" w:type="auto"/>
        <w:tblLook w:val="04A0" w:firstRow="1" w:lastRow="0" w:firstColumn="1" w:lastColumn="0" w:noHBand="0" w:noVBand="1"/>
      </w:tblPr>
      <w:tblGrid>
        <w:gridCol w:w="3854"/>
        <w:gridCol w:w="1909"/>
        <w:gridCol w:w="3567"/>
        <w:gridCol w:w="1352"/>
      </w:tblGrid>
      <w:tr w:rsidR="00457841" w14:paraId="69AF6280" w14:textId="77777777" w:rsidTr="00547985">
        <w:tc>
          <w:tcPr>
            <w:tcW w:w="3854" w:type="dxa"/>
            <w:vAlign w:val="center"/>
          </w:tcPr>
          <w:p w14:paraId="331AF1CC" w14:textId="77777777" w:rsidR="00457841" w:rsidRDefault="00457841" w:rsidP="00547985">
            <w:r>
              <w:t>personal-id</w:t>
            </w:r>
          </w:p>
        </w:tc>
        <w:tc>
          <w:tcPr>
            <w:tcW w:w="1909" w:type="dxa"/>
            <w:vAlign w:val="center"/>
          </w:tcPr>
          <w:p w14:paraId="2BBAE219" w14:textId="77777777" w:rsidR="00457841" w:rsidRDefault="00457841" w:rsidP="00547985">
            <w:r>
              <w:t xml:space="preserve">HsaId (se </w:t>
            </w:r>
            <w:r>
              <w:fldChar w:fldCharType="begin"/>
            </w:r>
            <w:r>
              <w:instrText xml:space="preserve"> REF _Ref283036853 \r \h </w:instrText>
            </w:r>
            <w:r>
              <w:fldChar w:fldCharType="separate"/>
            </w:r>
            <w:r>
              <w:t>6.7.9</w:t>
            </w:r>
            <w:r>
              <w:fldChar w:fldCharType="end"/>
            </w:r>
            <w:r>
              <w:t>)</w:t>
            </w:r>
          </w:p>
        </w:tc>
        <w:tc>
          <w:tcPr>
            <w:tcW w:w="3567" w:type="dxa"/>
            <w:vAlign w:val="center"/>
          </w:tcPr>
          <w:p w14:paraId="3B809B65" w14:textId="77777777" w:rsidR="00457841" w:rsidRDefault="00457841" w:rsidP="00547985">
            <w:r>
              <w:t>Hsa-Id för Hos-person</w:t>
            </w:r>
          </w:p>
        </w:tc>
        <w:tc>
          <w:tcPr>
            <w:tcW w:w="1352" w:type="dxa"/>
            <w:vAlign w:val="center"/>
          </w:tcPr>
          <w:p w14:paraId="4FD64204" w14:textId="77777777" w:rsidR="00457841" w:rsidRDefault="00457841" w:rsidP="00547985">
            <w:r>
              <w:t>1</w:t>
            </w:r>
          </w:p>
        </w:tc>
      </w:tr>
      <w:tr w:rsidR="00457841" w14:paraId="237B94EA" w14:textId="77777777" w:rsidTr="00547985">
        <w:tc>
          <w:tcPr>
            <w:tcW w:w="3854" w:type="dxa"/>
            <w:vAlign w:val="center"/>
          </w:tcPr>
          <w:p w14:paraId="0862BA8B" w14:textId="77777777" w:rsidR="00457841" w:rsidRDefault="00457841" w:rsidP="00547985">
            <w:r>
              <w:t>fullstandigtNamn</w:t>
            </w:r>
          </w:p>
        </w:tc>
        <w:tc>
          <w:tcPr>
            <w:tcW w:w="1909" w:type="dxa"/>
            <w:vAlign w:val="center"/>
          </w:tcPr>
          <w:p w14:paraId="4E9B2B81" w14:textId="77777777" w:rsidR="00457841" w:rsidRDefault="00457841" w:rsidP="00547985">
            <w:r>
              <w:t>string</w:t>
            </w:r>
          </w:p>
        </w:tc>
        <w:tc>
          <w:tcPr>
            <w:tcW w:w="3567" w:type="dxa"/>
            <w:vAlign w:val="center"/>
          </w:tcPr>
          <w:p w14:paraId="31E0D8DE" w14:textId="77777777" w:rsidR="00457841" w:rsidRDefault="00457841" w:rsidP="00547985">
            <w:r>
              <w:t>Namn för Hos-person</w:t>
            </w:r>
          </w:p>
        </w:tc>
        <w:tc>
          <w:tcPr>
            <w:tcW w:w="1352" w:type="dxa"/>
            <w:vAlign w:val="center"/>
          </w:tcPr>
          <w:p w14:paraId="19EC90CC" w14:textId="77777777" w:rsidR="00457841" w:rsidRDefault="00457841" w:rsidP="00547985">
            <w:r>
              <w:t>0..1</w:t>
            </w:r>
          </w:p>
        </w:tc>
      </w:tr>
      <w:tr w:rsidR="00457841" w14:paraId="2EFB3EB7" w14:textId="77777777" w:rsidTr="00547985">
        <w:tc>
          <w:tcPr>
            <w:tcW w:w="3854" w:type="dxa"/>
            <w:vAlign w:val="center"/>
          </w:tcPr>
          <w:p w14:paraId="570C8E54" w14:textId="77777777" w:rsidR="00457841" w:rsidRDefault="00457841" w:rsidP="00547985">
            <w:r>
              <w:lastRenderedPageBreak/>
              <w:t>forskrivarkod</w:t>
            </w:r>
          </w:p>
        </w:tc>
        <w:tc>
          <w:tcPr>
            <w:tcW w:w="1909" w:type="dxa"/>
            <w:vAlign w:val="center"/>
          </w:tcPr>
          <w:p w14:paraId="17BD04A2" w14:textId="77777777" w:rsidR="00457841" w:rsidRDefault="00457841" w:rsidP="00547985">
            <w:r>
              <w:t>string</w:t>
            </w:r>
          </w:p>
        </w:tc>
        <w:tc>
          <w:tcPr>
            <w:tcW w:w="3567" w:type="dxa"/>
            <w:vAlign w:val="center"/>
          </w:tcPr>
          <w:p w14:paraId="496785B4" w14:textId="77777777" w:rsidR="00457841" w:rsidRDefault="00457841" w:rsidP="00547985">
            <w:r>
              <w:t>Förskrivarkod för Hos-person</w:t>
            </w:r>
          </w:p>
        </w:tc>
        <w:tc>
          <w:tcPr>
            <w:tcW w:w="1352" w:type="dxa"/>
            <w:vAlign w:val="center"/>
          </w:tcPr>
          <w:p w14:paraId="238135D7" w14:textId="77777777" w:rsidR="00457841" w:rsidRDefault="00457841" w:rsidP="00547985">
            <w:r>
              <w:t>0..1</w:t>
            </w:r>
          </w:p>
        </w:tc>
      </w:tr>
      <w:tr w:rsidR="00457841" w14:paraId="51D95032" w14:textId="77777777" w:rsidTr="00547985">
        <w:tc>
          <w:tcPr>
            <w:tcW w:w="3854" w:type="dxa"/>
            <w:vAlign w:val="center"/>
          </w:tcPr>
          <w:p w14:paraId="77A1C280" w14:textId="77777777" w:rsidR="00457841" w:rsidRDefault="00457841" w:rsidP="00547985">
            <w:r>
              <w:t>befattning</w:t>
            </w:r>
          </w:p>
        </w:tc>
        <w:tc>
          <w:tcPr>
            <w:tcW w:w="1909" w:type="dxa"/>
            <w:vAlign w:val="center"/>
          </w:tcPr>
          <w:p w14:paraId="13AFA868" w14:textId="77777777" w:rsidR="00457841" w:rsidRDefault="00457841" w:rsidP="00547985">
            <w:r>
              <w:t>string</w:t>
            </w:r>
          </w:p>
        </w:tc>
        <w:tc>
          <w:tcPr>
            <w:tcW w:w="3567" w:type="dxa"/>
            <w:vAlign w:val="center"/>
          </w:tcPr>
          <w:p w14:paraId="54DC53A7" w14:textId="77777777" w:rsidR="00457841" w:rsidRDefault="00457841" w:rsidP="00547985">
            <w:r>
              <w:t>Text som anger personens befattning</w:t>
            </w:r>
          </w:p>
        </w:tc>
        <w:tc>
          <w:tcPr>
            <w:tcW w:w="1352" w:type="dxa"/>
            <w:vAlign w:val="center"/>
          </w:tcPr>
          <w:p w14:paraId="23821E83" w14:textId="77777777" w:rsidR="00457841" w:rsidRDefault="00457841" w:rsidP="00547985">
            <w:r>
              <w:t>0..1</w:t>
            </w:r>
          </w:p>
        </w:tc>
      </w:tr>
      <w:tr w:rsidR="00457841" w14:paraId="620BD35C" w14:textId="77777777" w:rsidTr="00547985">
        <w:tc>
          <w:tcPr>
            <w:tcW w:w="3854" w:type="dxa"/>
            <w:vAlign w:val="center"/>
          </w:tcPr>
          <w:p w14:paraId="18E66861" w14:textId="77777777" w:rsidR="00457841" w:rsidRDefault="00457841" w:rsidP="00547985">
            <w:r>
              <w:t>enhet</w:t>
            </w:r>
          </w:p>
        </w:tc>
        <w:tc>
          <w:tcPr>
            <w:tcW w:w="1909" w:type="dxa"/>
            <w:vAlign w:val="center"/>
          </w:tcPr>
          <w:p w14:paraId="5A3F1F63" w14:textId="77777777" w:rsidR="00457841" w:rsidRDefault="00457841" w:rsidP="00547985">
            <w:r>
              <w:t xml:space="preserve"> Enhet (se </w:t>
            </w:r>
            <w:r>
              <w:fldChar w:fldCharType="begin"/>
            </w:r>
            <w:r>
              <w:instrText xml:space="preserve"> REF _Ref283566592 \r \h </w:instrText>
            </w:r>
            <w:r>
              <w:fldChar w:fldCharType="separate"/>
            </w:r>
            <w:r>
              <w:t>6.7.5</w:t>
            </w:r>
            <w:r>
              <w:fldChar w:fldCharType="end"/>
            </w:r>
            <w:r>
              <w:t>)</w:t>
            </w:r>
          </w:p>
        </w:tc>
        <w:tc>
          <w:tcPr>
            <w:tcW w:w="3567" w:type="dxa"/>
            <w:vAlign w:val="center"/>
          </w:tcPr>
          <w:p w14:paraId="42A4041D" w14:textId="77777777" w:rsidR="00457841" w:rsidRDefault="00457841" w:rsidP="00547985">
            <w:r>
              <w:t>Vårdenhet</w:t>
            </w:r>
          </w:p>
        </w:tc>
        <w:tc>
          <w:tcPr>
            <w:tcW w:w="1352" w:type="dxa"/>
            <w:vAlign w:val="center"/>
          </w:tcPr>
          <w:p w14:paraId="293E9CA3" w14:textId="77777777" w:rsidR="00457841" w:rsidRDefault="00457841" w:rsidP="00547985">
            <w:r>
              <w:t>1</w:t>
            </w:r>
          </w:p>
        </w:tc>
      </w:tr>
    </w:tbl>
    <w:p w14:paraId="7AB84876" w14:textId="77777777" w:rsidR="00457841" w:rsidRPr="002344E2" w:rsidRDefault="00457841" w:rsidP="00457841"/>
    <w:p w14:paraId="0AC0C11E" w14:textId="77777777" w:rsidR="00457841" w:rsidRDefault="00457841" w:rsidP="00457841">
      <w:pPr>
        <w:pStyle w:val="Rubrik3"/>
      </w:pPr>
      <w:bookmarkStart w:id="148" w:name="_Ref283566592"/>
      <w:bookmarkStart w:id="149" w:name="_Toc284833122"/>
      <w:r>
        <w:t>Enhet</w:t>
      </w:r>
      <w:bookmarkEnd w:id="148"/>
      <w:bookmarkEnd w:id="149"/>
    </w:p>
    <w:p w14:paraId="1FBD6541" w14:textId="77777777" w:rsidR="00457841" w:rsidRPr="00F00638" w:rsidRDefault="00457841" w:rsidP="00457841">
      <w:r>
        <w:t>Vårdenhet</w:t>
      </w:r>
    </w:p>
    <w:tbl>
      <w:tblPr>
        <w:tblStyle w:val="Tabellrutnt"/>
        <w:tblW w:w="0" w:type="auto"/>
        <w:tblLook w:val="04A0" w:firstRow="1" w:lastRow="0" w:firstColumn="1" w:lastColumn="0" w:noHBand="0" w:noVBand="1"/>
      </w:tblPr>
      <w:tblGrid>
        <w:gridCol w:w="3854"/>
        <w:gridCol w:w="1909"/>
        <w:gridCol w:w="3567"/>
        <w:gridCol w:w="1352"/>
      </w:tblGrid>
      <w:tr w:rsidR="00457841" w14:paraId="2DCD4190" w14:textId="77777777" w:rsidTr="00547985">
        <w:tc>
          <w:tcPr>
            <w:tcW w:w="3854" w:type="dxa"/>
            <w:vAlign w:val="center"/>
          </w:tcPr>
          <w:p w14:paraId="3FE241C9" w14:textId="77777777" w:rsidR="00457841" w:rsidRDefault="00457841" w:rsidP="00547985">
            <w:r>
              <w:t>enhets-id</w:t>
            </w:r>
          </w:p>
        </w:tc>
        <w:tc>
          <w:tcPr>
            <w:tcW w:w="1909" w:type="dxa"/>
            <w:vAlign w:val="center"/>
          </w:tcPr>
          <w:p w14:paraId="66028752" w14:textId="77777777" w:rsidR="00457841" w:rsidRDefault="00457841" w:rsidP="00547985">
            <w:r>
              <w:t xml:space="preserve">HsaId (se </w:t>
            </w:r>
            <w:r>
              <w:fldChar w:fldCharType="begin"/>
            </w:r>
            <w:r>
              <w:instrText xml:space="preserve"> REF _Ref283036853 \r \h </w:instrText>
            </w:r>
            <w:r>
              <w:fldChar w:fldCharType="separate"/>
            </w:r>
            <w:r>
              <w:t>6.7.9</w:t>
            </w:r>
            <w:r>
              <w:fldChar w:fldCharType="end"/>
            </w:r>
            <w:r>
              <w:t>)</w:t>
            </w:r>
          </w:p>
        </w:tc>
        <w:tc>
          <w:tcPr>
            <w:tcW w:w="3567" w:type="dxa"/>
            <w:vAlign w:val="center"/>
          </w:tcPr>
          <w:p w14:paraId="0A0E43B0" w14:textId="77777777" w:rsidR="00457841" w:rsidRDefault="00457841" w:rsidP="00547985">
            <w:r>
              <w:t>Hsa-Id för Hos-vårdenhet</w:t>
            </w:r>
          </w:p>
        </w:tc>
        <w:tc>
          <w:tcPr>
            <w:tcW w:w="1352" w:type="dxa"/>
            <w:vAlign w:val="center"/>
          </w:tcPr>
          <w:p w14:paraId="604763D1" w14:textId="77777777" w:rsidR="00457841" w:rsidRDefault="00457841" w:rsidP="00547985">
            <w:r>
              <w:t>1</w:t>
            </w:r>
          </w:p>
        </w:tc>
      </w:tr>
      <w:tr w:rsidR="00457841" w14:paraId="0B327F02" w14:textId="77777777" w:rsidTr="00547985">
        <w:tc>
          <w:tcPr>
            <w:tcW w:w="3854" w:type="dxa"/>
            <w:vAlign w:val="center"/>
          </w:tcPr>
          <w:p w14:paraId="3658F5B9" w14:textId="77777777" w:rsidR="00457841" w:rsidRDefault="00457841" w:rsidP="00547985">
            <w:r>
              <w:t>arbetsplatskod</w:t>
            </w:r>
          </w:p>
        </w:tc>
        <w:tc>
          <w:tcPr>
            <w:tcW w:w="1909" w:type="dxa"/>
            <w:vAlign w:val="center"/>
          </w:tcPr>
          <w:p w14:paraId="0DD78DD5" w14:textId="77777777" w:rsidR="00457841" w:rsidRDefault="00457841" w:rsidP="00547985">
            <w:r>
              <w:t xml:space="preserve">HsaId (se </w:t>
            </w:r>
            <w:r>
              <w:fldChar w:fldCharType="begin"/>
            </w:r>
            <w:r>
              <w:instrText xml:space="preserve"> REF _Ref283036853 \r \h </w:instrText>
            </w:r>
            <w:r>
              <w:fldChar w:fldCharType="separate"/>
            </w:r>
            <w:r>
              <w:t>6.7.9</w:t>
            </w:r>
            <w:r>
              <w:fldChar w:fldCharType="end"/>
            </w:r>
            <w:r>
              <w:t>)</w:t>
            </w:r>
          </w:p>
        </w:tc>
        <w:tc>
          <w:tcPr>
            <w:tcW w:w="3567" w:type="dxa"/>
            <w:vAlign w:val="center"/>
          </w:tcPr>
          <w:p w14:paraId="2168CCC4" w14:textId="77777777" w:rsidR="00457841" w:rsidRDefault="00457841" w:rsidP="00547985">
            <w:r>
              <w:t>Arbetsplatskoden för vårdenheten</w:t>
            </w:r>
          </w:p>
        </w:tc>
        <w:tc>
          <w:tcPr>
            <w:tcW w:w="1352" w:type="dxa"/>
            <w:vAlign w:val="center"/>
          </w:tcPr>
          <w:p w14:paraId="4C84515F" w14:textId="77777777" w:rsidR="00457841" w:rsidRDefault="00457841" w:rsidP="00547985">
            <w:r>
              <w:t>0..1</w:t>
            </w:r>
          </w:p>
        </w:tc>
      </w:tr>
      <w:tr w:rsidR="00457841" w14:paraId="0D967EC1" w14:textId="77777777" w:rsidTr="00547985">
        <w:tc>
          <w:tcPr>
            <w:tcW w:w="3854" w:type="dxa"/>
            <w:vAlign w:val="center"/>
          </w:tcPr>
          <w:p w14:paraId="2B3F2CDF" w14:textId="77777777" w:rsidR="00457841" w:rsidRDefault="00457841" w:rsidP="00547985">
            <w:r>
              <w:t>enhetsnamn</w:t>
            </w:r>
          </w:p>
        </w:tc>
        <w:tc>
          <w:tcPr>
            <w:tcW w:w="1909" w:type="dxa"/>
            <w:vAlign w:val="center"/>
          </w:tcPr>
          <w:p w14:paraId="31A922E1" w14:textId="77777777" w:rsidR="00457841" w:rsidRDefault="00457841" w:rsidP="00547985">
            <w:r>
              <w:t>string</w:t>
            </w:r>
          </w:p>
        </w:tc>
        <w:tc>
          <w:tcPr>
            <w:tcW w:w="3567" w:type="dxa"/>
            <w:vAlign w:val="center"/>
          </w:tcPr>
          <w:p w14:paraId="40ABF099" w14:textId="77777777" w:rsidR="00457841" w:rsidRDefault="00457841" w:rsidP="00547985">
            <w:r>
              <w:t>Namn på Hos-vårdenhet</w:t>
            </w:r>
          </w:p>
        </w:tc>
        <w:tc>
          <w:tcPr>
            <w:tcW w:w="1352" w:type="dxa"/>
            <w:vAlign w:val="center"/>
          </w:tcPr>
          <w:p w14:paraId="1F39F5C6" w14:textId="77777777" w:rsidR="00457841" w:rsidRDefault="00457841" w:rsidP="00547985">
            <w:r>
              <w:t>1</w:t>
            </w:r>
          </w:p>
        </w:tc>
      </w:tr>
      <w:tr w:rsidR="00457841" w14:paraId="58DA4E44" w14:textId="77777777" w:rsidTr="00547985">
        <w:tc>
          <w:tcPr>
            <w:tcW w:w="3854" w:type="dxa"/>
            <w:vAlign w:val="center"/>
          </w:tcPr>
          <w:p w14:paraId="61897313" w14:textId="77777777" w:rsidR="00457841" w:rsidRDefault="00457841" w:rsidP="00547985">
            <w:r>
              <w:t>postadress</w:t>
            </w:r>
          </w:p>
        </w:tc>
        <w:tc>
          <w:tcPr>
            <w:tcW w:w="1909" w:type="dxa"/>
            <w:vAlign w:val="center"/>
          </w:tcPr>
          <w:p w14:paraId="71108C3F" w14:textId="77777777" w:rsidR="00457841" w:rsidRDefault="00457841" w:rsidP="00547985">
            <w:r>
              <w:t>string</w:t>
            </w:r>
          </w:p>
        </w:tc>
        <w:tc>
          <w:tcPr>
            <w:tcW w:w="3567" w:type="dxa"/>
            <w:vAlign w:val="center"/>
          </w:tcPr>
          <w:p w14:paraId="22E13FC1" w14:textId="77777777" w:rsidR="00457841" w:rsidRDefault="00457841" w:rsidP="00547985">
            <w:r>
              <w:t>Postadress för Hos-vårdenhet</w:t>
            </w:r>
          </w:p>
        </w:tc>
        <w:tc>
          <w:tcPr>
            <w:tcW w:w="1352" w:type="dxa"/>
            <w:vAlign w:val="center"/>
          </w:tcPr>
          <w:p w14:paraId="36579420" w14:textId="77777777" w:rsidR="00457841" w:rsidRDefault="00457841" w:rsidP="00547985">
            <w:r>
              <w:t>0..1</w:t>
            </w:r>
          </w:p>
        </w:tc>
      </w:tr>
      <w:tr w:rsidR="00457841" w14:paraId="41E6FD01" w14:textId="77777777" w:rsidTr="00547985">
        <w:tc>
          <w:tcPr>
            <w:tcW w:w="3854" w:type="dxa"/>
            <w:vAlign w:val="center"/>
          </w:tcPr>
          <w:p w14:paraId="49F95AD9" w14:textId="77777777" w:rsidR="00457841" w:rsidRDefault="00457841" w:rsidP="00547985">
            <w:r>
              <w:t>postnummer</w:t>
            </w:r>
          </w:p>
        </w:tc>
        <w:tc>
          <w:tcPr>
            <w:tcW w:w="1909" w:type="dxa"/>
            <w:vAlign w:val="center"/>
          </w:tcPr>
          <w:p w14:paraId="7E1F0FFE" w14:textId="77777777" w:rsidR="00457841" w:rsidRDefault="00457841" w:rsidP="00547985">
            <w:r>
              <w:t>string</w:t>
            </w:r>
          </w:p>
        </w:tc>
        <w:tc>
          <w:tcPr>
            <w:tcW w:w="3567" w:type="dxa"/>
            <w:vAlign w:val="center"/>
          </w:tcPr>
          <w:p w14:paraId="08B58953" w14:textId="77777777" w:rsidR="00457841" w:rsidRDefault="00457841" w:rsidP="00547985">
            <w:r>
              <w:t xml:space="preserve">Postnummer för Hos-vårdenhet </w:t>
            </w:r>
          </w:p>
        </w:tc>
        <w:tc>
          <w:tcPr>
            <w:tcW w:w="1352" w:type="dxa"/>
            <w:vAlign w:val="center"/>
          </w:tcPr>
          <w:p w14:paraId="3761E6FB" w14:textId="77777777" w:rsidR="00457841" w:rsidRDefault="00457841" w:rsidP="00547985">
            <w:r>
              <w:t>0..1</w:t>
            </w:r>
          </w:p>
        </w:tc>
      </w:tr>
      <w:tr w:rsidR="00457841" w14:paraId="35420C92" w14:textId="77777777" w:rsidTr="00547985">
        <w:tc>
          <w:tcPr>
            <w:tcW w:w="3854" w:type="dxa"/>
            <w:vAlign w:val="center"/>
          </w:tcPr>
          <w:p w14:paraId="5584F6B0" w14:textId="77777777" w:rsidR="00457841" w:rsidRDefault="00457841" w:rsidP="00547985">
            <w:r>
              <w:t>postort</w:t>
            </w:r>
          </w:p>
        </w:tc>
        <w:tc>
          <w:tcPr>
            <w:tcW w:w="1909" w:type="dxa"/>
            <w:vAlign w:val="center"/>
          </w:tcPr>
          <w:p w14:paraId="68F8AA48" w14:textId="77777777" w:rsidR="00457841" w:rsidRDefault="00457841" w:rsidP="00547985">
            <w:r>
              <w:t>string</w:t>
            </w:r>
          </w:p>
        </w:tc>
        <w:tc>
          <w:tcPr>
            <w:tcW w:w="3567" w:type="dxa"/>
            <w:vAlign w:val="center"/>
          </w:tcPr>
          <w:p w14:paraId="26A97F06" w14:textId="77777777" w:rsidR="00457841" w:rsidRDefault="00457841" w:rsidP="00547985">
            <w:r>
              <w:t xml:space="preserve">Postort för Hos-vårdenhet </w:t>
            </w:r>
          </w:p>
        </w:tc>
        <w:tc>
          <w:tcPr>
            <w:tcW w:w="1352" w:type="dxa"/>
            <w:vAlign w:val="center"/>
          </w:tcPr>
          <w:p w14:paraId="4F7ACE1D" w14:textId="77777777" w:rsidR="00457841" w:rsidRDefault="00457841" w:rsidP="00547985">
            <w:r>
              <w:t>0..1</w:t>
            </w:r>
          </w:p>
        </w:tc>
      </w:tr>
      <w:tr w:rsidR="00457841" w14:paraId="1142D8A5" w14:textId="77777777" w:rsidTr="00547985">
        <w:tc>
          <w:tcPr>
            <w:tcW w:w="3854" w:type="dxa"/>
            <w:vAlign w:val="center"/>
          </w:tcPr>
          <w:p w14:paraId="41E9154E" w14:textId="77777777" w:rsidR="00457841" w:rsidRDefault="00457841" w:rsidP="00547985">
            <w:r>
              <w:t>telefonnummer</w:t>
            </w:r>
          </w:p>
        </w:tc>
        <w:tc>
          <w:tcPr>
            <w:tcW w:w="1909" w:type="dxa"/>
            <w:vAlign w:val="center"/>
          </w:tcPr>
          <w:p w14:paraId="25E32A21" w14:textId="77777777" w:rsidR="00457841" w:rsidRDefault="00457841" w:rsidP="00547985">
            <w:r>
              <w:t>string</w:t>
            </w:r>
          </w:p>
        </w:tc>
        <w:tc>
          <w:tcPr>
            <w:tcW w:w="3567" w:type="dxa"/>
            <w:vAlign w:val="center"/>
          </w:tcPr>
          <w:p w14:paraId="16D3F0D5" w14:textId="77777777" w:rsidR="00457841" w:rsidRDefault="00457841" w:rsidP="00547985">
            <w:r>
              <w:t xml:space="preserve">Telefonnummer till Hos-vårdenhet </w:t>
            </w:r>
          </w:p>
        </w:tc>
        <w:tc>
          <w:tcPr>
            <w:tcW w:w="1352" w:type="dxa"/>
            <w:vAlign w:val="center"/>
          </w:tcPr>
          <w:p w14:paraId="5BCAE1BC" w14:textId="77777777" w:rsidR="00457841" w:rsidRDefault="00457841" w:rsidP="00547985">
            <w:r>
              <w:t>0..1</w:t>
            </w:r>
          </w:p>
        </w:tc>
      </w:tr>
      <w:tr w:rsidR="00457841" w14:paraId="0EE7528F" w14:textId="77777777" w:rsidTr="00547985">
        <w:tc>
          <w:tcPr>
            <w:tcW w:w="3854" w:type="dxa"/>
            <w:vAlign w:val="center"/>
          </w:tcPr>
          <w:p w14:paraId="4C7DE245" w14:textId="77777777" w:rsidR="00457841" w:rsidRDefault="00457841" w:rsidP="00547985">
            <w:r>
              <w:t>epost</w:t>
            </w:r>
          </w:p>
        </w:tc>
        <w:tc>
          <w:tcPr>
            <w:tcW w:w="1909" w:type="dxa"/>
            <w:vAlign w:val="center"/>
          </w:tcPr>
          <w:p w14:paraId="145E50FA" w14:textId="77777777" w:rsidR="00457841" w:rsidRDefault="00457841" w:rsidP="00547985">
            <w:r>
              <w:t>string</w:t>
            </w:r>
          </w:p>
        </w:tc>
        <w:tc>
          <w:tcPr>
            <w:tcW w:w="3567" w:type="dxa"/>
            <w:vAlign w:val="center"/>
          </w:tcPr>
          <w:p w14:paraId="01554D7B" w14:textId="77777777" w:rsidR="00457841" w:rsidRDefault="00457841" w:rsidP="00547985">
            <w:r>
              <w:t xml:space="preserve">Epost adress för Hos-vårdenhet </w:t>
            </w:r>
          </w:p>
        </w:tc>
        <w:tc>
          <w:tcPr>
            <w:tcW w:w="1352" w:type="dxa"/>
            <w:vAlign w:val="center"/>
          </w:tcPr>
          <w:p w14:paraId="408A262D" w14:textId="77777777" w:rsidR="00457841" w:rsidRDefault="00457841" w:rsidP="00547985">
            <w:r>
              <w:t>0..1</w:t>
            </w:r>
          </w:p>
        </w:tc>
      </w:tr>
      <w:tr w:rsidR="00457841" w14:paraId="1AB90D6A" w14:textId="77777777" w:rsidTr="00547985">
        <w:tc>
          <w:tcPr>
            <w:tcW w:w="3854" w:type="dxa"/>
            <w:vAlign w:val="center"/>
          </w:tcPr>
          <w:p w14:paraId="5B56FE75" w14:textId="77777777" w:rsidR="00457841" w:rsidRDefault="00457841" w:rsidP="00547985">
            <w:r>
              <w:t>vardgivare</w:t>
            </w:r>
          </w:p>
        </w:tc>
        <w:tc>
          <w:tcPr>
            <w:tcW w:w="1909" w:type="dxa"/>
            <w:vAlign w:val="center"/>
          </w:tcPr>
          <w:p w14:paraId="336CA56C" w14:textId="77777777" w:rsidR="00457841" w:rsidRDefault="00457841" w:rsidP="00547985">
            <w:r>
              <w:t xml:space="preserve">Vardgivare (se </w:t>
            </w:r>
            <w:r>
              <w:fldChar w:fldCharType="begin"/>
            </w:r>
            <w:r>
              <w:instrText xml:space="preserve"> REF _Ref283566527 \r \h </w:instrText>
            </w:r>
            <w:r>
              <w:fldChar w:fldCharType="separate"/>
            </w:r>
            <w:r>
              <w:t>6.7.6</w:t>
            </w:r>
            <w:r>
              <w:fldChar w:fldCharType="end"/>
            </w:r>
            <w:r>
              <w:t>)</w:t>
            </w:r>
          </w:p>
        </w:tc>
        <w:tc>
          <w:tcPr>
            <w:tcW w:w="3567" w:type="dxa"/>
            <w:vAlign w:val="center"/>
          </w:tcPr>
          <w:p w14:paraId="6A12EEAF" w14:textId="77777777" w:rsidR="00457841" w:rsidRDefault="00457841" w:rsidP="00547985">
            <w:r>
              <w:t>Vårdgivare</w:t>
            </w:r>
          </w:p>
        </w:tc>
        <w:tc>
          <w:tcPr>
            <w:tcW w:w="1352" w:type="dxa"/>
            <w:vAlign w:val="center"/>
          </w:tcPr>
          <w:p w14:paraId="735B903B" w14:textId="77777777" w:rsidR="00457841" w:rsidRDefault="00457841" w:rsidP="00547985">
            <w:r>
              <w:t>1..1</w:t>
            </w:r>
          </w:p>
        </w:tc>
      </w:tr>
    </w:tbl>
    <w:p w14:paraId="4844573A" w14:textId="77777777" w:rsidR="00457841" w:rsidRDefault="00457841" w:rsidP="00457841"/>
    <w:p w14:paraId="00D31CFF" w14:textId="77777777" w:rsidR="00457841" w:rsidRDefault="00457841" w:rsidP="00457841">
      <w:pPr>
        <w:pStyle w:val="Rubrik3"/>
      </w:pPr>
      <w:bookmarkStart w:id="150" w:name="_Ref283566527"/>
      <w:bookmarkStart w:id="151" w:name="_Toc284833123"/>
      <w:r>
        <w:t>Vardgivare</w:t>
      </w:r>
      <w:bookmarkEnd w:id="150"/>
      <w:bookmarkEnd w:id="151"/>
    </w:p>
    <w:p w14:paraId="3E0C1CB5" w14:textId="77777777" w:rsidR="00457841" w:rsidRPr="0067267E" w:rsidRDefault="00457841" w:rsidP="00457841">
      <w:r>
        <w:t>Vårdgivare</w:t>
      </w:r>
    </w:p>
    <w:tbl>
      <w:tblPr>
        <w:tblStyle w:val="Tabellrutnt"/>
        <w:tblW w:w="0" w:type="auto"/>
        <w:tblLook w:val="04A0" w:firstRow="1" w:lastRow="0" w:firstColumn="1" w:lastColumn="0" w:noHBand="0" w:noVBand="1"/>
      </w:tblPr>
      <w:tblGrid>
        <w:gridCol w:w="3854"/>
        <w:gridCol w:w="1909"/>
        <w:gridCol w:w="3567"/>
        <w:gridCol w:w="1352"/>
      </w:tblGrid>
      <w:tr w:rsidR="00457841" w14:paraId="4BD25C4B" w14:textId="77777777" w:rsidTr="00547985">
        <w:tc>
          <w:tcPr>
            <w:tcW w:w="3854" w:type="dxa"/>
            <w:vAlign w:val="center"/>
          </w:tcPr>
          <w:p w14:paraId="71B61CD3" w14:textId="77777777" w:rsidR="00457841" w:rsidRDefault="00457841" w:rsidP="00547985">
            <w:r>
              <w:t>vardgivare-id</w:t>
            </w:r>
          </w:p>
        </w:tc>
        <w:tc>
          <w:tcPr>
            <w:tcW w:w="1909" w:type="dxa"/>
            <w:vAlign w:val="center"/>
          </w:tcPr>
          <w:p w14:paraId="727CC47C" w14:textId="77777777" w:rsidR="00457841" w:rsidRDefault="00457841" w:rsidP="00547985">
            <w:r>
              <w:t xml:space="preserve">HsaId (se </w:t>
            </w:r>
            <w:r>
              <w:fldChar w:fldCharType="begin"/>
            </w:r>
            <w:r>
              <w:instrText xml:space="preserve"> REF _Ref283036853 \r \h </w:instrText>
            </w:r>
            <w:r>
              <w:fldChar w:fldCharType="separate"/>
            </w:r>
            <w:r>
              <w:t>6.7.9</w:t>
            </w:r>
            <w:r>
              <w:fldChar w:fldCharType="end"/>
            </w:r>
            <w:r>
              <w:t>)</w:t>
            </w:r>
          </w:p>
        </w:tc>
        <w:tc>
          <w:tcPr>
            <w:tcW w:w="3567" w:type="dxa"/>
            <w:vAlign w:val="center"/>
          </w:tcPr>
          <w:p w14:paraId="378AB060" w14:textId="77777777" w:rsidR="00457841" w:rsidRDefault="00457841" w:rsidP="00547985">
            <w:r>
              <w:t>Hsa-Id för Hos-vårdgivare</w:t>
            </w:r>
          </w:p>
        </w:tc>
        <w:tc>
          <w:tcPr>
            <w:tcW w:w="1352" w:type="dxa"/>
            <w:vAlign w:val="center"/>
          </w:tcPr>
          <w:p w14:paraId="5E9D18EE" w14:textId="77777777" w:rsidR="00457841" w:rsidRDefault="00457841" w:rsidP="00547985">
            <w:r>
              <w:t>1</w:t>
            </w:r>
          </w:p>
        </w:tc>
      </w:tr>
      <w:tr w:rsidR="00457841" w14:paraId="3F2E0458" w14:textId="77777777" w:rsidTr="00547985">
        <w:tc>
          <w:tcPr>
            <w:tcW w:w="3854" w:type="dxa"/>
            <w:vAlign w:val="center"/>
          </w:tcPr>
          <w:p w14:paraId="602B906C" w14:textId="77777777" w:rsidR="00457841" w:rsidRDefault="00457841" w:rsidP="00547985">
            <w:r>
              <w:t>vardgivarenamn</w:t>
            </w:r>
          </w:p>
        </w:tc>
        <w:tc>
          <w:tcPr>
            <w:tcW w:w="1909" w:type="dxa"/>
            <w:vAlign w:val="center"/>
          </w:tcPr>
          <w:p w14:paraId="02505DA6" w14:textId="77777777" w:rsidR="00457841" w:rsidRDefault="00457841" w:rsidP="00547985">
            <w:r>
              <w:t>string</w:t>
            </w:r>
          </w:p>
        </w:tc>
        <w:tc>
          <w:tcPr>
            <w:tcW w:w="3567" w:type="dxa"/>
            <w:vAlign w:val="center"/>
          </w:tcPr>
          <w:p w14:paraId="602557AF" w14:textId="77777777" w:rsidR="00457841" w:rsidRDefault="00457841" w:rsidP="00547985">
            <w:r>
              <w:t>Namn på Hos-vårdgivare</w:t>
            </w:r>
          </w:p>
        </w:tc>
        <w:tc>
          <w:tcPr>
            <w:tcW w:w="1352" w:type="dxa"/>
            <w:vAlign w:val="center"/>
          </w:tcPr>
          <w:p w14:paraId="13A1BF21" w14:textId="77777777" w:rsidR="00457841" w:rsidRDefault="00457841" w:rsidP="00547985">
            <w:r>
              <w:t>1</w:t>
            </w:r>
          </w:p>
        </w:tc>
      </w:tr>
    </w:tbl>
    <w:p w14:paraId="63697603" w14:textId="77777777" w:rsidR="00457841" w:rsidRDefault="00457841" w:rsidP="00457841"/>
    <w:p w14:paraId="5FE14D52" w14:textId="77777777" w:rsidR="00457841" w:rsidRDefault="00457841" w:rsidP="00457841">
      <w:pPr>
        <w:pStyle w:val="Rubrik3"/>
      </w:pPr>
      <w:bookmarkStart w:id="152" w:name="_Ref283567597"/>
      <w:bookmarkStart w:id="153" w:name="_Toc284833124"/>
      <w:r>
        <w:t>Utforarroll</w:t>
      </w:r>
      <w:bookmarkEnd w:id="152"/>
      <w:bookmarkEnd w:id="153"/>
    </w:p>
    <w:p w14:paraId="616022C5" w14:textId="77777777" w:rsidR="00457841" w:rsidRPr="00C51743" w:rsidRDefault="00457841" w:rsidP="00457841">
      <w:r>
        <w:t>Beskriver en utförarroll</w:t>
      </w:r>
    </w:p>
    <w:tbl>
      <w:tblPr>
        <w:tblStyle w:val="Tabellrutnt"/>
        <w:tblW w:w="0" w:type="auto"/>
        <w:tblLook w:val="04A0" w:firstRow="1" w:lastRow="0" w:firstColumn="1" w:lastColumn="0" w:noHBand="0" w:noVBand="1"/>
      </w:tblPr>
      <w:tblGrid>
        <w:gridCol w:w="3854"/>
        <w:gridCol w:w="2053"/>
        <w:gridCol w:w="3427"/>
        <w:gridCol w:w="1348"/>
      </w:tblGrid>
      <w:tr w:rsidR="00457841" w14:paraId="1F8C2063" w14:textId="77777777" w:rsidTr="00547985">
        <w:tc>
          <w:tcPr>
            <w:tcW w:w="3854" w:type="dxa"/>
            <w:vAlign w:val="center"/>
          </w:tcPr>
          <w:p w14:paraId="4022D38E" w14:textId="77777777" w:rsidR="00457841" w:rsidRDefault="00457841" w:rsidP="00547985">
            <w:r>
              <w:t>utforartyp</w:t>
            </w:r>
          </w:p>
        </w:tc>
        <w:tc>
          <w:tcPr>
            <w:tcW w:w="2053" w:type="dxa"/>
            <w:vAlign w:val="center"/>
          </w:tcPr>
          <w:p w14:paraId="131ACF52" w14:textId="77777777" w:rsidR="00457841" w:rsidRDefault="00457841" w:rsidP="00547985">
            <w:r>
              <w:t>CV</w:t>
            </w:r>
          </w:p>
        </w:tc>
        <w:tc>
          <w:tcPr>
            <w:tcW w:w="3427" w:type="dxa"/>
            <w:vAlign w:val="center"/>
          </w:tcPr>
          <w:p w14:paraId="06904360" w14:textId="77777777" w:rsidR="00457841" w:rsidRDefault="00457841" w:rsidP="00547985">
            <w:r>
              <w:t>Typ av utförare som utfört eller deltagit i något.</w:t>
            </w:r>
          </w:p>
        </w:tc>
        <w:tc>
          <w:tcPr>
            <w:tcW w:w="1348" w:type="dxa"/>
            <w:vAlign w:val="center"/>
          </w:tcPr>
          <w:p w14:paraId="67757165" w14:textId="77777777" w:rsidR="00457841" w:rsidRDefault="00457841" w:rsidP="00547985">
            <w:r>
              <w:t>1</w:t>
            </w:r>
          </w:p>
        </w:tc>
      </w:tr>
      <w:tr w:rsidR="00457841" w14:paraId="2D465E60" w14:textId="77777777" w:rsidTr="00547985">
        <w:tc>
          <w:tcPr>
            <w:tcW w:w="3854" w:type="dxa"/>
            <w:vAlign w:val="center"/>
          </w:tcPr>
          <w:p w14:paraId="5DC330A2" w14:textId="77777777" w:rsidR="00457841" w:rsidRDefault="00457841" w:rsidP="00547985">
            <w:r>
              <w:t>antasAv</w:t>
            </w:r>
          </w:p>
        </w:tc>
        <w:tc>
          <w:tcPr>
            <w:tcW w:w="2053" w:type="dxa"/>
            <w:vAlign w:val="center"/>
          </w:tcPr>
          <w:p w14:paraId="242D994F" w14:textId="77777777" w:rsidR="00457841" w:rsidRDefault="00457841" w:rsidP="00547985">
            <w:r>
              <w:t xml:space="preserve"> HosPersonal (se </w:t>
            </w:r>
            <w:r>
              <w:fldChar w:fldCharType="begin"/>
            </w:r>
            <w:r>
              <w:instrText xml:space="preserve"> REF _Ref283566950 \r \h </w:instrText>
            </w:r>
            <w:r>
              <w:fldChar w:fldCharType="separate"/>
            </w:r>
            <w:r>
              <w:t>6.7.4</w:t>
            </w:r>
            <w:r>
              <w:fldChar w:fldCharType="end"/>
            </w:r>
            <w:r>
              <w:t>)</w:t>
            </w:r>
          </w:p>
        </w:tc>
        <w:tc>
          <w:tcPr>
            <w:tcW w:w="3427" w:type="dxa"/>
            <w:vAlign w:val="center"/>
          </w:tcPr>
          <w:p w14:paraId="045F391B" w14:textId="77777777" w:rsidR="00457841" w:rsidRDefault="00457841" w:rsidP="00547985">
            <w:r>
              <w:t>HosPersonal</w:t>
            </w:r>
          </w:p>
        </w:tc>
        <w:tc>
          <w:tcPr>
            <w:tcW w:w="1348" w:type="dxa"/>
            <w:vAlign w:val="center"/>
          </w:tcPr>
          <w:p w14:paraId="541E6646" w14:textId="77777777" w:rsidR="00457841" w:rsidRDefault="00457841" w:rsidP="00547985">
            <w:r>
              <w:t>0..1</w:t>
            </w:r>
          </w:p>
        </w:tc>
      </w:tr>
    </w:tbl>
    <w:p w14:paraId="7F9F65A2" w14:textId="77777777" w:rsidR="00457841" w:rsidRPr="00C51743" w:rsidRDefault="00457841" w:rsidP="00457841"/>
    <w:p w14:paraId="210AF31C" w14:textId="77777777" w:rsidR="00457841" w:rsidRDefault="00457841" w:rsidP="00457841">
      <w:pPr>
        <w:pStyle w:val="Rubrik3"/>
      </w:pPr>
      <w:bookmarkStart w:id="154" w:name="_Ref283036884"/>
      <w:bookmarkStart w:id="155" w:name="_Toc284833125"/>
      <w:r>
        <w:t>PersonId</w:t>
      </w:r>
      <w:bookmarkEnd w:id="154"/>
      <w:bookmarkEnd w:id="155"/>
    </w:p>
    <w:p w14:paraId="3C1D4B5E" w14:textId="77777777" w:rsidR="00457841" w:rsidRPr="00F90271" w:rsidRDefault="00457841" w:rsidP="00457841">
      <w:r>
        <w:t>Restriction på datatyp II</w:t>
      </w:r>
    </w:p>
    <w:p w14:paraId="4AE138F4"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586D03C8" w14:textId="77777777" w:rsidTr="00547985">
        <w:tc>
          <w:tcPr>
            <w:tcW w:w="1951" w:type="dxa"/>
            <w:vAlign w:val="center"/>
          </w:tcPr>
          <w:p w14:paraId="3D52C062" w14:textId="77777777" w:rsidR="00457841" w:rsidRDefault="00457841" w:rsidP="00547985">
            <w:r>
              <w:rPr>
                <w:rStyle w:val="Betoning2"/>
                <w:rFonts w:ascii="Arial" w:hAnsi="Arial"/>
                <w:color w:val="000000"/>
              </w:rPr>
              <w:t>Namn</w:t>
            </w:r>
          </w:p>
        </w:tc>
        <w:tc>
          <w:tcPr>
            <w:tcW w:w="1276" w:type="dxa"/>
            <w:vAlign w:val="center"/>
          </w:tcPr>
          <w:p w14:paraId="2AAB3DFA" w14:textId="77777777" w:rsidR="00457841" w:rsidRDefault="00457841" w:rsidP="00547985">
            <w:r>
              <w:rPr>
                <w:rStyle w:val="Betoning2"/>
                <w:rFonts w:ascii="Arial" w:hAnsi="Arial"/>
                <w:color w:val="000000"/>
              </w:rPr>
              <w:t>Typ</w:t>
            </w:r>
          </w:p>
        </w:tc>
        <w:tc>
          <w:tcPr>
            <w:tcW w:w="6060" w:type="dxa"/>
            <w:vAlign w:val="center"/>
          </w:tcPr>
          <w:p w14:paraId="06757983" w14:textId="77777777" w:rsidR="00457841" w:rsidRDefault="00457841" w:rsidP="00547985">
            <w:r>
              <w:rPr>
                <w:rStyle w:val="Betoning2"/>
                <w:rFonts w:ascii="Arial" w:hAnsi="Arial"/>
                <w:color w:val="000000"/>
              </w:rPr>
              <w:t>Beskrivning</w:t>
            </w:r>
          </w:p>
        </w:tc>
        <w:tc>
          <w:tcPr>
            <w:tcW w:w="1317" w:type="dxa"/>
            <w:vAlign w:val="center"/>
          </w:tcPr>
          <w:p w14:paraId="63C35A53" w14:textId="77777777" w:rsidR="00457841" w:rsidRDefault="00457841" w:rsidP="00547985">
            <w:r>
              <w:rPr>
                <w:rStyle w:val="Betoning2"/>
                <w:rFonts w:ascii="Arial" w:hAnsi="Arial"/>
                <w:color w:val="000000"/>
              </w:rPr>
              <w:t>Kardinalitet</w:t>
            </w:r>
          </w:p>
        </w:tc>
      </w:tr>
      <w:tr w:rsidR="00457841" w14:paraId="717EF56C" w14:textId="77777777" w:rsidTr="00547985">
        <w:tc>
          <w:tcPr>
            <w:tcW w:w="1951" w:type="dxa"/>
            <w:vAlign w:val="center"/>
          </w:tcPr>
          <w:p w14:paraId="6937037E" w14:textId="77777777" w:rsidR="00457841" w:rsidRDefault="00457841" w:rsidP="00547985">
            <w:r>
              <w:rPr>
                <w:rFonts w:eastAsia="Times New Roman"/>
              </w:rPr>
              <w:t>root</w:t>
            </w:r>
          </w:p>
        </w:tc>
        <w:tc>
          <w:tcPr>
            <w:tcW w:w="1276" w:type="dxa"/>
            <w:vAlign w:val="center"/>
          </w:tcPr>
          <w:p w14:paraId="7E8DF1EE" w14:textId="77777777" w:rsidR="00457841" w:rsidRDefault="00457841" w:rsidP="00547985">
            <w:r>
              <w:rPr>
                <w:rFonts w:eastAsia="Times New Roman"/>
              </w:rPr>
              <w:t>Uid</w:t>
            </w:r>
          </w:p>
        </w:tc>
        <w:tc>
          <w:tcPr>
            <w:tcW w:w="6060" w:type="dxa"/>
            <w:vAlign w:val="center"/>
          </w:tcPr>
          <w:p w14:paraId="26872CA7" w14:textId="77777777" w:rsidR="00457841" w:rsidRDefault="00457841" w:rsidP="00547985">
            <w:r>
              <w:rPr>
                <w:rFonts w:eastAsia="Times New Roman"/>
              </w:rPr>
              <w:t>Fixed värde ”1.2.752.129.2.1.3.1” (personnummer) alt. ” 1.2.752.129.2.1.3.3” (samordningsnummer)</w:t>
            </w:r>
          </w:p>
        </w:tc>
        <w:tc>
          <w:tcPr>
            <w:tcW w:w="1317" w:type="dxa"/>
            <w:vAlign w:val="center"/>
          </w:tcPr>
          <w:p w14:paraId="2AC8B971" w14:textId="77777777" w:rsidR="00457841" w:rsidRDefault="00457841" w:rsidP="00547985">
            <w:r>
              <w:rPr>
                <w:rFonts w:eastAsia="Times New Roman"/>
              </w:rPr>
              <w:t> 1..1</w:t>
            </w:r>
          </w:p>
        </w:tc>
      </w:tr>
      <w:tr w:rsidR="00457841" w14:paraId="358138DC" w14:textId="77777777" w:rsidTr="00547985">
        <w:tc>
          <w:tcPr>
            <w:tcW w:w="1951" w:type="dxa"/>
            <w:vAlign w:val="center"/>
          </w:tcPr>
          <w:p w14:paraId="2E9A141D" w14:textId="77777777" w:rsidR="00457841" w:rsidRDefault="00457841" w:rsidP="00547985">
            <w:r>
              <w:t>extension</w:t>
            </w:r>
          </w:p>
        </w:tc>
        <w:tc>
          <w:tcPr>
            <w:tcW w:w="1276" w:type="dxa"/>
            <w:vAlign w:val="center"/>
          </w:tcPr>
          <w:p w14:paraId="68027B51" w14:textId="77777777" w:rsidR="00457841" w:rsidRDefault="00457841" w:rsidP="00547985">
            <w:r>
              <w:t>string</w:t>
            </w:r>
          </w:p>
        </w:tc>
        <w:tc>
          <w:tcPr>
            <w:tcW w:w="6060" w:type="dxa"/>
            <w:vAlign w:val="center"/>
          </w:tcPr>
          <w:p w14:paraId="4241CA03" w14:textId="3746855C" w:rsidR="00457841" w:rsidRDefault="00457841" w:rsidP="00547985">
            <w:r>
              <w:t>Personens identitet.</w:t>
            </w:r>
            <w:r w:rsidR="006B32D5">
              <w:t xml:space="preserve">  Anges i formatet 8 siffror, bindessträck, 4 </w:t>
            </w:r>
            <w:r w:rsidR="006B32D5">
              <w:lastRenderedPageBreak/>
              <w:t>siffror, dvs för personnummer YYYYMMDD-NNNN.</w:t>
            </w:r>
          </w:p>
        </w:tc>
        <w:tc>
          <w:tcPr>
            <w:tcW w:w="1317" w:type="dxa"/>
            <w:vAlign w:val="center"/>
          </w:tcPr>
          <w:p w14:paraId="70EFAB08" w14:textId="77777777" w:rsidR="00457841" w:rsidRDefault="00457841" w:rsidP="00547985">
            <w:r>
              <w:lastRenderedPageBreak/>
              <w:t>1..1</w:t>
            </w:r>
          </w:p>
        </w:tc>
      </w:tr>
    </w:tbl>
    <w:p w14:paraId="396F1994" w14:textId="77777777" w:rsidR="00457841" w:rsidRDefault="00457841" w:rsidP="00457841"/>
    <w:p w14:paraId="76350B71" w14:textId="77777777" w:rsidR="00457841" w:rsidRDefault="00457841" w:rsidP="00457841">
      <w:pPr>
        <w:pStyle w:val="Rubrik3"/>
      </w:pPr>
      <w:bookmarkStart w:id="156" w:name="_Ref283036853"/>
      <w:bookmarkStart w:id="157" w:name="_Toc284833126"/>
      <w:r>
        <w:t>HsaId</w:t>
      </w:r>
      <w:bookmarkEnd w:id="156"/>
      <w:bookmarkEnd w:id="157"/>
    </w:p>
    <w:p w14:paraId="6C04F598" w14:textId="77777777" w:rsidR="00457841" w:rsidRPr="00F90271" w:rsidRDefault="00457841" w:rsidP="00457841">
      <w:r>
        <w:t>Restriction på datatyp II</w:t>
      </w:r>
    </w:p>
    <w:p w14:paraId="154EB8B0"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3AA0C602" w14:textId="77777777" w:rsidTr="00547985">
        <w:tc>
          <w:tcPr>
            <w:tcW w:w="1951" w:type="dxa"/>
            <w:vAlign w:val="center"/>
          </w:tcPr>
          <w:p w14:paraId="08100425" w14:textId="77777777" w:rsidR="00457841" w:rsidRDefault="00457841" w:rsidP="00547985">
            <w:r>
              <w:rPr>
                <w:rStyle w:val="Betoning2"/>
                <w:rFonts w:ascii="Arial" w:hAnsi="Arial"/>
                <w:color w:val="000000"/>
              </w:rPr>
              <w:t>Namn</w:t>
            </w:r>
          </w:p>
        </w:tc>
        <w:tc>
          <w:tcPr>
            <w:tcW w:w="1276" w:type="dxa"/>
            <w:vAlign w:val="center"/>
          </w:tcPr>
          <w:p w14:paraId="697BA880" w14:textId="77777777" w:rsidR="00457841" w:rsidRDefault="00457841" w:rsidP="00547985">
            <w:r>
              <w:rPr>
                <w:rStyle w:val="Betoning2"/>
                <w:rFonts w:ascii="Arial" w:hAnsi="Arial"/>
                <w:color w:val="000000"/>
              </w:rPr>
              <w:t>Typ</w:t>
            </w:r>
          </w:p>
        </w:tc>
        <w:tc>
          <w:tcPr>
            <w:tcW w:w="6060" w:type="dxa"/>
            <w:vAlign w:val="center"/>
          </w:tcPr>
          <w:p w14:paraId="47FC2505" w14:textId="77777777" w:rsidR="00457841" w:rsidRDefault="00457841" w:rsidP="00547985">
            <w:r>
              <w:rPr>
                <w:rStyle w:val="Betoning2"/>
                <w:rFonts w:ascii="Arial" w:hAnsi="Arial"/>
                <w:color w:val="000000"/>
              </w:rPr>
              <w:t>Beskrivning</w:t>
            </w:r>
          </w:p>
        </w:tc>
        <w:tc>
          <w:tcPr>
            <w:tcW w:w="1317" w:type="dxa"/>
            <w:vAlign w:val="center"/>
          </w:tcPr>
          <w:p w14:paraId="2F250796" w14:textId="77777777" w:rsidR="00457841" w:rsidRDefault="00457841" w:rsidP="00547985">
            <w:r>
              <w:rPr>
                <w:rStyle w:val="Betoning2"/>
                <w:rFonts w:ascii="Arial" w:hAnsi="Arial"/>
                <w:color w:val="000000"/>
              </w:rPr>
              <w:t>Kardinalitet</w:t>
            </w:r>
          </w:p>
        </w:tc>
      </w:tr>
      <w:tr w:rsidR="00457841" w14:paraId="120ECC52" w14:textId="77777777" w:rsidTr="00547985">
        <w:tc>
          <w:tcPr>
            <w:tcW w:w="1951" w:type="dxa"/>
            <w:vAlign w:val="center"/>
          </w:tcPr>
          <w:p w14:paraId="44D8FD43" w14:textId="77777777" w:rsidR="00457841" w:rsidRDefault="00457841" w:rsidP="00547985">
            <w:r>
              <w:rPr>
                <w:rFonts w:eastAsia="Times New Roman"/>
              </w:rPr>
              <w:t>root</w:t>
            </w:r>
          </w:p>
        </w:tc>
        <w:tc>
          <w:tcPr>
            <w:tcW w:w="1276" w:type="dxa"/>
            <w:vAlign w:val="center"/>
          </w:tcPr>
          <w:p w14:paraId="5378D891" w14:textId="77777777" w:rsidR="00457841" w:rsidRDefault="00457841" w:rsidP="00547985">
            <w:r>
              <w:rPr>
                <w:rFonts w:eastAsia="Times New Roman"/>
              </w:rPr>
              <w:t>Uid</w:t>
            </w:r>
          </w:p>
        </w:tc>
        <w:tc>
          <w:tcPr>
            <w:tcW w:w="6060" w:type="dxa"/>
            <w:vAlign w:val="center"/>
          </w:tcPr>
          <w:p w14:paraId="5E191BB9" w14:textId="77777777" w:rsidR="00457841" w:rsidRDefault="00457841" w:rsidP="00547985">
            <w:r>
              <w:rPr>
                <w:rFonts w:eastAsia="Times New Roman"/>
              </w:rPr>
              <w:t>Fixed värde ”1.2.752.129.2.1.4.1”</w:t>
            </w:r>
          </w:p>
        </w:tc>
        <w:tc>
          <w:tcPr>
            <w:tcW w:w="1317" w:type="dxa"/>
            <w:vAlign w:val="center"/>
          </w:tcPr>
          <w:p w14:paraId="04497B60" w14:textId="77777777" w:rsidR="00457841" w:rsidRDefault="00457841" w:rsidP="00547985">
            <w:r>
              <w:rPr>
                <w:rFonts w:eastAsia="Times New Roman"/>
              </w:rPr>
              <w:t> 1..1</w:t>
            </w:r>
          </w:p>
        </w:tc>
      </w:tr>
      <w:tr w:rsidR="00457841" w14:paraId="384BEF7F" w14:textId="77777777" w:rsidTr="00547985">
        <w:tc>
          <w:tcPr>
            <w:tcW w:w="1951" w:type="dxa"/>
            <w:vAlign w:val="center"/>
          </w:tcPr>
          <w:p w14:paraId="5CC13357" w14:textId="77777777" w:rsidR="00457841" w:rsidRDefault="00457841" w:rsidP="00547985">
            <w:r>
              <w:t>extension</w:t>
            </w:r>
          </w:p>
        </w:tc>
        <w:tc>
          <w:tcPr>
            <w:tcW w:w="1276" w:type="dxa"/>
            <w:vAlign w:val="center"/>
          </w:tcPr>
          <w:p w14:paraId="7ADB6A5E" w14:textId="77777777" w:rsidR="00457841" w:rsidRDefault="00457841" w:rsidP="00547985">
            <w:r>
              <w:t>string</w:t>
            </w:r>
          </w:p>
        </w:tc>
        <w:tc>
          <w:tcPr>
            <w:tcW w:w="6060" w:type="dxa"/>
            <w:vAlign w:val="center"/>
          </w:tcPr>
          <w:p w14:paraId="4E8C8937" w14:textId="77777777" w:rsidR="00457841" w:rsidRDefault="00457841" w:rsidP="00547985">
            <w:r>
              <w:t>Hsa-id:t</w:t>
            </w:r>
          </w:p>
        </w:tc>
        <w:tc>
          <w:tcPr>
            <w:tcW w:w="1317" w:type="dxa"/>
            <w:vAlign w:val="center"/>
          </w:tcPr>
          <w:p w14:paraId="0078E092" w14:textId="77777777" w:rsidR="00457841" w:rsidRDefault="00457841" w:rsidP="00547985">
            <w:r>
              <w:t>1..1</w:t>
            </w:r>
          </w:p>
        </w:tc>
      </w:tr>
    </w:tbl>
    <w:p w14:paraId="542FA64A" w14:textId="77777777" w:rsidR="00457841" w:rsidRDefault="00457841" w:rsidP="00457841">
      <w:pPr>
        <w:pStyle w:val="Rubrik3"/>
      </w:pPr>
      <w:bookmarkStart w:id="158" w:name="_Ref283043746"/>
      <w:bookmarkStart w:id="159" w:name="_Toc284833127"/>
      <w:r>
        <w:t>UtlatandeId</w:t>
      </w:r>
      <w:bookmarkEnd w:id="158"/>
      <w:bookmarkEnd w:id="159"/>
    </w:p>
    <w:p w14:paraId="430B514E" w14:textId="77777777" w:rsidR="00457841" w:rsidRPr="00F90271" w:rsidRDefault="00457841" w:rsidP="00457841">
      <w:r>
        <w:t>Restriction på datatyp II</w:t>
      </w:r>
    </w:p>
    <w:p w14:paraId="243AF0CF"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191C7E7E" w14:textId="77777777" w:rsidTr="00547985">
        <w:tc>
          <w:tcPr>
            <w:tcW w:w="1951" w:type="dxa"/>
            <w:vAlign w:val="center"/>
          </w:tcPr>
          <w:p w14:paraId="0434F604" w14:textId="77777777" w:rsidR="00457841" w:rsidRDefault="00457841" w:rsidP="00547985">
            <w:r>
              <w:rPr>
                <w:rStyle w:val="Betoning2"/>
                <w:rFonts w:ascii="Arial" w:hAnsi="Arial"/>
                <w:color w:val="000000"/>
              </w:rPr>
              <w:t>Namn</w:t>
            </w:r>
          </w:p>
        </w:tc>
        <w:tc>
          <w:tcPr>
            <w:tcW w:w="1276" w:type="dxa"/>
            <w:vAlign w:val="center"/>
          </w:tcPr>
          <w:p w14:paraId="7ECEAF7F" w14:textId="77777777" w:rsidR="00457841" w:rsidRDefault="00457841" w:rsidP="00547985">
            <w:r>
              <w:rPr>
                <w:rStyle w:val="Betoning2"/>
                <w:rFonts w:ascii="Arial" w:hAnsi="Arial"/>
                <w:color w:val="000000"/>
              </w:rPr>
              <w:t>Typ</w:t>
            </w:r>
          </w:p>
        </w:tc>
        <w:tc>
          <w:tcPr>
            <w:tcW w:w="6060" w:type="dxa"/>
            <w:vAlign w:val="center"/>
          </w:tcPr>
          <w:p w14:paraId="5A2F963E" w14:textId="77777777" w:rsidR="00457841" w:rsidRDefault="00457841" w:rsidP="00547985">
            <w:r>
              <w:rPr>
                <w:rStyle w:val="Betoning2"/>
                <w:rFonts w:ascii="Arial" w:hAnsi="Arial"/>
                <w:color w:val="000000"/>
              </w:rPr>
              <w:t>Beskrivning</w:t>
            </w:r>
          </w:p>
        </w:tc>
        <w:tc>
          <w:tcPr>
            <w:tcW w:w="1317" w:type="dxa"/>
            <w:vAlign w:val="center"/>
          </w:tcPr>
          <w:p w14:paraId="6EA3B325" w14:textId="77777777" w:rsidR="00457841" w:rsidRDefault="00457841" w:rsidP="00547985">
            <w:r>
              <w:rPr>
                <w:rStyle w:val="Betoning2"/>
                <w:rFonts w:ascii="Arial" w:hAnsi="Arial"/>
                <w:color w:val="000000"/>
              </w:rPr>
              <w:t>Kardinalitet</w:t>
            </w:r>
          </w:p>
        </w:tc>
      </w:tr>
      <w:tr w:rsidR="00457841" w14:paraId="00011873" w14:textId="77777777" w:rsidTr="00547985">
        <w:tc>
          <w:tcPr>
            <w:tcW w:w="1951" w:type="dxa"/>
            <w:vAlign w:val="center"/>
          </w:tcPr>
          <w:p w14:paraId="752D588D" w14:textId="77777777" w:rsidR="00457841" w:rsidRDefault="00457841" w:rsidP="00547985">
            <w:r>
              <w:rPr>
                <w:rFonts w:eastAsia="Times New Roman"/>
              </w:rPr>
              <w:t>root</w:t>
            </w:r>
          </w:p>
        </w:tc>
        <w:tc>
          <w:tcPr>
            <w:tcW w:w="1276" w:type="dxa"/>
            <w:vAlign w:val="center"/>
          </w:tcPr>
          <w:p w14:paraId="67AAFC93" w14:textId="77777777" w:rsidR="00457841" w:rsidRDefault="00457841" w:rsidP="00547985">
            <w:r>
              <w:rPr>
                <w:rFonts w:eastAsia="Times New Roman"/>
              </w:rPr>
              <w:t>Uid</w:t>
            </w:r>
          </w:p>
        </w:tc>
        <w:tc>
          <w:tcPr>
            <w:tcW w:w="6060" w:type="dxa"/>
            <w:vAlign w:val="center"/>
          </w:tcPr>
          <w:p w14:paraId="25A88E36" w14:textId="77777777" w:rsidR="00457841" w:rsidRDefault="00457841" w:rsidP="00547985">
            <w:r>
              <w:t>Utlåtandets id</w:t>
            </w:r>
          </w:p>
        </w:tc>
        <w:tc>
          <w:tcPr>
            <w:tcW w:w="1317" w:type="dxa"/>
            <w:vAlign w:val="center"/>
          </w:tcPr>
          <w:p w14:paraId="4E647C4B" w14:textId="77777777" w:rsidR="00457841" w:rsidRDefault="00457841" w:rsidP="00547985">
            <w:r>
              <w:rPr>
                <w:rFonts w:eastAsia="Times New Roman"/>
              </w:rPr>
              <w:t> 1..1</w:t>
            </w:r>
          </w:p>
        </w:tc>
      </w:tr>
      <w:tr w:rsidR="00457841" w14:paraId="2B4B016E" w14:textId="77777777" w:rsidTr="00547985">
        <w:tc>
          <w:tcPr>
            <w:tcW w:w="1951" w:type="dxa"/>
            <w:vAlign w:val="center"/>
          </w:tcPr>
          <w:p w14:paraId="4513A707" w14:textId="77777777" w:rsidR="00457841" w:rsidRDefault="00457841" w:rsidP="00547985">
            <w:r>
              <w:t>extension</w:t>
            </w:r>
          </w:p>
        </w:tc>
        <w:tc>
          <w:tcPr>
            <w:tcW w:w="1276" w:type="dxa"/>
            <w:vAlign w:val="center"/>
          </w:tcPr>
          <w:p w14:paraId="1DFB9AAD" w14:textId="77777777" w:rsidR="00457841" w:rsidRDefault="00457841" w:rsidP="00547985">
            <w:r>
              <w:t>string</w:t>
            </w:r>
          </w:p>
        </w:tc>
        <w:tc>
          <w:tcPr>
            <w:tcW w:w="6060" w:type="dxa"/>
            <w:vAlign w:val="center"/>
          </w:tcPr>
          <w:p w14:paraId="5869AC19" w14:textId="77777777" w:rsidR="00457841" w:rsidRDefault="00457841" w:rsidP="00547985">
            <w:r>
              <w:t>Tillägg som tillsammans med värdet i root skapar ett unikt id. Används om värdet i root inte är unikt för ett intyg. *</w:t>
            </w:r>
          </w:p>
        </w:tc>
        <w:tc>
          <w:tcPr>
            <w:tcW w:w="1317" w:type="dxa"/>
            <w:vAlign w:val="center"/>
          </w:tcPr>
          <w:p w14:paraId="68FC1F55" w14:textId="77777777" w:rsidR="00457841" w:rsidRDefault="00457841" w:rsidP="00547985">
            <w:r>
              <w:t>0..1</w:t>
            </w:r>
          </w:p>
        </w:tc>
      </w:tr>
    </w:tbl>
    <w:p w14:paraId="7782B4F8" w14:textId="77777777" w:rsidR="00457841" w:rsidRDefault="00457841" w:rsidP="00457841"/>
    <w:p w14:paraId="6C659064" w14:textId="77777777" w:rsidR="00457841" w:rsidRDefault="00457841" w:rsidP="00457841">
      <w:pPr>
        <w:pStyle w:val="Rubrik3"/>
      </w:pPr>
      <w:bookmarkStart w:id="160" w:name="_Ref283044181"/>
      <w:bookmarkStart w:id="161" w:name="_Toc284833128"/>
      <w:r>
        <w:t>TypAvUtlatande</w:t>
      </w:r>
      <w:bookmarkEnd w:id="160"/>
      <w:bookmarkEnd w:id="161"/>
    </w:p>
    <w:p w14:paraId="0F6147BD" w14:textId="77777777" w:rsidR="00457841" w:rsidRDefault="00457841" w:rsidP="00457841">
      <w:r>
        <w:t>Restriction på datatyp CV</w:t>
      </w:r>
    </w:p>
    <w:p w14:paraId="2209D76F"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4EA6A470" w14:textId="77777777" w:rsidTr="00547985">
        <w:tc>
          <w:tcPr>
            <w:tcW w:w="1951" w:type="dxa"/>
            <w:vAlign w:val="center"/>
          </w:tcPr>
          <w:p w14:paraId="6E9A7285" w14:textId="77777777" w:rsidR="00457841" w:rsidRDefault="00457841" w:rsidP="00547985">
            <w:r>
              <w:rPr>
                <w:rStyle w:val="Betoning2"/>
                <w:rFonts w:ascii="Arial" w:hAnsi="Arial"/>
                <w:color w:val="000000"/>
              </w:rPr>
              <w:t>Namn</w:t>
            </w:r>
          </w:p>
        </w:tc>
        <w:tc>
          <w:tcPr>
            <w:tcW w:w="1276" w:type="dxa"/>
            <w:vAlign w:val="center"/>
          </w:tcPr>
          <w:p w14:paraId="3628572C" w14:textId="77777777" w:rsidR="00457841" w:rsidRDefault="00457841" w:rsidP="00547985">
            <w:r>
              <w:rPr>
                <w:rStyle w:val="Betoning2"/>
                <w:rFonts w:ascii="Arial" w:hAnsi="Arial"/>
                <w:color w:val="000000"/>
              </w:rPr>
              <w:t>Typ</w:t>
            </w:r>
          </w:p>
        </w:tc>
        <w:tc>
          <w:tcPr>
            <w:tcW w:w="6060" w:type="dxa"/>
            <w:vAlign w:val="center"/>
          </w:tcPr>
          <w:p w14:paraId="44A4FA64" w14:textId="77777777" w:rsidR="00457841" w:rsidRDefault="00457841" w:rsidP="00547985">
            <w:r>
              <w:rPr>
                <w:rStyle w:val="Betoning2"/>
                <w:rFonts w:ascii="Arial" w:hAnsi="Arial"/>
                <w:color w:val="000000"/>
              </w:rPr>
              <w:t>Beskrivning</w:t>
            </w:r>
          </w:p>
        </w:tc>
        <w:tc>
          <w:tcPr>
            <w:tcW w:w="1317" w:type="dxa"/>
            <w:vAlign w:val="center"/>
          </w:tcPr>
          <w:p w14:paraId="0826AC24" w14:textId="77777777" w:rsidR="00457841" w:rsidRDefault="00457841" w:rsidP="00547985">
            <w:r>
              <w:rPr>
                <w:rStyle w:val="Betoning2"/>
                <w:rFonts w:ascii="Arial" w:hAnsi="Arial"/>
                <w:color w:val="000000"/>
              </w:rPr>
              <w:t>Kardinalitet</w:t>
            </w:r>
          </w:p>
        </w:tc>
      </w:tr>
      <w:tr w:rsidR="00457841" w14:paraId="7DDF3817" w14:textId="77777777" w:rsidTr="00547985">
        <w:tc>
          <w:tcPr>
            <w:tcW w:w="1951" w:type="dxa"/>
            <w:vAlign w:val="center"/>
          </w:tcPr>
          <w:p w14:paraId="69FF41D7" w14:textId="77777777" w:rsidR="00457841" w:rsidRDefault="00457841" w:rsidP="00547985">
            <w:r>
              <w:t>code</w:t>
            </w:r>
          </w:p>
        </w:tc>
        <w:tc>
          <w:tcPr>
            <w:tcW w:w="1276" w:type="dxa"/>
            <w:vAlign w:val="center"/>
          </w:tcPr>
          <w:p w14:paraId="008DB731" w14:textId="77777777" w:rsidR="00457841" w:rsidRDefault="00457841" w:rsidP="00547985">
            <w:r>
              <w:t>String</w:t>
            </w:r>
          </w:p>
        </w:tc>
        <w:tc>
          <w:tcPr>
            <w:tcW w:w="6060" w:type="dxa"/>
            <w:vAlign w:val="center"/>
          </w:tcPr>
          <w:p w14:paraId="57B97D5C" w14:textId="77777777" w:rsidR="00457841" w:rsidRDefault="00457841" w:rsidP="00547985">
            <w:r>
              <w:t>Kod som anger vilken typ av utlåtande som avses</w:t>
            </w:r>
          </w:p>
        </w:tc>
        <w:tc>
          <w:tcPr>
            <w:tcW w:w="1317" w:type="dxa"/>
            <w:vAlign w:val="center"/>
          </w:tcPr>
          <w:p w14:paraId="020B12DC" w14:textId="77777777" w:rsidR="00457841" w:rsidRDefault="00457841" w:rsidP="00547985">
            <w:r>
              <w:t>1</w:t>
            </w:r>
          </w:p>
        </w:tc>
      </w:tr>
      <w:tr w:rsidR="00457841" w14:paraId="16039D69" w14:textId="77777777" w:rsidTr="00547985">
        <w:tc>
          <w:tcPr>
            <w:tcW w:w="1951" w:type="dxa"/>
            <w:vAlign w:val="center"/>
          </w:tcPr>
          <w:p w14:paraId="7777D712" w14:textId="77777777" w:rsidR="00457841" w:rsidRDefault="00457841" w:rsidP="00547985">
            <w:r>
              <w:t>codeSystem</w:t>
            </w:r>
          </w:p>
        </w:tc>
        <w:tc>
          <w:tcPr>
            <w:tcW w:w="1276" w:type="dxa"/>
            <w:vAlign w:val="center"/>
          </w:tcPr>
          <w:p w14:paraId="4B82C31A" w14:textId="77777777" w:rsidR="00457841" w:rsidRDefault="00457841" w:rsidP="00547985">
            <w:r>
              <w:t>Uid</w:t>
            </w:r>
          </w:p>
        </w:tc>
        <w:tc>
          <w:tcPr>
            <w:tcW w:w="6060" w:type="dxa"/>
            <w:vAlign w:val="center"/>
          </w:tcPr>
          <w:p w14:paraId="72839622" w14:textId="77777777" w:rsidR="00457841" w:rsidRDefault="00457841" w:rsidP="00547985">
            <w:r>
              <w:t xml:space="preserve">Unik identifierare av kodsystemet. Fixed </w:t>
            </w:r>
            <w:r w:rsidRPr="00E629B9">
              <w:t>” f6fb361a-e31d-48b8-8657-99b63912dd9b”</w:t>
            </w:r>
          </w:p>
        </w:tc>
        <w:tc>
          <w:tcPr>
            <w:tcW w:w="1317" w:type="dxa"/>
            <w:vAlign w:val="center"/>
          </w:tcPr>
          <w:p w14:paraId="3D238073" w14:textId="77777777" w:rsidR="00457841" w:rsidRDefault="00457841" w:rsidP="00547985">
            <w:r>
              <w:t>1</w:t>
            </w:r>
          </w:p>
        </w:tc>
      </w:tr>
      <w:tr w:rsidR="00457841" w14:paraId="197CAE8D" w14:textId="77777777" w:rsidTr="00547985">
        <w:tc>
          <w:tcPr>
            <w:tcW w:w="1951" w:type="dxa"/>
            <w:vAlign w:val="center"/>
          </w:tcPr>
          <w:p w14:paraId="23BA929F" w14:textId="77777777" w:rsidR="00457841" w:rsidRDefault="00457841" w:rsidP="00547985">
            <w:r>
              <w:t>codeSystemName</w:t>
            </w:r>
          </w:p>
        </w:tc>
        <w:tc>
          <w:tcPr>
            <w:tcW w:w="1276" w:type="dxa"/>
            <w:vAlign w:val="center"/>
          </w:tcPr>
          <w:p w14:paraId="4797B08F" w14:textId="77777777" w:rsidR="00457841" w:rsidRDefault="00457841" w:rsidP="00547985">
            <w:r>
              <w:t>String</w:t>
            </w:r>
          </w:p>
        </w:tc>
        <w:tc>
          <w:tcPr>
            <w:tcW w:w="6060" w:type="dxa"/>
            <w:vAlign w:val="center"/>
          </w:tcPr>
          <w:p w14:paraId="215D2CC7" w14:textId="77777777" w:rsidR="00457841" w:rsidRDefault="00457841" w:rsidP="00547985">
            <w:r>
              <w:t>Namn på kodsystemet. Fixed ”kv_utlåtandetyp_intyg”</w:t>
            </w:r>
          </w:p>
        </w:tc>
        <w:tc>
          <w:tcPr>
            <w:tcW w:w="1317" w:type="dxa"/>
            <w:vAlign w:val="center"/>
          </w:tcPr>
          <w:p w14:paraId="0E8B8512" w14:textId="77777777" w:rsidR="00457841" w:rsidRDefault="00457841" w:rsidP="00547985">
            <w:r>
              <w:t>1</w:t>
            </w:r>
          </w:p>
        </w:tc>
      </w:tr>
      <w:tr w:rsidR="00457841" w14:paraId="7FCCCB47" w14:textId="77777777" w:rsidTr="00547985">
        <w:tc>
          <w:tcPr>
            <w:tcW w:w="1951" w:type="dxa"/>
            <w:vAlign w:val="center"/>
          </w:tcPr>
          <w:p w14:paraId="5F4114BD" w14:textId="77777777" w:rsidR="00457841" w:rsidRDefault="00457841" w:rsidP="00547985">
            <w:r>
              <w:t>displayName</w:t>
            </w:r>
          </w:p>
        </w:tc>
        <w:tc>
          <w:tcPr>
            <w:tcW w:w="1276" w:type="dxa"/>
            <w:vAlign w:val="center"/>
          </w:tcPr>
          <w:p w14:paraId="5EC5755E" w14:textId="77777777" w:rsidR="00457841" w:rsidRDefault="00457841" w:rsidP="00547985">
            <w:r>
              <w:t>String</w:t>
            </w:r>
          </w:p>
        </w:tc>
        <w:tc>
          <w:tcPr>
            <w:tcW w:w="6060" w:type="dxa"/>
            <w:vAlign w:val="center"/>
          </w:tcPr>
          <w:p w14:paraId="583487C4" w14:textId="77777777" w:rsidR="00457841" w:rsidRDefault="00457841" w:rsidP="00547985">
            <w:r>
              <w:t>Typ av utlåtande i klartext.</w:t>
            </w:r>
          </w:p>
        </w:tc>
        <w:tc>
          <w:tcPr>
            <w:tcW w:w="1317" w:type="dxa"/>
            <w:vAlign w:val="center"/>
          </w:tcPr>
          <w:p w14:paraId="72494444" w14:textId="77777777" w:rsidR="00457841" w:rsidRDefault="00457841" w:rsidP="00547985">
            <w:r>
              <w:t>1</w:t>
            </w:r>
          </w:p>
        </w:tc>
      </w:tr>
      <w:tr w:rsidR="00457841" w14:paraId="636F4F30" w14:textId="77777777" w:rsidTr="00547985">
        <w:tc>
          <w:tcPr>
            <w:tcW w:w="1951" w:type="dxa"/>
            <w:vAlign w:val="center"/>
          </w:tcPr>
          <w:p w14:paraId="6E9F5641" w14:textId="77777777" w:rsidR="00457841" w:rsidRDefault="00457841" w:rsidP="00547985">
            <w:r>
              <w:t>originalText</w:t>
            </w:r>
          </w:p>
        </w:tc>
        <w:tc>
          <w:tcPr>
            <w:tcW w:w="1276" w:type="dxa"/>
            <w:vAlign w:val="center"/>
          </w:tcPr>
          <w:p w14:paraId="71BCF85E" w14:textId="77777777" w:rsidR="00457841" w:rsidRDefault="00457841" w:rsidP="00547985">
            <w:r>
              <w:t>String</w:t>
            </w:r>
          </w:p>
        </w:tc>
        <w:tc>
          <w:tcPr>
            <w:tcW w:w="6060" w:type="dxa"/>
            <w:vAlign w:val="center"/>
          </w:tcPr>
          <w:p w14:paraId="7991189E" w14:textId="77777777" w:rsidR="00457841" w:rsidRDefault="00457841" w:rsidP="00547985">
            <w:r w:rsidRPr="00FC38C8">
              <w:rPr>
                <w:szCs w:val="20"/>
              </w:rPr>
              <w:t>Texten i den form som den visas för användaren och som representerar syftet med koden för användaren.</w:t>
            </w:r>
          </w:p>
        </w:tc>
        <w:tc>
          <w:tcPr>
            <w:tcW w:w="1317" w:type="dxa"/>
            <w:vAlign w:val="center"/>
          </w:tcPr>
          <w:p w14:paraId="4E6A69F2" w14:textId="77777777" w:rsidR="00457841" w:rsidRDefault="00457841" w:rsidP="00547985">
            <w:r>
              <w:t>0..1</w:t>
            </w:r>
          </w:p>
        </w:tc>
      </w:tr>
    </w:tbl>
    <w:p w14:paraId="403DE251" w14:textId="77777777" w:rsidR="00457841" w:rsidRDefault="00457841" w:rsidP="00457841">
      <w:pPr>
        <w:pStyle w:val="Rubrik3"/>
        <w:numPr>
          <w:ilvl w:val="0"/>
          <w:numId w:val="0"/>
        </w:numPr>
        <w:ind w:left="720" w:hanging="720"/>
      </w:pPr>
    </w:p>
    <w:p w14:paraId="21201D43" w14:textId="77777777" w:rsidR="00457841" w:rsidRDefault="00457841" w:rsidP="00457841">
      <w:pPr>
        <w:pStyle w:val="Rubrik3"/>
      </w:pPr>
      <w:bookmarkStart w:id="162" w:name="_Ref283045204"/>
      <w:bookmarkStart w:id="163" w:name="_Toc284833129"/>
      <w:r>
        <w:t>Diagnos</w:t>
      </w:r>
      <w:bookmarkEnd w:id="162"/>
      <w:bookmarkEnd w:id="163"/>
    </w:p>
    <w:p w14:paraId="680F5307" w14:textId="77777777" w:rsidR="00457841" w:rsidRDefault="00457841" w:rsidP="00457841">
      <w:r>
        <w:t>Restriction på datatyp CV</w:t>
      </w:r>
    </w:p>
    <w:p w14:paraId="2EF11C85"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61EC85B9" w14:textId="77777777" w:rsidTr="00547985">
        <w:tc>
          <w:tcPr>
            <w:tcW w:w="1951" w:type="dxa"/>
            <w:vAlign w:val="center"/>
          </w:tcPr>
          <w:p w14:paraId="72DFE026" w14:textId="77777777" w:rsidR="00457841" w:rsidRDefault="00457841" w:rsidP="00547985">
            <w:r>
              <w:rPr>
                <w:rStyle w:val="Betoning2"/>
                <w:rFonts w:ascii="Arial" w:hAnsi="Arial"/>
                <w:color w:val="000000"/>
              </w:rPr>
              <w:t>Namn</w:t>
            </w:r>
          </w:p>
        </w:tc>
        <w:tc>
          <w:tcPr>
            <w:tcW w:w="1276" w:type="dxa"/>
            <w:vAlign w:val="center"/>
          </w:tcPr>
          <w:p w14:paraId="11A6F6BC" w14:textId="77777777" w:rsidR="00457841" w:rsidRDefault="00457841" w:rsidP="00547985">
            <w:r>
              <w:rPr>
                <w:rStyle w:val="Betoning2"/>
                <w:rFonts w:ascii="Arial" w:hAnsi="Arial"/>
                <w:color w:val="000000"/>
              </w:rPr>
              <w:t>Typ</w:t>
            </w:r>
          </w:p>
        </w:tc>
        <w:tc>
          <w:tcPr>
            <w:tcW w:w="6060" w:type="dxa"/>
            <w:vAlign w:val="center"/>
          </w:tcPr>
          <w:p w14:paraId="4D54578C" w14:textId="77777777" w:rsidR="00457841" w:rsidRDefault="00457841" w:rsidP="00547985">
            <w:r>
              <w:rPr>
                <w:rStyle w:val="Betoning2"/>
                <w:rFonts w:ascii="Arial" w:hAnsi="Arial"/>
                <w:color w:val="000000"/>
              </w:rPr>
              <w:t>Beskrivning</w:t>
            </w:r>
          </w:p>
        </w:tc>
        <w:tc>
          <w:tcPr>
            <w:tcW w:w="1317" w:type="dxa"/>
            <w:vAlign w:val="center"/>
          </w:tcPr>
          <w:p w14:paraId="37AF7A1D" w14:textId="77777777" w:rsidR="00457841" w:rsidRDefault="00457841" w:rsidP="00547985">
            <w:r>
              <w:rPr>
                <w:rStyle w:val="Betoning2"/>
                <w:rFonts w:ascii="Arial" w:hAnsi="Arial"/>
                <w:color w:val="000000"/>
              </w:rPr>
              <w:t>Kardinalitet</w:t>
            </w:r>
          </w:p>
        </w:tc>
      </w:tr>
      <w:tr w:rsidR="00457841" w14:paraId="26F9B633" w14:textId="77777777" w:rsidTr="00547985">
        <w:tc>
          <w:tcPr>
            <w:tcW w:w="1951" w:type="dxa"/>
          </w:tcPr>
          <w:p w14:paraId="49D2E638" w14:textId="77777777" w:rsidR="00457841" w:rsidRDefault="00457841" w:rsidP="00547985">
            <w:r>
              <w:rPr>
                <w:rFonts w:eastAsia="Times New Roman"/>
                <w:spacing w:val="-1"/>
                <w:szCs w:val="20"/>
              </w:rPr>
              <w:t>code</w:t>
            </w:r>
          </w:p>
        </w:tc>
        <w:tc>
          <w:tcPr>
            <w:tcW w:w="1276" w:type="dxa"/>
          </w:tcPr>
          <w:p w14:paraId="3AD6CE48" w14:textId="77777777" w:rsidR="00457841" w:rsidRDefault="00457841" w:rsidP="00547985">
            <w:r>
              <w:rPr>
                <w:rFonts w:eastAsia="Times New Roman"/>
                <w:spacing w:val="-1"/>
                <w:szCs w:val="20"/>
              </w:rPr>
              <w:t>string</w:t>
            </w:r>
          </w:p>
        </w:tc>
        <w:tc>
          <w:tcPr>
            <w:tcW w:w="6060" w:type="dxa"/>
          </w:tcPr>
          <w:p w14:paraId="5DB47520" w14:textId="77777777" w:rsidR="00457841" w:rsidRDefault="00457841" w:rsidP="00547985">
            <w:r>
              <w:rPr>
                <w:rFonts w:eastAsia="Times New Roman"/>
                <w:spacing w:val="-1"/>
                <w:szCs w:val="20"/>
              </w:rPr>
              <w:t>Kod som anger diagnosen</w:t>
            </w:r>
          </w:p>
        </w:tc>
        <w:tc>
          <w:tcPr>
            <w:tcW w:w="1317" w:type="dxa"/>
          </w:tcPr>
          <w:p w14:paraId="6EFE25B6" w14:textId="77777777" w:rsidR="00457841" w:rsidRDefault="00457841" w:rsidP="00547985">
            <w:r>
              <w:rPr>
                <w:rFonts w:eastAsia="Times New Roman"/>
                <w:spacing w:val="-1"/>
                <w:szCs w:val="20"/>
              </w:rPr>
              <w:t>1..1</w:t>
            </w:r>
          </w:p>
        </w:tc>
      </w:tr>
      <w:tr w:rsidR="00457841" w14:paraId="02E8F853" w14:textId="77777777" w:rsidTr="00547985">
        <w:tc>
          <w:tcPr>
            <w:tcW w:w="1951" w:type="dxa"/>
          </w:tcPr>
          <w:p w14:paraId="54CF7866" w14:textId="77777777" w:rsidR="00457841" w:rsidRDefault="00457841" w:rsidP="00547985">
            <w:r>
              <w:rPr>
                <w:rFonts w:eastAsia="Times New Roman"/>
                <w:spacing w:val="-1"/>
                <w:szCs w:val="20"/>
              </w:rPr>
              <w:t>codeSystem</w:t>
            </w:r>
          </w:p>
        </w:tc>
        <w:tc>
          <w:tcPr>
            <w:tcW w:w="1276" w:type="dxa"/>
          </w:tcPr>
          <w:p w14:paraId="364AD1E6" w14:textId="77777777" w:rsidR="00457841" w:rsidRDefault="00457841" w:rsidP="00547985">
            <w:r>
              <w:rPr>
                <w:rFonts w:eastAsia="Times New Roman"/>
                <w:spacing w:val="-1"/>
                <w:szCs w:val="20"/>
              </w:rPr>
              <w:t>Uid</w:t>
            </w:r>
          </w:p>
        </w:tc>
        <w:tc>
          <w:tcPr>
            <w:tcW w:w="6060" w:type="dxa"/>
          </w:tcPr>
          <w:p w14:paraId="6F632D28" w14:textId="77777777" w:rsidR="00457841" w:rsidRDefault="00457841" w:rsidP="00547985">
            <w:r>
              <w:rPr>
                <w:rFonts w:eastAsia="Times New Roman"/>
                <w:spacing w:val="-1"/>
                <w:szCs w:val="20"/>
              </w:rPr>
              <w:t>Identifierare av kodsystem. Fasta värden ”1.2.752.116.1.1.1.1.3” (för ICD-10-SE) alt. ”1.2.752.116.1.3.1.4.1” (för KSH97-P)</w:t>
            </w:r>
          </w:p>
        </w:tc>
        <w:tc>
          <w:tcPr>
            <w:tcW w:w="1317" w:type="dxa"/>
          </w:tcPr>
          <w:p w14:paraId="4AC8581C" w14:textId="77777777" w:rsidR="00457841" w:rsidRDefault="00457841" w:rsidP="00547985">
            <w:r>
              <w:rPr>
                <w:rFonts w:eastAsia="Times New Roman"/>
                <w:spacing w:val="-1"/>
                <w:szCs w:val="20"/>
              </w:rPr>
              <w:t>1..1</w:t>
            </w:r>
          </w:p>
        </w:tc>
      </w:tr>
      <w:tr w:rsidR="00457841" w14:paraId="4B312246" w14:textId="77777777" w:rsidTr="00547985">
        <w:tc>
          <w:tcPr>
            <w:tcW w:w="1951" w:type="dxa"/>
          </w:tcPr>
          <w:p w14:paraId="3E8B4CF0" w14:textId="77777777" w:rsidR="00457841" w:rsidRDefault="00457841" w:rsidP="00547985">
            <w:r>
              <w:rPr>
                <w:rFonts w:eastAsia="Times New Roman"/>
                <w:spacing w:val="-1"/>
                <w:szCs w:val="20"/>
              </w:rPr>
              <w:t>codeSystemName</w:t>
            </w:r>
          </w:p>
        </w:tc>
        <w:tc>
          <w:tcPr>
            <w:tcW w:w="1276" w:type="dxa"/>
          </w:tcPr>
          <w:p w14:paraId="0113634B" w14:textId="77777777" w:rsidR="00457841" w:rsidRDefault="00457841" w:rsidP="00547985">
            <w:r>
              <w:rPr>
                <w:rFonts w:eastAsia="Times New Roman"/>
                <w:spacing w:val="-1"/>
                <w:szCs w:val="20"/>
              </w:rPr>
              <w:t>String</w:t>
            </w:r>
          </w:p>
        </w:tc>
        <w:tc>
          <w:tcPr>
            <w:tcW w:w="6060" w:type="dxa"/>
          </w:tcPr>
          <w:p w14:paraId="5FD4DF07" w14:textId="77777777" w:rsidR="00457841" w:rsidRDefault="00457841" w:rsidP="00547985">
            <w:r>
              <w:rPr>
                <w:rFonts w:eastAsia="Times New Roman"/>
                <w:spacing w:val="-1"/>
                <w:szCs w:val="20"/>
              </w:rPr>
              <w:t xml:space="preserve">Namn av kodsystem. Fasta värden ”ICD-10-SE” alt ”KSH97-P”. </w:t>
            </w:r>
            <w:r>
              <w:rPr>
                <w:rFonts w:eastAsia="Times New Roman"/>
                <w:spacing w:val="-1"/>
                <w:szCs w:val="20"/>
              </w:rPr>
              <w:lastRenderedPageBreak/>
              <w:t>Används i kombination med värde på codeSystem enl. ovan.</w:t>
            </w:r>
          </w:p>
        </w:tc>
        <w:tc>
          <w:tcPr>
            <w:tcW w:w="1317" w:type="dxa"/>
          </w:tcPr>
          <w:p w14:paraId="047D04E3" w14:textId="77777777" w:rsidR="00457841" w:rsidRDefault="00457841" w:rsidP="00547985">
            <w:r>
              <w:rPr>
                <w:rFonts w:eastAsia="Times New Roman"/>
                <w:spacing w:val="-1"/>
                <w:szCs w:val="20"/>
              </w:rPr>
              <w:lastRenderedPageBreak/>
              <w:t>1..1</w:t>
            </w:r>
          </w:p>
        </w:tc>
      </w:tr>
      <w:tr w:rsidR="00457841" w14:paraId="296CE830" w14:textId="77777777" w:rsidTr="00547985">
        <w:tc>
          <w:tcPr>
            <w:tcW w:w="1951" w:type="dxa"/>
          </w:tcPr>
          <w:p w14:paraId="36FCBEE8" w14:textId="77777777" w:rsidR="00457841" w:rsidRDefault="00457841" w:rsidP="00547985">
            <w:r>
              <w:rPr>
                <w:rFonts w:eastAsia="Times New Roman"/>
                <w:spacing w:val="-1"/>
                <w:szCs w:val="20"/>
              </w:rPr>
              <w:lastRenderedPageBreak/>
              <w:t>displayName</w:t>
            </w:r>
          </w:p>
        </w:tc>
        <w:tc>
          <w:tcPr>
            <w:tcW w:w="1276" w:type="dxa"/>
          </w:tcPr>
          <w:p w14:paraId="19349E34" w14:textId="77777777" w:rsidR="00457841" w:rsidRDefault="00457841" w:rsidP="00547985">
            <w:r>
              <w:rPr>
                <w:rFonts w:eastAsia="Times New Roman"/>
                <w:spacing w:val="-1"/>
                <w:szCs w:val="20"/>
              </w:rPr>
              <w:t>String</w:t>
            </w:r>
          </w:p>
        </w:tc>
        <w:tc>
          <w:tcPr>
            <w:tcW w:w="6060" w:type="dxa"/>
          </w:tcPr>
          <w:p w14:paraId="12A5F527" w14:textId="77777777" w:rsidR="00457841" w:rsidRDefault="00457841" w:rsidP="00547985">
            <w:r>
              <w:rPr>
                <w:rFonts w:eastAsia="Times New Roman"/>
                <w:spacing w:val="-1"/>
                <w:szCs w:val="20"/>
              </w:rPr>
              <w:t>Diagnosen i klartext</w:t>
            </w:r>
          </w:p>
        </w:tc>
        <w:tc>
          <w:tcPr>
            <w:tcW w:w="1317" w:type="dxa"/>
          </w:tcPr>
          <w:p w14:paraId="03BA9EDB" w14:textId="77777777" w:rsidR="00457841" w:rsidRDefault="00457841" w:rsidP="00547985">
            <w:r>
              <w:rPr>
                <w:rFonts w:eastAsia="Times New Roman"/>
                <w:spacing w:val="-1"/>
                <w:szCs w:val="20"/>
              </w:rPr>
              <w:t>1..1</w:t>
            </w:r>
          </w:p>
        </w:tc>
      </w:tr>
      <w:tr w:rsidR="00457841" w14:paraId="7DC1F9A1" w14:textId="77777777" w:rsidTr="00547985">
        <w:tc>
          <w:tcPr>
            <w:tcW w:w="1951" w:type="dxa"/>
            <w:vAlign w:val="center"/>
          </w:tcPr>
          <w:p w14:paraId="52144EDB" w14:textId="77777777" w:rsidR="00457841" w:rsidRDefault="00457841" w:rsidP="00547985">
            <w:r>
              <w:t>originalText</w:t>
            </w:r>
          </w:p>
        </w:tc>
        <w:tc>
          <w:tcPr>
            <w:tcW w:w="1276" w:type="dxa"/>
            <w:vAlign w:val="center"/>
          </w:tcPr>
          <w:p w14:paraId="70220418" w14:textId="77777777" w:rsidR="00457841" w:rsidRDefault="00457841" w:rsidP="00547985">
            <w:r>
              <w:t>String</w:t>
            </w:r>
          </w:p>
        </w:tc>
        <w:tc>
          <w:tcPr>
            <w:tcW w:w="6060" w:type="dxa"/>
            <w:vAlign w:val="center"/>
          </w:tcPr>
          <w:p w14:paraId="6403F312" w14:textId="77777777" w:rsidR="00457841" w:rsidRDefault="00457841" w:rsidP="00547985">
            <w:r w:rsidRPr="00FC38C8">
              <w:rPr>
                <w:szCs w:val="20"/>
              </w:rPr>
              <w:t>Texten i den form som den visas för användaren och som representerar syftet med koden för användaren.</w:t>
            </w:r>
          </w:p>
        </w:tc>
        <w:tc>
          <w:tcPr>
            <w:tcW w:w="1317" w:type="dxa"/>
            <w:vAlign w:val="center"/>
          </w:tcPr>
          <w:p w14:paraId="0690D82D" w14:textId="77777777" w:rsidR="00457841" w:rsidRDefault="00457841" w:rsidP="00547985">
            <w:r>
              <w:t>0..1</w:t>
            </w:r>
          </w:p>
        </w:tc>
      </w:tr>
    </w:tbl>
    <w:p w14:paraId="15929A0A" w14:textId="77777777" w:rsidR="00457841" w:rsidRDefault="00457841" w:rsidP="00457841">
      <w:pPr>
        <w:pStyle w:val="Rubrik3"/>
      </w:pPr>
      <w:bookmarkStart w:id="164" w:name="_Ref283045867"/>
      <w:bookmarkStart w:id="165" w:name="_Toc284833130"/>
      <w:r>
        <w:t>Handelsekod</w:t>
      </w:r>
      <w:bookmarkEnd w:id="164"/>
      <w:bookmarkEnd w:id="165"/>
    </w:p>
    <w:p w14:paraId="342C318C" w14:textId="77777777" w:rsidR="00457841" w:rsidRDefault="00457841" w:rsidP="00457841">
      <w:r>
        <w:t>Restriction på datatyp CV</w:t>
      </w:r>
    </w:p>
    <w:p w14:paraId="1E759F61"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094A01A0" w14:textId="77777777" w:rsidTr="00547985">
        <w:tc>
          <w:tcPr>
            <w:tcW w:w="1951" w:type="dxa"/>
            <w:vAlign w:val="center"/>
          </w:tcPr>
          <w:p w14:paraId="217005B6" w14:textId="77777777" w:rsidR="00457841" w:rsidRDefault="00457841" w:rsidP="00547985">
            <w:r>
              <w:rPr>
                <w:rStyle w:val="Betoning2"/>
                <w:rFonts w:ascii="Arial" w:hAnsi="Arial"/>
                <w:color w:val="000000"/>
              </w:rPr>
              <w:t>Namn</w:t>
            </w:r>
          </w:p>
        </w:tc>
        <w:tc>
          <w:tcPr>
            <w:tcW w:w="1276" w:type="dxa"/>
            <w:vAlign w:val="center"/>
          </w:tcPr>
          <w:p w14:paraId="6197D6CE" w14:textId="77777777" w:rsidR="00457841" w:rsidRDefault="00457841" w:rsidP="00547985">
            <w:r>
              <w:rPr>
                <w:rStyle w:val="Betoning2"/>
                <w:rFonts w:ascii="Arial" w:hAnsi="Arial"/>
                <w:color w:val="000000"/>
              </w:rPr>
              <w:t>Typ</w:t>
            </w:r>
          </w:p>
        </w:tc>
        <w:tc>
          <w:tcPr>
            <w:tcW w:w="6060" w:type="dxa"/>
            <w:vAlign w:val="center"/>
          </w:tcPr>
          <w:p w14:paraId="191885D0" w14:textId="77777777" w:rsidR="00457841" w:rsidRDefault="00457841" w:rsidP="00547985">
            <w:r>
              <w:rPr>
                <w:rStyle w:val="Betoning2"/>
                <w:rFonts w:ascii="Arial" w:hAnsi="Arial"/>
                <w:color w:val="000000"/>
              </w:rPr>
              <w:t>Beskrivning</w:t>
            </w:r>
          </w:p>
        </w:tc>
        <w:tc>
          <w:tcPr>
            <w:tcW w:w="1317" w:type="dxa"/>
            <w:vAlign w:val="center"/>
          </w:tcPr>
          <w:p w14:paraId="5CD24265" w14:textId="77777777" w:rsidR="00457841" w:rsidRDefault="00457841" w:rsidP="00547985">
            <w:r>
              <w:rPr>
                <w:rStyle w:val="Betoning2"/>
                <w:rFonts w:ascii="Arial" w:hAnsi="Arial"/>
                <w:color w:val="000000"/>
              </w:rPr>
              <w:t>Kardinalitet</w:t>
            </w:r>
          </w:p>
        </w:tc>
      </w:tr>
      <w:tr w:rsidR="00457841" w14:paraId="29B628F5" w14:textId="77777777" w:rsidTr="00547985">
        <w:tc>
          <w:tcPr>
            <w:tcW w:w="1951" w:type="dxa"/>
          </w:tcPr>
          <w:p w14:paraId="772CFDEF" w14:textId="77777777" w:rsidR="00457841" w:rsidRDefault="00457841" w:rsidP="00547985">
            <w:r>
              <w:rPr>
                <w:rFonts w:eastAsia="Times New Roman"/>
                <w:spacing w:val="-1"/>
                <w:szCs w:val="20"/>
              </w:rPr>
              <w:t>code</w:t>
            </w:r>
          </w:p>
        </w:tc>
        <w:tc>
          <w:tcPr>
            <w:tcW w:w="1276" w:type="dxa"/>
          </w:tcPr>
          <w:p w14:paraId="1416BD7A" w14:textId="77777777" w:rsidR="00457841" w:rsidRDefault="00457841" w:rsidP="00547985">
            <w:r>
              <w:rPr>
                <w:rFonts w:eastAsia="Times New Roman"/>
                <w:spacing w:val="-1"/>
                <w:szCs w:val="20"/>
              </w:rPr>
              <w:t>string</w:t>
            </w:r>
          </w:p>
        </w:tc>
        <w:tc>
          <w:tcPr>
            <w:tcW w:w="6060" w:type="dxa"/>
          </w:tcPr>
          <w:p w14:paraId="476FAA57" w14:textId="77777777" w:rsidR="00457841" w:rsidRDefault="00457841" w:rsidP="00547985">
            <w:r>
              <w:rPr>
                <w:rFonts w:eastAsia="Times New Roman"/>
                <w:spacing w:val="-1"/>
                <w:szCs w:val="20"/>
              </w:rPr>
              <w:t>Kod</w:t>
            </w:r>
          </w:p>
        </w:tc>
        <w:tc>
          <w:tcPr>
            <w:tcW w:w="1317" w:type="dxa"/>
          </w:tcPr>
          <w:p w14:paraId="21E6AE37" w14:textId="77777777" w:rsidR="00457841" w:rsidRDefault="00457841" w:rsidP="00547985">
            <w:r>
              <w:rPr>
                <w:rFonts w:eastAsia="Times New Roman"/>
                <w:spacing w:val="-1"/>
                <w:szCs w:val="20"/>
              </w:rPr>
              <w:t>1..1</w:t>
            </w:r>
          </w:p>
        </w:tc>
      </w:tr>
      <w:tr w:rsidR="00457841" w14:paraId="6E7BA273" w14:textId="77777777" w:rsidTr="00547985">
        <w:tc>
          <w:tcPr>
            <w:tcW w:w="1951" w:type="dxa"/>
          </w:tcPr>
          <w:p w14:paraId="4C4E0297" w14:textId="77777777" w:rsidR="00457841" w:rsidRDefault="00457841" w:rsidP="00547985">
            <w:r>
              <w:rPr>
                <w:rFonts w:eastAsia="Times New Roman"/>
                <w:spacing w:val="-1"/>
                <w:szCs w:val="20"/>
              </w:rPr>
              <w:t>codeSystem</w:t>
            </w:r>
          </w:p>
        </w:tc>
        <w:tc>
          <w:tcPr>
            <w:tcW w:w="1276" w:type="dxa"/>
          </w:tcPr>
          <w:p w14:paraId="67C62E8C" w14:textId="77777777" w:rsidR="00457841" w:rsidRDefault="00457841" w:rsidP="00547985">
            <w:r>
              <w:rPr>
                <w:rFonts w:eastAsia="Times New Roman"/>
                <w:spacing w:val="-1"/>
                <w:szCs w:val="20"/>
              </w:rPr>
              <w:t>String</w:t>
            </w:r>
          </w:p>
        </w:tc>
        <w:tc>
          <w:tcPr>
            <w:tcW w:w="6060" w:type="dxa"/>
          </w:tcPr>
          <w:p w14:paraId="38F4ACF1" w14:textId="77777777" w:rsidR="00457841" w:rsidRDefault="00457841" w:rsidP="00547985">
            <w:r>
              <w:rPr>
                <w:rFonts w:eastAsia="Times New Roman"/>
                <w:spacing w:val="-1"/>
                <w:szCs w:val="20"/>
              </w:rPr>
              <w:t>Identifierare av kodsystem. Fast värde ”</w:t>
            </w:r>
            <w:r>
              <w:t xml:space="preserve"> </w:t>
            </w:r>
            <w:r w:rsidRPr="00C31F53">
              <w:rPr>
                <w:rFonts w:eastAsia="Times New Roman"/>
                <w:spacing w:val="-1"/>
                <w:szCs w:val="20"/>
              </w:rPr>
              <w:t>dfd7bbad-dbe5-4a2f-ba25-f7b9b2cc6b14</w:t>
            </w:r>
            <w:r>
              <w:rPr>
                <w:rFonts w:eastAsia="Times New Roman"/>
                <w:spacing w:val="-1"/>
                <w:szCs w:val="20"/>
              </w:rPr>
              <w:t>”.</w:t>
            </w:r>
          </w:p>
        </w:tc>
        <w:tc>
          <w:tcPr>
            <w:tcW w:w="1317" w:type="dxa"/>
          </w:tcPr>
          <w:p w14:paraId="1D9B6B9A" w14:textId="77777777" w:rsidR="00457841" w:rsidRDefault="00457841" w:rsidP="00547985">
            <w:r>
              <w:rPr>
                <w:rFonts w:eastAsia="Times New Roman"/>
                <w:spacing w:val="-1"/>
                <w:szCs w:val="20"/>
              </w:rPr>
              <w:t>1..1</w:t>
            </w:r>
          </w:p>
        </w:tc>
      </w:tr>
      <w:tr w:rsidR="00457841" w14:paraId="0394CD28" w14:textId="77777777" w:rsidTr="00547985">
        <w:tc>
          <w:tcPr>
            <w:tcW w:w="1951" w:type="dxa"/>
          </w:tcPr>
          <w:p w14:paraId="1813F5C3" w14:textId="77777777" w:rsidR="00457841" w:rsidRDefault="00457841" w:rsidP="00547985">
            <w:r>
              <w:rPr>
                <w:rFonts w:eastAsia="Times New Roman"/>
                <w:spacing w:val="-1"/>
                <w:szCs w:val="20"/>
              </w:rPr>
              <w:t>codeSystemName</w:t>
            </w:r>
          </w:p>
        </w:tc>
        <w:tc>
          <w:tcPr>
            <w:tcW w:w="1276" w:type="dxa"/>
          </w:tcPr>
          <w:p w14:paraId="50C8078A" w14:textId="77777777" w:rsidR="00457841" w:rsidRDefault="00457841" w:rsidP="00547985">
            <w:r>
              <w:rPr>
                <w:rFonts w:eastAsia="Times New Roman"/>
                <w:spacing w:val="-1"/>
                <w:szCs w:val="20"/>
              </w:rPr>
              <w:t>String</w:t>
            </w:r>
          </w:p>
        </w:tc>
        <w:tc>
          <w:tcPr>
            <w:tcW w:w="6060" w:type="dxa"/>
          </w:tcPr>
          <w:p w14:paraId="24D620D6" w14:textId="77777777" w:rsidR="00457841" w:rsidRDefault="00457841" w:rsidP="00547985">
            <w:r>
              <w:rPr>
                <w:rFonts w:eastAsia="Times New Roman"/>
                <w:spacing w:val="-1"/>
                <w:szCs w:val="20"/>
              </w:rPr>
              <w:t>Namn av kodsystem. Fast värde ”</w:t>
            </w:r>
            <w:r w:rsidRPr="00DA19A9">
              <w:rPr>
                <w:rFonts w:ascii="Arial" w:eastAsia="Times New Roman" w:hAnsi="Arial" w:cs="Arial"/>
                <w:szCs w:val="20"/>
                <w:lang w:eastAsia="sv-SE"/>
              </w:rPr>
              <w:t xml:space="preserve"> kv_händelse</w:t>
            </w:r>
            <w:r>
              <w:rPr>
                <w:rFonts w:eastAsia="Times New Roman"/>
                <w:spacing w:val="-1"/>
                <w:szCs w:val="20"/>
              </w:rPr>
              <w:t>”</w:t>
            </w:r>
          </w:p>
        </w:tc>
        <w:tc>
          <w:tcPr>
            <w:tcW w:w="1317" w:type="dxa"/>
          </w:tcPr>
          <w:p w14:paraId="45B67434" w14:textId="77777777" w:rsidR="00457841" w:rsidRDefault="00457841" w:rsidP="00547985">
            <w:r>
              <w:rPr>
                <w:rFonts w:eastAsia="Times New Roman"/>
                <w:spacing w:val="-1"/>
                <w:szCs w:val="20"/>
              </w:rPr>
              <w:t>1..1</w:t>
            </w:r>
          </w:p>
        </w:tc>
      </w:tr>
      <w:tr w:rsidR="00457841" w14:paraId="0B2E899C" w14:textId="77777777" w:rsidTr="00547985">
        <w:tc>
          <w:tcPr>
            <w:tcW w:w="1951" w:type="dxa"/>
          </w:tcPr>
          <w:p w14:paraId="7E8F17F9" w14:textId="77777777" w:rsidR="00457841" w:rsidRDefault="00457841" w:rsidP="00547985">
            <w:r>
              <w:rPr>
                <w:rFonts w:eastAsia="Times New Roman"/>
                <w:spacing w:val="-1"/>
                <w:szCs w:val="20"/>
              </w:rPr>
              <w:t>displayName</w:t>
            </w:r>
          </w:p>
        </w:tc>
        <w:tc>
          <w:tcPr>
            <w:tcW w:w="1276" w:type="dxa"/>
          </w:tcPr>
          <w:p w14:paraId="52979E3F" w14:textId="77777777" w:rsidR="00457841" w:rsidRDefault="00457841" w:rsidP="00547985">
            <w:r>
              <w:rPr>
                <w:rFonts w:eastAsia="Times New Roman"/>
                <w:spacing w:val="-1"/>
                <w:szCs w:val="20"/>
              </w:rPr>
              <w:t>String</w:t>
            </w:r>
          </w:p>
        </w:tc>
        <w:tc>
          <w:tcPr>
            <w:tcW w:w="6060" w:type="dxa"/>
          </w:tcPr>
          <w:p w14:paraId="1D9EBB38" w14:textId="77777777" w:rsidR="00457841" w:rsidRDefault="00457841" w:rsidP="00547985">
            <w:r>
              <w:rPr>
                <w:rFonts w:eastAsia="Times New Roman"/>
                <w:spacing w:val="-1"/>
                <w:szCs w:val="20"/>
              </w:rPr>
              <w:t>Kodens betydelse i klartext</w:t>
            </w:r>
          </w:p>
        </w:tc>
        <w:tc>
          <w:tcPr>
            <w:tcW w:w="1317" w:type="dxa"/>
          </w:tcPr>
          <w:p w14:paraId="6D810F22" w14:textId="77777777" w:rsidR="00457841" w:rsidRDefault="00457841" w:rsidP="00547985">
            <w:r>
              <w:rPr>
                <w:rFonts w:eastAsia="Times New Roman"/>
                <w:spacing w:val="-1"/>
                <w:szCs w:val="20"/>
              </w:rPr>
              <w:t>1..1</w:t>
            </w:r>
          </w:p>
        </w:tc>
      </w:tr>
      <w:tr w:rsidR="00457841" w14:paraId="7AB17B44" w14:textId="77777777" w:rsidTr="00547985">
        <w:tc>
          <w:tcPr>
            <w:tcW w:w="1951" w:type="dxa"/>
            <w:vAlign w:val="center"/>
          </w:tcPr>
          <w:p w14:paraId="1361DBB3" w14:textId="77777777" w:rsidR="00457841" w:rsidRDefault="00457841" w:rsidP="00547985">
            <w:r>
              <w:t>originalText</w:t>
            </w:r>
          </w:p>
        </w:tc>
        <w:tc>
          <w:tcPr>
            <w:tcW w:w="1276" w:type="dxa"/>
            <w:vAlign w:val="center"/>
          </w:tcPr>
          <w:p w14:paraId="2C361415" w14:textId="77777777" w:rsidR="00457841" w:rsidRDefault="00457841" w:rsidP="00547985">
            <w:r>
              <w:t>String</w:t>
            </w:r>
          </w:p>
        </w:tc>
        <w:tc>
          <w:tcPr>
            <w:tcW w:w="6060" w:type="dxa"/>
            <w:vAlign w:val="center"/>
          </w:tcPr>
          <w:p w14:paraId="31AD29FE" w14:textId="77777777" w:rsidR="00457841" w:rsidRDefault="00457841" w:rsidP="00547985">
            <w:r w:rsidRPr="00FC38C8">
              <w:rPr>
                <w:szCs w:val="20"/>
              </w:rPr>
              <w:t>Texten i den form som den visas för användaren och som representerar syftet med koden för användaren.</w:t>
            </w:r>
          </w:p>
        </w:tc>
        <w:tc>
          <w:tcPr>
            <w:tcW w:w="1317" w:type="dxa"/>
            <w:vAlign w:val="center"/>
          </w:tcPr>
          <w:p w14:paraId="5B30D03C" w14:textId="77777777" w:rsidR="00457841" w:rsidRDefault="00457841" w:rsidP="00547985">
            <w:r>
              <w:t>0..1</w:t>
            </w:r>
          </w:p>
        </w:tc>
      </w:tr>
    </w:tbl>
    <w:p w14:paraId="05D2C802" w14:textId="77777777" w:rsidR="00457841" w:rsidRDefault="00457841" w:rsidP="00457841"/>
    <w:p w14:paraId="024FA236" w14:textId="77777777" w:rsidR="00457841" w:rsidRDefault="00457841" w:rsidP="00457841">
      <w:pPr>
        <w:pStyle w:val="Rubrik3"/>
      </w:pPr>
      <w:bookmarkStart w:id="166" w:name="_Ref283555231"/>
      <w:bookmarkStart w:id="167" w:name="_Toc284833131"/>
      <w:r>
        <w:t>DatumPeriod</w:t>
      </w:r>
      <w:bookmarkEnd w:id="166"/>
      <w:bookmarkEnd w:id="167"/>
    </w:p>
    <w:p w14:paraId="440EAEE9" w14:textId="77777777" w:rsidR="00457841" w:rsidRDefault="00457841" w:rsidP="00457841">
      <w:r>
        <w:t>Anger en datumperiod.</w:t>
      </w:r>
    </w:p>
    <w:p w14:paraId="0258EA75"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276"/>
        <w:gridCol w:w="6060"/>
        <w:gridCol w:w="1317"/>
      </w:tblGrid>
      <w:tr w:rsidR="00457841" w14:paraId="49CE558B" w14:textId="77777777" w:rsidTr="00547985">
        <w:tc>
          <w:tcPr>
            <w:tcW w:w="1951" w:type="dxa"/>
            <w:vAlign w:val="center"/>
          </w:tcPr>
          <w:p w14:paraId="28272B66" w14:textId="77777777" w:rsidR="00457841" w:rsidRDefault="00457841" w:rsidP="00547985">
            <w:r>
              <w:rPr>
                <w:rStyle w:val="Betoning2"/>
                <w:rFonts w:ascii="Arial" w:hAnsi="Arial"/>
                <w:color w:val="000000"/>
              </w:rPr>
              <w:t>Namn</w:t>
            </w:r>
          </w:p>
        </w:tc>
        <w:tc>
          <w:tcPr>
            <w:tcW w:w="1276" w:type="dxa"/>
            <w:vAlign w:val="center"/>
          </w:tcPr>
          <w:p w14:paraId="01B8B7EF" w14:textId="77777777" w:rsidR="00457841" w:rsidRDefault="00457841" w:rsidP="00547985">
            <w:r>
              <w:rPr>
                <w:rStyle w:val="Betoning2"/>
                <w:rFonts w:ascii="Arial" w:hAnsi="Arial"/>
                <w:color w:val="000000"/>
              </w:rPr>
              <w:t>Typ</w:t>
            </w:r>
          </w:p>
        </w:tc>
        <w:tc>
          <w:tcPr>
            <w:tcW w:w="6060" w:type="dxa"/>
            <w:vAlign w:val="center"/>
          </w:tcPr>
          <w:p w14:paraId="26750812" w14:textId="77777777" w:rsidR="00457841" w:rsidRDefault="00457841" w:rsidP="00547985">
            <w:r>
              <w:rPr>
                <w:rStyle w:val="Betoning2"/>
                <w:rFonts w:ascii="Arial" w:hAnsi="Arial"/>
                <w:color w:val="000000"/>
              </w:rPr>
              <w:t>Beskrivning</w:t>
            </w:r>
          </w:p>
        </w:tc>
        <w:tc>
          <w:tcPr>
            <w:tcW w:w="1317" w:type="dxa"/>
            <w:vAlign w:val="center"/>
          </w:tcPr>
          <w:p w14:paraId="72C34F83" w14:textId="77777777" w:rsidR="00457841" w:rsidRDefault="00457841" w:rsidP="00547985">
            <w:r>
              <w:rPr>
                <w:rStyle w:val="Betoning2"/>
                <w:rFonts w:ascii="Arial" w:hAnsi="Arial"/>
                <w:color w:val="000000"/>
              </w:rPr>
              <w:t>Kardinalitet</w:t>
            </w:r>
          </w:p>
        </w:tc>
      </w:tr>
      <w:tr w:rsidR="00457841" w14:paraId="3F3EFD86" w14:textId="77777777" w:rsidTr="00547985">
        <w:tc>
          <w:tcPr>
            <w:tcW w:w="1951" w:type="dxa"/>
            <w:vAlign w:val="center"/>
          </w:tcPr>
          <w:p w14:paraId="0BB48034" w14:textId="77777777" w:rsidR="00457841" w:rsidRDefault="00457841" w:rsidP="00547985">
            <w:r>
              <w:rPr>
                <w:rFonts w:eastAsia="Times New Roman"/>
              </w:rPr>
              <w:t>from</w:t>
            </w:r>
          </w:p>
        </w:tc>
        <w:tc>
          <w:tcPr>
            <w:tcW w:w="1276" w:type="dxa"/>
            <w:vAlign w:val="center"/>
          </w:tcPr>
          <w:p w14:paraId="26A7020A" w14:textId="77777777" w:rsidR="00457841" w:rsidRDefault="00457841" w:rsidP="00547985">
            <w:r>
              <w:rPr>
                <w:rFonts w:eastAsia="Times New Roman"/>
              </w:rPr>
              <w:t>Datum</w:t>
            </w:r>
          </w:p>
        </w:tc>
        <w:tc>
          <w:tcPr>
            <w:tcW w:w="6060" w:type="dxa"/>
            <w:vAlign w:val="center"/>
          </w:tcPr>
          <w:p w14:paraId="7006077B" w14:textId="77777777" w:rsidR="00457841" w:rsidRDefault="00457841" w:rsidP="00547985">
            <w:r>
              <w:t>Periodens startdatum</w:t>
            </w:r>
          </w:p>
        </w:tc>
        <w:tc>
          <w:tcPr>
            <w:tcW w:w="1317" w:type="dxa"/>
            <w:vAlign w:val="center"/>
          </w:tcPr>
          <w:p w14:paraId="3259EF52" w14:textId="77777777" w:rsidR="00457841" w:rsidRDefault="00457841" w:rsidP="00547985">
            <w:r>
              <w:rPr>
                <w:rFonts w:eastAsia="Times New Roman"/>
              </w:rPr>
              <w:t> 0..1</w:t>
            </w:r>
          </w:p>
        </w:tc>
      </w:tr>
      <w:tr w:rsidR="00457841" w14:paraId="1D38F957" w14:textId="77777777" w:rsidTr="00547985">
        <w:tc>
          <w:tcPr>
            <w:tcW w:w="1951" w:type="dxa"/>
            <w:vAlign w:val="center"/>
          </w:tcPr>
          <w:p w14:paraId="6E90C442" w14:textId="77777777" w:rsidR="00457841" w:rsidRDefault="00457841" w:rsidP="00547985">
            <w:r>
              <w:t>tom</w:t>
            </w:r>
          </w:p>
        </w:tc>
        <w:tc>
          <w:tcPr>
            <w:tcW w:w="1276" w:type="dxa"/>
            <w:vAlign w:val="center"/>
          </w:tcPr>
          <w:p w14:paraId="42C61C3A" w14:textId="77777777" w:rsidR="00457841" w:rsidRDefault="00457841" w:rsidP="00547985">
            <w:r>
              <w:t>Datum</w:t>
            </w:r>
          </w:p>
        </w:tc>
        <w:tc>
          <w:tcPr>
            <w:tcW w:w="6060" w:type="dxa"/>
            <w:vAlign w:val="center"/>
          </w:tcPr>
          <w:p w14:paraId="4535A779" w14:textId="77777777" w:rsidR="00457841" w:rsidRDefault="00457841" w:rsidP="00547985">
            <w:r>
              <w:t>Periodens slutdatum</w:t>
            </w:r>
          </w:p>
        </w:tc>
        <w:tc>
          <w:tcPr>
            <w:tcW w:w="1317" w:type="dxa"/>
            <w:vAlign w:val="center"/>
          </w:tcPr>
          <w:p w14:paraId="3666B4F5" w14:textId="77777777" w:rsidR="00457841" w:rsidRDefault="00457841" w:rsidP="00547985">
            <w:r>
              <w:t>0..1</w:t>
            </w:r>
          </w:p>
        </w:tc>
      </w:tr>
    </w:tbl>
    <w:p w14:paraId="2DC24C62" w14:textId="77777777" w:rsidR="00457841" w:rsidRDefault="00457841" w:rsidP="00457841"/>
    <w:p w14:paraId="11F913E9" w14:textId="77777777" w:rsidR="00457841" w:rsidRDefault="00457841" w:rsidP="00457841">
      <w:pPr>
        <w:pStyle w:val="Rubrik3"/>
      </w:pPr>
      <w:bookmarkStart w:id="168" w:name="_Ref283565916"/>
      <w:bookmarkStart w:id="169" w:name="_Toc284833132"/>
      <w:r>
        <w:t>PartiellDatumPeriod</w:t>
      </w:r>
      <w:bookmarkEnd w:id="168"/>
      <w:bookmarkEnd w:id="169"/>
    </w:p>
    <w:p w14:paraId="1B7D8FFD" w14:textId="77777777" w:rsidR="00457841" w:rsidRDefault="00457841" w:rsidP="00457841">
      <w:r>
        <w:t>Anger en datumperiod, med möjlighet att ange partiella datum, dvs. enbart år eller år och månad.</w:t>
      </w:r>
    </w:p>
    <w:p w14:paraId="3B09952F" w14:textId="77777777" w:rsidR="00457841" w:rsidRPr="002B478B" w:rsidRDefault="00457841" w:rsidP="00457841"/>
    <w:tbl>
      <w:tblPr>
        <w:tblStyle w:val="Tabellrutnt"/>
        <w:tblW w:w="10604" w:type="dxa"/>
        <w:tblLayout w:type="fixed"/>
        <w:tblLook w:val="04A0" w:firstRow="1" w:lastRow="0" w:firstColumn="1" w:lastColumn="0" w:noHBand="0" w:noVBand="1"/>
      </w:tblPr>
      <w:tblGrid>
        <w:gridCol w:w="1951"/>
        <w:gridCol w:w="1559"/>
        <w:gridCol w:w="5777"/>
        <w:gridCol w:w="1317"/>
      </w:tblGrid>
      <w:tr w:rsidR="00457841" w14:paraId="59635881" w14:textId="77777777" w:rsidTr="00547985">
        <w:tc>
          <w:tcPr>
            <w:tcW w:w="1951" w:type="dxa"/>
            <w:vAlign w:val="center"/>
          </w:tcPr>
          <w:p w14:paraId="79ACEF5B" w14:textId="77777777" w:rsidR="00457841" w:rsidRDefault="00457841" w:rsidP="00547985">
            <w:r>
              <w:rPr>
                <w:rStyle w:val="Betoning2"/>
                <w:rFonts w:ascii="Arial" w:hAnsi="Arial"/>
                <w:color w:val="000000"/>
              </w:rPr>
              <w:t>Namn</w:t>
            </w:r>
          </w:p>
        </w:tc>
        <w:tc>
          <w:tcPr>
            <w:tcW w:w="1559" w:type="dxa"/>
            <w:vAlign w:val="center"/>
          </w:tcPr>
          <w:p w14:paraId="7A677A9A" w14:textId="77777777" w:rsidR="00457841" w:rsidRDefault="00457841" w:rsidP="00547985">
            <w:r>
              <w:rPr>
                <w:rStyle w:val="Betoning2"/>
                <w:rFonts w:ascii="Arial" w:hAnsi="Arial"/>
                <w:color w:val="000000"/>
              </w:rPr>
              <w:t>Typ</w:t>
            </w:r>
          </w:p>
        </w:tc>
        <w:tc>
          <w:tcPr>
            <w:tcW w:w="5777" w:type="dxa"/>
            <w:vAlign w:val="center"/>
          </w:tcPr>
          <w:p w14:paraId="6ED77295" w14:textId="77777777" w:rsidR="00457841" w:rsidRDefault="00457841" w:rsidP="00547985">
            <w:r>
              <w:rPr>
                <w:rStyle w:val="Betoning2"/>
                <w:rFonts w:ascii="Arial" w:hAnsi="Arial"/>
                <w:color w:val="000000"/>
              </w:rPr>
              <w:t>Beskrivning</w:t>
            </w:r>
          </w:p>
        </w:tc>
        <w:tc>
          <w:tcPr>
            <w:tcW w:w="1317" w:type="dxa"/>
            <w:vAlign w:val="center"/>
          </w:tcPr>
          <w:p w14:paraId="5A53BC15" w14:textId="77777777" w:rsidR="00457841" w:rsidRDefault="00457841" w:rsidP="00547985">
            <w:r>
              <w:rPr>
                <w:rStyle w:val="Betoning2"/>
                <w:rFonts w:ascii="Arial" w:hAnsi="Arial"/>
                <w:color w:val="000000"/>
              </w:rPr>
              <w:t>Kardinalitet</w:t>
            </w:r>
          </w:p>
        </w:tc>
      </w:tr>
      <w:tr w:rsidR="00457841" w14:paraId="02CC2C91" w14:textId="77777777" w:rsidTr="00547985">
        <w:tc>
          <w:tcPr>
            <w:tcW w:w="1951" w:type="dxa"/>
            <w:vAlign w:val="center"/>
          </w:tcPr>
          <w:p w14:paraId="534735C3" w14:textId="77777777" w:rsidR="00457841" w:rsidRDefault="00457841" w:rsidP="00547985">
            <w:r>
              <w:rPr>
                <w:rFonts w:eastAsia="Times New Roman"/>
              </w:rPr>
              <w:t>from</w:t>
            </w:r>
          </w:p>
        </w:tc>
        <w:tc>
          <w:tcPr>
            <w:tcW w:w="1559" w:type="dxa"/>
            <w:vAlign w:val="center"/>
          </w:tcPr>
          <w:p w14:paraId="6DE65F11" w14:textId="77777777" w:rsidR="00457841" w:rsidRDefault="00457841" w:rsidP="00547985">
            <w:r>
              <w:rPr>
                <w:rFonts w:eastAsia="Times New Roman"/>
              </w:rPr>
              <w:t>PartielltDatum</w:t>
            </w:r>
          </w:p>
        </w:tc>
        <w:tc>
          <w:tcPr>
            <w:tcW w:w="5777" w:type="dxa"/>
            <w:vAlign w:val="center"/>
          </w:tcPr>
          <w:p w14:paraId="39D9F83A" w14:textId="77777777" w:rsidR="00457841" w:rsidRDefault="00457841" w:rsidP="00547985">
            <w:r>
              <w:t>Periodens startdatum</w:t>
            </w:r>
          </w:p>
        </w:tc>
        <w:tc>
          <w:tcPr>
            <w:tcW w:w="1317" w:type="dxa"/>
            <w:vAlign w:val="center"/>
          </w:tcPr>
          <w:p w14:paraId="7A149605" w14:textId="77777777" w:rsidR="00457841" w:rsidRDefault="00457841" w:rsidP="00547985">
            <w:r>
              <w:rPr>
                <w:rFonts w:eastAsia="Times New Roman"/>
              </w:rPr>
              <w:t> 0..1</w:t>
            </w:r>
          </w:p>
        </w:tc>
      </w:tr>
      <w:tr w:rsidR="00457841" w14:paraId="33493B7F" w14:textId="77777777" w:rsidTr="00547985">
        <w:tc>
          <w:tcPr>
            <w:tcW w:w="1951" w:type="dxa"/>
            <w:vAlign w:val="center"/>
          </w:tcPr>
          <w:p w14:paraId="6DD655C5" w14:textId="77777777" w:rsidR="00457841" w:rsidRDefault="00457841" w:rsidP="00547985">
            <w:r>
              <w:t>tom</w:t>
            </w:r>
          </w:p>
        </w:tc>
        <w:tc>
          <w:tcPr>
            <w:tcW w:w="1559" w:type="dxa"/>
            <w:vAlign w:val="center"/>
          </w:tcPr>
          <w:p w14:paraId="52A54F05" w14:textId="77777777" w:rsidR="00457841" w:rsidRDefault="00457841" w:rsidP="00547985">
            <w:r>
              <w:t>PartielltDatum</w:t>
            </w:r>
          </w:p>
        </w:tc>
        <w:tc>
          <w:tcPr>
            <w:tcW w:w="5777" w:type="dxa"/>
            <w:vAlign w:val="center"/>
          </w:tcPr>
          <w:p w14:paraId="2AD54550" w14:textId="77777777" w:rsidR="00457841" w:rsidRDefault="00457841" w:rsidP="00547985">
            <w:r>
              <w:t>Periodens slutdatum</w:t>
            </w:r>
          </w:p>
        </w:tc>
        <w:tc>
          <w:tcPr>
            <w:tcW w:w="1317" w:type="dxa"/>
            <w:vAlign w:val="center"/>
          </w:tcPr>
          <w:p w14:paraId="52D0E760" w14:textId="77777777" w:rsidR="00457841" w:rsidRDefault="00457841" w:rsidP="00547985">
            <w:r>
              <w:t>0..1</w:t>
            </w:r>
          </w:p>
        </w:tc>
      </w:tr>
    </w:tbl>
    <w:p w14:paraId="1B7C4703" w14:textId="77777777" w:rsidR="00457841" w:rsidRDefault="00457841" w:rsidP="00457841"/>
    <w:p w14:paraId="09BD09B2" w14:textId="77777777" w:rsidR="00457841" w:rsidRPr="00AA6A22" w:rsidRDefault="00457841" w:rsidP="00457841"/>
    <w:p w14:paraId="3429AFB5" w14:textId="77777777" w:rsidR="00457841" w:rsidRDefault="00457841" w:rsidP="00457841">
      <w:pPr>
        <w:pStyle w:val="Rubrik3"/>
      </w:pPr>
      <w:bookmarkStart w:id="170" w:name="_Toc284833133"/>
      <w:r>
        <w:t>Övriga regler</w:t>
      </w:r>
      <w:bookmarkEnd w:id="170"/>
    </w:p>
    <w:p w14:paraId="3E467584" w14:textId="77777777" w:rsidR="00457841" w:rsidRDefault="00457841" w:rsidP="00457841">
      <w:r>
        <w:rPr>
          <w:rStyle w:val="Betoning"/>
          <w:rFonts w:ascii="Arial" w:hAnsi="Arial"/>
          <w:color w:val="000000"/>
        </w:rPr>
        <w:t>Till denna informationsmängd finns regler som ej uttrycks i schemafilerna och tabellen ovan. Dessa återfinns nedan</w:t>
      </w:r>
    </w:p>
    <w:p w14:paraId="30171CB9" w14:textId="77777777" w:rsidR="00457841" w:rsidRDefault="00457841" w:rsidP="00457841">
      <w:pPr>
        <w:pStyle w:val="Rubrik4"/>
      </w:pPr>
      <w:r>
        <w:t>Fält: result.resultCode</w:t>
      </w:r>
    </w:p>
    <w:p w14:paraId="01B5C1E6"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ResultCode OK</w:t>
      </w:r>
    </w:p>
    <w:p w14:paraId="34DC3C1E" w14:textId="77777777" w:rsidR="00457841" w:rsidRDefault="00457841" w:rsidP="00457841">
      <w:r>
        <w:t>Transaktionen har utförts enligt uppdraget</w:t>
      </w:r>
    </w:p>
    <w:p w14:paraId="7FFB2124"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lastRenderedPageBreak/>
        <w:t>ResultCode INFO</w:t>
      </w:r>
    </w:p>
    <w:p w14:paraId="6033558A" w14:textId="77777777" w:rsidR="00457841" w:rsidRDefault="00457841" w:rsidP="00457841">
      <w:r>
        <w:t>Transaktionen har utförts enligt begäran, men det finns ett meddelande som konsumenten bör visa upp.</w:t>
      </w:r>
    </w:p>
    <w:p w14:paraId="2C658BE4"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ResultCode ERROR</w:t>
      </w:r>
    </w:p>
    <w:p w14:paraId="4EB46DDD" w14:textId="77777777" w:rsidR="00457841" w:rsidRDefault="00457841" w:rsidP="00457841">
      <w:r>
        <w:t>Transaktionen har INTE kunnat utföras. Det finns en felkod som klassificerar felet, samt ett meddelande som konsumenten bör visa upp.</w:t>
      </w:r>
    </w:p>
    <w:p w14:paraId="7AE78E6C" w14:textId="77777777" w:rsidR="00457841" w:rsidRDefault="00457841" w:rsidP="00457841">
      <w:pPr>
        <w:pStyle w:val="Rubrik4"/>
      </w:pPr>
      <w:r>
        <w:t>Fält: result.errorId</w:t>
      </w:r>
    </w:p>
    <w:p w14:paraId="204FCEF4"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ErrorId VALIDATION_ERROR</w:t>
      </w:r>
    </w:p>
    <w:p w14:paraId="30C33B16" w14:textId="77777777" w:rsidR="00457841" w:rsidRDefault="00457841" w:rsidP="00457841">
      <w:r>
        <w:t>En eller flera inparametrar innehåller felaktiga värden. Angiven tjänst utfördes ej, och omsändning av transaktionen är inte tillämpbart.</w:t>
      </w:r>
    </w:p>
    <w:p w14:paraId="4CBE89AB"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ErrorId APPLICATION_ERROR</w:t>
      </w:r>
    </w:p>
    <w:p w14:paraId="44B43452" w14:textId="77777777" w:rsidR="00457841" w:rsidRDefault="00457841" w:rsidP="00457841">
      <w:r>
        <w:t>Transaktionen har INTE kunnat utföras p.g.a ett logiskt fel. Det finns ett meddelande som konsumenten bör visa upp. Då felet är logisk är omsändning av transaktionen inte tillämpbart.</w:t>
      </w:r>
    </w:p>
    <w:p w14:paraId="50480767"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ErrorId TECHNICAL_ERROR</w:t>
      </w:r>
    </w:p>
    <w:p w14:paraId="7650DD8C" w14:textId="77777777" w:rsidR="00457841" w:rsidRDefault="00457841" w:rsidP="00457841">
      <w:r>
        <w:t>Transaktionen har INTE kunnat utföras p.g.a ett tekniskt fel. Det finns ett meddelande som konsumenten bör visa upp. Felet kan vara intermittent, varför omsändning av transaktionen är tillämpbart.</w:t>
      </w:r>
    </w:p>
    <w:p w14:paraId="1750299D" w14:textId="77777777" w:rsidR="00457841" w:rsidRPr="00895DCE" w:rsidRDefault="00457841" w:rsidP="00457841">
      <w:pPr>
        <w:rPr>
          <w:rFonts w:eastAsia="Times New Roman"/>
        </w:rPr>
      </w:pPr>
      <w:r w:rsidRPr="00895DCE">
        <w:rPr>
          <w:rStyle w:val="Betoning2"/>
          <w:rFonts w:ascii="Arial" w:eastAsia="Times New Roman" w:hAnsi="Arial"/>
          <w:bCs w:val="0"/>
          <w:color w:val="000000"/>
        </w:rPr>
        <w:t>ErrorId REVOKED</w:t>
      </w:r>
    </w:p>
    <w:p w14:paraId="79593948" w14:textId="77777777" w:rsidR="00457841" w:rsidRDefault="00457841" w:rsidP="00457841">
      <w:r>
        <w:t>Den efterfrågade informationen existerar men har rättats/dragits tillbaka och är ej längre giltig eller tillgänglig. Angiven tjänst utfördes ej, och omsändning av transaktionen är inte tillämpbart.</w:t>
      </w:r>
    </w:p>
    <w:p w14:paraId="6EF789C5" w14:textId="77777777" w:rsidR="00457841" w:rsidRDefault="00457841" w:rsidP="00457841">
      <w:pPr>
        <w:pStyle w:val="Rubrik4"/>
      </w:pPr>
      <w:r>
        <w:rPr>
          <w:rStyle w:val="Betoning2"/>
          <w:rFonts w:ascii="Arial" w:hAnsi="Arial"/>
          <w:b w:val="0"/>
          <w:bCs/>
          <w:color w:val="000000"/>
        </w:rPr>
        <w:t>Fält: utlatande.observation.varde</w:t>
      </w:r>
    </w:p>
    <w:p w14:paraId="296D4C45" w14:textId="77777777" w:rsidR="00457841" w:rsidRDefault="00457841" w:rsidP="00457841">
      <w:r>
        <w:t xml:space="preserve">Datatypen på värde-attributet styrs av tillämpningen i en viss MIM. Om värde motsvarar PQ ska attributet value ange det värde som avses och attributet unit ska ange vilken måttenhet som anges. Unit ska beskrivas med måttenheter enligt UCUM: </w:t>
      </w:r>
      <w:hyperlink r:id="rId26" w:history="1">
        <w:r>
          <w:rPr>
            <w:rStyle w:val="Hyperlnk"/>
            <w:rFonts w:ascii="Arial" w:hAnsi="Arial"/>
          </w:rPr>
          <w:t>http://unitsofmeasure.org/ucum.html</w:t>
        </w:r>
      </w:hyperlink>
      <w:r>
        <w:t> </w:t>
      </w:r>
    </w:p>
    <w:p w14:paraId="6113B6BA" w14:textId="77777777" w:rsidR="00457841" w:rsidRDefault="00457841" w:rsidP="00457841"/>
    <w:p w14:paraId="4C55D83C" w14:textId="77777777" w:rsidR="00457841" w:rsidRDefault="00457841" w:rsidP="00457841">
      <w:pPr>
        <w:pStyle w:val="Rubrik4"/>
      </w:pPr>
      <w:r>
        <w:t>Fält: utlatande.utlatande-id.extension</w:t>
      </w:r>
    </w:p>
    <w:p w14:paraId="14554766" w14:textId="77777777" w:rsidR="00457841" w:rsidRPr="0078441F" w:rsidRDefault="00457841" w:rsidP="00457841">
      <w:r>
        <w:t xml:space="preserve">Detta element kan inte användas i nuläget. Detta beror på att det finns tjänster för att hantera intyg där utlåtande-id representeras med en string. </w:t>
      </w:r>
    </w:p>
    <w:p w14:paraId="26A0C01D" w14:textId="77777777" w:rsidR="00457841" w:rsidRDefault="00457841" w:rsidP="00457841"/>
    <w:p w14:paraId="7FF6EAE1" w14:textId="77777777" w:rsidR="00457841" w:rsidRDefault="00457841" w:rsidP="00457841">
      <w:pPr>
        <w:pStyle w:val="Rubrik1"/>
        <w:numPr>
          <w:ilvl w:val="0"/>
          <w:numId w:val="0"/>
        </w:numPr>
        <w:ind w:left="432" w:hanging="432"/>
      </w:pPr>
    </w:p>
    <w:p w14:paraId="3E9DAB7B" w14:textId="77777777" w:rsidR="00457841" w:rsidRDefault="00457841" w:rsidP="00457841">
      <w:pPr>
        <w:rPr>
          <w:rFonts w:eastAsia="Times New Roman"/>
          <w:bCs/>
          <w:sz w:val="30"/>
          <w:szCs w:val="28"/>
        </w:rPr>
      </w:pPr>
    </w:p>
    <w:p w14:paraId="41C85D55" w14:textId="77777777" w:rsidR="00457841" w:rsidRDefault="00457841" w:rsidP="00457841"/>
    <w:p w14:paraId="39E1D409" w14:textId="77777777" w:rsidR="00E127E3" w:rsidRPr="00457841" w:rsidRDefault="00E127E3" w:rsidP="00457841"/>
    <w:sectPr w:rsidR="00E127E3" w:rsidRPr="00457841" w:rsidSect="002853B2">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50467B" w14:textId="77777777" w:rsidR="00EB4C4A" w:rsidRDefault="00EB4C4A" w:rsidP="00C72B17">
      <w:pPr>
        <w:spacing w:line="240" w:lineRule="auto"/>
      </w:pPr>
      <w:r>
        <w:separator/>
      </w:r>
    </w:p>
  </w:endnote>
  <w:endnote w:type="continuationSeparator" w:id="0">
    <w:p w14:paraId="17565634" w14:textId="77777777" w:rsidR="00EB4C4A" w:rsidRDefault="00EB4C4A"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Batang">
    <w:altName w:val="바탕"/>
    <w:charset w:val="81"/>
    <w:family w:val="roman"/>
    <w:pitch w:val="variable"/>
    <w:sig w:usb0="B00002AF" w:usb1="69D77CFB" w:usb2="00000030" w:usb3="00000000" w:csb0="0008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B4C4A" w:rsidRDefault="00EB4C4A"/>
  <w:p w14:paraId="1FC233E8" w14:textId="77777777" w:rsidR="00EB4C4A" w:rsidRDefault="00EB4C4A"/>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B4C4A" w:rsidRPr="004A7C1C" w14:paraId="3C5A492F" w14:textId="77777777" w:rsidTr="00095A0D">
      <w:trPr>
        <w:trHeight w:val="629"/>
      </w:trPr>
      <w:tc>
        <w:tcPr>
          <w:tcW w:w="1559" w:type="dxa"/>
        </w:tcPr>
        <w:p w14:paraId="784DFED4"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B4C4A" w:rsidRPr="00473A75" w:rsidRDefault="00EB4C4A"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Tel 08 452 71 60</w:t>
          </w:r>
        </w:p>
        <w:p w14:paraId="3A35D9B7" w14:textId="77777777" w:rsidR="00EB4C4A" w:rsidRPr="00473A75" w:rsidRDefault="00EB4C4A" w:rsidP="00095A0D">
          <w:pPr>
            <w:pStyle w:val="Sidfot"/>
            <w:ind w:left="0"/>
            <w:jc w:val="both"/>
            <w:rPr>
              <w:rFonts w:ascii="Arial" w:eastAsia="Times New Roman" w:hAnsi="Arial"/>
              <w:color w:val="00A9A7"/>
              <w:sz w:val="14"/>
              <w:szCs w:val="24"/>
              <w:lang w:val="en-US" w:eastAsia="en-GB"/>
            </w:rPr>
          </w:pPr>
          <w:r w:rsidRPr="00473A75">
            <w:rPr>
              <w:rFonts w:ascii="Arial" w:eastAsia="Times New Roman" w:hAnsi="Arial"/>
              <w:color w:val="00A9A7"/>
              <w:sz w:val="14"/>
              <w:szCs w:val="24"/>
              <w:lang w:val="en-US" w:eastAsia="en-GB"/>
            </w:rPr>
            <w:t>info@inera.se</w:t>
          </w:r>
        </w:p>
        <w:p w14:paraId="3EEE20B7" w14:textId="77777777" w:rsidR="00EB4C4A" w:rsidRPr="0091623E" w:rsidRDefault="00EB4C4A" w:rsidP="00095A0D">
          <w:pPr>
            <w:pStyle w:val="Sidfot"/>
            <w:ind w:left="0"/>
            <w:jc w:val="both"/>
            <w:rPr>
              <w:lang w:val="en-US"/>
            </w:rPr>
          </w:pPr>
          <w:r w:rsidRPr="00473A7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B4C4A" w:rsidRPr="001304B6" w:rsidRDefault="00EB4C4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B4C4A" w:rsidRPr="004A7C1C" w:rsidRDefault="00EB4C4A" w:rsidP="001304B6">
          <w:pPr>
            <w:pStyle w:val="Sidfot"/>
          </w:pPr>
        </w:p>
      </w:tc>
      <w:tc>
        <w:tcPr>
          <w:tcW w:w="709" w:type="dxa"/>
        </w:tcPr>
        <w:p w14:paraId="6E332D35" w14:textId="77777777" w:rsidR="00EB4C4A" w:rsidRPr="004A7C1C" w:rsidRDefault="00EB4C4A"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96380">
            <w:rPr>
              <w:rStyle w:val="Sidnummer"/>
              <w:noProof/>
            </w:rPr>
            <w:t>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96380">
            <w:rPr>
              <w:rStyle w:val="Sidnummer"/>
              <w:noProof/>
            </w:rPr>
            <w:t>42</w:t>
          </w:r>
          <w:r w:rsidRPr="004A7C1C">
            <w:rPr>
              <w:rStyle w:val="Sidnummer"/>
            </w:rPr>
            <w:fldChar w:fldCharType="end"/>
          </w:r>
        </w:p>
      </w:tc>
    </w:tr>
  </w:tbl>
  <w:p w14:paraId="6EB65E86" w14:textId="77777777" w:rsidR="00EB4C4A" w:rsidRDefault="00EB4C4A" w:rsidP="001304B6">
    <w:pPr>
      <w:pStyle w:val="Sidfot"/>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B4C4A" w:rsidRDefault="00EB4C4A">
    <w:pPr>
      <w:pStyle w:val="Sidfot"/>
    </w:pPr>
  </w:p>
  <w:p w14:paraId="36E0CB75" w14:textId="77777777" w:rsidR="00EB4C4A" w:rsidRDefault="00EB4C4A">
    <w:pPr>
      <w:pStyle w:val="Sidfot"/>
    </w:pPr>
  </w:p>
  <w:p w14:paraId="68EA24B6" w14:textId="77777777" w:rsidR="00EB4C4A" w:rsidRDefault="00EB4C4A">
    <w:pPr>
      <w:pStyle w:val="Sidfot"/>
    </w:pPr>
  </w:p>
  <w:p w14:paraId="798F58D1" w14:textId="77777777" w:rsidR="00EB4C4A" w:rsidRDefault="00EB4C4A">
    <w:pPr>
      <w:pStyle w:val="Sidfot"/>
    </w:pPr>
  </w:p>
  <w:p w14:paraId="0B4F500D" w14:textId="77777777" w:rsidR="00EB4C4A" w:rsidRDefault="00EB4C4A">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F3956" w14:textId="77777777" w:rsidR="00EB4C4A" w:rsidRDefault="00EB4C4A" w:rsidP="00C72B17">
      <w:pPr>
        <w:spacing w:line="240" w:lineRule="auto"/>
      </w:pPr>
      <w:r>
        <w:separator/>
      </w:r>
    </w:p>
  </w:footnote>
  <w:footnote w:type="continuationSeparator" w:id="0">
    <w:p w14:paraId="3AF0031D" w14:textId="77777777" w:rsidR="00EB4C4A" w:rsidRDefault="00EB4C4A"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B4C4A" w:rsidRDefault="00EB4C4A"/>
  <w:p w14:paraId="69BC34DE" w14:textId="77777777" w:rsidR="00EB4C4A" w:rsidRDefault="00EB4C4A"/>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B4C4A" w:rsidRPr="00333716" w14:paraId="38E1EC6E" w14:textId="77777777" w:rsidTr="000A531A">
      <w:trPr>
        <w:trHeight w:hRule="exact" w:val="539"/>
      </w:trPr>
      <w:tc>
        <w:tcPr>
          <w:tcW w:w="3168" w:type="dxa"/>
          <w:tcBorders>
            <w:top w:val="nil"/>
            <w:bottom w:val="nil"/>
          </w:tcBorders>
        </w:tcPr>
        <w:p w14:paraId="74451D16" w14:textId="77777777" w:rsidR="00EB4C4A" w:rsidRPr="00095A0D" w:rsidRDefault="00EB4C4A" w:rsidP="00095A0D">
          <w:pPr>
            <w:pStyle w:val="Sidfot"/>
            <w:rPr>
              <w:rFonts w:ascii="Arial" w:eastAsia="Times New Roman" w:hAnsi="Arial"/>
              <w:color w:val="00A9A7"/>
              <w:sz w:val="14"/>
              <w:szCs w:val="24"/>
              <w:lang w:eastAsia="en-GB"/>
            </w:rPr>
          </w:pPr>
          <w:bookmarkStart w:id="171" w:name="LDnr1"/>
          <w:bookmarkEnd w:id="171"/>
        </w:p>
        <w:p w14:paraId="1A79B92D" w14:textId="77777777" w:rsidR="00EB4C4A" w:rsidRPr="00095A0D" w:rsidRDefault="00EB4C4A"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EB4C4A" w:rsidRDefault="00EB4C4A"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Intygshantering</w:t>
          </w:r>
          <w:r w:rsidRPr="007D7250">
            <w:rPr>
              <w:rFonts w:ascii="Arial" w:eastAsia="Times New Roman" w:hAnsi="Arial"/>
              <w:color w:val="008000"/>
              <w:sz w:val="14"/>
              <w:szCs w:val="24"/>
              <w:lang w:eastAsia="en-GB"/>
            </w:rPr>
            <w:fldChar w:fldCharType="end"/>
          </w:r>
        </w:p>
        <w:p w14:paraId="015507E6" w14:textId="1AF07278" w:rsidR="00EB4C4A" w:rsidRDefault="00EB4C4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1.1</w:t>
          </w:r>
          <w:r w:rsidRPr="007D7250">
            <w:rPr>
              <w:rFonts w:ascii="Arial" w:eastAsia="Times New Roman" w:hAnsi="Arial"/>
              <w:color w:val="008000"/>
              <w:sz w:val="14"/>
              <w:szCs w:val="24"/>
              <w:lang w:eastAsia="en-GB"/>
            </w:rPr>
            <w:fldChar w:fldCharType="end"/>
          </w:r>
        </w:p>
        <w:p w14:paraId="361CB3A2" w14:textId="77777777" w:rsidR="00EB4C4A" w:rsidRPr="00095A0D" w:rsidRDefault="00EB4C4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EB4C4A" w:rsidRDefault="00EB4C4A"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Johan Zetterström</w:t>
          </w:r>
          <w:r w:rsidRPr="007D7250">
            <w:rPr>
              <w:rFonts w:ascii="Arial" w:eastAsia="Times New Roman" w:hAnsi="Arial"/>
              <w:color w:val="008000"/>
              <w:sz w:val="14"/>
              <w:szCs w:val="24"/>
              <w:lang w:eastAsia="en-GB"/>
            </w:rPr>
            <w:fldChar w:fldCharType="end"/>
          </w:r>
        </w:p>
        <w:p w14:paraId="33EE301E" w14:textId="40B9E9F7" w:rsidR="00EB4C4A" w:rsidRPr="00095A0D" w:rsidRDefault="00EB4C4A"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EB4C4A" w:rsidRPr="00095A0D" w:rsidRDefault="00EB4C4A"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EB4C4A" w:rsidRPr="000A531A" w:rsidRDefault="00EB4C4A"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2015-02-05 15:00</w:t>
          </w:r>
          <w:r>
            <w:rPr>
              <w:rFonts w:ascii="Arial" w:eastAsia="Times New Roman" w:hAnsi="Arial"/>
              <w:color w:val="00A9A7"/>
              <w:sz w:val="14"/>
              <w:szCs w:val="24"/>
              <w:lang w:eastAsia="en-GB"/>
            </w:rPr>
            <w:fldChar w:fldCharType="end"/>
          </w:r>
        </w:p>
      </w:tc>
    </w:tr>
    <w:tr w:rsidR="00EB4C4A"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B4C4A" w:rsidRPr="00095A0D" w:rsidRDefault="00EB4C4A"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B4C4A" w:rsidRPr="00095A0D" w:rsidRDefault="00EB4C4A" w:rsidP="00095A0D">
          <w:pPr>
            <w:pStyle w:val="Sidfot"/>
            <w:rPr>
              <w:rFonts w:ascii="Arial" w:eastAsia="Times New Roman" w:hAnsi="Arial"/>
              <w:color w:val="00A9A7"/>
              <w:sz w:val="14"/>
              <w:szCs w:val="24"/>
              <w:lang w:eastAsia="en-GB"/>
            </w:rPr>
          </w:pPr>
        </w:p>
      </w:tc>
    </w:tr>
  </w:tbl>
  <w:p w14:paraId="2AC110CF" w14:textId="77777777" w:rsidR="00EB4C4A" w:rsidRDefault="00EB4C4A"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B4C4A" w:rsidRDefault="00EB4C4A" w:rsidP="00D774BC">
    <w:pPr>
      <w:tabs>
        <w:tab w:val="left" w:pos="6237"/>
      </w:tabs>
    </w:pPr>
  </w:p>
  <w:p w14:paraId="51103E17" w14:textId="77777777" w:rsidR="00EB4C4A" w:rsidRDefault="00EB4C4A" w:rsidP="00D774BC">
    <w:pPr>
      <w:tabs>
        <w:tab w:val="left" w:pos="6237"/>
      </w:tabs>
    </w:pPr>
  </w:p>
  <w:p w14:paraId="772AE06E" w14:textId="77777777" w:rsidR="00EB4C4A" w:rsidRDefault="00EB4C4A" w:rsidP="00D774BC">
    <w:pPr>
      <w:tabs>
        <w:tab w:val="left" w:pos="6237"/>
      </w:tabs>
    </w:pPr>
  </w:p>
  <w:p w14:paraId="42F0C144" w14:textId="77777777" w:rsidR="00EB4C4A" w:rsidRDefault="00EB4C4A"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EB4C4A" w:rsidRPr="0024387D" w14:paraId="6E3EED84" w14:textId="77777777" w:rsidTr="00364AE6">
      <w:tc>
        <w:tcPr>
          <w:tcW w:w="2155" w:type="dxa"/>
          <w:gridSpan w:val="2"/>
        </w:tcPr>
        <w:p w14:paraId="2933175C" w14:textId="77777777" w:rsidR="00EB4C4A" w:rsidRPr="0024387D" w:rsidRDefault="00EB4C4A" w:rsidP="002A2120">
          <w:pPr>
            <w:pStyle w:val="Sidhuvud"/>
            <w:rPr>
              <w:rFonts w:cs="Georgia"/>
              <w:sz w:val="12"/>
              <w:szCs w:val="12"/>
            </w:rPr>
          </w:pPr>
        </w:p>
      </w:tc>
      <w:tc>
        <w:tcPr>
          <w:tcW w:w="4049" w:type="dxa"/>
        </w:tcPr>
        <w:p w14:paraId="2813ED1B" w14:textId="77777777" w:rsidR="00EB4C4A" w:rsidRPr="0024387D" w:rsidRDefault="00EB4C4A" w:rsidP="00DE4030">
          <w:pPr>
            <w:pStyle w:val="Sidhuvud"/>
            <w:rPr>
              <w:rFonts w:cs="Georgia"/>
              <w:sz w:val="14"/>
              <w:szCs w:val="14"/>
            </w:rPr>
          </w:pPr>
        </w:p>
      </w:tc>
      <w:tc>
        <w:tcPr>
          <w:tcW w:w="2976" w:type="dxa"/>
        </w:tcPr>
        <w:p w14:paraId="1F7BDFA1" w14:textId="77777777" w:rsidR="00EB4C4A" w:rsidRDefault="00EB4C4A" w:rsidP="00DE4030">
          <w:r>
            <w:t xml:space="preserve"> </w:t>
          </w:r>
          <w:bookmarkStart w:id="175" w:name="slask"/>
          <w:bookmarkStart w:id="176" w:name="Addressee"/>
          <w:bookmarkEnd w:id="175"/>
          <w:bookmarkEnd w:id="176"/>
        </w:p>
      </w:tc>
    </w:tr>
    <w:tr w:rsidR="00EB4C4A" w:rsidRPr="00F456CC" w14:paraId="7817C09A" w14:textId="77777777" w:rsidTr="00364AE6">
      <w:tc>
        <w:tcPr>
          <w:tcW w:w="956" w:type="dxa"/>
          <w:tcBorders>
            <w:right w:val="single" w:sz="4" w:space="0" w:color="auto"/>
          </w:tcBorders>
        </w:tcPr>
        <w:p w14:paraId="7F2ACC79" w14:textId="77777777" w:rsidR="00EB4C4A" w:rsidRPr="00F456CC" w:rsidRDefault="00EB4C4A" w:rsidP="00025527">
          <w:pPr>
            <w:pStyle w:val="Sidhuvud"/>
            <w:rPr>
              <w:rFonts w:cs="Georgia"/>
              <w:sz w:val="12"/>
              <w:szCs w:val="12"/>
            </w:rPr>
          </w:pPr>
        </w:p>
      </w:tc>
      <w:tc>
        <w:tcPr>
          <w:tcW w:w="1199" w:type="dxa"/>
          <w:tcBorders>
            <w:left w:val="single" w:sz="4" w:space="0" w:color="auto"/>
          </w:tcBorders>
        </w:tcPr>
        <w:p w14:paraId="27F330F9" w14:textId="77777777" w:rsidR="00EB4C4A" w:rsidRPr="00F456CC" w:rsidRDefault="00EB4C4A" w:rsidP="00DE4030">
          <w:pPr>
            <w:pStyle w:val="Sidhuvud"/>
            <w:rPr>
              <w:rFonts w:cs="Georgia"/>
              <w:sz w:val="12"/>
              <w:szCs w:val="12"/>
            </w:rPr>
          </w:pPr>
        </w:p>
      </w:tc>
      <w:tc>
        <w:tcPr>
          <w:tcW w:w="4049" w:type="dxa"/>
        </w:tcPr>
        <w:p w14:paraId="37AA9367" w14:textId="77777777" w:rsidR="00EB4C4A" w:rsidRPr="002C11AF" w:rsidRDefault="00EB4C4A" w:rsidP="00DE4030">
          <w:pPr>
            <w:pStyle w:val="Sidhuvud"/>
            <w:rPr>
              <w:rFonts w:cs="Georgia"/>
              <w:sz w:val="12"/>
              <w:szCs w:val="12"/>
            </w:rPr>
          </w:pPr>
        </w:p>
      </w:tc>
      <w:tc>
        <w:tcPr>
          <w:tcW w:w="2976" w:type="dxa"/>
        </w:tcPr>
        <w:p w14:paraId="25E5B32E" w14:textId="77777777" w:rsidR="00EB4C4A" w:rsidRPr="002C11AF" w:rsidRDefault="00EB4C4A" w:rsidP="00DE4030">
          <w:pPr>
            <w:pStyle w:val="Sidhuvud"/>
            <w:rPr>
              <w:rFonts w:cs="Georgia"/>
              <w:sz w:val="12"/>
              <w:szCs w:val="12"/>
            </w:rPr>
          </w:pPr>
        </w:p>
      </w:tc>
    </w:tr>
  </w:tbl>
  <w:p w14:paraId="4244CC6E" w14:textId="77777777" w:rsidR="00EB4C4A" w:rsidRPr="003755FD" w:rsidRDefault="00EB4C4A" w:rsidP="008866A6">
    <w:bookmarkStart w:id="177" w:name="Radera2"/>
    <w:bookmarkEnd w:id="17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86780"/>
    <w:multiLevelType w:val="hybridMultilevel"/>
    <w:tmpl w:val="D78497A8"/>
    <w:lvl w:ilvl="0" w:tplc="041D0001">
      <w:start w:val="1"/>
      <w:numFmt w:val="bullet"/>
      <w:lvlText w:val=""/>
      <w:lvlJc w:val="left"/>
      <w:pPr>
        <w:ind w:left="768" w:hanging="360"/>
      </w:pPr>
      <w:rPr>
        <w:rFonts w:ascii="Symbol" w:hAnsi="Symbol" w:hint="default"/>
      </w:rPr>
    </w:lvl>
    <w:lvl w:ilvl="1" w:tplc="041D0003" w:tentative="1">
      <w:start w:val="1"/>
      <w:numFmt w:val="bullet"/>
      <w:lvlText w:val="o"/>
      <w:lvlJc w:val="left"/>
      <w:pPr>
        <w:ind w:left="1488" w:hanging="360"/>
      </w:pPr>
      <w:rPr>
        <w:rFonts w:ascii="Courier New" w:hAnsi="Courier New" w:hint="default"/>
      </w:rPr>
    </w:lvl>
    <w:lvl w:ilvl="2" w:tplc="041D0005" w:tentative="1">
      <w:start w:val="1"/>
      <w:numFmt w:val="bullet"/>
      <w:lvlText w:val=""/>
      <w:lvlJc w:val="left"/>
      <w:pPr>
        <w:ind w:left="2208" w:hanging="360"/>
      </w:pPr>
      <w:rPr>
        <w:rFonts w:ascii="Wingdings" w:hAnsi="Wingdings" w:hint="default"/>
      </w:rPr>
    </w:lvl>
    <w:lvl w:ilvl="3" w:tplc="041D0001" w:tentative="1">
      <w:start w:val="1"/>
      <w:numFmt w:val="bullet"/>
      <w:lvlText w:val=""/>
      <w:lvlJc w:val="left"/>
      <w:pPr>
        <w:ind w:left="2928" w:hanging="360"/>
      </w:pPr>
      <w:rPr>
        <w:rFonts w:ascii="Symbol" w:hAnsi="Symbol" w:hint="default"/>
      </w:rPr>
    </w:lvl>
    <w:lvl w:ilvl="4" w:tplc="041D0003" w:tentative="1">
      <w:start w:val="1"/>
      <w:numFmt w:val="bullet"/>
      <w:lvlText w:val="o"/>
      <w:lvlJc w:val="left"/>
      <w:pPr>
        <w:ind w:left="3648" w:hanging="360"/>
      </w:pPr>
      <w:rPr>
        <w:rFonts w:ascii="Courier New" w:hAnsi="Courier New" w:hint="default"/>
      </w:rPr>
    </w:lvl>
    <w:lvl w:ilvl="5" w:tplc="041D0005" w:tentative="1">
      <w:start w:val="1"/>
      <w:numFmt w:val="bullet"/>
      <w:lvlText w:val=""/>
      <w:lvlJc w:val="left"/>
      <w:pPr>
        <w:ind w:left="4368" w:hanging="360"/>
      </w:pPr>
      <w:rPr>
        <w:rFonts w:ascii="Wingdings" w:hAnsi="Wingdings" w:hint="default"/>
      </w:rPr>
    </w:lvl>
    <w:lvl w:ilvl="6" w:tplc="041D0001" w:tentative="1">
      <w:start w:val="1"/>
      <w:numFmt w:val="bullet"/>
      <w:lvlText w:val=""/>
      <w:lvlJc w:val="left"/>
      <w:pPr>
        <w:ind w:left="5088" w:hanging="360"/>
      </w:pPr>
      <w:rPr>
        <w:rFonts w:ascii="Symbol" w:hAnsi="Symbol" w:hint="default"/>
      </w:rPr>
    </w:lvl>
    <w:lvl w:ilvl="7" w:tplc="041D0003" w:tentative="1">
      <w:start w:val="1"/>
      <w:numFmt w:val="bullet"/>
      <w:lvlText w:val="o"/>
      <w:lvlJc w:val="left"/>
      <w:pPr>
        <w:ind w:left="5808" w:hanging="360"/>
      </w:pPr>
      <w:rPr>
        <w:rFonts w:ascii="Courier New" w:hAnsi="Courier New" w:hint="default"/>
      </w:rPr>
    </w:lvl>
    <w:lvl w:ilvl="8" w:tplc="041D0005" w:tentative="1">
      <w:start w:val="1"/>
      <w:numFmt w:val="bullet"/>
      <w:lvlText w:val=""/>
      <w:lvlJc w:val="left"/>
      <w:pPr>
        <w:ind w:left="6528" w:hanging="360"/>
      </w:pPr>
      <w:rPr>
        <w:rFonts w:ascii="Wingdings" w:hAnsi="Wingdings" w:hint="default"/>
      </w:rPr>
    </w:lvl>
  </w:abstractNum>
  <w:abstractNum w:abstractNumId="1">
    <w:nsid w:val="26F545FF"/>
    <w:multiLevelType w:val="hybridMultilevel"/>
    <w:tmpl w:val="ACF6F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9A1442F"/>
    <w:multiLevelType w:val="multilevel"/>
    <w:tmpl w:val="760E911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rPr>
        <w:color w:val="auto"/>
      </w:r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3">
    <w:nsid w:val="366F0852"/>
    <w:multiLevelType w:val="hybridMultilevel"/>
    <w:tmpl w:val="E280D8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4A5728D3"/>
    <w:multiLevelType w:val="hybridMultilevel"/>
    <w:tmpl w:val="C374D0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54BD1FE9"/>
    <w:multiLevelType w:val="hybridMultilevel"/>
    <w:tmpl w:val="A22AAB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B8F4250"/>
    <w:multiLevelType w:val="hybridMultilevel"/>
    <w:tmpl w:val="D758E69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603E67EF"/>
    <w:multiLevelType w:val="hybridMultilevel"/>
    <w:tmpl w:val="243EA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6191886"/>
    <w:multiLevelType w:val="hybridMultilevel"/>
    <w:tmpl w:val="3E98C1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D482FC3"/>
    <w:multiLevelType w:val="hybridMultilevel"/>
    <w:tmpl w:val="18885F3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9"/>
  </w:num>
  <w:num w:numId="4">
    <w:abstractNumId w:val="5"/>
  </w:num>
  <w:num w:numId="5">
    <w:abstractNumId w:val="4"/>
  </w:num>
  <w:num w:numId="6">
    <w:abstractNumId w:val="6"/>
  </w:num>
  <w:num w:numId="7">
    <w:abstractNumId w:val="0"/>
  </w:num>
  <w:num w:numId="8">
    <w:abstractNumId w:val="7"/>
  </w:num>
  <w:num w:numId="9">
    <w:abstractNumId w:val="1"/>
  </w:num>
  <w:num w:numId="10">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54EA"/>
    <w:rsid w:val="000065DE"/>
    <w:rsid w:val="00006F99"/>
    <w:rsid w:val="00013301"/>
    <w:rsid w:val="0001564D"/>
    <w:rsid w:val="00016D84"/>
    <w:rsid w:val="00023AC3"/>
    <w:rsid w:val="00025527"/>
    <w:rsid w:val="000308E4"/>
    <w:rsid w:val="00032ABA"/>
    <w:rsid w:val="00035642"/>
    <w:rsid w:val="00036380"/>
    <w:rsid w:val="000367A8"/>
    <w:rsid w:val="00036FF1"/>
    <w:rsid w:val="00041FE4"/>
    <w:rsid w:val="00047E25"/>
    <w:rsid w:val="000512A9"/>
    <w:rsid w:val="00053977"/>
    <w:rsid w:val="0005431F"/>
    <w:rsid w:val="00060BBD"/>
    <w:rsid w:val="00061CEC"/>
    <w:rsid w:val="00062C18"/>
    <w:rsid w:val="0008100A"/>
    <w:rsid w:val="000844ED"/>
    <w:rsid w:val="00084A24"/>
    <w:rsid w:val="00091917"/>
    <w:rsid w:val="000954B2"/>
    <w:rsid w:val="00095865"/>
    <w:rsid w:val="00095A0D"/>
    <w:rsid w:val="000A531A"/>
    <w:rsid w:val="000A69BD"/>
    <w:rsid w:val="000C1ACF"/>
    <w:rsid w:val="000C2908"/>
    <w:rsid w:val="000C776C"/>
    <w:rsid w:val="000D1F56"/>
    <w:rsid w:val="000D4323"/>
    <w:rsid w:val="000D4E05"/>
    <w:rsid w:val="000D685C"/>
    <w:rsid w:val="000E020A"/>
    <w:rsid w:val="000E190F"/>
    <w:rsid w:val="000F2BEE"/>
    <w:rsid w:val="000F72A4"/>
    <w:rsid w:val="00100B52"/>
    <w:rsid w:val="00106CD2"/>
    <w:rsid w:val="00116504"/>
    <w:rsid w:val="001233FB"/>
    <w:rsid w:val="00125B78"/>
    <w:rsid w:val="001304B6"/>
    <w:rsid w:val="00135E89"/>
    <w:rsid w:val="00136616"/>
    <w:rsid w:val="00137577"/>
    <w:rsid w:val="00141B34"/>
    <w:rsid w:val="001427E1"/>
    <w:rsid w:val="001502F9"/>
    <w:rsid w:val="001553A9"/>
    <w:rsid w:val="00160052"/>
    <w:rsid w:val="0016591B"/>
    <w:rsid w:val="001714C5"/>
    <w:rsid w:val="001752B9"/>
    <w:rsid w:val="00183401"/>
    <w:rsid w:val="00184750"/>
    <w:rsid w:val="001911B4"/>
    <w:rsid w:val="00191B2C"/>
    <w:rsid w:val="001B2C00"/>
    <w:rsid w:val="001B574F"/>
    <w:rsid w:val="001B778E"/>
    <w:rsid w:val="001C046C"/>
    <w:rsid w:val="001C18BB"/>
    <w:rsid w:val="001C1E6E"/>
    <w:rsid w:val="001C46DA"/>
    <w:rsid w:val="001C69C3"/>
    <w:rsid w:val="001E07A3"/>
    <w:rsid w:val="001F3085"/>
    <w:rsid w:val="001F3818"/>
    <w:rsid w:val="001F49A7"/>
    <w:rsid w:val="002047F2"/>
    <w:rsid w:val="00211A05"/>
    <w:rsid w:val="00212825"/>
    <w:rsid w:val="00224476"/>
    <w:rsid w:val="00226F03"/>
    <w:rsid w:val="002344E2"/>
    <w:rsid w:val="00237D18"/>
    <w:rsid w:val="0024387D"/>
    <w:rsid w:val="00246426"/>
    <w:rsid w:val="00267208"/>
    <w:rsid w:val="00272A97"/>
    <w:rsid w:val="00277ADB"/>
    <w:rsid w:val="002811BA"/>
    <w:rsid w:val="002853B2"/>
    <w:rsid w:val="002870F1"/>
    <w:rsid w:val="0028759B"/>
    <w:rsid w:val="0029087A"/>
    <w:rsid w:val="002A2120"/>
    <w:rsid w:val="002A59E4"/>
    <w:rsid w:val="002A77D2"/>
    <w:rsid w:val="002B478B"/>
    <w:rsid w:val="002C11AF"/>
    <w:rsid w:val="002C2A00"/>
    <w:rsid w:val="002D0C90"/>
    <w:rsid w:val="002D435A"/>
    <w:rsid w:val="002D5B10"/>
    <w:rsid w:val="002D7A59"/>
    <w:rsid w:val="002E6348"/>
    <w:rsid w:val="002F1C0D"/>
    <w:rsid w:val="002F7E28"/>
    <w:rsid w:val="0030710D"/>
    <w:rsid w:val="0031398A"/>
    <w:rsid w:val="00322A41"/>
    <w:rsid w:val="00325EBF"/>
    <w:rsid w:val="00331CD3"/>
    <w:rsid w:val="00337395"/>
    <w:rsid w:val="0034169F"/>
    <w:rsid w:val="003505AF"/>
    <w:rsid w:val="00356BC2"/>
    <w:rsid w:val="00362731"/>
    <w:rsid w:val="00364AE6"/>
    <w:rsid w:val="00364D31"/>
    <w:rsid w:val="003755FD"/>
    <w:rsid w:val="00390030"/>
    <w:rsid w:val="0039481C"/>
    <w:rsid w:val="00394F76"/>
    <w:rsid w:val="003975B7"/>
    <w:rsid w:val="003A1F89"/>
    <w:rsid w:val="003A3120"/>
    <w:rsid w:val="003C2D14"/>
    <w:rsid w:val="003C4FF8"/>
    <w:rsid w:val="003C50C1"/>
    <w:rsid w:val="003C694F"/>
    <w:rsid w:val="003D20DF"/>
    <w:rsid w:val="003D21E1"/>
    <w:rsid w:val="003D24F5"/>
    <w:rsid w:val="003D6708"/>
    <w:rsid w:val="003F5F5D"/>
    <w:rsid w:val="00405057"/>
    <w:rsid w:val="004113B2"/>
    <w:rsid w:val="0041197F"/>
    <w:rsid w:val="00415214"/>
    <w:rsid w:val="00415791"/>
    <w:rsid w:val="004375C9"/>
    <w:rsid w:val="004433BE"/>
    <w:rsid w:val="00444C74"/>
    <w:rsid w:val="00457841"/>
    <w:rsid w:val="00460BEE"/>
    <w:rsid w:val="00473A75"/>
    <w:rsid w:val="00482B99"/>
    <w:rsid w:val="0048452F"/>
    <w:rsid w:val="00491FA2"/>
    <w:rsid w:val="0049416E"/>
    <w:rsid w:val="004A3199"/>
    <w:rsid w:val="004B0B17"/>
    <w:rsid w:val="004B17C9"/>
    <w:rsid w:val="004B347C"/>
    <w:rsid w:val="004C2C46"/>
    <w:rsid w:val="004C349F"/>
    <w:rsid w:val="004C7172"/>
    <w:rsid w:val="004D65A1"/>
    <w:rsid w:val="004E1130"/>
    <w:rsid w:val="004E6174"/>
    <w:rsid w:val="004F2686"/>
    <w:rsid w:val="004F39E1"/>
    <w:rsid w:val="004F6FCC"/>
    <w:rsid w:val="0050192B"/>
    <w:rsid w:val="00520999"/>
    <w:rsid w:val="00525CF4"/>
    <w:rsid w:val="00530CDD"/>
    <w:rsid w:val="005408F3"/>
    <w:rsid w:val="00547657"/>
    <w:rsid w:val="005477ED"/>
    <w:rsid w:val="00547985"/>
    <w:rsid w:val="005521B0"/>
    <w:rsid w:val="00561348"/>
    <w:rsid w:val="0056497A"/>
    <w:rsid w:val="00566ACF"/>
    <w:rsid w:val="0057032F"/>
    <w:rsid w:val="0059544B"/>
    <w:rsid w:val="005957FC"/>
    <w:rsid w:val="005A0069"/>
    <w:rsid w:val="005A11F9"/>
    <w:rsid w:val="005A2DFC"/>
    <w:rsid w:val="005A3544"/>
    <w:rsid w:val="005A6077"/>
    <w:rsid w:val="005A6380"/>
    <w:rsid w:val="005B6762"/>
    <w:rsid w:val="005C5369"/>
    <w:rsid w:val="005D655F"/>
    <w:rsid w:val="005D6C3E"/>
    <w:rsid w:val="005D70BE"/>
    <w:rsid w:val="005E05EF"/>
    <w:rsid w:val="005E17B9"/>
    <w:rsid w:val="005E3090"/>
    <w:rsid w:val="005E710A"/>
    <w:rsid w:val="005F7E0A"/>
    <w:rsid w:val="00602874"/>
    <w:rsid w:val="00603AC1"/>
    <w:rsid w:val="006130EE"/>
    <w:rsid w:val="00614EF1"/>
    <w:rsid w:val="00617294"/>
    <w:rsid w:val="006212B5"/>
    <w:rsid w:val="006217E0"/>
    <w:rsid w:val="006253B0"/>
    <w:rsid w:val="00633EAD"/>
    <w:rsid w:val="00641A3D"/>
    <w:rsid w:val="0065038D"/>
    <w:rsid w:val="00650709"/>
    <w:rsid w:val="00653081"/>
    <w:rsid w:val="0066062F"/>
    <w:rsid w:val="00661F2C"/>
    <w:rsid w:val="006648CB"/>
    <w:rsid w:val="0066510D"/>
    <w:rsid w:val="0067267E"/>
    <w:rsid w:val="00680827"/>
    <w:rsid w:val="00686189"/>
    <w:rsid w:val="0069359C"/>
    <w:rsid w:val="006A0F0A"/>
    <w:rsid w:val="006A1791"/>
    <w:rsid w:val="006A18F3"/>
    <w:rsid w:val="006A4A7F"/>
    <w:rsid w:val="006A4E14"/>
    <w:rsid w:val="006B32D5"/>
    <w:rsid w:val="006C2456"/>
    <w:rsid w:val="006E37B3"/>
    <w:rsid w:val="006E7C71"/>
    <w:rsid w:val="00702AFD"/>
    <w:rsid w:val="00707704"/>
    <w:rsid w:val="00714301"/>
    <w:rsid w:val="00716AD3"/>
    <w:rsid w:val="0072035C"/>
    <w:rsid w:val="007231DB"/>
    <w:rsid w:val="00727057"/>
    <w:rsid w:val="007306AD"/>
    <w:rsid w:val="00742866"/>
    <w:rsid w:val="00752FDA"/>
    <w:rsid w:val="007804CB"/>
    <w:rsid w:val="0078441F"/>
    <w:rsid w:val="007871FB"/>
    <w:rsid w:val="00787733"/>
    <w:rsid w:val="00793064"/>
    <w:rsid w:val="0079366E"/>
    <w:rsid w:val="00795BBD"/>
    <w:rsid w:val="007A0162"/>
    <w:rsid w:val="007A2939"/>
    <w:rsid w:val="007A4B98"/>
    <w:rsid w:val="007A7215"/>
    <w:rsid w:val="007A7845"/>
    <w:rsid w:val="007A7CDC"/>
    <w:rsid w:val="007B025E"/>
    <w:rsid w:val="007B2DED"/>
    <w:rsid w:val="007B59CA"/>
    <w:rsid w:val="007B7645"/>
    <w:rsid w:val="007C2A05"/>
    <w:rsid w:val="007C2D63"/>
    <w:rsid w:val="007C34B3"/>
    <w:rsid w:val="007C3E87"/>
    <w:rsid w:val="007C7D7A"/>
    <w:rsid w:val="007D7250"/>
    <w:rsid w:val="007E3B73"/>
    <w:rsid w:val="007E3F3B"/>
    <w:rsid w:val="007E4488"/>
    <w:rsid w:val="007E481B"/>
    <w:rsid w:val="007E581F"/>
    <w:rsid w:val="007F0011"/>
    <w:rsid w:val="007F0F3A"/>
    <w:rsid w:val="007F4D71"/>
    <w:rsid w:val="007F547D"/>
    <w:rsid w:val="00805333"/>
    <w:rsid w:val="008055D7"/>
    <w:rsid w:val="00817886"/>
    <w:rsid w:val="00825426"/>
    <w:rsid w:val="008303EF"/>
    <w:rsid w:val="00832F02"/>
    <w:rsid w:val="008409C3"/>
    <w:rsid w:val="00843310"/>
    <w:rsid w:val="008465AF"/>
    <w:rsid w:val="008574CF"/>
    <w:rsid w:val="00863770"/>
    <w:rsid w:val="00867025"/>
    <w:rsid w:val="00877C78"/>
    <w:rsid w:val="00883D1C"/>
    <w:rsid w:val="008858EF"/>
    <w:rsid w:val="008866A6"/>
    <w:rsid w:val="00890716"/>
    <w:rsid w:val="00892362"/>
    <w:rsid w:val="00895DCE"/>
    <w:rsid w:val="008962E0"/>
    <w:rsid w:val="008977F7"/>
    <w:rsid w:val="008A50D5"/>
    <w:rsid w:val="008B23F2"/>
    <w:rsid w:val="008B34A4"/>
    <w:rsid w:val="008B57A1"/>
    <w:rsid w:val="008C400C"/>
    <w:rsid w:val="008C7C3E"/>
    <w:rsid w:val="008D7540"/>
    <w:rsid w:val="008D797D"/>
    <w:rsid w:val="008E30CB"/>
    <w:rsid w:val="008E73EF"/>
    <w:rsid w:val="008F38AA"/>
    <w:rsid w:val="008F4A38"/>
    <w:rsid w:val="008F5D36"/>
    <w:rsid w:val="008F6ADA"/>
    <w:rsid w:val="009036DE"/>
    <w:rsid w:val="00913CBC"/>
    <w:rsid w:val="00917AF8"/>
    <w:rsid w:val="0092193D"/>
    <w:rsid w:val="0092540C"/>
    <w:rsid w:val="00932401"/>
    <w:rsid w:val="009347BE"/>
    <w:rsid w:val="00934DF5"/>
    <w:rsid w:val="00956547"/>
    <w:rsid w:val="00966FC9"/>
    <w:rsid w:val="00984B50"/>
    <w:rsid w:val="00987592"/>
    <w:rsid w:val="009A056B"/>
    <w:rsid w:val="009A24FD"/>
    <w:rsid w:val="009A2800"/>
    <w:rsid w:val="009A3F6A"/>
    <w:rsid w:val="009A70FF"/>
    <w:rsid w:val="009A7229"/>
    <w:rsid w:val="009B1690"/>
    <w:rsid w:val="009B473C"/>
    <w:rsid w:val="009B5AA8"/>
    <w:rsid w:val="009C5E05"/>
    <w:rsid w:val="009D07E0"/>
    <w:rsid w:val="009D5269"/>
    <w:rsid w:val="009E057D"/>
    <w:rsid w:val="009E1A73"/>
    <w:rsid w:val="009E2F3A"/>
    <w:rsid w:val="009E508B"/>
    <w:rsid w:val="009F13A7"/>
    <w:rsid w:val="009F1D5A"/>
    <w:rsid w:val="009F3594"/>
    <w:rsid w:val="00A032EA"/>
    <w:rsid w:val="00A03D94"/>
    <w:rsid w:val="00A21BC8"/>
    <w:rsid w:val="00A27718"/>
    <w:rsid w:val="00A35D2A"/>
    <w:rsid w:val="00A4025F"/>
    <w:rsid w:val="00A462B3"/>
    <w:rsid w:val="00A50E40"/>
    <w:rsid w:val="00A64464"/>
    <w:rsid w:val="00A7347F"/>
    <w:rsid w:val="00A74175"/>
    <w:rsid w:val="00A80E12"/>
    <w:rsid w:val="00A81BE1"/>
    <w:rsid w:val="00A840BF"/>
    <w:rsid w:val="00A849B7"/>
    <w:rsid w:val="00A8749F"/>
    <w:rsid w:val="00A93089"/>
    <w:rsid w:val="00AA3E23"/>
    <w:rsid w:val="00AA6A22"/>
    <w:rsid w:val="00AB631E"/>
    <w:rsid w:val="00AB63BF"/>
    <w:rsid w:val="00AC5A36"/>
    <w:rsid w:val="00AD6D79"/>
    <w:rsid w:val="00AE6DF9"/>
    <w:rsid w:val="00AF1559"/>
    <w:rsid w:val="00AF1AFC"/>
    <w:rsid w:val="00AF3B49"/>
    <w:rsid w:val="00AF7B2A"/>
    <w:rsid w:val="00B10EEB"/>
    <w:rsid w:val="00B10FAC"/>
    <w:rsid w:val="00B1310A"/>
    <w:rsid w:val="00B14DBA"/>
    <w:rsid w:val="00B212A3"/>
    <w:rsid w:val="00B219E3"/>
    <w:rsid w:val="00B45640"/>
    <w:rsid w:val="00B576BD"/>
    <w:rsid w:val="00B6227B"/>
    <w:rsid w:val="00B72189"/>
    <w:rsid w:val="00B72A04"/>
    <w:rsid w:val="00B7776D"/>
    <w:rsid w:val="00B77D5E"/>
    <w:rsid w:val="00B847D3"/>
    <w:rsid w:val="00B86215"/>
    <w:rsid w:val="00B90A42"/>
    <w:rsid w:val="00BA47E3"/>
    <w:rsid w:val="00BB02BA"/>
    <w:rsid w:val="00BB2047"/>
    <w:rsid w:val="00BB66FB"/>
    <w:rsid w:val="00BD3476"/>
    <w:rsid w:val="00BD60C4"/>
    <w:rsid w:val="00BD68EB"/>
    <w:rsid w:val="00BE340C"/>
    <w:rsid w:val="00C00D40"/>
    <w:rsid w:val="00C04B41"/>
    <w:rsid w:val="00C05F74"/>
    <w:rsid w:val="00C06062"/>
    <w:rsid w:val="00C10D6D"/>
    <w:rsid w:val="00C11335"/>
    <w:rsid w:val="00C13007"/>
    <w:rsid w:val="00C14894"/>
    <w:rsid w:val="00C14D25"/>
    <w:rsid w:val="00C20DBF"/>
    <w:rsid w:val="00C26EAC"/>
    <w:rsid w:val="00C31F53"/>
    <w:rsid w:val="00C375AB"/>
    <w:rsid w:val="00C427B8"/>
    <w:rsid w:val="00C51743"/>
    <w:rsid w:val="00C52D77"/>
    <w:rsid w:val="00C52F33"/>
    <w:rsid w:val="00C5331E"/>
    <w:rsid w:val="00C54788"/>
    <w:rsid w:val="00C60D03"/>
    <w:rsid w:val="00C66377"/>
    <w:rsid w:val="00C71635"/>
    <w:rsid w:val="00C72B17"/>
    <w:rsid w:val="00C72FDC"/>
    <w:rsid w:val="00C74B08"/>
    <w:rsid w:val="00C858F2"/>
    <w:rsid w:val="00C875DE"/>
    <w:rsid w:val="00C9798A"/>
    <w:rsid w:val="00CA1E17"/>
    <w:rsid w:val="00CA6970"/>
    <w:rsid w:val="00CB23F6"/>
    <w:rsid w:val="00CB27C6"/>
    <w:rsid w:val="00CC270E"/>
    <w:rsid w:val="00CC7016"/>
    <w:rsid w:val="00CC70DA"/>
    <w:rsid w:val="00CC7B00"/>
    <w:rsid w:val="00CE0FA6"/>
    <w:rsid w:val="00CE1031"/>
    <w:rsid w:val="00CE7DFC"/>
    <w:rsid w:val="00CF3D1B"/>
    <w:rsid w:val="00CF4460"/>
    <w:rsid w:val="00CF47A0"/>
    <w:rsid w:val="00D00425"/>
    <w:rsid w:val="00D037DF"/>
    <w:rsid w:val="00D0750E"/>
    <w:rsid w:val="00D14A45"/>
    <w:rsid w:val="00D21C11"/>
    <w:rsid w:val="00D33287"/>
    <w:rsid w:val="00D36697"/>
    <w:rsid w:val="00D53A9A"/>
    <w:rsid w:val="00D5558D"/>
    <w:rsid w:val="00D655E0"/>
    <w:rsid w:val="00D720D4"/>
    <w:rsid w:val="00D774BC"/>
    <w:rsid w:val="00D91240"/>
    <w:rsid w:val="00D93512"/>
    <w:rsid w:val="00D95640"/>
    <w:rsid w:val="00DA1759"/>
    <w:rsid w:val="00DA5D2D"/>
    <w:rsid w:val="00DB3A1F"/>
    <w:rsid w:val="00DB56E2"/>
    <w:rsid w:val="00DC1F6B"/>
    <w:rsid w:val="00DC3968"/>
    <w:rsid w:val="00DC58A1"/>
    <w:rsid w:val="00DC6AA5"/>
    <w:rsid w:val="00DD0BE4"/>
    <w:rsid w:val="00DD1D85"/>
    <w:rsid w:val="00DD6F45"/>
    <w:rsid w:val="00DE4030"/>
    <w:rsid w:val="00DE5007"/>
    <w:rsid w:val="00DF5B8C"/>
    <w:rsid w:val="00E1012B"/>
    <w:rsid w:val="00E126BC"/>
    <w:rsid w:val="00E127E3"/>
    <w:rsid w:val="00E12C4A"/>
    <w:rsid w:val="00E1501B"/>
    <w:rsid w:val="00E15ABF"/>
    <w:rsid w:val="00E2294E"/>
    <w:rsid w:val="00E331F0"/>
    <w:rsid w:val="00E46C51"/>
    <w:rsid w:val="00E540E2"/>
    <w:rsid w:val="00E57711"/>
    <w:rsid w:val="00E57C71"/>
    <w:rsid w:val="00E629B9"/>
    <w:rsid w:val="00E738E4"/>
    <w:rsid w:val="00E809F3"/>
    <w:rsid w:val="00E96380"/>
    <w:rsid w:val="00E9789B"/>
    <w:rsid w:val="00EA4546"/>
    <w:rsid w:val="00EA67C9"/>
    <w:rsid w:val="00EB1451"/>
    <w:rsid w:val="00EB1E88"/>
    <w:rsid w:val="00EB3EAB"/>
    <w:rsid w:val="00EB4C4A"/>
    <w:rsid w:val="00EB63D6"/>
    <w:rsid w:val="00EC32E0"/>
    <w:rsid w:val="00EC3FBC"/>
    <w:rsid w:val="00EC5E28"/>
    <w:rsid w:val="00ED3446"/>
    <w:rsid w:val="00EE04DB"/>
    <w:rsid w:val="00EE0737"/>
    <w:rsid w:val="00EE64E3"/>
    <w:rsid w:val="00EE7FE7"/>
    <w:rsid w:val="00F00638"/>
    <w:rsid w:val="00F00D99"/>
    <w:rsid w:val="00F019EA"/>
    <w:rsid w:val="00F03056"/>
    <w:rsid w:val="00F07598"/>
    <w:rsid w:val="00F25F5B"/>
    <w:rsid w:val="00F320FF"/>
    <w:rsid w:val="00F34EBF"/>
    <w:rsid w:val="00F35278"/>
    <w:rsid w:val="00F40C3C"/>
    <w:rsid w:val="00F456CC"/>
    <w:rsid w:val="00F46893"/>
    <w:rsid w:val="00F53087"/>
    <w:rsid w:val="00F55B2D"/>
    <w:rsid w:val="00F84965"/>
    <w:rsid w:val="00F85F1F"/>
    <w:rsid w:val="00F87788"/>
    <w:rsid w:val="00F90271"/>
    <w:rsid w:val="00F95678"/>
    <w:rsid w:val="00FB1144"/>
    <w:rsid w:val="00FB20B9"/>
    <w:rsid w:val="00FB3539"/>
    <w:rsid w:val="00FB6870"/>
    <w:rsid w:val="00FC7920"/>
    <w:rsid w:val="00FD2E7E"/>
    <w:rsid w:val="00FD310A"/>
    <w:rsid w:val="00FD4E8C"/>
    <w:rsid w:val="00FE08A8"/>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1"/>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1"/>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1"/>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1"/>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1"/>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link w:val="Rubrik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link w:val="Rubrik7Char"/>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link w:val="Rubrik8Char"/>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link w:val="Rubrik9Char"/>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 w:type="character" w:customStyle="1" w:styleId="Rubrik6Char">
    <w:name w:val="Rubrik 6 Char"/>
    <w:basedOn w:val="Standardstycketypsnitt"/>
    <w:link w:val="Rubrik6"/>
    <w:rsid w:val="00457841"/>
    <w:rPr>
      <w:rFonts w:ascii="Times New Roman" w:eastAsia="Times New Roman" w:hAnsi="Times New Roman"/>
      <w:bCs/>
      <w:sz w:val="22"/>
      <w:szCs w:val="22"/>
    </w:rPr>
  </w:style>
  <w:style w:type="character" w:customStyle="1" w:styleId="Rubrik7Char">
    <w:name w:val="Rubrik 7 Char"/>
    <w:basedOn w:val="Standardstycketypsnitt"/>
    <w:link w:val="Rubrik7"/>
    <w:rsid w:val="00457841"/>
    <w:rPr>
      <w:rFonts w:ascii="Times New Roman" w:eastAsia="Times New Roman" w:hAnsi="Times New Roman"/>
      <w:sz w:val="24"/>
      <w:szCs w:val="24"/>
    </w:rPr>
  </w:style>
  <w:style w:type="character" w:customStyle="1" w:styleId="Rubrik8Char">
    <w:name w:val="Rubrik 8 Char"/>
    <w:basedOn w:val="Standardstycketypsnitt"/>
    <w:link w:val="Rubrik8"/>
    <w:rsid w:val="00457841"/>
    <w:rPr>
      <w:rFonts w:ascii="Times New Roman" w:eastAsia="Times New Roman" w:hAnsi="Times New Roman"/>
      <w:i/>
      <w:iCs/>
      <w:sz w:val="24"/>
      <w:szCs w:val="24"/>
    </w:rPr>
  </w:style>
  <w:style w:type="character" w:customStyle="1" w:styleId="Rubrik9Char">
    <w:name w:val="Rubrik 9 Char"/>
    <w:basedOn w:val="Standardstycketypsnitt"/>
    <w:link w:val="Rubrik9"/>
    <w:rsid w:val="00457841"/>
    <w:rPr>
      <w:rFonts w:ascii="Arial" w:eastAsia="Times New Roman" w:hAnsi="Arial" w:cs="Arial"/>
      <w:sz w:val="22"/>
      <w:szCs w:val="22"/>
    </w:rPr>
  </w:style>
  <w:style w:type="paragraph" w:customStyle="1" w:styleId="Rubrik1Nr">
    <w:name w:val="Rubrik 1 Nr"/>
    <w:next w:val="Normal"/>
    <w:qFormat/>
    <w:rsid w:val="0079366E"/>
    <w:pPr>
      <w:tabs>
        <w:tab w:val="num" w:pos="454"/>
      </w:tabs>
      <w:spacing w:before="600" w:after="160"/>
      <w:ind w:left="454" w:hanging="454"/>
      <w:outlineLvl w:val="0"/>
    </w:pPr>
    <w:rPr>
      <w:rFonts w:ascii="Arial" w:eastAsia="Times New Roman" w:hAnsi="Arial" w:cs="Arial"/>
      <w:bCs/>
      <w:kern w:val="32"/>
      <w:sz w:val="36"/>
      <w:szCs w:val="32"/>
    </w:rPr>
  </w:style>
  <w:style w:type="paragraph" w:customStyle="1" w:styleId="Rubrik2Nr">
    <w:name w:val="Rubrik 2 Nr"/>
    <w:next w:val="Normal"/>
    <w:qFormat/>
    <w:rsid w:val="0079366E"/>
    <w:pPr>
      <w:tabs>
        <w:tab w:val="num" w:pos="680"/>
      </w:tabs>
      <w:spacing w:before="480" w:after="120"/>
      <w:ind w:left="680" w:hanging="680"/>
      <w:outlineLvl w:val="1"/>
    </w:pPr>
    <w:rPr>
      <w:rFonts w:ascii="Arial" w:eastAsia="Times New Roman" w:hAnsi="Arial" w:cs="Arial"/>
      <w:bCs/>
      <w:iCs/>
      <w:sz w:val="28"/>
      <w:szCs w:val="28"/>
    </w:rPr>
  </w:style>
  <w:style w:type="paragraph" w:customStyle="1" w:styleId="Rubrik3Nr">
    <w:name w:val="Rubrik 3 Nr"/>
    <w:basedOn w:val="Rubrik3"/>
    <w:next w:val="Normal"/>
    <w:qFormat/>
    <w:rsid w:val="0079366E"/>
    <w:pPr>
      <w:keepLines w:val="0"/>
      <w:numPr>
        <w:ilvl w:val="0"/>
        <w:numId w:val="0"/>
      </w:numPr>
      <w:tabs>
        <w:tab w:val="num" w:pos="794"/>
      </w:tabs>
      <w:spacing w:before="400" w:after="0" w:line="240" w:lineRule="auto"/>
      <w:ind w:left="794" w:hanging="794"/>
    </w:pPr>
    <w:rPr>
      <w:rFonts w:ascii="Arial" w:hAnsi="Arial" w:cs="Arial"/>
      <w:b/>
      <w:bCs w:val="0"/>
      <w:iCs/>
      <w:sz w:val="22"/>
      <w:szCs w:val="26"/>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0F2BEE"/>
    <w:pPr>
      <w:keepNext/>
      <w:keepLines/>
      <w:numPr>
        <w:numId w:val="1"/>
      </w:numPr>
      <w:spacing w:before="360" w:after="120" w:line="400" w:lineRule="atLeast"/>
      <w:ind w:left="431" w:hanging="431"/>
      <w:outlineLvl w:val="0"/>
    </w:pPr>
    <w:rPr>
      <w:rFonts w:eastAsia="Times New Roman"/>
      <w:bCs/>
      <w:sz w:val="30"/>
      <w:szCs w:val="28"/>
    </w:rPr>
  </w:style>
  <w:style w:type="paragraph" w:styleId="Rubrik2">
    <w:name w:val="heading 2"/>
    <w:basedOn w:val="Normal"/>
    <w:next w:val="Normal"/>
    <w:link w:val="Rubrik2Char"/>
    <w:uiPriority w:val="9"/>
    <w:qFormat/>
    <w:rsid w:val="00BB2047"/>
    <w:pPr>
      <w:keepNext/>
      <w:keepLines/>
      <w:numPr>
        <w:ilvl w:val="1"/>
        <w:numId w:val="1"/>
      </w:numPr>
      <w:spacing w:before="240" w:after="120"/>
      <w:ind w:left="578" w:hanging="578"/>
      <w:outlineLvl w:val="1"/>
    </w:pPr>
    <w:rPr>
      <w:rFonts w:eastAsia="Times New Roman"/>
      <w:bCs/>
      <w:sz w:val="24"/>
      <w:szCs w:val="26"/>
    </w:rPr>
  </w:style>
  <w:style w:type="paragraph" w:styleId="Rubrik3">
    <w:name w:val="heading 3"/>
    <w:basedOn w:val="Normal"/>
    <w:next w:val="Normal"/>
    <w:link w:val="Rubrik3Char"/>
    <w:uiPriority w:val="9"/>
    <w:qFormat/>
    <w:rsid w:val="000F2BEE"/>
    <w:pPr>
      <w:keepNext/>
      <w:keepLines/>
      <w:numPr>
        <w:ilvl w:val="2"/>
        <w:numId w:val="1"/>
      </w:numPr>
      <w:spacing w:before="120"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A74175"/>
    <w:pPr>
      <w:keepNext/>
      <w:keepLines/>
      <w:numPr>
        <w:ilvl w:val="3"/>
        <w:numId w:val="1"/>
      </w:numPr>
      <w:spacing w:before="120" w:after="80"/>
      <w:ind w:left="862" w:hanging="862"/>
      <w:outlineLvl w:val="3"/>
    </w:pPr>
    <w:rPr>
      <w:rFonts w:eastAsia="Times New Roman"/>
      <w:bCs/>
      <w:iCs/>
      <w:sz w:val="24"/>
    </w:rPr>
  </w:style>
  <w:style w:type="paragraph" w:styleId="Rubrik5">
    <w:name w:val="heading 5"/>
    <w:basedOn w:val="Normal"/>
    <w:next w:val="Normal"/>
    <w:link w:val="Rubrik5Char"/>
    <w:uiPriority w:val="9"/>
    <w:qFormat/>
    <w:rsid w:val="00A74175"/>
    <w:pPr>
      <w:keepNext/>
      <w:keepLines/>
      <w:numPr>
        <w:ilvl w:val="4"/>
        <w:numId w:val="1"/>
      </w:numPr>
      <w:spacing w:before="120" w:after="80"/>
      <w:ind w:left="1009" w:hanging="1009"/>
      <w:outlineLvl w:val="4"/>
    </w:pPr>
    <w:rPr>
      <w:rFonts w:ascii="Cambria" w:eastAsia="Times New Roman" w:hAnsi="Cambria"/>
      <w:color w:val="001522"/>
      <w:sz w:val="24"/>
    </w:rPr>
  </w:style>
  <w:style w:type="paragraph" w:styleId="Rubrik6">
    <w:name w:val="heading 6"/>
    <w:basedOn w:val="Normal"/>
    <w:next w:val="Normal"/>
    <w:link w:val="Rubrik6Char"/>
    <w:qFormat/>
    <w:rsid w:val="00793064"/>
    <w:pPr>
      <w:widowControl w:val="0"/>
      <w:numPr>
        <w:ilvl w:val="5"/>
        <w:numId w:val="1"/>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link w:val="Rubrik7Char"/>
    <w:rsid w:val="00003FF5"/>
    <w:pPr>
      <w:widowControl w:val="0"/>
      <w:numPr>
        <w:ilvl w:val="6"/>
        <w:numId w:val="1"/>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link w:val="Rubrik8Char"/>
    <w:rsid w:val="00003FF5"/>
    <w:pPr>
      <w:widowControl w:val="0"/>
      <w:numPr>
        <w:ilvl w:val="7"/>
        <w:numId w:val="1"/>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link w:val="Rubrik9Char"/>
    <w:rsid w:val="00003FF5"/>
    <w:pPr>
      <w:widowControl w:val="0"/>
      <w:numPr>
        <w:ilvl w:val="8"/>
        <w:numId w:val="1"/>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0F2BE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BB2047"/>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0F2BEE"/>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A74175"/>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A74175"/>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character" w:styleId="Betoning2">
    <w:name w:val="Strong"/>
    <w:basedOn w:val="Standardstycketypsnitt"/>
    <w:uiPriority w:val="22"/>
    <w:qFormat/>
    <w:rsid w:val="002853B2"/>
    <w:rPr>
      <w:b/>
      <w:bCs/>
    </w:rPr>
  </w:style>
  <w:style w:type="paragraph" w:customStyle="1" w:styleId="western">
    <w:name w:val="western"/>
    <w:basedOn w:val="Normal"/>
    <w:rsid w:val="002853B2"/>
    <w:pPr>
      <w:spacing w:before="100" w:beforeAutospacing="1" w:after="100" w:afterAutospacing="1" w:line="240" w:lineRule="auto"/>
    </w:pPr>
    <w:rPr>
      <w:rFonts w:ascii="Times" w:eastAsiaTheme="minorEastAsia" w:hAnsi="Times" w:cstheme="minorBidi"/>
      <w:szCs w:val="20"/>
      <w:lang w:eastAsia="sv-SE"/>
    </w:rPr>
  </w:style>
  <w:style w:type="character" w:styleId="Betoning">
    <w:name w:val="Emphasis"/>
    <w:basedOn w:val="Standardstycketypsnitt"/>
    <w:uiPriority w:val="20"/>
    <w:qFormat/>
    <w:rsid w:val="00603AC1"/>
    <w:rPr>
      <w:i/>
      <w:iCs/>
    </w:rPr>
  </w:style>
  <w:style w:type="paragraph" w:customStyle="1" w:styleId="tableparagraph0">
    <w:name w:val="tableparagraph"/>
    <w:basedOn w:val="Normal"/>
    <w:rsid w:val="00603AC1"/>
    <w:pPr>
      <w:spacing w:before="100" w:beforeAutospacing="1" w:after="100" w:afterAutospacing="1" w:line="240" w:lineRule="auto"/>
    </w:pPr>
    <w:rPr>
      <w:rFonts w:ascii="Times" w:eastAsiaTheme="minorEastAsia" w:hAnsi="Times" w:cstheme="minorBidi"/>
      <w:szCs w:val="20"/>
      <w:lang w:eastAsia="sv-SE"/>
    </w:rPr>
  </w:style>
  <w:style w:type="character" w:styleId="Kommentarsreferens">
    <w:name w:val="annotation reference"/>
    <w:basedOn w:val="Standardstycketypsnitt"/>
    <w:uiPriority w:val="99"/>
    <w:semiHidden/>
    <w:unhideWhenUsed/>
    <w:rsid w:val="005D70BE"/>
    <w:rPr>
      <w:sz w:val="18"/>
      <w:szCs w:val="18"/>
    </w:rPr>
  </w:style>
  <w:style w:type="paragraph" w:styleId="Kommentarer">
    <w:name w:val="annotation text"/>
    <w:basedOn w:val="Normal"/>
    <w:link w:val="KommentarerChar"/>
    <w:uiPriority w:val="99"/>
    <w:semiHidden/>
    <w:unhideWhenUsed/>
    <w:rsid w:val="005D70BE"/>
    <w:pPr>
      <w:spacing w:line="240" w:lineRule="auto"/>
    </w:pPr>
    <w:rPr>
      <w:sz w:val="24"/>
      <w:szCs w:val="24"/>
    </w:rPr>
  </w:style>
  <w:style w:type="character" w:customStyle="1" w:styleId="KommentarerChar">
    <w:name w:val="Kommentarer Char"/>
    <w:basedOn w:val="Standardstycketypsnitt"/>
    <w:link w:val="Kommentarer"/>
    <w:uiPriority w:val="99"/>
    <w:semiHidden/>
    <w:rsid w:val="005D70BE"/>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5D70BE"/>
    <w:rPr>
      <w:b/>
      <w:bCs/>
      <w:sz w:val="20"/>
      <w:szCs w:val="20"/>
    </w:rPr>
  </w:style>
  <w:style w:type="character" w:customStyle="1" w:styleId="KommentarsmneChar">
    <w:name w:val="Kommentarsämne Char"/>
    <w:basedOn w:val="KommentarerChar"/>
    <w:link w:val="Kommentarsmne"/>
    <w:uiPriority w:val="99"/>
    <w:semiHidden/>
    <w:rsid w:val="005D70BE"/>
    <w:rPr>
      <w:rFonts w:ascii="Georgia" w:hAnsi="Georgia"/>
      <w:b/>
      <w:bCs/>
      <w:sz w:val="24"/>
      <w:szCs w:val="24"/>
      <w:lang w:eastAsia="en-US"/>
    </w:rPr>
  </w:style>
  <w:style w:type="character" w:customStyle="1" w:styleId="Rubrik6Char">
    <w:name w:val="Rubrik 6 Char"/>
    <w:basedOn w:val="Standardstycketypsnitt"/>
    <w:link w:val="Rubrik6"/>
    <w:rsid w:val="00457841"/>
    <w:rPr>
      <w:rFonts w:ascii="Times New Roman" w:eastAsia="Times New Roman" w:hAnsi="Times New Roman"/>
      <w:bCs/>
      <w:sz w:val="22"/>
      <w:szCs w:val="22"/>
    </w:rPr>
  </w:style>
  <w:style w:type="character" w:customStyle="1" w:styleId="Rubrik7Char">
    <w:name w:val="Rubrik 7 Char"/>
    <w:basedOn w:val="Standardstycketypsnitt"/>
    <w:link w:val="Rubrik7"/>
    <w:rsid w:val="00457841"/>
    <w:rPr>
      <w:rFonts w:ascii="Times New Roman" w:eastAsia="Times New Roman" w:hAnsi="Times New Roman"/>
      <w:sz w:val="24"/>
      <w:szCs w:val="24"/>
    </w:rPr>
  </w:style>
  <w:style w:type="character" w:customStyle="1" w:styleId="Rubrik8Char">
    <w:name w:val="Rubrik 8 Char"/>
    <w:basedOn w:val="Standardstycketypsnitt"/>
    <w:link w:val="Rubrik8"/>
    <w:rsid w:val="00457841"/>
    <w:rPr>
      <w:rFonts w:ascii="Times New Roman" w:eastAsia="Times New Roman" w:hAnsi="Times New Roman"/>
      <w:i/>
      <w:iCs/>
      <w:sz w:val="24"/>
      <w:szCs w:val="24"/>
    </w:rPr>
  </w:style>
  <w:style w:type="character" w:customStyle="1" w:styleId="Rubrik9Char">
    <w:name w:val="Rubrik 9 Char"/>
    <w:basedOn w:val="Standardstycketypsnitt"/>
    <w:link w:val="Rubrik9"/>
    <w:rsid w:val="00457841"/>
    <w:rPr>
      <w:rFonts w:ascii="Arial" w:eastAsia="Times New Roman" w:hAnsi="Arial" w:cs="Arial"/>
      <w:sz w:val="22"/>
      <w:szCs w:val="22"/>
    </w:rPr>
  </w:style>
  <w:style w:type="paragraph" w:customStyle="1" w:styleId="Rubrik1Nr">
    <w:name w:val="Rubrik 1 Nr"/>
    <w:next w:val="Normal"/>
    <w:qFormat/>
    <w:rsid w:val="0079366E"/>
    <w:pPr>
      <w:tabs>
        <w:tab w:val="num" w:pos="454"/>
      </w:tabs>
      <w:spacing w:before="600" w:after="160"/>
      <w:ind w:left="454" w:hanging="454"/>
      <w:outlineLvl w:val="0"/>
    </w:pPr>
    <w:rPr>
      <w:rFonts w:ascii="Arial" w:eastAsia="Times New Roman" w:hAnsi="Arial" w:cs="Arial"/>
      <w:bCs/>
      <w:kern w:val="32"/>
      <w:sz w:val="36"/>
      <w:szCs w:val="32"/>
    </w:rPr>
  </w:style>
  <w:style w:type="paragraph" w:customStyle="1" w:styleId="Rubrik2Nr">
    <w:name w:val="Rubrik 2 Nr"/>
    <w:next w:val="Normal"/>
    <w:qFormat/>
    <w:rsid w:val="0079366E"/>
    <w:pPr>
      <w:tabs>
        <w:tab w:val="num" w:pos="680"/>
      </w:tabs>
      <w:spacing w:before="480" w:after="120"/>
      <w:ind w:left="680" w:hanging="680"/>
      <w:outlineLvl w:val="1"/>
    </w:pPr>
    <w:rPr>
      <w:rFonts w:ascii="Arial" w:eastAsia="Times New Roman" w:hAnsi="Arial" w:cs="Arial"/>
      <w:bCs/>
      <w:iCs/>
      <w:sz w:val="28"/>
      <w:szCs w:val="28"/>
    </w:rPr>
  </w:style>
  <w:style w:type="paragraph" w:customStyle="1" w:styleId="Rubrik3Nr">
    <w:name w:val="Rubrik 3 Nr"/>
    <w:basedOn w:val="Rubrik3"/>
    <w:next w:val="Normal"/>
    <w:qFormat/>
    <w:rsid w:val="0079366E"/>
    <w:pPr>
      <w:keepLines w:val="0"/>
      <w:numPr>
        <w:ilvl w:val="0"/>
        <w:numId w:val="0"/>
      </w:numPr>
      <w:tabs>
        <w:tab w:val="num" w:pos="794"/>
      </w:tabs>
      <w:spacing w:before="400" w:after="0" w:line="240" w:lineRule="auto"/>
      <w:ind w:left="794" w:hanging="794"/>
    </w:pPr>
    <w:rPr>
      <w:rFonts w:ascii="Arial" w:hAnsi="Arial" w:cs="Arial"/>
      <w:b/>
      <w:bCs w:val="0"/>
      <w:iCs/>
      <w:sz w:val="22"/>
      <w:szCs w:val="26"/>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700122">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717658798">
      <w:bodyDiv w:val="1"/>
      <w:marLeft w:val="0"/>
      <w:marRight w:val="0"/>
      <w:marTop w:val="0"/>
      <w:marBottom w:val="0"/>
      <w:divBdr>
        <w:top w:val="none" w:sz="0" w:space="0" w:color="auto"/>
        <w:left w:val="none" w:sz="0" w:space="0" w:color="auto"/>
        <w:bottom w:val="none" w:sz="0" w:space="0" w:color="auto"/>
        <w:right w:val="none" w:sz="0" w:space="0" w:color="auto"/>
      </w:divBdr>
    </w:div>
    <w:div w:id="192880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unitsofmeasure.org/ucum.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C203D8-891D-FB4E-AA2F-DB3A4E8A8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2485</TotalTime>
  <Pages>42</Pages>
  <Words>6363</Words>
  <Characters>43593</Characters>
  <Application>Microsoft Macintosh Word</Application>
  <DocSecurity>0</DocSecurity>
  <Lines>2179</Lines>
  <Paragraphs>1850</Paragraphs>
  <ScaleCrop>false</ScaleCrop>
  <HeadingPairs>
    <vt:vector size="2" baseType="variant">
      <vt:variant>
        <vt:lpstr>Titel</vt:lpstr>
      </vt:variant>
      <vt:variant>
        <vt:i4>1</vt:i4>
      </vt:variant>
    </vt:vector>
  </HeadingPairs>
  <TitlesOfParts>
    <vt:vector size="1" baseType="lpstr">
      <vt:lpstr>Intygshantering</vt:lpstr>
    </vt:vector>
  </TitlesOfParts>
  <Manager/>
  <Company>Inera AB</Company>
  <LinksUpToDate>false</LinksUpToDate>
  <CharactersWithSpaces>48106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Intygshantering</dc:title>
  <dc:subject>Arkitektur</dc:subject>
  <dc:creator>Johan Zetterström</dc:creator>
  <cp:keywords>TKB,Arkitektur, Krav </cp:keywords>
  <dc:description/>
  <cp:lastModifiedBy>Johan Zetterström</cp:lastModifiedBy>
  <cp:revision>73</cp:revision>
  <dcterms:created xsi:type="dcterms:W3CDTF">2014-10-06T12:37:00Z</dcterms:created>
  <dcterms:modified xsi:type="dcterms:W3CDTF">2015-02-06T08:08:00Z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Intygshantering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kärnprocess:hälsorelaterade tillstånd:intygshantering</vt:lpwstr>
  </property>
  <property fmtid="{D5CDD505-2E9C-101B-9397-08002B2CF9AE}" pid="7" name="datumpubliserad">
    <vt:lpwstr>2015-02-06</vt:lpwstr>
  </property>
  <property fmtid="{D5CDD505-2E9C-101B-9397-08002B2CF9AE}" pid="8" name="domain_3">
    <vt:lpwstr>certificate</vt:lpwstr>
  </property>
  <property fmtid="{D5CDD505-2E9C-101B-9397-08002B2CF9AE}" pid="9" name="version">
    <vt:lpwstr>1.0</vt:lpwstr>
  </property>
</Properties>
</file>