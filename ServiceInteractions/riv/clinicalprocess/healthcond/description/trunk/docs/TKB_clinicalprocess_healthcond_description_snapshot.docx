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73463C" w:rsidP="0073463C">
      <w:pPr>
        <w:tabs>
          <w:tab w:val="left" w:pos="2552"/>
        </w:tabs>
        <w:spacing w:line="240" w:lineRule="auto"/>
        <w:jc w:val="center"/>
        <w:rPr>
          <w:sz w:val="48"/>
          <w:szCs w:val="48"/>
        </w:rPr>
      </w:pPr>
      <w:fldSimple w:instr=" TITLE   \* MERGEFORMAT ">
        <w:r>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0F424BF"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2.1_RC2</w:t>
      </w:r>
    </w:p>
    <w:p w14:paraId="5659363F" w14:textId="77777777" w:rsidR="002D631E" w:rsidRDefault="002D631E" w:rsidP="00F25F5B">
      <w:pPr>
        <w:tabs>
          <w:tab w:val="left" w:pos="2552"/>
        </w:tabs>
        <w:spacing w:line="240" w:lineRule="auto"/>
        <w:jc w:val="center"/>
        <w:rPr>
          <w:sz w:val="32"/>
          <w:szCs w:val="32"/>
        </w:rPr>
      </w:pPr>
    </w:p>
    <w:p w14:paraId="37830127" w14:textId="4D84D828"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10</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049C71BA" w14:textId="77777777" w:rsidR="002025FB" w:rsidRDefault="00C54F68">
          <w:pPr>
            <w:pStyle w:val="TOC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ink"/>
                <w:noProof/>
              </w:rPr>
              <w:t>1</w:t>
            </w:r>
            <w:r w:rsidR="002025FB">
              <w:rPr>
                <w:rFonts w:asciiTheme="minorHAnsi" w:eastAsiaTheme="minorEastAsia" w:hAnsiTheme="minorHAnsi" w:cstheme="minorBidi"/>
                <w:noProof/>
                <w:sz w:val="22"/>
                <w:lang w:eastAsia="sv-SE"/>
              </w:rPr>
              <w:tab/>
            </w:r>
            <w:r w:rsidR="002025FB" w:rsidRPr="007A0A55">
              <w:rPr>
                <w:rStyle w:val="Hyperli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75" w:history="1">
            <w:r w:rsidR="002025FB" w:rsidRPr="007A0A55">
              <w:rPr>
                <w:rStyle w:val="Hyperlink"/>
                <w:noProof/>
              </w:rPr>
              <w:t>2</w:t>
            </w:r>
            <w:r w:rsidR="002025FB">
              <w:rPr>
                <w:rFonts w:asciiTheme="minorHAnsi" w:eastAsiaTheme="minorEastAsia" w:hAnsiTheme="minorHAnsi" w:cstheme="minorBidi"/>
                <w:noProof/>
                <w:sz w:val="22"/>
                <w:lang w:eastAsia="sv-SE"/>
              </w:rPr>
              <w:tab/>
            </w:r>
            <w:r w:rsidR="002025FB" w:rsidRPr="007A0A55">
              <w:rPr>
                <w:rStyle w:val="Hyperlink"/>
                <w:noProof/>
              </w:rPr>
              <w:t>Versionsinformation</w:t>
            </w:r>
            <w:r w:rsidR="002025FB">
              <w:rPr>
                <w:noProof/>
                <w:webHidden/>
              </w:rPr>
              <w:tab/>
            </w:r>
            <w:r w:rsidR="002025FB">
              <w:rPr>
                <w:noProof/>
                <w:webHidden/>
              </w:rPr>
              <w:fldChar w:fldCharType="begin"/>
            </w:r>
            <w:r w:rsidR="002025FB">
              <w:rPr>
                <w:noProof/>
                <w:webHidden/>
              </w:rPr>
              <w:instrText xml:space="preserve"> PAGEREF _Toc381193975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6B9AC122"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76" w:history="1">
            <w:r w:rsidR="002025FB" w:rsidRPr="007A0A55">
              <w:rPr>
                <w:rStyle w:val="Hyperlink"/>
                <w:noProof/>
              </w:rPr>
              <w:t>2.1</w:t>
            </w:r>
            <w:r w:rsidR="002025FB">
              <w:rPr>
                <w:rFonts w:asciiTheme="minorHAnsi" w:eastAsiaTheme="minorEastAsia" w:hAnsiTheme="minorHAnsi" w:cstheme="minorBidi"/>
                <w:noProof/>
                <w:sz w:val="22"/>
                <w:lang w:eastAsia="sv-SE"/>
              </w:rPr>
              <w:tab/>
            </w:r>
            <w:r w:rsidR="002025FB" w:rsidRPr="007A0A55">
              <w:rPr>
                <w:rStyle w:val="Hyperlink"/>
                <w:noProof/>
              </w:rPr>
              <w:t>Version 2.1.1</w:t>
            </w:r>
            <w:r w:rsidR="002025FB">
              <w:rPr>
                <w:noProof/>
                <w:webHidden/>
              </w:rPr>
              <w:tab/>
            </w:r>
            <w:r w:rsidR="002025FB">
              <w:rPr>
                <w:noProof/>
                <w:webHidden/>
              </w:rPr>
              <w:fldChar w:fldCharType="begin"/>
            </w:r>
            <w:r w:rsidR="002025FB">
              <w:rPr>
                <w:noProof/>
                <w:webHidden/>
              </w:rPr>
              <w:instrText xml:space="preserve"> PAGEREF _Toc381193976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2AF024EC"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7" w:history="1">
            <w:r w:rsidR="002025FB" w:rsidRPr="007A0A55">
              <w:rPr>
                <w:rStyle w:val="Hyperlink"/>
                <w:noProof/>
              </w:rPr>
              <w:t>2.1.1</w:t>
            </w:r>
            <w:r w:rsidR="002025FB">
              <w:rPr>
                <w:rFonts w:asciiTheme="minorHAnsi" w:eastAsiaTheme="minorEastAsia" w:hAnsiTheme="minorHAnsi" w:cstheme="minorBidi"/>
                <w:noProof/>
                <w:sz w:val="22"/>
                <w:lang w:eastAsia="sv-SE"/>
              </w:rPr>
              <w:tab/>
            </w:r>
            <w:r w:rsidR="002025FB" w:rsidRPr="007A0A55">
              <w:rPr>
                <w:rStyle w:val="Hyperlink"/>
                <w:noProof/>
              </w:rPr>
              <w:t>Oförändrade tjänstekontrakt</w:t>
            </w:r>
            <w:r w:rsidR="002025FB">
              <w:rPr>
                <w:noProof/>
                <w:webHidden/>
              </w:rPr>
              <w:tab/>
            </w:r>
            <w:r w:rsidR="002025FB">
              <w:rPr>
                <w:noProof/>
                <w:webHidden/>
              </w:rPr>
              <w:fldChar w:fldCharType="begin"/>
            </w:r>
            <w:r w:rsidR="002025FB">
              <w:rPr>
                <w:noProof/>
                <w:webHidden/>
              </w:rPr>
              <w:instrText xml:space="preserve"> PAGEREF _Toc381193977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9C54295"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8" w:history="1">
            <w:r w:rsidR="002025FB" w:rsidRPr="007A0A55">
              <w:rPr>
                <w:rStyle w:val="Hyperlink"/>
                <w:noProof/>
              </w:rPr>
              <w:t>2.1.2</w:t>
            </w:r>
            <w:r w:rsidR="002025FB">
              <w:rPr>
                <w:rFonts w:asciiTheme="minorHAnsi" w:eastAsiaTheme="minorEastAsia" w:hAnsiTheme="minorHAnsi" w:cstheme="minorBidi"/>
                <w:noProof/>
                <w:sz w:val="22"/>
                <w:lang w:eastAsia="sv-SE"/>
              </w:rPr>
              <w:tab/>
            </w:r>
            <w:r w:rsidR="002025FB" w:rsidRPr="007A0A55">
              <w:rPr>
                <w:rStyle w:val="Hyperlink"/>
                <w:noProof/>
              </w:rPr>
              <w:t>Nya tjänstekontrakt</w:t>
            </w:r>
            <w:r w:rsidR="002025FB">
              <w:rPr>
                <w:noProof/>
                <w:webHidden/>
              </w:rPr>
              <w:tab/>
            </w:r>
            <w:r w:rsidR="002025FB">
              <w:rPr>
                <w:noProof/>
                <w:webHidden/>
              </w:rPr>
              <w:fldChar w:fldCharType="begin"/>
            </w:r>
            <w:r w:rsidR="002025FB">
              <w:rPr>
                <w:noProof/>
                <w:webHidden/>
              </w:rPr>
              <w:instrText xml:space="preserve"> PAGEREF _Toc381193978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7F98279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9" w:history="1">
            <w:r w:rsidR="002025FB" w:rsidRPr="007A0A55">
              <w:rPr>
                <w:rStyle w:val="Hyperlink"/>
                <w:noProof/>
              </w:rPr>
              <w:t>2.1.3</w:t>
            </w:r>
            <w:r w:rsidR="002025FB">
              <w:rPr>
                <w:rFonts w:asciiTheme="minorHAnsi" w:eastAsiaTheme="minorEastAsia" w:hAnsiTheme="minorHAnsi" w:cstheme="minorBidi"/>
                <w:noProof/>
                <w:sz w:val="22"/>
                <w:lang w:eastAsia="sv-SE"/>
              </w:rPr>
              <w:tab/>
            </w:r>
            <w:r w:rsidR="002025FB" w:rsidRPr="007A0A55">
              <w:rPr>
                <w:rStyle w:val="Hyperlink"/>
                <w:noProof/>
              </w:rPr>
              <w:t>Förändrade tjänstekontrakt</w:t>
            </w:r>
            <w:r w:rsidR="002025FB">
              <w:rPr>
                <w:noProof/>
                <w:webHidden/>
              </w:rPr>
              <w:tab/>
            </w:r>
            <w:r w:rsidR="002025FB">
              <w:rPr>
                <w:noProof/>
                <w:webHidden/>
              </w:rPr>
              <w:fldChar w:fldCharType="begin"/>
            </w:r>
            <w:r w:rsidR="002025FB">
              <w:rPr>
                <w:noProof/>
                <w:webHidden/>
              </w:rPr>
              <w:instrText xml:space="preserve"> PAGEREF _Toc381193979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0B33C76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0" w:history="1">
            <w:r w:rsidR="002025FB" w:rsidRPr="007A0A55">
              <w:rPr>
                <w:rStyle w:val="Hyperlink"/>
                <w:noProof/>
              </w:rPr>
              <w:t>2.1.4</w:t>
            </w:r>
            <w:r w:rsidR="002025FB">
              <w:rPr>
                <w:rFonts w:asciiTheme="minorHAnsi" w:eastAsiaTheme="minorEastAsia" w:hAnsiTheme="minorHAnsi" w:cstheme="minorBidi"/>
                <w:noProof/>
                <w:sz w:val="22"/>
                <w:lang w:eastAsia="sv-SE"/>
              </w:rPr>
              <w:tab/>
            </w:r>
            <w:r w:rsidR="002025FB" w:rsidRPr="007A0A55">
              <w:rPr>
                <w:rStyle w:val="Hyperlink"/>
                <w:noProof/>
              </w:rPr>
              <w:t>Utgångna tjänstekontrakt</w:t>
            </w:r>
            <w:r w:rsidR="002025FB">
              <w:rPr>
                <w:noProof/>
                <w:webHidden/>
              </w:rPr>
              <w:tab/>
            </w:r>
            <w:r w:rsidR="002025FB">
              <w:rPr>
                <w:noProof/>
                <w:webHidden/>
              </w:rPr>
              <w:fldChar w:fldCharType="begin"/>
            </w:r>
            <w:r w:rsidR="002025FB">
              <w:rPr>
                <w:noProof/>
                <w:webHidden/>
              </w:rPr>
              <w:instrText xml:space="preserve"> PAGEREF _Toc381193980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C75F536"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1" w:history="1">
            <w:r w:rsidR="002025FB" w:rsidRPr="007A0A55">
              <w:rPr>
                <w:rStyle w:val="Hyperlink"/>
                <w:noProof/>
              </w:rPr>
              <w:t>2.2</w:t>
            </w:r>
            <w:r w:rsidR="002025FB">
              <w:rPr>
                <w:rFonts w:asciiTheme="minorHAnsi" w:eastAsiaTheme="minorEastAsia" w:hAnsiTheme="minorHAnsi" w:cstheme="minorBidi"/>
                <w:noProof/>
                <w:sz w:val="22"/>
                <w:lang w:eastAsia="sv-SE"/>
              </w:rPr>
              <w:tab/>
            </w:r>
            <w:r w:rsidR="002025FB" w:rsidRPr="007A0A55">
              <w:rPr>
                <w:rStyle w:val="Hyperlink"/>
                <w:noProof/>
              </w:rPr>
              <w:t>Version tidigare</w:t>
            </w:r>
            <w:r w:rsidR="002025FB">
              <w:rPr>
                <w:noProof/>
                <w:webHidden/>
              </w:rPr>
              <w:tab/>
            </w:r>
            <w:r w:rsidR="002025FB">
              <w:rPr>
                <w:noProof/>
                <w:webHidden/>
              </w:rPr>
              <w:fldChar w:fldCharType="begin"/>
            </w:r>
            <w:r w:rsidR="002025FB">
              <w:rPr>
                <w:noProof/>
                <w:webHidden/>
              </w:rPr>
              <w:instrText xml:space="preserve"> PAGEREF _Toc381193981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344D124D"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82" w:history="1">
            <w:r w:rsidR="002025FB" w:rsidRPr="007A0A55">
              <w:rPr>
                <w:rStyle w:val="Hyperlink"/>
                <w:noProof/>
              </w:rPr>
              <w:t>3</w:t>
            </w:r>
            <w:r w:rsidR="002025FB">
              <w:rPr>
                <w:rFonts w:asciiTheme="minorHAnsi" w:eastAsiaTheme="minorEastAsia" w:hAnsiTheme="minorHAnsi" w:cstheme="minorBidi"/>
                <w:noProof/>
                <w:sz w:val="22"/>
                <w:lang w:eastAsia="sv-SE"/>
              </w:rPr>
              <w:tab/>
            </w:r>
            <w:r w:rsidR="002025FB" w:rsidRPr="007A0A55">
              <w:rPr>
                <w:rStyle w:val="Hyperlink"/>
                <w:noProof/>
              </w:rPr>
              <w:t>Tjänstedomänens arkitektur</w:t>
            </w:r>
            <w:r w:rsidR="002025FB">
              <w:rPr>
                <w:noProof/>
                <w:webHidden/>
              </w:rPr>
              <w:tab/>
            </w:r>
            <w:r w:rsidR="002025FB">
              <w:rPr>
                <w:noProof/>
                <w:webHidden/>
              </w:rPr>
              <w:fldChar w:fldCharType="begin"/>
            </w:r>
            <w:r w:rsidR="002025FB">
              <w:rPr>
                <w:noProof/>
                <w:webHidden/>
              </w:rPr>
              <w:instrText xml:space="preserve"> PAGEREF _Toc381193982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0BC3ED37"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3" w:history="1">
            <w:r w:rsidR="002025FB" w:rsidRPr="007A0A55">
              <w:rPr>
                <w:rStyle w:val="Hyperlink"/>
                <w:noProof/>
              </w:rPr>
              <w:t>3.1</w:t>
            </w:r>
            <w:r w:rsidR="002025FB">
              <w:rPr>
                <w:rFonts w:asciiTheme="minorHAnsi" w:eastAsiaTheme="minorEastAsia" w:hAnsiTheme="minorHAnsi" w:cstheme="minorBidi"/>
                <w:noProof/>
                <w:sz w:val="22"/>
                <w:lang w:eastAsia="sv-SE"/>
              </w:rPr>
              <w:tab/>
            </w:r>
            <w:r w:rsidR="002025FB" w:rsidRPr="007A0A55">
              <w:rPr>
                <w:rStyle w:val="Hyperlink"/>
                <w:noProof/>
              </w:rPr>
              <w:t>Flöden</w:t>
            </w:r>
            <w:r w:rsidR="002025FB">
              <w:rPr>
                <w:noProof/>
                <w:webHidden/>
              </w:rPr>
              <w:tab/>
            </w:r>
            <w:r w:rsidR="002025FB">
              <w:rPr>
                <w:noProof/>
                <w:webHidden/>
              </w:rPr>
              <w:fldChar w:fldCharType="begin"/>
            </w:r>
            <w:r w:rsidR="002025FB">
              <w:rPr>
                <w:noProof/>
                <w:webHidden/>
              </w:rPr>
              <w:instrText xml:space="preserve"> PAGEREF _Toc381193983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7670174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4" w:history="1">
            <w:r w:rsidR="002025FB" w:rsidRPr="007A0A55">
              <w:rPr>
                <w:rStyle w:val="Hyperlink"/>
                <w:noProof/>
              </w:rPr>
              <w:t>3.1.1</w:t>
            </w:r>
            <w:r w:rsidR="002025FB">
              <w:rPr>
                <w:rFonts w:asciiTheme="minorHAnsi" w:eastAsiaTheme="minorEastAsia" w:hAnsiTheme="minorHAnsi" w:cstheme="minorBidi"/>
                <w:noProof/>
                <w:sz w:val="22"/>
                <w:lang w:eastAsia="sv-SE"/>
              </w:rPr>
              <w:tab/>
            </w:r>
            <w:r w:rsidR="002025FB" w:rsidRPr="007A0A55">
              <w:rPr>
                <w:rStyle w:val="Hyperlink"/>
                <w:noProof/>
              </w:rPr>
              <w:t>Vård- och omsorgsdokument</w:t>
            </w:r>
            <w:r w:rsidR="002025FB">
              <w:rPr>
                <w:noProof/>
                <w:webHidden/>
              </w:rPr>
              <w:tab/>
            </w:r>
            <w:r w:rsidR="002025FB">
              <w:rPr>
                <w:noProof/>
                <w:webHidden/>
              </w:rPr>
              <w:fldChar w:fldCharType="begin"/>
            </w:r>
            <w:r w:rsidR="002025FB">
              <w:rPr>
                <w:noProof/>
                <w:webHidden/>
              </w:rPr>
              <w:instrText xml:space="preserve"> PAGEREF _Toc381193984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4539861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5" w:history="1">
            <w:r w:rsidR="002025FB" w:rsidRPr="007A0A55">
              <w:rPr>
                <w:rStyle w:val="Hyperlink"/>
                <w:noProof/>
              </w:rPr>
              <w:t>3.1.2</w:t>
            </w:r>
            <w:r w:rsidR="002025FB">
              <w:rPr>
                <w:rFonts w:asciiTheme="minorHAnsi" w:eastAsiaTheme="minorEastAsia" w:hAnsiTheme="minorHAnsi" w:cstheme="minorBidi"/>
                <w:noProof/>
                <w:sz w:val="22"/>
                <w:lang w:eastAsia="sv-SE"/>
              </w:rPr>
              <w:tab/>
            </w:r>
            <w:r w:rsidR="002025FB" w:rsidRPr="007A0A55">
              <w:rPr>
                <w:rStyle w:val="Hyperlink"/>
                <w:noProof/>
              </w:rPr>
              <w:t>Diagnos</w:t>
            </w:r>
            <w:r w:rsidR="002025FB">
              <w:rPr>
                <w:noProof/>
                <w:webHidden/>
              </w:rPr>
              <w:tab/>
            </w:r>
            <w:r w:rsidR="002025FB">
              <w:rPr>
                <w:noProof/>
                <w:webHidden/>
              </w:rPr>
              <w:fldChar w:fldCharType="begin"/>
            </w:r>
            <w:r w:rsidR="002025FB">
              <w:rPr>
                <w:noProof/>
                <w:webHidden/>
              </w:rPr>
              <w:instrText xml:space="preserve"> PAGEREF _Toc381193985 \h </w:instrText>
            </w:r>
            <w:r w:rsidR="002025FB">
              <w:rPr>
                <w:noProof/>
                <w:webHidden/>
              </w:rPr>
            </w:r>
            <w:r w:rsidR="002025FB">
              <w:rPr>
                <w:noProof/>
                <w:webHidden/>
              </w:rPr>
              <w:fldChar w:fldCharType="separate"/>
            </w:r>
            <w:r w:rsidR="002025FB">
              <w:rPr>
                <w:noProof/>
                <w:webHidden/>
              </w:rPr>
              <w:t>14</w:t>
            </w:r>
            <w:r w:rsidR="002025FB">
              <w:rPr>
                <w:noProof/>
                <w:webHidden/>
              </w:rPr>
              <w:fldChar w:fldCharType="end"/>
            </w:r>
          </w:hyperlink>
        </w:p>
        <w:p w14:paraId="4AD8DF1D"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6" w:history="1">
            <w:r w:rsidR="002025FB" w:rsidRPr="007A0A55">
              <w:rPr>
                <w:rStyle w:val="Hyperlink"/>
                <w:noProof/>
              </w:rPr>
              <w:t>3.1.3</w:t>
            </w:r>
            <w:r w:rsidR="002025FB">
              <w:rPr>
                <w:rFonts w:asciiTheme="minorHAnsi" w:eastAsiaTheme="minorEastAsia" w:hAnsiTheme="minorHAnsi" w:cstheme="minorBidi"/>
                <w:noProof/>
                <w:sz w:val="22"/>
                <w:lang w:eastAsia="sv-SE"/>
              </w:rPr>
              <w:tab/>
            </w:r>
            <w:r w:rsidR="002025FB" w:rsidRPr="007A0A55">
              <w:rPr>
                <w:rStyle w:val="Hyperlink"/>
                <w:noProof/>
              </w:rPr>
              <w:t>Uppmärksamhetsinformation</w:t>
            </w:r>
            <w:r w:rsidR="002025FB">
              <w:rPr>
                <w:noProof/>
                <w:webHidden/>
              </w:rPr>
              <w:tab/>
            </w:r>
            <w:r w:rsidR="002025FB">
              <w:rPr>
                <w:noProof/>
                <w:webHidden/>
              </w:rPr>
              <w:fldChar w:fldCharType="begin"/>
            </w:r>
            <w:r w:rsidR="002025FB">
              <w:rPr>
                <w:noProof/>
                <w:webHidden/>
              </w:rPr>
              <w:instrText xml:space="preserve"> PAGEREF _Toc381193986 \h </w:instrText>
            </w:r>
            <w:r w:rsidR="002025FB">
              <w:rPr>
                <w:noProof/>
                <w:webHidden/>
              </w:rPr>
            </w:r>
            <w:r w:rsidR="002025FB">
              <w:rPr>
                <w:noProof/>
                <w:webHidden/>
              </w:rPr>
              <w:fldChar w:fldCharType="separate"/>
            </w:r>
            <w:r w:rsidR="002025FB">
              <w:rPr>
                <w:noProof/>
                <w:webHidden/>
              </w:rPr>
              <w:t>16</w:t>
            </w:r>
            <w:r w:rsidR="002025FB">
              <w:rPr>
                <w:noProof/>
                <w:webHidden/>
              </w:rPr>
              <w:fldChar w:fldCharType="end"/>
            </w:r>
          </w:hyperlink>
        </w:p>
        <w:p w14:paraId="7CF44A6D"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7" w:history="1">
            <w:r w:rsidR="002025FB" w:rsidRPr="007A0A55">
              <w:rPr>
                <w:rStyle w:val="Hyperlink"/>
                <w:noProof/>
              </w:rPr>
              <w:t>3.1.4</w:t>
            </w:r>
            <w:r w:rsidR="002025FB">
              <w:rPr>
                <w:rFonts w:asciiTheme="minorHAnsi" w:eastAsiaTheme="minorEastAsia" w:hAnsiTheme="minorHAnsi" w:cstheme="minorBidi"/>
                <w:noProof/>
                <w:sz w:val="22"/>
                <w:lang w:eastAsia="sv-SE"/>
              </w:rPr>
              <w:tab/>
            </w:r>
            <w:r w:rsidR="002025FB" w:rsidRPr="007A0A55">
              <w:rPr>
                <w:rStyle w:val="Hyperlink"/>
                <w:noProof/>
              </w:rPr>
              <w:t>Obligatoriska kontrakt</w:t>
            </w:r>
            <w:r w:rsidR="002025FB">
              <w:rPr>
                <w:noProof/>
                <w:webHidden/>
              </w:rPr>
              <w:tab/>
            </w:r>
            <w:r w:rsidR="002025FB">
              <w:rPr>
                <w:noProof/>
                <w:webHidden/>
              </w:rPr>
              <w:fldChar w:fldCharType="begin"/>
            </w:r>
            <w:r w:rsidR="002025FB">
              <w:rPr>
                <w:noProof/>
                <w:webHidden/>
              </w:rPr>
              <w:instrText xml:space="preserve"> PAGEREF _Toc381193987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42D83135"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8" w:history="1">
            <w:r w:rsidR="002025FB" w:rsidRPr="007A0A55">
              <w:rPr>
                <w:rStyle w:val="Hyperlink"/>
                <w:noProof/>
              </w:rPr>
              <w:t>3.2</w:t>
            </w:r>
            <w:r w:rsidR="002025FB">
              <w:rPr>
                <w:rFonts w:asciiTheme="minorHAnsi" w:eastAsiaTheme="minorEastAsia" w:hAnsiTheme="minorHAnsi" w:cstheme="minorBidi"/>
                <w:noProof/>
                <w:sz w:val="22"/>
                <w:lang w:eastAsia="sv-SE"/>
              </w:rPr>
              <w:tab/>
            </w:r>
            <w:r w:rsidR="002025FB" w:rsidRPr="007A0A55">
              <w:rPr>
                <w:rStyle w:val="Hyperlink"/>
                <w:noProof/>
              </w:rPr>
              <w:t>Adressering</w:t>
            </w:r>
            <w:r w:rsidR="002025FB">
              <w:rPr>
                <w:noProof/>
                <w:webHidden/>
              </w:rPr>
              <w:tab/>
            </w:r>
            <w:r w:rsidR="002025FB">
              <w:rPr>
                <w:noProof/>
                <w:webHidden/>
              </w:rPr>
              <w:fldChar w:fldCharType="begin"/>
            </w:r>
            <w:r w:rsidR="002025FB">
              <w:rPr>
                <w:noProof/>
                <w:webHidden/>
              </w:rPr>
              <w:instrText xml:space="preserve"> PAGEREF _Toc381193988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7AE4909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9" w:history="1">
            <w:r w:rsidR="002025FB" w:rsidRPr="007A0A55">
              <w:rPr>
                <w:rStyle w:val="Hyperlink"/>
                <w:noProof/>
              </w:rPr>
              <w:t>3.2.1</w:t>
            </w:r>
            <w:r w:rsidR="002025FB">
              <w:rPr>
                <w:rFonts w:asciiTheme="minorHAnsi" w:eastAsiaTheme="minorEastAsia" w:hAnsiTheme="minorHAnsi" w:cstheme="minorBidi"/>
                <w:noProof/>
                <w:sz w:val="22"/>
                <w:lang w:eastAsia="sv-SE"/>
              </w:rPr>
              <w:tab/>
            </w:r>
            <w:r w:rsidR="002025FB" w:rsidRPr="007A0A55">
              <w:rPr>
                <w:rStyle w:val="Hyperlink"/>
                <w:noProof/>
              </w:rPr>
              <w:t>Sammanfattning av adresseringsmodell</w:t>
            </w:r>
            <w:r w:rsidR="002025FB">
              <w:rPr>
                <w:noProof/>
                <w:webHidden/>
              </w:rPr>
              <w:tab/>
            </w:r>
            <w:r w:rsidR="002025FB">
              <w:rPr>
                <w:noProof/>
                <w:webHidden/>
              </w:rPr>
              <w:fldChar w:fldCharType="begin"/>
            </w:r>
            <w:r w:rsidR="002025FB">
              <w:rPr>
                <w:noProof/>
                <w:webHidden/>
              </w:rPr>
              <w:instrText xml:space="preserve"> PAGEREF _Toc381193989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2D8C2F53"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0" w:history="1">
            <w:r w:rsidR="002025FB" w:rsidRPr="007A0A55">
              <w:rPr>
                <w:rStyle w:val="Hyperlink"/>
                <w:noProof/>
              </w:rPr>
              <w:t>3.3</w:t>
            </w:r>
            <w:r w:rsidR="002025FB">
              <w:rPr>
                <w:rFonts w:asciiTheme="minorHAnsi" w:eastAsiaTheme="minorEastAsia" w:hAnsiTheme="minorHAnsi" w:cstheme="minorBidi"/>
                <w:noProof/>
                <w:sz w:val="22"/>
                <w:lang w:eastAsia="sv-SE"/>
              </w:rPr>
              <w:tab/>
            </w:r>
            <w:r w:rsidR="002025FB" w:rsidRPr="007A0A55">
              <w:rPr>
                <w:rStyle w:val="Hyperlink"/>
                <w:noProof/>
              </w:rPr>
              <w:t>Aggregering och engagemangsindex</w:t>
            </w:r>
            <w:r w:rsidR="002025FB">
              <w:rPr>
                <w:noProof/>
                <w:webHidden/>
              </w:rPr>
              <w:tab/>
            </w:r>
            <w:r w:rsidR="002025FB">
              <w:rPr>
                <w:noProof/>
                <w:webHidden/>
              </w:rPr>
              <w:fldChar w:fldCharType="begin"/>
            </w:r>
            <w:r w:rsidR="002025FB">
              <w:rPr>
                <w:noProof/>
                <w:webHidden/>
              </w:rPr>
              <w:instrText xml:space="preserve"> PAGEREF _Toc381193990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760052CC"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91" w:history="1">
            <w:r w:rsidR="002025FB" w:rsidRPr="007A0A55">
              <w:rPr>
                <w:rStyle w:val="Hyperlink"/>
                <w:noProof/>
              </w:rPr>
              <w:t>4</w:t>
            </w:r>
            <w:r w:rsidR="002025FB">
              <w:rPr>
                <w:rFonts w:asciiTheme="minorHAnsi" w:eastAsiaTheme="minorEastAsia" w:hAnsiTheme="minorHAnsi" w:cstheme="minorBidi"/>
                <w:noProof/>
                <w:sz w:val="22"/>
                <w:lang w:eastAsia="sv-SE"/>
              </w:rPr>
              <w:tab/>
            </w:r>
            <w:r w:rsidR="002025FB" w:rsidRPr="007A0A55">
              <w:rPr>
                <w:rStyle w:val="Hyperlink"/>
                <w:noProof/>
              </w:rPr>
              <w:t>Tjänstedomänens krav och regler</w:t>
            </w:r>
            <w:r w:rsidR="002025FB">
              <w:rPr>
                <w:noProof/>
                <w:webHidden/>
              </w:rPr>
              <w:tab/>
            </w:r>
            <w:r w:rsidR="002025FB">
              <w:rPr>
                <w:noProof/>
                <w:webHidden/>
              </w:rPr>
              <w:fldChar w:fldCharType="begin"/>
            </w:r>
            <w:r w:rsidR="002025FB">
              <w:rPr>
                <w:noProof/>
                <w:webHidden/>
              </w:rPr>
              <w:instrText xml:space="preserve"> PAGEREF _Toc381193991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5755F8A"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2" w:history="1">
            <w:r w:rsidR="002025FB" w:rsidRPr="007A0A55">
              <w:rPr>
                <w:rStyle w:val="Hyperlink"/>
                <w:noProof/>
              </w:rPr>
              <w:t>4.1</w:t>
            </w:r>
            <w:r w:rsidR="002025FB">
              <w:rPr>
                <w:rFonts w:asciiTheme="minorHAnsi" w:eastAsiaTheme="minorEastAsia" w:hAnsiTheme="minorHAnsi" w:cstheme="minorBidi"/>
                <w:noProof/>
                <w:sz w:val="22"/>
                <w:lang w:eastAsia="sv-SE"/>
              </w:rPr>
              <w:tab/>
            </w:r>
            <w:r w:rsidR="002025FB" w:rsidRPr="007A0A55">
              <w:rPr>
                <w:rStyle w:val="Hyperlink"/>
                <w:noProof/>
              </w:rPr>
              <w:t>Uppdatering av engagemangsindex</w:t>
            </w:r>
            <w:r w:rsidR="002025FB">
              <w:rPr>
                <w:noProof/>
                <w:webHidden/>
              </w:rPr>
              <w:tab/>
            </w:r>
            <w:r w:rsidR="002025FB">
              <w:rPr>
                <w:noProof/>
                <w:webHidden/>
              </w:rPr>
              <w:fldChar w:fldCharType="begin"/>
            </w:r>
            <w:r w:rsidR="002025FB">
              <w:rPr>
                <w:noProof/>
                <w:webHidden/>
              </w:rPr>
              <w:instrText xml:space="preserve"> PAGEREF _Toc381193992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2DED554"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3" w:history="1">
            <w:r w:rsidR="002025FB" w:rsidRPr="007A0A55">
              <w:rPr>
                <w:rStyle w:val="Hyperlink"/>
                <w:noProof/>
              </w:rPr>
              <w:t>4.2</w:t>
            </w:r>
            <w:r w:rsidR="002025FB">
              <w:rPr>
                <w:rFonts w:asciiTheme="minorHAnsi" w:eastAsiaTheme="minorEastAsia" w:hAnsiTheme="minorHAnsi" w:cstheme="minorBidi"/>
                <w:noProof/>
                <w:sz w:val="22"/>
                <w:lang w:eastAsia="sv-SE"/>
              </w:rPr>
              <w:tab/>
            </w:r>
            <w:r w:rsidR="002025FB" w:rsidRPr="007A0A55">
              <w:rPr>
                <w:rStyle w:val="Hyperlink"/>
                <w:noProof/>
              </w:rPr>
              <w:t>Informationssäkerhet och juridik</w:t>
            </w:r>
            <w:r w:rsidR="002025FB">
              <w:rPr>
                <w:noProof/>
                <w:webHidden/>
              </w:rPr>
              <w:tab/>
            </w:r>
            <w:r w:rsidR="002025FB">
              <w:rPr>
                <w:noProof/>
                <w:webHidden/>
              </w:rPr>
              <w:fldChar w:fldCharType="begin"/>
            </w:r>
            <w:r w:rsidR="002025FB">
              <w:rPr>
                <w:noProof/>
                <w:webHidden/>
              </w:rPr>
              <w:instrText xml:space="preserve"> PAGEREF _Toc381193993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39AAA0B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4" w:history="1">
            <w:r w:rsidR="002025FB" w:rsidRPr="007A0A55">
              <w:rPr>
                <w:rStyle w:val="Hyperlink"/>
                <w:noProof/>
              </w:rPr>
              <w:t>4.2.1</w:t>
            </w:r>
            <w:r w:rsidR="002025FB">
              <w:rPr>
                <w:rFonts w:asciiTheme="minorHAnsi" w:eastAsiaTheme="minorEastAsia" w:hAnsiTheme="minorHAnsi" w:cstheme="minorBidi"/>
                <w:noProof/>
                <w:sz w:val="22"/>
                <w:lang w:eastAsia="sv-SE"/>
              </w:rPr>
              <w:tab/>
            </w:r>
            <w:r w:rsidR="002025FB" w:rsidRPr="007A0A55">
              <w:rPr>
                <w:rStyle w:val="Hyperlink"/>
                <w:noProof/>
              </w:rPr>
              <w:t>Medarbetarens direktåtkomst</w:t>
            </w:r>
            <w:r w:rsidR="002025FB">
              <w:rPr>
                <w:noProof/>
                <w:webHidden/>
              </w:rPr>
              <w:tab/>
            </w:r>
            <w:r w:rsidR="002025FB">
              <w:rPr>
                <w:noProof/>
                <w:webHidden/>
              </w:rPr>
              <w:fldChar w:fldCharType="begin"/>
            </w:r>
            <w:r w:rsidR="002025FB">
              <w:rPr>
                <w:noProof/>
                <w:webHidden/>
              </w:rPr>
              <w:instrText xml:space="preserve"> PAGEREF _Toc381193994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61E4D5A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5" w:history="1">
            <w:r w:rsidR="002025FB" w:rsidRPr="007A0A55">
              <w:rPr>
                <w:rStyle w:val="Hyperlink"/>
                <w:noProof/>
              </w:rPr>
              <w:t>4.2.2</w:t>
            </w:r>
            <w:r w:rsidR="002025FB">
              <w:rPr>
                <w:rFonts w:asciiTheme="minorHAnsi" w:eastAsiaTheme="minorEastAsia" w:hAnsiTheme="minorHAnsi" w:cstheme="minorBidi"/>
                <w:noProof/>
                <w:sz w:val="22"/>
                <w:lang w:eastAsia="sv-SE"/>
              </w:rPr>
              <w:tab/>
            </w:r>
            <w:r w:rsidR="002025FB" w:rsidRPr="007A0A55">
              <w:rPr>
                <w:rStyle w:val="Hyperlink"/>
                <w:noProof/>
              </w:rPr>
              <w:t>Patientens direktåtkomst</w:t>
            </w:r>
            <w:r w:rsidR="002025FB">
              <w:rPr>
                <w:noProof/>
                <w:webHidden/>
              </w:rPr>
              <w:tab/>
            </w:r>
            <w:r w:rsidR="002025FB">
              <w:rPr>
                <w:noProof/>
                <w:webHidden/>
              </w:rPr>
              <w:fldChar w:fldCharType="begin"/>
            </w:r>
            <w:r w:rsidR="002025FB">
              <w:rPr>
                <w:noProof/>
                <w:webHidden/>
              </w:rPr>
              <w:instrText xml:space="preserve"> PAGEREF _Toc381193995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22E5C04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6" w:history="1">
            <w:r w:rsidR="002025FB" w:rsidRPr="007A0A55">
              <w:rPr>
                <w:rStyle w:val="Hyperlink"/>
                <w:noProof/>
              </w:rPr>
              <w:t>4.2.3</w:t>
            </w:r>
            <w:r w:rsidR="002025FB">
              <w:rPr>
                <w:rFonts w:asciiTheme="minorHAnsi" w:eastAsiaTheme="minorEastAsia" w:hAnsiTheme="minorHAnsi" w:cstheme="minorBidi"/>
                <w:noProof/>
                <w:sz w:val="22"/>
                <w:lang w:eastAsia="sv-SE"/>
              </w:rPr>
              <w:tab/>
            </w:r>
            <w:r w:rsidR="002025FB" w:rsidRPr="007A0A55">
              <w:rPr>
                <w:rStyle w:val="Hyperlink"/>
                <w:noProof/>
              </w:rPr>
              <w:t>Generellt</w:t>
            </w:r>
            <w:r w:rsidR="002025FB">
              <w:rPr>
                <w:noProof/>
                <w:webHidden/>
              </w:rPr>
              <w:tab/>
            </w:r>
            <w:r w:rsidR="002025FB">
              <w:rPr>
                <w:noProof/>
                <w:webHidden/>
              </w:rPr>
              <w:fldChar w:fldCharType="begin"/>
            </w:r>
            <w:r w:rsidR="002025FB">
              <w:rPr>
                <w:noProof/>
                <w:webHidden/>
              </w:rPr>
              <w:instrText xml:space="preserve"> PAGEREF _Toc381193996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630E8F14"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7" w:history="1">
            <w:r w:rsidR="002025FB" w:rsidRPr="007A0A55">
              <w:rPr>
                <w:rStyle w:val="Hyperlink"/>
                <w:noProof/>
              </w:rPr>
              <w:t>4.3</w:t>
            </w:r>
            <w:r w:rsidR="002025FB">
              <w:rPr>
                <w:rFonts w:asciiTheme="minorHAnsi" w:eastAsiaTheme="minorEastAsia" w:hAnsiTheme="minorHAnsi" w:cstheme="minorBidi"/>
                <w:noProof/>
                <w:sz w:val="22"/>
                <w:lang w:eastAsia="sv-SE"/>
              </w:rPr>
              <w:tab/>
            </w:r>
            <w:r w:rsidR="002025FB" w:rsidRPr="007A0A55">
              <w:rPr>
                <w:rStyle w:val="Hyperlink"/>
                <w:noProof/>
              </w:rPr>
              <w:t>Icke funktionella krav</w:t>
            </w:r>
            <w:r w:rsidR="002025FB">
              <w:rPr>
                <w:noProof/>
                <w:webHidden/>
              </w:rPr>
              <w:tab/>
            </w:r>
            <w:r w:rsidR="002025FB">
              <w:rPr>
                <w:noProof/>
                <w:webHidden/>
              </w:rPr>
              <w:fldChar w:fldCharType="begin"/>
            </w:r>
            <w:r w:rsidR="002025FB">
              <w:rPr>
                <w:noProof/>
                <w:webHidden/>
              </w:rPr>
              <w:instrText xml:space="preserve"> PAGEREF _Toc381193997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4093D4F2"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8" w:history="1">
            <w:r w:rsidR="002025FB" w:rsidRPr="007A0A55">
              <w:rPr>
                <w:rStyle w:val="Hyperlink"/>
                <w:noProof/>
              </w:rPr>
              <w:t>4.3.1</w:t>
            </w:r>
            <w:r w:rsidR="002025FB">
              <w:rPr>
                <w:rFonts w:asciiTheme="minorHAnsi" w:eastAsiaTheme="minorEastAsia" w:hAnsiTheme="minorHAnsi" w:cstheme="minorBidi"/>
                <w:noProof/>
                <w:sz w:val="22"/>
                <w:lang w:eastAsia="sv-SE"/>
              </w:rPr>
              <w:tab/>
            </w:r>
            <w:r w:rsidR="002025FB" w:rsidRPr="007A0A55">
              <w:rPr>
                <w:rStyle w:val="Hyperlink"/>
                <w:noProof/>
              </w:rPr>
              <w:t>SLA krav</w:t>
            </w:r>
            <w:r w:rsidR="002025FB">
              <w:rPr>
                <w:noProof/>
                <w:webHidden/>
              </w:rPr>
              <w:tab/>
            </w:r>
            <w:r w:rsidR="002025FB">
              <w:rPr>
                <w:noProof/>
                <w:webHidden/>
              </w:rPr>
              <w:fldChar w:fldCharType="begin"/>
            </w:r>
            <w:r w:rsidR="002025FB">
              <w:rPr>
                <w:noProof/>
                <w:webHidden/>
              </w:rPr>
              <w:instrText xml:space="preserve"> PAGEREF _Toc381193998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025D2A3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9" w:history="1">
            <w:r w:rsidR="002025FB" w:rsidRPr="007A0A55">
              <w:rPr>
                <w:rStyle w:val="Hyperlink"/>
                <w:noProof/>
              </w:rPr>
              <w:t>4.3.2</w:t>
            </w:r>
            <w:r w:rsidR="002025FB">
              <w:rPr>
                <w:rFonts w:asciiTheme="minorHAnsi" w:eastAsiaTheme="minorEastAsia" w:hAnsiTheme="minorHAnsi" w:cstheme="minorBidi"/>
                <w:noProof/>
                <w:sz w:val="22"/>
                <w:lang w:eastAsia="sv-SE"/>
              </w:rPr>
              <w:tab/>
            </w:r>
            <w:r w:rsidR="002025FB" w:rsidRPr="007A0A55">
              <w:rPr>
                <w:rStyle w:val="Hyperlink"/>
                <w:noProof/>
              </w:rPr>
              <w:t>Övriga krav och regler</w:t>
            </w:r>
            <w:r w:rsidR="002025FB">
              <w:rPr>
                <w:noProof/>
                <w:webHidden/>
              </w:rPr>
              <w:tab/>
            </w:r>
            <w:r w:rsidR="002025FB">
              <w:rPr>
                <w:noProof/>
                <w:webHidden/>
              </w:rPr>
              <w:fldChar w:fldCharType="begin"/>
            </w:r>
            <w:r w:rsidR="002025FB">
              <w:rPr>
                <w:noProof/>
                <w:webHidden/>
              </w:rPr>
              <w:instrText xml:space="preserve"> PAGEREF _Toc381193999 \h </w:instrText>
            </w:r>
            <w:r w:rsidR="002025FB">
              <w:rPr>
                <w:noProof/>
                <w:webHidden/>
              </w:rPr>
            </w:r>
            <w:r w:rsidR="002025FB">
              <w:rPr>
                <w:noProof/>
                <w:webHidden/>
              </w:rPr>
              <w:fldChar w:fldCharType="separate"/>
            </w:r>
            <w:r w:rsidR="002025FB">
              <w:rPr>
                <w:noProof/>
                <w:webHidden/>
              </w:rPr>
              <w:t>24</w:t>
            </w:r>
            <w:r w:rsidR="002025FB">
              <w:rPr>
                <w:noProof/>
                <w:webHidden/>
              </w:rPr>
              <w:fldChar w:fldCharType="end"/>
            </w:r>
          </w:hyperlink>
        </w:p>
        <w:p w14:paraId="4B298C2C"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0" w:history="1">
            <w:r w:rsidR="002025FB" w:rsidRPr="007A0A55">
              <w:rPr>
                <w:rStyle w:val="Hyperlink"/>
                <w:noProof/>
              </w:rPr>
              <w:t>4.4</w:t>
            </w:r>
            <w:r w:rsidR="002025FB">
              <w:rPr>
                <w:rFonts w:asciiTheme="minorHAnsi" w:eastAsiaTheme="minorEastAsia" w:hAnsiTheme="minorHAnsi" w:cstheme="minorBidi"/>
                <w:noProof/>
                <w:sz w:val="22"/>
                <w:lang w:eastAsia="sv-SE"/>
              </w:rPr>
              <w:tab/>
            </w:r>
            <w:r w:rsidR="002025FB" w:rsidRPr="007A0A55">
              <w:rPr>
                <w:rStyle w:val="Hyperlink"/>
                <w:noProof/>
              </w:rPr>
              <w:t>Felhantering</w:t>
            </w:r>
            <w:r w:rsidR="002025FB">
              <w:rPr>
                <w:noProof/>
                <w:webHidden/>
              </w:rPr>
              <w:tab/>
            </w:r>
            <w:r w:rsidR="002025FB">
              <w:rPr>
                <w:noProof/>
                <w:webHidden/>
              </w:rPr>
              <w:fldChar w:fldCharType="begin"/>
            </w:r>
            <w:r w:rsidR="002025FB">
              <w:rPr>
                <w:noProof/>
                <w:webHidden/>
              </w:rPr>
              <w:instrText xml:space="preserve"> PAGEREF _Toc381194000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13F3480F"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01" w:history="1">
            <w:r w:rsidR="002025FB" w:rsidRPr="007A0A55">
              <w:rPr>
                <w:rStyle w:val="Hyperlink"/>
                <w:noProof/>
              </w:rPr>
              <w:t>4.4.1</w:t>
            </w:r>
            <w:r w:rsidR="002025FB">
              <w:rPr>
                <w:rFonts w:asciiTheme="minorHAnsi" w:eastAsiaTheme="minorEastAsia" w:hAnsiTheme="minorHAnsi" w:cstheme="minorBidi"/>
                <w:noProof/>
                <w:sz w:val="22"/>
                <w:lang w:eastAsia="sv-SE"/>
              </w:rPr>
              <w:tab/>
            </w:r>
            <w:r w:rsidR="002025FB" w:rsidRPr="007A0A55">
              <w:rPr>
                <w:rStyle w:val="Hyperlink"/>
                <w:noProof/>
              </w:rPr>
              <w:t>Krav på en tjänsteproducent</w:t>
            </w:r>
            <w:r w:rsidR="002025FB">
              <w:rPr>
                <w:noProof/>
                <w:webHidden/>
              </w:rPr>
              <w:tab/>
            </w:r>
            <w:r w:rsidR="002025FB">
              <w:rPr>
                <w:noProof/>
                <w:webHidden/>
              </w:rPr>
              <w:fldChar w:fldCharType="begin"/>
            </w:r>
            <w:r w:rsidR="002025FB">
              <w:rPr>
                <w:noProof/>
                <w:webHidden/>
              </w:rPr>
              <w:instrText xml:space="preserve"> PAGEREF _Toc381194001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77202A48"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02" w:history="1">
            <w:r w:rsidR="002025FB" w:rsidRPr="007A0A55">
              <w:rPr>
                <w:rStyle w:val="Hyperlink"/>
                <w:noProof/>
              </w:rPr>
              <w:t>4.4.2</w:t>
            </w:r>
            <w:r w:rsidR="002025FB">
              <w:rPr>
                <w:rFonts w:asciiTheme="minorHAnsi" w:eastAsiaTheme="minorEastAsia" w:hAnsiTheme="minorHAnsi" w:cstheme="minorBidi"/>
                <w:noProof/>
                <w:sz w:val="22"/>
                <w:lang w:eastAsia="sv-SE"/>
              </w:rPr>
              <w:tab/>
            </w:r>
            <w:r w:rsidR="002025FB" w:rsidRPr="007A0A55">
              <w:rPr>
                <w:rStyle w:val="Hyperlink"/>
                <w:noProof/>
              </w:rPr>
              <w:t>Krav på en tjänstekonsument</w:t>
            </w:r>
            <w:r w:rsidR="002025FB">
              <w:rPr>
                <w:noProof/>
                <w:webHidden/>
              </w:rPr>
              <w:tab/>
            </w:r>
            <w:r w:rsidR="002025FB">
              <w:rPr>
                <w:noProof/>
                <w:webHidden/>
              </w:rPr>
              <w:fldChar w:fldCharType="begin"/>
            </w:r>
            <w:r w:rsidR="002025FB">
              <w:rPr>
                <w:noProof/>
                <w:webHidden/>
              </w:rPr>
              <w:instrText xml:space="preserve"> PAGEREF _Toc381194002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28030D42"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3" w:history="1">
            <w:r w:rsidR="002025FB" w:rsidRPr="007A0A55">
              <w:rPr>
                <w:rStyle w:val="Hyperlink"/>
                <w:noProof/>
              </w:rPr>
              <w:t>5</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_Toc381194003 \h </w:instrText>
            </w:r>
            <w:r w:rsidR="002025FB">
              <w:rPr>
                <w:noProof/>
                <w:webHidden/>
              </w:rPr>
            </w:r>
            <w:r w:rsidR="002025FB">
              <w:rPr>
                <w:noProof/>
                <w:webHidden/>
              </w:rPr>
              <w:fldChar w:fldCharType="separate"/>
            </w:r>
            <w:r w:rsidR="002025FB">
              <w:rPr>
                <w:noProof/>
                <w:webHidden/>
              </w:rPr>
              <w:t>26</w:t>
            </w:r>
            <w:r w:rsidR="002025FB">
              <w:rPr>
                <w:noProof/>
                <w:webHidden/>
              </w:rPr>
              <w:fldChar w:fldCharType="end"/>
            </w:r>
          </w:hyperlink>
        </w:p>
        <w:p w14:paraId="1820759F"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4" w:history="1">
            <w:r w:rsidR="002025FB" w:rsidRPr="007A0A55">
              <w:rPr>
                <w:rStyle w:val="Hyperlink"/>
                <w:noProof/>
              </w:rPr>
              <w:t>6</w:t>
            </w:r>
            <w:r w:rsidR="002025FB">
              <w:rPr>
                <w:rFonts w:asciiTheme="minorHAnsi" w:eastAsiaTheme="minorEastAsia" w:hAnsiTheme="minorHAnsi" w:cstheme="minorBidi"/>
                <w:noProof/>
                <w:sz w:val="22"/>
                <w:lang w:eastAsia="sv-SE"/>
              </w:rPr>
              <w:tab/>
            </w:r>
            <w:r w:rsidR="002025FB" w:rsidRPr="007A0A55">
              <w:rPr>
                <w:rStyle w:val="Hyperlink"/>
                <w:noProof/>
              </w:rPr>
              <w:t>Tjänstedomänens meddelandemodeller</w:t>
            </w:r>
            <w:r w:rsidR="002025FB">
              <w:rPr>
                <w:noProof/>
                <w:webHidden/>
              </w:rPr>
              <w:tab/>
            </w:r>
            <w:r w:rsidR="002025FB">
              <w:rPr>
                <w:noProof/>
                <w:webHidden/>
              </w:rPr>
              <w:fldChar w:fldCharType="begin"/>
            </w:r>
            <w:r w:rsidR="002025FB">
              <w:rPr>
                <w:noProof/>
                <w:webHidden/>
              </w:rPr>
              <w:instrText xml:space="preserve"> PAGEREF _Toc381194004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304D03AB"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5" w:history="1">
            <w:r w:rsidR="002025FB" w:rsidRPr="007A0A55">
              <w:rPr>
                <w:rStyle w:val="Hyperlink"/>
                <w:noProof/>
              </w:rPr>
              <w:t>6.1</w:t>
            </w:r>
            <w:r w:rsidR="002025FB">
              <w:rPr>
                <w:rFonts w:asciiTheme="minorHAnsi" w:eastAsiaTheme="minorEastAsia" w:hAnsiTheme="minorHAnsi" w:cstheme="minorBidi"/>
                <w:noProof/>
                <w:sz w:val="22"/>
                <w:lang w:eastAsia="sv-SE"/>
              </w:rPr>
              <w:tab/>
            </w:r>
            <w:r w:rsidR="002025FB" w:rsidRPr="007A0A55">
              <w:rPr>
                <w:rStyle w:val="Hyperlink"/>
                <w:noProof/>
              </w:rPr>
              <w:t>V-MIM Vård- och omsorgsdokument</w:t>
            </w:r>
            <w:r w:rsidR="002025FB">
              <w:rPr>
                <w:noProof/>
                <w:webHidden/>
              </w:rPr>
              <w:tab/>
            </w:r>
            <w:r w:rsidR="002025FB">
              <w:rPr>
                <w:noProof/>
                <w:webHidden/>
              </w:rPr>
              <w:fldChar w:fldCharType="begin"/>
            </w:r>
            <w:r w:rsidR="002025FB">
              <w:rPr>
                <w:noProof/>
                <w:webHidden/>
              </w:rPr>
              <w:instrText xml:space="preserve"> PAGEREF _Toc381194005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159285B9"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6" w:history="1">
            <w:r w:rsidR="002025FB" w:rsidRPr="007A0A55">
              <w:rPr>
                <w:rStyle w:val="Hyperlink"/>
                <w:noProof/>
              </w:rPr>
              <w:t>6.2</w:t>
            </w:r>
            <w:r w:rsidR="002025FB">
              <w:rPr>
                <w:rFonts w:asciiTheme="minorHAnsi" w:eastAsiaTheme="minorEastAsia" w:hAnsiTheme="minorHAnsi" w:cstheme="minorBidi"/>
                <w:noProof/>
                <w:sz w:val="22"/>
                <w:lang w:eastAsia="sv-SE"/>
              </w:rPr>
              <w:tab/>
            </w:r>
            <w:r w:rsidR="002025FB" w:rsidRPr="007A0A55">
              <w:rPr>
                <w:rStyle w:val="Hyperlink"/>
                <w:noProof/>
              </w:rPr>
              <w:t>V-MIM Diagnos</w:t>
            </w:r>
            <w:r w:rsidR="002025FB">
              <w:rPr>
                <w:noProof/>
                <w:webHidden/>
              </w:rPr>
              <w:tab/>
            </w:r>
            <w:r w:rsidR="002025FB">
              <w:rPr>
                <w:noProof/>
                <w:webHidden/>
              </w:rPr>
              <w:fldChar w:fldCharType="begin"/>
            </w:r>
            <w:r w:rsidR="002025FB">
              <w:rPr>
                <w:noProof/>
                <w:webHidden/>
              </w:rPr>
              <w:instrText xml:space="preserve"> PAGEREF _Toc381194006 \h </w:instrText>
            </w:r>
            <w:r w:rsidR="002025FB">
              <w:rPr>
                <w:noProof/>
                <w:webHidden/>
              </w:rPr>
            </w:r>
            <w:r w:rsidR="002025FB">
              <w:rPr>
                <w:noProof/>
                <w:webHidden/>
              </w:rPr>
              <w:fldChar w:fldCharType="separate"/>
            </w:r>
            <w:r w:rsidR="002025FB">
              <w:rPr>
                <w:noProof/>
                <w:webHidden/>
              </w:rPr>
              <w:t>31</w:t>
            </w:r>
            <w:r w:rsidR="002025FB">
              <w:rPr>
                <w:noProof/>
                <w:webHidden/>
              </w:rPr>
              <w:fldChar w:fldCharType="end"/>
            </w:r>
          </w:hyperlink>
        </w:p>
        <w:p w14:paraId="3120D270"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7" w:history="1">
            <w:r w:rsidR="002025FB" w:rsidRPr="007A0A55">
              <w:rPr>
                <w:rStyle w:val="Hyperlink"/>
                <w:noProof/>
              </w:rPr>
              <w:t>6.3</w:t>
            </w:r>
            <w:r w:rsidR="002025FB">
              <w:rPr>
                <w:rFonts w:asciiTheme="minorHAnsi" w:eastAsiaTheme="minorEastAsia" w:hAnsiTheme="minorHAnsi" w:cstheme="minorBidi"/>
                <w:noProof/>
                <w:sz w:val="22"/>
                <w:lang w:eastAsia="sv-SE"/>
              </w:rPr>
              <w:tab/>
            </w:r>
            <w:r w:rsidR="002025FB" w:rsidRPr="007A0A55">
              <w:rPr>
                <w:rStyle w:val="Hyperlink"/>
                <w:noProof/>
              </w:rPr>
              <w:t>V-MIM Uppmärksamhetsinformation</w:t>
            </w:r>
            <w:r w:rsidR="002025FB">
              <w:rPr>
                <w:noProof/>
                <w:webHidden/>
              </w:rPr>
              <w:tab/>
            </w:r>
            <w:r w:rsidR="002025FB">
              <w:rPr>
                <w:noProof/>
                <w:webHidden/>
              </w:rPr>
              <w:fldChar w:fldCharType="begin"/>
            </w:r>
            <w:r w:rsidR="002025FB">
              <w:rPr>
                <w:noProof/>
                <w:webHidden/>
              </w:rPr>
              <w:instrText xml:space="preserve"> PAGEREF _Toc381194007 \h </w:instrText>
            </w:r>
            <w:r w:rsidR="002025FB">
              <w:rPr>
                <w:noProof/>
                <w:webHidden/>
              </w:rPr>
            </w:r>
            <w:r w:rsidR="002025FB">
              <w:rPr>
                <w:noProof/>
                <w:webHidden/>
              </w:rPr>
              <w:fldChar w:fldCharType="separate"/>
            </w:r>
            <w:r w:rsidR="002025FB">
              <w:rPr>
                <w:noProof/>
                <w:webHidden/>
              </w:rPr>
              <w:t>33</w:t>
            </w:r>
            <w:r w:rsidR="002025FB">
              <w:rPr>
                <w:noProof/>
                <w:webHidden/>
              </w:rPr>
              <w:fldChar w:fldCharType="end"/>
            </w:r>
          </w:hyperlink>
        </w:p>
        <w:p w14:paraId="5335F06C"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8" w:history="1">
            <w:r w:rsidR="002025FB" w:rsidRPr="007A0A55">
              <w:rPr>
                <w:rStyle w:val="Hyperlink"/>
                <w:noProof/>
              </w:rPr>
              <w:t>7</w:t>
            </w:r>
            <w:r w:rsidR="002025FB">
              <w:rPr>
                <w:rFonts w:asciiTheme="minorHAnsi" w:eastAsiaTheme="minorEastAsia" w:hAnsiTheme="minorHAnsi" w:cstheme="minorBidi"/>
                <w:noProof/>
                <w:sz w:val="22"/>
                <w:lang w:eastAsia="sv-SE"/>
              </w:rPr>
              <w:tab/>
            </w:r>
            <w:r w:rsidR="002025FB" w:rsidRPr="007A0A55">
              <w:rPr>
                <w:rStyle w:val="Hyperlink"/>
                <w:noProof/>
              </w:rPr>
              <w:t>Tjänstekontrakt</w:t>
            </w:r>
            <w:r w:rsidR="002025FB">
              <w:rPr>
                <w:noProof/>
                <w:webHidden/>
              </w:rPr>
              <w:tab/>
            </w:r>
            <w:r w:rsidR="002025FB">
              <w:rPr>
                <w:noProof/>
                <w:webHidden/>
              </w:rPr>
              <w:fldChar w:fldCharType="begin"/>
            </w:r>
            <w:r w:rsidR="002025FB">
              <w:rPr>
                <w:noProof/>
                <w:webHidden/>
              </w:rPr>
              <w:instrText xml:space="preserve"> PAGEREF _Toc381194008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575541FD"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9" w:history="1">
            <w:r w:rsidR="002025FB" w:rsidRPr="007A0A55">
              <w:rPr>
                <w:rStyle w:val="Hyperlink"/>
                <w:noProof/>
              </w:rPr>
              <w:t>7.1</w:t>
            </w:r>
            <w:r w:rsidR="002025FB">
              <w:rPr>
                <w:rFonts w:asciiTheme="minorHAnsi" w:eastAsiaTheme="minorEastAsia" w:hAnsiTheme="minorHAnsi" w:cstheme="minorBidi"/>
                <w:noProof/>
                <w:sz w:val="22"/>
                <w:lang w:eastAsia="sv-SE"/>
              </w:rPr>
              <w:tab/>
            </w:r>
            <w:r w:rsidR="002025FB" w:rsidRPr="007A0A55">
              <w:rPr>
                <w:rStyle w:val="Hyperlink"/>
                <w:noProof/>
              </w:rPr>
              <w:t>GetCareDocumentation</w:t>
            </w:r>
            <w:r w:rsidR="002025FB">
              <w:rPr>
                <w:noProof/>
                <w:webHidden/>
              </w:rPr>
              <w:tab/>
            </w:r>
            <w:r w:rsidR="002025FB">
              <w:rPr>
                <w:noProof/>
                <w:webHidden/>
              </w:rPr>
              <w:fldChar w:fldCharType="begin"/>
            </w:r>
            <w:r w:rsidR="002025FB">
              <w:rPr>
                <w:noProof/>
                <w:webHidden/>
              </w:rPr>
              <w:instrText xml:space="preserve"> PAGEREF _Toc381194009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7CD1702E"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0" w:history="1">
            <w:r w:rsidR="002025FB" w:rsidRPr="007A0A55">
              <w:rPr>
                <w:rStyle w:val="Hyperlink"/>
                <w:noProof/>
              </w:rPr>
              <w:t>7.1.1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_Toc381194010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09C99CC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1" w:history="1">
            <w:r w:rsidR="002025FB" w:rsidRPr="007A0A55">
              <w:rPr>
                <w:rStyle w:val="Hyperlink"/>
                <w:noProof/>
              </w:rPr>
              <w:t>7.1.2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_Toc381194011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1690791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2" w:history="1">
            <w:r w:rsidR="002025FB" w:rsidRPr="007A0A55">
              <w:rPr>
                <w:rStyle w:val="Hyperlink"/>
                <w:noProof/>
              </w:rPr>
              <w:t>7.1.3</w:t>
            </w:r>
            <w:r w:rsidR="002025FB">
              <w:rPr>
                <w:rFonts w:asciiTheme="minorHAnsi" w:eastAsiaTheme="minorEastAsia" w:hAnsiTheme="minorHAnsi" w:cstheme="minorBidi"/>
                <w:noProof/>
                <w:sz w:val="22"/>
                <w:lang w:eastAsia="sv-SE"/>
              </w:rPr>
              <w:tab/>
            </w:r>
            <w:r w:rsidR="002025FB" w:rsidRPr="007A0A55">
              <w:rPr>
                <w:rStyle w:val="Hyperlink"/>
                <w:noProof/>
              </w:rPr>
              <w:t>DocBook-format för clinicalDocumentNoteText-fältet</w:t>
            </w:r>
            <w:r w:rsidR="002025FB">
              <w:rPr>
                <w:noProof/>
                <w:webHidden/>
              </w:rPr>
              <w:tab/>
            </w:r>
            <w:r w:rsidR="002025FB">
              <w:rPr>
                <w:noProof/>
                <w:webHidden/>
              </w:rPr>
              <w:fldChar w:fldCharType="begin"/>
            </w:r>
            <w:r w:rsidR="002025FB">
              <w:rPr>
                <w:noProof/>
                <w:webHidden/>
              </w:rPr>
              <w:instrText xml:space="preserve"> PAGEREF _Toc381194012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3F82A91F"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3" w:history="1">
            <w:r w:rsidR="002025FB" w:rsidRPr="007A0A55">
              <w:rPr>
                <w:rStyle w:val="Hyperlink"/>
                <w:noProof/>
              </w:rPr>
              <w:t>7.1.4</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_Toc381194013 \h </w:instrText>
            </w:r>
            <w:r w:rsidR="002025FB">
              <w:rPr>
                <w:noProof/>
                <w:webHidden/>
              </w:rPr>
            </w:r>
            <w:r w:rsidR="002025FB">
              <w:rPr>
                <w:noProof/>
                <w:webHidden/>
              </w:rPr>
              <w:fldChar w:fldCharType="separate"/>
            </w:r>
            <w:r w:rsidR="002025FB">
              <w:rPr>
                <w:noProof/>
                <w:webHidden/>
              </w:rPr>
              <w:t>41</w:t>
            </w:r>
            <w:r w:rsidR="002025FB">
              <w:rPr>
                <w:noProof/>
                <w:webHidden/>
              </w:rPr>
              <w:fldChar w:fldCharType="end"/>
            </w:r>
          </w:hyperlink>
        </w:p>
        <w:p w14:paraId="129ED97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4" w:history="1">
            <w:r w:rsidR="002025FB" w:rsidRPr="007A0A55">
              <w:rPr>
                <w:rStyle w:val="Hyperlink"/>
                <w:noProof/>
              </w:rPr>
              <w:t>7.1.5</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_Toc381194014 \h </w:instrText>
            </w:r>
            <w:r w:rsidR="002025FB">
              <w:rPr>
                <w:noProof/>
                <w:webHidden/>
              </w:rPr>
            </w:r>
            <w:r w:rsidR="002025FB">
              <w:rPr>
                <w:noProof/>
                <w:webHidden/>
              </w:rPr>
              <w:fldChar w:fldCharType="separate"/>
            </w:r>
            <w:r w:rsidR="002025FB">
              <w:rPr>
                <w:noProof/>
                <w:webHidden/>
              </w:rPr>
              <w:t>46</w:t>
            </w:r>
            <w:r w:rsidR="002025FB">
              <w:rPr>
                <w:noProof/>
                <w:webHidden/>
              </w:rPr>
              <w:fldChar w:fldCharType="end"/>
            </w:r>
          </w:hyperlink>
        </w:p>
        <w:p w14:paraId="73095D7B"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15" w:history="1">
            <w:r w:rsidR="002025FB" w:rsidRPr="007A0A55">
              <w:rPr>
                <w:rStyle w:val="Hyperlink"/>
                <w:noProof/>
              </w:rPr>
              <w:t>7.2</w:t>
            </w:r>
            <w:r w:rsidR="002025FB">
              <w:rPr>
                <w:rFonts w:asciiTheme="minorHAnsi" w:eastAsiaTheme="minorEastAsia" w:hAnsiTheme="minorHAnsi" w:cstheme="minorBidi"/>
                <w:noProof/>
                <w:sz w:val="22"/>
                <w:lang w:eastAsia="sv-SE"/>
              </w:rPr>
              <w:tab/>
            </w:r>
            <w:r w:rsidR="002025FB" w:rsidRPr="007A0A55">
              <w:rPr>
                <w:rStyle w:val="Hyperlink"/>
                <w:noProof/>
              </w:rPr>
              <w:t>GetDiagnosis</w:t>
            </w:r>
            <w:r w:rsidR="002025FB">
              <w:rPr>
                <w:noProof/>
                <w:webHidden/>
              </w:rPr>
              <w:tab/>
            </w:r>
            <w:r w:rsidR="002025FB">
              <w:rPr>
                <w:noProof/>
                <w:webHidden/>
              </w:rPr>
              <w:fldChar w:fldCharType="begin"/>
            </w:r>
            <w:r w:rsidR="002025FB">
              <w:rPr>
                <w:noProof/>
                <w:webHidden/>
              </w:rPr>
              <w:instrText xml:space="preserve"> PAGEREF _Toc381194015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49541AD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6" w:history="1">
            <w:r w:rsidR="002025FB" w:rsidRPr="007A0A55">
              <w:rPr>
                <w:rStyle w:val="Hyperlink"/>
                <w:noProof/>
              </w:rPr>
              <w:t>7.2.1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_Toc381194016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A95836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7" w:history="1">
            <w:r w:rsidR="002025FB" w:rsidRPr="007A0A55">
              <w:rPr>
                <w:rStyle w:val="Hyperlink"/>
                <w:noProof/>
              </w:rPr>
              <w:t>7.2.2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_Toc381194017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14DE676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8" w:history="1">
            <w:r w:rsidR="002025FB" w:rsidRPr="007A0A55">
              <w:rPr>
                <w:rStyle w:val="Hyperlink"/>
                <w:noProof/>
              </w:rPr>
              <w:t>7.2.3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_Toc381194018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3318641"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9" w:history="1">
            <w:r w:rsidR="002025FB" w:rsidRPr="007A0A55">
              <w:rPr>
                <w:rStyle w:val="Hyperlink"/>
                <w:noProof/>
              </w:rPr>
              <w:t>7.2.4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_Toc381194019 \h </w:instrText>
            </w:r>
            <w:r w:rsidR="002025FB">
              <w:rPr>
                <w:noProof/>
                <w:webHidden/>
              </w:rPr>
            </w:r>
            <w:r w:rsidR="002025FB">
              <w:rPr>
                <w:noProof/>
                <w:webHidden/>
              </w:rPr>
              <w:fldChar w:fldCharType="separate"/>
            </w:r>
            <w:r w:rsidR="002025FB">
              <w:rPr>
                <w:noProof/>
                <w:webHidden/>
              </w:rPr>
              <w:t>51</w:t>
            </w:r>
            <w:r w:rsidR="002025FB">
              <w:rPr>
                <w:noProof/>
                <w:webHidden/>
              </w:rPr>
              <w:fldChar w:fldCharType="end"/>
            </w:r>
          </w:hyperlink>
        </w:p>
        <w:p w14:paraId="0DF8290F"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20" w:history="1">
            <w:r w:rsidR="002025FB" w:rsidRPr="007A0A55">
              <w:rPr>
                <w:rStyle w:val="Hyperlink"/>
                <w:noProof/>
              </w:rPr>
              <w:t>7.3</w:t>
            </w:r>
            <w:r w:rsidR="002025FB">
              <w:rPr>
                <w:rFonts w:asciiTheme="minorHAnsi" w:eastAsiaTheme="minorEastAsia" w:hAnsiTheme="minorHAnsi" w:cstheme="minorBidi"/>
                <w:noProof/>
                <w:sz w:val="22"/>
                <w:lang w:eastAsia="sv-SE"/>
              </w:rPr>
              <w:tab/>
            </w:r>
            <w:r w:rsidR="002025FB" w:rsidRPr="007A0A55">
              <w:rPr>
                <w:rStyle w:val="Hyperlink"/>
                <w:noProof/>
              </w:rPr>
              <w:t>GetAlertInformation</w:t>
            </w:r>
            <w:r w:rsidR="002025FB">
              <w:rPr>
                <w:noProof/>
                <w:webHidden/>
              </w:rPr>
              <w:tab/>
            </w:r>
            <w:r w:rsidR="002025FB">
              <w:rPr>
                <w:noProof/>
                <w:webHidden/>
              </w:rPr>
              <w:fldChar w:fldCharType="begin"/>
            </w:r>
            <w:r w:rsidR="002025FB">
              <w:rPr>
                <w:noProof/>
                <w:webHidden/>
              </w:rPr>
              <w:instrText xml:space="preserve"> PAGEREF _Toc381194020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044BD5D5"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1" w:history="1">
            <w:r w:rsidR="002025FB" w:rsidRPr="007A0A55">
              <w:rPr>
                <w:rStyle w:val="Hyperlink"/>
                <w:noProof/>
              </w:rPr>
              <w:t>7.3.1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_Toc381194021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C56F463"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2" w:history="1">
            <w:r w:rsidR="002025FB" w:rsidRPr="007A0A55">
              <w:rPr>
                <w:rStyle w:val="Hyperlink"/>
                <w:noProof/>
              </w:rPr>
              <w:t>7.3.2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_Toc381194022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5EEA7A0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3" w:history="1">
            <w:r w:rsidR="002025FB" w:rsidRPr="007A0A55">
              <w:rPr>
                <w:rStyle w:val="Hyperlink"/>
                <w:noProof/>
              </w:rPr>
              <w:t>7.3.3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_Toc381194023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457D5A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4" w:history="1">
            <w:r w:rsidR="002025FB" w:rsidRPr="007A0A55">
              <w:rPr>
                <w:rStyle w:val="Hyperlink"/>
                <w:noProof/>
              </w:rPr>
              <w:t>7.3.4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_Toc381194024 \h </w:instrText>
            </w:r>
            <w:r w:rsidR="002025FB">
              <w:rPr>
                <w:noProof/>
                <w:webHidden/>
              </w:rPr>
            </w:r>
            <w:r w:rsidR="002025FB">
              <w:rPr>
                <w:noProof/>
                <w:webHidden/>
              </w:rPr>
              <w:fldChar w:fldCharType="separate"/>
            </w:r>
            <w:r w:rsidR="002025FB">
              <w:rPr>
                <w:noProof/>
                <w:webHidden/>
              </w:rPr>
              <w:t>66</w:t>
            </w:r>
            <w:r w:rsidR="002025FB">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TOC1"/>
            </w:pPr>
            <w:r>
              <w:t>Tog bort ej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TOC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TOC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r>
              <w:t xml:space="preserve">- Preciserat lexikaliskt format för personnummer. </w:t>
            </w:r>
          </w:p>
          <w:p w14:paraId="28207E47" w14:textId="591E3034" w:rsidR="00590DDC" w:rsidRDefault="00590DDC" w:rsidP="00590DDC">
            <w:pPr>
              <w:pStyle w:val="TOC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r>
              <w:t xml:space="preserve">- Uppdaterat beskrivning i GetCareDocumentation av tidsattribut. </w:t>
            </w:r>
          </w:p>
          <w:p w14:paraId="5EEB985E" w14:textId="77777777" w:rsidR="00590DDC" w:rsidRDefault="00590DDC" w:rsidP="000B43D6">
            <w:pPr>
              <w:pStyle w:val="TableText"/>
            </w:pPr>
            <w:r>
              <w:t>- Ändrat format på MultiMediaEntry</w:t>
            </w:r>
          </w:p>
          <w:p w14:paraId="0F4129B7" w14:textId="77777777" w:rsidR="00590DDC" w:rsidRDefault="00590DDC" w:rsidP="000B43D6">
            <w:pPr>
              <w:pStyle w:val="TableText"/>
            </w:pPr>
            <w:r>
              <w:t xml:space="preserve">- </w:t>
            </w:r>
            <w:r w:rsidRPr="00597873">
              <w:t>authorOtherRole</w:t>
            </w:r>
            <w:r>
              <w:t xml:space="preserve"> tillagt.</w:t>
            </w:r>
          </w:p>
          <w:p w14:paraId="51EA039B" w14:textId="77777777" w:rsidR="00590DDC" w:rsidRDefault="00590DDC" w:rsidP="000B43D6">
            <w:pPr>
              <w:pStyle w:val="TableText"/>
            </w:pPr>
            <w:r>
              <w:t>- Tagit bort koppling mellan categorization-koden för EI och NPÖ:s kodverk. Koden ägs nu av denna tjänstedomän (ingen ändring av själva värdet).</w:t>
            </w:r>
          </w:p>
          <w:p w14:paraId="19993F02" w14:textId="77777777" w:rsidR="00590DDC" w:rsidRDefault="00590DDC" w:rsidP="000B43D6">
            <w:pPr>
              <w:pStyle w:val="TableText"/>
            </w:pPr>
            <w:r>
              <w:t xml:space="preserve">- Ändrat elementnamnet sourceSystem till </w:t>
            </w:r>
            <w:r w:rsidRPr="00D6731C">
              <w:t>sourceSystemHSAid</w:t>
            </w:r>
          </w:p>
          <w:p w14:paraId="2712E035" w14:textId="77777777" w:rsidR="00590DDC" w:rsidRDefault="00590DDC" w:rsidP="000B43D6">
            <w:pPr>
              <w:pStyle w:val="TableText"/>
            </w:pPr>
            <w:r>
              <w:t xml:space="preserve">- Förbättrat och utökat beskrivningen av </w:t>
            </w:r>
            <w:r>
              <w:lastRenderedPageBreak/>
              <w:t>adressering för att även täcka anrop utan aggregering.</w:t>
            </w:r>
          </w:p>
          <w:p w14:paraId="34B03E5D" w14:textId="1A3018BD" w:rsidR="00590DDC" w:rsidRDefault="00590DDC" w:rsidP="000B43D6">
            <w:pPr>
              <w:pStyle w:val="TOC1"/>
            </w:pPr>
            <w:r>
              <w:t>-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TOC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TOC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TOC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3B83A544" w:rsidR="00590DDC" w:rsidRDefault="0073463C" w:rsidP="003F45DF">
            <w:pPr>
              <w:pStyle w:val="TableText"/>
            </w:pPr>
            <w:r>
              <w:t>2.1_RC2</w:t>
            </w:r>
          </w:p>
        </w:tc>
        <w:tc>
          <w:tcPr>
            <w:tcW w:w="1224" w:type="dxa"/>
          </w:tcPr>
          <w:p w14:paraId="41507AD9" w14:textId="79A59259" w:rsidR="00590DDC" w:rsidRDefault="0073463C" w:rsidP="00D255AB">
            <w:pPr>
              <w:pStyle w:val="TableText"/>
            </w:pPr>
            <w:r>
              <w:t>2014-03-10</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fldSimple w:instr=" SEQ R \* ARABIC ">
              <w:r w:rsidRPr="00BA5402">
                <w:rPr>
                  <w:noProof/>
                </w:rPr>
                <w:t>2</w:t>
              </w:r>
            </w:fldSimple>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AA5D17" w:rsidP="003F45DF">
            <w:pPr>
              <w:pStyle w:val="TableText"/>
            </w:pPr>
            <w:hyperlink r:id="rId9" w:history="1">
              <w:r w:rsidR="00030D6C" w:rsidRPr="00524077">
                <w:rPr>
                  <w:rStyle w:val="Hyperli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fldSimple w:instr=" SEQ R \* ARABIC ">
              <w:r w:rsidRPr="00BA5402">
                <w:rPr>
                  <w:noProof/>
                </w:rPr>
                <w:t>3</w:t>
              </w:r>
            </w:fldSimple>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7" w:name="_Ref381187610"/>
            <w:r w:rsidRPr="00BA5402">
              <w:t>R</w:t>
            </w:r>
            <w:fldSimple w:instr=" SEQ R \* ARABIC ">
              <w:r w:rsidRPr="00BA5402">
                <w:rPr>
                  <w:noProof/>
                </w:rPr>
                <w:t>4</w:t>
              </w:r>
            </w:fldSimple>
            <w:bookmarkEnd w:id="7"/>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8" w:name="_Ref381187525"/>
            <w:r w:rsidRPr="00BA5402">
              <w:t>R</w:t>
            </w:r>
            <w:fldSimple w:instr=" SEQ R \* ARABIC ">
              <w:r w:rsidRPr="00BA5402">
                <w:t>5</w:t>
              </w:r>
            </w:fldSimple>
            <w:bookmarkEnd w:id="8"/>
          </w:p>
        </w:tc>
        <w:tc>
          <w:tcPr>
            <w:tcW w:w="2892" w:type="dxa"/>
          </w:tcPr>
          <w:p w14:paraId="54E99834" w14:textId="4B7A4FBF" w:rsidR="00FA1819" w:rsidRPr="00B0691B" w:rsidRDefault="00FA1819" w:rsidP="00FA1819">
            <w:pPr>
              <w:pStyle w:val="TableText"/>
            </w:pPr>
            <w:r>
              <w:t>Bilaga Mappningar_GetDiagnosis.xslx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9" w:name="_Ref381187705"/>
            <w:r w:rsidRPr="00BA5402">
              <w:t>R</w:t>
            </w:r>
            <w:fldSimple w:instr=" SEQ R \* ARABIC ">
              <w:r w:rsidRPr="00BA5402">
                <w:rPr>
                  <w:noProof/>
                </w:rPr>
                <w:t>6</w:t>
              </w:r>
            </w:fldSimple>
            <w:bookmarkEnd w:id="9"/>
          </w:p>
        </w:tc>
        <w:tc>
          <w:tcPr>
            <w:tcW w:w="2892" w:type="dxa"/>
          </w:tcPr>
          <w:p w14:paraId="10C6D1F1" w14:textId="232C6B16" w:rsidR="00FA1819" w:rsidRPr="00B0691B" w:rsidRDefault="00FA1819" w:rsidP="00FA1819">
            <w:pPr>
              <w:pStyle w:val="TableText"/>
            </w:pPr>
            <w:r>
              <w:t>Bilaga Mappningar_GetAlertInformation.xslx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10" w:name="_Toc357754843"/>
      <w:bookmarkStart w:id="11" w:name="_Toc381193974"/>
      <w:r>
        <w:t>Inledning</w:t>
      </w:r>
      <w:bookmarkEnd w:id="1"/>
      <w:bookmarkEnd w:id="2"/>
      <w:bookmarkEnd w:id="3"/>
      <w:bookmarkEnd w:id="4"/>
      <w:bookmarkEnd w:id="5"/>
      <w:bookmarkEnd w:id="6"/>
      <w:bookmarkEnd w:id="10"/>
      <w:bookmarkEnd w:id="11"/>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r w:rsidR="00E52620" w:rsidRPr="00E52620">
        <w:t>Hantera hälsorelaterade</w:t>
      </w:r>
      <w:r w:rsidR="00896CEF">
        <w:t xml:space="preserve"> tillstånd:tillståndsbeskrivning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AA5D17" w:rsidRPr="004255A2" w:rsidRDefault="00AA5D17" w:rsidP="004255A2">
                            <w:r w:rsidRPr="004255A2">
                              <w:t>I arbetet har följande personer deltagit:</w:t>
                            </w:r>
                          </w:p>
                          <w:p w14:paraId="33ABAB67" w14:textId="77777777" w:rsidR="00AA5D17" w:rsidRDefault="00AA5D17" w:rsidP="007E47C0"/>
                          <w:p w14:paraId="5BDB7093" w14:textId="77777777" w:rsidR="00AA5D17" w:rsidRDefault="00AA5D17" w:rsidP="004255A2">
                            <w:r w:rsidRPr="004255A2">
                              <w:rPr>
                                <w:szCs w:val="20"/>
                              </w:rPr>
                              <w:t>Tjänstedomänansvarig</w:t>
                            </w:r>
                            <w:r w:rsidRPr="00FE3AAD">
                              <w:t>:</w:t>
                            </w:r>
                          </w:p>
                          <w:p w14:paraId="0C7A8F4C" w14:textId="77777777" w:rsidR="00AA5D17" w:rsidRPr="00FE3AAD" w:rsidRDefault="00AA5D17" w:rsidP="004255A2"/>
                          <w:p w14:paraId="54D80C8F" w14:textId="0E8183DD" w:rsidR="00AA5D17" w:rsidRDefault="00AA5D17" w:rsidP="004255A2">
                            <w:pPr>
                              <w:rPr>
                                <w:i/>
                              </w:rPr>
                            </w:pPr>
                            <w:r>
                              <w:t>Marcus Claus, Mawell</w:t>
                            </w:r>
                          </w:p>
                          <w:p w14:paraId="7F669B65" w14:textId="77777777" w:rsidR="00AA5D17" w:rsidRPr="00FE3AAD" w:rsidRDefault="00AA5D17" w:rsidP="007E47C0">
                            <w:pPr>
                              <w:rPr>
                                <w:i/>
                              </w:rPr>
                            </w:pPr>
                          </w:p>
                          <w:p w14:paraId="1E645C8B" w14:textId="4595BE96" w:rsidR="00AA5D17" w:rsidRDefault="00AA5D17" w:rsidP="004255A2">
                            <w:r w:rsidRPr="009B4414">
                              <w:t>Projektgrupp</w:t>
                            </w:r>
                            <w:r>
                              <w:t xml:space="preserve"> 2012-12-03 - :</w:t>
                            </w:r>
                          </w:p>
                          <w:p w14:paraId="0B3EF4E0" w14:textId="77777777" w:rsidR="00AA5D17" w:rsidRPr="009B4414" w:rsidRDefault="00AA5D17" w:rsidP="004255A2"/>
                          <w:p w14:paraId="36DA6FDD" w14:textId="77777777" w:rsidR="00AA5D17" w:rsidRPr="00403EF5" w:rsidRDefault="00AA5D17" w:rsidP="00403EF5">
                            <w:pPr>
                              <w:pStyle w:val="Footer"/>
                              <w:rPr>
                                <w:i/>
                                <w:sz w:val="20"/>
                                <w:szCs w:val="20"/>
                              </w:rPr>
                            </w:pPr>
                            <w:r w:rsidRPr="00403EF5">
                              <w:rPr>
                                <w:i/>
                                <w:sz w:val="20"/>
                                <w:szCs w:val="20"/>
                              </w:rPr>
                              <w:t>Maria Andersson de Vicente, Mawell</w:t>
                            </w:r>
                          </w:p>
                          <w:p w14:paraId="750247C0" w14:textId="77777777" w:rsidR="00AA5D17" w:rsidRPr="00403EF5" w:rsidRDefault="00AA5D17" w:rsidP="00403EF5">
                            <w:pPr>
                              <w:pStyle w:val="Footer"/>
                              <w:rPr>
                                <w:i/>
                                <w:sz w:val="20"/>
                                <w:szCs w:val="20"/>
                              </w:rPr>
                            </w:pPr>
                            <w:r w:rsidRPr="00403EF5">
                              <w:rPr>
                                <w:i/>
                                <w:sz w:val="20"/>
                                <w:szCs w:val="20"/>
                              </w:rPr>
                              <w:t>Marco De Luca, De Luca Consulting</w:t>
                            </w:r>
                          </w:p>
                          <w:p w14:paraId="7387821D" w14:textId="77777777" w:rsidR="00AA5D17" w:rsidRPr="00403EF5" w:rsidRDefault="00AA5D17" w:rsidP="00403EF5">
                            <w:pPr>
                              <w:pStyle w:val="Footer"/>
                              <w:rPr>
                                <w:i/>
                                <w:sz w:val="20"/>
                                <w:szCs w:val="20"/>
                              </w:rPr>
                            </w:pPr>
                            <w:r w:rsidRPr="00403EF5">
                              <w:rPr>
                                <w:i/>
                                <w:sz w:val="20"/>
                                <w:szCs w:val="20"/>
                              </w:rPr>
                              <w:t>Magnus Ekstrand, Callista</w:t>
                            </w:r>
                          </w:p>
                          <w:p w14:paraId="30978BFF" w14:textId="77777777" w:rsidR="00AA5D17" w:rsidRPr="00403EF5" w:rsidRDefault="00AA5D17" w:rsidP="00403EF5">
                            <w:pPr>
                              <w:pStyle w:val="Footer"/>
                              <w:rPr>
                                <w:i/>
                                <w:sz w:val="20"/>
                                <w:szCs w:val="20"/>
                              </w:rPr>
                            </w:pPr>
                            <w:r w:rsidRPr="00403EF5">
                              <w:rPr>
                                <w:i/>
                                <w:sz w:val="20"/>
                                <w:szCs w:val="20"/>
                              </w:rPr>
                              <w:t>Johan Eltes, Cynergia</w:t>
                            </w:r>
                          </w:p>
                          <w:p w14:paraId="40E27A0C" w14:textId="77777777" w:rsidR="00AA5D17" w:rsidRPr="00403EF5" w:rsidRDefault="00AA5D17" w:rsidP="00403EF5">
                            <w:pPr>
                              <w:pStyle w:val="Footer"/>
                              <w:rPr>
                                <w:i/>
                                <w:sz w:val="20"/>
                                <w:szCs w:val="20"/>
                              </w:rPr>
                            </w:pPr>
                            <w:r w:rsidRPr="00403EF5">
                              <w:rPr>
                                <w:i/>
                                <w:sz w:val="20"/>
                                <w:szCs w:val="20"/>
                              </w:rPr>
                              <w:t>Lennart Eriksson, CeHis</w:t>
                            </w:r>
                          </w:p>
                          <w:p w14:paraId="4B70F1FB" w14:textId="77777777" w:rsidR="00AA5D17" w:rsidRPr="00403EF5" w:rsidRDefault="00AA5D17" w:rsidP="00403EF5">
                            <w:pPr>
                              <w:pStyle w:val="Footer"/>
                              <w:rPr>
                                <w:i/>
                                <w:sz w:val="20"/>
                                <w:szCs w:val="20"/>
                              </w:rPr>
                            </w:pPr>
                            <w:r w:rsidRPr="00403EF5">
                              <w:rPr>
                                <w:i/>
                                <w:sz w:val="20"/>
                                <w:szCs w:val="20"/>
                              </w:rPr>
                              <w:t>Björn Skeppner, Inera</w:t>
                            </w:r>
                          </w:p>
                          <w:p w14:paraId="46FFF8EF" w14:textId="77777777" w:rsidR="00AA5D17" w:rsidRPr="00403EF5" w:rsidRDefault="00AA5D17" w:rsidP="00403EF5">
                            <w:pPr>
                              <w:pStyle w:val="Footer"/>
                              <w:rPr>
                                <w:i/>
                                <w:sz w:val="20"/>
                                <w:szCs w:val="20"/>
                              </w:rPr>
                            </w:pPr>
                            <w:r w:rsidRPr="00403EF5">
                              <w:rPr>
                                <w:i/>
                                <w:sz w:val="20"/>
                                <w:szCs w:val="20"/>
                              </w:rPr>
                              <w:t>Thomas Slitberg, Mawell</w:t>
                            </w:r>
                          </w:p>
                          <w:p w14:paraId="64FDBEFD" w14:textId="77777777" w:rsidR="00AA5D17" w:rsidRPr="00403EF5" w:rsidRDefault="00AA5D17" w:rsidP="00403EF5">
                            <w:pPr>
                              <w:pStyle w:val="Footer"/>
                              <w:rPr>
                                <w:i/>
                                <w:sz w:val="20"/>
                                <w:szCs w:val="20"/>
                              </w:rPr>
                            </w:pPr>
                            <w:r w:rsidRPr="00403EF5">
                              <w:rPr>
                                <w:i/>
                                <w:sz w:val="20"/>
                                <w:szCs w:val="20"/>
                              </w:rPr>
                              <w:t>Björn Strihagen, Inera</w:t>
                            </w:r>
                          </w:p>
                          <w:p w14:paraId="7594EBC4" w14:textId="77777777" w:rsidR="00AA5D17" w:rsidRPr="00403EF5" w:rsidRDefault="00AA5D17" w:rsidP="00403EF5">
                            <w:pPr>
                              <w:pStyle w:val="Footer"/>
                              <w:rPr>
                                <w:i/>
                                <w:sz w:val="20"/>
                                <w:szCs w:val="20"/>
                              </w:rPr>
                            </w:pPr>
                            <w:r w:rsidRPr="00403EF5">
                              <w:rPr>
                                <w:i/>
                                <w:sz w:val="20"/>
                                <w:szCs w:val="20"/>
                              </w:rPr>
                              <w:t>Fredrik Ström, Mawell</w:t>
                            </w:r>
                          </w:p>
                          <w:p w14:paraId="6D25A1B5" w14:textId="77777777" w:rsidR="00AA5D17" w:rsidRDefault="00AA5D17" w:rsidP="00403EF5">
                            <w:pPr>
                              <w:pStyle w:val="Footer"/>
                              <w:rPr>
                                <w:i/>
                                <w:sz w:val="20"/>
                                <w:szCs w:val="20"/>
                              </w:rPr>
                            </w:pPr>
                            <w:r w:rsidRPr="00403EF5">
                              <w:rPr>
                                <w:i/>
                                <w:sz w:val="20"/>
                                <w:szCs w:val="20"/>
                              </w:rPr>
                              <w:t>Björn Genfors, Mawell</w:t>
                            </w:r>
                          </w:p>
                          <w:p w14:paraId="323465AB" w14:textId="2B4C0B41" w:rsidR="00AA5D17" w:rsidRPr="00403EF5" w:rsidRDefault="00AA5D17" w:rsidP="00403EF5">
                            <w:pPr>
                              <w:pStyle w:val="Footer"/>
                              <w:rPr>
                                <w:i/>
                                <w:sz w:val="20"/>
                                <w:szCs w:val="20"/>
                              </w:rPr>
                            </w:pPr>
                            <w:r>
                              <w:rPr>
                                <w:i/>
                                <w:sz w:val="20"/>
                                <w:szCs w:val="20"/>
                              </w:rPr>
                              <w:t>Khaled Daham, Callista</w:t>
                            </w:r>
                          </w:p>
                          <w:p w14:paraId="57B97EFC" w14:textId="77777777" w:rsidR="00AA5D17" w:rsidRPr="00403EF5" w:rsidRDefault="00AA5D17" w:rsidP="00403EF5">
                            <w:pPr>
                              <w:pStyle w:val="Footer"/>
                              <w:rPr>
                                <w:i/>
                                <w:sz w:val="20"/>
                                <w:szCs w:val="20"/>
                              </w:rPr>
                            </w:pPr>
                          </w:p>
                          <w:p w14:paraId="0249687C" w14:textId="77777777" w:rsidR="00AA5D17" w:rsidRPr="00403EF5" w:rsidRDefault="00AA5D17" w:rsidP="00403EF5">
                            <w:pPr>
                              <w:pStyle w:val="Footer"/>
                              <w:rPr>
                                <w:i/>
                                <w:sz w:val="20"/>
                                <w:szCs w:val="20"/>
                              </w:rPr>
                            </w:pPr>
                            <w:r w:rsidRPr="00403EF5">
                              <w:rPr>
                                <w:i/>
                                <w:sz w:val="20"/>
                                <w:szCs w:val="20"/>
                              </w:rPr>
                              <w:t>Projektledning:</w:t>
                            </w:r>
                          </w:p>
                          <w:p w14:paraId="553A15D7" w14:textId="77777777" w:rsidR="00AA5D17" w:rsidRPr="00403EF5" w:rsidRDefault="00AA5D17" w:rsidP="00403EF5">
                            <w:pPr>
                              <w:pStyle w:val="Footer"/>
                              <w:rPr>
                                <w:i/>
                                <w:sz w:val="20"/>
                                <w:szCs w:val="20"/>
                              </w:rPr>
                            </w:pPr>
                          </w:p>
                          <w:p w14:paraId="3064CD2C" w14:textId="77777777" w:rsidR="00AA5D17" w:rsidRDefault="00AA5D17" w:rsidP="00403EF5">
                            <w:pPr>
                              <w:pStyle w:val="Footer"/>
                              <w:rPr>
                                <w:i/>
                                <w:sz w:val="20"/>
                                <w:szCs w:val="20"/>
                              </w:rPr>
                            </w:pPr>
                            <w:r w:rsidRPr="00403EF5">
                              <w:rPr>
                                <w:i/>
                                <w:sz w:val="20"/>
                                <w:szCs w:val="20"/>
                              </w:rPr>
                              <w:t>Johan Eltes, Cynergia</w:t>
                            </w:r>
                          </w:p>
                          <w:p w14:paraId="14186203" w14:textId="0674C849" w:rsidR="00AA5D17" w:rsidRPr="00403EF5" w:rsidRDefault="00AA5D17" w:rsidP="00403EF5">
                            <w:pPr>
                              <w:pStyle w:val="Footer"/>
                              <w:rPr>
                                <w:i/>
                                <w:sz w:val="20"/>
                                <w:szCs w:val="20"/>
                              </w:rPr>
                            </w:pPr>
                            <w:r>
                              <w:rPr>
                                <w:i/>
                                <w:sz w:val="20"/>
                                <w:szCs w:val="20"/>
                              </w:rPr>
                              <w:t>Marcus Claus, Mawell</w:t>
                            </w:r>
                          </w:p>
                          <w:p w14:paraId="3DE95755" w14:textId="77777777" w:rsidR="00AA5D17" w:rsidRPr="00861A25" w:rsidRDefault="00AA5D17"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AA5D17" w:rsidRPr="004255A2" w:rsidRDefault="00AA5D17" w:rsidP="004255A2">
                      <w:r w:rsidRPr="004255A2">
                        <w:t>I arbetet har följande personer deltagit:</w:t>
                      </w:r>
                    </w:p>
                    <w:p w14:paraId="33ABAB67" w14:textId="77777777" w:rsidR="00AA5D17" w:rsidRDefault="00AA5D17" w:rsidP="007E47C0"/>
                    <w:p w14:paraId="5BDB7093" w14:textId="77777777" w:rsidR="00AA5D17" w:rsidRDefault="00AA5D17" w:rsidP="004255A2">
                      <w:r w:rsidRPr="004255A2">
                        <w:rPr>
                          <w:szCs w:val="20"/>
                        </w:rPr>
                        <w:t>Tjänstedomänansvarig</w:t>
                      </w:r>
                      <w:r w:rsidRPr="00FE3AAD">
                        <w:t>:</w:t>
                      </w:r>
                    </w:p>
                    <w:p w14:paraId="0C7A8F4C" w14:textId="77777777" w:rsidR="00AA5D17" w:rsidRPr="00FE3AAD" w:rsidRDefault="00AA5D17" w:rsidP="004255A2"/>
                    <w:p w14:paraId="54D80C8F" w14:textId="0E8183DD" w:rsidR="00AA5D17" w:rsidRDefault="00AA5D17" w:rsidP="004255A2">
                      <w:pPr>
                        <w:rPr>
                          <w:i/>
                        </w:rPr>
                      </w:pPr>
                      <w:r>
                        <w:t>Marcus Claus, Mawell</w:t>
                      </w:r>
                    </w:p>
                    <w:p w14:paraId="7F669B65" w14:textId="77777777" w:rsidR="00AA5D17" w:rsidRPr="00FE3AAD" w:rsidRDefault="00AA5D17" w:rsidP="007E47C0">
                      <w:pPr>
                        <w:rPr>
                          <w:i/>
                        </w:rPr>
                      </w:pPr>
                    </w:p>
                    <w:p w14:paraId="1E645C8B" w14:textId="4595BE96" w:rsidR="00AA5D17" w:rsidRDefault="00AA5D17" w:rsidP="004255A2">
                      <w:r w:rsidRPr="009B4414">
                        <w:t>Projektgrupp</w:t>
                      </w:r>
                      <w:r>
                        <w:t xml:space="preserve"> 2012-12-03 - :</w:t>
                      </w:r>
                    </w:p>
                    <w:p w14:paraId="0B3EF4E0" w14:textId="77777777" w:rsidR="00AA5D17" w:rsidRPr="009B4414" w:rsidRDefault="00AA5D17" w:rsidP="004255A2"/>
                    <w:p w14:paraId="36DA6FDD" w14:textId="77777777" w:rsidR="00AA5D17" w:rsidRPr="00403EF5" w:rsidRDefault="00AA5D17" w:rsidP="00403EF5">
                      <w:pPr>
                        <w:pStyle w:val="Footer"/>
                        <w:rPr>
                          <w:i/>
                          <w:sz w:val="20"/>
                          <w:szCs w:val="20"/>
                        </w:rPr>
                      </w:pPr>
                      <w:r w:rsidRPr="00403EF5">
                        <w:rPr>
                          <w:i/>
                          <w:sz w:val="20"/>
                          <w:szCs w:val="20"/>
                        </w:rPr>
                        <w:t>Maria Andersson de Vicente, Mawell</w:t>
                      </w:r>
                    </w:p>
                    <w:p w14:paraId="750247C0" w14:textId="77777777" w:rsidR="00AA5D17" w:rsidRPr="00403EF5" w:rsidRDefault="00AA5D17" w:rsidP="00403EF5">
                      <w:pPr>
                        <w:pStyle w:val="Footer"/>
                        <w:rPr>
                          <w:i/>
                          <w:sz w:val="20"/>
                          <w:szCs w:val="20"/>
                        </w:rPr>
                      </w:pPr>
                      <w:r w:rsidRPr="00403EF5">
                        <w:rPr>
                          <w:i/>
                          <w:sz w:val="20"/>
                          <w:szCs w:val="20"/>
                        </w:rPr>
                        <w:t>Marco De Luca, De Luca Consulting</w:t>
                      </w:r>
                    </w:p>
                    <w:p w14:paraId="7387821D" w14:textId="77777777" w:rsidR="00AA5D17" w:rsidRPr="00403EF5" w:rsidRDefault="00AA5D17" w:rsidP="00403EF5">
                      <w:pPr>
                        <w:pStyle w:val="Footer"/>
                        <w:rPr>
                          <w:i/>
                          <w:sz w:val="20"/>
                          <w:szCs w:val="20"/>
                        </w:rPr>
                      </w:pPr>
                      <w:r w:rsidRPr="00403EF5">
                        <w:rPr>
                          <w:i/>
                          <w:sz w:val="20"/>
                          <w:szCs w:val="20"/>
                        </w:rPr>
                        <w:t>Magnus Ekstrand, Callista</w:t>
                      </w:r>
                    </w:p>
                    <w:p w14:paraId="30978BFF" w14:textId="77777777" w:rsidR="00AA5D17" w:rsidRPr="00403EF5" w:rsidRDefault="00AA5D17" w:rsidP="00403EF5">
                      <w:pPr>
                        <w:pStyle w:val="Footer"/>
                        <w:rPr>
                          <w:i/>
                          <w:sz w:val="20"/>
                          <w:szCs w:val="20"/>
                        </w:rPr>
                      </w:pPr>
                      <w:r w:rsidRPr="00403EF5">
                        <w:rPr>
                          <w:i/>
                          <w:sz w:val="20"/>
                          <w:szCs w:val="20"/>
                        </w:rPr>
                        <w:t>Johan Eltes, Cynergia</w:t>
                      </w:r>
                    </w:p>
                    <w:p w14:paraId="40E27A0C" w14:textId="77777777" w:rsidR="00AA5D17" w:rsidRPr="00403EF5" w:rsidRDefault="00AA5D17" w:rsidP="00403EF5">
                      <w:pPr>
                        <w:pStyle w:val="Footer"/>
                        <w:rPr>
                          <w:i/>
                          <w:sz w:val="20"/>
                          <w:szCs w:val="20"/>
                        </w:rPr>
                      </w:pPr>
                      <w:r w:rsidRPr="00403EF5">
                        <w:rPr>
                          <w:i/>
                          <w:sz w:val="20"/>
                          <w:szCs w:val="20"/>
                        </w:rPr>
                        <w:t>Lennart Eriksson, CeHis</w:t>
                      </w:r>
                    </w:p>
                    <w:p w14:paraId="4B70F1FB" w14:textId="77777777" w:rsidR="00AA5D17" w:rsidRPr="00403EF5" w:rsidRDefault="00AA5D17" w:rsidP="00403EF5">
                      <w:pPr>
                        <w:pStyle w:val="Footer"/>
                        <w:rPr>
                          <w:i/>
                          <w:sz w:val="20"/>
                          <w:szCs w:val="20"/>
                        </w:rPr>
                      </w:pPr>
                      <w:r w:rsidRPr="00403EF5">
                        <w:rPr>
                          <w:i/>
                          <w:sz w:val="20"/>
                          <w:szCs w:val="20"/>
                        </w:rPr>
                        <w:t>Björn Skeppner, Inera</w:t>
                      </w:r>
                    </w:p>
                    <w:p w14:paraId="46FFF8EF" w14:textId="77777777" w:rsidR="00AA5D17" w:rsidRPr="00403EF5" w:rsidRDefault="00AA5D17" w:rsidP="00403EF5">
                      <w:pPr>
                        <w:pStyle w:val="Footer"/>
                        <w:rPr>
                          <w:i/>
                          <w:sz w:val="20"/>
                          <w:szCs w:val="20"/>
                        </w:rPr>
                      </w:pPr>
                      <w:r w:rsidRPr="00403EF5">
                        <w:rPr>
                          <w:i/>
                          <w:sz w:val="20"/>
                          <w:szCs w:val="20"/>
                        </w:rPr>
                        <w:t>Thomas Slitberg, Mawell</w:t>
                      </w:r>
                    </w:p>
                    <w:p w14:paraId="64FDBEFD" w14:textId="77777777" w:rsidR="00AA5D17" w:rsidRPr="00403EF5" w:rsidRDefault="00AA5D17" w:rsidP="00403EF5">
                      <w:pPr>
                        <w:pStyle w:val="Footer"/>
                        <w:rPr>
                          <w:i/>
                          <w:sz w:val="20"/>
                          <w:szCs w:val="20"/>
                        </w:rPr>
                      </w:pPr>
                      <w:r w:rsidRPr="00403EF5">
                        <w:rPr>
                          <w:i/>
                          <w:sz w:val="20"/>
                          <w:szCs w:val="20"/>
                        </w:rPr>
                        <w:t>Björn Strihagen, Inera</w:t>
                      </w:r>
                    </w:p>
                    <w:p w14:paraId="7594EBC4" w14:textId="77777777" w:rsidR="00AA5D17" w:rsidRPr="00403EF5" w:rsidRDefault="00AA5D17" w:rsidP="00403EF5">
                      <w:pPr>
                        <w:pStyle w:val="Footer"/>
                        <w:rPr>
                          <w:i/>
                          <w:sz w:val="20"/>
                          <w:szCs w:val="20"/>
                        </w:rPr>
                      </w:pPr>
                      <w:r w:rsidRPr="00403EF5">
                        <w:rPr>
                          <w:i/>
                          <w:sz w:val="20"/>
                          <w:szCs w:val="20"/>
                        </w:rPr>
                        <w:t>Fredrik Ström, Mawell</w:t>
                      </w:r>
                    </w:p>
                    <w:p w14:paraId="6D25A1B5" w14:textId="77777777" w:rsidR="00AA5D17" w:rsidRDefault="00AA5D17" w:rsidP="00403EF5">
                      <w:pPr>
                        <w:pStyle w:val="Footer"/>
                        <w:rPr>
                          <w:i/>
                          <w:sz w:val="20"/>
                          <w:szCs w:val="20"/>
                        </w:rPr>
                      </w:pPr>
                      <w:r w:rsidRPr="00403EF5">
                        <w:rPr>
                          <w:i/>
                          <w:sz w:val="20"/>
                          <w:szCs w:val="20"/>
                        </w:rPr>
                        <w:t>Björn Genfors, Mawell</w:t>
                      </w:r>
                    </w:p>
                    <w:p w14:paraId="323465AB" w14:textId="2B4C0B41" w:rsidR="00AA5D17" w:rsidRPr="00403EF5" w:rsidRDefault="00AA5D17" w:rsidP="00403EF5">
                      <w:pPr>
                        <w:pStyle w:val="Footer"/>
                        <w:rPr>
                          <w:i/>
                          <w:sz w:val="20"/>
                          <w:szCs w:val="20"/>
                        </w:rPr>
                      </w:pPr>
                      <w:r>
                        <w:rPr>
                          <w:i/>
                          <w:sz w:val="20"/>
                          <w:szCs w:val="20"/>
                        </w:rPr>
                        <w:t>Khaled Daham, Callista</w:t>
                      </w:r>
                    </w:p>
                    <w:p w14:paraId="57B97EFC" w14:textId="77777777" w:rsidR="00AA5D17" w:rsidRPr="00403EF5" w:rsidRDefault="00AA5D17" w:rsidP="00403EF5">
                      <w:pPr>
                        <w:pStyle w:val="Footer"/>
                        <w:rPr>
                          <w:i/>
                          <w:sz w:val="20"/>
                          <w:szCs w:val="20"/>
                        </w:rPr>
                      </w:pPr>
                    </w:p>
                    <w:p w14:paraId="0249687C" w14:textId="77777777" w:rsidR="00AA5D17" w:rsidRPr="00403EF5" w:rsidRDefault="00AA5D17" w:rsidP="00403EF5">
                      <w:pPr>
                        <w:pStyle w:val="Footer"/>
                        <w:rPr>
                          <w:i/>
                          <w:sz w:val="20"/>
                          <w:szCs w:val="20"/>
                        </w:rPr>
                      </w:pPr>
                      <w:r w:rsidRPr="00403EF5">
                        <w:rPr>
                          <w:i/>
                          <w:sz w:val="20"/>
                          <w:szCs w:val="20"/>
                        </w:rPr>
                        <w:t>Projektledning:</w:t>
                      </w:r>
                    </w:p>
                    <w:p w14:paraId="553A15D7" w14:textId="77777777" w:rsidR="00AA5D17" w:rsidRPr="00403EF5" w:rsidRDefault="00AA5D17" w:rsidP="00403EF5">
                      <w:pPr>
                        <w:pStyle w:val="Footer"/>
                        <w:rPr>
                          <w:i/>
                          <w:sz w:val="20"/>
                          <w:szCs w:val="20"/>
                        </w:rPr>
                      </w:pPr>
                    </w:p>
                    <w:p w14:paraId="3064CD2C" w14:textId="77777777" w:rsidR="00AA5D17" w:rsidRDefault="00AA5D17" w:rsidP="00403EF5">
                      <w:pPr>
                        <w:pStyle w:val="Footer"/>
                        <w:rPr>
                          <w:i/>
                          <w:sz w:val="20"/>
                          <w:szCs w:val="20"/>
                        </w:rPr>
                      </w:pPr>
                      <w:r w:rsidRPr="00403EF5">
                        <w:rPr>
                          <w:i/>
                          <w:sz w:val="20"/>
                          <w:szCs w:val="20"/>
                        </w:rPr>
                        <w:t>Johan Eltes, Cynergia</w:t>
                      </w:r>
                    </w:p>
                    <w:p w14:paraId="14186203" w14:textId="0674C849" w:rsidR="00AA5D17" w:rsidRPr="00403EF5" w:rsidRDefault="00AA5D17" w:rsidP="00403EF5">
                      <w:pPr>
                        <w:pStyle w:val="Footer"/>
                        <w:rPr>
                          <w:i/>
                          <w:sz w:val="20"/>
                          <w:szCs w:val="20"/>
                        </w:rPr>
                      </w:pPr>
                      <w:r>
                        <w:rPr>
                          <w:i/>
                          <w:sz w:val="20"/>
                          <w:szCs w:val="20"/>
                        </w:rPr>
                        <w:t>Marcus Claus, Mawell</w:t>
                      </w:r>
                    </w:p>
                    <w:p w14:paraId="3DE95755" w14:textId="77777777" w:rsidR="00AA5D17" w:rsidRPr="00861A25" w:rsidRDefault="00AA5D17"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12" w:name="_Toc198086678"/>
      <w:bookmarkStart w:id="13" w:name="_Toc224960918"/>
      <w:bookmarkStart w:id="14" w:name="_Toc357754844"/>
      <w:bookmarkStart w:id="15" w:name="_Toc381193975"/>
      <w:bookmarkStart w:id="16" w:name="_Toc163300578"/>
      <w:bookmarkStart w:id="17" w:name="_Toc163300880"/>
      <w:bookmarkStart w:id="18" w:name="_Toc198366954"/>
      <w:r>
        <w:lastRenderedPageBreak/>
        <w:t>Versionsinformation</w:t>
      </w:r>
      <w:bookmarkEnd w:id="12"/>
      <w:bookmarkEnd w:id="13"/>
      <w:bookmarkEnd w:id="14"/>
      <w:bookmarkEnd w:id="15"/>
    </w:p>
    <w:p w14:paraId="6810B110" w14:textId="58575EF5" w:rsidR="007E47C0" w:rsidRDefault="007E47C0" w:rsidP="007E47C0">
      <w:r>
        <w:t xml:space="preserve">Denna revision av tjänstekontraktsbeskrivningen handlar om version </w:t>
      </w:r>
      <w:fldSimple w:instr=" DOCPROPERTY  &quot;Version_1&quot; \* MERGEFORMAT ">
        <w:r w:rsidR="00ED35D0" w:rsidRPr="00ED35D0">
          <w:rPr>
            <w:b/>
            <w:color w:val="76923C" w:themeColor="accent3" w:themeShade="BF"/>
          </w:rPr>
          <w:t>1</w:t>
        </w:r>
      </w:fldSimple>
      <w:r>
        <w:t>.</w:t>
      </w:r>
      <w:fldSimple w:instr=" DOCPROPERTY &quot;Version_2&quot; \* MERGEFORMAT ">
        <w:r w:rsidR="00ED35D0" w:rsidRPr="00ED35D0">
          <w:rPr>
            <w:b/>
            <w:color w:val="76923C" w:themeColor="accent3" w:themeShade="BF"/>
          </w:rPr>
          <w:t>0</w:t>
        </w:r>
      </w:fldSimple>
      <w:r>
        <w:t>.</w:t>
      </w:r>
      <w:fldSimple w:instr=" DOCPROPERTY &quot;Version_3&quot; \* MERGEFORMAT ">
        <w:r w:rsidR="00ED35D0" w:rsidRPr="00ED35D0">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Heading2"/>
      </w:pPr>
      <w:bookmarkStart w:id="19" w:name="_Toc357754845"/>
      <w:bookmarkStart w:id="20" w:name="_Toc381193976"/>
      <w:bookmarkStart w:id="21" w:name="_Toc163300882"/>
      <w:r>
        <w:t xml:space="preserve">Version </w:t>
      </w:r>
      <w:r w:rsidR="00250E71">
        <w:t>2</w:t>
      </w:r>
      <w:r>
        <w:t>.</w:t>
      </w:r>
      <w:r w:rsidR="00225BB4">
        <w:t>1</w:t>
      </w:r>
      <w:r>
        <w:t>.</w:t>
      </w:r>
      <w:bookmarkEnd w:id="19"/>
      <w:r w:rsidR="00225BB4">
        <w:t>1</w:t>
      </w:r>
      <w:bookmarkEnd w:id="20"/>
    </w:p>
    <w:p w14:paraId="4C91F4A8" w14:textId="77777777" w:rsidR="007E47C0" w:rsidRPr="00A568B0" w:rsidRDefault="007E47C0" w:rsidP="007E47C0">
      <w:pPr>
        <w:pStyle w:val="Heading3"/>
      </w:pPr>
      <w:bookmarkStart w:id="22" w:name="_Toc381193977"/>
      <w:r w:rsidRPr="00A568B0">
        <w:t>Oförändrade tjänstekontrakt</w:t>
      </w:r>
      <w:bookmarkEnd w:id="22"/>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Heading3"/>
      </w:pPr>
      <w:bookmarkStart w:id="23" w:name="_Toc381193978"/>
      <w:r w:rsidRPr="00A568B0">
        <w:t>Nya tjänstekontrakt</w:t>
      </w:r>
      <w:bookmarkEnd w:id="23"/>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Heading3"/>
      </w:pPr>
      <w:bookmarkStart w:id="24" w:name="_Toc381193979"/>
      <w:r w:rsidRPr="00A568B0">
        <w:t>Förändrade tjänstekontrakt</w:t>
      </w:r>
      <w:bookmarkEnd w:id="24"/>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Heading3"/>
      </w:pPr>
      <w:bookmarkStart w:id="25" w:name="_Toc381193980"/>
      <w:r w:rsidRPr="00A568B0">
        <w:t>Utgångna tjänstekontrakt</w:t>
      </w:r>
      <w:bookmarkEnd w:id="25"/>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26" w:name="_Toc357754846"/>
      <w:bookmarkStart w:id="27" w:name="_Toc381193981"/>
      <w:r w:rsidRPr="00A568B0">
        <w:t>Version tidigare</w:t>
      </w:r>
      <w:bookmarkEnd w:id="26"/>
      <w:bookmarkEnd w:id="27"/>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odyText"/>
      </w:pPr>
    </w:p>
    <w:p w14:paraId="26710A0D" w14:textId="77777777" w:rsidR="003164EA" w:rsidRPr="001D07CD" w:rsidRDefault="003164EA">
      <w:pPr>
        <w:spacing w:line="240" w:lineRule="auto"/>
        <w:rPr>
          <w:rFonts w:eastAsia="Times New Roman"/>
          <w:bCs/>
          <w:sz w:val="30"/>
          <w:szCs w:val="28"/>
        </w:rPr>
      </w:pPr>
      <w:bookmarkStart w:id="28" w:name="_Toc357754847"/>
      <w:bookmarkEnd w:id="21"/>
      <w:r>
        <w:br w:type="page"/>
      </w:r>
    </w:p>
    <w:p w14:paraId="0CB18193" w14:textId="1E8D1BD2" w:rsidR="007E47C0" w:rsidRDefault="007E47C0" w:rsidP="007E47C0">
      <w:pPr>
        <w:pStyle w:val="Heading1"/>
      </w:pPr>
      <w:bookmarkStart w:id="29" w:name="_Toc381193982"/>
      <w:r>
        <w:lastRenderedPageBreak/>
        <w:t>Tjänstedomänens arkitektur</w:t>
      </w:r>
      <w:bookmarkEnd w:id="28"/>
      <w:bookmarkEnd w:id="29"/>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30" w:name="_Toc357754848"/>
      <w:bookmarkStart w:id="31" w:name="_Toc381193983"/>
      <w:r>
        <w:t>Flöden</w:t>
      </w:r>
      <w:bookmarkEnd w:id="30"/>
      <w:bookmarkEnd w:id="31"/>
    </w:p>
    <w:p w14:paraId="706E99D0" w14:textId="46F4C803" w:rsidR="007E47C0" w:rsidRPr="006D487E" w:rsidRDefault="006D487E" w:rsidP="007E47C0">
      <w:pPr>
        <w:pStyle w:val="Heading3"/>
      </w:pPr>
      <w:bookmarkStart w:id="32" w:name="_Toc381193984"/>
      <w:r w:rsidRPr="006D487E">
        <w:t>Vård- och omsorgsdokument</w:t>
      </w:r>
      <w:bookmarkEnd w:id="32"/>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33" w:name="_Toc381193985"/>
      <w:r w:rsidRPr="00F81A41">
        <w:t>Diagnos</w:t>
      </w:r>
      <w:bookmarkEnd w:id="33"/>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34" w:name="_Toc381193986"/>
      <w:r w:rsidRPr="00F81A41">
        <w:t>Uppmärksamhetsinformation</w:t>
      </w:r>
      <w:bookmarkEnd w:id="34"/>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35" w:name="_Toc381193987"/>
      <w:r>
        <w:t>Obligatoriska kontrakt</w:t>
      </w:r>
      <w:bookmarkEnd w:id="35"/>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36" w:name="_Toc357754849"/>
      <w:bookmarkStart w:id="37" w:name="_Toc374962621"/>
      <w:bookmarkStart w:id="38" w:name="_Toc381193988"/>
      <w:bookmarkStart w:id="39" w:name="_Toc374962622"/>
      <w:r w:rsidRPr="00F83C47">
        <w:t>Adressering</w:t>
      </w:r>
      <w:bookmarkEnd w:id="36"/>
      <w:bookmarkEnd w:id="37"/>
      <w:bookmarkEnd w:id="38"/>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40" w:name="_Toc379448230"/>
      <w:bookmarkStart w:id="41" w:name="_Toc379809729"/>
      <w:bookmarkStart w:id="42" w:name="_Toc379448231"/>
      <w:bookmarkStart w:id="43" w:name="_Toc379809730"/>
      <w:bookmarkStart w:id="44" w:name="_Toc379448232"/>
      <w:bookmarkStart w:id="45" w:name="_Toc379809731"/>
      <w:bookmarkStart w:id="46" w:name="_Toc379448233"/>
      <w:bookmarkStart w:id="47" w:name="_Toc379809732"/>
      <w:bookmarkStart w:id="48" w:name="_Toc379448234"/>
      <w:bookmarkStart w:id="49" w:name="_Toc379809733"/>
      <w:bookmarkStart w:id="50" w:name="_Toc379448235"/>
      <w:bookmarkStart w:id="51" w:name="_Toc379809734"/>
      <w:bookmarkStart w:id="52" w:name="_Toc379448236"/>
      <w:bookmarkStart w:id="53" w:name="_Toc379809735"/>
      <w:bookmarkStart w:id="54" w:name="_Toc379448237"/>
      <w:bookmarkStart w:id="55" w:name="_Toc379809736"/>
      <w:bookmarkStart w:id="56" w:name="_Toc379448238"/>
      <w:bookmarkStart w:id="57" w:name="_Toc379809737"/>
      <w:bookmarkStart w:id="58" w:name="_Toc379448239"/>
      <w:bookmarkStart w:id="59" w:name="_Toc379809738"/>
      <w:bookmarkStart w:id="60" w:name="_Toc379448240"/>
      <w:bookmarkStart w:id="61" w:name="_Toc379809739"/>
      <w:bookmarkStart w:id="62" w:name="_Toc379448241"/>
      <w:bookmarkStart w:id="63" w:name="_Toc379809740"/>
      <w:bookmarkStart w:id="64" w:name="_Toc379448242"/>
      <w:bookmarkStart w:id="65" w:name="_Toc379809741"/>
      <w:bookmarkStart w:id="66" w:name="_Toc379448243"/>
      <w:bookmarkStart w:id="67" w:name="_Toc379809742"/>
      <w:bookmarkStart w:id="68" w:name="_Toc379448244"/>
      <w:bookmarkStart w:id="69" w:name="_Toc379809743"/>
      <w:bookmarkStart w:id="70" w:name="_Toc379448245"/>
      <w:bookmarkStart w:id="71" w:name="_Toc379809744"/>
      <w:bookmarkStart w:id="72" w:name="_Toc227077992"/>
      <w:bookmarkStart w:id="73" w:name="_Toc374962625"/>
      <w:bookmarkStart w:id="74" w:name="_Toc38119398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DF207A">
        <w:t>Sammanfattning av adresseringsmodell</w:t>
      </w:r>
      <w:bookmarkEnd w:id="72"/>
      <w:bookmarkEnd w:id="73"/>
      <w:bookmarkEnd w:id="74"/>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75" w:name="_Toc357754850"/>
      <w:bookmarkStart w:id="76" w:name="_Toc374962626"/>
      <w:bookmarkStart w:id="77" w:name="_Toc381193990"/>
      <w:r w:rsidRPr="00E146AE">
        <w:t>Aggregering och engagemangsindex</w:t>
      </w:r>
      <w:bookmarkEnd w:id="75"/>
      <w:bookmarkEnd w:id="76"/>
      <w:bookmarkEnd w:id="77"/>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78" w:name="_Toc224960921"/>
      <w:bookmarkStart w:id="79" w:name="_Toc357754852"/>
      <w:r>
        <w:br w:type="page"/>
      </w:r>
    </w:p>
    <w:p w14:paraId="1D3E811B" w14:textId="75A91957" w:rsidR="007E47C0" w:rsidRDefault="007E47C0" w:rsidP="007E47C0">
      <w:pPr>
        <w:pStyle w:val="Heading1"/>
      </w:pPr>
      <w:bookmarkStart w:id="80" w:name="_Toc381193991"/>
      <w:r>
        <w:lastRenderedPageBreak/>
        <w:t>Tjänstedomänens krav och regler</w:t>
      </w:r>
      <w:bookmarkEnd w:id="78"/>
      <w:bookmarkEnd w:id="79"/>
      <w:bookmarkEnd w:id="80"/>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81" w:name="_Toc244018071"/>
      <w:bookmarkStart w:id="82" w:name="_Toc374962628"/>
      <w:bookmarkStart w:id="83" w:name="_Toc381193992"/>
      <w:r w:rsidRPr="00A0151E">
        <w:t>Uppdatering</w:t>
      </w:r>
      <w:r>
        <w:t xml:space="preserve"> av </w:t>
      </w:r>
      <w:r w:rsidRPr="00435396">
        <w:t>engagemangsindex</w:t>
      </w:r>
      <w:bookmarkEnd w:id="81"/>
      <w:bookmarkEnd w:id="82"/>
      <w:bookmarkEnd w:id="83"/>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5DCF32D0" w:rsidR="00B72500" w:rsidRDefault="00B72500" w:rsidP="00B72500">
      <w:r>
        <w:t>urn:riv:itintegration:engagementindex:GetUpdatesResponder:1 (”indexpull”)</w:t>
      </w:r>
      <w:r w:rsidR="00F2687E">
        <w:t>.</w:t>
      </w:r>
    </w:p>
    <w:p w14:paraId="3E124433" w14:textId="77777777" w:rsidR="00F2687E" w:rsidRDefault="00F2687E" w:rsidP="00B72500"/>
    <w:p w14:paraId="0E95BEFF" w14:textId="77777777" w:rsidR="00B72500" w:rsidRDefault="00B72500" w:rsidP="00B72500">
      <w:r>
        <w:t>Ladda hem Engagemangsindex WSDL, scheman och tjänstekontraktsbeskrivning för detaljer.</w:t>
      </w:r>
    </w:p>
    <w:p w14:paraId="70DD510B" w14:textId="77777777" w:rsidR="00F2687E" w:rsidRDefault="00F2687E" w:rsidP="00B72500"/>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67A532A6" w:rsidR="00B72500" w:rsidRPr="00E146AE" w:rsidRDefault="001F51E0" w:rsidP="00D728C5">
            <w:r>
              <w:t>”NA” – dvs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84" w:name="_Toc357754853"/>
      <w:bookmarkStart w:id="85" w:name="_Ref381192713"/>
      <w:bookmarkStart w:id="86" w:name="_Ref381192723"/>
      <w:bookmarkStart w:id="87" w:name="_Toc381193993"/>
      <w:r>
        <w:t>Informationssäkerhet och juridik</w:t>
      </w:r>
      <w:bookmarkEnd w:id="84"/>
      <w:bookmarkEnd w:id="85"/>
      <w:bookmarkEnd w:id="86"/>
      <w:bookmarkEnd w:id="87"/>
    </w:p>
    <w:p w14:paraId="21D095A9" w14:textId="77777777" w:rsidR="003F45DF" w:rsidRDefault="003F45DF" w:rsidP="003F45DF">
      <w:pPr>
        <w:pStyle w:val="Heading3"/>
      </w:pPr>
      <w:bookmarkStart w:id="88" w:name="_Toc374962630"/>
      <w:bookmarkStart w:id="89" w:name="_Toc381193994"/>
      <w:r>
        <w:t xml:space="preserve">Medarbetarens </w:t>
      </w:r>
      <w:r w:rsidRPr="004F0149">
        <w:t>direktåtkomst</w:t>
      </w:r>
      <w:bookmarkEnd w:id="88"/>
      <w:bookmarkEnd w:id="89"/>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r>
        <w:t>Patientdatalagen ställer också krav (via dess tolkning ”PDL-i-praktiken”</w:t>
      </w:r>
      <w:r w:rsidR="00F2687E">
        <w:t>; PDLiP</w:t>
      </w:r>
      <w:r>
        <w:t xml:space="preserve">) på att 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0" w:name="_Toc374962631"/>
      <w:bookmarkStart w:id="91" w:name="_Toc381193995"/>
      <w:r w:rsidRPr="003F45DF">
        <w:t>Patientens direktåtkomst</w:t>
      </w:r>
      <w:bookmarkEnd w:id="90"/>
      <w:bookmarkEnd w:id="91"/>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92" w:name="_Toc219337773"/>
      <w:bookmarkStart w:id="93" w:name="_Toc227077997"/>
      <w:bookmarkStart w:id="94" w:name="_Toc245231401"/>
      <w:bookmarkStart w:id="95" w:name="_Toc374962632"/>
      <w:bookmarkStart w:id="96" w:name="_Toc381193996"/>
      <w:r w:rsidRPr="00E146AE">
        <w:t>Generellt</w:t>
      </w:r>
      <w:bookmarkEnd w:id="92"/>
      <w:bookmarkEnd w:id="93"/>
      <w:bookmarkEnd w:id="94"/>
      <w:bookmarkEnd w:id="95"/>
      <w:bookmarkEnd w:id="96"/>
    </w:p>
    <w:p w14:paraId="48567F3E" w14:textId="77777777" w:rsidR="003F45DF" w:rsidRDefault="003F45DF" w:rsidP="003F45DF">
      <w:r w:rsidRPr="00E146AE">
        <w:t xml:space="preserve">Tjänsteproducenten ansvarar för att information endast lämnas ut till de tjänstekonsumenter som </w:t>
      </w:r>
      <w:commentRangeStart w:id="97"/>
      <w:r w:rsidRPr="00E146AE">
        <w:t xml:space="preserve">informationsägaren godkänt. Det är inte ett juridiskt krav, men tydliggörs här eftersom det avviker från T-boken i det att tjänsteplattformen då inte ansvarar för den tekniska åtkomstkontrollen </w:t>
      </w:r>
      <w:commentRangeEnd w:id="97"/>
      <w:r w:rsidR="00D4670E">
        <w:rPr>
          <w:rStyle w:val="CommentReference"/>
          <w:rFonts w:ascii="Arial" w:eastAsia="ヒラギノ角ゴ Pro W3" w:hAnsi="Arial"/>
          <w:i/>
          <w:color w:val="000000"/>
          <w:lang w:val="en-GB"/>
        </w:rPr>
        <w:commentReference w:id="97"/>
      </w:r>
      <w:r w:rsidRPr="00E146AE">
        <w:t>(ej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98" w:name="_Toc381193997"/>
      <w:r>
        <w:t>Icke funktionella krav</w:t>
      </w:r>
      <w:bookmarkEnd w:id="98"/>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99" w:name="_Toc381193998"/>
      <w:r>
        <w:t>SLA krav</w:t>
      </w:r>
      <w:bookmarkEnd w:id="99"/>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odyText"/>
      </w:pPr>
    </w:p>
    <w:p w14:paraId="7411275B" w14:textId="68019EDE" w:rsidR="00265F33" w:rsidRPr="003164EA" w:rsidRDefault="00265F33" w:rsidP="00C54F68">
      <w:pPr>
        <w:pStyle w:val="Heading3"/>
      </w:pPr>
      <w:bookmarkStart w:id="100" w:name="_Toc381193999"/>
      <w:r w:rsidRPr="003164EA">
        <w:t>Övriga krav</w:t>
      </w:r>
      <w:r w:rsidR="00982263" w:rsidRPr="003164EA">
        <w:t xml:space="preserve"> och regler</w:t>
      </w:r>
      <w:bookmarkEnd w:id="100"/>
    </w:p>
    <w:p w14:paraId="228B0185" w14:textId="4F7E38DE" w:rsidR="00982263" w:rsidRPr="00E146AE" w:rsidRDefault="00982263" w:rsidP="00982263">
      <w:pPr>
        <w:pStyle w:val="Heading4"/>
      </w:pPr>
      <w:r>
        <w:t>Gemensamma konsumentregler</w:t>
      </w:r>
    </w:p>
    <w:p w14:paraId="24D778F5" w14:textId="4654515A" w:rsidR="00982263" w:rsidRDefault="00982263" w:rsidP="00982263">
      <w:pPr>
        <w:pStyle w:val="BodyText"/>
        <w:ind w:right="119"/>
      </w:pPr>
      <w:r>
        <w:t>R1: Filtrera enligt flagga ”</w:t>
      </w:r>
      <w:r w:rsidR="00DF1CBC">
        <w:t>approvedForPatient</w:t>
      </w:r>
      <w:r>
        <w:t>”</w:t>
      </w:r>
    </w:p>
    <w:p w14:paraId="7948100A" w14:textId="77777777" w:rsidR="00982263" w:rsidRDefault="00982263" w:rsidP="00982263">
      <w:pPr>
        <w:pStyle w:val="BodyText"/>
        <w:ind w:right="119"/>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982263">
      <w:pPr>
        <w:pStyle w:val="Body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77777777" w:rsidR="00982263" w:rsidRPr="00BC5B0B" w:rsidRDefault="00982263" w:rsidP="00982263">
      <w:pPr>
        <w:pStyle w:val="BodyText"/>
        <w:ind w:right="119"/>
      </w:pPr>
      <w:commentRangeStart w:id="101"/>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ody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commentRangeEnd w:id="101"/>
    <w:p w14:paraId="537A34F5" w14:textId="6A9149D9" w:rsidR="00982263" w:rsidRPr="00E146AE" w:rsidRDefault="00ED35D0" w:rsidP="00982263">
      <w:pPr>
        <w:pStyle w:val="Heading4"/>
      </w:pPr>
      <w:r>
        <w:rPr>
          <w:rStyle w:val="CommentReference"/>
          <w:rFonts w:ascii="Arial" w:eastAsia="ヒラギノ角ゴ Pro W3" w:hAnsi="Arial"/>
          <w:bCs w:val="0"/>
          <w:i/>
          <w:iCs w:val="0"/>
          <w:color w:val="000000"/>
          <w:lang w:val="en-GB"/>
        </w:rPr>
        <w:lastRenderedPageBreak/>
        <w:commentReference w:id="101"/>
      </w:r>
      <w:r w:rsidR="00982263">
        <w:t>Tidszon för tidpunkter</w:t>
      </w:r>
    </w:p>
    <w:p w14:paraId="1CF10D9B" w14:textId="77777777" w:rsidR="00982263" w:rsidRDefault="00982263" w:rsidP="00982263">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102" w:name="_Toc357754854"/>
      <w:bookmarkStart w:id="103" w:name="_Toc381194000"/>
      <w:bookmarkStart w:id="104" w:name="_Toc224960922"/>
      <w:bookmarkStart w:id="105" w:name="_Toc357754855"/>
      <w:bookmarkEnd w:id="16"/>
      <w:bookmarkEnd w:id="17"/>
      <w:bookmarkEnd w:id="18"/>
      <w:r>
        <w:t>Felhantering</w:t>
      </w:r>
      <w:bookmarkEnd w:id="102"/>
      <w:bookmarkEnd w:id="103"/>
    </w:p>
    <w:p w14:paraId="2A097C2C" w14:textId="77777777" w:rsidR="007C5E55" w:rsidRDefault="007C5E55" w:rsidP="007C5E55">
      <w:pPr>
        <w:pStyle w:val="Heading3"/>
      </w:pPr>
      <w:bookmarkStart w:id="106" w:name="_Toc381194001"/>
      <w:r>
        <w:t>Krav på en tjänsteproducent</w:t>
      </w:r>
      <w:bookmarkEnd w:id="106"/>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107" w:name="_Ref379357515"/>
      <w:r w:rsidRPr="00E146AE">
        <w:t>Tekniska fel</w:t>
      </w:r>
      <w:bookmarkEnd w:id="107"/>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08"/>
      <w:r w:rsidRPr="00901567">
        <w:t xml:space="preserve">känsliga </w:t>
      </w:r>
      <w:commentRangeEnd w:id="108"/>
      <w:r w:rsidR="00DF1CBC">
        <w:rPr>
          <w:rStyle w:val="CommentReference"/>
          <w:rFonts w:ascii="Arial" w:eastAsia="ヒラギノ角ゴ Pro W3" w:hAnsi="Arial"/>
          <w:i/>
          <w:color w:val="000000"/>
          <w:lang w:val="en-GB"/>
        </w:rPr>
        <w:commentReference w:id="108"/>
      </w:r>
      <w:r w:rsidRPr="00901567">
        <w:t>personuppgifter. 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Heading3"/>
      </w:pPr>
      <w:bookmarkStart w:id="109" w:name="_Toc381194002"/>
      <w:r>
        <w:t>Krav på en tjänstekonsument</w:t>
      </w:r>
      <w:bookmarkEnd w:id="109"/>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10" w:name="_Toc381194003"/>
      <w:r>
        <w:lastRenderedPageBreak/>
        <w:t>Gemensamma informationskomponenter</w:t>
      </w:r>
      <w:bookmarkEnd w:id="110"/>
    </w:p>
    <w:p w14:paraId="2CACAE19" w14:textId="677F70F3" w:rsidR="00760A43" w:rsidRDefault="00760A43" w:rsidP="00760A43">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11" w:name="_Toc381194004"/>
      <w:r>
        <w:lastRenderedPageBreak/>
        <w:t xml:space="preserve">Tjänstedomänens </w:t>
      </w:r>
      <w:bookmarkEnd w:id="104"/>
      <w:r>
        <w:t>meddelandemodeller</w:t>
      </w:r>
      <w:bookmarkEnd w:id="105"/>
      <w:bookmarkEnd w:id="111"/>
    </w:p>
    <w:p w14:paraId="47FFE2B7" w14:textId="77777777" w:rsidR="007E47C0" w:rsidRDefault="007E47C0" w:rsidP="007E47C0">
      <w:bookmarkStart w:id="112"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13" w:name="_Toc357754856"/>
      <w:bookmarkStart w:id="114" w:name="_Toc381194005"/>
      <w:r>
        <w:t>V-MIM</w:t>
      </w:r>
      <w:bookmarkEnd w:id="113"/>
      <w:r>
        <w:t xml:space="preserve"> </w:t>
      </w:r>
      <w:r w:rsidR="00D4670E">
        <w:t>Vård- och omsorgsdokument</w:t>
      </w:r>
      <w:bookmarkEnd w:id="114"/>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73463C"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73463C"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73463C"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73463C"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73463C"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73463C"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73463C"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73463C"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73463C"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73463C"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73463C"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73463C"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73463C"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73463C"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15" w:name="_Toc381194006"/>
      <w:r>
        <w:t>V-MIM Diagnos</w:t>
      </w:r>
      <w:bookmarkEnd w:id="115"/>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73463C"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73463C"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73463C"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73463C"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73463C"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73463C"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16" w:name="_Toc381194007"/>
      <w:bookmarkStart w:id="117" w:name="_Toc357754858"/>
      <w:r>
        <w:t>V-MIM Uppmärksamhetsinformation</w:t>
      </w:r>
      <w:bookmarkEnd w:id="116"/>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73463C"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73463C"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73463C"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73463C"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73463C"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73463C"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73463C"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73463C"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73463C"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18" w:name="_Ref381192930"/>
      <w:bookmarkStart w:id="119" w:name="_Ref381192935"/>
      <w:bookmarkStart w:id="120" w:name="_Ref381192944"/>
      <w:bookmarkStart w:id="121" w:name="_Toc381194008"/>
      <w:r>
        <w:lastRenderedPageBreak/>
        <w:t>Tjänstekontrakt</w:t>
      </w:r>
      <w:bookmarkEnd w:id="112"/>
      <w:bookmarkEnd w:id="117"/>
      <w:bookmarkEnd w:id="118"/>
      <w:bookmarkEnd w:id="119"/>
      <w:bookmarkEnd w:id="120"/>
      <w:bookmarkEnd w:id="121"/>
    </w:p>
    <w:p w14:paraId="1E8F2F97" w14:textId="450E9180" w:rsidR="007E47C0" w:rsidRPr="00D728C5" w:rsidRDefault="00A510EA" w:rsidP="007E47C0">
      <w:pPr>
        <w:pStyle w:val="Heading2"/>
      </w:pPr>
      <w:bookmarkStart w:id="122" w:name="_Toc381194009"/>
      <w:r w:rsidRPr="00D728C5">
        <w:t>Get</w:t>
      </w:r>
      <w:r w:rsidR="0096258A">
        <w:t>CareDocumentation</w:t>
      </w:r>
      <w:bookmarkEnd w:id="122"/>
    </w:p>
    <w:p w14:paraId="724D11D7" w14:textId="77777777" w:rsidR="00AA5D17" w:rsidRDefault="00896CEF" w:rsidP="00AA5D17">
      <w:pPr>
        <w:pStyle w:val="BodyText"/>
        <w:jc w:val="left"/>
      </w:pPr>
      <w:r>
        <w:t>GetCareDocumentation</w:t>
      </w:r>
      <w:r w:rsidRPr="006B34DA">
        <w:t xml:space="preserve"> returnerar en patients vårddokument, så som anteckningar av typerna utredning, åtgärd/behandling, sammanfattning, samordning, inskrivning, slutanteckning </w:t>
      </w:r>
      <w:commentRangeStart w:id="123"/>
      <w:r w:rsidRPr="006B34DA">
        <w:t xml:space="preserve">(vilket även inkluderar epikris), </w:t>
      </w:r>
      <w:commentRangeEnd w:id="123"/>
      <w:r w:rsidR="006C1F2C">
        <w:rPr>
          <w:rStyle w:val="CommentReference"/>
          <w:rFonts w:ascii="Arial" w:hAnsi="Arial"/>
          <w:i/>
          <w:lang w:val="en-GB"/>
        </w:rPr>
        <w:commentReference w:id="123"/>
      </w:r>
      <w:r w:rsidRPr="006B34DA">
        <w:t>anteckning utan fysiskt m</w:t>
      </w:r>
      <w:r w:rsidR="00AA5D17">
        <w:t xml:space="preserve">öte, slutenvårdsanteckning samt </w:t>
      </w:r>
      <w:r w:rsidRPr="006B34DA">
        <w:t>besöksanteckning.</w:t>
      </w:r>
    </w:p>
    <w:p w14:paraId="398A2D9C" w14:textId="11B2477D" w:rsidR="00EC74B2" w:rsidRPr="00541F96" w:rsidRDefault="00EC74B2" w:rsidP="00AA5D17">
      <w:pPr>
        <w:pStyle w:val="BodyText"/>
        <w:jc w:val="left"/>
      </w:pPr>
      <w:r w:rsidRPr="00EC74B2">
        <w:rPr>
          <w:spacing w:val="-1"/>
        </w:rPr>
        <w:t xml:space="preserve">Meddelandeformatet baseras på NPÖ RIV 2.2.0 och är kompatibelt med HL7 v. 3 CDA v. 2. Mappning mot dessa hittas i bilaga </w:t>
      </w:r>
      <w:r w:rsidR="001A5897">
        <w:rPr>
          <w:spacing w:val="-1"/>
        </w:rPr>
        <w:t>[</w:t>
      </w:r>
      <w:r w:rsidRPr="00EC74B2">
        <w:rPr>
          <w:spacing w:val="-1"/>
        </w:rPr>
        <w:fldChar w:fldCharType="begin"/>
      </w:r>
      <w:r w:rsidRPr="00EC74B2">
        <w:rPr>
          <w:spacing w:val="-1"/>
        </w:rPr>
        <w:instrText xml:space="preserve"> REF _Ref381187610 \h </w:instrText>
      </w:r>
      <w:r w:rsidRPr="00EC74B2">
        <w:rPr>
          <w:spacing w:val="-1"/>
        </w:rPr>
      </w:r>
      <w:r w:rsidRPr="00EC74B2">
        <w:rPr>
          <w:spacing w:val="-1"/>
        </w:rPr>
        <w:fldChar w:fldCharType="separate"/>
      </w:r>
      <w:r w:rsidRPr="00EC74B2">
        <w:t>R</w:t>
      </w:r>
      <w:r w:rsidRPr="00BA5402">
        <w:rPr>
          <w:noProof/>
        </w:rPr>
        <w:t>4</w:t>
      </w:r>
      <w:r w:rsidRPr="00EC74B2">
        <w:rPr>
          <w:spacing w:val="-1"/>
        </w:rPr>
        <w:fldChar w:fldCharType="end"/>
      </w:r>
      <w:r w:rsidR="001A5897">
        <w:rPr>
          <w:spacing w:val="-1"/>
        </w:rPr>
        <w:t>]</w:t>
      </w:r>
      <w:r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24" w:name="_Toc381194010"/>
      <w:r>
        <w:t>Version</w:t>
      </w:r>
      <w:bookmarkEnd w:id="124"/>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25" w:name="_Toc381194011"/>
      <w:r>
        <w:t>Gemensamma informationskomponenter</w:t>
      </w:r>
      <w:bookmarkEnd w:id="125"/>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26" w:name="_Toc378172871"/>
      <w:bookmarkStart w:id="127" w:name="_Toc381194012"/>
      <w:r>
        <w:t>DocBook-format för clinicalDocumentNoteText-fältet</w:t>
      </w:r>
      <w:bookmarkEnd w:id="126"/>
      <w:bookmarkEnd w:id="127"/>
    </w:p>
    <w:p w14:paraId="38B4F585" w14:textId="77777777" w:rsidR="00541F96" w:rsidRDefault="00541F96" w:rsidP="00541F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commentRangeStart w:id="128"/>
      <w:r w:rsidR="00AA5D17">
        <w:fldChar w:fldCharType="begin"/>
      </w:r>
      <w:r w:rsidR="00AA5D17">
        <w:instrText xml:space="preserve"> HYPERLINK "http://docbook.org/tdg5/en/html/" </w:instrText>
      </w:r>
      <w:r w:rsidR="00AA5D17">
        <w:fldChar w:fldCharType="separate"/>
      </w:r>
      <w:r w:rsidRPr="007768EB">
        <w:rPr>
          <w:rStyle w:val="Hyperlink"/>
        </w:rPr>
        <w:t>http://docbook.org/tdg5/en/html/</w:t>
      </w:r>
      <w:r w:rsidR="00AA5D17">
        <w:rPr>
          <w:rStyle w:val="Hyperlink"/>
        </w:rPr>
        <w:fldChar w:fldCharType="end"/>
      </w:r>
      <w:commentRangeEnd w:id="128"/>
      <w:r w:rsidR="006C1F2C">
        <w:rPr>
          <w:rStyle w:val="CommentReference"/>
          <w:rFonts w:ascii="Arial" w:hAnsi="Arial"/>
          <w:i/>
          <w:lang w:val="en-GB"/>
        </w:rPr>
        <w:commentReference w:id="128"/>
      </w:r>
    </w:p>
    <w:p w14:paraId="113BAEDC" w14:textId="77777777" w:rsidR="00541F96" w:rsidRDefault="00541F96" w:rsidP="00541F96">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1F96" w:rsidRDefault="00541F96" w:rsidP="00541F96">
      <w:pPr>
        <w:pStyle w:val="ListParagraph"/>
        <w:tabs>
          <w:tab w:val="left" w:pos="1134"/>
          <w:tab w:val="left" w:pos="1560"/>
          <w:tab w:val="left" w:pos="1985"/>
        </w:tabs>
      </w:pPr>
      <w:r w:rsidRPr="0014272B">
        <w:rPr>
          <w:lang w:val="en-US"/>
        </w:rPr>
        <w:tab/>
      </w:r>
      <w:r w:rsidRPr="0014272B">
        <w:rPr>
          <w:lang w:val="en-US"/>
        </w:rPr>
        <w:tab/>
      </w:r>
      <w:r w:rsidRPr="00072165">
        <w:rPr>
          <w:lang w:val="en-US"/>
        </w:rPr>
        <w:t xml:space="preserve">&lt;para&gt; … </w:t>
      </w:r>
      <w:r w:rsidRPr="00541F96">
        <w:t>&lt;/para&gt;</w:t>
      </w:r>
    </w:p>
    <w:p w14:paraId="657FC60F" w14:textId="77777777" w:rsidR="00541F96" w:rsidRPr="00541F96" w:rsidRDefault="00541F96" w:rsidP="00541F96">
      <w:pPr>
        <w:pStyle w:val="ListParagraph"/>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Paragraph"/>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Paragraph"/>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Paragraph"/>
        <w:tabs>
          <w:tab w:val="left" w:pos="1134"/>
          <w:tab w:val="left" w:pos="1560"/>
          <w:tab w:val="left" w:pos="1985"/>
        </w:tabs>
      </w:pPr>
      <w:r w:rsidRPr="00541F96">
        <w:lastRenderedPageBreak/>
        <w:tab/>
      </w:r>
      <w:r w:rsidRPr="00541F96">
        <w:tab/>
      </w:r>
      <w:r w:rsidRPr="00541F96">
        <w:tab/>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41F96" w:rsidRDefault="00541F96" w:rsidP="00541F96">
      <w:pPr>
        <w:pStyle w:val="ListParagraph"/>
        <w:tabs>
          <w:tab w:val="left" w:pos="1134"/>
          <w:tab w:val="left" w:pos="1560"/>
          <w:tab w:val="left" w:pos="1985"/>
        </w:tabs>
        <w:rPr>
          <w:lang w:val="en-US"/>
        </w:rPr>
      </w:pPr>
      <w:r>
        <w:tab/>
      </w:r>
      <w:r>
        <w:tab/>
      </w:r>
      <w:r>
        <w:tab/>
      </w:r>
      <w:r w:rsidRPr="00072165">
        <w:rPr>
          <w:lang w:val="en-US"/>
        </w:rPr>
        <w:t xml:space="preserve">&lt;para&gt; … </w:t>
      </w:r>
      <w:r w:rsidRPr="00541F96">
        <w:rPr>
          <w:lang w:val="en-US"/>
        </w:rPr>
        <w:t>&lt;/para&gt;</w:t>
      </w:r>
      <w:r w:rsidRPr="00541F96">
        <w:rPr>
          <w:lang w:val="en-US"/>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41F96" w:rsidRDefault="00541F96" w:rsidP="00541F96">
      <w:pPr>
        <w:pStyle w:val="ListParagraph"/>
        <w:tabs>
          <w:tab w:val="left" w:pos="1134"/>
          <w:tab w:val="left" w:pos="1560"/>
          <w:tab w:val="left" w:pos="1985"/>
        </w:tabs>
      </w:pPr>
      <w:r w:rsidRPr="00541F96">
        <w:t>&lt;/article&gt;</w:t>
      </w:r>
    </w:p>
    <w:p w14:paraId="56134C49" w14:textId="77777777" w:rsidR="00541F96" w:rsidRPr="00541F96" w:rsidRDefault="00541F96" w:rsidP="00541F96">
      <w:pPr>
        <w:pStyle w:val="BodyText"/>
      </w:pPr>
    </w:p>
    <w:p w14:paraId="3D625FCE" w14:textId="77777777" w:rsidR="00541F96" w:rsidRDefault="00541F96" w:rsidP="00541F96">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commentRangeStart w:id="129"/>
      <w:r w:rsidRPr="00B85C54">
        <w:t>StringEscapeUtils</w:t>
      </w:r>
      <w:r>
        <w:t xml:space="preserve">: </w:t>
      </w:r>
      <w:hyperlink r:id="rId19" w:history="1">
        <w:r w:rsidRPr="00771262">
          <w:rPr>
            <w:rStyle w:val="Hyperli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commentRangeEnd w:id="129"/>
      <w:r w:rsidR="006C1F2C">
        <w:rPr>
          <w:rStyle w:val="CommentReference"/>
          <w:rFonts w:ascii="Arial" w:hAnsi="Arial"/>
          <w:i/>
          <w:lang w:val="en-GB"/>
        </w:rPr>
        <w:commentReference w:id="129"/>
      </w:r>
    </w:p>
    <w:p w14:paraId="02022460" w14:textId="77777777" w:rsidR="00541F96" w:rsidRDefault="00541F96" w:rsidP="00541F96">
      <w:pPr>
        <w:pStyle w:val="BodyText"/>
      </w:pPr>
    </w:p>
    <w:p w14:paraId="273A35BE" w14:textId="77777777" w:rsidR="00541F96" w:rsidRDefault="00541F96" w:rsidP="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072165" w:rsidRDefault="00541F96" w:rsidP="00541F96">
      <w:pPr>
        <w:pStyle w:val="ListParagraph"/>
        <w:tabs>
          <w:tab w:val="left" w:pos="1134"/>
          <w:tab w:val="left" w:pos="1560"/>
          <w:tab w:val="left" w:pos="1985"/>
        </w:tabs>
        <w:rPr>
          <w:lang w:val="en-US"/>
        </w:rPr>
      </w:pPr>
      <w:r w:rsidRPr="0053364E">
        <w:tab/>
      </w:r>
      <w:r w:rsidRPr="00072165">
        <w:rPr>
          <w:lang w:val="en-US"/>
        </w:rPr>
        <w:t>&amp;lt;section&amp;gt;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072165">
        <w:rPr>
          <w:lang w:val="en-US"/>
        </w:rPr>
        <w:tab/>
      </w:r>
      <w:r w:rsidRPr="00072165">
        <w:rPr>
          <w:lang w:val="en-US"/>
        </w:rPr>
        <w:tab/>
      </w:r>
      <w:r w:rsidRPr="0014272B">
        <w:rPr>
          <w:lang w:val="en-US"/>
        </w:rPr>
        <w:t>&amp;lt;title&amp;gt;…&amp;lt;/title&amp;gt;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Paragraph"/>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&amp;lt;/article&amp;gt;</w:t>
      </w:r>
    </w:p>
    <w:p w14:paraId="3BCAB2FF" w14:textId="77777777" w:rsidR="00541F96" w:rsidRDefault="00541F96" w:rsidP="00541F96">
      <w:pPr>
        <w:pStyle w:val="BodyText"/>
      </w:pPr>
    </w:p>
    <w:p w14:paraId="2A6A4CDF" w14:textId="6DE5F626" w:rsidR="00541F96" w:rsidRPr="00224DDD" w:rsidRDefault="00541F96" w:rsidP="00541F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30" w:name="_Toc381194013"/>
      <w:r>
        <w:t>Fältregler</w:t>
      </w:r>
      <w:bookmarkEnd w:id="130"/>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367B26A6" w:rsidR="00C47224" w:rsidRPr="00C47224" w:rsidRDefault="009677D6" w:rsidP="00514BAB">
            <w:pPr>
              <w:pStyle w:val="TableParagraph"/>
              <w:spacing w:line="226" w:lineRule="exact"/>
              <w:ind w:left="102"/>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årdenhet vilket motsvarar careUnitHSAid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C47224">
            <w:pPr>
              <w:spacing w:line="226" w:lineRule="exact"/>
              <w:ind w:left="102"/>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C47224">
            <w:pPr>
              <w:spacing w:line="226" w:lineRule="exact"/>
              <w:ind w:left="102"/>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C47224">
            <w:pPr>
              <w:spacing w:line="226" w:lineRule="exact"/>
              <w:ind w:left="102"/>
              <w:rPr>
                <w:szCs w:val="20"/>
              </w:rPr>
            </w:pPr>
            <w:r w:rsidRPr="00C47224">
              <w:rPr>
                <w:szCs w:val="20"/>
              </w:rPr>
              <w:t>Det innebär i praktiken att aggregerande tjänster inte används när detta fält anges.</w:t>
            </w:r>
          </w:p>
          <w:p w14:paraId="21653C37" w14:textId="77777777" w:rsidR="00C47224" w:rsidRPr="00C47224" w:rsidRDefault="00C47224" w:rsidP="00C47224">
            <w:pPr>
              <w:spacing w:line="226" w:lineRule="exact"/>
              <w:ind w:left="102"/>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74518DE4" w:rsidR="00C47224" w:rsidRPr="00C47224" w:rsidRDefault="00C47224" w:rsidP="00D728C5">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lastRenderedPageBreak/>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commentRangeStart w:id="131"/>
          <w:p w14:paraId="5D7EFDE5" w14:textId="77777777" w:rsidR="00C47224" w:rsidRPr="00C47224" w:rsidRDefault="00AA5D17" w:rsidP="00C47224">
            <w:pPr>
              <w:spacing w:line="226" w:lineRule="exact"/>
              <w:ind w:left="102"/>
              <w:rPr>
                <w:spacing w:val="-1"/>
                <w:szCs w:val="20"/>
              </w:rPr>
            </w:pPr>
            <w:r>
              <w:fldChar w:fldCharType="begin"/>
            </w:r>
            <w:r>
              <w:instrText xml:space="preserve"> HYPERLINK "http://www.inera.se/Documents/TJANSTER_PROJEKT/Katalogtjanst_HSA/Innehall/hsa_innehall_befattning.pdf" </w:instrText>
            </w:r>
            <w:r>
              <w:fldChar w:fldCharType="separate"/>
            </w:r>
            <w:r w:rsidR="00C47224" w:rsidRPr="00C47224">
              <w:rPr>
                <w:rStyle w:val="Hyperlink"/>
                <w:szCs w:val="20"/>
              </w:rPr>
              <w:t>http://www.inera.se/Documents/TJANSTER_PROJEKT/Katalogtjanst_HSA/Innehall/hsa_innehall_befattning.pdf</w:t>
            </w:r>
            <w:r>
              <w:rPr>
                <w:rStyle w:val="Hyperlink"/>
                <w:szCs w:val="20"/>
              </w:rPr>
              <w:fldChar w:fldCharType="end"/>
            </w:r>
            <w:commentRangeEnd w:id="131"/>
            <w:r w:rsidR="006C1F2C">
              <w:rPr>
                <w:rStyle w:val="CommentReference"/>
                <w:rFonts w:ascii="Arial" w:eastAsia="ヒラギノ角ゴ Pro W3" w:hAnsi="Arial"/>
                <w:i/>
                <w:color w:val="000000"/>
                <w:lang w:val="en-GB"/>
              </w:rPr>
              <w:commentReference w:id="131"/>
            </w:r>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commentRangeStart w:id="132"/>
            <w:r w:rsidRPr="00C47224">
              <w:rPr>
                <w:rFonts w:ascii="Georgia" w:hAnsi="Georgia"/>
                <w:spacing w:val="-1"/>
                <w:sz w:val="20"/>
                <w:szCs w:val="20"/>
                <w:lang w:val="en-US"/>
              </w:rPr>
              <w:t>1..1</w:t>
            </w:r>
            <w:commentRangeEnd w:id="132"/>
            <w:r w:rsidR="00BE6842">
              <w:rPr>
                <w:rStyle w:val="CommentReference"/>
                <w:rFonts w:ascii="Arial" w:eastAsia="ヒラギノ角ゴ Pro W3" w:hAnsi="Arial" w:cs="Times New Roman"/>
                <w:i/>
                <w:color w:val="000000"/>
                <w:lang w:val="en-GB"/>
              </w:rPr>
              <w:commentReference w:id="132"/>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Intagninganteckning = int</w:t>
            </w:r>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52D998BD" w14:textId="5E6F91EF" w:rsidR="00C47224" w:rsidRPr="00C47224" w:rsidRDefault="000946F5"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69A17050" w:rsidR="00C47224" w:rsidRPr="00C47224" w:rsidRDefault="000946F5"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7777777" w:rsidR="00BE54CC" w:rsidRPr="00BE54CC" w:rsidRDefault="00BE54CC" w:rsidP="00D728C5">
            <w:pPr>
              <w:rPr>
                <w:color w:val="FF0000"/>
                <w:spacing w:val="-1"/>
                <w:szCs w:val="20"/>
                <w:lang w:val="en-US"/>
              </w:rPr>
            </w:pP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 xml:space="preserve">En universellt unik identifierare för den avvikande åsikten. Identifieraren ska vara beständig, i betydelsen att upprepade </w:t>
            </w:r>
            <w:r w:rsidRPr="00C47224">
              <w:rPr>
                <w:spacing w:val="-1"/>
                <w:szCs w:val="20"/>
              </w:rPr>
              <w:lastRenderedPageBreak/>
              <w:t>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odyText"/>
      </w:pPr>
    </w:p>
    <w:p w14:paraId="19EF74E6" w14:textId="77777777" w:rsidR="007E47C0" w:rsidRDefault="00776D68" w:rsidP="007E47C0">
      <w:pPr>
        <w:pStyle w:val="Heading3"/>
      </w:pPr>
      <w:bookmarkStart w:id="133" w:name="_Toc381194014"/>
      <w:r>
        <w:t>Övriga regler</w:t>
      </w:r>
      <w:bookmarkEnd w:id="133"/>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34" w:name="_Toc381194015"/>
      <w:r>
        <w:lastRenderedPageBreak/>
        <w:t>GetDiagnosis</w:t>
      </w:r>
      <w:bookmarkEnd w:id="134"/>
    </w:p>
    <w:p w14:paraId="55316D63" w14:textId="45FA274F" w:rsidR="00EC74B2" w:rsidRPr="00541F96" w:rsidRDefault="00FA1819" w:rsidP="00EC74B2">
      <w:pPr>
        <w:pStyle w:val="ListParagraph"/>
        <w:ind w:left="0" w:hanging="11"/>
      </w:pPr>
      <w:r>
        <w:t xml:space="preserve">GetDiagnosis </w:t>
      </w:r>
      <w:commentRangeStart w:id="135"/>
      <w:r>
        <w:t xml:space="preserve">är tänkt att </w:t>
      </w:r>
      <w:commentRangeEnd w:id="135"/>
      <w:r w:rsidR="00EC74B2">
        <w:rPr>
          <w:rStyle w:val="CommentReference"/>
          <w:rFonts w:ascii="Arial" w:eastAsia="ヒラギノ角ゴ Pro W3" w:hAnsi="Arial"/>
          <w:i/>
          <w:color w:val="000000"/>
          <w:lang w:val="en-GB"/>
        </w:rPr>
        <w:commentReference w:id="135"/>
      </w:r>
      <w:r>
        <w:t xml:space="preserve">returnera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36" w:name="_Toc381194016"/>
      <w:r>
        <w:t>Version</w:t>
      </w:r>
      <w:bookmarkEnd w:id="136"/>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37" w:name="_Toc381194017"/>
      <w:r>
        <w:t>Gemensamma informationskomponenter</w:t>
      </w:r>
      <w:bookmarkEnd w:id="137"/>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38" w:name="_Toc381194018"/>
      <w:r>
        <w:t>Fältregler</w:t>
      </w:r>
      <w:bookmarkEnd w:id="138"/>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77777777" w:rsidR="00E96EDD" w:rsidRPr="00E96EDD" w:rsidRDefault="00E96EDD" w:rsidP="00C47224">
            <w:pPr>
              <w:rPr>
                <w:color w:val="FF0000"/>
                <w:szCs w:val="20"/>
              </w:rPr>
            </w:pP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77777777" w:rsidR="00E96EDD" w:rsidRPr="00E96EDD" w:rsidRDefault="00E96EDD" w:rsidP="00C47224">
            <w:pPr>
              <w:rPr>
                <w:color w:val="FF0000"/>
                <w:szCs w:val="20"/>
              </w:rPr>
            </w:pP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AA5D17" w:rsidP="00417363">
            <w:pPr>
              <w:spacing w:line="226" w:lineRule="exact"/>
              <w:ind w:left="102"/>
              <w:rPr>
                <w:rStyle w:val="Hyperlink"/>
                <w:szCs w:val="20"/>
              </w:rPr>
            </w:pPr>
            <w:hyperlink r:id="rId20" w:history="1">
              <w:r w:rsidR="00417363" w:rsidRPr="00417363">
                <w:rPr>
                  <w:rStyle w:val="Hyperli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77777777" w:rsidR="00E96EDD" w:rsidRPr="00E96EDD" w:rsidRDefault="00E96EDD" w:rsidP="00C47224">
            <w:pPr>
              <w:rPr>
                <w:color w:val="FF0000"/>
                <w:spacing w:val="-1"/>
                <w:szCs w:val="20"/>
              </w:rPr>
            </w:pP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77777777" w:rsidR="00E96EDD" w:rsidRPr="00E96EDD" w:rsidRDefault="00E96EDD" w:rsidP="00C47224">
            <w:pPr>
              <w:rPr>
                <w:color w:val="FF0000"/>
                <w:spacing w:val="-1"/>
                <w:szCs w:val="20"/>
              </w:rPr>
            </w:pP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 xml:space="preserve">Kod för den aktuella diagnosen (för </w:t>
            </w:r>
            <w:r w:rsidRPr="00417363">
              <w:rPr>
                <w:szCs w:val="20"/>
              </w:rPr>
              <w:lastRenderedPageBreak/>
              <w:t>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lastRenderedPageBreak/>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bl>
    <w:p w14:paraId="11910EDB" w14:textId="77777777" w:rsidR="00E7695F" w:rsidRPr="00ED19D0" w:rsidRDefault="00E7695F" w:rsidP="00E7695F">
      <w:pPr>
        <w:pStyle w:val="BodyText"/>
      </w:pPr>
    </w:p>
    <w:p w14:paraId="04F39B0A" w14:textId="77777777" w:rsidR="00E7695F" w:rsidRDefault="00E7695F" w:rsidP="00E7695F">
      <w:pPr>
        <w:pStyle w:val="Heading3"/>
      </w:pPr>
      <w:bookmarkStart w:id="139" w:name="_Toc381194019"/>
      <w:r>
        <w:t>Övriga regler</w:t>
      </w:r>
      <w:bookmarkEnd w:id="139"/>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40" w:name="_Toc381194020"/>
      <w:r>
        <w:lastRenderedPageBreak/>
        <w:t>GetAlertInformation</w:t>
      </w:r>
      <w:bookmarkEnd w:id="140"/>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41" w:name="_Toc381194021"/>
      <w:r>
        <w:t>Version</w:t>
      </w:r>
      <w:bookmarkEnd w:id="141"/>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42" w:name="_Toc381194022"/>
      <w:r>
        <w:t>Gemensamma informationskomponenter</w:t>
      </w:r>
      <w:bookmarkEnd w:id="142"/>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43" w:name="_Toc381194023"/>
      <w:r>
        <w:t>Fältregler</w:t>
      </w:r>
      <w:bookmarkEnd w:id="143"/>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2087A233"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525094">
            <w:pPr>
              <w:spacing w:line="226" w:lineRule="exact"/>
              <w:rPr>
                <w:szCs w:val="20"/>
              </w:rPr>
            </w:pPr>
            <w:r w:rsidRPr="00417363">
              <w:rPr>
                <w:szCs w:val="20"/>
              </w:rPr>
              <w:t xml:space="preserve">Information om personens befattning. Om möjligt skall KV Befattning (OID 1.2.752.129.2.2.1.4) användas, se </w:t>
            </w:r>
          </w:p>
          <w:commentRangeStart w:id="144"/>
          <w:p w14:paraId="7070CADE" w14:textId="630E6E3B" w:rsidR="00417363" w:rsidRPr="00417363" w:rsidRDefault="00AA5D17" w:rsidP="00525094">
            <w:pPr>
              <w:spacing w:line="226" w:lineRule="exact"/>
              <w:rPr>
                <w:szCs w:val="20"/>
              </w:rPr>
            </w:pPr>
            <w:r>
              <w:fldChar w:fldCharType="begin"/>
            </w:r>
            <w:r>
              <w:instrText xml:space="preserve"> HYPERLINK "http://www.inera.se/Documents/TJANSTER_PROJEKT/Katalogtjanst_HSA/Innehall/hsa_innehall_befattning.pdf" </w:instrText>
            </w:r>
            <w:r>
              <w:fldChar w:fldCharType="separate"/>
            </w:r>
            <w:r w:rsidR="00417363" w:rsidRPr="00417363">
              <w:rPr>
                <w:rStyle w:val="Hyperlink"/>
                <w:szCs w:val="20"/>
              </w:rPr>
              <w:t>http://www.inera.se/Documents/TJANSTER_PROJEKT/Katalogtjanst_HSA/Innehall/hsa_innehall_befattning.pdf</w:t>
            </w:r>
            <w:r>
              <w:rPr>
                <w:rStyle w:val="Hyperlink"/>
                <w:szCs w:val="20"/>
              </w:rPr>
              <w:fldChar w:fldCharType="end"/>
            </w:r>
            <w:commentRangeEnd w:id="144"/>
            <w:r w:rsidR="00525094">
              <w:rPr>
                <w:rStyle w:val="CommentReference"/>
                <w:rFonts w:ascii="Arial" w:eastAsia="ヒラギノ角ゴ Pro W3" w:hAnsi="Arial"/>
                <w:i/>
                <w:color w:val="000000"/>
                <w:lang w:val="en-GB"/>
              </w:rPr>
              <w:commentReference w:id="144"/>
            </w:r>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05D0816E" w:rsidR="00417363" w:rsidRPr="00417363" w:rsidRDefault="00417363" w:rsidP="00C47224">
            <w:pPr>
              <w:rPr>
                <w:rFonts w:cs="Arial"/>
                <w:i/>
                <w:szCs w:val="20"/>
              </w:rPr>
            </w:pPr>
            <w:r w:rsidRPr="00417363">
              <w:rPr>
                <w:szCs w:val="20"/>
              </w:rPr>
              <w:t>Befattningskod. Om code anges skall också codeSystem  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417363">
            <w:pPr>
              <w:spacing w:line="226" w:lineRule="exact"/>
              <w:ind w:left="102"/>
              <w:rPr>
                <w:szCs w:val="20"/>
              </w:rPr>
            </w:pPr>
            <w:r w:rsidRPr="00417363">
              <w:rPr>
                <w:szCs w:val="20"/>
              </w:rPr>
              <w:lastRenderedPageBreak/>
              <w:t>CVType</w:t>
            </w:r>
          </w:p>
          <w:p w14:paraId="6E9F942A" w14:textId="0DF511B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17C5BCC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4A33A8C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5FC5049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77777777" w:rsidR="00417363" w:rsidRPr="00417363" w:rsidRDefault="00417363" w:rsidP="00417363">
            <w:pPr>
              <w:spacing w:line="226" w:lineRule="exact"/>
              <w:rPr>
                <w:spacing w:val="-1"/>
                <w:szCs w:val="20"/>
              </w:rPr>
            </w:pPr>
            <w:r w:rsidRPr="00417363">
              <w:rPr>
                <w:spacing w:val="-1"/>
                <w:szCs w:val="20"/>
              </w:rPr>
              <w:t xml:space="preserve"> 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77777777" w:rsidR="00417363" w:rsidRPr="00417363" w:rsidRDefault="00417363" w:rsidP="00417363">
            <w:pPr>
              <w:rPr>
                <w:szCs w:val="20"/>
              </w:rPr>
            </w:pPr>
            <w:r w:rsidRPr="00417363">
              <w:rPr>
                <w:szCs w:val="20"/>
              </w:rPr>
              <w:t xml:space="preserve"> 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10CD23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w:t>
            </w:r>
            <w:r w:rsidRPr="00417363">
              <w:rPr>
                <w:rFonts w:ascii="Georgia" w:hAnsi="Georgia"/>
                <w:sz w:val="20"/>
                <w:szCs w:val="20"/>
              </w:rPr>
              <w:lastRenderedPageBreak/>
              <w:t>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42DC274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0F3BAAA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77777777" w:rsidR="00417363" w:rsidRPr="00417363" w:rsidRDefault="00417363" w:rsidP="00417363">
            <w:pPr>
              <w:rPr>
                <w:szCs w:val="20"/>
              </w:rPr>
            </w:pPr>
            <w:r w:rsidRPr="00417363">
              <w:rPr>
                <w:szCs w:val="20"/>
              </w:rPr>
              <w:t xml:space="preserve"> 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77777777" w:rsidR="00417363" w:rsidRPr="00417363" w:rsidRDefault="00417363" w:rsidP="00417363">
            <w:pPr>
              <w:rPr>
                <w:szCs w:val="20"/>
              </w:rPr>
            </w:pPr>
            <w:r w:rsidRPr="00417363">
              <w:rPr>
                <w:szCs w:val="20"/>
              </w:rPr>
              <w:t xml:space="preserve"> 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6E16C8D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7A556E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41E98392" w:rsidR="00417363" w:rsidRPr="00417363" w:rsidRDefault="00417363" w:rsidP="00C47224">
            <w:pPr>
              <w:rPr>
                <w:rFonts w:cs="Arial"/>
                <w:i/>
                <w:color w:val="000000"/>
                <w:szCs w:val="20"/>
                <w:lang w:eastAsia="sv-SE"/>
              </w:rPr>
            </w:pPr>
            <w:r w:rsidRPr="00417363">
              <w:rPr>
                <w:szCs w:val="20"/>
              </w:rPr>
              <w:t>PharmaceuticalHypersensitivityType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7651E95E" w:rsidR="00417363" w:rsidRPr="00417363" w:rsidRDefault="00417363" w:rsidP="00C47224">
            <w:pPr>
              <w:rPr>
                <w:i/>
                <w:szCs w:val="20"/>
                <w:lang w:val="en-GB"/>
              </w:rPr>
            </w:pPr>
            <w:r w:rsidRPr="00417363">
              <w:rPr>
                <w:szCs w:val="20"/>
              </w:rPr>
              <w:t>OtherHypersensitivityType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odyText"/>
      </w:pPr>
    </w:p>
    <w:p w14:paraId="08635FC6" w14:textId="77777777" w:rsidR="00E7695F" w:rsidRDefault="00E7695F" w:rsidP="00E7695F">
      <w:pPr>
        <w:pStyle w:val="Heading3"/>
      </w:pPr>
      <w:bookmarkStart w:id="145" w:name="_Toc381194024"/>
      <w:r>
        <w:lastRenderedPageBreak/>
        <w:t>Övriga regler</w:t>
      </w:r>
      <w:bookmarkEnd w:id="145"/>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bookmarkStart w:id="146" w:name="_GoBack"/>
      <w:bookmarkEnd w:id="146"/>
    </w:p>
    <w:sectPr w:rsidR="00E3189A" w:rsidRPr="008E6A45" w:rsidSect="00346224">
      <w:headerReference w:type="default" r:id="rId21"/>
      <w:headerReference w:type="first" r:id="rId22"/>
      <w:footerReference w:type="first" r:id="rId23"/>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 w:author="Björn Genfors" w:date="2014-03-11T10:10:00Z" w:initials="BG">
    <w:p w14:paraId="4CFA94A1" w14:textId="6D514E6D" w:rsidR="00AA5D17" w:rsidRPr="00D4670E" w:rsidRDefault="00AA5D17" w:rsidP="006C1F2C">
      <w:pPr>
        <w:pStyle w:val="CommentText"/>
      </w:pPr>
      <w:r>
        <w:rPr>
          <w:rStyle w:val="CommentReference"/>
        </w:rPr>
        <w:annotationRef/>
      </w:r>
      <w:r w:rsidRPr="00D4670E">
        <w:t>Borde inte detta skrivas som ett AB?</w:t>
      </w:r>
      <w:r>
        <w:t xml:space="preserve"> När vi avviker från T-boken menar jag.</w:t>
      </w:r>
    </w:p>
  </w:comment>
  <w:comment w:id="101" w:author="Khaled Daham" w:date="2014-03-11T10:10:00Z" w:initials="KD">
    <w:p w14:paraId="7D2CBC3F" w14:textId="79EB3F14" w:rsidR="00AA5D17" w:rsidRDefault="00AA5D17" w:rsidP="006C1F2C">
      <w:pPr>
        <w:pStyle w:val="CommentText"/>
      </w:pPr>
      <w:r>
        <w:rPr>
          <w:rStyle w:val="CommentReference"/>
        </w:rPr>
        <w:annotationRef/>
      </w:r>
      <w:r>
        <w:t>Vi borde referera till ISO8601 istället, samt ha med det som en reference I ref.tabellen.</w:t>
      </w:r>
    </w:p>
  </w:comment>
  <w:comment w:id="108" w:author="Björn Genfors" w:date="2014-03-11T10:10:00Z" w:initials="BG">
    <w:p w14:paraId="618E3131" w14:textId="13D49CC5" w:rsidR="00AA5D17" w:rsidRPr="00DF1CBC" w:rsidRDefault="00AA5D17" w:rsidP="006C1F2C">
      <w:pPr>
        <w:pStyle w:val="CommentText"/>
      </w:pPr>
      <w:r>
        <w:rPr>
          <w:rStyle w:val="CommentReference"/>
        </w:rPr>
        <w:annotationRef/>
      </w:r>
      <w:r w:rsidRPr="00DF1CBC">
        <w:t>De får väl inte förmedla några personuppgifter alls?</w:t>
      </w:r>
    </w:p>
  </w:comment>
  <w:comment w:id="123" w:author="Khaled Daham" w:date="2014-03-11T10:10:00Z" w:initials="KD">
    <w:p w14:paraId="0F8DA756" w14:textId="71D0FB13" w:rsidR="006C1F2C" w:rsidRDefault="006C1F2C" w:rsidP="006C1F2C">
      <w:pPr>
        <w:pStyle w:val="CommentText"/>
      </w:pPr>
      <w:r>
        <w:rPr>
          <w:rStyle w:val="CommentReference"/>
        </w:rPr>
        <w:annotationRef/>
      </w:r>
      <w:r>
        <w:t>Varför inom parentes?</w:t>
      </w:r>
    </w:p>
    <w:p w14:paraId="22675913" w14:textId="77777777" w:rsidR="006C1F2C" w:rsidRDefault="006C1F2C" w:rsidP="006C1F2C">
      <w:pPr>
        <w:pStyle w:val="CommentText"/>
        <w:ind w:left="0"/>
      </w:pPr>
    </w:p>
  </w:comment>
  <w:comment w:id="128" w:author="Khaled Daham" w:date="2014-03-11T10:11:00Z" w:initials="KD">
    <w:p w14:paraId="793D0B8C" w14:textId="56777745" w:rsidR="006C1F2C" w:rsidRDefault="006C1F2C">
      <w:pPr>
        <w:pStyle w:val="CommentText"/>
      </w:pPr>
      <w:r>
        <w:rPr>
          <w:rStyle w:val="CommentReference"/>
        </w:rPr>
        <w:annotationRef/>
      </w:r>
      <w:r>
        <w:t>Ref-tabellen</w:t>
      </w:r>
    </w:p>
  </w:comment>
  <w:comment w:id="129" w:author="Khaled Daham" w:date="2014-03-11T10:11:00Z" w:initials="KD">
    <w:p w14:paraId="40276443" w14:textId="1C0A9255" w:rsidR="006C1F2C" w:rsidRDefault="006C1F2C">
      <w:pPr>
        <w:pStyle w:val="CommentText"/>
      </w:pPr>
      <w:r>
        <w:rPr>
          <w:rStyle w:val="CommentReference"/>
        </w:rPr>
        <w:annotationRef/>
      </w:r>
      <w:r>
        <w:t>Ref-tabellen</w:t>
      </w:r>
    </w:p>
  </w:comment>
  <w:comment w:id="131" w:author="Khaled Daham" w:date="2014-03-11T10:12:00Z" w:initials="KD">
    <w:p w14:paraId="5C9C8225" w14:textId="20C28749" w:rsidR="006C1F2C" w:rsidRDefault="006C1F2C">
      <w:pPr>
        <w:pStyle w:val="CommentText"/>
      </w:pPr>
      <w:r>
        <w:rPr>
          <w:rStyle w:val="CommentReference"/>
        </w:rPr>
        <w:annotationRef/>
      </w:r>
      <w:r>
        <w:t>Ref tabellen</w:t>
      </w:r>
    </w:p>
  </w:comment>
  <w:comment w:id="132" w:author="Khaled Daham" w:date="2014-03-11T10:14:00Z" w:initials="KD">
    <w:p w14:paraId="7407AEED" w14:textId="44A326C1" w:rsidR="00BE6842" w:rsidRDefault="00BE6842">
      <w:pPr>
        <w:pStyle w:val="CommentText"/>
      </w:pPr>
      <w:r>
        <w:rPr>
          <w:rStyle w:val="CommentReference"/>
        </w:rPr>
        <w:annotationRef/>
      </w:r>
      <w:r>
        <w:t>Vi bör vara konsekventa med ny bg-färg</w:t>
      </w:r>
    </w:p>
  </w:comment>
  <w:comment w:id="135" w:author="Björn Genfors" w:date="2014-03-11T10:10:00Z" w:initials="BG">
    <w:p w14:paraId="5FA68A65" w14:textId="5365F543" w:rsidR="00AA5D17" w:rsidRPr="00EC74B2" w:rsidRDefault="00AA5D17" w:rsidP="006C1F2C">
      <w:pPr>
        <w:pStyle w:val="CommentText"/>
      </w:pPr>
      <w:r>
        <w:rPr>
          <w:rStyle w:val="CommentReference"/>
        </w:rPr>
        <w:annotationRef/>
      </w:r>
      <w:r w:rsidRPr="00EC74B2">
        <w:t>Kan man skriva “är tänkt att</w:t>
      </w:r>
      <w:r>
        <w:t xml:space="preserve"> returnera</w:t>
      </w:r>
      <w:r w:rsidRPr="00EC74B2">
        <w:t xml:space="preserve">…”. </w:t>
      </w:r>
      <w:r>
        <w:t>Risken är ju stor att om vi skriver ”returnerar” så målar vi in oss lite i ett hörn, då ingen journalsystemsleverantör kan uppfylla det kravet vad det verkar.</w:t>
      </w:r>
    </w:p>
  </w:comment>
  <w:comment w:id="144" w:author="Khaled Daham" w:date="2014-03-11T10:17:00Z" w:initials="KD">
    <w:p w14:paraId="15DDDC2E" w14:textId="0381DBE0" w:rsidR="00525094" w:rsidRDefault="00525094">
      <w:pPr>
        <w:pStyle w:val="CommentText"/>
      </w:pPr>
      <w:r>
        <w:rPr>
          <w:rStyle w:val="CommentReference"/>
        </w:rPr>
        <w:annotationRef/>
      </w:r>
      <w:r>
        <w:t>Ref-tabellen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A0A21" w14:textId="77777777" w:rsidR="00AA5D17" w:rsidRDefault="00AA5D17" w:rsidP="00C72B17">
      <w:pPr>
        <w:spacing w:line="240" w:lineRule="auto"/>
      </w:pPr>
      <w:r>
        <w:separator/>
      </w:r>
    </w:p>
  </w:endnote>
  <w:endnote w:type="continuationSeparator" w:id="0">
    <w:p w14:paraId="5F620F9D" w14:textId="77777777" w:rsidR="00AA5D17" w:rsidRDefault="00AA5D1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AA5D17" w:rsidRDefault="00AA5D17">
    <w:pPr>
      <w:pStyle w:val="Footer"/>
    </w:pPr>
  </w:p>
  <w:p w14:paraId="12C113D0" w14:textId="77777777" w:rsidR="00AA5D17" w:rsidRDefault="00AA5D17">
    <w:pPr>
      <w:pStyle w:val="Footer"/>
    </w:pPr>
  </w:p>
  <w:p w14:paraId="1421CB49" w14:textId="77777777" w:rsidR="00AA5D17" w:rsidRDefault="00AA5D17">
    <w:pPr>
      <w:pStyle w:val="Footer"/>
    </w:pPr>
  </w:p>
  <w:p w14:paraId="6F807640" w14:textId="77777777" w:rsidR="00AA5D17" w:rsidRDefault="00AA5D17">
    <w:pPr>
      <w:pStyle w:val="Footer"/>
    </w:pPr>
  </w:p>
  <w:p w14:paraId="2E456113" w14:textId="77777777" w:rsidR="00AA5D17" w:rsidRDefault="00AA5D17">
    <w:pPr>
      <w:pStyle w:val="Footer"/>
    </w:pPr>
  </w:p>
  <w:p w14:paraId="36A9D811" w14:textId="77777777" w:rsidR="00AA5D17" w:rsidRDefault="00AA5D17">
    <w:pPr>
      <w:pStyle w:val="Footer"/>
    </w:pPr>
  </w:p>
  <w:p w14:paraId="2CD2C690" w14:textId="77777777" w:rsidR="00AA5D17" w:rsidRDefault="00AA5D17" w:rsidP="00956547">
    <w:pPr>
      <w:pStyle w:val="Footer"/>
    </w:pPr>
    <w:bookmarkStart w:id="16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0"/>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AF8E6" w14:textId="77777777" w:rsidR="00AA5D17" w:rsidRDefault="00AA5D17" w:rsidP="00C72B17">
      <w:pPr>
        <w:spacing w:line="240" w:lineRule="auto"/>
      </w:pPr>
      <w:r>
        <w:separator/>
      </w:r>
    </w:p>
  </w:footnote>
  <w:footnote w:type="continuationSeparator" w:id="0">
    <w:p w14:paraId="41DAB5EE" w14:textId="77777777" w:rsidR="00AA5D17" w:rsidRDefault="00AA5D1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6974399" w:rsidR="00AA5D17" w:rsidRDefault="00AA5D17"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7" w:name="Date1"/>
    <w:r>
      <w:t>10 mars 201</w:t>
    </w:r>
    <w:bookmarkEnd w:id="147"/>
    <w:r>
      <w:t>4</w:t>
    </w:r>
  </w:p>
  <w:p w14:paraId="005707D8" w14:textId="588DF0F6" w:rsidR="00AA5D17" w:rsidRDefault="00AA5D17" w:rsidP="008303EF">
    <w:pPr>
      <w:tabs>
        <w:tab w:val="left" w:pos="6237"/>
      </w:tabs>
    </w:pPr>
    <w:r>
      <w:tab/>
    </w:r>
    <w:bookmarkStart w:id="148" w:name="LDnr1"/>
    <w:bookmarkEnd w:id="148"/>
    <w:r>
      <w:t xml:space="preserve"> </w:t>
    </w:r>
    <w:bookmarkStart w:id="149" w:name="Dnr1"/>
    <w:bookmarkEnd w:id="149"/>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AA5D17" w:rsidRPr="00C05223" w:rsidRDefault="00AA5D1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25094">
                            <w:rPr>
                              <w:noProof/>
                              <w:sz w:val="16"/>
                              <w:szCs w:val="16"/>
                            </w:rPr>
                            <w:t>47</w:t>
                          </w:r>
                          <w:r w:rsidRPr="00E12C4A">
                            <w:rPr>
                              <w:sz w:val="16"/>
                              <w:szCs w:val="16"/>
                            </w:rPr>
                            <w:fldChar w:fldCharType="end"/>
                          </w:r>
                          <w:r w:rsidRPr="00E12C4A">
                            <w:rPr>
                              <w:sz w:val="16"/>
                              <w:szCs w:val="16"/>
                            </w:rPr>
                            <w:t xml:space="preserve"> (</w:t>
                          </w:r>
                          <w:fldSimple w:instr=" SECTIONPAGES   \* MERGEFORMAT ">
                            <w:r w:rsidR="00525094" w:rsidRPr="0052509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AA5D17" w:rsidRPr="00C05223" w:rsidRDefault="00AA5D1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25094">
                      <w:rPr>
                        <w:noProof/>
                        <w:sz w:val="16"/>
                        <w:szCs w:val="16"/>
                      </w:rPr>
                      <w:t>47</w:t>
                    </w:r>
                    <w:r w:rsidRPr="00E12C4A">
                      <w:rPr>
                        <w:sz w:val="16"/>
                        <w:szCs w:val="16"/>
                      </w:rPr>
                      <w:fldChar w:fldCharType="end"/>
                    </w:r>
                    <w:r w:rsidRPr="00E12C4A">
                      <w:rPr>
                        <w:sz w:val="16"/>
                        <w:szCs w:val="16"/>
                      </w:rPr>
                      <w:t xml:space="preserve"> (</w:t>
                    </w:r>
                    <w:fldSimple w:instr=" SECTIONPAGES   \* MERGEFORMAT ">
                      <w:r w:rsidR="00525094" w:rsidRPr="00525094">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6969D13" w:rsidR="00AA5D17" w:rsidRDefault="00AA5D17"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0" w:name="Date"/>
    <w:r>
      <w:t>10 mars 201</w:t>
    </w:r>
    <w:bookmarkEnd w:id="150"/>
    <w:r>
      <w:t>4</w:t>
    </w:r>
  </w:p>
  <w:p w14:paraId="587ABBD2" w14:textId="77777777" w:rsidR="00AA5D17" w:rsidRDefault="00AA5D17" w:rsidP="00D774BC">
    <w:pPr>
      <w:tabs>
        <w:tab w:val="left" w:pos="6237"/>
      </w:tabs>
    </w:pPr>
    <w:r>
      <w:tab/>
    </w:r>
    <w:bookmarkStart w:id="151" w:name="LDnr"/>
    <w:bookmarkEnd w:id="151"/>
    <w:r>
      <w:t xml:space="preserve"> </w:t>
    </w:r>
    <w:bookmarkStart w:id="152" w:name="Dnr"/>
    <w:bookmarkEnd w:id="152"/>
  </w:p>
  <w:p w14:paraId="77845D5F" w14:textId="77777777" w:rsidR="00AA5D17" w:rsidRDefault="00AA5D17"/>
  <w:tbl>
    <w:tblPr>
      <w:tblW w:w="9180" w:type="dxa"/>
      <w:tblLayout w:type="fixed"/>
      <w:tblLook w:val="04A0" w:firstRow="1" w:lastRow="0" w:firstColumn="1" w:lastColumn="0" w:noHBand="0" w:noVBand="1"/>
    </w:tblPr>
    <w:tblGrid>
      <w:gridCol w:w="956"/>
      <w:gridCol w:w="1199"/>
      <w:gridCol w:w="4049"/>
      <w:gridCol w:w="2976"/>
    </w:tblGrid>
    <w:tr w:rsidR="00AA5D17" w:rsidRPr="0024387D" w14:paraId="7770CDCA" w14:textId="77777777" w:rsidTr="00364AE6">
      <w:tc>
        <w:tcPr>
          <w:tcW w:w="2155" w:type="dxa"/>
          <w:gridSpan w:val="2"/>
        </w:tcPr>
        <w:p w14:paraId="2BFF0FE8" w14:textId="77777777" w:rsidR="00AA5D17" w:rsidRPr="0024387D" w:rsidRDefault="00AA5D17" w:rsidP="00514BAB">
          <w:pPr>
            <w:pStyle w:val="Header"/>
            <w:rPr>
              <w:rFonts w:cs="Georgia"/>
              <w:sz w:val="14"/>
              <w:szCs w:val="14"/>
            </w:rPr>
          </w:pPr>
          <w:r w:rsidRPr="0024387D">
            <w:rPr>
              <w:rFonts w:cs="Georgia"/>
              <w:sz w:val="14"/>
              <w:szCs w:val="14"/>
            </w:rPr>
            <w:t>Center för eHälsa i samverkan</w:t>
          </w:r>
        </w:p>
        <w:p w14:paraId="7311FDA3" w14:textId="77777777" w:rsidR="00AA5D17" w:rsidRPr="0024387D" w:rsidRDefault="00AA5D17" w:rsidP="00514BAB">
          <w:pPr>
            <w:pStyle w:val="Header"/>
            <w:rPr>
              <w:rFonts w:cs="Georgia"/>
              <w:sz w:val="12"/>
              <w:szCs w:val="12"/>
            </w:rPr>
          </w:pPr>
          <w:r w:rsidRPr="0024387D">
            <w:rPr>
              <w:rFonts w:cs="Georgia"/>
              <w:sz w:val="12"/>
              <w:szCs w:val="12"/>
            </w:rPr>
            <w:t>Hornsgatan 20, 118 82 Stockholm</w:t>
          </w:r>
        </w:p>
        <w:p w14:paraId="143C4590" w14:textId="77777777" w:rsidR="00AA5D17" w:rsidRPr="0024387D" w:rsidRDefault="00AA5D17" w:rsidP="00514BAB">
          <w:pPr>
            <w:pStyle w:val="Header"/>
            <w:rPr>
              <w:rFonts w:cs="Georgia"/>
              <w:sz w:val="12"/>
              <w:szCs w:val="12"/>
            </w:rPr>
          </w:pPr>
          <w:r>
            <w:rPr>
              <w:rFonts w:cs="Georgia"/>
              <w:sz w:val="12"/>
              <w:szCs w:val="12"/>
            </w:rPr>
            <w:t>Vxl: 08-452 70 00</w:t>
          </w:r>
          <w:bookmarkStart w:id="153" w:name="PhoneDirect"/>
          <w:bookmarkStart w:id="154" w:name="LMobile"/>
          <w:bookmarkEnd w:id="153"/>
          <w:bookmarkEnd w:id="154"/>
          <w:r w:rsidRPr="0024387D">
            <w:rPr>
              <w:rFonts w:cs="Georgia"/>
              <w:sz w:val="12"/>
              <w:szCs w:val="12"/>
            </w:rPr>
            <w:t xml:space="preserve"> </w:t>
          </w:r>
          <w:bookmarkStart w:id="155" w:name="Mobile"/>
          <w:bookmarkEnd w:id="155"/>
        </w:p>
        <w:p w14:paraId="674555CA" w14:textId="77777777" w:rsidR="00AA5D17" w:rsidRDefault="00AA5D17" w:rsidP="00514BAB">
          <w:pPr>
            <w:pStyle w:val="Header"/>
            <w:rPr>
              <w:rFonts w:cs="Georgia"/>
              <w:sz w:val="12"/>
              <w:szCs w:val="12"/>
            </w:rPr>
          </w:pPr>
        </w:p>
        <w:bookmarkStart w:id="156" w:name="Email"/>
        <w:bookmarkEnd w:id="156"/>
        <w:p w14:paraId="1389D9DA" w14:textId="77777777" w:rsidR="00AA5D17" w:rsidRDefault="00AA5D17"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AA5D17" w:rsidRPr="0024387D" w:rsidRDefault="00AA5D17" w:rsidP="00514BAB">
          <w:pPr>
            <w:pStyle w:val="Header"/>
            <w:rPr>
              <w:rFonts w:cs="Georgia"/>
              <w:sz w:val="12"/>
              <w:szCs w:val="12"/>
            </w:rPr>
          </w:pPr>
        </w:p>
      </w:tc>
      <w:tc>
        <w:tcPr>
          <w:tcW w:w="4049" w:type="dxa"/>
        </w:tcPr>
        <w:p w14:paraId="3BC96ADA" w14:textId="77777777" w:rsidR="00AA5D17" w:rsidRPr="0024387D" w:rsidRDefault="00AA5D17" w:rsidP="00514BAB">
          <w:pPr>
            <w:pStyle w:val="Header"/>
            <w:rPr>
              <w:rFonts w:cs="Georgia"/>
              <w:sz w:val="14"/>
              <w:szCs w:val="14"/>
            </w:rPr>
          </w:pPr>
        </w:p>
      </w:tc>
      <w:tc>
        <w:tcPr>
          <w:tcW w:w="2976" w:type="dxa"/>
        </w:tcPr>
        <w:p w14:paraId="39150BC1" w14:textId="77777777" w:rsidR="00AA5D17" w:rsidRDefault="00AA5D17" w:rsidP="00514BAB">
          <w:r>
            <w:t xml:space="preserve"> </w:t>
          </w:r>
          <w:bookmarkStart w:id="157" w:name="slask"/>
          <w:bookmarkStart w:id="158" w:name="Addressee"/>
          <w:bookmarkEnd w:id="157"/>
          <w:bookmarkEnd w:id="158"/>
        </w:p>
      </w:tc>
    </w:tr>
    <w:tr w:rsidR="00AA5D17" w:rsidRPr="00F456CC" w14:paraId="726051DA" w14:textId="77777777" w:rsidTr="00364AE6">
      <w:tc>
        <w:tcPr>
          <w:tcW w:w="956" w:type="dxa"/>
          <w:tcBorders>
            <w:right w:val="single" w:sz="4" w:space="0" w:color="auto"/>
          </w:tcBorders>
        </w:tcPr>
        <w:p w14:paraId="3D93C70D" w14:textId="77777777" w:rsidR="00AA5D17" w:rsidRPr="00F456CC" w:rsidRDefault="00AA5D17"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AA5D17" w:rsidRPr="00F456CC" w:rsidRDefault="00AA5D17"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AA5D17" w:rsidRPr="002C11AF" w:rsidRDefault="00AA5D17" w:rsidP="00514BAB">
          <w:pPr>
            <w:pStyle w:val="Header"/>
            <w:rPr>
              <w:rFonts w:cs="Georgia"/>
              <w:sz w:val="12"/>
              <w:szCs w:val="12"/>
            </w:rPr>
          </w:pPr>
        </w:p>
      </w:tc>
      <w:tc>
        <w:tcPr>
          <w:tcW w:w="2976" w:type="dxa"/>
        </w:tcPr>
        <w:p w14:paraId="09468B72" w14:textId="77777777" w:rsidR="00AA5D17" w:rsidRPr="002C11AF" w:rsidRDefault="00AA5D17" w:rsidP="00514BAB">
          <w:pPr>
            <w:pStyle w:val="Header"/>
            <w:rPr>
              <w:rFonts w:cs="Georgia"/>
              <w:sz w:val="12"/>
              <w:szCs w:val="12"/>
            </w:rPr>
          </w:pPr>
        </w:p>
      </w:tc>
    </w:tr>
  </w:tbl>
  <w:p w14:paraId="7431164C" w14:textId="77777777" w:rsidR="00AA5D17" w:rsidRDefault="00AA5D17" w:rsidP="003755FD">
    <w:pPr>
      <w:pStyle w:val="Header"/>
    </w:pPr>
    <w:bookmarkStart w:id="159" w:name="Radera2"/>
    <w:bookmarkEnd w:id="159"/>
  </w:p>
  <w:p w14:paraId="1A31566D" w14:textId="77777777" w:rsidR="00AA5D17" w:rsidRDefault="00AA5D17" w:rsidP="003755FD">
    <w:pPr>
      <w:pStyle w:val="Header"/>
    </w:pPr>
  </w:p>
  <w:p w14:paraId="71CD4DF7" w14:textId="77777777" w:rsidR="00AA5D17" w:rsidRDefault="00AA5D17" w:rsidP="003755FD">
    <w:pPr>
      <w:pStyle w:val="Header"/>
    </w:pPr>
  </w:p>
  <w:p w14:paraId="6C34E9AD" w14:textId="7ABCC737" w:rsidR="00AA5D17" w:rsidRPr="003755FD" w:rsidRDefault="00AA5D17"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AA5D17" w:rsidRPr="00C05223" w:rsidRDefault="00AA5D1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25094">
                            <w:rPr>
                              <w:noProof/>
                              <w:sz w:val="16"/>
                              <w:szCs w:val="16"/>
                            </w:rPr>
                            <w:t>1</w:t>
                          </w:r>
                          <w:r w:rsidRPr="00E12C4A">
                            <w:rPr>
                              <w:sz w:val="16"/>
                              <w:szCs w:val="16"/>
                            </w:rPr>
                            <w:fldChar w:fldCharType="end"/>
                          </w:r>
                          <w:r w:rsidRPr="00E12C4A">
                            <w:rPr>
                              <w:sz w:val="16"/>
                              <w:szCs w:val="16"/>
                            </w:rPr>
                            <w:t xml:space="preserve"> (</w:t>
                          </w:r>
                          <w:fldSimple w:instr=" SECTIONPAGES   \* MERGEFORMAT ">
                            <w:r w:rsidR="00525094" w:rsidRPr="0052509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AA5D17" w:rsidRPr="00C05223" w:rsidRDefault="00AA5D1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25094">
                      <w:rPr>
                        <w:noProof/>
                        <w:sz w:val="16"/>
                        <w:szCs w:val="16"/>
                      </w:rPr>
                      <w:t>1</w:t>
                    </w:r>
                    <w:r w:rsidRPr="00E12C4A">
                      <w:rPr>
                        <w:sz w:val="16"/>
                        <w:szCs w:val="16"/>
                      </w:rPr>
                      <w:fldChar w:fldCharType="end"/>
                    </w:r>
                    <w:r w:rsidRPr="00E12C4A">
                      <w:rPr>
                        <w:sz w:val="16"/>
                        <w:szCs w:val="16"/>
                      </w:rPr>
                      <w:t xml:space="preserve"> (</w:t>
                    </w:r>
                    <w:fldSimple w:instr=" SECTIONPAGES   \* MERGEFORMAT ">
                      <w:r w:rsidR="00525094" w:rsidRPr="00525094">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E8B"/>
    <w:rsid w:val="001714C5"/>
    <w:rsid w:val="001752B9"/>
    <w:rsid w:val="00183401"/>
    <w:rsid w:val="00184750"/>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4387D"/>
    <w:rsid w:val="00246426"/>
    <w:rsid w:val="00250E71"/>
    <w:rsid w:val="00265F33"/>
    <w:rsid w:val="00267208"/>
    <w:rsid w:val="00277ADB"/>
    <w:rsid w:val="0029087A"/>
    <w:rsid w:val="00291C0D"/>
    <w:rsid w:val="002A59E4"/>
    <w:rsid w:val="002A77D2"/>
    <w:rsid w:val="002B336D"/>
    <w:rsid w:val="002C11AF"/>
    <w:rsid w:val="002D5B10"/>
    <w:rsid w:val="002D631E"/>
    <w:rsid w:val="002D76F9"/>
    <w:rsid w:val="002E6348"/>
    <w:rsid w:val="002F2EFD"/>
    <w:rsid w:val="002F7E28"/>
    <w:rsid w:val="0030710D"/>
    <w:rsid w:val="00311146"/>
    <w:rsid w:val="003164EA"/>
    <w:rsid w:val="00322A41"/>
    <w:rsid w:val="00322C51"/>
    <w:rsid w:val="00325EBF"/>
    <w:rsid w:val="00346224"/>
    <w:rsid w:val="0036441D"/>
    <w:rsid w:val="00364AE6"/>
    <w:rsid w:val="00364D31"/>
    <w:rsid w:val="0037157D"/>
    <w:rsid w:val="003755FD"/>
    <w:rsid w:val="00390030"/>
    <w:rsid w:val="00392F1D"/>
    <w:rsid w:val="00394F76"/>
    <w:rsid w:val="003A1F8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094"/>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3942"/>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670E"/>
    <w:rsid w:val="00D5124B"/>
    <w:rsid w:val="00D53A9A"/>
    <w:rsid w:val="00D5572D"/>
    <w:rsid w:val="00D728C5"/>
    <w:rsid w:val="00D774BC"/>
    <w:rsid w:val="00D91240"/>
    <w:rsid w:val="00D93512"/>
    <w:rsid w:val="00DA1759"/>
    <w:rsid w:val="00DA5D2D"/>
    <w:rsid w:val="00DB56E2"/>
    <w:rsid w:val="00DC3968"/>
    <w:rsid w:val="00DE1B12"/>
    <w:rsid w:val="00DF035F"/>
    <w:rsid w:val="00DF1047"/>
    <w:rsid w:val="00DF1CBC"/>
    <w:rsid w:val="00E0018F"/>
    <w:rsid w:val="00E0371F"/>
    <w:rsid w:val="00E1012B"/>
    <w:rsid w:val="00E127E3"/>
    <w:rsid w:val="00E12C4A"/>
    <w:rsid w:val="00E131FD"/>
    <w:rsid w:val="00E2294E"/>
    <w:rsid w:val="00E23C3B"/>
    <w:rsid w:val="00E3189A"/>
    <w:rsid w:val="00E31E52"/>
    <w:rsid w:val="00E34474"/>
    <w:rsid w:val="00E46C51"/>
    <w:rsid w:val="00E52620"/>
    <w:rsid w:val="00E5427A"/>
    <w:rsid w:val="00E738E4"/>
    <w:rsid w:val="00E7695F"/>
    <w:rsid w:val="00E809F3"/>
    <w:rsid w:val="00E96EDD"/>
    <w:rsid w:val="00E9789B"/>
    <w:rsid w:val="00EA3AAC"/>
    <w:rsid w:val="00EB1451"/>
    <w:rsid w:val="00EB1E88"/>
    <w:rsid w:val="00EB63D6"/>
    <w:rsid w:val="00EC3FBC"/>
    <w:rsid w:val="00EC5E28"/>
    <w:rsid w:val="00EC74B2"/>
    <w:rsid w:val="00ED3446"/>
    <w:rsid w:val="00ED35D0"/>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comments" Target="comments.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D134D0-0D66-3345-8863-F77DFE181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6308</TotalTime>
  <Pages>66</Pages>
  <Words>15208</Words>
  <Characters>86690</Characters>
  <Application>Microsoft Macintosh Word</Application>
  <DocSecurity>0</DocSecurity>
  <Lines>722</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101695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103</cp:revision>
  <dcterms:created xsi:type="dcterms:W3CDTF">2014-02-03T09:54:00Z</dcterms:created>
  <dcterms:modified xsi:type="dcterms:W3CDTF">2014-03-11T09:18:00Z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