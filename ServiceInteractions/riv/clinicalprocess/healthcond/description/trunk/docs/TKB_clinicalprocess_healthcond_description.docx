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3125EA">
              <w:rPr>
                <w:color w:val="008000"/>
              </w:rPr>
              <w:t>clinicalprocess_healthcond_description</w:t>
            </w:r>
            <w:r w:rsidRPr="00AC5707">
              <w:rPr>
                <w:color w:val="008000"/>
              </w:rPr>
              <w:fldChar w:fldCharType="end"/>
            </w:r>
          </w:p>
          <w:p w14:paraId="57114F81" w14:textId="77777777" w:rsidR="0074276F" w:rsidRDefault="0074276F" w:rsidP="008866A6">
            <w:pPr>
              <w:pStyle w:val="BodyText"/>
              <w:rPr>
                <w:sz w:val="32"/>
              </w:rPr>
            </w:pPr>
          </w:p>
          <w:p w14:paraId="56EAF9CA" w14:textId="37B79EBF" w:rsidR="008866A6" w:rsidRPr="0039481C" w:rsidRDefault="008866A6" w:rsidP="008866A6">
            <w:pPr>
              <w:pStyle w:val="Body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BB53A6">
              <w:rPr>
                <w:color w:val="008000"/>
                <w:sz w:val="32"/>
              </w:rPr>
              <w:t>2.1</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BB53A6">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4523B">
              <w:rPr>
                <w:color w:val="008000"/>
                <w:sz w:val="32"/>
              </w:rPr>
              <w:t>2014-09-18</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1401CCC1" w14:textId="77777777" w:rsidR="00565203"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565203">
            <w:rPr>
              <w:noProof/>
            </w:rPr>
            <w:t>1</w:t>
          </w:r>
          <w:r w:rsidR="00565203">
            <w:rPr>
              <w:rFonts w:asciiTheme="minorHAnsi" w:eastAsiaTheme="minorEastAsia" w:hAnsiTheme="minorHAnsi" w:cstheme="minorBidi"/>
              <w:noProof/>
              <w:sz w:val="24"/>
              <w:szCs w:val="24"/>
              <w:lang w:val="en-US" w:eastAsia="ja-JP"/>
            </w:rPr>
            <w:tab/>
          </w:r>
          <w:r w:rsidR="00565203">
            <w:rPr>
              <w:noProof/>
            </w:rPr>
            <w:t>Inledning</w:t>
          </w:r>
          <w:r w:rsidR="00565203">
            <w:rPr>
              <w:noProof/>
            </w:rPr>
            <w:tab/>
          </w:r>
          <w:r w:rsidR="00565203">
            <w:rPr>
              <w:noProof/>
            </w:rPr>
            <w:fldChar w:fldCharType="begin"/>
          </w:r>
          <w:r w:rsidR="00565203">
            <w:rPr>
              <w:noProof/>
            </w:rPr>
            <w:instrText xml:space="preserve"> PAGEREF _Toc272474419 \h </w:instrText>
          </w:r>
          <w:r w:rsidR="00565203">
            <w:rPr>
              <w:noProof/>
            </w:rPr>
          </w:r>
          <w:r w:rsidR="00565203">
            <w:rPr>
              <w:noProof/>
            </w:rPr>
            <w:fldChar w:fldCharType="separate"/>
          </w:r>
          <w:r w:rsidR="00565203">
            <w:rPr>
              <w:noProof/>
            </w:rPr>
            <w:t>12</w:t>
          </w:r>
          <w:r w:rsidR="00565203">
            <w:rPr>
              <w:noProof/>
            </w:rPr>
            <w:fldChar w:fldCharType="end"/>
          </w:r>
        </w:p>
        <w:p w14:paraId="2418D1D8" w14:textId="77777777" w:rsidR="00565203" w:rsidRDefault="00565203">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_Toc272474420 \h </w:instrText>
          </w:r>
          <w:r>
            <w:rPr>
              <w:noProof/>
            </w:rPr>
          </w:r>
          <w:r>
            <w:rPr>
              <w:noProof/>
            </w:rPr>
            <w:fldChar w:fldCharType="separate"/>
          </w:r>
          <w:r>
            <w:rPr>
              <w:noProof/>
            </w:rPr>
            <w:t>12</w:t>
          </w:r>
          <w:r>
            <w:rPr>
              <w:noProof/>
            </w:rPr>
            <w:fldChar w:fldCharType="end"/>
          </w:r>
        </w:p>
        <w:p w14:paraId="67371B1E"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_Toc272474421 \h </w:instrText>
          </w:r>
          <w:r>
            <w:rPr>
              <w:noProof/>
            </w:rPr>
          </w:r>
          <w:r>
            <w:rPr>
              <w:noProof/>
            </w:rPr>
            <w:fldChar w:fldCharType="separate"/>
          </w:r>
          <w:r>
            <w:rPr>
              <w:noProof/>
            </w:rPr>
            <w:t>12</w:t>
          </w:r>
          <w:r>
            <w:rPr>
              <w:noProof/>
            </w:rPr>
            <w:fldChar w:fldCharType="end"/>
          </w:r>
        </w:p>
        <w:p w14:paraId="48182AF6" w14:textId="77777777" w:rsidR="00565203" w:rsidRDefault="00565203">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_Toc272474422 \h </w:instrText>
          </w:r>
          <w:r>
            <w:rPr>
              <w:noProof/>
            </w:rPr>
          </w:r>
          <w:r>
            <w:rPr>
              <w:noProof/>
            </w:rPr>
            <w:fldChar w:fldCharType="separate"/>
          </w:r>
          <w:r>
            <w:rPr>
              <w:noProof/>
            </w:rPr>
            <w:t>13</w:t>
          </w:r>
          <w:r>
            <w:rPr>
              <w:noProof/>
            </w:rPr>
            <w:fldChar w:fldCharType="end"/>
          </w:r>
        </w:p>
        <w:p w14:paraId="6234E9C5"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8A61F4">
            <w:rPr>
              <w:noProof/>
              <w:color w:val="008000"/>
            </w:rPr>
            <w:t>2.1</w:t>
          </w:r>
          <w:r>
            <w:rPr>
              <w:noProof/>
            </w:rPr>
            <w:tab/>
          </w:r>
          <w:r>
            <w:rPr>
              <w:noProof/>
            </w:rPr>
            <w:fldChar w:fldCharType="begin"/>
          </w:r>
          <w:r>
            <w:rPr>
              <w:noProof/>
            </w:rPr>
            <w:instrText xml:space="preserve"> PAGEREF _Toc272474423 \h </w:instrText>
          </w:r>
          <w:r>
            <w:rPr>
              <w:noProof/>
            </w:rPr>
          </w:r>
          <w:r>
            <w:rPr>
              <w:noProof/>
            </w:rPr>
            <w:fldChar w:fldCharType="separate"/>
          </w:r>
          <w:r>
            <w:rPr>
              <w:noProof/>
            </w:rPr>
            <w:t>13</w:t>
          </w:r>
          <w:r>
            <w:rPr>
              <w:noProof/>
            </w:rPr>
            <w:fldChar w:fldCharType="end"/>
          </w:r>
        </w:p>
        <w:p w14:paraId="22F91292" w14:textId="77777777" w:rsidR="00565203" w:rsidRDefault="00565203">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_Toc272474424 \h </w:instrText>
          </w:r>
          <w:r>
            <w:rPr>
              <w:noProof/>
            </w:rPr>
          </w:r>
          <w:r>
            <w:rPr>
              <w:noProof/>
            </w:rPr>
            <w:fldChar w:fldCharType="separate"/>
          </w:r>
          <w:r>
            <w:rPr>
              <w:noProof/>
            </w:rPr>
            <w:t>13</w:t>
          </w:r>
          <w:r>
            <w:rPr>
              <w:noProof/>
            </w:rPr>
            <w:fldChar w:fldCharType="end"/>
          </w:r>
        </w:p>
        <w:p w14:paraId="484A2303"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_Toc272474425 \h </w:instrText>
          </w:r>
          <w:r>
            <w:rPr>
              <w:noProof/>
            </w:rPr>
          </w:r>
          <w:r>
            <w:rPr>
              <w:noProof/>
            </w:rPr>
            <w:fldChar w:fldCharType="separate"/>
          </w:r>
          <w:r>
            <w:rPr>
              <w:noProof/>
            </w:rPr>
            <w:t>13</w:t>
          </w:r>
          <w:r>
            <w:rPr>
              <w:noProof/>
            </w:rPr>
            <w:fldChar w:fldCharType="end"/>
          </w:r>
        </w:p>
        <w:p w14:paraId="5F2DF7DD"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_Toc272474426 \h </w:instrText>
          </w:r>
          <w:r>
            <w:rPr>
              <w:noProof/>
            </w:rPr>
          </w:r>
          <w:r>
            <w:rPr>
              <w:noProof/>
            </w:rPr>
            <w:fldChar w:fldCharType="separate"/>
          </w:r>
          <w:r>
            <w:rPr>
              <w:noProof/>
            </w:rPr>
            <w:t>13</w:t>
          </w:r>
          <w:r>
            <w:rPr>
              <w:noProof/>
            </w:rPr>
            <w:fldChar w:fldCharType="end"/>
          </w:r>
        </w:p>
        <w:p w14:paraId="018AC7F5"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_Toc272474427 \h </w:instrText>
          </w:r>
          <w:r>
            <w:rPr>
              <w:noProof/>
            </w:rPr>
          </w:r>
          <w:r>
            <w:rPr>
              <w:noProof/>
            </w:rPr>
            <w:fldChar w:fldCharType="separate"/>
          </w:r>
          <w:r>
            <w:rPr>
              <w:noProof/>
            </w:rPr>
            <w:t>13</w:t>
          </w:r>
          <w:r>
            <w:rPr>
              <w:noProof/>
            </w:rPr>
            <w:fldChar w:fldCharType="end"/>
          </w:r>
        </w:p>
        <w:p w14:paraId="4425C058"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_Toc272474428 \h </w:instrText>
          </w:r>
          <w:r>
            <w:rPr>
              <w:noProof/>
            </w:rPr>
          </w:r>
          <w:r>
            <w:rPr>
              <w:noProof/>
            </w:rPr>
            <w:fldChar w:fldCharType="separate"/>
          </w:r>
          <w:r>
            <w:rPr>
              <w:noProof/>
            </w:rPr>
            <w:t>13</w:t>
          </w:r>
          <w:r>
            <w:rPr>
              <w:noProof/>
            </w:rPr>
            <w:fldChar w:fldCharType="end"/>
          </w:r>
        </w:p>
        <w:p w14:paraId="7750CE9A" w14:textId="77777777" w:rsidR="00565203" w:rsidRDefault="00565203">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_Toc272474429 \h </w:instrText>
          </w:r>
          <w:r>
            <w:rPr>
              <w:noProof/>
            </w:rPr>
          </w:r>
          <w:r>
            <w:rPr>
              <w:noProof/>
            </w:rPr>
            <w:fldChar w:fldCharType="separate"/>
          </w:r>
          <w:r>
            <w:rPr>
              <w:noProof/>
            </w:rPr>
            <w:t>14</w:t>
          </w:r>
          <w:r>
            <w:rPr>
              <w:noProof/>
            </w:rPr>
            <w:fldChar w:fldCharType="end"/>
          </w:r>
        </w:p>
        <w:p w14:paraId="7212DF0E" w14:textId="77777777" w:rsidR="00565203" w:rsidRDefault="00565203">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_Toc272474430 \h </w:instrText>
          </w:r>
          <w:r>
            <w:rPr>
              <w:noProof/>
            </w:rPr>
          </w:r>
          <w:r>
            <w:rPr>
              <w:noProof/>
            </w:rPr>
            <w:fldChar w:fldCharType="separate"/>
          </w:r>
          <w:r>
            <w:rPr>
              <w:noProof/>
            </w:rPr>
            <w:t>14</w:t>
          </w:r>
          <w:r>
            <w:rPr>
              <w:noProof/>
            </w:rPr>
            <w:fldChar w:fldCharType="end"/>
          </w:r>
        </w:p>
        <w:p w14:paraId="590418B1" w14:textId="77777777" w:rsidR="00565203" w:rsidRDefault="00565203">
          <w:pPr>
            <w:pStyle w:val="TOC3"/>
            <w:tabs>
              <w:tab w:val="left" w:pos="1030"/>
              <w:tab w:val="right" w:leader="dot" w:pos="10456"/>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Vård- och omsorgsdokument</w:t>
          </w:r>
          <w:r>
            <w:rPr>
              <w:noProof/>
            </w:rPr>
            <w:tab/>
          </w:r>
          <w:r>
            <w:rPr>
              <w:noProof/>
            </w:rPr>
            <w:fldChar w:fldCharType="begin"/>
          </w:r>
          <w:r>
            <w:rPr>
              <w:noProof/>
            </w:rPr>
            <w:instrText xml:space="preserve"> PAGEREF _Toc272474431 \h </w:instrText>
          </w:r>
          <w:r>
            <w:rPr>
              <w:noProof/>
            </w:rPr>
          </w:r>
          <w:r>
            <w:rPr>
              <w:noProof/>
            </w:rPr>
            <w:fldChar w:fldCharType="separate"/>
          </w:r>
          <w:r>
            <w:rPr>
              <w:noProof/>
            </w:rPr>
            <w:t>14</w:t>
          </w:r>
          <w:r>
            <w:rPr>
              <w:noProof/>
            </w:rPr>
            <w:fldChar w:fldCharType="end"/>
          </w:r>
        </w:p>
        <w:p w14:paraId="0D341AD7"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Diagnos</w:t>
          </w:r>
          <w:r>
            <w:rPr>
              <w:noProof/>
            </w:rPr>
            <w:tab/>
          </w:r>
          <w:r>
            <w:rPr>
              <w:noProof/>
            </w:rPr>
            <w:fldChar w:fldCharType="begin"/>
          </w:r>
          <w:r>
            <w:rPr>
              <w:noProof/>
            </w:rPr>
            <w:instrText xml:space="preserve"> PAGEREF _Toc272474432 \h </w:instrText>
          </w:r>
          <w:r>
            <w:rPr>
              <w:noProof/>
            </w:rPr>
          </w:r>
          <w:r>
            <w:rPr>
              <w:noProof/>
            </w:rPr>
            <w:fldChar w:fldCharType="separate"/>
          </w:r>
          <w:r>
            <w:rPr>
              <w:noProof/>
            </w:rPr>
            <w:t>17</w:t>
          </w:r>
          <w:r>
            <w:rPr>
              <w:noProof/>
            </w:rPr>
            <w:fldChar w:fldCharType="end"/>
          </w:r>
        </w:p>
        <w:p w14:paraId="22F66A19" w14:textId="77777777" w:rsidR="00565203" w:rsidRDefault="00565203">
          <w:pPr>
            <w:pStyle w:val="TOC3"/>
            <w:tabs>
              <w:tab w:val="left" w:pos="1054"/>
              <w:tab w:val="right" w:leader="dot" w:pos="10456"/>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Uppmärksamhetsinformation</w:t>
          </w:r>
          <w:r>
            <w:rPr>
              <w:noProof/>
            </w:rPr>
            <w:tab/>
          </w:r>
          <w:r>
            <w:rPr>
              <w:noProof/>
            </w:rPr>
            <w:fldChar w:fldCharType="begin"/>
          </w:r>
          <w:r>
            <w:rPr>
              <w:noProof/>
            </w:rPr>
            <w:instrText xml:space="preserve"> PAGEREF _Toc272474433 \h </w:instrText>
          </w:r>
          <w:r>
            <w:rPr>
              <w:noProof/>
            </w:rPr>
          </w:r>
          <w:r>
            <w:rPr>
              <w:noProof/>
            </w:rPr>
            <w:fldChar w:fldCharType="separate"/>
          </w:r>
          <w:r>
            <w:rPr>
              <w:noProof/>
            </w:rPr>
            <w:t>19</w:t>
          </w:r>
          <w:r>
            <w:rPr>
              <w:noProof/>
            </w:rPr>
            <w:fldChar w:fldCharType="end"/>
          </w:r>
        </w:p>
        <w:p w14:paraId="6250F934"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3.1.4</w:t>
          </w:r>
          <w:r>
            <w:rPr>
              <w:rFonts w:asciiTheme="minorHAnsi" w:eastAsiaTheme="minorEastAsia" w:hAnsiTheme="minorHAnsi" w:cstheme="minorBidi"/>
              <w:noProof/>
              <w:sz w:val="24"/>
              <w:szCs w:val="24"/>
              <w:lang w:val="en-US" w:eastAsia="ja-JP"/>
            </w:rPr>
            <w:tab/>
          </w:r>
          <w:r>
            <w:rPr>
              <w:noProof/>
            </w:rPr>
            <w:t>Funktionsstatus</w:t>
          </w:r>
          <w:r>
            <w:rPr>
              <w:noProof/>
            </w:rPr>
            <w:tab/>
          </w:r>
          <w:r>
            <w:rPr>
              <w:noProof/>
            </w:rPr>
            <w:fldChar w:fldCharType="begin"/>
          </w:r>
          <w:r>
            <w:rPr>
              <w:noProof/>
            </w:rPr>
            <w:instrText xml:space="preserve"> PAGEREF _Toc272474434 \h </w:instrText>
          </w:r>
          <w:r>
            <w:rPr>
              <w:noProof/>
            </w:rPr>
          </w:r>
          <w:r>
            <w:rPr>
              <w:noProof/>
            </w:rPr>
            <w:fldChar w:fldCharType="separate"/>
          </w:r>
          <w:r>
            <w:rPr>
              <w:noProof/>
            </w:rPr>
            <w:t>21</w:t>
          </w:r>
          <w:r>
            <w:rPr>
              <w:noProof/>
            </w:rPr>
            <w:fldChar w:fldCharType="end"/>
          </w:r>
        </w:p>
        <w:p w14:paraId="57751B9A" w14:textId="77777777" w:rsidR="00565203" w:rsidRDefault="00565203">
          <w:pPr>
            <w:pStyle w:val="TOC3"/>
            <w:tabs>
              <w:tab w:val="left" w:pos="1050"/>
              <w:tab w:val="right" w:leader="dot" w:pos="10456"/>
            </w:tabs>
            <w:rPr>
              <w:rFonts w:asciiTheme="minorHAnsi" w:eastAsiaTheme="minorEastAsia" w:hAnsiTheme="minorHAnsi" w:cstheme="minorBidi"/>
              <w:noProof/>
              <w:sz w:val="24"/>
              <w:szCs w:val="24"/>
              <w:lang w:val="en-US" w:eastAsia="ja-JP"/>
            </w:rPr>
          </w:pPr>
          <w:r>
            <w:rPr>
              <w:noProof/>
            </w:rPr>
            <w:t>3.1.5</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_Toc272474435 \h </w:instrText>
          </w:r>
          <w:r>
            <w:rPr>
              <w:noProof/>
            </w:rPr>
          </w:r>
          <w:r>
            <w:rPr>
              <w:noProof/>
            </w:rPr>
            <w:fldChar w:fldCharType="separate"/>
          </w:r>
          <w:r>
            <w:rPr>
              <w:noProof/>
            </w:rPr>
            <w:t>23</w:t>
          </w:r>
          <w:r>
            <w:rPr>
              <w:noProof/>
            </w:rPr>
            <w:fldChar w:fldCharType="end"/>
          </w:r>
        </w:p>
        <w:p w14:paraId="42B0C95F" w14:textId="77777777" w:rsidR="00565203" w:rsidRDefault="00565203">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_Toc272474436 \h </w:instrText>
          </w:r>
          <w:r>
            <w:rPr>
              <w:noProof/>
            </w:rPr>
          </w:r>
          <w:r>
            <w:rPr>
              <w:noProof/>
            </w:rPr>
            <w:fldChar w:fldCharType="separate"/>
          </w:r>
          <w:r>
            <w:rPr>
              <w:noProof/>
            </w:rPr>
            <w:t>23</w:t>
          </w:r>
          <w:r>
            <w:rPr>
              <w:noProof/>
            </w:rPr>
            <w:fldChar w:fldCharType="end"/>
          </w:r>
        </w:p>
        <w:p w14:paraId="132A26F8"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_Toc272474437 \h </w:instrText>
          </w:r>
          <w:r>
            <w:rPr>
              <w:noProof/>
            </w:rPr>
          </w:r>
          <w:r>
            <w:rPr>
              <w:noProof/>
            </w:rPr>
            <w:fldChar w:fldCharType="separate"/>
          </w:r>
          <w:r>
            <w:rPr>
              <w:noProof/>
            </w:rPr>
            <w:t>24</w:t>
          </w:r>
          <w:r>
            <w:rPr>
              <w:noProof/>
            </w:rPr>
            <w:fldChar w:fldCharType="end"/>
          </w:r>
        </w:p>
        <w:p w14:paraId="5325A952" w14:textId="77777777" w:rsidR="00565203" w:rsidRDefault="00565203">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_Toc272474438 \h </w:instrText>
          </w:r>
          <w:r>
            <w:rPr>
              <w:noProof/>
            </w:rPr>
          </w:r>
          <w:r>
            <w:rPr>
              <w:noProof/>
            </w:rPr>
            <w:fldChar w:fldCharType="separate"/>
          </w:r>
          <w:r>
            <w:rPr>
              <w:noProof/>
            </w:rPr>
            <w:t>24</w:t>
          </w:r>
          <w:r>
            <w:rPr>
              <w:noProof/>
            </w:rPr>
            <w:fldChar w:fldCharType="end"/>
          </w:r>
        </w:p>
        <w:p w14:paraId="66DD9597"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_Toc272474439 \h </w:instrText>
          </w:r>
          <w:r>
            <w:rPr>
              <w:noProof/>
            </w:rPr>
          </w:r>
          <w:r>
            <w:rPr>
              <w:noProof/>
            </w:rPr>
            <w:fldChar w:fldCharType="separate"/>
          </w:r>
          <w:r>
            <w:rPr>
              <w:noProof/>
            </w:rPr>
            <w:t>25</w:t>
          </w:r>
          <w:r>
            <w:rPr>
              <w:noProof/>
            </w:rPr>
            <w:fldChar w:fldCharType="end"/>
          </w:r>
        </w:p>
        <w:p w14:paraId="5DC0A3C9"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_Toc272474440 \h </w:instrText>
          </w:r>
          <w:r>
            <w:rPr>
              <w:noProof/>
            </w:rPr>
          </w:r>
          <w:r>
            <w:rPr>
              <w:noProof/>
            </w:rPr>
            <w:fldChar w:fldCharType="separate"/>
          </w:r>
          <w:r>
            <w:rPr>
              <w:noProof/>
            </w:rPr>
            <w:t>25</w:t>
          </w:r>
          <w:r>
            <w:rPr>
              <w:noProof/>
            </w:rPr>
            <w:fldChar w:fldCharType="end"/>
          </w:r>
        </w:p>
        <w:p w14:paraId="42583F5E"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_Toc272474441 \h </w:instrText>
          </w:r>
          <w:r>
            <w:rPr>
              <w:noProof/>
            </w:rPr>
          </w:r>
          <w:r>
            <w:rPr>
              <w:noProof/>
            </w:rPr>
            <w:fldChar w:fldCharType="separate"/>
          </w:r>
          <w:r>
            <w:rPr>
              <w:noProof/>
            </w:rPr>
            <w:t>28</w:t>
          </w:r>
          <w:r>
            <w:rPr>
              <w:noProof/>
            </w:rPr>
            <w:fldChar w:fldCharType="end"/>
          </w:r>
        </w:p>
        <w:p w14:paraId="4E83E1D3"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_Toc272474442 \h </w:instrText>
          </w:r>
          <w:r>
            <w:rPr>
              <w:noProof/>
            </w:rPr>
          </w:r>
          <w:r>
            <w:rPr>
              <w:noProof/>
            </w:rPr>
            <w:fldChar w:fldCharType="separate"/>
          </w:r>
          <w:r>
            <w:rPr>
              <w:noProof/>
            </w:rPr>
            <w:t>28</w:t>
          </w:r>
          <w:r>
            <w:rPr>
              <w:noProof/>
            </w:rPr>
            <w:fldChar w:fldCharType="end"/>
          </w:r>
        </w:p>
        <w:p w14:paraId="347B2BFA" w14:textId="77777777" w:rsidR="00565203" w:rsidRDefault="00565203">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_Toc272474443 \h </w:instrText>
          </w:r>
          <w:r>
            <w:rPr>
              <w:noProof/>
            </w:rPr>
          </w:r>
          <w:r>
            <w:rPr>
              <w:noProof/>
            </w:rPr>
            <w:fldChar w:fldCharType="separate"/>
          </w:r>
          <w:r>
            <w:rPr>
              <w:noProof/>
            </w:rPr>
            <w:t>28</w:t>
          </w:r>
          <w:r>
            <w:rPr>
              <w:noProof/>
            </w:rPr>
            <w:fldChar w:fldCharType="end"/>
          </w:r>
        </w:p>
        <w:p w14:paraId="7452E4DE"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_Toc272474444 \h </w:instrText>
          </w:r>
          <w:r>
            <w:rPr>
              <w:noProof/>
            </w:rPr>
          </w:r>
          <w:r>
            <w:rPr>
              <w:noProof/>
            </w:rPr>
            <w:fldChar w:fldCharType="separate"/>
          </w:r>
          <w:r>
            <w:rPr>
              <w:noProof/>
            </w:rPr>
            <w:t>28</w:t>
          </w:r>
          <w:r>
            <w:rPr>
              <w:noProof/>
            </w:rPr>
            <w:fldChar w:fldCharType="end"/>
          </w:r>
        </w:p>
        <w:p w14:paraId="2B230AB1"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_Toc272474445 \h </w:instrText>
          </w:r>
          <w:r>
            <w:rPr>
              <w:noProof/>
            </w:rPr>
          </w:r>
          <w:r>
            <w:rPr>
              <w:noProof/>
            </w:rPr>
            <w:fldChar w:fldCharType="separate"/>
          </w:r>
          <w:r>
            <w:rPr>
              <w:noProof/>
            </w:rPr>
            <w:t>29</w:t>
          </w:r>
          <w:r>
            <w:rPr>
              <w:noProof/>
            </w:rPr>
            <w:fldChar w:fldCharType="end"/>
          </w:r>
        </w:p>
        <w:p w14:paraId="7A5DED75"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_Toc272474446 \h </w:instrText>
          </w:r>
          <w:r>
            <w:rPr>
              <w:noProof/>
            </w:rPr>
          </w:r>
          <w:r>
            <w:rPr>
              <w:noProof/>
            </w:rPr>
            <w:fldChar w:fldCharType="separate"/>
          </w:r>
          <w:r>
            <w:rPr>
              <w:noProof/>
            </w:rPr>
            <w:t>29</w:t>
          </w:r>
          <w:r>
            <w:rPr>
              <w:noProof/>
            </w:rPr>
            <w:fldChar w:fldCharType="end"/>
          </w:r>
        </w:p>
        <w:p w14:paraId="006B9473"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_Toc272474447 \h </w:instrText>
          </w:r>
          <w:r>
            <w:rPr>
              <w:noProof/>
            </w:rPr>
          </w:r>
          <w:r>
            <w:rPr>
              <w:noProof/>
            </w:rPr>
            <w:fldChar w:fldCharType="separate"/>
          </w:r>
          <w:r>
            <w:rPr>
              <w:noProof/>
            </w:rPr>
            <w:t>30</w:t>
          </w:r>
          <w:r>
            <w:rPr>
              <w:noProof/>
            </w:rPr>
            <w:fldChar w:fldCharType="end"/>
          </w:r>
        </w:p>
        <w:p w14:paraId="3A2AA578"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lastRenderedPageBreak/>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_Toc272474448 \h </w:instrText>
          </w:r>
          <w:r>
            <w:rPr>
              <w:noProof/>
            </w:rPr>
          </w:r>
          <w:r>
            <w:rPr>
              <w:noProof/>
            </w:rPr>
            <w:fldChar w:fldCharType="separate"/>
          </w:r>
          <w:r>
            <w:rPr>
              <w:noProof/>
            </w:rPr>
            <w:t>30</w:t>
          </w:r>
          <w:r>
            <w:rPr>
              <w:noProof/>
            </w:rPr>
            <w:fldChar w:fldCharType="end"/>
          </w:r>
        </w:p>
        <w:p w14:paraId="111AAE16" w14:textId="77777777" w:rsidR="00565203" w:rsidRDefault="00565203">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_Toc272474449 \h </w:instrText>
          </w:r>
          <w:r>
            <w:rPr>
              <w:noProof/>
            </w:rPr>
          </w:r>
          <w:r>
            <w:rPr>
              <w:noProof/>
            </w:rPr>
            <w:fldChar w:fldCharType="separate"/>
          </w:r>
          <w:r>
            <w:rPr>
              <w:noProof/>
            </w:rPr>
            <w:t>30</w:t>
          </w:r>
          <w:r>
            <w:rPr>
              <w:noProof/>
            </w:rPr>
            <w:fldChar w:fldCharType="end"/>
          </w:r>
        </w:p>
        <w:p w14:paraId="4795377E" w14:textId="77777777" w:rsidR="00565203" w:rsidRDefault="00565203">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_Toc272474450 \h </w:instrText>
          </w:r>
          <w:r>
            <w:rPr>
              <w:noProof/>
            </w:rPr>
          </w:r>
          <w:r>
            <w:rPr>
              <w:noProof/>
            </w:rPr>
            <w:fldChar w:fldCharType="separate"/>
          </w:r>
          <w:r>
            <w:rPr>
              <w:noProof/>
            </w:rPr>
            <w:t>31</w:t>
          </w:r>
          <w:r>
            <w:rPr>
              <w:noProof/>
            </w:rPr>
            <w:fldChar w:fldCharType="end"/>
          </w:r>
        </w:p>
        <w:p w14:paraId="427EAAC6" w14:textId="77777777" w:rsidR="00565203" w:rsidRDefault="00565203">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_Toc272474451 \h </w:instrText>
          </w:r>
          <w:r>
            <w:rPr>
              <w:noProof/>
            </w:rPr>
          </w:r>
          <w:r>
            <w:rPr>
              <w:noProof/>
            </w:rPr>
            <w:fldChar w:fldCharType="separate"/>
          </w:r>
          <w:r>
            <w:rPr>
              <w:noProof/>
            </w:rPr>
            <w:t>32</w:t>
          </w:r>
          <w:r>
            <w:rPr>
              <w:noProof/>
            </w:rPr>
            <w:fldChar w:fldCharType="end"/>
          </w:r>
        </w:p>
        <w:p w14:paraId="106A4B25"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_Toc272474452 \h </w:instrText>
          </w:r>
          <w:r>
            <w:rPr>
              <w:noProof/>
            </w:rPr>
          </w:r>
          <w:r>
            <w:rPr>
              <w:noProof/>
            </w:rPr>
            <w:fldChar w:fldCharType="separate"/>
          </w:r>
          <w:r>
            <w:rPr>
              <w:noProof/>
            </w:rPr>
            <w:t>33</w:t>
          </w:r>
          <w:r>
            <w:rPr>
              <w:noProof/>
            </w:rPr>
            <w:fldChar w:fldCharType="end"/>
          </w:r>
        </w:p>
        <w:p w14:paraId="58D17C6B"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_Toc272474453 \h </w:instrText>
          </w:r>
          <w:r>
            <w:rPr>
              <w:noProof/>
            </w:rPr>
          </w:r>
          <w:r>
            <w:rPr>
              <w:noProof/>
            </w:rPr>
            <w:fldChar w:fldCharType="separate"/>
          </w:r>
          <w:r>
            <w:rPr>
              <w:noProof/>
            </w:rPr>
            <w:t>33</w:t>
          </w:r>
          <w:r>
            <w:rPr>
              <w:noProof/>
            </w:rPr>
            <w:fldChar w:fldCharType="end"/>
          </w:r>
        </w:p>
        <w:p w14:paraId="779EF4A0"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_Toc272474454 \h </w:instrText>
          </w:r>
          <w:r>
            <w:rPr>
              <w:noProof/>
            </w:rPr>
          </w:r>
          <w:r>
            <w:rPr>
              <w:noProof/>
            </w:rPr>
            <w:fldChar w:fldCharType="separate"/>
          </w:r>
          <w:r>
            <w:rPr>
              <w:noProof/>
            </w:rPr>
            <w:t>38</w:t>
          </w:r>
          <w:r>
            <w:rPr>
              <w:noProof/>
            </w:rPr>
            <w:fldChar w:fldCharType="end"/>
          </w:r>
        </w:p>
        <w:p w14:paraId="281BA393"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_Toc272474455 \h </w:instrText>
          </w:r>
          <w:r>
            <w:rPr>
              <w:noProof/>
            </w:rPr>
          </w:r>
          <w:r>
            <w:rPr>
              <w:noProof/>
            </w:rPr>
            <w:fldChar w:fldCharType="separate"/>
          </w:r>
          <w:r>
            <w:rPr>
              <w:noProof/>
            </w:rPr>
            <w:t>41</w:t>
          </w:r>
          <w:r>
            <w:rPr>
              <w:noProof/>
            </w:rPr>
            <w:fldChar w:fldCharType="end"/>
          </w:r>
        </w:p>
        <w:p w14:paraId="475F0536"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MIM Funktionsstatus</w:t>
          </w:r>
          <w:r>
            <w:rPr>
              <w:noProof/>
            </w:rPr>
            <w:tab/>
          </w:r>
          <w:r>
            <w:rPr>
              <w:noProof/>
            </w:rPr>
            <w:fldChar w:fldCharType="begin"/>
          </w:r>
          <w:r>
            <w:rPr>
              <w:noProof/>
            </w:rPr>
            <w:instrText xml:space="preserve"> PAGEREF _Toc272474456 \h </w:instrText>
          </w:r>
          <w:r>
            <w:rPr>
              <w:noProof/>
            </w:rPr>
          </w:r>
          <w:r>
            <w:rPr>
              <w:noProof/>
            </w:rPr>
            <w:fldChar w:fldCharType="separate"/>
          </w:r>
          <w:r>
            <w:rPr>
              <w:noProof/>
            </w:rPr>
            <w:t>46</w:t>
          </w:r>
          <w:r>
            <w:rPr>
              <w:noProof/>
            </w:rPr>
            <w:fldChar w:fldCharType="end"/>
          </w:r>
        </w:p>
        <w:p w14:paraId="2357B50C" w14:textId="77777777" w:rsidR="00565203" w:rsidRDefault="00565203">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_Toc272474457 \h </w:instrText>
          </w:r>
          <w:r>
            <w:rPr>
              <w:noProof/>
            </w:rPr>
          </w:r>
          <w:r>
            <w:rPr>
              <w:noProof/>
            </w:rPr>
            <w:fldChar w:fldCharType="separate"/>
          </w:r>
          <w:r>
            <w:rPr>
              <w:noProof/>
            </w:rPr>
            <w:t>51</w:t>
          </w:r>
          <w:r>
            <w:rPr>
              <w:noProof/>
            </w:rPr>
            <w:fldChar w:fldCharType="end"/>
          </w:r>
        </w:p>
        <w:p w14:paraId="76C94B52" w14:textId="77777777" w:rsidR="00565203" w:rsidRDefault="00565203">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_Toc272474458 \h </w:instrText>
          </w:r>
          <w:r>
            <w:rPr>
              <w:noProof/>
            </w:rPr>
          </w:r>
          <w:r>
            <w:rPr>
              <w:noProof/>
            </w:rPr>
            <w:fldChar w:fldCharType="separate"/>
          </w:r>
          <w:r>
            <w:rPr>
              <w:noProof/>
            </w:rPr>
            <w:t>51</w:t>
          </w:r>
          <w:r>
            <w:rPr>
              <w:noProof/>
            </w:rPr>
            <w:fldChar w:fldCharType="end"/>
          </w:r>
        </w:p>
        <w:p w14:paraId="235B914F" w14:textId="77777777" w:rsidR="00565203" w:rsidRDefault="00565203">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_Toc272474459 \h </w:instrText>
          </w:r>
          <w:r>
            <w:rPr>
              <w:noProof/>
            </w:rPr>
          </w:r>
          <w:r>
            <w:rPr>
              <w:noProof/>
            </w:rPr>
            <w:fldChar w:fldCharType="separate"/>
          </w:r>
          <w:r>
            <w:rPr>
              <w:noProof/>
            </w:rPr>
            <w:t>51</w:t>
          </w:r>
          <w:r>
            <w:rPr>
              <w:noProof/>
            </w:rPr>
            <w:fldChar w:fldCharType="end"/>
          </w:r>
        </w:p>
        <w:p w14:paraId="0AE25BBE"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_Toc272474460 \h </w:instrText>
          </w:r>
          <w:r>
            <w:rPr>
              <w:noProof/>
            </w:rPr>
          </w:r>
          <w:r>
            <w:rPr>
              <w:noProof/>
            </w:rPr>
            <w:fldChar w:fldCharType="separate"/>
          </w:r>
          <w:r>
            <w:rPr>
              <w:noProof/>
            </w:rPr>
            <w:t>51</w:t>
          </w:r>
          <w:r>
            <w:rPr>
              <w:noProof/>
            </w:rPr>
            <w:fldChar w:fldCharType="end"/>
          </w:r>
        </w:p>
        <w:p w14:paraId="28E64BE9"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DocBook-format för clinicalDocumentNoteText-fältet</w:t>
          </w:r>
          <w:r>
            <w:rPr>
              <w:noProof/>
            </w:rPr>
            <w:tab/>
          </w:r>
          <w:r>
            <w:rPr>
              <w:noProof/>
            </w:rPr>
            <w:fldChar w:fldCharType="begin"/>
          </w:r>
          <w:r>
            <w:rPr>
              <w:noProof/>
            </w:rPr>
            <w:instrText xml:space="preserve"> PAGEREF _Toc272474461 \h </w:instrText>
          </w:r>
          <w:r>
            <w:rPr>
              <w:noProof/>
            </w:rPr>
          </w:r>
          <w:r>
            <w:rPr>
              <w:noProof/>
            </w:rPr>
            <w:fldChar w:fldCharType="separate"/>
          </w:r>
          <w:r>
            <w:rPr>
              <w:noProof/>
            </w:rPr>
            <w:t>51</w:t>
          </w:r>
          <w:r>
            <w:rPr>
              <w:noProof/>
            </w:rPr>
            <w:fldChar w:fldCharType="end"/>
          </w:r>
        </w:p>
        <w:p w14:paraId="25FAF2DA"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_Toc272474462 \h </w:instrText>
          </w:r>
          <w:r>
            <w:rPr>
              <w:noProof/>
            </w:rPr>
          </w:r>
          <w:r>
            <w:rPr>
              <w:noProof/>
            </w:rPr>
            <w:fldChar w:fldCharType="separate"/>
          </w:r>
          <w:r>
            <w:rPr>
              <w:noProof/>
            </w:rPr>
            <w:t>53</w:t>
          </w:r>
          <w:r>
            <w:rPr>
              <w:noProof/>
            </w:rPr>
            <w:fldChar w:fldCharType="end"/>
          </w:r>
        </w:p>
        <w:p w14:paraId="27435A6E" w14:textId="77777777" w:rsidR="00565203" w:rsidRDefault="00565203">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_Toc272474463 \h </w:instrText>
          </w:r>
          <w:r>
            <w:rPr>
              <w:noProof/>
            </w:rPr>
          </w:r>
          <w:r>
            <w:rPr>
              <w:noProof/>
            </w:rPr>
            <w:fldChar w:fldCharType="separate"/>
          </w:r>
          <w:r>
            <w:rPr>
              <w:noProof/>
            </w:rPr>
            <w:t>59</w:t>
          </w:r>
          <w:r>
            <w:rPr>
              <w:noProof/>
            </w:rPr>
            <w:fldChar w:fldCharType="end"/>
          </w:r>
        </w:p>
        <w:p w14:paraId="5DF10181" w14:textId="77777777" w:rsidR="00565203" w:rsidRDefault="00565203">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GetDiagnosis</w:t>
          </w:r>
          <w:r>
            <w:rPr>
              <w:noProof/>
            </w:rPr>
            <w:tab/>
          </w:r>
          <w:r>
            <w:rPr>
              <w:noProof/>
            </w:rPr>
            <w:fldChar w:fldCharType="begin"/>
          </w:r>
          <w:r>
            <w:rPr>
              <w:noProof/>
            </w:rPr>
            <w:instrText xml:space="preserve"> PAGEREF _Toc272474464 \h </w:instrText>
          </w:r>
          <w:r>
            <w:rPr>
              <w:noProof/>
            </w:rPr>
          </w:r>
          <w:r>
            <w:rPr>
              <w:noProof/>
            </w:rPr>
            <w:fldChar w:fldCharType="separate"/>
          </w:r>
          <w:r>
            <w:rPr>
              <w:noProof/>
            </w:rPr>
            <w:t>61</w:t>
          </w:r>
          <w:r>
            <w:rPr>
              <w:noProof/>
            </w:rPr>
            <w:fldChar w:fldCharType="end"/>
          </w:r>
        </w:p>
        <w:p w14:paraId="01D3A003"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_Toc272474465 \h </w:instrText>
          </w:r>
          <w:r>
            <w:rPr>
              <w:noProof/>
            </w:rPr>
          </w:r>
          <w:r>
            <w:rPr>
              <w:noProof/>
            </w:rPr>
            <w:fldChar w:fldCharType="separate"/>
          </w:r>
          <w:r>
            <w:rPr>
              <w:noProof/>
            </w:rPr>
            <w:t>61</w:t>
          </w:r>
          <w:r>
            <w:rPr>
              <w:noProof/>
            </w:rPr>
            <w:fldChar w:fldCharType="end"/>
          </w:r>
        </w:p>
        <w:p w14:paraId="2EAE4704"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_Toc272474466 \h </w:instrText>
          </w:r>
          <w:r>
            <w:rPr>
              <w:noProof/>
            </w:rPr>
          </w:r>
          <w:r>
            <w:rPr>
              <w:noProof/>
            </w:rPr>
            <w:fldChar w:fldCharType="separate"/>
          </w:r>
          <w:r>
            <w:rPr>
              <w:noProof/>
            </w:rPr>
            <w:t>61</w:t>
          </w:r>
          <w:r>
            <w:rPr>
              <w:noProof/>
            </w:rPr>
            <w:fldChar w:fldCharType="end"/>
          </w:r>
        </w:p>
        <w:p w14:paraId="6EE73992"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_Toc272474467 \h </w:instrText>
          </w:r>
          <w:r>
            <w:rPr>
              <w:noProof/>
            </w:rPr>
          </w:r>
          <w:r>
            <w:rPr>
              <w:noProof/>
            </w:rPr>
            <w:fldChar w:fldCharType="separate"/>
          </w:r>
          <w:r>
            <w:rPr>
              <w:noProof/>
            </w:rPr>
            <w:t>61</w:t>
          </w:r>
          <w:r>
            <w:rPr>
              <w:noProof/>
            </w:rPr>
            <w:fldChar w:fldCharType="end"/>
          </w:r>
        </w:p>
        <w:p w14:paraId="37989412"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_Toc272474468 \h </w:instrText>
          </w:r>
          <w:r>
            <w:rPr>
              <w:noProof/>
            </w:rPr>
          </w:r>
          <w:r>
            <w:rPr>
              <w:noProof/>
            </w:rPr>
            <w:fldChar w:fldCharType="separate"/>
          </w:r>
          <w:r>
            <w:rPr>
              <w:noProof/>
            </w:rPr>
            <w:t>66</w:t>
          </w:r>
          <w:r>
            <w:rPr>
              <w:noProof/>
            </w:rPr>
            <w:fldChar w:fldCharType="end"/>
          </w:r>
        </w:p>
        <w:p w14:paraId="73753E18" w14:textId="77777777" w:rsidR="00565203" w:rsidRDefault="00565203">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GetAlertInformation</w:t>
          </w:r>
          <w:r>
            <w:rPr>
              <w:noProof/>
            </w:rPr>
            <w:tab/>
          </w:r>
          <w:r>
            <w:rPr>
              <w:noProof/>
            </w:rPr>
            <w:fldChar w:fldCharType="begin"/>
          </w:r>
          <w:r>
            <w:rPr>
              <w:noProof/>
            </w:rPr>
            <w:instrText xml:space="preserve"> PAGEREF _Toc272474469 \h </w:instrText>
          </w:r>
          <w:r>
            <w:rPr>
              <w:noProof/>
            </w:rPr>
          </w:r>
          <w:r>
            <w:rPr>
              <w:noProof/>
            </w:rPr>
            <w:fldChar w:fldCharType="separate"/>
          </w:r>
          <w:r>
            <w:rPr>
              <w:noProof/>
            </w:rPr>
            <w:t>67</w:t>
          </w:r>
          <w:r>
            <w:rPr>
              <w:noProof/>
            </w:rPr>
            <w:fldChar w:fldCharType="end"/>
          </w:r>
        </w:p>
        <w:p w14:paraId="73DC0A76"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_Toc272474470 \h </w:instrText>
          </w:r>
          <w:r>
            <w:rPr>
              <w:noProof/>
            </w:rPr>
          </w:r>
          <w:r>
            <w:rPr>
              <w:noProof/>
            </w:rPr>
            <w:fldChar w:fldCharType="separate"/>
          </w:r>
          <w:r>
            <w:rPr>
              <w:noProof/>
            </w:rPr>
            <w:t>67</w:t>
          </w:r>
          <w:r>
            <w:rPr>
              <w:noProof/>
            </w:rPr>
            <w:fldChar w:fldCharType="end"/>
          </w:r>
        </w:p>
        <w:p w14:paraId="5B8A58DC"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_Toc272474471 \h </w:instrText>
          </w:r>
          <w:r>
            <w:rPr>
              <w:noProof/>
            </w:rPr>
          </w:r>
          <w:r>
            <w:rPr>
              <w:noProof/>
            </w:rPr>
            <w:fldChar w:fldCharType="separate"/>
          </w:r>
          <w:r>
            <w:rPr>
              <w:noProof/>
            </w:rPr>
            <w:t>67</w:t>
          </w:r>
          <w:r>
            <w:rPr>
              <w:noProof/>
            </w:rPr>
            <w:fldChar w:fldCharType="end"/>
          </w:r>
        </w:p>
        <w:p w14:paraId="657FE3D5" w14:textId="77777777" w:rsidR="00565203" w:rsidRDefault="00565203">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_Toc272474472 \h </w:instrText>
          </w:r>
          <w:r>
            <w:rPr>
              <w:noProof/>
            </w:rPr>
          </w:r>
          <w:r>
            <w:rPr>
              <w:noProof/>
            </w:rPr>
            <w:fldChar w:fldCharType="separate"/>
          </w:r>
          <w:r>
            <w:rPr>
              <w:noProof/>
            </w:rPr>
            <w:t>67</w:t>
          </w:r>
          <w:r>
            <w:rPr>
              <w:noProof/>
            </w:rPr>
            <w:fldChar w:fldCharType="end"/>
          </w:r>
        </w:p>
        <w:p w14:paraId="76546281"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_Toc272474473 \h </w:instrText>
          </w:r>
          <w:r>
            <w:rPr>
              <w:noProof/>
            </w:rPr>
          </w:r>
          <w:r>
            <w:rPr>
              <w:noProof/>
            </w:rPr>
            <w:fldChar w:fldCharType="separate"/>
          </w:r>
          <w:r>
            <w:rPr>
              <w:noProof/>
            </w:rPr>
            <w:t>82</w:t>
          </w:r>
          <w:r>
            <w:rPr>
              <w:noProof/>
            </w:rPr>
            <w:fldChar w:fldCharType="end"/>
          </w:r>
        </w:p>
        <w:p w14:paraId="1E53DFEF" w14:textId="77777777" w:rsidR="00565203" w:rsidRDefault="00565203">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GetFunctionalStatus</w:t>
          </w:r>
          <w:r>
            <w:rPr>
              <w:noProof/>
            </w:rPr>
            <w:tab/>
          </w:r>
          <w:r>
            <w:rPr>
              <w:noProof/>
            </w:rPr>
            <w:fldChar w:fldCharType="begin"/>
          </w:r>
          <w:r>
            <w:rPr>
              <w:noProof/>
            </w:rPr>
            <w:instrText xml:space="preserve"> PAGEREF _Toc272474474 \h </w:instrText>
          </w:r>
          <w:r>
            <w:rPr>
              <w:noProof/>
            </w:rPr>
          </w:r>
          <w:r>
            <w:rPr>
              <w:noProof/>
            </w:rPr>
            <w:fldChar w:fldCharType="separate"/>
          </w:r>
          <w:r>
            <w:rPr>
              <w:noProof/>
            </w:rPr>
            <w:t>83</w:t>
          </w:r>
          <w:r>
            <w:rPr>
              <w:noProof/>
            </w:rPr>
            <w:fldChar w:fldCharType="end"/>
          </w:r>
        </w:p>
        <w:p w14:paraId="12C28B0D"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_Toc272474475 \h </w:instrText>
          </w:r>
          <w:r>
            <w:rPr>
              <w:noProof/>
            </w:rPr>
          </w:r>
          <w:r>
            <w:rPr>
              <w:noProof/>
            </w:rPr>
            <w:fldChar w:fldCharType="separate"/>
          </w:r>
          <w:r>
            <w:rPr>
              <w:noProof/>
            </w:rPr>
            <w:t>83</w:t>
          </w:r>
          <w:r>
            <w:rPr>
              <w:noProof/>
            </w:rPr>
            <w:fldChar w:fldCharType="end"/>
          </w:r>
        </w:p>
        <w:p w14:paraId="4C5D202E"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_Toc272474476 \h </w:instrText>
          </w:r>
          <w:r>
            <w:rPr>
              <w:noProof/>
            </w:rPr>
          </w:r>
          <w:r>
            <w:rPr>
              <w:noProof/>
            </w:rPr>
            <w:fldChar w:fldCharType="separate"/>
          </w:r>
          <w:r>
            <w:rPr>
              <w:noProof/>
            </w:rPr>
            <w:t>83</w:t>
          </w:r>
          <w:r>
            <w:rPr>
              <w:noProof/>
            </w:rPr>
            <w:fldChar w:fldCharType="end"/>
          </w:r>
        </w:p>
        <w:p w14:paraId="2BA84FDE"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_Toc272474477 \h </w:instrText>
          </w:r>
          <w:r>
            <w:rPr>
              <w:noProof/>
            </w:rPr>
          </w:r>
          <w:r>
            <w:rPr>
              <w:noProof/>
            </w:rPr>
            <w:fldChar w:fldCharType="separate"/>
          </w:r>
          <w:r>
            <w:rPr>
              <w:noProof/>
            </w:rPr>
            <w:t>83</w:t>
          </w:r>
          <w:r>
            <w:rPr>
              <w:noProof/>
            </w:rPr>
            <w:fldChar w:fldCharType="end"/>
          </w:r>
        </w:p>
        <w:p w14:paraId="730CB23D" w14:textId="77777777" w:rsidR="00565203" w:rsidRDefault="00565203">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lastRenderedPageBreak/>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_Toc272474478 \h </w:instrText>
          </w:r>
          <w:r>
            <w:rPr>
              <w:noProof/>
            </w:rPr>
          </w:r>
          <w:r>
            <w:rPr>
              <w:noProof/>
            </w:rPr>
            <w:fldChar w:fldCharType="separate"/>
          </w:r>
          <w:r>
            <w:rPr>
              <w:noProof/>
            </w:rPr>
            <w:t>91</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TOC1"/>
            </w:pPr>
            <w:r w:rsidRPr="00E4288C">
              <w:t>Ändringar i beskrivningar kap 4, 5, 6 och 7.</w:t>
            </w:r>
          </w:p>
        </w:tc>
        <w:tc>
          <w:tcPr>
            <w:tcW w:w="1980" w:type="dxa"/>
          </w:tcPr>
          <w:p w14:paraId="2501660A" w14:textId="77777777" w:rsidR="004666A5" w:rsidRPr="00E4288C" w:rsidRDefault="004666A5" w:rsidP="0053648F">
            <w:pPr>
              <w:pStyle w:val="TOC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TOC1"/>
            </w:pPr>
            <w:r w:rsidRPr="00E4288C">
              <w:t>Ändringar i kap 7, GetCareContact</w:t>
            </w:r>
          </w:p>
        </w:tc>
        <w:tc>
          <w:tcPr>
            <w:tcW w:w="1980" w:type="dxa"/>
          </w:tcPr>
          <w:p w14:paraId="3648612E" w14:textId="77777777" w:rsidR="004666A5" w:rsidRPr="00E4288C" w:rsidRDefault="004666A5" w:rsidP="0053648F">
            <w:pPr>
              <w:pStyle w:val="TOC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TOC1"/>
            </w:pPr>
            <w:r w:rsidRPr="00E4288C">
              <w:lastRenderedPageBreak/>
              <w:t>Tog bort ej använd gemensam komponent.</w:t>
            </w:r>
          </w:p>
        </w:tc>
        <w:tc>
          <w:tcPr>
            <w:tcW w:w="1980" w:type="dxa"/>
          </w:tcPr>
          <w:p w14:paraId="1CC909F1" w14:textId="77777777" w:rsidR="004666A5" w:rsidRPr="00E4288C" w:rsidRDefault="004666A5" w:rsidP="0053648F">
            <w:pPr>
              <w:pStyle w:val="TOC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TOC1"/>
            </w:pPr>
            <w:r w:rsidRPr="00E4288C">
              <w:t>Lagt till kap 8, GetDiagnosis</w:t>
            </w:r>
          </w:p>
        </w:tc>
        <w:tc>
          <w:tcPr>
            <w:tcW w:w="1980" w:type="dxa"/>
          </w:tcPr>
          <w:p w14:paraId="3AFB2DF9" w14:textId="77777777" w:rsidR="004666A5" w:rsidRPr="00E4288C" w:rsidRDefault="004666A5" w:rsidP="0053648F">
            <w:pPr>
              <w:pStyle w:val="TOC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TOC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TOC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TOC1"/>
            </w:pPr>
            <w:r w:rsidRPr="00E4288C">
              <w:t>Lagt in beskrivning av personidentifierare under kap 3.</w:t>
            </w:r>
          </w:p>
        </w:tc>
        <w:tc>
          <w:tcPr>
            <w:tcW w:w="1980" w:type="dxa"/>
          </w:tcPr>
          <w:p w14:paraId="7CCCC452" w14:textId="77777777" w:rsidR="004666A5" w:rsidRPr="00E4288C" w:rsidRDefault="004666A5" w:rsidP="0053648F">
            <w:pPr>
              <w:pStyle w:val="TOC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TOC1"/>
            </w:pPr>
          </w:p>
        </w:tc>
        <w:tc>
          <w:tcPr>
            <w:tcW w:w="1980" w:type="dxa"/>
          </w:tcPr>
          <w:p w14:paraId="68B6E153" w14:textId="77777777" w:rsidR="004666A5" w:rsidRPr="00E4288C" w:rsidRDefault="004666A5" w:rsidP="0053648F">
            <w:pPr>
              <w:pStyle w:val="TOC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TOC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TOC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TOC1"/>
            </w:pPr>
            <w:r w:rsidRPr="00E4288C">
              <w:t>Överfört i ny tjänstedomän enligt anvisning från CeHis.</w:t>
            </w:r>
          </w:p>
        </w:tc>
        <w:tc>
          <w:tcPr>
            <w:tcW w:w="1980" w:type="dxa"/>
          </w:tcPr>
          <w:p w14:paraId="736DBF3A" w14:textId="77777777" w:rsidR="004666A5" w:rsidRPr="00E4288C" w:rsidRDefault="004666A5" w:rsidP="0053648F">
            <w:pPr>
              <w:pStyle w:val="TOC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53648F">
            <w:pPr>
              <w:pStyle w:val="TOC1"/>
            </w:pPr>
            <w:r w:rsidRPr="00E4288C">
              <w:t>SLA-krav uppdaterade</w:t>
            </w:r>
          </w:p>
        </w:tc>
        <w:tc>
          <w:tcPr>
            <w:tcW w:w="1980" w:type="dxa"/>
          </w:tcPr>
          <w:p w14:paraId="37209ED6" w14:textId="77777777" w:rsidR="004666A5" w:rsidRPr="00E4288C" w:rsidRDefault="004666A5" w:rsidP="0053648F">
            <w:pPr>
              <w:pStyle w:val="TOC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TOC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TOC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TOC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TOC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77777777" w:rsidR="004666A5" w:rsidRPr="00E4288C" w:rsidRDefault="004666A5" w:rsidP="0053648F">
            <w:pPr>
              <w:pStyle w:val="TableText"/>
              <w:rPr>
                <w:rFonts w:ascii="Georgia" w:hAnsi="Georgia"/>
                <w:szCs w:val="22"/>
              </w:rPr>
            </w:pPr>
            <w:r w:rsidRPr="00E4288C">
              <w:rPr>
                <w:rFonts w:ascii="Georgia" w:hAnsi="Georgia"/>
              </w:rPr>
              <w:t xml:space="preserve">- Uppdaterat beskrivning i GetCareDocumentation av tidsattribut. </w:t>
            </w:r>
          </w:p>
          <w:p w14:paraId="79D7833F" w14:textId="77777777" w:rsidR="004666A5" w:rsidRPr="00E4288C" w:rsidRDefault="004666A5" w:rsidP="0053648F">
            <w:pPr>
              <w:pStyle w:val="TableText"/>
              <w:rPr>
                <w:rFonts w:ascii="Georgia" w:hAnsi="Georgia"/>
                <w:szCs w:val="22"/>
              </w:rPr>
            </w:pPr>
            <w:r w:rsidRPr="00E4288C">
              <w:rPr>
                <w:rFonts w:ascii="Georgia" w:hAnsi="Georgia"/>
              </w:rPr>
              <w:t>- Ändrat format på MultiMediaEntry</w:t>
            </w:r>
          </w:p>
          <w:p w14:paraId="5BD30324" w14:textId="77777777" w:rsidR="004666A5" w:rsidRPr="00E4288C" w:rsidRDefault="004666A5" w:rsidP="0053648F">
            <w:pPr>
              <w:pStyle w:val="TableText"/>
              <w:rPr>
                <w:rFonts w:ascii="Georgia" w:hAnsi="Georgia"/>
                <w:szCs w:val="22"/>
              </w:rPr>
            </w:pPr>
            <w:r w:rsidRPr="00E4288C">
              <w:rPr>
                <w:rFonts w:ascii="Georgia" w:hAnsi="Georgia"/>
              </w:rPr>
              <w:t>- authorOtherRole tillagt.</w:t>
            </w:r>
          </w:p>
          <w:p w14:paraId="492C74A3" w14:textId="77777777" w:rsidR="004666A5" w:rsidRPr="00E4288C" w:rsidRDefault="004666A5" w:rsidP="0053648F">
            <w:pPr>
              <w:pStyle w:val="TableTex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53648F">
            <w:pPr>
              <w:pStyle w:val="TableTex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53648F">
            <w:pPr>
              <w:pStyle w:val="TableTex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53648F">
            <w:pPr>
              <w:pStyle w:val="TOC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TOC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TOC1"/>
            </w:pPr>
            <w:r w:rsidRPr="00E4288C">
              <w:t xml:space="preserve">Formatteringsproblem i dokumentet åtgärdade. </w:t>
            </w:r>
          </w:p>
        </w:tc>
        <w:tc>
          <w:tcPr>
            <w:tcW w:w="1980" w:type="dxa"/>
          </w:tcPr>
          <w:p w14:paraId="4A4EE773" w14:textId="77777777" w:rsidR="004666A5" w:rsidRPr="00E4288C" w:rsidRDefault="004666A5" w:rsidP="0053648F">
            <w:pPr>
              <w:pStyle w:val="TOC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TOC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TOC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TOC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TOC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TOC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TOC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TOC1"/>
            </w:pPr>
          </w:p>
        </w:tc>
        <w:tc>
          <w:tcPr>
            <w:tcW w:w="1980" w:type="dxa"/>
          </w:tcPr>
          <w:p w14:paraId="26043612" w14:textId="77777777" w:rsidR="004666A5" w:rsidRPr="00E4288C" w:rsidRDefault="004666A5" w:rsidP="0053648F">
            <w:pPr>
              <w:pStyle w:val="TOC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TOC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TOC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TOC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TOC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TOC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TOC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Paragraph"/>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TOC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TOC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Paragraph"/>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TOC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TOC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Paragraph"/>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TOC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TOC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TOC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Paragraph"/>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Paragraph"/>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Paragraph"/>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Paragraph"/>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TOC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TOC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TOC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Paragraph"/>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Paragraph"/>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TOC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TOC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TOC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TOC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TOC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TOC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TOC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TOC1"/>
            </w:pPr>
            <w:r>
              <w:t>Khaled Daham</w:t>
            </w:r>
          </w:p>
        </w:tc>
        <w:tc>
          <w:tcPr>
            <w:tcW w:w="1440" w:type="dxa"/>
          </w:tcPr>
          <w:p w14:paraId="5A6059F3" w14:textId="77777777" w:rsidR="006542FE" w:rsidRPr="00E4288C" w:rsidRDefault="006542FE" w:rsidP="0053648F">
            <w:pPr>
              <w:pStyle w:val="TableText"/>
              <w:rPr>
                <w:rFonts w:ascii="Georgia" w:hAnsi="Georgia"/>
              </w:rPr>
            </w:pPr>
          </w:p>
        </w:tc>
      </w:tr>
      <w:tr w:rsidR="0004523B" w:rsidRPr="00E4288C" w14:paraId="26BCB237" w14:textId="77777777" w:rsidTr="0053648F">
        <w:tc>
          <w:tcPr>
            <w:tcW w:w="964" w:type="dxa"/>
          </w:tcPr>
          <w:p w14:paraId="48E5358B" w14:textId="300DAF04" w:rsidR="0004523B" w:rsidRDefault="0004523B" w:rsidP="0053648F">
            <w:pPr>
              <w:pStyle w:val="TableText"/>
              <w:rPr>
                <w:rFonts w:ascii="Georgia" w:hAnsi="Georgia"/>
              </w:rPr>
            </w:pPr>
            <w:r>
              <w:rPr>
                <w:rFonts w:ascii="Georgia" w:hAnsi="Georgia"/>
              </w:rPr>
              <w:t>2.1</w:t>
            </w:r>
          </w:p>
        </w:tc>
        <w:tc>
          <w:tcPr>
            <w:tcW w:w="964" w:type="dxa"/>
          </w:tcPr>
          <w:p w14:paraId="1C43FA34" w14:textId="17FFE76D" w:rsidR="0004523B" w:rsidRDefault="0004523B" w:rsidP="0053648F">
            <w:pPr>
              <w:pStyle w:val="TableText"/>
              <w:rPr>
                <w:rFonts w:ascii="Georgia" w:hAnsi="Georgia"/>
              </w:rPr>
            </w:pPr>
            <w:r>
              <w:rPr>
                <w:rFonts w:ascii="Georgia" w:hAnsi="Georgia"/>
              </w:rPr>
              <w:t>RC5</w:t>
            </w:r>
          </w:p>
        </w:tc>
        <w:tc>
          <w:tcPr>
            <w:tcW w:w="1224" w:type="dxa"/>
          </w:tcPr>
          <w:p w14:paraId="76E262CC" w14:textId="4F5DF233" w:rsidR="0004523B" w:rsidRDefault="0004523B" w:rsidP="0053648F">
            <w:pPr>
              <w:pStyle w:val="TableText"/>
              <w:rPr>
                <w:rFonts w:ascii="Georgia" w:hAnsi="Georgia"/>
              </w:rPr>
            </w:pPr>
            <w:r>
              <w:rPr>
                <w:rFonts w:ascii="Georgia" w:hAnsi="Georgia"/>
              </w:rPr>
              <w:t>2014-09-18</w:t>
            </w:r>
          </w:p>
        </w:tc>
        <w:tc>
          <w:tcPr>
            <w:tcW w:w="4140" w:type="dxa"/>
          </w:tcPr>
          <w:p w14:paraId="65F51801" w14:textId="622171CE" w:rsidR="0004523B" w:rsidRDefault="0004523B" w:rsidP="0053648F">
            <w:pPr>
              <w:numPr>
                <w:ilvl w:val="0"/>
                <w:numId w:val="32"/>
              </w:numPr>
            </w:pPr>
            <w:r>
              <w:t>Rättat småfel i fältregellistan, bl.a kardinalitet för referredInformation från 0..* till 1..*</w:t>
            </w:r>
          </w:p>
        </w:tc>
        <w:tc>
          <w:tcPr>
            <w:tcW w:w="1980" w:type="dxa"/>
          </w:tcPr>
          <w:p w14:paraId="06A6CDC9" w14:textId="3817DF87" w:rsidR="0004523B" w:rsidRDefault="0004523B" w:rsidP="0053648F">
            <w:pPr>
              <w:pStyle w:val="TOC1"/>
            </w:pPr>
            <w:r>
              <w:t>Khaled Daham</w:t>
            </w:r>
          </w:p>
        </w:tc>
        <w:tc>
          <w:tcPr>
            <w:tcW w:w="1440" w:type="dxa"/>
          </w:tcPr>
          <w:p w14:paraId="48314F51" w14:textId="77777777" w:rsidR="0004523B" w:rsidRPr="00E4288C" w:rsidRDefault="0004523B" w:rsidP="0053648F">
            <w:pPr>
              <w:pStyle w:val="TableText"/>
              <w:rPr>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2"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w:t>
            </w:r>
            <w:r w:rsidRPr="003125EA">
              <w:rPr>
                <w:rFonts w:ascii="Georgia" w:hAnsi="Georgia"/>
                <w:noProof/>
              </w:rPr>
              <w:fldChar w:fldCharType="end"/>
            </w:r>
            <w:bookmarkEnd w:id="2"/>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3"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2</w:t>
            </w:r>
            <w:r w:rsidRPr="003125EA">
              <w:rPr>
                <w:rFonts w:ascii="Georgia" w:hAnsi="Georgia"/>
                <w:noProof/>
              </w:rPr>
              <w:fldChar w:fldCharType="end"/>
            </w:r>
            <w:bookmarkEnd w:id="3"/>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812F27" w:rsidP="0039481C">
            <w:pPr>
              <w:pStyle w:val="TableText"/>
              <w:rPr>
                <w:rFonts w:ascii="Georgia" w:hAnsi="Georgia"/>
              </w:rPr>
            </w:pPr>
            <w:hyperlink r:id="rId9" w:history="1">
              <w:r w:rsidR="0039481C" w:rsidRPr="003125EA">
                <w:rPr>
                  <w:rStyle w:val="Hyperlink"/>
                  <w:rFonts w:ascii="Georgia" w:hAnsi="Georgia"/>
                </w:rPr>
                <w:t>http://rivta.se/</w:t>
              </w:r>
            </w:hyperlink>
            <w:r w:rsidR="0039481C" w:rsidRPr="003125EA">
              <w:rPr>
                <w:rFonts w:ascii="Georgia" w:hAnsi="Georgia"/>
              </w:rPr>
              <w:t xml:space="preserve"> </w:t>
            </w:r>
          </w:p>
        </w:tc>
      </w:tr>
      <w:tr w:rsidR="003125EA" w:rsidRPr="003125EA" w14:paraId="27210713" w14:textId="77777777" w:rsidTr="000C2908">
        <w:tc>
          <w:tcPr>
            <w:tcW w:w="964" w:type="dxa"/>
          </w:tcPr>
          <w:p w14:paraId="27A8B454" w14:textId="0FE9A7E3" w:rsidR="003125EA" w:rsidRPr="001B7E54" w:rsidRDefault="003125EA" w:rsidP="0039481C">
            <w:pPr>
              <w:pStyle w:val="TableText"/>
              <w:rPr>
                <w:rFonts w:ascii="Georgia" w:hAnsi="Georgia"/>
              </w:rPr>
            </w:pPr>
            <w:r w:rsidRPr="001B7E54">
              <w:rPr>
                <w:rFonts w:ascii="Georgia" w:hAnsi="Georgia"/>
              </w:rPr>
              <w:t>R</w:t>
            </w:r>
            <w:r w:rsidRPr="001B7E54">
              <w:rPr>
                <w:rFonts w:ascii="Georgia" w:hAnsi="Georgia"/>
              </w:rPr>
              <w:fldChar w:fldCharType="begin"/>
            </w:r>
            <w:r w:rsidRPr="001B7E54">
              <w:rPr>
                <w:rFonts w:ascii="Georgia" w:hAnsi="Georgia"/>
              </w:rPr>
              <w:instrText xml:space="preserve"> SEQ R \* ARABIC </w:instrText>
            </w:r>
            <w:r w:rsidRPr="001B7E54">
              <w:rPr>
                <w:rFonts w:ascii="Georgia" w:hAnsi="Georgia"/>
              </w:rPr>
              <w:fldChar w:fldCharType="separate"/>
            </w:r>
            <w:r w:rsidRPr="001B7E54">
              <w:rPr>
                <w:rFonts w:ascii="Georgia" w:hAnsi="Georgia"/>
                <w:noProof/>
              </w:rPr>
              <w:t>3</w:t>
            </w:r>
            <w:r w:rsidRPr="001B7E54">
              <w:rPr>
                <w:rFonts w:ascii="Georgia" w:hAnsi="Georgia"/>
                <w:noProof/>
              </w:rPr>
              <w:fldChar w:fldCharType="end"/>
            </w:r>
          </w:p>
        </w:tc>
        <w:tc>
          <w:tcPr>
            <w:tcW w:w="2183" w:type="dxa"/>
          </w:tcPr>
          <w:p w14:paraId="0E1ABBDB" w14:textId="11DA6CD6" w:rsidR="003125EA" w:rsidRPr="001B7E54" w:rsidRDefault="003125EA" w:rsidP="0039481C">
            <w:pPr>
              <w:pStyle w:val="TableText"/>
              <w:rPr>
                <w:rFonts w:ascii="Georgia" w:hAnsi="Georgia"/>
              </w:rPr>
            </w:pPr>
            <w:r w:rsidRPr="001B7E54">
              <w:rPr>
                <w:rFonts w:ascii="Georgia" w:hAnsi="Georgia"/>
              </w:rPr>
              <w:t>Bilaga Gemensamma_typer_2.pdf</w:t>
            </w:r>
          </w:p>
        </w:tc>
        <w:tc>
          <w:tcPr>
            <w:tcW w:w="3181" w:type="dxa"/>
          </w:tcPr>
          <w:p w14:paraId="32A58305" w14:textId="77777777" w:rsidR="003125EA" w:rsidRPr="003125EA" w:rsidRDefault="003125EA" w:rsidP="0039481C">
            <w:pPr>
              <w:pStyle w:val="TableText"/>
              <w:rPr>
                <w:rFonts w:ascii="Georgia" w:hAnsi="Georgia"/>
              </w:rPr>
            </w:pPr>
          </w:p>
        </w:tc>
        <w:tc>
          <w:tcPr>
            <w:tcW w:w="3765" w:type="dxa"/>
          </w:tcPr>
          <w:p w14:paraId="12A03514" w14:textId="038DF8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4"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4</w:t>
            </w:r>
            <w:r w:rsidRPr="003125EA">
              <w:rPr>
                <w:rFonts w:ascii="Georgia" w:hAnsi="Georgia"/>
                <w:noProof/>
              </w:rPr>
              <w:fldChar w:fldCharType="end"/>
            </w:r>
            <w:bookmarkEnd w:id="4"/>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5"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5</w:t>
            </w:r>
            <w:r w:rsidRPr="003125EA">
              <w:rPr>
                <w:rFonts w:ascii="Georgia" w:hAnsi="Georgia"/>
              </w:rPr>
              <w:fldChar w:fldCharType="end"/>
            </w:r>
            <w:bookmarkEnd w:id="5"/>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6</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7</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812F27" w:rsidP="0039481C">
            <w:pPr>
              <w:pStyle w:val="TableText"/>
              <w:rPr>
                <w:rFonts w:ascii="Georgia" w:hAnsi="Georgia"/>
              </w:rPr>
            </w:pPr>
            <w:hyperlink r:id="rId10" w:history="1">
              <w:r w:rsidR="003125EA" w:rsidRPr="003125EA">
                <w:rPr>
                  <w:rStyle w:val="Hyperli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6"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8</w:t>
            </w:r>
            <w:r w:rsidRPr="003125EA">
              <w:rPr>
                <w:rFonts w:ascii="Georgia" w:hAnsi="Georgia"/>
              </w:rPr>
              <w:fldChar w:fldCharType="end"/>
            </w:r>
            <w:bookmarkEnd w:id="6"/>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FB767D5" w14:textId="6714C132" w:rsidR="003125EA" w:rsidRPr="003125EA" w:rsidRDefault="00812F27" w:rsidP="0039481C">
            <w:pPr>
              <w:pStyle w:val="TableText"/>
              <w:rPr>
                <w:rFonts w:ascii="Georgia" w:hAnsi="Georgia"/>
              </w:rPr>
            </w:pPr>
            <w:hyperlink r:id="rId11" w:history="1">
              <w:r w:rsidR="003125EA" w:rsidRPr="003125EA">
                <w:rPr>
                  <w:rStyle w:val="Hyperlink"/>
                  <w:rFonts w:ascii="Georgia" w:hAnsi="Georgia"/>
                </w:rPr>
                <w:t>http://rivta.se/documents/ARK_0001/RIV_Tekniska_Anvisningar_Oversikt_revD.pdf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9</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812F27" w:rsidP="0039481C">
            <w:pPr>
              <w:pStyle w:val="TableText"/>
              <w:rPr>
                <w:rFonts w:ascii="Georgia" w:hAnsi="Georgia"/>
              </w:rPr>
            </w:pPr>
            <w:hyperlink r:id="rId12" w:history="1">
              <w:r w:rsidR="003125EA" w:rsidRPr="003125EA">
                <w:rPr>
                  <w:rStyle w:val="Hyperli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10</w:t>
            </w:r>
            <w:r w:rsidRPr="003125EA">
              <w:rPr>
                <w:rFonts w:ascii="Georgia" w:hAnsi="Georgia"/>
              </w:rPr>
              <w:fldChar w:fldCharType="end"/>
            </w:r>
          </w:p>
        </w:tc>
        <w:tc>
          <w:tcPr>
            <w:tcW w:w="2183" w:type="dxa"/>
          </w:tcPr>
          <w:p w14:paraId="4BEBBEE9" w14:textId="62E7530B" w:rsidR="003125EA" w:rsidRPr="003125EA" w:rsidRDefault="003125EA" w:rsidP="00607BD3">
            <w:pPr>
              <w:pStyle w:val="TableText"/>
              <w:jc w:val="left"/>
              <w:rPr>
                <w:rFonts w:ascii="Georgia" w:hAnsi="Georgia"/>
              </w:rPr>
            </w:pPr>
            <w:r w:rsidRPr="003125EA">
              <w:rPr>
                <w:rFonts w:ascii="Georgia" w:hAnsi="Georgia"/>
              </w:rPr>
              <w:t>PDL i Praktiken</w:t>
            </w: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7571178C" w:rsidR="003125EA" w:rsidRPr="003125EA" w:rsidRDefault="00812F27" w:rsidP="0039481C">
            <w:pPr>
              <w:pStyle w:val="TableText"/>
              <w:rPr>
                <w:rFonts w:ascii="Georgia" w:hAnsi="Georgia"/>
              </w:rPr>
            </w:pPr>
            <w:hyperlink r:id="rId13" w:history="1">
              <w:r w:rsidR="003125EA" w:rsidRPr="003125EA">
                <w:rPr>
                  <w:rStyle w:val="Hyperlink"/>
                  <w:rFonts w:ascii="Georgia" w:hAnsi="Georgia"/>
                </w:rPr>
                <w:t>http://www.cehis.se/arkitektur_och_regelverk/fordjupad_information/</w:t>
              </w:r>
            </w:hyperlink>
            <w:r w:rsidR="003125EA" w:rsidRPr="003125EA">
              <w:rPr>
                <w:rFonts w:ascii="Georgia" w:hAnsi="Georgia"/>
              </w:rPr>
              <w:t xml:space="preserve"> </w:t>
            </w:r>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11</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812F27" w:rsidP="0039481C">
            <w:pPr>
              <w:pStyle w:val="TableText"/>
              <w:rPr>
                <w:rFonts w:ascii="Georgia" w:hAnsi="Georgia"/>
              </w:rPr>
            </w:pPr>
            <w:hyperlink r:id="rId14" w:history="1">
              <w:r w:rsidR="003125EA" w:rsidRPr="003125EA">
                <w:rPr>
                  <w:rStyle w:val="Hyperli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12</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812F27" w:rsidP="0039481C">
            <w:pPr>
              <w:pStyle w:val="TableText"/>
              <w:rPr>
                <w:rFonts w:ascii="Georgia" w:hAnsi="Georgia"/>
              </w:rPr>
            </w:pPr>
            <w:hyperlink r:id="rId15" w:history="1">
              <w:r w:rsidR="003125EA" w:rsidRPr="003125EA">
                <w:rPr>
                  <w:rStyle w:val="Hyperli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7"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13</w:t>
            </w:r>
            <w:r w:rsidRPr="003125EA">
              <w:rPr>
                <w:rFonts w:ascii="Georgia" w:hAnsi="Georgia"/>
              </w:rPr>
              <w:fldChar w:fldCharType="end"/>
            </w:r>
            <w:bookmarkEnd w:id="7"/>
          </w:p>
        </w:tc>
        <w:tc>
          <w:tcPr>
            <w:tcW w:w="2183" w:type="dxa"/>
          </w:tcPr>
          <w:p w14:paraId="4AC1E96E" w14:textId="657B0DDB" w:rsidR="003125EA" w:rsidRPr="003125EA" w:rsidRDefault="003125EA" w:rsidP="00607BD3">
            <w:pPr>
              <w:pStyle w:val="TableText"/>
              <w:jc w:val="lef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812F27" w:rsidP="0039481C">
            <w:pPr>
              <w:pStyle w:val="TableText"/>
              <w:rPr>
                <w:rFonts w:ascii="Georgia" w:hAnsi="Georgia"/>
              </w:rPr>
            </w:pPr>
            <w:hyperlink r:id="rId16" w:history="1">
              <w:r w:rsidR="003125EA" w:rsidRPr="003125EA">
                <w:rPr>
                  <w:rStyle w:val="Hyperli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8" w:name="_Ref39829643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14</w:t>
            </w:r>
            <w:r w:rsidRPr="003125EA">
              <w:rPr>
                <w:rFonts w:ascii="Georgia" w:hAnsi="Georgia"/>
              </w:rPr>
              <w:fldChar w:fldCharType="end"/>
            </w:r>
            <w:bookmarkEnd w:id="8"/>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812F27" w:rsidP="0039481C">
            <w:pPr>
              <w:pStyle w:val="TableText"/>
              <w:rPr>
                <w:rFonts w:ascii="Georgia" w:hAnsi="Georgia"/>
              </w:rPr>
            </w:pPr>
            <w:hyperlink r:id="rId17" w:history="1">
              <w:r w:rsidR="002C338D" w:rsidRPr="00862D24">
                <w:rPr>
                  <w:rStyle w:val="Hyperli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15</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9" w:name="_Toc357754843"/>
      <w:bookmarkStart w:id="10" w:name="_Toc243452541"/>
      <w:bookmarkStart w:id="11" w:name="_Toc272474419"/>
      <w:r>
        <w:t>Inledning</w:t>
      </w:r>
      <w:bookmarkEnd w:id="9"/>
      <w:bookmarkEnd w:id="10"/>
      <w:bookmarkEnd w:id="11"/>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2" w:name="_Toc272474420"/>
      <w:bookmarkStart w:id="13" w:name="_Toc269040962"/>
      <w:r>
        <w:t>Svenskt namn</w:t>
      </w:r>
      <w:bookmarkEnd w:id="12"/>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Heading2"/>
      </w:pPr>
      <w:bookmarkStart w:id="14" w:name="_Toc272474421"/>
      <w:r>
        <w:t>WEB beskrivning</w:t>
      </w:r>
      <w:bookmarkEnd w:id="13"/>
      <w:bookmarkEnd w:id="14"/>
    </w:p>
    <w:p w14:paraId="598070B1" w14:textId="6AB21C03"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 xml:space="preserve">Domänen syftar till att tillmötesgå vårdprofessionens </w:t>
      </w:r>
      <w:r w:rsidR="00812F27">
        <w:rPr>
          <w:rFonts w:ascii="Times New Roman" w:eastAsia="Times New Roman" w:hAnsi="Times New Roman"/>
          <w:sz w:val="24"/>
          <w:szCs w:val="24"/>
          <w:lang w:eastAsia="sv-SE"/>
        </w:rPr>
        <w:t xml:space="preserve">behov av </w:t>
      </w:r>
      <w:r w:rsidRPr="00313078">
        <w:rPr>
          <w:rFonts w:ascii="Times New Roman" w:eastAsia="Times New Roman" w:hAnsi="Times New Roman"/>
          <w:sz w:val="24"/>
          <w:szCs w:val="24"/>
          <w:lang w:eastAsia="sv-SE"/>
        </w:rPr>
        <w:t>direktåtkomst till patientens vårdinformation (så kallad sammanhållen journalföring) såväl som patientens egen åtkomst till sin vårdinformation.</w:t>
      </w:r>
    </w:p>
    <w:p w14:paraId="2F702DE3" w14:textId="58A8D082"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w:t>
      </w:r>
      <w:r w:rsidR="00812F27">
        <w:rPr>
          <w:rFonts w:ascii="Times New Roman" w:eastAsia="Times New Roman" w:hAnsi="Times New Roman"/>
          <w:sz w:val="24"/>
          <w:szCs w:val="24"/>
          <w:lang w:eastAsia="sv-SE"/>
        </w:rPr>
        <w:t>anteckningar, diagnoser,</w:t>
      </w:r>
      <w:r w:rsidRPr="00313078">
        <w:rPr>
          <w:rFonts w:ascii="Times New Roman" w:eastAsia="Times New Roman" w:hAnsi="Times New Roman"/>
          <w:sz w:val="24"/>
          <w:szCs w:val="24"/>
          <w:lang w:eastAsia="sv-SE"/>
        </w:rPr>
        <w:t xml:space="preserve"> uppmärksamhetsi</w:t>
      </w:r>
      <w:r w:rsidR="00812F27">
        <w:rPr>
          <w:rFonts w:ascii="Times New Roman" w:eastAsia="Times New Roman" w:hAnsi="Times New Roman"/>
          <w:sz w:val="24"/>
          <w:szCs w:val="24"/>
          <w:lang w:eastAsia="sv-SE"/>
        </w:rPr>
        <w:t>nformation (som innefattar bland annat</w:t>
      </w:r>
      <w:r w:rsidRPr="00313078">
        <w:rPr>
          <w:rFonts w:ascii="Times New Roman" w:eastAsia="Times New Roman" w:hAnsi="Times New Roman"/>
          <w:sz w:val="24"/>
          <w:szCs w:val="24"/>
          <w:lang w:eastAsia="sv-SE"/>
        </w:rPr>
        <w:t xml:space="preserve"> allvarliga allergier och allvarliga sjukdomar)</w:t>
      </w:r>
      <w:r w:rsidR="00812F27">
        <w:rPr>
          <w:rFonts w:ascii="Times New Roman" w:eastAsia="Times New Roman" w:hAnsi="Times New Roman"/>
          <w:sz w:val="24"/>
          <w:szCs w:val="24"/>
          <w:lang w:eastAsia="sv-SE"/>
        </w:rPr>
        <w:t xml:space="preserve"> samt funktionsstatus</w:t>
      </w:r>
      <w:bookmarkStart w:id="15" w:name="_GoBack"/>
      <w:bookmarkEnd w:id="15"/>
      <w:r w:rsidRPr="00313078">
        <w:rPr>
          <w:rFonts w:ascii="Times New Roman" w:eastAsia="Times New Roman" w:hAnsi="Times New Roman"/>
          <w:sz w:val="24"/>
          <w:szCs w:val="24"/>
          <w:lang w:eastAsia="sv-SE"/>
        </w:rPr>
        <w:t>.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6" w:name="_Toc198086678"/>
      <w:bookmarkStart w:id="17" w:name="_Toc224960918"/>
      <w:bookmarkStart w:id="18" w:name="_Toc357754844"/>
      <w:bookmarkStart w:id="19" w:name="_Toc243452542"/>
      <w:bookmarkStart w:id="20" w:name="_Toc163300578"/>
      <w:bookmarkStart w:id="21" w:name="_Toc163300880"/>
      <w:bookmarkStart w:id="22" w:name="_Toc198366954"/>
      <w:r>
        <w:br w:type="page"/>
      </w:r>
    </w:p>
    <w:p w14:paraId="6A4B8311" w14:textId="7D9D3367" w:rsidR="0039481C" w:rsidRDefault="0039481C" w:rsidP="0039481C">
      <w:pPr>
        <w:pStyle w:val="Heading1"/>
      </w:pPr>
      <w:bookmarkStart w:id="23" w:name="_Toc272474422"/>
      <w:r>
        <w:lastRenderedPageBreak/>
        <w:t>Versionsinformation</w:t>
      </w:r>
      <w:bookmarkEnd w:id="16"/>
      <w:bookmarkEnd w:id="17"/>
      <w:bookmarkEnd w:id="18"/>
      <w:bookmarkEnd w:id="19"/>
      <w:bookmarkEnd w:id="2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Heading2"/>
      </w:pPr>
      <w:bookmarkStart w:id="24" w:name="_Toc357754845"/>
      <w:bookmarkStart w:id="25" w:name="_Toc243452543"/>
      <w:bookmarkStart w:id="26" w:name="_Toc272474423"/>
      <w:bookmarkStart w:id="27" w:name="_Toc163300882"/>
      <w:r>
        <w:t xml:space="preserve">Version </w:t>
      </w:r>
      <w:bookmarkEnd w:id="24"/>
      <w:bookmarkEnd w:id="25"/>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6"/>
      <w:r w:rsidR="00E57C71">
        <w:rPr>
          <w:color w:val="008000"/>
        </w:rPr>
        <w:fldChar w:fldCharType="end"/>
      </w:r>
    </w:p>
    <w:p w14:paraId="2619F25A" w14:textId="77777777" w:rsidR="0039481C" w:rsidRDefault="0039481C" w:rsidP="0039481C">
      <w:pPr>
        <w:pStyle w:val="Heading3"/>
      </w:pPr>
      <w:bookmarkStart w:id="28" w:name="_Toc243452544"/>
      <w:bookmarkStart w:id="29" w:name="_Toc272474424"/>
      <w:r>
        <w:t>Oförändrade tjänstekontrakt</w:t>
      </w:r>
      <w:bookmarkEnd w:id="28"/>
      <w:bookmarkEnd w:id="29"/>
    </w:p>
    <w:p w14:paraId="7D878B6F" w14:textId="77777777" w:rsidR="00703BD5" w:rsidRDefault="00703BD5" w:rsidP="00703BD5">
      <w:bookmarkStart w:id="30"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Heading3"/>
      </w:pPr>
      <w:bookmarkStart w:id="31" w:name="_Toc272474425"/>
      <w:r>
        <w:t>Nya tjänstekontrakt</w:t>
      </w:r>
      <w:bookmarkEnd w:id="30"/>
      <w:bookmarkEnd w:id="31"/>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2" w:name="_Toc243452546"/>
      <w:bookmarkStart w:id="33" w:name="_Toc272474426"/>
      <w:r>
        <w:t>Förändrade tjänstekontrakt</w:t>
      </w:r>
      <w:bookmarkEnd w:id="32"/>
      <w:bookmarkEnd w:id="33"/>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6C141075" w:rsidR="00703BD5" w:rsidRDefault="00703BD5" w:rsidP="00703BD5">
      <w:pPr>
        <w:pStyle w:val="BodyText"/>
      </w:pPr>
      <w:r w:rsidRPr="007E3F3B">
        <w:rPr>
          <w:i/>
        </w:rPr>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i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4" w:name="_Toc243452547"/>
      <w:bookmarkStart w:id="35" w:name="_Toc272474427"/>
      <w:r>
        <w:t>Utgångna tjänstekontrakt</w:t>
      </w:r>
      <w:bookmarkEnd w:id="34"/>
      <w:bookmarkEnd w:id="35"/>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6" w:name="_Toc357754846"/>
      <w:bookmarkStart w:id="37" w:name="_Toc243452548"/>
      <w:bookmarkStart w:id="38" w:name="_Toc272474428"/>
      <w:r w:rsidRPr="0028759B">
        <w:t>Version tidigare</w:t>
      </w:r>
      <w:bookmarkEnd w:id="36"/>
      <w:bookmarkEnd w:id="37"/>
      <w:bookmarkEnd w:id="38"/>
    </w:p>
    <w:p w14:paraId="7719E18E" w14:textId="7B43157B" w:rsidR="0039481C" w:rsidRPr="00C63695" w:rsidRDefault="00D54A2C" w:rsidP="00703BD5">
      <w:r>
        <w:t>2.0.0</w:t>
      </w:r>
    </w:p>
    <w:p w14:paraId="36EF0DDB" w14:textId="77777777" w:rsidR="0039481C" w:rsidRDefault="0039481C" w:rsidP="0039481C">
      <w:pPr>
        <w:pStyle w:val="Heading1"/>
      </w:pPr>
      <w:bookmarkStart w:id="39" w:name="_Toc357754847"/>
      <w:bookmarkStart w:id="40" w:name="_Toc243452549"/>
      <w:bookmarkStart w:id="41" w:name="_Toc272474429"/>
      <w:bookmarkEnd w:id="27"/>
      <w:r>
        <w:lastRenderedPageBreak/>
        <w:t>Tjänstedomänens arkitektur</w:t>
      </w:r>
      <w:bookmarkEnd w:id="39"/>
      <w:bookmarkEnd w:id="40"/>
      <w:bookmarkEnd w:id="41"/>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Heading2"/>
      </w:pPr>
      <w:bookmarkStart w:id="42" w:name="_Toc357754848"/>
      <w:bookmarkStart w:id="43" w:name="_Toc243452550"/>
      <w:bookmarkStart w:id="44" w:name="_Toc272474430"/>
      <w:r>
        <w:t>Flöden</w:t>
      </w:r>
      <w:bookmarkEnd w:id="42"/>
      <w:bookmarkEnd w:id="43"/>
      <w:bookmarkEnd w:id="44"/>
    </w:p>
    <w:p w14:paraId="4ADF2E65" w14:textId="77777777" w:rsidR="00703BD5" w:rsidRPr="006D487E" w:rsidRDefault="00703BD5" w:rsidP="00703BD5">
      <w:pPr>
        <w:pStyle w:val="Heading3"/>
      </w:pPr>
      <w:bookmarkStart w:id="45" w:name="_Toc382487397"/>
      <w:bookmarkStart w:id="46" w:name="_Toc272474431"/>
      <w:r w:rsidRPr="006D487E">
        <w:t>Vård- och omsorgsdokument</w:t>
      </w:r>
      <w:bookmarkEnd w:id="45"/>
      <w:bookmarkEnd w:id="46"/>
    </w:p>
    <w:p w14:paraId="6F03BC1E" w14:textId="77777777" w:rsidR="00703BD5" w:rsidRPr="00F81A41" w:rsidRDefault="00703BD5" w:rsidP="00703BD5">
      <w:r w:rsidRPr="006D487E">
        <w:t xml:space="preserve">Nedanstående diagram visar hur flödet </w:t>
      </w:r>
      <w:r>
        <w:t xml:space="preserve">principiellt </w:t>
      </w:r>
      <w:r w:rsidRPr="006D487E">
        <w:t xml:space="preserve">ser ut när information ur kontraktet </w:t>
      </w:r>
      <w:r w:rsidRPr="00F81A41">
        <w:t xml:space="preserve">GetCareDocumentation </w:t>
      </w:r>
      <w:r>
        <w:t xml:space="preserve">efterfrågas och </w:t>
      </w:r>
      <w:r w:rsidRPr="00F81A41">
        <w:t>hanteras.</w:t>
      </w:r>
    </w:p>
    <w:p w14:paraId="5ECF72A9" w14:textId="77777777" w:rsidR="0039481C" w:rsidRDefault="0039481C" w:rsidP="0039481C">
      <w:pPr>
        <w:pStyle w:val="Heading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788605E" w14:textId="77777777" w:rsidR="00703BD5" w:rsidRPr="00F81A41" w:rsidRDefault="00703BD5" w:rsidP="00703BD5">
      <w:r w:rsidRPr="00F81A41">
        <w:rPr>
          <w:noProof/>
          <w:lang w:val="en-US"/>
        </w:rPr>
        <w:lastRenderedPageBreak/>
        <w:drawing>
          <wp:inline distT="0" distB="0" distL="0" distR="0" wp14:anchorId="277F4216" wp14:editId="581717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703BD5">
        <w:trPr>
          <w:trHeight w:val="709"/>
        </w:trPr>
        <w:tc>
          <w:tcPr>
            <w:tcW w:w="1164" w:type="pct"/>
            <w:tcBorders>
              <w:top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tcBorders>
          </w:tcPr>
          <w:p w14:paraId="21BB954F" w14:textId="77777777" w:rsidR="00703BD5" w:rsidRPr="00F81A41" w:rsidRDefault="00703BD5" w:rsidP="0053648F">
            <w:pPr>
              <w:spacing w:before="40" w:after="40"/>
            </w:pPr>
            <w:r w:rsidRPr="00F81A41">
              <w:t>Den patient som vill få tillgång till sin vård- och omsorgsdokumentation.</w:t>
            </w:r>
          </w:p>
        </w:tc>
      </w:tr>
    </w:tbl>
    <w:p w14:paraId="0589C171" w14:textId="77777777" w:rsidR="00703BD5" w:rsidRPr="00F81A41" w:rsidRDefault="00703BD5" w:rsidP="00703BD5">
      <w:pPr>
        <w:pStyle w:val="Heading4"/>
      </w:pPr>
      <w:r w:rsidRPr="00F81A41">
        <w:t>Sekvensdiagram</w:t>
      </w:r>
    </w:p>
    <w:p w14:paraId="10CEADD9"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5B34DDD1" wp14:editId="162E7A03">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3F00E3C"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vårddokumentation</w:t>
      </w:r>
      <w:r w:rsidRPr="00F81A41">
        <w:rPr>
          <w:b w:val="0"/>
          <w:color w:val="auto"/>
        </w:rPr>
        <w:t>.</w:t>
      </w:r>
    </w:p>
    <w:p w14:paraId="0B5EFAAD"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77E6BB10"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703BD5" w:rsidRPr="00F81A41" w14:paraId="6AF927E8" w14:textId="77777777" w:rsidTr="0053648F">
        <w:tc>
          <w:tcPr>
            <w:tcW w:w="1951" w:type="dxa"/>
            <w:tcBorders>
              <w:top w:val="single" w:sz="6" w:space="0" w:color="auto"/>
            </w:tcBorders>
          </w:tcPr>
          <w:p w14:paraId="69A347FA" w14:textId="77777777" w:rsidR="00703BD5" w:rsidRPr="00F81A41" w:rsidRDefault="00703BD5" w:rsidP="0053648F">
            <w:pPr>
              <w:spacing w:before="40" w:after="40"/>
            </w:pPr>
            <w:r w:rsidRPr="00F81A41">
              <w:t>Användare/system</w:t>
            </w:r>
          </w:p>
        </w:tc>
        <w:tc>
          <w:tcPr>
            <w:tcW w:w="6863" w:type="dxa"/>
            <w:tcBorders>
              <w:top w:val="single" w:sz="6" w:space="0" w:color="auto"/>
            </w:tcBorders>
          </w:tcPr>
          <w:p w14:paraId="380D22B4" w14:textId="77777777" w:rsidR="00703BD5" w:rsidRPr="00F81A41" w:rsidRDefault="00703BD5" w:rsidP="0053648F">
            <w:pPr>
              <w:spacing w:before="40" w:after="40"/>
            </w:pPr>
            <w:r w:rsidRPr="00F81A41">
              <w:t xml:space="preserve">Den/det som utför själva handlingen. </w:t>
            </w:r>
          </w:p>
        </w:tc>
      </w:tr>
      <w:tr w:rsidR="00703BD5" w:rsidRPr="00F81A41" w14:paraId="39DAD74D" w14:textId="77777777" w:rsidTr="0053648F">
        <w:tc>
          <w:tcPr>
            <w:tcW w:w="1951" w:type="dxa"/>
          </w:tcPr>
          <w:p w14:paraId="737CEB49" w14:textId="77777777" w:rsidR="00703BD5" w:rsidRPr="00F81A41" w:rsidRDefault="00703BD5" w:rsidP="0053648F">
            <w:pPr>
              <w:spacing w:before="40" w:after="40"/>
            </w:pPr>
            <w:r>
              <w:lastRenderedPageBreak/>
              <w:t>Tjänstekonsument</w:t>
            </w:r>
          </w:p>
        </w:tc>
        <w:tc>
          <w:tcPr>
            <w:tcW w:w="6863" w:type="dxa"/>
          </w:tcPr>
          <w:p w14:paraId="1A5B410A"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7DBB3F9C" w14:textId="77777777" w:rsidTr="0053648F">
        <w:tc>
          <w:tcPr>
            <w:tcW w:w="1951" w:type="dxa"/>
          </w:tcPr>
          <w:p w14:paraId="1B82876E" w14:textId="77777777" w:rsidR="00703BD5" w:rsidRPr="00F81A41" w:rsidRDefault="00703BD5" w:rsidP="0053648F">
            <w:pPr>
              <w:spacing w:before="40" w:after="40"/>
            </w:pPr>
            <w:r w:rsidRPr="00F81A41">
              <w:t>Tjänsteplattform</w:t>
            </w:r>
          </w:p>
        </w:tc>
        <w:tc>
          <w:tcPr>
            <w:tcW w:w="6863" w:type="dxa"/>
          </w:tcPr>
          <w:p w14:paraId="7992545C" w14:textId="77777777" w:rsidR="00703BD5" w:rsidRPr="00F81A41" w:rsidRDefault="00703BD5" w:rsidP="0053648F">
            <w:r w:rsidRPr="00F81A41">
              <w:t>Tjänsteplattformen är ett lager som slussar information vidare (som har sin egna interna process)</w:t>
            </w:r>
          </w:p>
        </w:tc>
      </w:tr>
      <w:tr w:rsidR="00703BD5" w:rsidRPr="00F81A41" w14:paraId="319F09AE" w14:textId="77777777" w:rsidTr="0053648F">
        <w:tc>
          <w:tcPr>
            <w:tcW w:w="1951" w:type="dxa"/>
          </w:tcPr>
          <w:p w14:paraId="13843CFC" w14:textId="77777777" w:rsidR="00703BD5" w:rsidRPr="00F81A41" w:rsidRDefault="00703BD5" w:rsidP="0053648F">
            <w:pPr>
              <w:spacing w:before="40" w:after="40"/>
            </w:pPr>
            <w:r w:rsidRPr="00F81A41">
              <w:t>Mellanlager</w:t>
            </w:r>
          </w:p>
        </w:tc>
        <w:tc>
          <w:tcPr>
            <w:tcW w:w="6863" w:type="dxa"/>
          </w:tcPr>
          <w:p w14:paraId="53244605"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14C8175C" w14:textId="77777777" w:rsidTr="0053648F">
        <w:tc>
          <w:tcPr>
            <w:tcW w:w="1951" w:type="dxa"/>
          </w:tcPr>
          <w:p w14:paraId="3D432636" w14:textId="77777777" w:rsidR="00703BD5" w:rsidRPr="00F81A41" w:rsidRDefault="00703BD5" w:rsidP="0053648F">
            <w:pPr>
              <w:spacing w:before="40" w:after="40"/>
            </w:pPr>
            <w:r w:rsidRPr="00F81A41">
              <w:t>Vårdinformationssystem</w:t>
            </w:r>
          </w:p>
        </w:tc>
        <w:tc>
          <w:tcPr>
            <w:tcW w:w="6863" w:type="dxa"/>
          </w:tcPr>
          <w:p w14:paraId="541DC2D4"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EE56A04" w14:textId="77777777" w:rsidR="0039481C" w:rsidRPr="006E7140" w:rsidRDefault="0039481C" w:rsidP="0039481C"/>
    <w:p w14:paraId="05DE881C" w14:textId="77777777" w:rsidR="00703BD5" w:rsidRPr="00F81A41" w:rsidRDefault="00703BD5" w:rsidP="00703BD5">
      <w:pPr>
        <w:pStyle w:val="Heading3"/>
      </w:pPr>
      <w:bookmarkStart w:id="47" w:name="_Toc382487398"/>
      <w:bookmarkStart w:id="48" w:name="_Toc272474432"/>
      <w:r w:rsidRPr="00F81A41">
        <w:t>Diagnos</w:t>
      </w:r>
      <w:bookmarkEnd w:id="47"/>
      <w:bookmarkEnd w:id="48"/>
    </w:p>
    <w:p w14:paraId="45185032" w14:textId="77777777" w:rsidR="00703BD5" w:rsidRPr="00F81A41" w:rsidRDefault="00703BD5" w:rsidP="00703BD5">
      <w:r w:rsidRPr="00F81A41">
        <w:t>Nedanstående diagram visar hur flödet ser ut när information ur kontraktet GetDiagnosis hanteras.</w:t>
      </w:r>
    </w:p>
    <w:p w14:paraId="50C96694" w14:textId="77777777" w:rsidR="00703BD5" w:rsidRPr="00F81A41" w:rsidRDefault="00703BD5" w:rsidP="00703BD5"/>
    <w:p w14:paraId="5971227E" w14:textId="77777777" w:rsidR="00703BD5" w:rsidRPr="00F81A41" w:rsidRDefault="00703BD5" w:rsidP="00703BD5">
      <w:pPr>
        <w:pStyle w:val="Heading4"/>
      </w:pPr>
      <w:r w:rsidRPr="00F81A41">
        <w:t>Arbetsflöde</w:t>
      </w:r>
    </w:p>
    <w:p w14:paraId="644516BC"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A5FE883" wp14:editId="1C679114">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98617C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4</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84AA281" w14:textId="77777777" w:rsidR="00703BD5" w:rsidRPr="00F81A41" w:rsidRDefault="00703BD5" w:rsidP="00703BD5">
      <w:r w:rsidRPr="00F81A41">
        <w:rPr>
          <w:noProof/>
          <w:lang w:val="en-US"/>
        </w:rPr>
        <w:lastRenderedPageBreak/>
        <w:drawing>
          <wp:inline distT="0" distB="0" distL="0" distR="0" wp14:anchorId="4C357B8A" wp14:editId="3AD13DB7">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224902B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5</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65F9BD68"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3EB18822"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E42EF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E9F6E5"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6CB76652" w14:textId="77777777" w:rsidTr="0053648F">
        <w:trPr>
          <w:trHeight w:val="709"/>
        </w:trPr>
        <w:tc>
          <w:tcPr>
            <w:tcW w:w="1027" w:type="pct"/>
            <w:tcBorders>
              <w:top w:val="single" w:sz="6" w:space="0" w:color="auto"/>
            </w:tcBorders>
          </w:tcPr>
          <w:p w14:paraId="3BC04B21"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5B0F1577" w14:textId="77777777" w:rsidR="00703BD5" w:rsidRPr="00F81A41" w:rsidRDefault="00703BD5" w:rsidP="0053648F">
            <w:pPr>
              <w:spacing w:before="40" w:after="40"/>
            </w:pPr>
            <w:r w:rsidRPr="00F81A41">
              <w:t>Den patient som vill få tillgång till sina diagnoser.</w:t>
            </w:r>
          </w:p>
        </w:tc>
      </w:tr>
    </w:tbl>
    <w:p w14:paraId="52DD4DCD" w14:textId="77777777" w:rsidR="00703BD5" w:rsidRPr="00F81A41" w:rsidRDefault="00703BD5" w:rsidP="00703BD5">
      <w:pPr>
        <w:pStyle w:val="Heading4"/>
        <w:numPr>
          <w:ilvl w:val="0"/>
          <w:numId w:val="0"/>
        </w:numPr>
        <w:ind w:left="864"/>
      </w:pPr>
    </w:p>
    <w:p w14:paraId="0EFE8E9D" w14:textId="77777777" w:rsidR="00703BD5" w:rsidRPr="00F81A41" w:rsidRDefault="00703BD5" w:rsidP="00703BD5"/>
    <w:p w14:paraId="56B1C80B" w14:textId="77777777" w:rsidR="00703BD5" w:rsidRPr="00F81A41" w:rsidRDefault="00703BD5" w:rsidP="00703BD5">
      <w:pPr>
        <w:pStyle w:val="Heading4"/>
      </w:pPr>
      <w:r w:rsidRPr="00F81A41">
        <w:t>Sekvensdiagram</w:t>
      </w:r>
    </w:p>
    <w:p w14:paraId="7D5431DF"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0839747E" wp14:editId="1F36C58A">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2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220A3D16"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diagnoser</w:t>
      </w:r>
      <w:r w:rsidRPr="00F81A41">
        <w:rPr>
          <w:b w:val="0"/>
          <w:color w:val="auto"/>
        </w:rPr>
        <w:t>.</w:t>
      </w:r>
    </w:p>
    <w:p w14:paraId="7DD63F3E"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0086C355"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452DF4"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00AA01" w14:textId="77777777" w:rsidR="00703BD5" w:rsidRPr="00F81A41" w:rsidRDefault="00703BD5" w:rsidP="0053648F">
            <w:pPr>
              <w:spacing w:before="40" w:after="40"/>
              <w:rPr>
                <w:b/>
              </w:rPr>
            </w:pPr>
            <w:r w:rsidRPr="00F81A41">
              <w:rPr>
                <w:b/>
              </w:rPr>
              <w:t>Beskrivning</w:t>
            </w:r>
          </w:p>
        </w:tc>
      </w:tr>
      <w:tr w:rsidR="00703BD5" w:rsidRPr="00F81A41" w14:paraId="52DC651F" w14:textId="77777777" w:rsidTr="0053648F">
        <w:tc>
          <w:tcPr>
            <w:tcW w:w="1951" w:type="dxa"/>
            <w:tcBorders>
              <w:top w:val="single" w:sz="6" w:space="0" w:color="auto"/>
            </w:tcBorders>
          </w:tcPr>
          <w:p w14:paraId="4D00349F" w14:textId="77777777" w:rsidR="00703BD5" w:rsidRPr="00F81A41" w:rsidRDefault="00703BD5" w:rsidP="0053648F">
            <w:pPr>
              <w:spacing w:before="40" w:after="40"/>
            </w:pPr>
            <w:r w:rsidRPr="00F81A41">
              <w:lastRenderedPageBreak/>
              <w:t>Användare/system</w:t>
            </w:r>
          </w:p>
        </w:tc>
        <w:tc>
          <w:tcPr>
            <w:tcW w:w="6863" w:type="dxa"/>
            <w:tcBorders>
              <w:top w:val="single" w:sz="6" w:space="0" w:color="auto"/>
            </w:tcBorders>
          </w:tcPr>
          <w:p w14:paraId="1BEFA011" w14:textId="77777777" w:rsidR="00703BD5" w:rsidRPr="00F81A41" w:rsidRDefault="00703BD5" w:rsidP="0053648F">
            <w:pPr>
              <w:spacing w:before="40" w:after="40"/>
            </w:pPr>
            <w:r w:rsidRPr="00F81A41">
              <w:t xml:space="preserve">Den/det som utför själva handlingen. </w:t>
            </w:r>
          </w:p>
        </w:tc>
      </w:tr>
      <w:tr w:rsidR="00703BD5" w:rsidRPr="00F81A41" w14:paraId="3A9D70D0" w14:textId="77777777" w:rsidTr="0053648F">
        <w:tc>
          <w:tcPr>
            <w:tcW w:w="1951" w:type="dxa"/>
          </w:tcPr>
          <w:p w14:paraId="6C2031E6" w14:textId="77777777" w:rsidR="00703BD5" w:rsidRPr="00F81A41" w:rsidRDefault="00703BD5" w:rsidP="0053648F">
            <w:pPr>
              <w:spacing w:before="40" w:after="40"/>
            </w:pPr>
            <w:r>
              <w:t>Tjänstekonsument</w:t>
            </w:r>
          </w:p>
        </w:tc>
        <w:tc>
          <w:tcPr>
            <w:tcW w:w="6863" w:type="dxa"/>
          </w:tcPr>
          <w:p w14:paraId="2A272404"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36567B3C" w14:textId="77777777" w:rsidTr="0053648F">
        <w:tc>
          <w:tcPr>
            <w:tcW w:w="1951" w:type="dxa"/>
          </w:tcPr>
          <w:p w14:paraId="44FDC0B7" w14:textId="77777777" w:rsidR="00703BD5" w:rsidRPr="00F81A41" w:rsidRDefault="00703BD5" w:rsidP="0053648F">
            <w:pPr>
              <w:spacing w:before="40" w:after="40"/>
            </w:pPr>
            <w:r w:rsidRPr="00F81A41">
              <w:t>Tjänsteplattform</w:t>
            </w:r>
          </w:p>
        </w:tc>
        <w:tc>
          <w:tcPr>
            <w:tcW w:w="6863" w:type="dxa"/>
          </w:tcPr>
          <w:p w14:paraId="55D70E90" w14:textId="77777777" w:rsidR="00703BD5" w:rsidRPr="00F81A41" w:rsidRDefault="00703BD5" w:rsidP="0053648F">
            <w:r w:rsidRPr="00F81A41">
              <w:t>Tjänsteplattformen är ett lager som slussar information vidare (som har sin egna interna process)</w:t>
            </w:r>
          </w:p>
        </w:tc>
      </w:tr>
      <w:tr w:rsidR="00703BD5" w:rsidRPr="00F81A41" w14:paraId="34C8003C" w14:textId="77777777" w:rsidTr="0053648F">
        <w:tc>
          <w:tcPr>
            <w:tcW w:w="1951" w:type="dxa"/>
          </w:tcPr>
          <w:p w14:paraId="2EC28D3B" w14:textId="77777777" w:rsidR="00703BD5" w:rsidRPr="00F81A41" w:rsidRDefault="00703BD5" w:rsidP="0053648F">
            <w:pPr>
              <w:spacing w:before="40" w:after="40"/>
            </w:pPr>
            <w:r w:rsidRPr="00F81A41">
              <w:t>Mellanlager</w:t>
            </w:r>
          </w:p>
        </w:tc>
        <w:tc>
          <w:tcPr>
            <w:tcW w:w="6863" w:type="dxa"/>
          </w:tcPr>
          <w:p w14:paraId="78B0E181"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3989B791" w14:textId="77777777" w:rsidTr="0053648F">
        <w:tc>
          <w:tcPr>
            <w:tcW w:w="1951" w:type="dxa"/>
          </w:tcPr>
          <w:p w14:paraId="77BDC6B3" w14:textId="77777777" w:rsidR="00703BD5" w:rsidRPr="00F81A41" w:rsidRDefault="00703BD5" w:rsidP="0053648F">
            <w:pPr>
              <w:spacing w:before="40" w:after="40"/>
            </w:pPr>
            <w:r w:rsidRPr="00F81A41">
              <w:t>Vårdinformationssystem</w:t>
            </w:r>
          </w:p>
        </w:tc>
        <w:tc>
          <w:tcPr>
            <w:tcW w:w="6863" w:type="dxa"/>
          </w:tcPr>
          <w:p w14:paraId="467CB71D"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353FBF5" w14:textId="77777777" w:rsidR="00703BD5" w:rsidRPr="00F81A41" w:rsidRDefault="00703BD5" w:rsidP="00703BD5">
      <w:pPr>
        <w:pStyle w:val="Heading3"/>
        <w:numPr>
          <w:ilvl w:val="0"/>
          <w:numId w:val="0"/>
        </w:numPr>
        <w:ind w:left="720"/>
      </w:pPr>
    </w:p>
    <w:p w14:paraId="77F5CE60" w14:textId="77777777" w:rsidR="00703BD5" w:rsidRPr="00F81A41" w:rsidRDefault="00703BD5" w:rsidP="00703BD5">
      <w:pPr>
        <w:pStyle w:val="Heading3"/>
      </w:pPr>
      <w:bookmarkStart w:id="49" w:name="_Toc382487399"/>
      <w:bookmarkStart w:id="50" w:name="_Toc272474433"/>
      <w:r w:rsidRPr="00F81A41">
        <w:t>Uppmärksamhetsinformation</w:t>
      </w:r>
      <w:bookmarkEnd w:id="49"/>
      <w:bookmarkEnd w:id="50"/>
    </w:p>
    <w:p w14:paraId="2BFB3A21" w14:textId="77777777" w:rsidR="00703BD5" w:rsidRPr="00F81A41" w:rsidRDefault="00703BD5" w:rsidP="00703BD5">
      <w:r w:rsidRPr="00F81A41">
        <w:t>Nedanstående diagram visar hur flödet ser ut när information ur kontraktet GetAlertInformation hanteras.</w:t>
      </w:r>
    </w:p>
    <w:p w14:paraId="5FF1C433" w14:textId="77777777" w:rsidR="00703BD5" w:rsidRPr="00F81A41" w:rsidRDefault="00703BD5" w:rsidP="00703BD5"/>
    <w:p w14:paraId="5900CBEA" w14:textId="77777777" w:rsidR="00703BD5" w:rsidRPr="00F81A41" w:rsidRDefault="00703BD5" w:rsidP="00703BD5">
      <w:pPr>
        <w:pStyle w:val="Heading4"/>
      </w:pPr>
      <w:r w:rsidRPr="00F81A41">
        <w:t>Arbetsflöde</w:t>
      </w:r>
    </w:p>
    <w:p w14:paraId="0E9BC5B9"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134508B7" wp14:editId="5A6C1631">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08FD0B6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7</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6EAAFC94" w14:textId="77777777" w:rsidR="00703BD5" w:rsidRPr="00F81A41" w:rsidRDefault="00703BD5" w:rsidP="00703BD5">
      <w:r w:rsidRPr="00F81A41">
        <w:rPr>
          <w:noProof/>
          <w:lang w:val="en-US"/>
        </w:rPr>
        <w:lastRenderedPageBreak/>
        <w:drawing>
          <wp:inline distT="0" distB="0" distL="0" distR="0" wp14:anchorId="7F9C3B1A" wp14:editId="27944477">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0A8A045"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8</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0193D2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56665AAD"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4AC818"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EB27E6"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0E769655" w14:textId="77777777" w:rsidTr="0053648F">
        <w:trPr>
          <w:trHeight w:val="709"/>
        </w:trPr>
        <w:tc>
          <w:tcPr>
            <w:tcW w:w="1027" w:type="pct"/>
            <w:tcBorders>
              <w:top w:val="single" w:sz="6" w:space="0" w:color="auto"/>
            </w:tcBorders>
          </w:tcPr>
          <w:p w14:paraId="2FB17A90"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46B7A660" w14:textId="77777777" w:rsidR="00703BD5" w:rsidRPr="00F81A41" w:rsidRDefault="00703BD5" w:rsidP="0053648F">
            <w:pPr>
              <w:spacing w:before="40" w:after="40"/>
            </w:pPr>
            <w:r w:rsidRPr="00F81A41">
              <w:t xml:space="preserve">Den patient som vill få tillgång till sin </w:t>
            </w:r>
            <w:r>
              <w:t>uppmärksamhetsinformation</w:t>
            </w:r>
            <w:r w:rsidRPr="00F81A41">
              <w:t>.</w:t>
            </w:r>
          </w:p>
        </w:tc>
      </w:tr>
    </w:tbl>
    <w:p w14:paraId="7671EC1B" w14:textId="77777777" w:rsidR="00703BD5" w:rsidRPr="00F81A41" w:rsidRDefault="00703BD5" w:rsidP="00703BD5">
      <w:pPr>
        <w:pStyle w:val="Heading4"/>
        <w:numPr>
          <w:ilvl w:val="0"/>
          <w:numId w:val="0"/>
        </w:numPr>
        <w:ind w:left="864"/>
      </w:pPr>
    </w:p>
    <w:p w14:paraId="0B7BAE9D" w14:textId="77777777" w:rsidR="00703BD5" w:rsidRPr="00F81A41" w:rsidRDefault="00703BD5" w:rsidP="00703BD5"/>
    <w:p w14:paraId="22E6789B" w14:textId="77777777" w:rsidR="00703BD5" w:rsidRPr="00F81A41" w:rsidRDefault="00703BD5" w:rsidP="00703BD5">
      <w:pPr>
        <w:pStyle w:val="Heading4"/>
      </w:pPr>
      <w:r w:rsidRPr="00F81A41">
        <w:t>Sekvensdiagram</w:t>
      </w:r>
    </w:p>
    <w:p w14:paraId="7EAD954A"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7E1351FB" wp14:editId="463D18B2">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2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644546EB" w14:textId="77777777"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uppmärksamhetsinformation</w:t>
      </w:r>
      <w:r w:rsidRPr="00F81A41">
        <w:rPr>
          <w:b w:val="0"/>
          <w:color w:val="auto"/>
        </w:rPr>
        <w:t>.</w:t>
      </w:r>
    </w:p>
    <w:p w14:paraId="50BE9C22" w14:textId="77777777" w:rsidR="00703BD5" w:rsidRPr="008A6814" w:rsidRDefault="00703BD5" w:rsidP="00703BD5">
      <w:pPr>
        <w:pStyle w:val="Heading5"/>
      </w:pPr>
      <w:r w:rsidRPr="008A6814">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17DAD5ED"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789A5F"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C6F612" w14:textId="77777777" w:rsidR="00703BD5" w:rsidRPr="00F71DFD" w:rsidRDefault="00703BD5" w:rsidP="0053648F">
            <w:pPr>
              <w:spacing w:before="40" w:after="40"/>
              <w:rPr>
                <w:b/>
              </w:rPr>
            </w:pPr>
            <w:r w:rsidRPr="00F71DFD">
              <w:rPr>
                <w:b/>
              </w:rPr>
              <w:t>Beskrivning</w:t>
            </w:r>
          </w:p>
        </w:tc>
      </w:tr>
      <w:tr w:rsidR="00703BD5" w:rsidRPr="008A6814" w14:paraId="0A211025" w14:textId="77777777" w:rsidTr="0053648F">
        <w:tc>
          <w:tcPr>
            <w:tcW w:w="1951" w:type="dxa"/>
            <w:tcBorders>
              <w:top w:val="single" w:sz="6" w:space="0" w:color="auto"/>
            </w:tcBorders>
          </w:tcPr>
          <w:p w14:paraId="414DA037" w14:textId="77777777" w:rsidR="00703BD5" w:rsidRPr="008A6814" w:rsidRDefault="00703BD5" w:rsidP="0053648F">
            <w:pPr>
              <w:spacing w:before="40" w:after="40"/>
            </w:pPr>
            <w:r w:rsidRPr="008A6814">
              <w:lastRenderedPageBreak/>
              <w:t>Användare/system</w:t>
            </w:r>
          </w:p>
        </w:tc>
        <w:tc>
          <w:tcPr>
            <w:tcW w:w="6863" w:type="dxa"/>
            <w:tcBorders>
              <w:top w:val="single" w:sz="6" w:space="0" w:color="auto"/>
            </w:tcBorders>
          </w:tcPr>
          <w:p w14:paraId="5A0843E2" w14:textId="77777777" w:rsidR="00703BD5" w:rsidRPr="008A6814" w:rsidRDefault="00703BD5" w:rsidP="0053648F">
            <w:pPr>
              <w:spacing w:before="40" w:after="40"/>
            </w:pPr>
            <w:r>
              <w:t xml:space="preserve">Den/det som utför själva handlingen. </w:t>
            </w:r>
          </w:p>
        </w:tc>
      </w:tr>
      <w:tr w:rsidR="00703BD5" w:rsidRPr="008A6814" w14:paraId="2DE6D18E" w14:textId="77777777" w:rsidTr="0053648F">
        <w:tc>
          <w:tcPr>
            <w:tcW w:w="1951" w:type="dxa"/>
          </w:tcPr>
          <w:p w14:paraId="31750328" w14:textId="77777777" w:rsidR="00703BD5" w:rsidRPr="008A6814" w:rsidRDefault="00703BD5" w:rsidP="0053648F">
            <w:pPr>
              <w:spacing w:before="40" w:after="40"/>
            </w:pPr>
            <w:r>
              <w:t>Tjänstekonsument</w:t>
            </w:r>
          </w:p>
        </w:tc>
        <w:tc>
          <w:tcPr>
            <w:tcW w:w="6863" w:type="dxa"/>
          </w:tcPr>
          <w:p w14:paraId="7106D358" w14:textId="77777777" w:rsidR="00703BD5" w:rsidRPr="008A6814" w:rsidRDefault="00703BD5" w:rsidP="0053648F">
            <w:pPr>
              <w:spacing w:before="40" w:after="40"/>
            </w:pPr>
            <w:r w:rsidRPr="00211EF1">
              <w:t xml:space="preserve">Det system som </w:t>
            </w:r>
            <w:r>
              <w:t>används för att konsumera information. Dvs det system som hämtar information som finns registrerad i andra system</w:t>
            </w:r>
          </w:p>
        </w:tc>
      </w:tr>
      <w:tr w:rsidR="00703BD5" w:rsidRPr="008A6814" w14:paraId="05B25042" w14:textId="77777777" w:rsidTr="0053648F">
        <w:tc>
          <w:tcPr>
            <w:tcW w:w="1951" w:type="dxa"/>
          </w:tcPr>
          <w:p w14:paraId="0B01EE5C" w14:textId="77777777" w:rsidR="00703BD5" w:rsidRPr="008A6814" w:rsidRDefault="00703BD5" w:rsidP="0053648F">
            <w:pPr>
              <w:spacing w:before="40" w:after="40"/>
            </w:pPr>
            <w:r w:rsidRPr="008A6814">
              <w:t>Tjänsteplattform</w:t>
            </w:r>
          </w:p>
        </w:tc>
        <w:tc>
          <w:tcPr>
            <w:tcW w:w="6863" w:type="dxa"/>
          </w:tcPr>
          <w:p w14:paraId="6421F49E" w14:textId="77777777" w:rsidR="00703BD5" w:rsidRPr="008A6814" w:rsidRDefault="00703BD5" w:rsidP="0053648F">
            <w:r w:rsidRPr="008A6814">
              <w:t>Tjänsteplattformen är ett lager som slussar information vidare (som har sin egna interna process)</w:t>
            </w:r>
          </w:p>
        </w:tc>
      </w:tr>
      <w:tr w:rsidR="00703BD5" w:rsidRPr="00A51E7F" w14:paraId="00F97FF6" w14:textId="77777777" w:rsidTr="0053648F">
        <w:tc>
          <w:tcPr>
            <w:tcW w:w="1951" w:type="dxa"/>
          </w:tcPr>
          <w:p w14:paraId="24BD94F2" w14:textId="77777777" w:rsidR="00703BD5" w:rsidRPr="008A6814" w:rsidRDefault="00703BD5" w:rsidP="0053648F">
            <w:pPr>
              <w:spacing w:before="40" w:after="40"/>
            </w:pPr>
            <w:r>
              <w:t>Mellanlager</w:t>
            </w:r>
          </w:p>
        </w:tc>
        <w:tc>
          <w:tcPr>
            <w:tcW w:w="6863" w:type="dxa"/>
          </w:tcPr>
          <w:p w14:paraId="1807DEC2"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1216A90C" w14:textId="77777777" w:rsidTr="0053648F">
        <w:tc>
          <w:tcPr>
            <w:tcW w:w="1951" w:type="dxa"/>
          </w:tcPr>
          <w:p w14:paraId="7EAEBEC7" w14:textId="77777777" w:rsidR="00703BD5" w:rsidRPr="008A6814" w:rsidRDefault="00703BD5" w:rsidP="0053648F">
            <w:pPr>
              <w:spacing w:before="40" w:after="40"/>
            </w:pPr>
            <w:r>
              <w:t>Vårdinformationssystem</w:t>
            </w:r>
          </w:p>
        </w:tc>
        <w:tc>
          <w:tcPr>
            <w:tcW w:w="6863" w:type="dxa"/>
          </w:tcPr>
          <w:p w14:paraId="10D9E443" w14:textId="77777777" w:rsidR="00703BD5" w:rsidRDefault="00703BD5" w:rsidP="0053648F">
            <w:pPr>
              <w:spacing w:before="40" w:after="40"/>
            </w:pPr>
            <w:r>
              <w:t>Det system som i detta fall utgör källsystemet som vårdpersonal direkt registrerar/uppdaterar/raderar information i.</w:t>
            </w:r>
          </w:p>
        </w:tc>
      </w:tr>
    </w:tbl>
    <w:p w14:paraId="42CF6BB1" w14:textId="77777777" w:rsidR="00703BD5" w:rsidRPr="00703BD5" w:rsidRDefault="00703BD5" w:rsidP="00703BD5">
      <w:pPr>
        <w:pStyle w:val="Heading3"/>
        <w:numPr>
          <w:ilvl w:val="0"/>
          <w:numId w:val="0"/>
        </w:numPr>
        <w:ind w:left="720"/>
      </w:pPr>
    </w:p>
    <w:p w14:paraId="5FB0DE7F" w14:textId="37279960" w:rsidR="00703BD5" w:rsidRPr="00F81A41" w:rsidRDefault="00703BD5" w:rsidP="00703BD5">
      <w:pPr>
        <w:pStyle w:val="Heading3"/>
      </w:pPr>
      <w:bookmarkStart w:id="51" w:name="_Toc272474434"/>
      <w:r>
        <w:t>Funktionsstatus</w:t>
      </w:r>
      <w:bookmarkEnd w:id="51"/>
    </w:p>
    <w:p w14:paraId="1F5490F8" w14:textId="2EA83AAC" w:rsidR="00703BD5" w:rsidRPr="00F81A41" w:rsidRDefault="00703BD5" w:rsidP="00703BD5">
      <w:r w:rsidRPr="00F81A41">
        <w:t xml:space="preserve">Nedanstående diagram visar hur flödet ser ut när information ur kontraktet </w:t>
      </w:r>
      <w:r>
        <w:t>GetFunctionalStatus</w:t>
      </w:r>
      <w:r w:rsidRPr="00F81A41">
        <w:t xml:space="preserve"> hanteras.</w:t>
      </w:r>
    </w:p>
    <w:p w14:paraId="0A4A43FA" w14:textId="77777777" w:rsidR="00703BD5" w:rsidRPr="00F81A41" w:rsidRDefault="00703BD5" w:rsidP="00703BD5"/>
    <w:p w14:paraId="5E1E850A" w14:textId="77777777" w:rsidR="00703BD5" w:rsidRPr="00F81A41" w:rsidRDefault="00703BD5" w:rsidP="00703BD5">
      <w:pPr>
        <w:pStyle w:val="Heading4"/>
      </w:pPr>
      <w:r w:rsidRPr="00F81A41">
        <w:t>Arbetsflöde</w:t>
      </w:r>
    </w:p>
    <w:p w14:paraId="53E2CBD0"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86B226A" wp14:editId="1113FDC6">
            <wp:extent cx="5507990" cy="3542030"/>
            <wp:effectExtent l="0" t="0" r="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EB1DC1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10</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4854CC39" w14:textId="77777777" w:rsidR="00703BD5" w:rsidRPr="00F81A41" w:rsidRDefault="00703BD5" w:rsidP="00703BD5">
      <w:r w:rsidRPr="00F81A41">
        <w:rPr>
          <w:noProof/>
          <w:lang w:val="en-US"/>
        </w:rPr>
        <w:lastRenderedPageBreak/>
        <w:drawing>
          <wp:inline distT="0" distB="0" distL="0" distR="0" wp14:anchorId="46FB506C" wp14:editId="3249219E">
            <wp:extent cx="5507990" cy="355092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782B823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11</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382E89B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5E31743"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64F06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6702CB"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C64D37F" w14:textId="77777777" w:rsidTr="0053648F">
        <w:trPr>
          <w:trHeight w:val="709"/>
        </w:trPr>
        <w:tc>
          <w:tcPr>
            <w:tcW w:w="1027" w:type="pct"/>
            <w:tcBorders>
              <w:top w:val="single" w:sz="6" w:space="0" w:color="auto"/>
            </w:tcBorders>
          </w:tcPr>
          <w:p w14:paraId="3400465F"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09988CF9" w14:textId="4E16B3D8" w:rsidR="00703BD5" w:rsidRPr="00F81A41" w:rsidRDefault="00703BD5" w:rsidP="00703BD5">
            <w:pPr>
              <w:spacing w:before="40" w:after="40"/>
            </w:pPr>
            <w:r w:rsidRPr="00F81A41">
              <w:t xml:space="preserve">Den patient som vill få tillgång till sin </w:t>
            </w:r>
            <w:r>
              <w:t>dokumenterade funktionsstatus</w:t>
            </w:r>
            <w:r w:rsidRPr="00F81A41">
              <w:t>.</w:t>
            </w:r>
          </w:p>
        </w:tc>
      </w:tr>
    </w:tbl>
    <w:p w14:paraId="03127AF8" w14:textId="77777777" w:rsidR="00703BD5" w:rsidRPr="00F81A41" w:rsidRDefault="00703BD5" w:rsidP="00703BD5">
      <w:pPr>
        <w:pStyle w:val="Heading4"/>
        <w:numPr>
          <w:ilvl w:val="0"/>
          <w:numId w:val="0"/>
        </w:numPr>
        <w:ind w:left="864"/>
      </w:pPr>
    </w:p>
    <w:p w14:paraId="770428AC" w14:textId="77777777" w:rsidR="00703BD5" w:rsidRPr="00F81A41" w:rsidRDefault="00703BD5" w:rsidP="00703BD5"/>
    <w:p w14:paraId="7599519C" w14:textId="77777777" w:rsidR="00703BD5" w:rsidRPr="00F81A41" w:rsidRDefault="00703BD5" w:rsidP="00703BD5">
      <w:pPr>
        <w:pStyle w:val="Heading4"/>
      </w:pPr>
      <w:r w:rsidRPr="00F81A41">
        <w:t>Sekvensdiagram</w:t>
      </w:r>
    </w:p>
    <w:p w14:paraId="15DCB9A5" w14:textId="5EA02095" w:rsidR="00703BD5" w:rsidRPr="00F81A41" w:rsidRDefault="00703BD5" w:rsidP="00703BD5">
      <w:pPr>
        <w:rPr>
          <w:color w:val="4F81BD" w:themeColor="accent1"/>
        </w:rPr>
      </w:pPr>
      <w:r>
        <w:rPr>
          <w:noProof/>
          <w:color w:val="4F81BD" w:themeColor="accent1"/>
          <w:lang w:val="en-US"/>
        </w:rPr>
        <w:drawing>
          <wp:inline distT="0" distB="0" distL="0" distR="0" wp14:anchorId="400ECBA5" wp14:editId="248B4B29">
            <wp:extent cx="6645910" cy="1453515"/>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FunctionalStatus - sekvensdiagram.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1453515"/>
                    </a:xfrm>
                    <a:prstGeom prst="rect">
                      <a:avLst/>
                    </a:prstGeom>
                  </pic:spPr>
                </pic:pic>
              </a:graphicData>
            </a:graphic>
          </wp:inline>
        </w:drawing>
      </w:r>
    </w:p>
    <w:p w14:paraId="4FCABF0A" w14:textId="3C80A980"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dokumenterad funktionsstatus</w:t>
      </w:r>
      <w:r w:rsidRPr="00F81A41">
        <w:rPr>
          <w:b w:val="0"/>
          <w:color w:val="auto"/>
        </w:rPr>
        <w:t>.</w:t>
      </w:r>
    </w:p>
    <w:p w14:paraId="300FC324" w14:textId="77777777" w:rsidR="00703BD5" w:rsidRPr="008A6814" w:rsidRDefault="00703BD5" w:rsidP="00703BD5">
      <w:pPr>
        <w:pStyle w:val="Heading5"/>
      </w:pPr>
      <w:r w:rsidRPr="008A6814">
        <w:lastRenderedPageBreak/>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3AFD5403"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BE141E"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16AD27" w14:textId="77777777" w:rsidR="00703BD5" w:rsidRPr="00F71DFD" w:rsidRDefault="00703BD5" w:rsidP="0053648F">
            <w:pPr>
              <w:spacing w:before="40" w:after="40"/>
              <w:rPr>
                <w:b/>
              </w:rPr>
            </w:pPr>
            <w:r w:rsidRPr="00F71DFD">
              <w:rPr>
                <w:b/>
              </w:rPr>
              <w:t>Beskrivning</w:t>
            </w:r>
          </w:p>
        </w:tc>
      </w:tr>
      <w:tr w:rsidR="00703BD5" w:rsidRPr="008A6814" w14:paraId="4B05061B" w14:textId="77777777" w:rsidTr="0053648F">
        <w:tc>
          <w:tcPr>
            <w:tcW w:w="1951" w:type="dxa"/>
            <w:tcBorders>
              <w:top w:val="single" w:sz="6" w:space="0" w:color="auto"/>
            </w:tcBorders>
          </w:tcPr>
          <w:p w14:paraId="238CBC54" w14:textId="77777777" w:rsidR="00703BD5" w:rsidRPr="008A6814" w:rsidRDefault="00703BD5" w:rsidP="0053648F">
            <w:pPr>
              <w:spacing w:before="40" w:after="40"/>
            </w:pPr>
            <w:r w:rsidRPr="008A6814">
              <w:t>Användare/system</w:t>
            </w:r>
          </w:p>
        </w:tc>
        <w:tc>
          <w:tcPr>
            <w:tcW w:w="6863" w:type="dxa"/>
            <w:tcBorders>
              <w:top w:val="single" w:sz="6" w:space="0" w:color="auto"/>
            </w:tcBorders>
          </w:tcPr>
          <w:p w14:paraId="6921A6B3" w14:textId="77777777" w:rsidR="00703BD5" w:rsidRPr="008A6814" w:rsidRDefault="00703BD5" w:rsidP="0053648F">
            <w:pPr>
              <w:spacing w:before="40" w:after="40"/>
            </w:pPr>
            <w:r>
              <w:t xml:space="preserve">Den/det som utför själva handlingen. </w:t>
            </w:r>
          </w:p>
        </w:tc>
      </w:tr>
      <w:tr w:rsidR="00703BD5" w:rsidRPr="008A6814" w14:paraId="4CF4905A" w14:textId="77777777" w:rsidTr="0053648F">
        <w:tc>
          <w:tcPr>
            <w:tcW w:w="1951" w:type="dxa"/>
          </w:tcPr>
          <w:p w14:paraId="1AC814ED" w14:textId="77777777" w:rsidR="00703BD5" w:rsidRPr="008A6814" w:rsidRDefault="00703BD5" w:rsidP="0053648F">
            <w:pPr>
              <w:spacing w:before="40" w:after="40"/>
            </w:pPr>
            <w:r>
              <w:t>Tjänstekonsument</w:t>
            </w:r>
          </w:p>
        </w:tc>
        <w:tc>
          <w:tcPr>
            <w:tcW w:w="6863" w:type="dxa"/>
          </w:tcPr>
          <w:p w14:paraId="08D776C8" w14:textId="77777777" w:rsidR="00703BD5" w:rsidRPr="008A6814" w:rsidRDefault="00703BD5" w:rsidP="0053648F">
            <w:pPr>
              <w:spacing w:before="40" w:after="40"/>
            </w:pPr>
            <w:r w:rsidRPr="00211EF1">
              <w:t xml:space="preserve">Det system som </w:t>
            </w:r>
            <w:r>
              <w:t>används för att konsumera information. Dvs det system som hämtar information som finns registrerad i andra system</w:t>
            </w:r>
          </w:p>
        </w:tc>
      </w:tr>
      <w:tr w:rsidR="00703BD5" w:rsidRPr="008A6814" w14:paraId="66A27F17" w14:textId="77777777" w:rsidTr="0053648F">
        <w:tc>
          <w:tcPr>
            <w:tcW w:w="1951" w:type="dxa"/>
          </w:tcPr>
          <w:p w14:paraId="5D52A14A" w14:textId="77777777" w:rsidR="00703BD5" w:rsidRPr="008A6814" w:rsidRDefault="00703BD5" w:rsidP="0053648F">
            <w:pPr>
              <w:spacing w:before="40" w:after="40"/>
            </w:pPr>
            <w:r w:rsidRPr="008A6814">
              <w:t>Tjänsteplattform</w:t>
            </w:r>
          </w:p>
        </w:tc>
        <w:tc>
          <w:tcPr>
            <w:tcW w:w="6863" w:type="dxa"/>
          </w:tcPr>
          <w:p w14:paraId="4602707E" w14:textId="77777777" w:rsidR="00703BD5" w:rsidRPr="008A6814" w:rsidRDefault="00703BD5" w:rsidP="0053648F">
            <w:r w:rsidRPr="008A6814">
              <w:t>Tjänsteplattformen är ett lager som slussar information vidare (som har sin egna interna process)</w:t>
            </w:r>
          </w:p>
        </w:tc>
      </w:tr>
      <w:tr w:rsidR="00703BD5" w:rsidRPr="00A51E7F" w14:paraId="23547264" w14:textId="77777777" w:rsidTr="0053648F">
        <w:tc>
          <w:tcPr>
            <w:tcW w:w="1951" w:type="dxa"/>
          </w:tcPr>
          <w:p w14:paraId="02F29616" w14:textId="77777777" w:rsidR="00703BD5" w:rsidRPr="008A6814" w:rsidRDefault="00703BD5" w:rsidP="0053648F">
            <w:pPr>
              <w:spacing w:before="40" w:after="40"/>
            </w:pPr>
            <w:r>
              <w:t>Mellanlager</w:t>
            </w:r>
          </w:p>
        </w:tc>
        <w:tc>
          <w:tcPr>
            <w:tcW w:w="6863" w:type="dxa"/>
          </w:tcPr>
          <w:p w14:paraId="2F747FB8"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6D343F3E" w14:textId="77777777" w:rsidTr="0053648F">
        <w:tc>
          <w:tcPr>
            <w:tcW w:w="1951" w:type="dxa"/>
          </w:tcPr>
          <w:p w14:paraId="79B527D0" w14:textId="77777777" w:rsidR="00703BD5" w:rsidRPr="008A6814" w:rsidRDefault="00703BD5" w:rsidP="0053648F">
            <w:pPr>
              <w:spacing w:before="40" w:after="40"/>
            </w:pPr>
            <w:r>
              <w:t>Vårdinformationssystem</w:t>
            </w:r>
          </w:p>
        </w:tc>
        <w:tc>
          <w:tcPr>
            <w:tcW w:w="6863" w:type="dxa"/>
          </w:tcPr>
          <w:p w14:paraId="35C54D53" w14:textId="77777777" w:rsidR="00703BD5" w:rsidRDefault="00703BD5" w:rsidP="0053648F">
            <w:pPr>
              <w:spacing w:before="40" w:after="40"/>
            </w:pPr>
            <w:r>
              <w:t>Det system som i detta fall utgör källsystemet som vårdpersonal direkt registrerar/uppdaterar/raderar information i.</w:t>
            </w:r>
          </w:p>
        </w:tc>
      </w:tr>
    </w:tbl>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Heading3"/>
      </w:pPr>
      <w:bookmarkStart w:id="52" w:name="_Toc243452553"/>
      <w:bookmarkStart w:id="53" w:name="_Toc272474435"/>
      <w:r>
        <w:t>Obligatoriska kontrakt</w:t>
      </w:r>
      <w:bookmarkEnd w:id="52"/>
      <w:bookmarkEnd w:id="53"/>
    </w:p>
    <w:p w14:paraId="0AD081DF" w14:textId="77777777" w:rsidR="00703BD5" w:rsidRPr="00E0018F" w:rsidRDefault="00703BD5" w:rsidP="00703BD5">
      <w:r w:rsidRPr="00E0018F">
        <w:t>Följande tabell specificerar vilka kontrakt som är obligatoriska att realisera för respektive flöde.</w:t>
      </w:r>
    </w:p>
    <w:p w14:paraId="7C1308D2" w14:textId="77777777" w:rsidR="00703BD5" w:rsidRPr="003727DE" w:rsidRDefault="00703BD5" w:rsidP="00703BD5"/>
    <w:tbl>
      <w:tblPr>
        <w:tblW w:w="0" w:type="auto"/>
        <w:tblInd w:w="567" w:type="dxa"/>
        <w:tblCellMar>
          <w:left w:w="0" w:type="dxa"/>
          <w:right w:w="0" w:type="dxa"/>
        </w:tblCellMar>
        <w:tblLook w:val="04A0" w:firstRow="1" w:lastRow="0" w:firstColumn="1" w:lastColumn="0" w:noHBand="0" w:noVBand="1"/>
      </w:tblPr>
      <w:tblGrid>
        <w:gridCol w:w="2332"/>
        <w:gridCol w:w="2155"/>
        <w:gridCol w:w="1791"/>
        <w:gridCol w:w="1992"/>
        <w:gridCol w:w="1747"/>
      </w:tblGrid>
      <w:tr w:rsidR="00703BD5" w:rsidRPr="006D487E" w14:paraId="3068273B" w14:textId="78CFCAD5" w:rsidTr="00703BD5">
        <w:tc>
          <w:tcPr>
            <w:tcW w:w="2337"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1466511"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Tjänstekontrakt</w:t>
            </w:r>
          </w:p>
        </w:tc>
        <w:tc>
          <w:tcPr>
            <w:tcW w:w="215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49FEB8F"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Vård- och omsorgsdokument</w:t>
            </w:r>
          </w:p>
        </w:tc>
        <w:tc>
          <w:tcPr>
            <w:tcW w:w="1986" w:type="dxa"/>
            <w:tcBorders>
              <w:top w:val="single" w:sz="8" w:space="0" w:color="auto"/>
              <w:left w:val="nil"/>
              <w:bottom w:val="single" w:sz="8" w:space="0" w:color="auto"/>
              <w:right w:val="single" w:sz="8" w:space="0" w:color="auto"/>
            </w:tcBorders>
            <w:shd w:val="clear" w:color="auto" w:fill="D9D9D9" w:themeFill="background1" w:themeFillShade="D9"/>
          </w:tcPr>
          <w:p w14:paraId="061C9124" w14:textId="77777777" w:rsidR="00703BD5" w:rsidRPr="006D487E" w:rsidRDefault="00703BD5" w:rsidP="0053648F">
            <w:pPr>
              <w:spacing w:before="100" w:beforeAutospacing="1" w:after="100" w:afterAutospacing="1"/>
              <w:ind w:left="155"/>
              <w:rPr>
                <w:b/>
                <w:szCs w:val="24"/>
              </w:rPr>
            </w:pPr>
            <w:r w:rsidRPr="006D487E">
              <w:rPr>
                <w:b/>
                <w:szCs w:val="24"/>
              </w:rPr>
              <w:t>Diagnos</w:t>
            </w:r>
          </w:p>
        </w:tc>
        <w:tc>
          <w:tcPr>
            <w:tcW w:w="1992" w:type="dxa"/>
            <w:tcBorders>
              <w:top w:val="single" w:sz="8" w:space="0" w:color="auto"/>
              <w:left w:val="nil"/>
              <w:bottom w:val="single" w:sz="8" w:space="0" w:color="auto"/>
              <w:right w:val="single" w:sz="8" w:space="0" w:color="auto"/>
            </w:tcBorders>
            <w:shd w:val="clear" w:color="auto" w:fill="D9D9D9" w:themeFill="background1" w:themeFillShade="D9"/>
          </w:tcPr>
          <w:p w14:paraId="10F8B5EE" w14:textId="77777777" w:rsidR="00703BD5" w:rsidRPr="006D487E" w:rsidRDefault="00703BD5" w:rsidP="0053648F">
            <w:pPr>
              <w:spacing w:before="100" w:beforeAutospacing="1" w:after="100" w:afterAutospacing="1"/>
              <w:ind w:left="56"/>
              <w:rPr>
                <w:b/>
                <w:szCs w:val="24"/>
              </w:rPr>
            </w:pPr>
            <w:r w:rsidRPr="006D487E">
              <w:rPr>
                <w:b/>
                <w:szCs w:val="24"/>
              </w:rPr>
              <w:t>Uppmärksamhets-information</w:t>
            </w:r>
          </w:p>
        </w:tc>
        <w:tc>
          <w:tcPr>
            <w:tcW w:w="1547" w:type="dxa"/>
            <w:tcBorders>
              <w:top w:val="single" w:sz="8" w:space="0" w:color="auto"/>
              <w:left w:val="nil"/>
              <w:bottom w:val="single" w:sz="8" w:space="0" w:color="auto"/>
              <w:right w:val="single" w:sz="8" w:space="0" w:color="auto"/>
            </w:tcBorders>
            <w:shd w:val="clear" w:color="auto" w:fill="D9D9D9" w:themeFill="background1" w:themeFillShade="D9"/>
          </w:tcPr>
          <w:p w14:paraId="56A54FD4" w14:textId="14E62652" w:rsidR="00703BD5" w:rsidRPr="006D487E" w:rsidRDefault="00703BD5" w:rsidP="0053648F">
            <w:pPr>
              <w:spacing w:before="100" w:beforeAutospacing="1" w:after="100" w:afterAutospacing="1"/>
              <w:ind w:left="56"/>
              <w:rPr>
                <w:b/>
                <w:szCs w:val="24"/>
              </w:rPr>
            </w:pPr>
            <w:r>
              <w:rPr>
                <w:b/>
                <w:szCs w:val="24"/>
              </w:rPr>
              <w:t>Funktionsstatus</w:t>
            </w:r>
          </w:p>
        </w:tc>
      </w:tr>
      <w:tr w:rsidR="00703BD5" w:rsidRPr="006D487E" w14:paraId="09B9F45D" w14:textId="1EF45B00" w:rsidTr="00703BD5">
        <w:tc>
          <w:tcPr>
            <w:tcW w:w="2337"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26B5DA8D" w14:textId="77777777" w:rsidR="00703BD5" w:rsidRPr="006D487E" w:rsidRDefault="00703BD5" w:rsidP="0053648F">
            <w:pPr>
              <w:spacing w:before="100" w:beforeAutospacing="1" w:after="100" w:afterAutospacing="1"/>
              <w:rPr>
                <w:rFonts w:eastAsia="Times New Roman" w:cs="Arial"/>
                <w:sz w:val="24"/>
                <w:lang w:eastAsia="sv-SE"/>
              </w:rPr>
            </w:pPr>
            <w:r w:rsidRPr="006D487E">
              <w:t>GetCareDocumentation</w:t>
            </w:r>
          </w:p>
        </w:tc>
        <w:tc>
          <w:tcPr>
            <w:tcW w:w="2155"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298E1E14" w14:textId="77777777" w:rsidR="00703BD5" w:rsidRPr="006D487E" w:rsidRDefault="00703BD5" w:rsidP="0053648F">
            <w:pPr>
              <w:spacing w:before="100" w:beforeAutospacing="1" w:after="100" w:afterAutospacing="1"/>
              <w:jc w:val="center"/>
              <w:rPr>
                <w:rFonts w:eastAsia="Times New Roman" w:cs="Arial"/>
                <w:sz w:val="24"/>
                <w:lang w:eastAsia="sv-SE"/>
              </w:rPr>
            </w:pPr>
            <w:r w:rsidRPr="006D487E">
              <w:t>X</w:t>
            </w:r>
          </w:p>
        </w:tc>
        <w:tc>
          <w:tcPr>
            <w:tcW w:w="1986" w:type="dxa"/>
            <w:tcBorders>
              <w:top w:val="single" w:sz="8" w:space="0" w:color="auto"/>
              <w:left w:val="nil"/>
              <w:bottom w:val="single" w:sz="4" w:space="0" w:color="auto"/>
              <w:right w:val="single" w:sz="8" w:space="0" w:color="auto"/>
            </w:tcBorders>
            <w:shd w:val="clear" w:color="auto" w:fill="FFFFFF"/>
          </w:tcPr>
          <w:p w14:paraId="4C24AA59" w14:textId="77777777" w:rsidR="00703BD5" w:rsidRPr="006D487E" w:rsidRDefault="00703BD5" w:rsidP="0053648F">
            <w:pPr>
              <w:spacing w:before="100" w:beforeAutospacing="1" w:after="100" w:afterAutospacing="1"/>
              <w:jc w:val="center"/>
            </w:pPr>
          </w:p>
        </w:tc>
        <w:tc>
          <w:tcPr>
            <w:tcW w:w="1992" w:type="dxa"/>
            <w:tcBorders>
              <w:top w:val="single" w:sz="8" w:space="0" w:color="auto"/>
              <w:left w:val="nil"/>
              <w:bottom w:val="single" w:sz="4" w:space="0" w:color="auto"/>
              <w:right w:val="single" w:sz="8" w:space="0" w:color="auto"/>
            </w:tcBorders>
            <w:shd w:val="clear" w:color="auto" w:fill="FFFFFF"/>
          </w:tcPr>
          <w:p w14:paraId="35A8044E" w14:textId="77777777" w:rsidR="00703BD5" w:rsidRPr="006D487E" w:rsidRDefault="00703BD5" w:rsidP="0053648F">
            <w:pPr>
              <w:spacing w:before="100" w:beforeAutospacing="1" w:after="100" w:afterAutospacing="1"/>
              <w:jc w:val="center"/>
            </w:pPr>
          </w:p>
        </w:tc>
        <w:tc>
          <w:tcPr>
            <w:tcW w:w="1547" w:type="dxa"/>
            <w:tcBorders>
              <w:top w:val="single" w:sz="8" w:space="0" w:color="auto"/>
              <w:left w:val="nil"/>
              <w:bottom w:val="single" w:sz="4" w:space="0" w:color="auto"/>
              <w:right w:val="single" w:sz="8" w:space="0" w:color="auto"/>
            </w:tcBorders>
            <w:shd w:val="clear" w:color="auto" w:fill="FFFFFF"/>
          </w:tcPr>
          <w:p w14:paraId="1F53C074" w14:textId="77777777" w:rsidR="00703BD5" w:rsidRPr="006D487E" w:rsidRDefault="00703BD5" w:rsidP="0053648F">
            <w:pPr>
              <w:spacing w:before="100" w:beforeAutospacing="1" w:after="100" w:afterAutospacing="1"/>
              <w:jc w:val="center"/>
            </w:pPr>
          </w:p>
        </w:tc>
      </w:tr>
      <w:tr w:rsidR="00703BD5" w:rsidRPr="006D487E" w14:paraId="187713EC" w14:textId="6B0AF77B"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DE046F6" w14:textId="77777777" w:rsidR="00703BD5" w:rsidRPr="006D487E" w:rsidRDefault="00703BD5" w:rsidP="0053648F">
            <w:pPr>
              <w:spacing w:before="100" w:beforeAutospacing="1" w:after="100" w:afterAutospacing="1"/>
            </w:pPr>
            <w:r w:rsidRPr="006D487E">
              <w:t>GetDiagnosis</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00F2787"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406C4FEB" w14:textId="77777777" w:rsidR="00703BD5" w:rsidRPr="006D487E" w:rsidRDefault="00703BD5" w:rsidP="0053648F">
            <w:pPr>
              <w:spacing w:before="100" w:beforeAutospacing="1" w:after="100" w:afterAutospacing="1"/>
              <w:jc w:val="center"/>
            </w:pPr>
            <w:r w:rsidRPr="006D487E">
              <w:t>X</w:t>
            </w:r>
          </w:p>
        </w:tc>
        <w:tc>
          <w:tcPr>
            <w:tcW w:w="1992" w:type="dxa"/>
            <w:tcBorders>
              <w:top w:val="single" w:sz="4" w:space="0" w:color="auto"/>
              <w:left w:val="nil"/>
              <w:bottom w:val="single" w:sz="4" w:space="0" w:color="auto"/>
              <w:right w:val="single" w:sz="8" w:space="0" w:color="auto"/>
            </w:tcBorders>
            <w:shd w:val="clear" w:color="auto" w:fill="FFFFFF"/>
          </w:tcPr>
          <w:p w14:paraId="1642B71A"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4" w:space="0" w:color="auto"/>
              <w:right w:val="single" w:sz="8" w:space="0" w:color="auto"/>
            </w:tcBorders>
            <w:shd w:val="clear" w:color="auto" w:fill="FFFFFF"/>
          </w:tcPr>
          <w:p w14:paraId="1EC5259E" w14:textId="77777777" w:rsidR="00703BD5" w:rsidRPr="006D487E" w:rsidRDefault="00703BD5" w:rsidP="0053648F">
            <w:pPr>
              <w:spacing w:before="100" w:beforeAutospacing="1" w:after="100" w:afterAutospacing="1"/>
              <w:jc w:val="center"/>
            </w:pPr>
          </w:p>
        </w:tc>
      </w:tr>
      <w:tr w:rsidR="00703BD5" w:rsidRPr="00865734" w14:paraId="6CA2B67D" w14:textId="0C40E2A9"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B441668" w14:textId="77777777" w:rsidR="00703BD5" w:rsidRPr="006D487E" w:rsidRDefault="00703BD5" w:rsidP="0053648F">
            <w:pPr>
              <w:spacing w:before="100" w:beforeAutospacing="1" w:after="100" w:afterAutospacing="1"/>
            </w:pPr>
            <w:r w:rsidRPr="006D487E">
              <w:t>GetAlertInformation</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E1C6D2B"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5394FF35"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4" w:space="0" w:color="auto"/>
              <w:right w:val="single" w:sz="8" w:space="0" w:color="auto"/>
            </w:tcBorders>
            <w:shd w:val="clear" w:color="auto" w:fill="FFFFFF"/>
          </w:tcPr>
          <w:p w14:paraId="160F865F" w14:textId="77777777" w:rsidR="00703BD5" w:rsidRPr="006D487E" w:rsidRDefault="00703BD5" w:rsidP="0053648F">
            <w:pPr>
              <w:spacing w:before="100" w:beforeAutospacing="1" w:after="100" w:afterAutospacing="1"/>
              <w:jc w:val="center"/>
            </w:pPr>
            <w:r w:rsidRPr="006D487E">
              <w:t>X</w:t>
            </w:r>
          </w:p>
        </w:tc>
        <w:tc>
          <w:tcPr>
            <w:tcW w:w="1547" w:type="dxa"/>
            <w:tcBorders>
              <w:top w:val="single" w:sz="4" w:space="0" w:color="auto"/>
              <w:left w:val="nil"/>
              <w:bottom w:val="single" w:sz="4" w:space="0" w:color="auto"/>
              <w:right w:val="single" w:sz="8" w:space="0" w:color="auto"/>
            </w:tcBorders>
            <w:shd w:val="clear" w:color="auto" w:fill="FFFFFF"/>
          </w:tcPr>
          <w:p w14:paraId="30443314" w14:textId="77777777" w:rsidR="00703BD5" w:rsidRPr="006D487E" w:rsidRDefault="00703BD5" w:rsidP="0053648F">
            <w:pPr>
              <w:spacing w:before="100" w:beforeAutospacing="1" w:after="100" w:afterAutospacing="1"/>
              <w:jc w:val="center"/>
            </w:pPr>
          </w:p>
        </w:tc>
      </w:tr>
      <w:tr w:rsidR="00703BD5" w:rsidRPr="00865734" w14:paraId="211520AE" w14:textId="77777777" w:rsidTr="00703BD5">
        <w:tc>
          <w:tcPr>
            <w:tcW w:w="2337"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9BCD38E" w14:textId="42937646" w:rsidR="00703BD5" w:rsidRPr="006D487E" w:rsidRDefault="00703BD5" w:rsidP="0053648F">
            <w:pPr>
              <w:spacing w:before="100" w:beforeAutospacing="1" w:after="100" w:afterAutospacing="1"/>
            </w:pPr>
            <w:r>
              <w:t>GetFunctionalStatus</w:t>
            </w:r>
          </w:p>
        </w:tc>
        <w:tc>
          <w:tcPr>
            <w:tcW w:w="2155"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3C0CD503"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8" w:space="0" w:color="auto"/>
              <w:right w:val="single" w:sz="8" w:space="0" w:color="auto"/>
            </w:tcBorders>
            <w:shd w:val="clear" w:color="auto" w:fill="FFFFFF"/>
          </w:tcPr>
          <w:p w14:paraId="5354B98B"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8" w:space="0" w:color="auto"/>
              <w:right w:val="single" w:sz="8" w:space="0" w:color="auto"/>
            </w:tcBorders>
            <w:shd w:val="clear" w:color="auto" w:fill="FFFFFF"/>
          </w:tcPr>
          <w:p w14:paraId="745EE116"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8" w:space="0" w:color="auto"/>
              <w:right w:val="single" w:sz="8" w:space="0" w:color="auto"/>
            </w:tcBorders>
            <w:shd w:val="clear" w:color="auto" w:fill="FFFFFF"/>
          </w:tcPr>
          <w:p w14:paraId="76EDEFCA" w14:textId="2E2D24B6" w:rsidR="00703BD5" w:rsidRPr="006D487E" w:rsidRDefault="00703BD5" w:rsidP="0053648F">
            <w:pPr>
              <w:spacing w:before="100" w:beforeAutospacing="1" w:after="100" w:afterAutospacing="1"/>
              <w:jc w:val="center"/>
            </w:pPr>
            <w:r>
              <w:t>X</w:t>
            </w:r>
          </w:p>
        </w:tc>
      </w:tr>
    </w:tbl>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54" w:name="_Toc357754849"/>
      <w:bookmarkStart w:id="55" w:name="_Toc243452554"/>
      <w:bookmarkStart w:id="56" w:name="_Toc272474436"/>
      <w:r w:rsidRPr="000F72A4">
        <w:t>Adressering</w:t>
      </w:r>
      <w:bookmarkEnd w:id="54"/>
      <w:bookmarkEnd w:id="55"/>
      <w:bookmarkEnd w:id="56"/>
    </w:p>
    <w:p w14:paraId="229F1B2C" w14:textId="77777777" w:rsidR="00312D9A" w:rsidRPr="00E146AE" w:rsidRDefault="00312D9A" w:rsidP="00312D9A">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77777777" w:rsidR="00312D9A" w:rsidRDefault="00312D9A" w:rsidP="00312D9A">
      <w:r>
        <w:lastRenderedPageBreak/>
        <w:t>Adressering sker i enlighet med RIV Tekniska Anvisningar Översikt, Rev PD2, avsnitt 8.3, där mer information kan hittas.</w:t>
      </w:r>
    </w:p>
    <w:p w14:paraId="1465610C" w14:textId="77777777" w:rsidR="00312D9A" w:rsidRDefault="00312D9A" w:rsidP="00312D9A"/>
    <w:p w14:paraId="21CB6CAF" w14:textId="77777777" w:rsidR="00312D9A" w:rsidRPr="00DF207A" w:rsidRDefault="00312D9A" w:rsidP="00312D9A">
      <w:pPr>
        <w:pStyle w:val="Heading3"/>
      </w:pPr>
      <w:bookmarkStart w:id="57" w:name="_Toc227077992"/>
      <w:bookmarkStart w:id="58" w:name="_Toc374962625"/>
      <w:bookmarkStart w:id="59" w:name="_Toc382487402"/>
      <w:bookmarkStart w:id="60" w:name="_Toc272474437"/>
      <w:r w:rsidRPr="00DF207A">
        <w:t>Sammanfattning av adresseringsmodell</w:t>
      </w:r>
      <w:bookmarkEnd w:id="57"/>
      <w:bookmarkEnd w:id="58"/>
      <w:bookmarkEnd w:id="59"/>
      <w:bookmarkEnd w:id="60"/>
    </w:p>
    <w:tbl>
      <w:tblPr>
        <w:tblStyle w:val="TableGrid"/>
        <w:tblW w:w="0" w:type="auto"/>
        <w:tblInd w:w="867" w:type="dxa"/>
        <w:tblLook w:val="04A0" w:firstRow="1" w:lastRow="0" w:firstColumn="1" w:lastColumn="0" w:noHBand="0" w:noVBand="1"/>
      </w:tblPr>
      <w:tblGrid>
        <w:gridCol w:w="3210"/>
        <w:gridCol w:w="3544"/>
      </w:tblGrid>
      <w:tr w:rsidR="00312D9A" w:rsidRPr="003F45DF" w14:paraId="2E592C9D" w14:textId="77777777" w:rsidTr="0053648F">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3544"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312D9A" w:rsidRPr="00E146AE" w14:paraId="64B39546" w14:textId="77777777" w:rsidTr="0053648F">
        <w:tc>
          <w:tcPr>
            <w:tcW w:w="3210" w:type="dxa"/>
          </w:tcPr>
          <w:p w14:paraId="2E115708" w14:textId="77777777" w:rsidR="00312D9A" w:rsidRPr="00E146AE" w:rsidRDefault="00312D9A" w:rsidP="0053648F">
            <w:r w:rsidRPr="00E146AE">
              <w:t>För alla huvudmän</w:t>
            </w:r>
          </w:p>
        </w:tc>
        <w:tc>
          <w:tcPr>
            <w:tcW w:w="3544" w:type="dxa"/>
          </w:tcPr>
          <w:p w14:paraId="6A449922" w14:textId="77777777" w:rsidR="00312D9A" w:rsidRPr="00E146AE" w:rsidRDefault="00312D9A" w:rsidP="0053648F">
            <w:r w:rsidRPr="00E146AE">
              <w:t>Ineras HSA-id</w:t>
            </w:r>
          </w:p>
        </w:tc>
      </w:tr>
      <w:tr w:rsidR="00312D9A" w:rsidRPr="00E146AE" w14:paraId="34BB0DAE" w14:textId="77777777" w:rsidTr="0053648F">
        <w:tc>
          <w:tcPr>
            <w:tcW w:w="3210" w:type="dxa"/>
          </w:tcPr>
          <w:p w14:paraId="58729C28" w14:textId="77777777" w:rsidR="00312D9A" w:rsidRPr="00E146AE" w:rsidRDefault="00312D9A" w:rsidP="0053648F">
            <w:r w:rsidRPr="00E146AE">
              <w:t>För en huvudman/region</w:t>
            </w:r>
          </w:p>
        </w:tc>
        <w:tc>
          <w:tcPr>
            <w:tcW w:w="3544" w:type="dxa"/>
          </w:tcPr>
          <w:p w14:paraId="3FDDA2CB" w14:textId="77777777" w:rsidR="00312D9A" w:rsidRPr="00E146AE" w:rsidRDefault="00312D9A" w:rsidP="0053648F">
            <w:r w:rsidRPr="00E146AE">
              <w:t>Huvudmannens/regionens HSA-id</w:t>
            </w:r>
          </w:p>
        </w:tc>
      </w:tr>
      <w:tr w:rsidR="00312D9A" w:rsidRPr="00E146AE" w14:paraId="0AE52912" w14:textId="77777777" w:rsidTr="0053648F">
        <w:tc>
          <w:tcPr>
            <w:tcW w:w="3210" w:type="dxa"/>
          </w:tcPr>
          <w:p w14:paraId="07088E14" w14:textId="77777777" w:rsidR="00312D9A" w:rsidRPr="00E146AE" w:rsidRDefault="00312D9A" w:rsidP="0053648F">
            <w:r w:rsidRPr="00E146AE">
              <w:t>För ett källsystem</w:t>
            </w:r>
          </w:p>
        </w:tc>
        <w:tc>
          <w:tcPr>
            <w:tcW w:w="3544"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61" w:name="_Toc357754850"/>
      <w:bookmarkStart w:id="62" w:name="_Toc243452555"/>
      <w:bookmarkStart w:id="63" w:name="_Toc272474438"/>
      <w:r w:rsidRPr="000F72A4">
        <w:t>Aggregering och engagemangsindex</w:t>
      </w:r>
      <w:bookmarkEnd w:id="61"/>
      <w:bookmarkEnd w:id="62"/>
      <w:bookmarkEnd w:id="63"/>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64" w:name="_Toc224960921"/>
      <w:bookmarkStart w:id="65" w:name="_Toc357754852"/>
      <w:bookmarkStart w:id="66" w:name="_Toc243452557"/>
      <w:r>
        <w:br w:type="page"/>
      </w:r>
    </w:p>
    <w:p w14:paraId="5B8BBD42" w14:textId="0FD53A9D" w:rsidR="0039481C" w:rsidRDefault="0039481C" w:rsidP="0039481C">
      <w:pPr>
        <w:pStyle w:val="Heading1"/>
      </w:pPr>
      <w:bookmarkStart w:id="67" w:name="_Toc272474439"/>
      <w:r>
        <w:lastRenderedPageBreak/>
        <w:t>Tjänstedomänens krav och regler</w:t>
      </w:r>
      <w:bookmarkEnd w:id="64"/>
      <w:bookmarkEnd w:id="65"/>
      <w:bookmarkEnd w:id="66"/>
      <w:bookmarkEnd w:id="67"/>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Heading2"/>
      </w:pPr>
      <w:bookmarkStart w:id="68" w:name="_Toc244018071"/>
      <w:bookmarkStart w:id="69" w:name="_Toc374962628"/>
      <w:bookmarkStart w:id="70" w:name="_Toc382487405"/>
      <w:bookmarkStart w:id="71" w:name="_Toc272474440"/>
      <w:r w:rsidRPr="00A0151E">
        <w:t>Uppdatering</w:t>
      </w:r>
      <w:r>
        <w:t xml:space="preserve"> av </w:t>
      </w:r>
      <w:r w:rsidRPr="00435396">
        <w:t>engagemangsindex</w:t>
      </w:r>
      <w:bookmarkEnd w:id="68"/>
      <w:bookmarkEnd w:id="69"/>
      <w:bookmarkEnd w:id="70"/>
      <w:bookmarkEnd w:id="71"/>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11694DB2" w14:textId="77777777" w:rsidR="00312D9A" w:rsidRDefault="00312D9A" w:rsidP="00312D9A">
      <w:r>
        <w:t>urn:riv:itintegration:engagementindex:UpdateResponder:1 (”index-push”)</w:t>
      </w:r>
    </w:p>
    <w:p w14:paraId="0FD6552C" w14:textId="77777777" w:rsidR="00312D9A" w:rsidRDefault="00312D9A" w:rsidP="00312D9A">
      <w:r>
        <w:t xml:space="preserve">eller genom att erbjuda tjänstekontraktet </w:t>
      </w:r>
    </w:p>
    <w:p w14:paraId="2C8E329B" w14:textId="77777777" w:rsidR="00312D9A" w:rsidRDefault="00312D9A" w:rsidP="00312D9A">
      <w:r>
        <w:t>urn:riv:itintegration:engagementindex:GetUpdatesResponder:1 (”index-pull”).</w:t>
      </w:r>
    </w:p>
    <w:p w14:paraId="663831EF" w14:textId="77777777" w:rsidR="00312D9A" w:rsidRDefault="00312D9A"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77777777" w:rsidR="00312D9A" w:rsidRPr="00312D9A" w:rsidRDefault="00312D9A" w:rsidP="0053648F">
            <w:r w:rsidRPr="00312D9A">
              <w:t xml:space="preserve">Tjänstekontrakt genom vilket den information som indexposten avser kan </w:t>
            </w:r>
            <w:r w:rsidRPr="00312D9A">
              <w:lastRenderedPageBreak/>
              <w:t>hämtas. Anges med kortform enligt tabell nedan.</w:t>
            </w:r>
          </w:p>
        </w:tc>
        <w:tc>
          <w:tcPr>
            <w:tcW w:w="1330" w:type="dxa"/>
            <w:shd w:val="clear" w:color="auto" w:fill="auto"/>
          </w:tcPr>
          <w:p w14:paraId="68BB4312" w14:textId="77777777" w:rsidR="00312D9A" w:rsidRPr="00312D9A" w:rsidRDefault="00312D9A" w:rsidP="0053648F">
            <w:r w:rsidRPr="00312D9A">
              <w:lastRenderedPageBreak/>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lastRenderedPageBreak/>
              <w:t>Logical address*</w:t>
            </w:r>
          </w:p>
        </w:tc>
        <w:tc>
          <w:tcPr>
            <w:tcW w:w="1579" w:type="dxa"/>
            <w:shd w:val="clear" w:color="auto" w:fill="auto"/>
          </w:tcPr>
          <w:p w14:paraId="13DFED94" w14:textId="77777777" w:rsidR="00312D9A" w:rsidRPr="00E146AE" w:rsidRDefault="00312D9A" w:rsidP="0053648F">
            <w:r w:rsidRPr="00E146AE">
              <w:t>Referens till informationskällan enligt tjänste-domänens definition</w:t>
            </w:r>
          </w:p>
        </w:tc>
        <w:tc>
          <w:tcPr>
            <w:tcW w:w="2410" w:type="dxa"/>
            <w:shd w:val="clear" w:color="auto" w:fill="auto"/>
          </w:tcPr>
          <w:p w14:paraId="10AA13F2" w14:textId="77777777" w:rsidR="00312D9A" w:rsidRPr="00E146AE" w:rsidRDefault="00312D9A" w:rsidP="0053648F">
            <w:r w:rsidRPr="00E146AE">
              <w:t>Logisk adress enligt adresseringsmodell för den tjänstedomän som anges av fältet Service Domain.</w:t>
            </w:r>
          </w:p>
        </w:tc>
        <w:tc>
          <w:tcPr>
            <w:tcW w:w="851" w:type="dxa"/>
            <w:shd w:val="clear" w:color="auto" w:fill="auto"/>
          </w:tcPr>
          <w:p w14:paraId="67CBE1D6" w14:textId="77777777" w:rsidR="00312D9A" w:rsidRPr="00E146AE" w:rsidRDefault="00312D9A" w:rsidP="0053648F">
            <w:r w:rsidRPr="00E146AE">
              <w:t>1..1</w:t>
            </w:r>
          </w:p>
        </w:tc>
        <w:tc>
          <w:tcPr>
            <w:tcW w:w="1652" w:type="dxa"/>
            <w:shd w:val="clear" w:color="auto" w:fill="auto"/>
          </w:tcPr>
          <w:p w14:paraId="13A3AE0E" w14:textId="77777777" w:rsidR="00312D9A" w:rsidRPr="00E146AE" w:rsidRDefault="00312D9A" w:rsidP="0053648F">
            <w:r w:rsidRPr="00E146AE">
              <w:t>Samma värde som fältet Source System.</w:t>
            </w:r>
          </w:p>
        </w:tc>
        <w:tc>
          <w:tcPr>
            <w:tcW w:w="1330" w:type="dxa"/>
            <w:shd w:val="clear" w:color="auto" w:fill="auto"/>
          </w:tcPr>
          <w:p w14:paraId="0959045D" w14:textId="77777777" w:rsidR="00312D9A" w:rsidRPr="00E146AE" w:rsidRDefault="00312D9A" w:rsidP="0053648F">
            <w:r w:rsidRPr="00E146AE">
              <w:t>Del av 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 xml:space="preserve">Genereras automatiskt av </w:t>
            </w:r>
            <w:r w:rsidRPr="00E146AE">
              <w:lastRenderedPageBreak/>
              <w:t>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lastRenderedPageBreak/>
              <w:t>Update Time</w:t>
            </w:r>
          </w:p>
        </w:tc>
        <w:tc>
          <w:tcPr>
            <w:tcW w:w="1579" w:type="dxa"/>
            <w:shd w:val="clear" w:color="auto" w:fill="auto"/>
          </w:tcPr>
          <w:p w14:paraId="7DFB3EA8" w14:textId="77777777" w:rsidR="00312D9A" w:rsidRPr="00E146AE" w:rsidRDefault="00312D9A" w:rsidP="0053648F">
            <w:r w:rsidRPr="00E146AE">
              <w:t>Tidpunkten då index-posten senast upp-daterades</w:t>
            </w:r>
          </w:p>
        </w:tc>
        <w:tc>
          <w:tcPr>
            <w:tcW w:w="2410" w:type="dxa"/>
            <w:shd w:val="clear" w:color="auto" w:fill="auto"/>
          </w:tcPr>
          <w:p w14:paraId="2A9FAE97" w14:textId="77777777" w:rsidR="00312D9A" w:rsidRPr="00E146AE" w:rsidRDefault="00312D9A" w:rsidP="0053648F">
            <w:r w:rsidRPr="00E146AE">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Sätts automatiskt av EI-instansen.</w:t>
            </w:r>
          </w:p>
        </w:tc>
        <w:tc>
          <w:tcPr>
            <w:tcW w:w="1330" w:type="dxa"/>
            <w:shd w:val="clear" w:color="auto" w:fill="auto"/>
          </w:tcPr>
          <w:p w14:paraId="1B919918" w14:textId="77777777" w:rsidR="00312D9A" w:rsidRPr="00E146AE" w:rsidRDefault="00312D9A" w:rsidP="0053648F">
            <w:r w:rsidRPr="00E146AE">
              <w:t>Upp-datering innebär ny post som 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Pr="003F45DF" w:rsidRDefault="00312D9A" w:rsidP="00312D9A">
      <w:pPr>
        <w:pStyle w:val="BodyText"/>
      </w:pPr>
      <w:r w:rsidRPr="003F45DF">
        <w:t xml:space="preserve">Regler för tilldelning av värde i fältet Categorization i engagemangsposten för tjänstekontrakt i denna domän. </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lastRenderedPageBreak/>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Heading2"/>
      </w:pPr>
      <w:bookmarkStart w:id="72" w:name="_Toc357754853"/>
      <w:bookmarkStart w:id="73" w:name="_Toc243452558"/>
      <w:bookmarkStart w:id="74" w:name="_Ref398293328"/>
      <w:bookmarkStart w:id="75" w:name="_Toc272474441"/>
      <w:r>
        <w:t>Informationssäkerhet och juridik</w:t>
      </w:r>
      <w:bookmarkEnd w:id="72"/>
      <w:bookmarkEnd w:id="73"/>
      <w:bookmarkEnd w:id="74"/>
      <w:bookmarkEnd w:id="75"/>
    </w:p>
    <w:p w14:paraId="384BF249" w14:textId="77777777" w:rsidR="003D6F4B" w:rsidRDefault="003D6F4B" w:rsidP="003D6F4B">
      <w:pPr>
        <w:pStyle w:val="Heading3"/>
      </w:pPr>
      <w:bookmarkStart w:id="76" w:name="_Toc374962630"/>
      <w:bookmarkStart w:id="77" w:name="_Toc382487407"/>
      <w:bookmarkStart w:id="78" w:name="_Toc272474442"/>
      <w:r>
        <w:t xml:space="preserve">Medarbetarens </w:t>
      </w:r>
      <w:r w:rsidRPr="004F0149">
        <w:t>direktåtkomst</w:t>
      </w:r>
      <w:bookmarkEnd w:id="76"/>
      <w:bookmarkEnd w:id="77"/>
      <w:bookmarkEnd w:id="78"/>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7901B495" w14:textId="77777777" w:rsidR="003D6F4B" w:rsidRDefault="003D6F4B" w:rsidP="003D6F4B">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Heading3"/>
      </w:pPr>
      <w:bookmarkStart w:id="79" w:name="_Toc374962631"/>
      <w:bookmarkStart w:id="80" w:name="_Toc382487408"/>
      <w:bookmarkStart w:id="81" w:name="_Toc272474443"/>
      <w:r w:rsidRPr="003F45DF">
        <w:t>Patientens direktåtkomst</w:t>
      </w:r>
      <w:bookmarkEnd w:id="79"/>
      <w:bookmarkEnd w:id="80"/>
      <w:bookmarkEnd w:id="81"/>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Heading3"/>
      </w:pPr>
      <w:bookmarkStart w:id="82" w:name="_Toc219337773"/>
      <w:bookmarkStart w:id="83" w:name="_Toc227077997"/>
      <w:bookmarkStart w:id="84" w:name="_Toc245231401"/>
      <w:bookmarkStart w:id="85" w:name="_Toc374962632"/>
      <w:bookmarkStart w:id="86" w:name="_Toc382487409"/>
      <w:bookmarkStart w:id="87" w:name="_Toc272474444"/>
      <w:r w:rsidRPr="00E146AE">
        <w:t>Generellt</w:t>
      </w:r>
      <w:bookmarkEnd w:id="82"/>
      <w:bookmarkEnd w:id="83"/>
      <w:bookmarkEnd w:id="84"/>
      <w:bookmarkEnd w:id="85"/>
      <w:bookmarkEnd w:id="86"/>
      <w:bookmarkEnd w:id="87"/>
    </w:p>
    <w:p w14:paraId="1143564C" w14:textId="77777777" w:rsidR="003D6F4B" w:rsidRDefault="003D6F4B" w:rsidP="003D6F4B">
      <w:r w:rsidRPr="00E146AE">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w:t>
      </w:r>
      <w:r w:rsidRPr="00E146AE">
        <w:lastRenderedPageBreak/>
        <w:t>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8" w:name="_Toc243452559"/>
      <w:bookmarkStart w:id="89" w:name="_Toc272474445"/>
      <w:r>
        <w:t>Icke funktionella krav</w:t>
      </w:r>
      <w:bookmarkEnd w:id="88"/>
      <w:bookmarkEnd w:id="89"/>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0" w:name="_Toc243452560"/>
      <w:bookmarkStart w:id="91" w:name="_Toc272474446"/>
      <w:r>
        <w:t>SLA krav</w:t>
      </w:r>
      <w:bookmarkEnd w:id="90"/>
      <w:bookmarkEnd w:id="91"/>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77777777" w:rsidR="003D6F4B" w:rsidRPr="00BC5B0B" w:rsidRDefault="003D6F4B" w:rsidP="00621617">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Heading3"/>
      </w:pPr>
      <w:bookmarkStart w:id="92" w:name="_Toc382487412"/>
      <w:bookmarkStart w:id="93" w:name="_Toc272474447"/>
      <w:r w:rsidRPr="003164EA">
        <w:lastRenderedPageBreak/>
        <w:t>Övriga krav och regler</w:t>
      </w:r>
      <w:bookmarkEnd w:id="92"/>
      <w:bookmarkEnd w:id="93"/>
    </w:p>
    <w:p w14:paraId="1D0EA8BF" w14:textId="77777777" w:rsidR="003D6F4B" w:rsidRPr="00E146AE" w:rsidRDefault="003D6F4B" w:rsidP="003D6F4B">
      <w:pPr>
        <w:pStyle w:val="Heading4"/>
      </w:pPr>
      <w:r>
        <w:t>Gemensamma konsumentregler</w:t>
      </w:r>
    </w:p>
    <w:p w14:paraId="566C7AA2" w14:textId="77777777" w:rsidR="003D6F4B" w:rsidRDefault="003D6F4B" w:rsidP="003D6F4B">
      <w:pPr>
        <w:pStyle w:val="BodyText"/>
      </w:pPr>
      <w:r>
        <w:t>R1: Filtrera enligt flagga ”approvedForPatient”</w:t>
      </w:r>
    </w:p>
    <w:p w14:paraId="1AA96B20" w14:textId="77777777" w:rsidR="003D6F4B" w:rsidRDefault="003D6F4B" w:rsidP="003D6F4B">
      <w:pPr>
        <w:pStyle w:val="BodyText"/>
      </w:pPr>
      <w:r>
        <w:t>R2: Tillämpa regelverk enl. PDL</w:t>
      </w:r>
    </w:p>
    <w:p w14:paraId="707F6F08" w14:textId="77777777" w:rsidR="003D6F4B" w:rsidRPr="00E146AE" w:rsidRDefault="003D6F4B" w:rsidP="003D6F4B">
      <w:pPr>
        <w:pStyle w:val="Heading4"/>
      </w:pPr>
      <w:r>
        <w:t>Gemensamma producentregler</w:t>
      </w:r>
    </w:p>
    <w:p w14:paraId="63D37FE3" w14:textId="77777777" w:rsidR="003D6F4B" w:rsidRDefault="003D6F4B" w:rsidP="003D6F4B">
      <w:pPr>
        <w:pStyle w:val="Body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Heading4"/>
      </w:pPr>
      <w:r>
        <w:t>Format för datum och tidpunkter</w:t>
      </w:r>
    </w:p>
    <w:p w14:paraId="3AFB2FEF" w14:textId="77777777" w:rsidR="003D6F4B" w:rsidRPr="00BC5B0B" w:rsidRDefault="003D6F4B" w:rsidP="003D6F4B">
      <w:pPr>
        <w:pStyle w:val="Body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ody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Heading4"/>
      </w:pPr>
      <w:r>
        <w:t>Tidszon för tidpunkter</w:t>
      </w:r>
    </w:p>
    <w:p w14:paraId="688BFBB1" w14:textId="77777777" w:rsidR="003D6F4B" w:rsidRDefault="003D6F4B" w:rsidP="003D6F4B">
      <w:pPr>
        <w:pStyle w:val="Body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4" w:name="_Toc357754854"/>
      <w:bookmarkStart w:id="95" w:name="_Toc243452562"/>
      <w:bookmarkStart w:id="96" w:name="_Ref398296882"/>
      <w:bookmarkStart w:id="97" w:name="_Toc272474448"/>
      <w:bookmarkStart w:id="98" w:name="_Toc224960922"/>
      <w:bookmarkStart w:id="99" w:name="_Toc357754855"/>
      <w:bookmarkEnd w:id="20"/>
      <w:bookmarkEnd w:id="21"/>
      <w:bookmarkEnd w:id="22"/>
      <w:r>
        <w:t>Felhantering</w:t>
      </w:r>
      <w:bookmarkEnd w:id="94"/>
      <w:bookmarkEnd w:id="95"/>
      <w:bookmarkEnd w:id="96"/>
      <w:bookmarkEnd w:id="97"/>
    </w:p>
    <w:p w14:paraId="6FAF04D9" w14:textId="77777777" w:rsidR="0039481C" w:rsidRDefault="0039481C" w:rsidP="0039481C">
      <w:pPr>
        <w:pStyle w:val="Heading3"/>
      </w:pPr>
      <w:bookmarkStart w:id="100" w:name="_Toc243452563"/>
      <w:bookmarkStart w:id="101" w:name="_Toc272474449"/>
      <w:r>
        <w:t>Krav på en tjänsteproducent</w:t>
      </w:r>
      <w:bookmarkEnd w:id="100"/>
      <w:bookmarkEnd w:id="101"/>
    </w:p>
    <w:p w14:paraId="2859FC09" w14:textId="77777777" w:rsidR="0039481C" w:rsidRDefault="0039481C" w:rsidP="0039481C">
      <w:pPr>
        <w:pStyle w:val="Heading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621617">
        <w:tc>
          <w:tcPr>
            <w:tcW w:w="1843"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693" w:type="dxa"/>
            <w:shd w:val="clear" w:color="auto" w:fill="D9D9D9" w:themeFill="background1" w:themeFillShade="D9"/>
          </w:tcPr>
          <w:p w14:paraId="732CFEC0" w14:textId="77777777" w:rsidR="003D6F4B" w:rsidRPr="00D957CA" w:rsidRDefault="003D6F4B" w:rsidP="00621617">
            <w:pPr>
              <w:rPr>
                <w:b/>
              </w:rPr>
            </w:pPr>
            <w:r>
              <w:rPr>
                <w:b/>
              </w:rPr>
              <w:t>Värde</w:t>
            </w:r>
          </w:p>
        </w:tc>
        <w:tc>
          <w:tcPr>
            <w:tcW w:w="5152"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621617">
        <w:tc>
          <w:tcPr>
            <w:tcW w:w="1843" w:type="dxa"/>
          </w:tcPr>
          <w:p w14:paraId="7BC3D919" w14:textId="77777777" w:rsidR="003D6F4B" w:rsidRPr="003A63C7" w:rsidRDefault="003D6F4B" w:rsidP="00621617">
            <w:r>
              <w:t>Ogiltig begäran</w:t>
            </w:r>
          </w:p>
        </w:tc>
        <w:tc>
          <w:tcPr>
            <w:tcW w:w="2693" w:type="dxa"/>
          </w:tcPr>
          <w:p w14:paraId="236C9124" w14:textId="77777777" w:rsidR="003D6F4B" w:rsidRPr="003A63C7" w:rsidRDefault="003D6F4B" w:rsidP="00621617">
            <w:r>
              <w:t>INVALID_REQUEST</w:t>
            </w:r>
          </w:p>
        </w:tc>
        <w:tc>
          <w:tcPr>
            <w:tcW w:w="5152"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r w:rsidR="003D6F4B" w:rsidRPr="004858FF" w14:paraId="64B499FF" w14:textId="77777777" w:rsidTr="00621617">
        <w:tc>
          <w:tcPr>
            <w:tcW w:w="1843" w:type="dxa"/>
          </w:tcPr>
          <w:p w14:paraId="5E3EB5E2" w14:textId="77777777" w:rsidR="003D6F4B" w:rsidRPr="003A63C7" w:rsidRDefault="003D6F4B" w:rsidP="00621617">
            <w:r>
              <w:t>Transformationsfel</w:t>
            </w:r>
          </w:p>
        </w:tc>
        <w:tc>
          <w:tcPr>
            <w:tcW w:w="2693" w:type="dxa"/>
          </w:tcPr>
          <w:p w14:paraId="26D48FCC" w14:textId="77777777" w:rsidR="003D6F4B" w:rsidRPr="003A63C7" w:rsidRDefault="003D6F4B" w:rsidP="00621617">
            <w:r w:rsidRPr="002B605E">
              <w:t>TRANSFORMATION_ERROR</w:t>
            </w:r>
          </w:p>
        </w:tc>
        <w:tc>
          <w:tcPr>
            <w:tcW w:w="5152" w:type="dxa"/>
          </w:tcPr>
          <w:p w14:paraId="439D3FC7" w14:textId="77777777" w:rsidR="003D6F4B" w:rsidRPr="002B605E" w:rsidRDefault="003D6F4B" w:rsidP="00621617">
            <w:r w:rsidRPr="002B605E">
              <w:t xml:space="preserve">Informationsmängden som skickats kan ej översättas till mottagande systems format. Denna felkod kan uppträda i inledande tester av </w:t>
            </w:r>
            <w:r w:rsidRPr="002B605E">
              <w:lastRenderedPageBreak/>
              <w:t xml:space="preserve">tjänstekontrakten och skall ej finnas vid produktionsklara system. </w:t>
            </w:r>
          </w:p>
          <w:p w14:paraId="02A497C1" w14:textId="77777777" w:rsidR="003D6F4B" w:rsidRDefault="003D6F4B" w:rsidP="00621617"/>
          <w:p w14:paraId="7F5E6E26" w14:textId="77777777" w:rsidR="003D6F4B" w:rsidRPr="003A63C7" w:rsidRDefault="003D6F4B" w:rsidP="00621617">
            <w:r w:rsidRPr="002B605E">
              <w:t>En omsändning av inform</w:t>
            </w:r>
            <w:r>
              <w:t xml:space="preserve">ation kommer att ge samma fel. </w:t>
            </w:r>
          </w:p>
        </w:tc>
      </w:tr>
      <w:tr w:rsidR="003D6F4B" w:rsidRPr="004858FF" w14:paraId="647BD325" w14:textId="77777777" w:rsidTr="00621617">
        <w:tc>
          <w:tcPr>
            <w:tcW w:w="1843" w:type="dxa"/>
          </w:tcPr>
          <w:p w14:paraId="7F84B5A8" w14:textId="77777777" w:rsidR="003D6F4B" w:rsidRPr="003A63C7" w:rsidRDefault="003D6F4B" w:rsidP="00621617">
            <w:r>
              <w:lastRenderedPageBreak/>
              <w:t>Applikationsfel</w:t>
            </w:r>
          </w:p>
        </w:tc>
        <w:tc>
          <w:tcPr>
            <w:tcW w:w="2693" w:type="dxa"/>
          </w:tcPr>
          <w:p w14:paraId="2139EF0F" w14:textId="77777777" w:rsidR="003D6F4B" w:rsidRPr="003A63C7" w:rsidRDefault="003D6F4B" w:rsidP="00621617">
            <w:r>
              <w:t>APPLICATION_ERROR</w:t>
            </w:r>
          </w:p>
        </w:tc>
        <w:tc>
          <w:tcPr>
            <w:tcW w:w="5152" w:type="dxa"/>
          </w:tcPr>
          <w:p w14:paraId="4694E432" w14:textId="77777777" w:rsidR="003D6F4B" w:rsidRPr="002B605E" w:rsidRDefault="003D6F4B" w:rsidP="00621617">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9033285" w14:textId="77777777" w:rsidR="003D6F4B" w:rsidRPr="002B605E" w:rsidRDefault="003D6F4B" w:rsidP="00621617"/>
          <w:p w14:paraId="6AB608C8" w14:textId="77777777" w:rsidR="003D6F4B" w:rsidRPr="003A63C7" w:rsidRDefault="003D6F4B" w:rsidP="00621617">
            <w:r w:rsidRPr="002B605E">
              <w:t>En omsändning av informationen kan</w:t>
            </w:r>
            <w:r>
              <w:t xml:space="preserve"> lyckas beroende på typ av fel som anges i result.subCode.</w:t>
            </w:r>
          </w:p>
        </w:tc>
      </w:tr>
      <w:tr w:rsidR="003D6F4B" w14:paraId="64DCA534" w14:textId="77777777" w:rsidTr="00621617">
        <w:tc>
          <w:tcPr>
            <w:tcW w:w="1843" w:type="dxa"/>
          </w:tcPr>
          <w:p w14:paraId="7D602142" w14:textId="77777777" w:rsidR="003D6F4B" w:rsidRPr="003A63C7" w:rsidRDefault="003D6F4B" w:rsidP="00621617">
            <w:r>
              <w:t>Tekniskt fel</w:t>
            </w:r>
          </w:p>
        </w:tc>
        <w:tc>
          <w:tcPr>
            <w:tcW w:w="2693" w:type="dxa"/>
          </w:tcPr>
          <w:p w14:paraId="6BE8D39D" w14:textId="77777777" w:rsidR="003D6F4B" w:rsidRPr="003A63C7" w:rsidRDefault="003D6F4B" w:rsidP="00621617">
            <w:r w:rsidRPr="002B605E">
              <w:t>TECHNICAL_ERROR</w:t>
            </w:r>
          </w:p>
        </w:tc>
        <w:tc>
          <w:tcPr>
            <w:tcW w:w="5152" w:type="dxa"/>
          </w:tcPr>
          <w:p w14:paraId="5E0B2AF0" w14:textId="77777777" w:rsidR="003D6F4B" w:rsidRPr="002B605E" w:rsidRDefault="003D6F4B" w:rsidP="00621617">
            <w:r w:rsidRPr="002B605E">
              <w:t xml:space="preserve">Ett fel inträffade som inte har med skickad information att göra. Denna typ av fel kan fås om </w:t>
            </w:r>
          </w:p>
          <w:p w14:paraId="6D7B3198" w14:textId="77777777" w:rsidR="003D6F4B" w:rsidRPr="002B605E" w:rsidRDefault="003D6F4B" w:rsidP="00621617">
            <w:r w:rsidRPr="002B605E">
              <w:t xml:space="preserve">mottagande system ej svarar (time-out) eller liknande fel. </w:t>
            </w:r>
          </w:p>
          <w:p w14:paraId="2A2A9074" w14:textId="77777777" w:rsidR="003D6F4B" w:rsidRPr="002B605E" w:rsidRDefault="003D6F4B" w:rsidP="00621617"/>
          <w:p w14:paraId="3DF46BE9" w14:textId="77777777" w:rsidR="003D6F4B" w:rsidRPr="003A63C7" w:rsidRDefault="003D6F4B" w:rsidP="00621617">
            <w:r w:rsidRPr="002B605E">
              <w:t xml:space="preserve">En omsändning av informationen bör göras enligt ett förutbestämt schema, dock </w:t>
            </w:r>
            <w:r>
              <w:t>med ett begränsat antal försök.</w:t>
            </w:r>
          </w:p>
        </w:tc>
      </w:tr>
    </w:tbl>
    <w:p w14:paraId="1521A2C9" w14:textId="77777777" w:rsidR="0039481C" w:rsidRDefault="0039481C" w:rsidP="0039481C">
      <w:pPr>
        <w:pStyle w:val="BodyText"/>
      </w:pPr>
    </w:p>
    <w:p w14:paraId="094481B0" w14:textId="77777777" w:rsidR="003D6F4B" w:rsidRDefault="003D6F4B" w:rsidP="003D6F4B">
      <w:pPr>
        <w:pStyle w:val="Heading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02" w:name="_Toc243452564"/>
      <w:bookmarkStart w:id="103" w:name="_Toc272474450"/>
      <w:r>
        <w:t>Krav på en tjänstekonsument</w:t>
      </w:r>
      <w:bookmarkEnd w:id="102"/>
      <w:bookmarkEnd w:id="103"/>
    </w:p>
    <w:p w14:paraId="1CFF5908" w14:textId="77777777" w:rsidR="003D6F4B" w:rsidRPr="00CC412F" w:rsidRDefault="003D6F4B" w:rsidP="003D6F4B">
      <w:pPr>
        <w:pStyle w:val="Heading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Heading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Heading1"/>
      </w:pPr>
      <w:bookmarkStart w:id="104" w:name="_Toc383167600"/>
      <w:bookmarkStart w:id="105" w:name="_Toc398120718"/>
      <w:bookmarkStart w:id="106" w:name="_Toc272474451"/>
      <w:bookmarkStart w:id="107" w:name="_Toc243452565"/>
      <w:r>
        <w:lastRenderedPageBreak/>
        <w:t>Gemensamma informationskomponenter</w:t>
      </w:r>
      <w:bookmarkEnd w:id="104"/>
      <w:bookmarkEnd w:id="105"/>
      <w:bookmarkEnd w:id="106"/>
    </w:p>
    <w:p w14:paraId="0A9B5F4E" w14:textId="04381EBE" w:rsidR="003D6F4B" w:rsidRDefault="003D6F4B" w:rsidP="003D6F4B">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621617">
        <w:t>Tjänstekontrakt</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Heading1"/>
      </w:pPr>
      <w:bookmarkStart w:id="108" w:name="_Toc272474452"/>
      <w:r>
        <w:lastRenderedPageBreak/>
        <w:t xml:space="preserve">Tjänstedomänens </w:t>
      </w:r>
      <w:bookmarkEnd w:id="98"/>
      <w:r>
        <w:t>meddelandemodeller</w:t>
      </w:r>
      <w:bookmarkEnd w:id="99"/>
      <w:bookmarkEnd w:id="107"/>
      <w:bookmarkEnd w:id="108"/>
    </w:p>
    <w:p w14:paraId="062125DB" w14:textId="744C9161" w:rsidR="0039481C" w:rsidRPr="007E3F3B" w:rsidRDefault="0039481C" w:rsidP="0039481C">
      <w:pPr>
        <w:rPr>
          <w:i/>
        </w:rPr>
      </w:pPr>
      <w:bookmarkStart w:id="109"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Heading2"/>
      </w:pPr>
      <w:bookmarkStart w:id="110" w:name="_Toc357754856"/>
      <w:bookmarkStart w:id="111" w:name="_Toc382487418"/>
      <w:bookmarkStart w:id="112" w:name="_Toc272474453"/>
      <w:r>
        <w:t>MIM</w:t>
      </w:r>
      <w:bookmarkEnd w:id="110"/>
      <w:r>
        <w:t xml:space="preserve"> Vård- och omsorgsdokument</w:t>
      </w:r>
      <w:bookmarkEnd w:id="111"/>
      <w:bookmarkEnd w:id="112"/>
    </w:p>
    <w:p w14:paraId="27F062A8" w14:textId="77777777" w:rsidR="00825A53" w:rsidRDefault="00825A53" w:rsidP="00825A53">
      <w:r>
        <w:rPr>
          <w:noProof/>
          <w:lang w:val="en-US"/>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5">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5E032031" w14:textId="77777777" w:rsidTr="00E4288C">
        <w:trPr>
          <w:trHeight w:val="397"/>
        </w:trPr>
        <w:tc>
          <w:tcPr>
            <w:tcW w:w="1809" w:type="dxa"/>
            <w:shd w:val="clear" w:color="auto" w:fill="D9D9D9" w:themeFill="background1" w:themeFillShade="D9"/>
            <w:vAlign w:val="center"/>
          </w:tcPr>
          <w:p w14:paraId="0D38F0DD"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C7CF805"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4143B853" w14:textId="77777777" w:rsidR="00825A53" w:rsidRPr="00C469F0" w:rsidRDefault="00825A53" w:rsidP="00E4288C">
            <w:pPr>
              <w:rPr>
                <w:b/>
                <w:szCs w:val="20"/>
              </w:rPr>
            </w:pPr>
            <w:r w:rsidRPr="00C469F0">
              <w:rPr>
                <w:b/>
                <w:szCs w:val="20"/>
              </w:rPr>
              <w:t>Mappning mot XSD schema</w:t>
            </w:r>
          </w:p>
        </w:tc>
      </w:tr>
      <w:tr w:rsidR="00825A53" w:rsidRPr="00C469F0" w14:paraId="133C1036" w14:textId="77777777" w:rsidTr="00E4288C">
        <w:trPr>
          <w:trHeight w:val="397"/>
        </w:trPr>
        <w:tc>
          <w:tcPr>
            <w:tcW w:w="1809" w:type="dxa"/>
            <w:vAlign w:val="center"/>
          </w:tcPr>
          <w:p w14:paraId="38F6E20D" w14:textId="77777777" w:rsidR="00825A53" w:rsidRPr="00C469F0" w:rsidRDefault="00825A53" w:rsidP="00E4288C">
            <w:pPr>
              <w:rPr>
                <w:szCs w:val="20"/>
              </w:rPr>
            </w:pPr>
            <w:r>
              <w:rPr>
                <w:szCs w:val="20"/>
              </w:rPr>
              <w:t>careDocumentation</w:t>
            </w:r>
          </w:p>
        </w:tc>
        <w:tc>
          <w:tcPr>
            <w:tcW w:w="2977" w:type="dxa"/>
            <w:vAlign w:val="center"/>
          </w:tcPr>
          <w:p w14:paraId="724AD5ED"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BFDD0B2" w14:textId="77777777" w:rsidR="00825A53" w:rsidRPr="00C469F0" w:rsidRDefault="00825A53" w:rsidP="00E4288C">
            <w:pPr>
              <w:rPr>
                <w:szCs w:val="20"/>
              </w:rPr>
            </w:pPr>
          </w:p>
        </w:tc>
      </w:tr>
      <w:tr w:rsidR="00825A53" w:rsidRPr="00C469F0" w14:paraId="00574E06" w14:textId="77777777" w:rsidTr="00E4288C">
        <w:trPr>
          <w:trHeight w:val="397"/>
        </w:trPr>
        <w:tc>
          <w:tcPr>
            <w:tcW w:w="1809" w:type="dxa"/>
            <w:vAlign w:val="center"/>
          </w:tcPr>
          <w:p w14:paraId="0246AF67" w14:textId="77777777" w:rsidR="00825A53" w:rsidRPr="00E34474" w:rsidRDefault="00825A53" w:rsidP="00E4288C">
            <w:pPr>
              <w:rPr>
                <w:szCs w:val="20"/>
              </w:rPr>
            </w:pPr>
            <w:r w:rsidRPr="00E34474">
              <w:rPr>
                <w:szCs w:val="20"/>
              </w:rPr>
              <w:t>careDocumentationHeader.documentId</w:t>
            </w:r>
          </w:p>
        </w:tc>
        <w:tc>
          <w:tcPr>
            <w:tcW w:w="2977" w:type="dxa"/>
            <w:vAlign w:val="center"/>
          </w:tcPr>
          <w:p w14:paraId="6CC3B657" w14:textId="77777777" w:rsidR="00825A53" w:rsidRPr="00E34474" w:rsidRDefault="00825A53" w:rsidP="00E4288C">
            <w:pPr>
              <w:rPr>
                <w:szCs w:val="20"/>
              </w:rPr>
            </w:pPr>
            <w:r w:rsidRPr="00E34474">
              <w:rPr>
                <w:szCs w:val="20"/>
              </w:rPr>
              <w:t>Aktivitet.aktivitet_id</w:t>
            </w:r>
          </w:p>
          <w:p w14:paraId="2B372317" w14:textId="77777777" w:rsidR="00825A53" w:rsidRPr="00E34474" w:rsidRDefault="00825A53" w:rsidP="00E4288C">
            <w:pPr>
              <w:rPr>
                <w:i/>
                <w:szCs w:val="20"/>
              </w:rPr>
            </w:pPr>
            <w:r w:rsidRPr="00E34474">
              <w:rPr>
                <w:i/>
                <w:szCs w:val="20"/>
              </w:rPr>
              <w:t>eller</w:t>
            </w:r>
          </w:p>
          <w:p w14:paraId="7D4A0118" w14:textId="77777777" w:rsidR="00825A53" w:rsidRPr="00E34474" w:rsidRDefault="00825A53" w:rsidP="00E4288C">
            <w:pPr>
              <w:rPr>
                <w:szCs w:val="20"/>
              </w:rPr>
            </w:pPr>
            <w:r w:rsidRPr="00E34474">
              <w:rPr>
                <w:szCs w:val="20"/>
              </w:rPr>
              <w:t>Aktivitetsplan.aktivitetsplan_id</w:t>
            </w:r>
          </w:p>
          <w:p w14:paraId="1B18EA76" w14:textId="77777777" w:rsidR="00825A53" w:rsidRPr="00E34474" w:rsidRDefault="00825A53" w:rsidP="00E4288C">
            <w:pPr>
              <w:rPr>
                <w:szCs w:val="20"/>
              </w:rPr>
            </w:pPr>
            <w:r w:rsidRPr="00E34474">
              <w:rPr>
                <w:i/>
                <w:szCs w:val="20"/>
              </w:rPr>
              <w:t>eller</w:t>
            </w:r>
          </w:p>
          <w:p w14:paraId="25E76458" w14:textId="77777777" w:rsidR="00825A53" w:rsidRPr="00E34474" w:rsidRDefault="00825A53" w:rsidP="00E4288C">
            <w:pPr>
              <w:rPr>
                <w:szCs w:val="20"/>
              </w:rPr>
            </w:pPr>
            <w:r w:rsidRPr="00E34474">
              <w:rPr>
                <w:szCs w:val="20"/>
              </w:rPr>
              <w:t>Annan hälsoangelägenhet.annan hälsoangelägenhet_id</w:t>
            </w:r>
          </w:p>
          <w:p w14:paraId="390155A4" w14:textId="77777777" w:rsidR="00825A53" w:rsidRPr="00E34474" w:rsidRDefault="00825A53" w:rsidP="00E4288C">
            <w:pPr>
              <w:rPr>
                <w:szCs w:val="20"/>
              </w:rPr>
            </w:pPr>
            <w:r w:rsidRPr="00E34474">
              <w:rPr>
                <w:i/>
                <w:szCs w:val="20"/>
              </w:rPr>
              <w:t>eller</w:t>
            </w:r>
          </w:p>
          <w:p w14:paraId="033F4DF9" w14:textId="77777777" w:rsidR="00825A53" w:rsidRPr="00E34474" w:rsidRDefault="00825A53" w:rsidP="00E4288C">
            <w:pPr>
              <w:rPr>
                <w:szCs w:val="20"/>
              </w:rPr>
            </w:pPr>
            <w:r w:rsidRPr="00E34474">
              <w:rPr>
                <w:szCs w:val="20"/>
              </w:rPr>
              <w:t>Hälsoärende.hälsoärende_id</w:t>
            </w:r>
          </w:p>
          <w:p w14:paraId="2E9EF152" w14:textId="77777777" w:rsidR="00825A53" w:rsidRPr="00E34474" w:rsidRDefault="00825A53" w:rsidP="00E4288C">
            <w:pPr>
              <w:rPr>
                <w:szCs w:val="20"/>
              </w:rPr>
            </w:pPr>
            <w:r w:rsidRPr="00E34474">
              <w:rPr>
                <w:i/>
                <w:szCs w:val="20"/>
              </w:rPr>
              <w:t>eller</w:t>
            </w:r>
          </w:p>
          <w:p w14:paraId="229CA28C" w14:textId="77777777" w:rsidR="00825A53" w:rsidRPr="00E34474" w:rsidRDefault="00825A53" w:rsidP="00E4288C">
            <w:pPr>
              <w:rPr>
                <w:szCs w:val="20"/>
              </w:rPr>
            </w:pPr>
            <w:r w:rsidRPr="00E34474">
              <w:rPr>
                <w:szCs w:val="20"/>
              </w:rPr>
              <w:lastRenderedPageBreak/>
              <w:t>Patientens hälsoöversikt.hälsoöversikt_id</w:t>
            </w:r>
          </w:p>
          <w:p w14:paraId="6E149179" w14:textId="77777777" w:rsidR="00825A53" w:rsidRPr="00E34474" w:rsidRDefault="00825A53" w:rsidP="00E4288C">
            <w:pPr>
              <w:rPr>
                <w:szCs w:val="20"/>
              </w:rPr>
            </w:pPr>
            <w:r w:rsidRPr="00E34474">
              <w:rPr>
                <w:i/>
                <w:szCs w:val="20"/>
              </w:rPr>
              <w:t>eller</w:t>
            </w:r>
          </w:p>
          <w:p w14:paraId="261DCD23" w14:textId="77777777" w:rsidR="00825A53" w:rsidRPr="00E34474" w:rsidRDefault="00825A53" w:rsidP="00E4288C">
            <w:pPr>
              <w:rPr>
                <w:szCs w:val="20"/>
              </w:rPr>
            </w:pPr>
            <w:r w:rsidRPr="00E34474">
              <w:rPr>
                <w:szCs w:val="20"/>
              </w:rPr>
              <w:t>Vårdbehovsbedömning.vårdbehovsbedömning_id</w:t>
            </w:r>
          </w:p>
        </w:tc>
        <w:tc>
          <w:tcPr>
            <w:tcW w:w="4111" w:type="dxa"/>
            <w:vAlign w:val="center"/>
          </w:tcPr>
          <w:p w14:paraId="60538D0E" w14:textId="77777777" w:rsidR="00825A53" w:rsidRPr="00E34474" w:rsidRDefault="00825A53" w:rsidP="00E4288C">
            <w:pPr>
              <w:rPr>
                <w:szCs w:val="20"/>
              </w:rPr>
            </w:pPr>
            <w:r w:rsidRPr="00E34474">
              <w:rPr>
                <w:szCs w:val="20"/>
              </w:rPr>
              <w:lastRenderedPageBreak/>
              <w:t>careDocumentation/</w:t>
            </w:r>
            <w:r>
              <w:rPr>
                <w:szCs w:val="20"/>
              </w:rPr>
              <w:t>c</w:t>
            </w:r>
            <w:r w:rsidRPr="00E34474">
              <w:rPr>
                <w:szCs w:val="20"/>
              </w:rPr>
              <w:t>areDocumentationHeader/documentId</w:t>
            </w:r>
          </w:p>
        </w:tc>
      </w:tr>
      <w:tr w:rsidR="00825A53" w:rsidRPr="00C469F0" w14:paraId="7052363F" w14:textId="77777777" w:rsidTr="00E4288C">
        <w:trPr>
          <w:trHeight w:val="397"/>
        </w:trPr>
        <w:tc>
          <w:tcPr>
            <w:tcW w:w="1809" w:type="dxa"/>
            <w:vAlign w:val="center"/>
          </w:tcPr>
          <w:p w14:paraId="3058D9ED" w14:textId="77777777" w:rsidR="00825A53" w:rsidRPr="00C469F0" w:rsidRDefault="00825A53" w:rsidP="00E4288C">
            <w:pPr>
              <w:rPr>
                <w:szCs w:val="20"/>
              </w:rPr>
            </w:pPr>
            <w:r>
              <w:rPr>
                <w:szCs w:val="20"/>
              </w:rPr>
              <w:lastRenderedPageBreak/>
              <w:t>careDocumentationHeader</w:t>
            </w:r>
            <w:r w:rsidRPr="00C469F0">
              <w:rPr>
                <w:szCs w:val="20"/>
              </w:rPr>
              <w:t>.sourceSystemHSAId</w:t>
            </w:r>
          </w:p>
        </w:tc>
        <w:tc>
          <w:tcPr>
            <w:tcW w:w="2977" w:type="dxa"/>
            <w:vAlign w:val="center"/>
          </w:tcPr>
          <w:p w14:paraId="5BAD3735"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F2BD9E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/sourceSystemHSAId</w:t>
            </w:r>
          </w:p>
        </w:tc>
      </w:tr>
      <w:tr w:rsidR="00825A53" w:rsidRPr="00C469F0" w14:paraId="3267626A" w14:textId="77777777" w:rsidTr="00E4288C">
        <w:trPr>
          <w:trHeight w:val="397"/>
        </w:trPr>
        <w:tc>
          <w:tcPr>
            <w:tcW w:w="1809" w:type="dxa"/>
            <w:vAlign w:val="center"/>
          </w:tcPr>
          <w:p w14:paraId="1CF800DB" w14:textId="77777777" w:rsidR="00825A53" w:rsidRPr="00C469F0" w:rsidRDefault="00825A53" w:rsidP="00E4288C">
            <w:pPr>
              <w:rPr>
                <w:szCs w:val="20"/>
              </w:rPr>
            </w:pPr>
            <w:r>
              <w:rPr>
                <w:szCs w:val="20"/>
              </w:rPr>
              <w:t>careDocumentationHeader</w:t>
            </w:r>
            <w:r w:rsidRPr="00C469F0">
              <w:rPr>
                <w:szCs w:val="20"/>
              </w:rPr>
              <w:t>.patientId</w:t>
            </w:r>
          </w:p>
        </w:tc>
        <w:tc>
          <w:tcPr>
            <w:tcW w:w="2977" w:type="dxa"/>
            <w:vAlign w:val="center"/>
          </w:tcPr>
          <w:p w14:paraId="71458FAC" w14:textId="77777777" w:rsidR="00825A53" w:rsidRPr="00C469F0" w:rsidRDefault="00825A53" w:rsidP="00E4288C">
            <w:pPr>
              <w:rPr>
                <w:rFonts w:cs="Arial"/>
                <w:spacing w:val="-1"/>
                <w:szCs w:val="20"/>
              </w:rPr>
            </w:pPr>
            <w:r>
              <w:rPr>
                <w:rFonts w:cs="Arial"/>
                <w:spacing w:val="-1"/>
                <w:szCs w:val="20"/>
              </w:rPr>
              <w:t>Patient.person-id</w:t>
            </w:r>
          </w:p>
        </w:tc>
        <w:tc>
          <w:tcPr>
            <w:tcW w:w="4111" w:type="dxa"/>
            <w:vAlign w:val="center"/>
          </w:tcPr>
          <w:p w14:paraId="14A5A994"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/patientId</w:t>
            </w:r>
          </w:p>
        </w:tc>
      </w:tr>
      <w:tr w:rsidR="00825A53" w:rsidRPr="00C469F0" w14:paraId="46E3EC0F" w14:textId="77777777" w:rsidTr="00E4288C">
        <w:trPr>
          <w:trHeight w:val="397"/>
        </w:trPr>
        <w:tc>
          <w:tcPr>
            <w:tcW w:w="1809" w:type="dxa"/>
            <w:vAlign w:val="center"/>
          </w:tcPr>
          <w:p w14:paraId="43375992" w14:textId="77777777" w:rsidR="00825A53" w:rsidRPr="00C469F0" w:rsidRDefault="00825A53" w:rsidP="00E4288C">
            <w:pPr>
              <w:rPr>
                <w:szCs w:val="20"/>
              </w:rPr>
            </w:pPr>
            <w:r>
              <w:rPr>
                <w:szCs w:val="20"/>
              </w:rPr>
              <w:t>careDocumentationHeader.accountableHealthcareProfessional</w:t>
            </w:r>
          </w:p>
        </w:tc>
        <w:tc>
          <w:tcPr>
            <w:tcW w:w="2977" w:type="dxa"/>
            <w:vAlign w:val="center"/>
          </w:tcPr>
          <w:p w14:paraId="3D74007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41D70E"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p>
        </w:tc>
      </w:tr>
      <w:tr w:rsidR="00825A53" w:rsidRPr="00C469F0" w14:paraId="7A41C566" w14:textId="77777777" w:rsidTr="00E4288C">
        <w:trPr>
          <w:trHeight w:val="397"/>
        </w:trPr>
        <w:tc>
          <w:tcPr>
            <w:tcW w:w="1809" w:type="dxa"/>
            <w:vAlign w:val="center"/>
          </w:tcPr>
          <w:p w14:paraId="30E3C93A" w14:textId="77777777" w:rsidR="00825A53" w:rsidRPr="00C469F0" w:rsidRDefault="00825A53" w:rsidP="00E4288C">
            <w:pPr>
              <w:rPr>
                <w:szCs w:val="20"/>
              </w:rPr>
            </w:pPr>
            <w:r>
              <w:rPr>
                <w:szCs w:val="20"/>
              </w:rPr>
              <w:t>accountableHealthcareProfessional</w:t>
            </w:r>
            <w:r w:rsidRPr="00C469F0">
              <w:rPr>
                <w:szCs w:val="20"/>
              </w:rPr>
              <w:t>.authorTime</w:t>
            </w:r>
          </w:p>
        </w:tc>
        <w:tc>
          <w:tcPr>
            <w:tcW w:w="2977" w:type="dxa"/>
            <w:vAlign w:val="center"/>
          </w:tcPr>
          <w:p w14:paraId="2DAB7E6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71C0D95"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336280" w14:paraId="522395A3" w14:textId="77777777" w:rsidTr="00E4288C">
        <w:trPr>
          <w:trHeight w:val="397"/>
        </w:trPr>
        <w:tc>
          <w:tcPr>
            <w:tcW w:w="1809" w:type="dxa"/>
            <w:vAlign w:val="center"/>
          </w:tcPr>
          <w:p w14:paraId="483EC3B4" w14:textId="77777777" w:rsidR="00825A53" w:rsidRPr="00C469F0"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2AE6AEBA" w14:textId="77777777" w:rsidR="00825A53" w:rsidRPr="00336280" w:rsidRDefault="00825A53" w:rsidP="00E4288C">
            <w:pPr>
              <w:rPr>
                <w:szCs w:val="20"/>
              </w:rPr>
            </w:pPr>
            <w:r w:rsidRPr="00336280">
              <w:rPr>
                <w:rFonts w:cs="Arial"/>
                <w:spacing w:val="-1"/>
                <w:szCs w:val="20"/>
              </w:rPr>
              <w:t>Vård- och omsorgsutövare.personal id</w:t>
            </w:r>
          </w:p>
        </w:tc>
        <w:tc>
          <w:tcPr>
            <w:tcW w:w="4111" w:type="dxa"/>
            <w:vAlign w:val="center"/>
          </w:tcPr>
          <w:p w14:paraId="6EC9E358" w14:textId="77777777" w:rsidR="00825A53" w:rsidRPr="00336280" w:rsidRDefault="00825A53" w:rsidP="00E4288C">
            <w:pPr>
              <w:rPr>
                <w:szCs w:val="20"/>
                <w:lang w:val="en-US"/>
              </w:rPr>
            </w:pPr>
            <w:r>
              <w:rPr>
                <w:szCs w:val="20"/>
                <w:lang w:val="en-US"/>
              </w:rPr>
              <w:t>careDocumentation</w:t>
            </w:r>
            <w:r w:rsidRPr="00336280">
              <w:rPr>
                <w:szCs w:val="20"/>
                <w:lang w:val="en-US"/>
              </w:rPr>
              <w:t>/</w:t>
            </w:r>
            <w:r>
              <w:rPr>
                <w:szCs w:val="20"/>
                <w:lang w:val="en-US"/>
              </w:rPr>
              <w:t>careDocumentation</w:t>
            </w:r>
            <w:r w:rsidRPr="00336280">
              <w:rPr>
                <w:szCs w:val="20"/>
                <w:lang w:val="en-US"/>
              </w:rPr>
              <w:t>Header/accountableHealthcareProfessional/healthcareProfessionalHSAId</w:t>
            </w:r>
          </w:p>
        </w:tc>
      </w:tr>
      <w:tr w:rsidR="00825A53" w:rsidRPr="00C469F0" w14:paraId="1779F18E" w14:textId="77777777" w:rsidTr="00E4288C">
        <w:trPr>
          <w:trHeight w:val="397"/>
        </w:trPr>
        <w:tc>
          <w:tcPr>
            <w:tcW w:w="1809" w:type="dxa"/>
            <w:vAlign w:val="center"/>
          </w:tcPr>
          <w:p w14:paraId="3A3072FE" w14:textId="77777777" w:rsidR="00825A53" w:rsidRPr="00C469F0"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6FB85FE0" w14:textId="77777777" w:rsidR="00825A53" w:rsidRPr="0033628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0F42F9E8"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/healthcareProfessionalName</w:t>
            </w:r>
          </w:p>
        </w:tc>
      </w:tr>
      <w:tr w:rsidR="00825A53" w:rsidRPr="00C469F0" w14:paraId="2A967EB3" w14:textId="77777777" w:rsidTr="00E4288C">
        <w:trPr>
          <w:trHeight w:val="397"/>
        </w:trPr>
        <w:tc>
          <w:tcPr>
            <w:tcW w:w="1809" w:type="dxa"/>
            <w:vAlign w:val="center"/>
          </w:tcPr>
          <w:p w14:paraId="3C3497DF" w14:textId="77777777" w:rsidR="00825A53" w:rsidRPr="00C469F0" w:rsidRDefault="00825A53" w:rsidP="00E4288C">
            <w:pPr>
              <w:rPr>
                <w:szCs w:val="20"/>
              </w:rPr>
            </w:pPr>
            <w:r>
              <w:rPr>
                <w:szCs w:val="20"/>
              </w:rPr>
              <w:t>accountableHealthcareProfessional</w:t>
            </w:r>
            <w:r w:rsidRPr="00C469F0">
              <w:rPr>
                <w:szCs w:val="20"/>
              </w:rPr>
              <w:t>.healthcareProfessionalRoleCode</w:t>
            </w:r>
          </w:p>
        </w:tc>
        <w:tc>
          <w:tcPr>
            <w:tcW w:w="2977" w:type="dxa"/>
            <w:vAlign w:val="center"/>
          </w:tcPr>
          <w:p w14:paraId="48B3243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B80785E"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/healthcareProfessionalRoleCode</w:t>
            </w:r>
          </w:p>
        </w:tc>
      </w:tr>
      <w:tr w:rsidR="00825A53" w:rsidRPr="001B7E54" w14:paraId="7627CD7D" w14:textId="77777777" w:rsidTr="00E4288C">
        <w:trPr>
          <w:trHeight w:val="397"/>
        </w:trPr>
        <w:tc>
          <w:tcPr>
            <w:tcW w:w="1809" w:type="dxa"/>
            <w:vAlign w:val="center"/>
          </w:tcPr>
          <w:p w14:paraId="6A87569E" w14:textId="77777777" w:rsidR="00825A53" w:rsidRPr="00C469F0" w:rsidRDefault="00825A53" w:rsidP="00E4288C">
            <w:pPr>
              <w:rPr>
                <w:szCs w:val="20"/>
              </w:rPr>
            </w:pPr>
            <w:r>
              <w:rPr>
                <w:szCs w:val="20"/>
              </w:rPr>
              <w:t>healthcareProfessionalOrgUnit</w:t>
            </w:r>
            <w:r w:rsidRPr="00C469F0">
              <w:rPr>
                <w:szCs w:val="20"/>
              </w:rPr>
              <w:t>.orgUnitHSAId</w:t>
            </w:r>
          </w:p>
        </w:tc>
        <w:tc>
          <w:tcPr>
            <w:tcW w:w="2977" w:type="dxa"/>
            <w:vAlign w:val="center"/>
          </w:tcPr>
          <w:p w14:paraId="6512D11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1DEBB267"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32F92743" w14:textId="77777777" w:rsidTr="00E4288C">
        <w:trPr>
          <w:trHeight w:val="397"/>
        </w:trPr>
        <w:tc>
          <w:tcPr>
            <w:tcW w:w="1809" w:type="dxa"/>
            <w:vAlign w:val="center"/>
          </w:tcPr>
          <w:p w14:paraId="70033DD3" w14:textId="77777777" w:rsidR="00825A53" w:rsidRPr="00C469F0" w:rsidRDefault="00825A53" w:rsidP="00E4288C">
            <w:pPr>
              <w:rPr>
                <w:szCs w:val="20"/>
              </w:rPr>
            </w:pPr>
            <w:r>
              <w:rPr>
                <w:szCs w:val="20"/>
              </w:rPr>
              <w:t>healthcareProfessionalOrgUnit</w:t>
            </w:r>
            <w:r w:rsidRPr="00C469F0">
              <w:rPr>
                <w:szCs w:val="20"/>
              </w:rPr>
              <w:t>.orgUnitname</w:t>
            </w:r>
          </w:p>
        </w:tc>
        <w:tc>
          <w:tcPr>
            <w:tcW w:w="2977" w:type="dxa"/>
            <w:vAlign w:val="center"/>
          </w:tcPr>
          <w:p w14:paraId="4767CCF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742E6582"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50A06A72" w14:textId="77777777" w:rsidTr="00E4288C">
        <w:trPr>
          <w:trHeight w:val="397"/>
        </w:trPr>
        <w:tc>
          <w:tcPr>
            <w:tcW w:w="1809" w:type="dxa"/>
            <w:vAlign w:val="center"/>
          </w:tcPr>
          <w:p w14:paraId="1B63F2B5" w14:textId="77777777" w:rsidR="00825A53" w:rsidRPr="00C469F0" w:rsidRDefault="00825A53" w:rsidP="00E4288C">
            <w:pPr>
              <w:rPr>
                <w:szCs w:val="20"/>
              </w:rPr>
            </w:pPr>
            <w:r>
              <w:rPr>
                <w:szCs w:val="20"/>
              </w:rPr>
              <w:t>healthcareProfessionalOrgUnit</w:t>
            </w:r>
            <w:r w:rsidRPr="00C469F0">
              <w:rPr>
                <w:szCs w:val="20"/>
              </w:rPr>
              <w:t>.org</w:t>
            </w:r>
            <w:r w:rsidRPr="00C469F0">
              <w:rPr>
                <w:szCs w:val="20"/>
              </w:rPr>
              <w:lastRenderedPageBreak/>
              <w:t>UnitTelecom</w:t>
            </w:r>
          </w:p>
        </w:tc>
        <w:tc>
          <w:tcPr>
            <w:tcW w:w="2977" w:type="dxa"/>
            <w:vAlign w:val="center"/>
          </w:tcPr>
          <w:p w14:paraId="6462DA86" w14:textId="77777777" w:rsidR="00825A53" w:rsidRPr="001A2000" w:rsidRDefault="00825A53" w:rsidP="00E4288C">
            <w:pPr>
              <w:rPr>
                <w:rFonts w:cs="Arial"/>
                <w:szCs w:val="20"/>
              </w:rPr>
            </w:pPr>
            <w:r>
              <w:rPr>
                <w:rFonts w:cs="Arial"/>
                <w:szCs w:val="20"/>
              </w:rPr>
              <w:lastRenderedPageBreak/>
              <w:t>Tele och eKommunikation.tele ekom adress</w:t>
            </w:r>
          </w:p>
        </w:tc>
        <w:tc>
          <w:tcPr>
            <w:tcW w:w="4111" w:type="dxa"/>
            <w:vAlign w:val="center"/>
          </w:tcPr>
          <w:p w14:paraId="3F663F8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w:t>
            </w:r>
            <w:r>
              <w:rPr>
                <w:szCs w:val="20"/>
                <w:lang w:val="en-US"/>
              </w:rPr>
              <w:lastRenderedPageBreak/>
              <w:t>ealthcareProfessionalOrgUnit</w:t>
            </w:r>
            <w:r w:rsidRPr="003F7B8B">
              <w:rPr>
                <w:szCs w:val="20"/>
                <w:lang w:val="en-US"/>
              </w:rPr>
              <w:t>/orgUnitTelecom</w:t>
            </w:r>
          </w:p>
        </w:tc>
      </w:tr>
      <w:tr w:rsidR="00825A53" w:rsidRPr="001B7E54" w14:paraId="038FEF67" w14:textId="77777777" w:rsidTr="00E4288C">
        <w:trPr>
          <w:trHeight w:val="397"/>
        </w:trPr>
        <w:tc>
          <w:tcPr>
            <w:tcW w:w="1809" w:type="dxa"/>
            <w:vAlign w:val="center"/>
          </w:tcPr>
          <w:p w14:paraId="35208509" w14:textId="77777777" w:rsidR="00825A53" w:rsidRPr="00C469F0" w:rsidRDefault="00825A53" w:rsidP="00E4288C">
            <w:pPr>
              <w:rPr>
                <w:szCs w:val="20"/>
              </w:rPr>
            </w:pPr>
            <w:r>
              <w:rPr>
                <w:szCs w:val="20"/>
              </w:rPr>
              <w:lastRenderedPageBreak/>
              <w:t>healthcareProfessionalOrgUnit</w:t>
            </w:r>
            <w:r w:rsidRPr="00C469F0">
              <w:rPr>
                <w:szCs w:val="20"/>
              </w:rPr>
              <w:t>.orgUnitEmail</w:t>
            </w:r>
          </w:p>
        </w:tc>
        <w:tc>
          <w:tcPr>
            <w:tcW w:w="2977" w:type="dxa"/>
            <w:vAlign w:val="center"/>
          </w:tcPr>
          <w:p w14:paraId="3B9C7A25" w14:textId="77777777" w:rsidR="00825A53" w:rsidRPr="001A2000" w:rsidRDefault="00825A53" w:rsidP="00E4288C">
            <w:pPr>
              <w:rPr>
                <w:rFonts w:cs="Arial"/>
                <w:spacing w:val="-1"/>
                <w:szCs w:val="20"/>
              </w:rPr>
            </w:pPr>
            <w:r>
              <w:rPr>
                <w:rFonts w:cs="Arial"/>
                <w:szCs w:val="20"/>
              </w:rPr>
              <w:t>Tele och eKommunikation.tele ekom adress</w:t>
            </w:r>
          </w:p>
        </w:tc>
        <w:tc>
          <w:tcPr>
            <w:tcW w:w="4111" w:type="dxa"/>
            <w:vAlign w:val="center"/>
          </w:tcPr>
          <w:p w14:paraId="7D06A90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246A16ED" w14:textId="77777777" w:rsidTr="00E4288C">
        <w:trPr>
          <w:trHeight w:val="397"/>
        </w:trPr>
        <w:tc>
          <w:tcPr>
            <w:tcW w:w="1809" w:type="dxa"/>
            <w:vAlign w:val="center"/>
          </w:tcPr>
          <w:p w14:paraId="43E0052E" w14:textId="77777777" w:rsidR="00825A53" w:rsidRPr="00C469F0" w:rsidRDefault="00825A53" w:rsidP="00E4288C">
            <w:pPr>
              <w:rPr>
                <w:szCs w:val="20"/>
                <w:u w:val="single"/>
              </w:rPr>
            </w:pPr>
            <w:r>
              <w:rPr>
                <w:szCs w:val="20"/>
              </w:rPr>
              <w:t>healthcareProfessionalOrgUnit</w:t>
            </w:r>
            <w:r w:rsidRPr="00C469F0">
              <w:rPr>
                <w:szCs w:val="20"/>
              </w:rPr>
              <w:t>.orgUnitAddress</w:t>
            </w:r>
          </w:p>
        </w:tc>
        <w:tc>
          <w:tcPr>
            <w:tcW w:w="2977" w:type="dxa"/>
            <w:vAlign w:val="center"/>
          </w:tcPr>
          <w:p w14:paraId="0433897C" w14:textId="77777777" w:rsidR="00825A53" w:rsidRDefault="00825A53" w:rsidP="00E4288C">
            <w:pPr>
              <w:rPr>
                <w:rFonts w:cs="Arial"/>
                <w:spacing w:val="-1"/>
                <w:szCs w:val="20"/>
              </w:rPr>
            </w:pPr>
            <w:r>
              <w:rPr>
                <w:rFonts w:cs="Arial"/>
                <w:spacing w:val="-1"/>
                <w:szCs w:val="20"/>
              </w:rPr>
              <w:t>Adress.adress 1,</w:t>
            </w:r>
          </w:p>
          <w:p w14:paraId="482E105F" w14:textId="77777777" w:rsidR="00825A53" w:rsidRDefault="00825A53" w:rsidP="00E4288C">
            <w:pPr>
              <w:rPr>
                <w:rFonts w:cs="Arial"/>
                <w:spacing w:val="-1"/>
                <w:szCs w:val="20"/>
              </w:rPr>
            </w:pPr>
            <w:r>
              <w:rPr>
                <w:rFonts w:cs="Arial"/>
                <w:spacing w:val="-1"/>
                <w:szCs w:val="20"/>
              </w:rPr>
              <w:t>Adress.postnummer &amp;</w:t>
            </w:r>
          </w:p>
          <w:p w14:paraId="2A36DA70" w14:textId="77777777" w:rsidR="00825A53" w:rsidRPr="001A2000" w:rsidRDefault="00825A53" w:rsidP="00E4288C">
            <w:pPr>
              <w:rPr>
                <w:rFonts w:cs="Arial"/>
                <w:spacing w:val="-1"/>
                <w:szCs w:val="20"/>
              </w:rPr>
            </w:pPr>
            <w:r>
              <w:rPr>
                <w:rFonts w:cs="Arial"/>
                <w:spacing w:val="-1"/>
                <w:szCs w:val="20"/>
              </w:rPr>
              <w:t>Adress.postort</w:t>
            </w:r>
          </w:p>
        </w:tc>
        <w:tc>
          <w:tcPr>
            <w:tcW w:w="4111" w:type="dxa"/>
            <w:vAlign w:val="center"/>
          </w:tcPr>
          <w:p w14:paraId="1566D0EF"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59374E8D" w14:textId="77777777" w:rsidTr="00E4288C">
        <w:trPr>
          <w:trHeight w:val="397"/>
        </w:trPr>
        <w:tc>
          <w:tcPr>
            <w:tcW w:w="1809" w:type="dxa"/>
            <w:vAlign w:val="center"/>
          </w:tcPr>
          <w:p w14:paraId="14FE3B1F" w14:textId="77777777" w:rsidR="00825A53" w:rsidRPr="00C469F0" w:rsidRDefault="00825A53" w:rsidP="00E4288C">
            <w:pPr>
              <w:rPr>
                <w:szCs w:val="20"/>
              </w:rPr>
            </w:pPr>
            <w:r>
              <w:rPr>
                <w:szCs w:val="20"/>
              </w:rPr>
              <w:t>healthcareProfessionalOrgUnit</w:t>
            </w:r>
            <w:r w:rsidRPr="00C469F0">
              <w:rPr>
                <w:szCs w:val="20"/>
              </w:rPr>
              <w:t>.orgUnitLocation</w:t>
            </w:r>
          </w:p>
        </w:tc>
        <w:tc>
          <w:tcPr>
            <w:tcW w:w="2977" w:type="dxa"/>
            <w:vAlign w:val="center"/>
          </w:tcPr>
          <w:p w14:paraId="782ED080" w14:textId="77777777" w:rsidR="00825A53" w:rsidRPr="001A200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701C034"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12FBC325" w14:textId="77777777" w:rsidTr="00E4288C">
        <w:trPr>
          <w:trHeight w:val="397"/>
        </w:trPr>
        <w:tc>
          <w:tcPr>
            <w:tcW w:w="1809" w:type="dxa"/>
            <w:vAlign w:val="center"/>
          </w:tcPr>
          <w:p w14:paraId="39CD51E3" w14:textId="77777777" w:rsidR="00825A53" w:rsidRPr="00C469F0"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14CB4311" w14:textId="77777777" w:rsidR="00825A53" w:rsidRPr="00C469F0" w:rsidRDefault="00825A53" w:rsidP="00E4288C">
            <w:pPr>
              <w:rPr>
                <w:szCs w:val="20"/>
              </w:rPr>
            </w:pPr>
            <w:r>
              <w:rPr>
                <w:rFonts w:cs="Arial"/>
                <w:spacing w:val="-1"/>
                <w:szCs w:val="20"/>
              </w:rPr>
              <w:t>Informationsresurs.vårdenhet id</w:t>
            </w:r>
          </w:p>
        </w:tc>
        <w:tc>
          <w:tcPr>
            <w:tcW w:w="4111" w:type="dxa"/>
            <w:vAlign w:val="center"/>
          </w:tcPr>
          <w:p w14:paraId="54D88F3C"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/healthcareProfessionalCareUnitHSAId</w:t>
            </w:r>
          </w:p>
        </w:tc>
      </w:tr>
      <w:tr w:rsidR="00825A53" w:rsidRPr="00C469F0" w14:paraId="457831DF" w14:textId="77777777" w:rsidTr="00E4288C">
        <w:trPr>
          <w:trHeight w:val="397"/>
        </w:trPr>
        <w:tc>
          <w:tcPr>
            <w:tcW w:w="1809" w:type="dxa"/>
            <w:vAlign w:val="center"/>
          </w:tcPr>
          <w:p w14:paraId="5F7A2DD1" w14:textId="77777777" w:rsidR="00825A53" w:rsidRPr="00C469F0"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6D3CA0C9" w14:textId="77777777" w:rsidR="00825A53" w:rsidRPr="00C469F0" w:rsidRDefault="00825A53" w:rsidP="00E4288C">
            <w:pPr>
              <w:rPr>
                <w:rFonts w:cs="Arial"/>
                <w:szCs w:val="20"/>
              </w:rPr>
            </w:pPr>
            <w:r>
              <w:rPr>
                <w:rFonts w:cs="Arial"/>
                <w:spacing w:val="-1"/>
                <w:szCs w:val="20"/>
              </w:rPr>
              <w:t>Informationsresurs.vårdgivare id</w:t>
            </w:r>
          </w:p>
        </w:tc>
        <w:tc>
          <w:tcPr>
            <w:tcW w:w="4111" w:type="dxa"/>
            <w:vAlign w:val="center"/>
          </w:tcPr>
          <w:p w14:paraId="49F13482"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/healthcareProfessionalCareGiverHSAId</w:t>
            </w:r>
          </w:p>
        </w:tc>
      </w:tr>
      <w:tr w:rsidR="00825A53" w:rsidRPr="00C470D0" w14:paraId="7CBFF926" w14:textId="77777777" w:rsidTr="00E4288C">
        <w:trPr>
          <w:trHeight w:val="397"/>
        </w:trPr>
        <w:tc>
          <w:tcPr>
            <w:tcW w:w="1809" w:type="dxa"/>
            <w:vAlign w:val="center"/>
          </w:tcPr>
          <w:p w14:paraId="2F1E1F44" w14:textId="77777777" w:rsidR="00825A53" w:rsidRPr="00C469F0" w:rsidRDefault="00825A53" w:rsidP="00E4288C">
            <w:pPr>
              <w:rPr>
                <w:szCs w:val="20"/>
              </w:rPr>
            </w:pPr>
            <w:r>
              <w:rPr>
                <w:szCs w:val="20"/>
              </w:rPr>
              <w:t>l</w:t>
            </w:r>
            <w:r w:rsidRPr="00C469F0">
              <w:rPr>
                <w:szCs w:val="20"/>
              </w:rPr>
              <w:t>egalAuthenticator.legalAuthenticatorTime</w:t>
            </w:r>
          </w:p>
        </w:tc>
        <w:tc>
          <w:tcPr>
            <w:tcW w:w="2977" w:type="dxa"/>
            <w:vAlign w:val="center"/>
          </w:tcPr>
          <w:p w14:paraId="31A232B8" w14:textId="77777777" w:rsidR="00825A53" w:rsidRPr="00C469F0"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6808D78" w14:textId="77777777" w:rsidR="00825A53" w:rsidRPr="00C469F0" w:rsidRDefault="00825A53" w:rsidP="00E4288C">
            <w:pPr>
              <w:rPr>
                <w:szCs w:val="20"/>
              </w:rPr>
            </w:pPr>
            <w:r>
              <w:rPr>
                <w:szCs w:val="20"/>
              </w:rPr>
              <w:t>careDocumentation</w:t>
            </w:r>
            <w:r w:rsidRPr="00C469F0">
              <w:rPr>
                <w:szCs w:val="20"/>
              </w:rPr>
              <w:t>/</w:t>
            </w:r>
            <w:r>
              <w:rPr>
                <w:szCs w:val="20"/>
              </w:rPr>
              <w:t>careDocumentationHeader/l</w:t>
            </w:r>
            <w:r w:rsidRPr="00C469F0">
              <w:rPr>
                <w:szCs w:val="20"/>
              </w:rPr>
              <w:t>egalAuthenticator/legalAuthenticatorTime</w:t>
            </w:r>
          </w:p>
        </w:tc>
      </w:tr>
      <w:tr w:rsidR="00825A53" w:rsidRPr="00C470D0" w14:paraId="2E6F872D" w14:textId="77777777" w:rsidTr="00E4288C">
        <w:trPr>
          <w:trHeight w:val="397"/>
        </w:trPr>
        <w:tc>
          <w:tcPr>
            <w:tcW w:w="1809" w:type="dxa"/>
            <w:vAlign w:val="center"/>
          </w:tcPr>
          <w:p w14:paraId="6BC62EB9"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2CFB5C3B" w14:textId="77777777" w:rsidR="00825A53" w:rsidRPr="00C469F0" w:rsidRDefault="00825A53" w:rsidP="00E4288C">
            <w:pPr>
              <w:rPr>
                <w:rFonts w:cs="Arial"/>
                <w:szCs w:val="20"/>
              </w:rPr>
            </w:pPr>
            <w:r w:rsidRPr="00336280">
              <w:rPr>
                <w:rFonts w:cs="Arial"/>
                <w:spacing w:val="-1"/>
                <w:szCs w:val="20"/>
              </w:rPr>
              <w:t>Vård- och omsorgsutövare.personal id</w:t>
            </w:r>
          </w:p>
        </w:tc>
        <w:tc>
          <w:tcPr>
            <w:tcW w:w="4111" w:type="dxa"/>
            <w:vAlign w:val="center"/>
          </w:tcPr>
          <w:p w14:paraId="420E020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w:t>
            </w:r>
            <w:r w:rsidRPr="00C469F0">
              <w:rPr>
                <w:szCs w:val="20"/>
              </w:rPr>
              <w:t>egalAuthenticator/legalAuthenticatorHSAId</w:t>
            </w:r>
          </w:p>
        </w:tc>
      </w:tr>
      <w:tr w:rsidR="00825A53" w:rsidRPr="00C470D0" w14:paraId="1C1954DE" w14:textId="77777777" w:rsidTr="00E4288C">
        <w:trPr>
          <w:trHeight w:val="397"/>
        </w:trPr>
        <w:tc>
          <w:tcPr>
            <w:tcW w:w="1809" w:type="dxa"/>
            <w:vAlign w:val="center"/>
          </w:tcPr>
          <w:p w14:paraId="07A1A6A3"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F827429" w14:textId="77777777" w:rsidR="00825A53" w:rsidRPr="00C469F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2AAF248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legalAuthenticator/legalAuthenticatorName</w:t>
            </w:r>
          </w:p>
        </w:tc>
      </w:tr>
      <w:tr w:rsidR="00825A53" w:rsidRPr="00C470D0" w14:paraId="205F72CF" w14:textId="77777777" w:rsidTr="00E4288C">
        <w:trPr>
          <w:trHeight w:val="397"/>
        </w:trPr>
        <w:tc>
          <w:tcPr>
            <w:tcW w:w="1809" w:type="dxa"/>
            <w:vAlign w:val="center"/>
          </w:tcPr>
          <w:p w14:paraId="12D98BDD" w14:textId="77777777" w:rsidR="00825A53" w:rsidRPr="00C469F0" w:rsidRDefault="00825A53" w:rsidP="00E4288C">
            <w:pPr>
              <w:rPr>
                <w:szCs w:val="20"/>
              </w:rPr>
            </w:pPr>
            <w:r>
              <w:rPr>
                <w:szCs w:val="20"/>
              </w:rPr>
              <w:t>careDocumentationHeader</w:t>
            </w:r>
            <w:r w:rsidRPr="00C469F0">
              <w:rPr>
                <w:szCs w:val="20"/>
              </w:rPr>
              <w:t>.approvedForPatient</w:t>
            </w:r>
          </w:p>
        </w:tc>
        <w:tc>
          <w:tcPr>
            <w:tcW w:w="2977" w:type="dxa"/>
            <w:vAlign w:val="center"/>
          </w:tcPr>
          <w:p w14:paraId="3ED74E24"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64DD7F0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/approvedForPatient</w:t>
            </w:r>
          </w:p>
        </w:tc>
      </w:tr>
      <w:tr w:rsidR="00825A53" w:rsidRPr="00C469F0" w14:paraId="45F115E2" w14:textId="77777777" w:rsidTr="00E4288C">
        <w:trPr>
          <w:trHeight w:val="397"/>
        </w:trPr>
        <w:tc>
          <w:tcPr>
            <w:tcW w:w="1809" w:type="dxa"/>
            <w:vAlign w:val="center"/>
          </w:tcPr>
          <w:p w14:paraId="08C43051" w14:textId="77777777" w:rsidR="00825A53" w:rsidRPr="00C469F0" w:rsidRDefault="00825A53" w:rsidP="00E4288C">
            <w:pPr>
              <w:rPr>
                <w:szCs w:val="20"/>
              </w:rPr>
            </w:pPr>
            <w:r>
              <w:rPr>
                <w:szCs w:val="20"/>
              </w:rPr>
              <w:t>careDocumentationHeader</w:t>
            </w:r>
            <w:r w:rsidRPr="00C469F0">
              <w:rPr>
                <w:szCs w:val="20"/>
              </w:rPr>
              <w:t>.careContactId</w:t>
            </w:r>
          </w:p>
        </w:tc>
        <w:tc>
          <w:tcPr>
            <w:tcW w:w="2977" w:type="dxa"/>
            <w:vAlign w:val="center"/>
          </w:tcPr>
          <w:p w14:paraId="697E40FB" w14:textId="77777777" w:rsidR="00825A53" w:rsidRPr="00C469F0" w:rsidRDefault="00825A53" w:rsidP="00E4288C">
            <w:pPr>
              <w:rPr>
                <w:rFonts w:cs="Arial"/>
                <w:i/>
                <w:szCs w:val="20"/>
              </w:rPr>
            </w:pPr>
            <w:r>
              <w:rPr>
                <w:rFonts w:cs="Arial"/>
                <w:spacing w:val="-1"/>
                <w:szCs w:val="20"/>
              </w:rPr>
              <w:t>Informationsresurs.kontakt id</w:t>
            </w:r>
          </w:p>
        </w:tc>
        <w:tc>
          <w:tcPr>
            <w:tcW w:w="4111" w:type="dxa"/>
            <w:vAlign w:val="center"/>
          </w:tcPr>
          <w:p w14:paraId="2B8FC7CF"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/careContactId</w:t>
            </w:r>
          </w:p>
        </w:tc>
      </w:tr>
      <w:tr w:rsidR="00825A53" w:rsidRPr="00C469F0" w14:paraId="015F58AE" w14:textId="77777777" w:rsidTr="00E4288C">
        <w:trPr>
          <w:trHeight w:val="397"/>
        </w:trPr>
        <w:tc>
          <w:tcPr>
            <w:tcW w:w="1809" w:type="dxa"/>
            <w:shd w:val="clear" w:color="auto" w:fill="D9D9D9" w:themeFill="background1" w:themeFillShade="D9"/>
            <w:vAlign w:val="center"/>
          </w:tcPr>
          <w:p w14:paraId="4CE15618" w14:textId="77777777" w:rsidR="00825A53" w:rsidRPr="00C469F0" w:rsidRDefault="00825A53" w:rsidP="00E4288C">
            <w:pPr>
              <w:rPr>
                <w:szCs w:val="20"/>
              </w:rPr>
            </w:pPr>
            <w:r>
              <w:rPr>
                <w:szCs w:val="20"/>
              </w:rPr>
              <w:lastRenderedPageBreak/>
              <w:t>careDocumentation</w:t>
            </w:r>
            <w:r w:rsidRPr="00C469F0">
              <w:rPr>
                <w:szCs w:val="20"/>
              </w:rPr>
              <w:t>Body</w:t>
            </w:r>
          </w:p>
        </w:tc>
        <w:tc>
          <w:tcPr>
            <w:tcW w:w="2977" w:type="dxa"/>
            <w:shd w:val="clear" w:color="auto" w:fill="D9D9D9" w:themeFill="background1" w:themeFillShade="D9"/>
            <w:vAlign w:val="center"/>
          </w:tcPr>
          <w:p w14:paraId="7BB0AC22"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43C89740" w14:textId="77777777" w:rsidR="00825A53" w:rsidRPr="00C469F0" w:rsidRDefault="00825A53" w:rsidP="00E4288C">
            <w:pPr>
              <w:rPr>
                <w:szCs w:val="20"/>
              </w:rPr>
            </w:pPr>
          </w:p>
        </w:tc>
      </w:tr>
      <w:tr w:rsidR="00825A53" w:rsidRPr="00C469F0" w14:paraId="30D4E7DC" w14:textId="77777777" w:rsidTr="00E4288C">
        <w:trPr>
          <w:trHeight w:val="397"/>
        </w:trPr>
        <w:tc>
          <w:tcPr>
            <w:tcW w:w="1809" w:type="dxa"/>
            <w:vAlign w:val="center"/>
          </w:tcPr>
          <w:p w14:paraId="41D9CA4D" w14:textId="77777777" w:rsidR="00825A53" w:rsidRPr="00C469F0" w:rsidRDefault="00825A53" w:rsidP="00E4288C">
            <w:pPr>
              <w:rPr>
                <w:szCs w:val="20"/>
              </w:rPr>
            </w:pPr>
            <w:r>
              <w:rPr>
                <w:szCs w:val="20"/>
              </w:rPr>
              <w:t>clinicalDocumentNote.clinicalDocumentNoteCode</w:t>
            </w:r>
          </w:p>
        </w:tc>
        <w:tc>
          <w:tcPr>
            <w:tcW w:w="2977" w:type="dxa"/>
            <w:vAlign w:val="center"/>
          </w:tcPr>
          <w:p w14:paraId="5B32C390" w14:textId="77777777" w:rsidR="00825A53" w:rsidRDefault="00825A53" w:rsidP="00E4288C">
            <w:pPr>
              <w:rPr>
                <w:rFonts w:cs="Arial"/>
                <w:spacing w:val="-1"/>
                <w:szCs w:val="20"/>
              </w:rPr>
            </w:pPr>
            <w:r>
              <w:rPr>
                <w:rFonts w:cs="Arial"/>
                <w:spacing w:val="-1"/>
                <w:szCs w:val="20"/>
              </w:rPr>
              <w:t>Aktivitet.aktivitet typ</w:t>
            </w:r>
          </w:p>
          <w:p w14:paraId="45855D94" w14:textId="77777777" w:rsidR="00825A53" w:rsidRPr="00700F10" w:rsidRDefault="00825A53" w:rsidP="00E4288C">
            <w:pPr>
              <w:rPr>
                <w:i/>
                <w:szCs w:val="20"/>
              </w:rPr>
            </w:pPr>
            <w:r w:rsidRPr="00904F29">
              <w:rPr>
                <w:i/>
                <w:szCs w:val="20"/>
              </w:rPr>
              <w:t>eller</w:t>
            </w:r>
          </w:p>
          <w:p w14:paraId="2863D0AE" w14:textId="77777777" w:rsidR="00825A53" w:rsidRDefault="00825A53" w:rsidP="00E4288C">
            <w:pPr>
              <w:rPr>
                <w:rFonts w:cs="Arial"/>
                <w:spacing w:val="-1"/>
                <w:szCs w:val="20"/>
              </w:rPr>
            </w:pPr>
            <w:r>
              <w:rPr>
                <w:rFonts w:cs="Arial"/>
                <w:spacing w:val="-1"/>
                <w:szCs w:val="20"/>
              </w:rPr>
              <w:t>Aktivitetsplan.aktivitetsplan kategori</w:t>
            </w:r>
          </w:p>
          <w:p w14:paraId="18497BDB" w14:textId="77777777" w:rsidR="00825A53" w:rsidRPr="00700F10" w:rsidRDefault="00825A53" w:rsidP="00E4288C">
            <w:pPr>
              <w:rPr>
                <w:i/>
                <w:szCs w:val="20"/>
              </w:rPr>
            </w:pPr>
            <w:r w:rsidRPr="00904F29">
              <w:rPr>
                <w:i/>
                <w:szCs w:val="20"/>
              </w:rPr>
              <w:t>eller</w:t>
            </w:r>
          </w:p>
          <w:p w14:paraId="56212F76" w14:textId="77777777" w:rsidR="00825A53" w:rsidRDefault="00825A53" w:rsidP="00E4288C">
            <w:pPr>
              <w:rPr>
                <w:rFonts w:cs="Arial"/>
                <w:spacing w:val="-1"/>
                <w:szCs w:val="20"/>
              </w:rPr>
            </w:pPr>
            <w:r w:rsidRPr="00C11300">
              <w:rPr>
                <w:rFonts w:cs="Arial"/>
                <w:i/>
                <w:color w:val="FF0000"/>
                <w:szCs w:val="20"/>
              </w:rPr>
              <w:t>Saknar motsvarighet i V-TIM 2.2</w:t>
            </w:r>
          </w:p>
          <w:p w14:paraId="5226B6D4" w14:textId="77777777" w:rsidR="00825A53" w:rsidRPr="00700F10" w:rsidRDefault="00825A53" w:rsidP="00E4288C">
            <w:pPr>
              <w:rPr>
                <w:i/>
                <w:szCs w:val="20"/>
              </w:rPr>
            </w:pPr>
            <w:r w:rsidRPr="00904F29">
              <w:rPr>
                <w:i/>
                <w:szCs w:val="20"/>
              </w:rPr>
              <w:t>eller</w:t>
            </w:r>
          </w:p>
          <w:p w14:paraId="3240D19C" w14:textId="77777777" w:rsidR="00825A53" w:rsidRPr="00700F10" w:rsidRDefault="00825A53" w:rsidP="00E4288C">
            <w:pPr>
              <w:rPr>
                <w:rFonts w:cs="Arial"/>
                <w:spacing w:val="-1"/>
                <w:szCs w:val="20"/>
              </w:rPr>
            </w:pPr>
            <w:r>
              <w:rPr>
                <w:rFonts w:cs="Arial"/>
                <w:szCs w:val="20"/>
              </w:rPr>
              <w:t>Hälsoärende.hälsoärendekategori</w:t>
            </w:r>
          </w:p>
          <w:p w14:paraId="7BB62B67" w14:textId="77777777" w:rsidR="00825A53" w:rsidRDefault="00825A53" w:rsidP="00E4288C">
            <w:pPr>
              <w:rPr>
                <w:i/>
                <w:szCs w:val="20"/>
              </w:rPr>
            </w:pPr>
            <w:r>
              <w:rPr>
                <w:i/>
                <w:szCs w:val="20"/>
              </w:rPr>
              <w:t>e</w:t>
            </w:r>
            <w:r w:rsidRPr="00904F29">
              <w:rPr>
                <w:i/>
                <w:szCs w:val="20"/>
              </w:rPr>
              <w:t>ller</w:t>
            </w:r>
          </w:p>
          <w:p w14:paraId="16AC178A" w14:textId="77777777" w:rsidR="00825A53" w:rsidRPr="006E57B7" w:rsidRDefault="00825A53" w:rsidP="00E4288C">
            <w:pPr>
              <w:rPr>
                <w:rFonts w:cs="Arial"/>
                <w:spacing w:val="-1"/>
                <w:szCs w:val="20"/>
              </w:rPr>
            </w:pPr>
            <w:r w:rsidRPr="00C11300">
              <w:rPr>
                <w:rFonts w:cs="Arial"/>
                <w:i/>
                <w:color w:val="FF0000"/>
                <w:szCs w:val="20"/>
              </w:rPr>
              <w:t>Saknar motsvarighet i V-TIM 2.2</w:t>
            </w:r>
          </w:p>
          <w:p w14:paraId="630FCC31" w14:textId="77777777" w:rsidR="00825A53" w:rsidRPr="00700F10" w:rsidRDefault="00825A53" w:rsidP="00E4288C">
            <w:pPr>
              <w:rPr>
                <w:i/>
                <w:szCs w:val="20"/>
              </w:rPr>
            </w:pPr>
            <w:r w:rsidRPr="00904F29">
              <w:rPr>
                <w:i/>
                <w:szCs w:val="20"/>
              </w:rPr>
              <w:t>eller</w:t>
            </w:r>
          </w:p>
          <w:p w14:paraId="70196371" w14:textId="77777777" w:rsidR="00825A53" w:rsidRDefault="00825A53" w:rsidP="00E4288C">
            <w:pPr>
              <w:rPr>
                <w:rFonts w:cs="Arial"/>
                <w:spacing w:val="-1"/>
                <w:szCs w:val="20"/>
              </w:rPr>
            </w:pPr>
            <w:r>
              <w:rPr>
                <w:rFonts w:cs="Arial"/>
                <w:spacing w:val="-1"/>
                <w:szCs w:val="20"/>
              </w:rPr>
              <w:t>Vårdebehovsbedömning.sammanhang identifierare.klinisk process typ</w:t>
            </w:r>
          </w:p>
          <w:p w14:paraId="1908D89E" w14:textId="77777777" w:rsidR="00825A53" w:rsidRPr="00700F10" w:rsidRDefault="00825A53" w:rsidP="00E4288C">
            <w:pPr>
              <w:rPr>
                <w:i/>
                <w:szCs w:val="20"/>
              </w:rPr>
            </w:pPr>
            <w:r w:rsidRPr="00904F29">
              <w:rPr>
                <w:i/>
                <w:szCs w:val="20"/>
              </w:rPr>
              <w:t>eller</w:t>
            </w:r>
          </w:p>
          <w:p w14:paraId="036AF4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941EAAE" w14:textId="77777777" w:rsidR="00825A53" w:rsidRPr="00C469F0" w:rsidRDefault="00825A53" w:rsidP="00E4288C">
            <w:pPr>
              <w:rPr>
                <w:szCs w:val="20"/>
              </w:rPr>
            </w:pPr>
            <w:r>
              <w:rPr>
                <w:szCs w:val="20"/>
              </w:rPr>
              <w:t>careDocumentation/careDocumentationBody/clinicalDocument/clinicalDocumentNoteCode</w:t>
            </w:r>
          </w:p>
        </w:tc>
      </w:tr>
      <w:tr w:rsidR="00825A53" w:rsidRPr="00C469F0" w14:paraId="4E2BCFC2" w14:textId="77777777" w:rsidTr="00E4288C">
        <w:trPr>
          <w:trHeight w:val="397"/>
        </w:trPr>
        <w:tc>
          <w:tcPr>
            <w:tcW w:w="1809" w:type="dxa"/>
            <w:vAlign w:val="center"/>
          </w:tcPr>
          <w:p w14:paraId="72CFA3CF" w14:textId="77777777" w:rsidR="00825A53" w:rsidRPr="00C469F0" w:rsidRDefault="00825A53" w:rsidP="00E4288C">
            <w:pPr>
              <w:rPr>
                <w:szCs w:val="20"/>
              </w:rPr>
            </w:pPr>
            <w:r>
              <w:rPr>
                <w:szCs w:val="20"/>
              </w:rPr>
              <w:t>clinicalDocumentNote.clinicalDocumentTypeCode</w:t>
            </w:r>
          </w:p>
        </w:tc>
        <w:tc>
          <w:tcPr>
            <w:tcW w:w="2977" w:type="dxa"/>
            <w:vAlign w:val="center"/>
          </w:tcPr>
          <w:p w14:paraId="22CC2194" w14:textId="77777777" w:rsidR="00825A53" w:rsidRPr="006E57B7"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C30FB78" w14:textId="77777777" w:rsidR="00825A53" w:rsidRPr="00C469F0" w:rsidRDefault="00825A53" w:rsidP="00E4288C">
            <w:pPr>
              <w:rPr>
                <w:szCs w:val="20"/>
              </w:rPr>
            </w:pPr>
            <w:r>
              <w:rPr>
                <w:szCs w:val="20"/>
              </w:rPr>
              <w:t>careDocumentation/careDocumentationBody/clinicalDocument/clinicalDocumentTypeCode</w:t>
            </w:r>
          </w:p>
        </w:tc>
      </w:tr>
      <w:tr w:rsidR="00825A53" w:rsidRPr="00C469F0" w14:paraId="21BD40EC" w14:textId="77777777" w:rsidTr="00E4288C">
        <w:trPr>
          <w:trHeight w:val="397"/>
        </w:trPr>
        <w:tc>
          <w:tcPr>
            <w:tcW w:w="1809" w:type="dxa"/>
            <w:vAlign w:val="center"/>
          </w:tcPr>
          <w:p w14:paraId="01CE22EB" w14:textId="77777777" w:rsidR="00825A53" w:rsidRPr="00C469F0" w:rsidRDefault="00825A53" w:rsidP="00E4288C">
            <w:pPr>
              <w:rPr>
                <w:szCs w:val="20"/>
              </w:rPr>
            </w:pPr>
            <w:r>
              <w:rPr>
                <w:szCs w:val="20"/>
              </w:rPr>
              <w:t>clinicalDocumentNote.clinicalDocumentNoteTitle</w:t>
            </w:r>
          </w:p>
        </w:tc>
        <w:tc>
          <w:tcPr>
            <w:tcW w:w="2977" w:type="dxa"/>
            <w:vAlign w:val="center"/>
          </w:tcPr>
          <w:p w14:paraId="5C1E31E3"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D6CCB3B" w14:textId="77777777" w:rsidR="00825A53" w:rsidRPr="00C469F0" w:rsidRDefault="00825A53" w:rsidP="00E4288C">
            <w:pPr>
              <w:rPr>
                <w:szCs w:val="20"/>
              </w:rPr>
            </w:pPr>
            <w:r>
              <w:rPr>
                <w:szCs w:val="20"/>
              </w:rPr>
              <w:t>careDocumentation/careDocumentationBody/clinicalDocument/clinicalDocumentNoteTitle</w:t>
            </w:r>
          </w:p>
        </w:tc>
      </w:tr>
      <w:tr w:rsidR="00825A53" w:rsidRPr="00C469F0" w14:paraId="5E99F311" w14:textId="77777777" w:rsidTr="00E4288C">
        <w:trPr>
          <w:trHeight w:val="397"/>
        </w:trPr>
        <w:tc>
          <w:tcPr>
            <w:tcW w:w="1809" w:type="dxa"/>
            <w:vAlign w:val="center"/>
          </w:tcPr>
          <w:p w14:paraId="747050D5" w14:textId="77777777" w:rsidR="00825A53" w:rsidRPr="00C469F0" w:rsidRDefault="00825A53" w:rsidP="00E4288C">
            <w:pPr>
              <w:rPr>
                <w:szCs w:val="20"/>
              </w:rPr>
            </w:pPr>
            <w:r>
              <w:rPr>
                <w:szCs w:val="20"/>
              </w:rPr>
              <w:t>clinicalDocumentNote.clinicalDocumentNoteText</w:t>
            </w:r>
          </w:p>
        </w:tc>
        <w:tc>
          <w:tcPr>
            <w:tcW w:w="2977" w:type="dxa"/>
            <w:vAlign w:val="center"/>
          </w:tcPr>
          <w:p w14:paraId="13D9F6F0" w14:textId="77777777" w:rsidR="00825A53" w:rsidRDefault="00825A53" w:rsidP="00E4288C">
            <w:pPr>
              <w:rPr>
                <w:szCs w:val="20"/>
              </w:rPr>
            </w:pPr>
            <w:r>
              <w:rPr>
                <w:szCs w:val="20"/>
              </w:rPr>
              <w:t>Aktivitet</w:t>
            </w:r>
          </w:p>
          <w:p w14:paraId="2BE31CE5" w14:textId="77777777" w:rsidR="00825A53" w:rsidRPr="00904F29" w:rsidRDefault="00825A53" w:rsidP="00E4288C">
            <w:pPr>
              <w:rPr>
                <w:i/>
                <w:szCs w:val="20"/>
              </w:rPr>
            </w:pPr>
            <w:r w:rsidRPr="00904F29">
              <w:rPr>
                <w:i/>
                <w:szCs w:val="20"/>
              </w:rPr>
              <w:t>eller</w:t>
            </w:r>
          </w:p>
          <w:p w14:paraId="42D85083" w14:textId="77777777" w:rsidR="00825A53" w:rsidRDefault="00825A53" w:rsidP="00E4288C">
            <w:pPr>
              <w:rPr>
                <w:szCs w:val="20"/>
              </w:rPr>
            </w:pPr>
            <w:r>
              <w:rPr>
                <w:szCs w:val="20"/>
              </w:rPr>
              <w:t>Aktivitetsplan</w:t>
            </w:r>
          </w:p>
          <w:p w14:paraId="7F958AD3" w14:textId="77777777" w:rsidR="00825A53" w:rsidRDefault="00825A53" w:rsidP="00E4288C">
            <w:pPr>
              <w:rPr>
                <w:szCs w:val="20"/>
              </w:rPr>
            </w:pPr>
            <w:r w:rsidRPr="00904F29">
              <w:rPr>
                <w:i/>
                <w:szCs w:val="20"/>
              </w:rPr>
              <w:t>eller</w:t>
            </w:r>
          </w:p>
          <w:p w14:paraId="26FBCDAB" w14:textId="77777777" w:rsidR="00825A53" w:rsidRDefault="00825A53" w:rsidP="00E4288C">
            <w:pPr>
              <w:rPr>
                <w:szCs w:val="20"/>
              </w:rPr>
            </w:pPr>
            <w:r>
              <w:rPr>
                <w:szCs w:val="20"/>
              </w:rPr>
              <w:t>Annan hälsoangelägenhet</w:t>
            </w:r>
          </w:p>
          <w:p w14:paraId="250DED44" w14:textId="77777777" w:rsidR="00825A53" w:rsidRDefault="00825A53" w:rsidP="00E4288C">
            <w:pPr>
              <w:rPr>
                <w:szCs w:val="20"/>
              </w:rPr>
            </w:pPr>
            <w:r w:rsidRPr="00904F29">
              <w:rPr>
                <w:i/>
                <w:szCs w:val="20"/>
              </w:rPr>
              <w:t>eller</w:t>
            </w:r>
          </w:p>
          <w:p w14:paraId="225422DF" w14:textId="77777777" w:rsidR="00825A53" w:rsidRDefault="00825A53" w:rsidP="00E4288C">
            <w:pPr>
              <w:rPr>
                <w:szCs w:val="20"/>
              </w:rPr>
            </w:pPr>
            <w:r>
              <w:rPr>
                <w:szCs w:val="20"/>
              </w:rPr>
              <w:t>Hälsoärende</w:t>
            </w:r>
          </w:p>
          <w:p w14:paraId="10CA7E56" w14:textId="77777777" w:rsidR="00825A53" w:rsidRDefault="00825A53" w:rsidP="00E4288C">
            <w:pPr>
              <w:rPr>
                <w:szCs w:val="20"/>
              </w:rPr>
            </w:pPr>
            <w:r w:rsidRPr="00904F29">
              <w:rPr>
                <w:i/>
                <w:szCs w:val="20"/>
              </w:rPr>
              <w:t>eller</w:t>
            </w:r>
          </w:p>
          <w:p w14:paraId="435D5AFF" w14:textId="77777777" w:rsidR="00825A53" w:rsidRDefault="00825A53" w:rsidP="00E4288C">
            <w:pPr>
              <w:rPr>
                <w:szCs w:val="20"/>
              </w:rPr>
            </w:pPr>
            <w:r>
              <w:rPr>
                <w:szCs w:val="20"/>
              </w:rPr>
              <w:t>Patientens hälsoöversikt</w:t>
            </w:r>
          </w:p>
          <w:p w14:paraId="6F78B37D" w14:textId="77777777" w:rsidR="00825A53" w:rsidRDefault="00825A53" w:rsidP="00E4288C">
            <w:pPr>
              <w:rPr>
                <w:szCs w:val="20"/>
              </w:rPr>
            </w:pPr>
            <w:r w:rsidRPr="00904F29">
              <w:rPr>
                <w:i/>
                <w:szCs w:val="20"/>
              </w:rPr>
              <w:t>eller</w:t>
            </w:r>
          </w:p>
          <w:p w14:paraId="048AADDC" w14:textId="77777777" w:rsidR="00825A53" w:rsidRDefault="00825A53" w:rsidP="00E4288C">
            <w:pPr>
              <w:rPr>
                <w:szCs w:val="20"/>
              </w:rPr>
            </w:pPr>
            <w:r>
              <w:rPr>
                <w:szCs w:val="20"/>
              </w:rPr>
              <w:t>Vårdbehovsbedömning</w:t>
            </w:r>
          </w:p>
          <w:p w14:paraId="573C96AE" w14:textId="77777777" w:rsidR="00825A53" w:rsidRPr="00700F10" w:rsidRDefault="00825A53" w:rsidP="00E4288C">
            <w:pPr>
              <w:rPr>
                <w:i/>
                <w:szCs w:val="20"/>
              </w:rPr>
            </w:pPr>
            <w:r w:rsidRPr="00700F10">
              <w:rPr>
                <w:i/>
                <w:szCs w:val="20"/>
              </w:rPr>
              <w:t>eller</w:t>
            </w:r>
          </w:p>
          <w:p w14:paraId="4A6D6F2C" w14:textId="77777777" w:rsidR="00825A53" w:rsidRPr="00C469F0" w:rsidRDefault="00825A53" w:rsidP="00E4288C">
            <w:pPr>
              <w:rPr>
                <w:szCs w:val="20"/>
              </w:rPr>
            </w:pPr>
            <w:r w:rsidRPr="00C11300">
              <w:rPr>
                <w:rFonts w:cs="Arial"/>
                <w:i/>
                <w:color w:val="FF0000"/>
                <w:szCs w:val="20"/>
              </w:rPr>
              <w:lastRenderedPageBreak/>
              <w:t>Saknar motsvarighet i V-TIM 2.2</w:t>
            </w:r>
          </w:p>
        </w:tc>
        <w:tc>
          <w:tcPr>
            <w:tcW w:w="4111" w:type="dxa"/>
            <w:vAlign w:val="center"/>
          </w:tcPr>
          <w:p w14:paraId="634EBC48" w14:textId="77777777" w:rsidR="00825A53" w:rsidRPr="00C469F0" w:rsidRDefault="00825A53" w:rsidP="00E4288C">
            <w:pPr>
              <w:rPr>
                <w:szCs w:val="20"/>
              </w:rPr>
            </w:pPr>
            <w:r>
              <w:rPr>
                <w:szCs w:val="20"/>
              </w:rPr>
              <w:lastRenderedPageBreak/>
              <w:t>careDocumentation/careDocumentationBody/clinicalDocument/clinicalDocumentNoteText</w:t>
            </w:r>
          </w:p>
        </w:tc>
      </w:tr>
      <w:tr w:rsidR="00825A53" w:rsidRPr="001B7E54" w14:paraId="42B35516" w14:textId="77777777" w:rsidTr="00E4288C">
        <w:trPr>
          <w:trHeight w:val="397"/>
        </w:trPr>
        <w:tc>
          <w:tcPr>
            <w:tcW w:w="1809" w:type="dxa"/>
            <w:vAlign w:val="center"/>
          </w:tcPr>
          <w:p w14:paraId="530EB601" w14:textId="77777777" w:rsidR="00825A53" w:rsidRPr="0060585B" w:rsidRDefault="00825A53" w:rsidP="00E4288C">
            <w:pPr>
              <w:rPr>
                <w:szCs w:val="20"/>
              </w:rPr>
            </w:pPr>
            <w:r>
              <w:rPr>
                <w:szCs w:val="20"/>
              </w:rPr>
              <w:lastRenderedPageBreak/>
              <w:t>multimediaEntry.mediaType</w:t>
            </w:r>
          </w:p>
        </w:tc>
        <w:tc>
          <w:tcPr>
            <w:tcW w:w="2977" w:type="dxa"/>
            <w:vAlign w:val="center"/>
          </w:tcPr>
          <w:p w14:paraId="7669349A" w14:textId="77777777" w:rsidR="00825A53" w:rsidRPr="0060585B"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D13FBE5" w14:textId="77777777" w:rsidR="00825A53" w:rsidRPr="00E31E52" w:rsidRDefault="00825A53" w:rsidP="00E4288C">
            <w:pPr>
              <w:rPr>
                <w:szCs w:val="20"/>
                <w:lang w:val="en-US"/>
              </w:rPr>
            </w:pPr>
            <w:r w:rsidRPr="00E31E52">
              <w:rPr>
                <w:szCs w:val="20"/>
                <w:lang w:val="en-US"/>
              </w:rPr>
              <w:t>careDocumentation/careDocumentationBody/clinicalDocument/multimediaEntry/mediaType</w:t>
            </w:r>
          </w:p>
        </w:tc>
      </w:tr>
      <w:tr w:rsidR="00825A53" w:rsidRPr="001B7E54" w14:paraId="0D8560C0" w14:textId="77777777" w:rsidTr="00E4288C">
        <w:trPr>
          <w:trHeight w:val="397"/>
        </w:trPr>
        <w:tc>
          <w:tcPr>
            <w:tcW w:w="1809" w:type="dxa"/>
            <w:vAlign w:val="center"/>
          </w:tcPr>
          <w:p w14:paraId="74D3FF1C" w14:textId="77777777" w:rsidR="00825A53" w:rsidRPr="00A24E20" w:rsidRDefault="00825A53" w:rsidP="00E4288C">
            <w:pPr>
              <w:rPr>
                <w:szCs w:val="20"/>
              </w:rPr>
            </w:pPr>
            <w:r>
              <w:rPr>
                <w:szCs w:val="20"/>
              </w:rPr>
              <w:t>multimediaEntry.value</w:t>
            </w:r>
          </w:p>
        </w:tc>
        <w:tc>
          <w:tcPr>
            <w:tcW w:w="2977" w:type="dxa"/>
            <w:vAlign w:val="center"/>
          </w:tcPr>
          <w:p w14:paraId="03EED860" w14:textId="77777777" w:rsidR="00825A53" w:rsidRPr="00A24E20" w:rsidRDefault="00825A53" w:rsidP="00E4288C">
            <w:pPr>
              <w:rPr>
                <w:rFonts w:eastAsia="Arial Unicode MS" w:cs="Arial"/>
                <w:szCs w:val="20"/>
              </w:rPr>
            </w:pPr>
            <w:r w:rsidRPr="00C11300">
              <w:rPr>
                <w:rFonts w:cs="Arial"/>
                <w:i/>
                <w:color w:val="FF0000"/>
                <w:szCs w:val="20"/>
              </w:rPr>
              <w:t>Saknar motsvarighet i V-TIM 2.2</w:t>
            </w:r>
          </w:p>
        </w:tc>
        <w:tc>
          <w:tcPr>
            <w:tcW w:w="4111" w:type="dxa"/>
            <w:vAlign w:val="center"/>
          </w:tcPr>
          <w:p w14:paraId="7CEF9072"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value</w:t>
            </w:r>
          </w:p>
        </w:tc>
      </w:tr>
      <w:tr w:rsidR="00825A53" w:rsidRPr="001B7E54" w14:paraId="00A0C81D" w14:textId="77777777" w:rsidTr="00E4288C">
        <w:trPr>
          <w:trHeight w:val="397"/>
        </w:trPr>
        <w:tc>
          <w:tcPr>
            <w:tcW w:w="1809" w:type="dxa"/>
            <w:vAlign w:val="center"/>
          </w:tcPr>
          <w:p w14:paraId="50DD58A0" w14:textId="77777777" w:rsidR="00825A53" w:rsidRPr="007C0979" w:rsidRDefault="00825A53" w:rsidP="00E4288C">
            <w:pPr>
              <w:rPr>
                <w:szCs w:val="20"/>
              </w:rPr>
            </w:pPr>
            <w:r>
              <w:rPr>
                <w:szCs w:val="20"/>
              </w:rPr>
              <w:t>multimediaEntry.reference</w:t>
            </w:r>
          </w:p>
        </w:tc>
        <w:tc>
          <w:tcPr>
            <w:tcW w:w="2977" w:type="dxa"/>
            <w:vAlign w:val="center"/>
          </w:tcPr>
          <w:p w14:paraId="569DD8C7" w14:textId="77777777" w:rsidR="00825A53" w:rsidRPr="007C0979"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0921E4B"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reerence</w:t>
            </w:r>
          </w:p>
        </w:tc>
      </w:tr>
      <w:tr w:rsidR="00825A53" w:rsidRPr="001B7E54" w14:paraId="74EA03A9" w14:textId="77777777" w:rsidTr="00E4288C">
        <w:trPr>
          <w:trHeight w:val="397"/>
        </w:trPr>
        <w:tc>
          <w:tcPr>
            <w:tcW w:w="1809" w:type="dxa"/>
            <w:vAlign w:val="center"/>
          </w:tcPr>
          <w:p w14:paraId="3329C21A" w14:textId="77777777" w:rsidR="00825A53" w:rsidRPr="00C469F0" w:rsidRDefault="00825A53" w:rsidP="00E4288C">
            <w:pPr>
              <w:rPr>
                <w:szCs w:val="20"/>
              </w:rPr>
            </w:pPr>
            <w:r>
              <w:rPr>
                <w:szCs w:val="20"/>
              </w:rPr>
              <w:t>dissentingOpinion.opinionId</w:t>
            </w:r>
          </w:p>
        </w:tc>
        <w:tc>
          <w:tcPr>
            <w:tcW w:w="2977" w:type="dxa"/>
            <w:vAlign w:val="center"/>
          </w:tcPr>
          <w:p w14:paraId="64081BF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2502D2" w14:textId="77777777" w:rsidR="00825A53" w:rsidRPr="00C469F0" w:rsidRDefault="00825A53" w:rsidP="00E4288C">
            <w:pPr>
              <w:rPr>
                <w:szCs w:val="20"/>
                <w:lang w:val="en-US"/>
              </w:rPr>
            </w:pPr>
            <w:r w:rsidRPr="00E31E52">
              <w:rPr>
                <w:szCs w:val="20"/>
                <w:lang w:val="en-US"/>
              </w:rPr>
              <w:t>careDocumentation/careDocumentationBody/clinicalDocument/</w:t>
            </w:r>
            <w:r>
              <w:rPr>
                <w:szCs w:val="20"/>
                <w:lang w:val="en-US"/>
              </w:rPr>
              <w:t>dissentingOpinion/opinionId</w:t>
            </w:r>
          </w:p>
        </w:tc>
      </w:tr>
      <w:tr w:rsidR="00825A53" w:rsidRPr="001B7E54" w14:paraId="6C30D5D5" w14:textId="77777777" w:rsidTr="00E4288C">
        <w:trPr>
          <w:trHeight w:val="397"/>
        </w:trPr>
        <w:tc>
          <w:tcPr>
            <w:tcW w:w="1809" w:type="dxa"/>
            <w:vAlign w:val="center"/>
          </w:tcPr>
          <w:p w14:paraId="509B4E46" w14:textId="77777777" w:rsidR="00825A53" w:rsidRPr="001542CF" w:rsidRDefault="00825A53" w:rsidP="00E4288C">
            <w:pPr>
              <w:rPr>
                <w:szCs w:val="20"/>
              </w:rPr>
            </w:pPr>
            <w:r>
              <w:rPr>
                <w:szCs w:val="20"/>
              </w:rPr>
              <w:t>dissentingOpinion.authorTime</w:t>
            </w:r>
          </w:p>
        </w:tc>
        <w:tc>
          <w:tcPr>
            <w:tcW w:w="2977" w:type="dxa"/>
            <w:vAlign w:val="center"/>
          </w:tcPr>
          <w:p w14:paraId="7116B236" w14:textId="77777777" w:rsidR="00825A53" w:rsidRPr="001542CF"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EBFB935"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dissentingOpinion/authorTime</w:t>
            </w:r>
          </w:p>
        </w:tc>
      </w:tr>
      <w:tr w:rsidR="00825A53" w:rsidRPr="001B7E54" w14:paraId="3C9161F6" w14:textId="77777777" w:rsidTr="00E4288C">
        <w:trPr>
          <w:trHeight w:val="397"/>
        </w:trPr>
        <w:tc>
          <w:tcPr>
            <w:tcW w:w="1809" w:type="dxa"/>
            <w:vAlign w:val="center"/>
          </w:tcPr>
          <w:p w14:paraId="28883355" w14:textId="77777777" w:rsidR="00825A53" w:rsidRPr="001542CF" w:rsidRDefault="00825A53" w:rsidP="00E4288C">
            <w:pPr>
              <w:rPr>
                <w:szCs w:val="20"/>
              </w:rPr>
            </w:pPr>
            <w:r>
              <w:rPr>
                <w:szCs w:val="20"/>
              </w:rPr>
              <w:t>dissentingOpinion.opinion</w:t>
            </w:r>
          </w:p>
        </w:tc>
        <w:tc>
          <w:tcPr>
            <w:tcW w:w="2977" w:type="dxa"/>
            <w:vAlign w:val="center"/>
          </w:tcPr>
          <w:p w14:paraId="0C260D89" w14:textId="77777777" w:rsidR="00825A53" w:rsidRPr="00904F29" w:rsidRDefault="00825A53" w:rsidP="00E4288C">
            <w:pPr>
              <w:rPr>
                <w:rFonts w:cs="Arial"/>
                <w:szCs w:val="20"/>
              </w:rPr>
            </w:pPr>
            <w:r w:rsidRPr="00904F29">
              <w:rPr>
                <w:rFonts w:cs="Arial"/>
                <w:szCs w:val="20"/>
              </w:rPr>
              <w:t>Patientens ställningstagande.patientens ställningstagande</w:t>
            </w:r>
          </w:p>
        </w:tc>
        <w:tc>
          <w:tcPr>
            <w:tcW w:w="4111" w:type="dxa"/>
            <w:vAlign w:val="center"/>
          </w:tcPr>
          <w:p w14:paraId="2AE20974"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dissentingOpinion/opinion</w:t>
            </w:r>
          </w:p>
        </w:tc>
      </w:tr>
      <w:tr w:rsidR="00825A53" w:rsidRPr="001B7E54" w14:paraId="0AC74DDB" w14:textId="77777777" w:rsidTr="00E4288C">
        <w:trPr>
          <w:trHeight w:val="397"/>
        </w:trPr>
        <w:tc>
          <w:tcPr>
            <w:tcW w:w="1809" w:type="dxa"/>
            <w:vAlign w:val="center"/>
          </w:tcPr>
          <w:p w14:paraId="3067E466" w14:textId="77777777" w:rsidR="00825A53" w:rsidRPr="001542CF" w:rsidRDefault="00825A53" w:rsidP="00E4288C">
            <w:pPr>
              <w:rPr>
                <w:szCs w:val="20"/>
              </w:rPr>
            </w:pPr>
            <w:r>
              <w:rPr>
                <w:szCs w:val="20"/>
              </w:rPr>
              <w:t>dissentingOpinion.personId</w:t>
            </w:r>
          </w:p>
        </w:tc>
        <w:tc>
          <w:tcPr>
            <w:tcW w:w="2977" w:type="dxa"/>
            <w:vAlign w:val="center"/>
          </w:tcPr>
          <w:p w14:paraId="1CB1E237" w14:textId="77777777" w:rsidR="00825A53" w:rsidRPr="001542CF" w:rsidRDefault="00825A53" w:rsidP="00E4288C">
            <w:r w:rsidRPr="00C11300">
              <w:rPr>
                <w:rFonts w:cs="Arial"/>
                <w:i/>
                <w:color w:val="FF0000"/>
                <w:szCs w:val="20"/>
              </w:rPr>
              <w:t>Saknar motsvarighet i V-TIM 2.2</w:t>
            </w:r>
          </w:p>
        </w:tc>
        <w:tc>
          <w:tcPr>
            <w:tcW w:w="4111" w:type="dxa"/>
            <w:vAlign w:val="center"/>
          </w:tcPr>
          <w:p w14:paraId="6F40248E"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dissentingOpinion/personId</w:t>
            </w:r>
          </w:p>
        </w:tc>
      </w:tr>
      <w:tr w:rsidR="00825A53" w:rsidRPr="001B7E54" w14:paraId="23B45A2F" w14:textId="77777777" w:rsidTr="00E4288C">
        <w:trPr>
          <w:trHeight w:val="397"/>
        </w:trPr>
        <w:tc>
          <w:tcPr>
            <w:tcW w:w="1809" w:type="dxa"/>
            <w:vAlign w:val="center"/>
          </w:tcPr>
          <w:p w14:paraId="1B027E30" w14:textId="77777777" w:rsidR="00825A53" w:rsidRPr="00A24E20" w:rsidRDefault="00825A53" w:rsidP="00E4288C">
            <w:pPr>
              <w:rPr>
                <w:szCs w:val="20"/>
              </w:rPr>
            </w:pPr>
            <w:r>
              <w:rPr>
                <w:szCs w:val="20"/>
              </w:rPr>
              <w:t>dissentingOpinion.personName</w:t>
            </w:r>
          </w:p>
        </w:tc>
        <w:tc>
          <w:tcPr>
            <w:tcW w:w="2977" w:type="dxa"/>
            <w:vAlign w:val="center"/>
          </w:tcPr>
          <w:p w14:paraId="49AFB0AF" w14:textId="77777777" w:rsidR="00825A53" w:rsidRPr="00A24E20" w:rsidRDefault="00825A53" w:rsidP="00E4288C">
            <w:pPr>
              <w:rPr>
                <w:szCs w:val="20"/>
              </w:rPr>
            </w:pPr>
            <w:r>
              <w:rPr>
                <w:szCs w:val="20"/>
              </w:rPr>
              <w:t>Patientens ställningstagande.ställningstagare namn</w:t>
            </w:r>
          </w:p>
        </w:tc>
        <w:tc>
          <w:tcPr>
            <w:tcW w:w="4111" w:type="dxa"/>
            <w:vAlign w:val="center"/>
          </w:tcPr>
          <w:p w14:paraId="7419FAB8"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Heading2"/>
      </w:pPr>
      <w:bookmarkStart w:id="113" w:name="_Toc382487419"/>
      <w:bookmarkStart w:id="114" w:name="_Toc272474454"/>
      <w:r>
        <w:lastRenderedPageBreak/>
        <w:t>MIM Diagnos</w:t>
      </w:r>
      <w:bookmarkEnd w:id="113"/>
      <w:bookmarkEnd w:id="114"/>
    </w:p>
    <w:p w14:paraId="68414565" w14:textId="77777777" w:rsidR="00825A53" w:rsidRDefault="00825A53" w:rsidP="00825A53">
      <w:r>
        <w:rPr>
          <w:noProof/>
          <w:lang w:val="en-US"/>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6">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6F1C632" w14:textId="77777777" w:rsidTr="00E4288C">
        <w:trPr>
          <w:trHeight w:val="397"/>
        </w:trPr>
        <w:tc>
          <w:tcPr>
            <w:tcW w:w="1809" w:type="dxa"/>
            <w:shd w:val="clear" w:color="auto" w:fill="D9D9D9" w:themeFill="background1" w:themeFillShade="D9"/>
            <w:vAlign w:val="center"/>
          </w:tcPr>
          <w:p w14:paraId="23D255D6"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733B9D9"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766DA221" w14:textId="77777777" w:rsidR="00825A53" w:rsidRPr="00C469F0" w:rsidRDefault="00825A53" w:rsidP="00E4288C">
            <w:pPr>
              <w:rPr>
                <w:b/>
                <w:szCs w:val="20"/>
              </w:rPr>
            </w:pPr>
            <w:r w:rsidRPr="00C469F0">
              <w:rPr>
                <w:b/>
                <w:szCs w:val="20"/>
              </w:rPr>
              <w:t>Mappning mot XSD schema</w:t>
            </w:r>
          </w:p>
        </w:tc>
      </w:tr>
      <w:tr w:rsidR="00825A53" w:rsidRPr="00C469F0" w14:paraId="1C8CBC63" w14:textId="77777777" w:rsidTr="00E4288C">
        <w:trPr>
          <w:trHeight w:val="397"/>
        </w:trPr>
        <w:tc>
          <w:tcPr>
            <w:tcW w:w="1809" w:type="dxa"/>
            <w:vAlign w:val="center"/>
          </w:tcPr>
          <w:p w14:paraId="644D4FE4" w14:textId="77777777" w:rsidR="00825A53" w:rsidRDefault="00825A53" w:rsidP="00E4288C">
            <w:pPr>
              <w:rPr>
                <w:szCs w:val="20"/>
              </w:rPr>
            </w:pPr>
            <w:r>
              <w:rPr>
                <w:szCs w:val="20"/>
              </w:rPr>
              <w:t>diagnosis</w:t>
            </w:r>
          </w:p>
        </w:tc>
        <w:tc>
          <w:tcPr>
            <w:tcW w:w="2977" w:type="dxa"/>
            <w:vAlign w:val="center"/>
          </w:tcPr>
          <w:p w14:paraId="04FED4F8" w14:textId="77777777" w:rsidR="00825A53" w:rsidRPr="00C11300" w:rsidRDefault="00825A53" w:rsidP="00E4288C">
            <w:pPr>
              <w:rPr>
                <w:rFonts w:cs="Arial"/>
                <w:i/>
                <w:color w:val="FF0000"/>
                <w:szCs w:val="20"/>
              </w:rPr>
            </w:pPr>
          </w:p>
        </w:tc>
        <w:tc>
          <w:tcPr>
            <w:tcW w:w="4111" w:type="dxa"/>
            <w:vAlign w:val="center"/>
          </w:tcPr>
          <w:p w14:paraId="3F3CDA3A" w14:textId="77777777" w:rsidR="00825A53" w:rsidRPr="00C469F0" w:rsidRDefault="00825A53" w:rsidP="00E4288C">
            <w:pPr>
              <w:rPr>
                <w:szCs w:val="20"/>
              </w:rPr>
            </w:pPr>
          </w:p>
        </w:tc>
      </w:tr>
      <w:tr w:rsidR="00825A53" w:rsidRPr="00C469F0" w14:paraId="4A766456" w14:textId="77777777" w:rsidTr="00E4288C">
        <w:trPr>
          <w:trHeight w:val="397"/>
        </w:trPr>
        <w:tc>
          <w:tcPr>
            <w:tcW w:w="1809" w:type="dxa"/>
            <w:vAlign w:val="center"/>
          </w:tcPr>
          <w:p w14:paraId="5E23E938" w14:textId="77777777" w:rsidR="00825A53" w:rsidRPr="00C469F0" w:rsidRDefault="00825A53" w:rsidP="00E4288C">
            <w:pPr>
              <w:rPr>
                <w:szCs w:val="20"/>
              </w:rPr>
            </w:pPr>
            <w:r>
              <w:rPr>
                <w:szCs w:val="20"/>
              </w:rPr>
              <w:t>diagnosis</w:t>
            </w:r>
            <w:r w:rsidRPr="00E34474">
              <w:rPr>
                <w:szCs w:val="20"/>
              </w:rPr>
              <w:t>Header.documentId</w:t>
            </w:r>
          </w:p>
        </w:tc>
        <w:tc>
          <w:tcPr>
            <w:tcW w:w="2977" w:type="dxa"/>
            <w:vAlign w:val="center"/>
          </w:tcPr>
          <w:p w14:paraId="22B6FF95"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177C2BB" w14:textId="77777777" w:rsidR="00825A53" w:rsidRPr="00C469F0" w:rsidRDefault="00825A53" w:rsidP="00E4288C">
            <w:pPr>
              <w:rPr>
                <w:szCs w:val="20"/>
              </w:rPr>
            </w:pPr>
            <w:r>
              <w:rPr>
                <w:szCs w:val="20"/>
              </w:rPr>
              <w:t>diagnosis</w:t>
            </w:r>
            <w:r w:rsidRPr="00E34474">
              <w:rPr>
                <w:szCs w:val="20"/>
              </w:rPr>
              <w:t>/</w:t>
            </w:r>
            <w:r>
              <w:rPr>
                <w:szCs w:val="20"/>
              </w:rPr>
              <w:t>diagnosis</w:t>
            </w:r>
            <w:r w:rsidRPr="00E34474">
              <w:rPr>
                <w:szCs w:val="20"/>
              </w:rPr>
              <w:t>Header/documentId</w:t>
            </w:r>
          </w:p>
        </w:tc>
      </w:tr>
      <w:tr w:rsidR="00825A53" w:rsidRPr="00C469F0" w14:paraId="5B68E260" w14:textId="77777777" w:rsidTr="00E4288C">
        <w:trPr>
          <w:trHeight w:val="397"/>
        </w:trPr>
        <w:tc>
          <w:tcPr>
            <w:tcW w:w="1809" w:type="dxa"/>
            <w:vAlign w:val="center"/>
          </w:tcPr>
          <w:p w14:paraId="3AF4205E" w14:textId="77777777" w:rsidR="00825A53" w:rsidRPr="00E34474" w:rsidRDefault="00825A53" w:rsidP="00E4288C">
            <w:pPr>
              <w:rPr>
                <w:szCs w:val="20"/>
              </w:rPr>
            </w:pPr>
            <w:r>
              <w:rPr>
                <w:szCs w:val="20"/>
              </w:rPr>
              <w:t>diagnosisHeader</w:t>
            </w:r>
            <w:r w:rsidRPr="00C469F0">
              <w:rPr>
                <w:szCs w:val="20"/>
              </w:rPr>
              <w:t>.sourceSystemHSAId</w:t>
            </w:r>
          </w:p>
        </w:tc>
        <w:tc>
          <w:tcPr>
            <w:tcW w:w="2977" w:type="dxa"/>
            <w:vAlign w:val="center"/>
          </w:tcPr>
          <w:p w14:paraId="428A89EB"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57D9D90E" w14:textId="77777777" w:rsidR="00825A53" w:rsidRPr="00E34474" w:rsidRDefault="00825A53" w:rsidP="00E4288C">
            <w:pPr>
              <w:rPr>
                <w:szCs w:val="20"/>
              </w:rPr>
            </w:pPr>
            <w:r>
              <w:rPr>
                <w:szCs w:val="20"/>
              </w:rPr>
              <w:t>diagnosis</w:t>
            </w:r>
            <w:r w:rsidRPr="00C469F0">
              <w:rPr>
                <w:szCs w:val="20"/>
              </w:rPr>
              <w:t>/</w:t>
            </w:r>
            <w:r>
              <w:rPr>
                <w:szCs w:val="20"/>
              </w:rPr>
              <w:t>diagnosisHeader</w:t>
            </w:r>
            <w:r w:rsidRPr="00C469F0">
              <w:rPr>
                <w:szCs w:val="20"/>
              </w:rPr>
              <w:t>/sourceSystemHSAId</w:t>
            </w:r>
          </w:p>
        </w:tc>
      </w:tr>
      <w:tr w:rsidR="00825A53" w:rsidRPr="00C469F0" w14:paraId="3938DB71" w14:textId="77777777" w:rsidTr="00E4288C">
        <w:trPr>
          <w:trHeight w:val="397"/>
        </w:trPr>
        <w:tc>
          <w:tcPr>
            <w:tcW w:w="1809" w:type="dxa"/>
            <w:vAlign w:val="center"/>
          </w:tcPr>
          <w:p w14:paraId="61C1531E" w14:textId="77777777" w:rsidR="00825A53" w:rsidRDefault="00825A53" w:rsidP="00E4288C">
            <w:pPr>
              <w:rPr>
                <w:szCs w:val="20"/>
              </w:rPr>
            </w:pPr>
            <w:r>
              <w:rPr>
                <w:szCs w:val="20"/>
              </w:rPr>
              <w:t>diagnosisHeader</w:t>
            </w:r>
            <w:r w:rsidRPr="00C469F0">
              <w:rPr>
                <w:szCs w:val="20"/>
              </w:rPr>
              <w:t>.patientId</w:t>
            </w:r>
          </w:p>
        </w:tc>
        <w:tc>
          <w:tcPr>
            <w:tcW w:w="2977" w:type="dxa"/>
            <w:vAlign w:val="center"/>
          </w:tcPr>
          <w:p w14:paraId="509E825C"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6BFBE2CE"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/patientId</w:t>
            </w:r>
          </w:p>
        </w:tc>
      </w:tr>
      <w:tr w:rsidR="00825A53" w:rsidRPr="00C469F0" w14:paraId="201E571C" w14:textId="77777777" w:rsidTr="00E4288C">
        <w:trPr>
          <w:trHeight w:val="397"/>
        </w:trPr>
        <w:tc>
          <w:tcPr>
            <w:tcW w:w="1809" w:type="dxa"/>
            <w:vAlign w:val="center"/>
          </w:tcPr>
          <w:p w14:paraId="55475963" w14:textId="77777777" w:rsidR="00825A53" w:rsidRDefault="00825A53" w:rsidP="00E4288C">
            <w:pPr>
              <w:rPr>
                <w:szCs w:val="20"/>
              </w:rPr>
            </w:pPr>
            <w:r>
              <w:rPr>
                <w:szCs w:val="20"/>
              </w:rPr>
              <w:t>diagnosisHeader.</w:t>
            </w:r>
            <w:r>
              <w:rPr>
                <w:szCs w:val="20"/>
              </w:rPr>
              <w:lastRenderedPageBreak/>
              <w:t>accountableHealthcareProfessional</w:t>
            </w:r>
          </w:p>
        </w:tc>
        <w:tc>
          <w:tcPr>
            <w:tcW w:w="2977" w:type="dxa"/>
            <w:vAlign w:val="center"/>
          </w:tcPr>
          <w:p w14:paraId="2D3D14EA" w14:textId="77777777" w:rsidR="00825A53" w:rsidRDefault="00825A53" w:rsidP="00E4288C">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1B5828B5" w14:textId="77777777" w:rsidR="00825A53" w:rsidRDefault="00825A53" w:rsidP="00E4288C">
            <w:pPr>
              <w:rPr>
                <w:szCs w:val="20"/>
              </w:rPr>
            </w:pPr>
            <w:r>
              <w:rPr>
                <w:szCs w:val="20"/>
              </w:rPr>
              <w:lastRenderedPageBreak/>
              <w:t>diagnosis</w:t>
            </w:r>
            <w:r w:rsidRPr="00C469F0">
              <w:rPr>
                <w:szCs w:val="20"/>
              </w:rPr>
              <w:t>/</w:t>
            </w:r>
            <w:r>
              <w:rPr>
                <w:szCs w:val="20"/>
              </w:rPr>
              <w:t>diagnosisHeader</w:t>
            </w:r>
            <w:r w:rsidRPr="00C469F0">
              <w:rPr>
                <w:szCs w:val="20"/>
              </w:rPr>
              <w:t>/</w:t>
            </w:r>
            <w:r>
              <w:rPr>
                <w:szCs w:val="20"/>
              </w:rPr>
              <w:t>accountableHe</w:t>
            </w:r>
            <w:r>
              <w:rPr>
                <w:szCs w:val="20"/>
              </w:rPr>
              <w:lastRenderedPageBreak/>
              <w:t>althcareProfessional</w:t>
            </w:r>
          </w:p>
        </w:tc>
      </w:tr>
      <w:tr w:rsidR="00825A53" w:rsidRPr="00C469F0" w14:paraId="302341A6" w14:textId="77777777" w:rsidTr="00E4288C">
        <w:trPr>
          <w:trHeight w:val="397"/>
        </w:trPr>
        <w:tc>
          <w:tcPr>
            <w:tcW w:w="1809" w:type="dxa"/>
            <w:vAlign w:val="center"/>
          </w:tcPr>
          <w:p w14:paraId="47009F38" w14:textId="77777777" w:rsidR="00825A53" w:rsidRDefault="00825A53" w:rsidP="00E4288C">
            <w:pPr>
              <w:rPr>
                <w:szCs w:val="20"/>
              </w:rPr>
            </w:pPr>
            <w:r>
              <w:rPr>
                <w:szCs w:val="20"/>
              </w:rPr>
              <w:lastRenderedPageBreak/>
              <w:t>accountableHealthcareProfessional</w:t>
            </w:r>
          </w:p>
        </w:tc>
        <w:tc>
          <w:tcPr>
            <w:tcW w:w="2977" w:type="dxa"/>
            <w:vAlign w:val="center"/>
          </w:tcPr>
          <w:p w14:paraId="7DE8FD35" w14:textId="77777777" w:rsidR="00825A53" w:rsidRPr="00C11300" w:rsidRDefault="00825A53" w:rsidP="00E4288C">
            <w:pPr>
              <w:rPr>
                <w:rFonts w:cs="Arial"/>
                <w:i/>
                <w:color w:val="FF0000"/>
                <w:szCs w:val="20"/>
              </w:rPr>
            </w:pPr>
            <w:r>
              <w:rPr>
                <w:rFonts w:cs="Arial"/>
                <w:spacing w:val="-1"/>
                <w:szCs w:val="20"/>
              </w:rPr>
              <w:t>Bedömd tillstånd.bedömare</w:t>
            </w:r>
          </w:p>
        </w:tc>
        <w:tc>
          <w:tcPr>
            <w:tcW w:w="4111" w:type="dxa"/>
            <w:vAlign w:val="center"/>
          </w:tcPr>
          <w:p w14:paraId="6E46E099" w14:textId="77777777" w:rsidR="00825A53" w:rsidRDefault="00825A53" w:rsidP="00E4288C">
            <w:pPr>
              <w:rPr>
                <w:szCs w:val="20"/>
              </w:rPr>
            </w:pPr>
            <w:r>
              <w:rPr>
                <w:szCs w:val="20"/>
              </w:rPr>
              <w:t>diagnosis/diagnosisHeader/accountableHealthcareProfessional</w:t>
            </w:r>
          </w:p>
        </w:tc>
      </w:tr>
      <w:tr w:rsidR="00825A53" w:rsidRPr="00C469F0" w14:paraId="6896B538" w14:textId="77777777" w:rsidTr="00E4288C">
        <w:trPr>
          <w:trHeight w:val="397"/>
        </w:trPr>
        <w:tc>
          <w:tcPr>
            <w:tcW w:w="1809" w:type="dxa"/>
            <w:vAlign w:val="center"/>
          </w:tcPr>
          <w:p w14:paraId="539A3EB7"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5F64E246"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3C4971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40078982" w14:textId="77777777" w:rsidTr="00E4288C">
        <w:trPr>
          <w:trHeight w:val="397"/>
        </w:trPr>
        <w:tc>
          <w:tcPr>
            <w:tcW w:w="1809" w:type="dxa"/>
            <w:vAlign w:val="center"/>
          </w:tcPr>
          <w:p w14:paraId="78B3149C"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092A9AC3"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427FE882" w14:textId="77777777" w:rsidR="00825A53" w:rsidRDefault="00825A53" w:rsidP="00E4288C">
            <w:pPr>
              <w:rPr>
                <w:szCs w:val="20"/>
              </w:rPr>
            </w:pPr>
            <w:r>
              <w:rPr>
                <w:szCs w:val="20"/>
                <w:lang w:val="en-US"/>
              </w:rPr>
              <w:t>diagnosis</w:t>
            </w:r>
            <w:r w:rsidRPr="00336280">
              <w:rPr>
                <w:szCs w:val="20"/>
                <w:lang w:val="en-US"/>
              </w:rPr>
              <w:t>/</w:t>
            </w:r>
            <w:r>
              <w:rPr>
                <w:szCs w:val="20"/>
                <w:lang w:val="en-US"/>
              </w:rPr>
              <w:t>diagnosis</w:t>
            </w:r>
            <w:r w:rsidRPr="00336280">
              <w:rPr>
                <w:szCs w:val="20"/>
                <w:lang w:val="en-US"/>
              </w:rPr>
              <w:t>Header/accountableHealthcareProfessional/healthcareProfessionalHSAId</w:t>
            </w:r>
          </w:p>
        </w:tc>
      </w:tr>
      <w:tr w:rsidR="00825A53" w:rsidRPr="00C469F0" w14:paraId="7761CD44" w14:textId="77777777" w:rsidTr="00E4288C">
        <w:trPr>
          <w:trHeight w:val="397"/>
        </w:trPr>
        <w:tc>
          <w:tcPr>
            <w:tcW w:w="1809" w:type="dxa"/>
            <w:vAlign w:val="center"/>
          </w:tcPr>
          <w:p w14:paraId="7C332899"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51A976C2"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D3DD002"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/healthcareProfessionalName</w:t>
            </w:r>
          </w:p>
        </w:tc>
      </w:tr>
      <w:tr w:rsidR="00825A53" w:rsidRPr="00C469F0" w14:paraId="676F850C" w14:textId="77777777" w:rsidTr="00E4288C">
        <w:trPr>
          <w:trHeight w:val="397"/>
        </w:trPr>
        <w:tc>
          <w:tcPr>
            <w:tcW w:w="1809" w:type="dxa"/>
            <w:vAlign w:val="center"/>
          </w:tcPr>
          <w:p w14:paraId="7E0CA34F"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45E20669"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B1CB59A"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/healthcareProfessionalRoleCode</w:t>
            </w:r>
          </w:p>
        </w:tc>
      </w:tr>
      <w:tr w:rsidR="00825A53" w:rsidRPr="001B7E54" w14:paraId="2B804744" w14:textId="77777777" w:rsidTr="00E4288C">
        <w:trPr>
          <w:trHeight w:val="397"/>
        </w:trPr>
        <w:tc>
          <w:tcPr>
            <w:tcW w:w="1809" w:type="dxa"/>
            <w:vAlign w:val="center"/>
          </w:tcPr>
          <w:p w14:paraId="3C500EBA"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6651C897"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6A892C95" w14:textId="77777777" w:rsidR="00825A53" w:rsidRPr="00F41A15"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4F824B71" w14:textId="77777777" w:rsidTr="00E4288C">
        <w:trPr>
          <w:trHeight w:val="397"/>
        </w:trPr>
        <w:tc>
          <w:tcPr>
            <w:tcW w:w="1809" w:type="dxa"/>
            <w:vAlign w:val="center"/>
          </w:tcPr>
          <w:p w14:paraId="733ACE3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320553D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16E4CBB"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4229646B" w14:textId="77777777" w:rsidTr="00E4288C">
        <w:trPr>
          <w:trHeight w:val="397"/>
        </w:trPr>
        <w:tc>
          <w:tcPr>
            <w:tcW w:w="1809" w:type="dxa"/>
            <w:vAlign w:val="center"/>
          </w:tcPr>
          <w:p w14:paraId="54952004" w14:textId="77777777" w:rsidR="00825A53" w:rsidRDefault="00825A53" w:rsidP="00E4288C">
            <w:pPr>
              <w:rPr>
                <w:szCs w:val="20"/>
              </w:rPr>
            </w:pPr>
            <w:r>
              <w:rPr>
                <w:szCs w:val="20"/>
              </w:rPr>
              <w:t>healthcareProfessionalOrgUnit</w:t>
            </w:r>
            <w:r w:rsidRPr="00C469F0">
              <w:rPr>
                <w:szCs w:val="20"/>
              </w:rPr>
              <w:t>.orgUnitTelecom</w:t>
            </w:r>
          </w:p>
        </w:tc>
        <w:tc>
          <w:tcPr>
            <w:tcW w:w="2977" w:type="dxa"/>
            <w:vAlign w:val="center"/>
          </w:tcPr>
          <w:p w14:paraId="77FA1DDB"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515843AF"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2DF187B8" w14:textId="77777777" w:rsidTr="00E4288C">
        <w:trPr>
          <w:trHeight w:val="397"/>
        </w:trPr>
        <w:tc>
          <w:tcPr>
            <w:tcW w:w="1809" w:type="dxa"/>
            <w:vAlign w:val="center"/>
          </w:tcPr>
          <w:p w14:paraId="48FE4087"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5CFE44D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21A40F74"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0486BDD3" w14:textId="77777777" w:rsidTr="00E4288C">
        <w:trPr>
          <w:trHeight w:val="397"/>
        </w:trPr>
        <w:tc>
          <w:tcPr>
            <w:tcW w:w="1809" w:type="dxa"/>
            <w:vAlign w:val="center"/>
          </w:tcPr>
          <w:p w14:paraId="25F068A0"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12EA803E" w14:textId="77777777" w:rsidR="00825A53" w:rsidRDefault="00825A53" w:rsidP="00E4288C">
            <w:pPr>
              <w:rPr>
                <w:rFonts w:cs="Arial"/>
                <w:spacing w:val="-1"/>
                <w:szCs w:val="20"/>
              </w:rPr>
            </w:pPr>
            <w:r>
              <w:rPr>
                <w:rFonts w:cs="Arial"/>
                <w:spacing w:val="-1"/>
                <w:szCs w:val="20"/>
              </w:rPr>
              <w:t>Adress.adress 1,</w:t>
            </w:r>
          </w:p>
          <w:p w14:paraId="49469441" w14:textId="77777777" w:rsidR="00825A53" w:rsidRDefault="00825A53" w:rsidP="00E4288C">
            <w:pPr>
              <w:rPr>
                <w:rFonts w:cs="Arial"/>
                <w:spacing w:val="-1"/>
                <w:szCs w:val="20"/>
              </w:rPr>
            </w:pPr>
            <w:r>
              <w:rPr>
                <w:rFonts w:cs="Arial"/>
                <w:spacing w:val="-1"/>
                <w:szCs w:val="20"/>
              </w:rPr>
              <w:t>Adress.postnummer &amp;</w:t>
            </w:r>
          </w:p>
          <w:p w14:paraId="33B25143" w14:textId="77777777" w:rsidR="00825A53" w:rsidRDefault="00825A53" w:rsidP="00E4288C">
            <w:pPr>
              <w:rPr>
                <w:rFonts w:cs="Arial"/>
                <w:szCs w:val="20"/>
              </w:rPr>
            </w:pPr>
            <w:r>
              <w:rPr>
                <w:rFonts w:cs="Arial"/>
                <w:spacing w:val="-1"/>
                <w:szCs w:val="20"/>
              </w:rPr>
              <w:t>Adress.postort</w:t>
            </w:r>
          </w:p>
        </w:tc>
        <w:tc>
          <w:tcPr>
            <w:tcW w:w="4111" w:type="dxa"/>
            <w:vAlign w:val="center"/>
          </w:tcPr>
          <w:p w14:paraId="5AE45466"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32CA2192" w14:textId="77777777" w:rsidTr="00E4288C">
        <w:trPr>
          <w:trHeight w:val="397"/>
        </w:trPr>
        <w:tc>
          <w:tcPr>
            <w:tcW w:w="1809" w:type="dxa"/>
            <w:vAlign w:val="center"/>
          </w:tcPr>
          <w:p w14:paraId="402D094A"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1ACA3A3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28441E"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4332A094" w14:textId="77777777" w:rsidTr="00E4288C">
        <w:trPr>
          <w:trHeight w:val="397"/>
        </w:trPr>
        <w:tc>
          <w:tcPr>
            <w:tcW w:w="1809" w:type="dxa"/>
            <w:vAlign w:val="center"/>
          </w:tcPr>
          <w:p w14:paraId="0F769C62" w14:textId="77777777" w:rsidR="00825A53" w:rsidRDefault="00825A53" w:rsidP="00E4288C">
            <w:pPr>
              <w:rPr>
                <w:szCs w:val="20"/>
              </w:rPr>
            </w:pPr>
            <w:r>
              <w:rPr>
                <w:szCs w:val="20"/>
              </w:rPr>
              <w:t>accountableHealthcareProfessional</w:t>
            </w:r>
            <w:r w:rsidRPr="00C469F0">
              <w:rPr>
                <w:szCs w:val="20"/>
              </w:rPr>
              <w:t>.healthcareProfes</w:t>
            </w:r>
            <w:r w:rsidRPr="00C469F0">
              <w:rPr>
                <w:szCs w:val="20"/>
              </w:rPr>
              <w:lastRenderedPageBreak/>
              <w:t>sionalCareUnitHSAId</w:t>
            </w:r>
          </w:p>
        </w:tc>
        <w:tc>
          <w:tcPr>
            <w:tcW w:w="2977" w:type="dxa"/>
            <w:vAlign w:val="center"/>
          </w:tcPr>
          <w:p w14:paraId="545A13DF" w14:textId="77777777" w:rsidR="00825A53" w:rsidRPr="00C11300" w:rsidRDefault="00825A53" w:rsidP="00E4288C">
            <w:pPr>
              <w:rPr>
                <w:rFonts w:cs="Arial"/>
                <w:i/>
                <w:color w:val="FF0000"/>
                <w:szCs w:val="20"/>
              </w:rPr>
            </w:pPr>
            <w:r>
              <w:rPr>
                <w:rFonts w:cs="Arial"/>
                <w:spacing w:val="-1"/>
                <w:szCs w:val="20"/>
              </w:rPr>
              <w:lastRenderedPageBreak/>
              <w:t>Informationsresurs.vårdenhet id</w:t>
            </w:r>
          </w:p>
        </w:tc>
        <w:tc>
          <w:tcPr>
            <w:tcW w:w="4111" w:type="dxa"/>
            <w:vAlign w:val="center"/>
          </w:tcPr>
          <w:p w14:paraId="1EB93BAA"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/healthcareProfessionalCareUnitHSAId</w:t>
            </w:r>
          </w:p>
        </w:tc>
      </w:tr>
      <w:tr w:rsidR="00825A53" w:rsidRPr="00C469F0" w14:paraId="1F72CB16" w14:textId="77777777" w:rsidTr="00E4288C">
        <w:trPr>
          <w:trHeight w:val="397"/>
        </w:trPr>
        <w:tc>
          <w:tcPr>
            <w:tcW w:w="1809" w:type="dxa"/>
            <w:vAlign w:val="center"/>
          </w:tcPr>
          <w:p w14:paraId="084733F9" w14:textId="77777777" w:rsidR="00825A53" w:rsidRDefault="00825A53" w:rsidP="00E4288C">
            <w:pPr>
              <w:rPr>
                <w:szCs w:val="20"/>
              </w:rPr>
            </w:pPr>
            <w:r>
              <w:rPr>
                <w:szCs w:val="20"/>
              </w:rPr>
              <w:lastRenderedPageBreak/>
              <w:t>accountableHealthcareProfessional</w:t>
            </w:r>
            <w:r w:rsidRPr="00C469F0">
              <w:rPr>
                <w:szCs w:val="20"/>
              </w:rPr>
              <w:t>.healthcareProfessionalCareGiverHSAId</w:t>
            </w:r>
          </w:p>
        </w:tc>
        <w:tc>
          <w:tcPr>
            <w:tcW w:w="2977" w:type="dxa"/>
            <w:vAlign w:val="center"/>
          </w:tcPr>
          <w:p w14:paraId="2EA181A5"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04F75489"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/healthcareProfessionalCareGiverHSAId</w:t>
            </w:r>
          </w:p>
        </w:tc>
      </w:tr>
      <w:tr w:rsidR="00825A53" w:rsidRPr="00C469F0" w14:paraId="7E99B66E" w14:textId="77777777" w:rsidTr="00E4288C">
        <w:trPr>
          <w:trHeight w:val="397"/>
        </w:trPr>
        <w:tc>
          <w:tcPr>
            <w:tcW w:w="1809" w:type="dxa"/>
            <w:vAlign w:val="center"/>
          </w:tcPr>
          <w:p w14:paraId="11E5D121"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3894931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6DAAFDE" w14:textId="77777777" w:rsidR="00825A53" w:rsidRDefault="00825A53" w:rsidP="00E4288C">
            <w:pPr>
              <w:rPr>
                <w:szCs w:val="20"/>
              </w:rPr>
            </w:pPr>
            <w:r>
              <w:rPr>
                <w:szCs w:val="20"/>
              </w:rPr>
              <w:t>diagnosis</w:t>
            </w:r>
            <w:r w:rsidRPr="00C469F0">
              <w:rPr>
                <w:szCs w:val="20"/>
              </w:rPr>
              <w:t>/</w:t>
            </w:r>
            <w:r>
              <w:rPr>
                <w:szCs w:val="20"/>
              </w:rPr>
              <w:t>diagnosisHeader/l</w:t>
            </w:r>
            <w:r w:rsidRPr="00C469F0">
              <w:rPr>
                <w:szCs w:val="20"/>
              </w:rPr>
              <w:t>egalAuthenticator/legalAuthenticatorTime</w:t>
            </w:r>
          </w:p>
        </w:tc>
      </w:tr>
      <w:tr w:rsidR="00825A53" w:rsidRPr="00C469F0" w14:paraId="2DCF0741" w14:textId="77777777" w:rsidTr="00E4288C">
        <w:trPr>
          <w:trHeight w:val="397"/>
        </w:trPr>
        <w:tc>
          <w:tcPr>
            <w:tcW w:w="1809" w:type="dxa"/>
            <w:vAlign w:val="center"/>
          </w:tcPr>
          <w:p w14:paraId="69F8918B"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7FF47DCC"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618B086C"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w:t>
            </w:r>
            <w:r w:rsidRPr="00C469F0">
              <w:rPr>
                <w:szCs w:val="20"/>
              </w:rPr>
              <w:t>egalAuthenticator/legalAuthenticatorHSAId</w:t>
            </w:r>
          </w:p>
        </w:tc>
      </w:tr>
      <w:tr w:rsidR="00825A53" w:rsidRPr="00C469F0" w14:paraId="6721A94D" w14:textId="77777777" w:rsidTr="00E4288C">
        <w:trPr>
          <w:trHeight w:val="397"/>
        </w:trPr>
        <w:tc>
          <w:tcPr>
            <w:tcW w:w="1809" w:type="dxa"/>
            <w:vAlign w:val="center"/>
          </w:tcPr>
          <w:p w14:paraId="7A56114A"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2E24B6D"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E748511"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legalAuthenticator/legalAuthenticatorName</w:t>
            </w:r>
          </w:p>
        </w:tc>
      </w:tr>
      <w:tr w:rsidR="00825A53" w:rsidRPr="00C469F0" w14:paraId="69036083" w14:textId="77777777" w:rsidTr="00E4288C">
        <w:trPr>
          <w:trHeight w:val="397"/>
        </w:trPr>
        <w:tc>
          <w:tcPr>
            <w:tcW w:w="1809" w:type="dxa"/>
            <w:vAlign w:val="center"/>
          </w:tcPr>
          <w:p w14:paraId="1168DDCB" w14:textId="77777777" w:rsidR="00825A53" w:rsidRPr="00C469F0" w:rsidRDefault="00825A53" w:rsidP="00E4288C">
            <w:pPr>
              <w:rPr>
                <w:szCs w:val="20"/>
              </w:rPr>
            </w:pPr>
            <w:r>
              <w:rPr>
                <w:szCs w:val="20"/>
              </w:rPr>
              <w:t>diagnosisHeader</w:t>
            </w:r>
            <w:r w:rsidRPr="00C469F0">
              <w:rPr>
                <w:szCs w:val="20"/>
              </w:rPr>
              <w:t>.approvedForPatient</w:t>
            </w:r>
          </w:p>
        </w:tc>
        <w:tc>
          <w:tcPr>
            <w:tcW w:w="2977" w:type="dxa"/>
            <w:vAlign w:val="center"/>
          </w:tcPr>
          <w:p w14:paraId="7F118105"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D8F99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/approvedForPatient</w:t>
            </w:r>
          </w:p>
        </w:tc>
      </w:tr>
      <w:tr w:rsidR="00825A53" w:rsidRPr="00C469F0" w14:paraId="7546D04E" w14:textId="77777777" w:rsidTr="00E4288C">
        <w:trPr>
          <w:trHeight w:val="397"/>
        </w:trPr>
        <w:tc>
          <w:tcPr>
            <w:tcW w:w="1809" w:type="dxa"/>
            <w:vAlign w:val="center"/>
          </w:tcPr>
          <w:p w14:paraId="419A5FB3" w14:textId="77777777" w:rsidR="00825A53" w:rsidRDefault="00825A53" w:rsidP="00E4288C">
            <w:pPr>
              <w:rPr>
                <w:szCs w:val="20"/>
              </w:rPr>
            </w:pPr>
            <w:r>
              <w:rPr>
                <w:szCs w:val="20"/>
              </w:rPr>
              <w:t>diagnosisHeader</w:t>
            </w:r>
            <w:r w:rsidRPr="00C469F0">
              <w:rPr>
                <w:szCs w:val="20"/>
              </w:rPr>
              <w:t>.careContactId</w:t>
            </w:r>
          </w:p>
        </w:tc>
        <w:tc>
          <w:tcPr>
            <w:tcW w:w="2977" w:type="dxa"/>
            <w:vAlign w:val="center"/>
          </w:tcPr>
          <w:p w14:paraId="5A563543"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3846200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/careContactId</w:t>
            </w:r>
          </w:p>
        </w:tc>
      </w:tr>
      <w:tr w:rsidR="00825A53" w:rsidRPr="00C469F0" w14:paraId="694E200B" w14:textId="77777777" w:rsidTr="00E4288C">
        <w:trPr>
          <w:trHeight w:val="397"/>
        </w:trPr>
        <w:tc>
          <w:tcPr>
            <w:tcW w:w="1809" w:type="dxa"/>
            <w:shd w:val="clear" w:color="auto" w:fill="D9D9D9" w:themeFill="background1" w:themeFillShade="D9"/>
            <w:vAlign w:val="center"/>
          </w:tcPr>
          <w:p w14:paraId="38B22989" w14:textId="77777777" w:rsidR="00825A53" w:rsidRDefault="00825A53" w:rsidP="00E4288C">
            <w:pPr>
              <w:rPr>
                <w:szCs w:val="20"/>
              </w:rPr>
            </w:pPr>
            <w:r>
              <w:rPr>
                <w:szCs w:val="20"/>
              </w:rPr>
              <w:t>diagnosisBody</w:t>
            </w:r>
          </w:p>
        </w:tc>
        <w:tc>
          <w:tcPr>
            <w:tcW w:w="2977" w:type="dxa"/>
            <w:shd w:val="clear" w:color="auto" w:fill="D9D9D9" w:themeFill="background1" w:themeFillShade="D9"/>
            <w:vAlign w:val="center"/>
          </w:tcPr>
          <w:p w14:paraId="25F04782"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DF41ECC" w14:textId="77777777" w:rsidR="00825A53" w:rsidRDefault="00825A53" w:rsidP="00E4288C">
            <w:pPr>
              <w:rPr>
                <w:szCs w:val="20"/>
              </w:rPr>
            </w:pPr>
          </w:p>
        </w:tc>
      </w:tr>
      <w:tr w:rsidR="00825A53" w:rsidRPr="00C469F0" w14:paraId="5DB08F34" w14:textId="77777777" w:rsidTr="00E4288C">
        <w:trPr>
          <w:trHeight w:val="397"/>
        </w:trPr>
        <w:tc>
          <w:tcPr>
            <w:tcW w:w="1809" w:type="dxa"/>
            <w:vAlign w:val="center"/>
          </w:tcPr>
          <w:p w14:paraId="75303F14" w14:textId="77777777" w:rsidR="00825A53" w:rsidRDefault="00825A53" w:rsidP="00E4288C">
            <w:pPr>
              <w:rPr>
                <w:szCs w:val="20"/>
              </w:rPr>
            </w:pPr>
            <w:r>
              <w:rPr>
                <w:szCs w:val="20"/>
              </w:rPr>
              <w:t>diagnosisBody.typeOfDiagnosis</w:t>
            </w:r>
          </w:p>
        </w:tc>
        <w:tc>
          <w:tcPr>
            <w:tcW w:w="2977" w:type="dxa"/>
            <w:vAlign w:val="center"/>
          </w:tcPr>
          <w:p w14:paraId="56F0D07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F7B0660" w14:textId="77777777" w:rsidR="00825A53" w:rsidRDefault="00825A53" w:rsidP="00E4288C">
            <w:pPr>
              <w:rPr>
                <w:szCs w:val="20"/>
              </w:rPr>
            </w:pPr>
            <w:r>
              <w:rPr>
                <w:szCs w:val="20"/>
              </w:rPr>
              <w:t>diagnosis</w:t>
            </w:r>
            <w:r w:rsidRPr="00C469F0">
              <w:rPr>
                <w:szCs w:val="20"/>
              </w:rPr>
              <w:t>/</w:t>
            </w:r>
            <w:r>
              <w:rPr>
                <w:szCs w:val="20"/>
              </w:rPr>
              <w:t>diagnosisBody/typeOfDiagnosis</w:t>
            </w:r>
          </w:p>
        </w:tc>
      </w:tr>
      <w:tr w:rsidR="00825A53" w:rsidRPr="00C469F0" w14:paraId="153D6436" w14:textId="77777777" w:rsidTr="00E4288C">
        <w:trPr>
          <w:trHeight w:val="397"/>
        </w:trPr>
        <w:tc>
          <w:tcPr>
            <w:tcW w:w="1809" w:type="dxa"/>
            <w:vAlign w:val="center"/>
          </w:tcPr>
          <w:p w14:paraId="5972A152" w14:textId="77777777" w:rsidR="00825A53" w:rsidRDefault="00825A53" w:rsidP="00E4288C">
            <w:pPr>
              <w:rPr>
                <w:szCs w:val="20"/>
              </w:rPr>
            </w:pPr>
            <w:r>
              <w:rPr>
                <w:szCs w:val="20"/>
              </w:rPr>
              <w:t>diagnosisBody.chronicDiagnosis</w:t>
            </w:r>
          </w:p>
        </w:tc>
        <w:tc>
          <w:tcPr>
            <w:tcW w:w="2977" w:type="dxa"/>
            <w:vAlign w:val="center"/>
          </w:tcPr>
          <w:p w14:paraId="1DA3A20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8CAFB4" w14:textId="77777777" w:rsidR="00825A53" w:rsidRDefault="00825A53" w:rsidP="00E4288C">
            <w:pPr>
              <w:rPr>
                <w:szCs w:val="20"/>
              </w:rPr>
            </w:pPr>
            <w:r>
              <w:rPr>
                <w:szCs w:val="20"/>
              </w:rPr>
              <w:t>diagnosis</w:t>
            </w:r>
            <w:r w:rsidRPr="00C469F0">
              <w:rPr>
                <w:szCs w:val="20"/>
              </w:rPr>
              <w:t>/</w:t>
            </w:r>
            <w:r>
              <w:rPr>
                <w:szCs w:val="20"/>
              </w:rPr>
              <w:t>diagnosisBody/chronicDiagnosis</w:t>
            </w:r>
          </w:p>
        </w:tc>
      </w:tr>
      <w:tr w:rsidR="00825A53" w:rsidRPr="00C469F0" w14:paraId="65858AA4" w14:textId="77777777" w:rsidTr="00E4288C">
        <w:trPr>
          <w:trHeight w:val="397"/>
        </w:trPr>
        <w:tc>
          <w:tcPr>
            <w:tcW w:w="1809" w:type="dxa"/>
            <w:vAlign w:val="center"/>
          </w:tcPr>
          <w:p w14:paraId="6F3A1A98" w14:textId="77777777" w:rsidR="00825A53" w:rsidRDefault="00825A53" w:rsidP="00E4288C">
            <w:pPr>
              <w:rPr>
                <w:szCs w:val="20"/>
              </w:rPr>
            </w:pPr>
            <w:r>
              <w:rPr>
                <w:szCs w:val="20"/>
              </w:rPr>
              <w:t>diagnosisBody.diagnosisTime</w:t>
            </w:r>
          </w:p>
        </w:tc>
        <w:tc>
          <w:tcPr>
            <w:tcW w:w="2977" w:type="dxa"/>
            <w:vAlign w:val="center"/>
          </w:tcPr>
          <w:p w14:paraId="231B3527" w14:textId="77777777" w:rsidR="00825A53" w:rsidRDefault="00825A53" w:rsidP="00E4288C">
            <w:pPr>
              <w:rPr>
                <w:rFonts w:cs="Arial"/>
                <w:spacing w:val="-1"/>
                <w:szCs w:val="20"/>
              </w:rPr>
            </w:pPr>
            <w:r>
              <w:rPr>
                <w:rFonts w:cs="Arial"/>
                <w:spacing w:val="-1"/>
                <w:szCs w:val="20"/>
              </w:rPr>
              <w:t>Bedömt tillstånd.bedömningstidpunkt</w:t>
            </w:r>
          </w:p>
        </w:tc>
        <w:tc>
          <w:tcPr>
            <w:tcW w:w="4111" w:type="dxa"/>
            <w:vAlign w:val="center"/>
          </w:tcPr>
          <w:p w14:paraId="65D2DD6D" w14:textId="77777777" w:rsidR="00825A53" w:rsidRDefault="00825A53" w:rsidP="00E4288C">
            <w:pPr>
              <w:rPr>
                <w:szCs w:val="20"/>
              </w:rPr>
            </w:pPr>
            <w:r>
              <w:rPr>
                <w:szCs w:val="20"/>
              </w:rPr>
              <w:t>diagnosis</w:t>
            </w:r>
            <w:r w:rsidRPr="00C469F0">
              <w:rPr>
                <w:szCs w:val="20"/>
              </w:rPr>
              <w:t>/</w:t>
            </w:r>
            <w:r>
              <w:rPr>
                <w:szCs w:val="20"/>
              </w:rPr>
              <w:t>diagnosisBody/diagnosisTime</w:t>
            </w:r>
          </w:p>
        </w:tc>
      </w:tr>
      <w:tr w:rsidR="00825A53" w:rsidRPr="00C469F0" w14:paraId="466D20CD" w14:textId="77777777" w:rsidTr="00E4288C">
        <w:trPr>
          <w:trHeight w:val="397"/>
        </w:trPr>
        <w:tc>
          <w:tcPr>
            <w:tcW w:w="1809" w:type="dxa"/>
            <w:vAlign w:val="center"/>
          </w:tcPr>
          <w:p w14:paraId="4F24B2EF" w14:textId="77777777" w:rsidR="00825A53" w:rsidRDefault="00825A53" w:rsidP="00E4288C">
            <w:pPr>
              <w:rPr>
                <w:szCs w:val="20"/>
              </w:rPr>
            </w:pPr>
            <w:r>
              <w:rPr>
                <w:szCs w:val="20"/>
              </w:rPr>
              <w:t>diagnosisBody.diagnosisCode</w:t>
            </w:r>
          </w:p>
        </w:tc>
        <w:tc>
          <w:tcPr>
            <w:tcW w:w="2977" w:type="dxa"/>
            <w:vAlign w:val="center"/>
          </w:tcPr>
          <w:p w14:paraId="4DF1503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DA0370F" w14:textId="77777777" w:rsidR="00825A53" w:rsidRDefault="00825A53" w:rsidP="00E4288C">
            <w:pPr>
              <w:rPr>
                <w:szCs w:val="20"/>
              </w:rPr>
            </w:pPr>
            <w:r>
              <w:rPr>
                <w:szCs w:val="20"/>
              </w:rPr>
              <w:t>diagnosis</w:t>
            </w:r>
            <w:r w:rsidRPr="00C469F0">
              <w:rPr>
                <w:szCs w:val="20"/>
              </w:rPr>
              <w:t>/</w:t>
            </w:r>
            <w:r>
              <w:rPr>
                <w:szCs w:val="20"/>
              </w:rPr>
              <w:t>diagnosisBody/diagnosisCode</w:t>
            </w:r>
          </w:p>
        </w:tc>
      </w:tr>
      <w:tr w:rsidR="00825A53" w:rsidRPr="00C469F0" w14:paraId="73B823BB" w14:textId="77777777" w:rsidTr="00E4288C">
        <w:trPr>
          <w:trHeight w:val="397"/>
        </w:trPr>
        <w:tc>
          <w:tcPr>
            <w:tcW w:w="1809" w:type="dxa"/>
            <w:vAlign w:val="center"/>
          </w:tcPr>
          <w:p w14:paraId="639036F5" w14:textId="77777777" w:rsidR="00825A53" w:rsidRDefault="00825A53" w:rsidP="00E4288C">
            <w:pPr>
              <w:rPr>
                <w:szCs w:val="20"/>
              </w:rPr>
            </w:pPr>
            <w:r>
              <w:rPr>
                <w:szCs w:val="20"/>
              </w:rPr>
              <w:t>relatedDiagnosis.documentId</w:t>
            </w:r>
          </w:p>
        </w:tc>
        <w:tc>
          <w:tcPr>
            <w:tcW w:w="2977" w:type="dxa"/>
            <w:vAlign w:val="center"/>
          </w:tcPr>
          <w:p w14:paraId="2E9930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EEC2E8" w14:textId="77777777" w:rsidR="00825A53" w:rsidRDefault="00825A53" w:rsidP="00E4288C">
            <w:pPr>
              <w:rPr>
                <w:szCs w:val="20"/>
              </w:rPr>
            </w:pPr>
            <w:r>
              <w:rPr>
                <w:szCs w:val="20"/>
              </w:rPr>
              <w:t>diagnosis</w:t>
            </w:r>
            <w:r w:rsidRPr="00C469F0">
              <w:rPr>
                <w:szCs w:val="20"/>
              </w:rPr>
              <w:t>/</w:t>
            </w:r>
            <w:r>
              <w:rPr>
                <w:szCs w:val="20"/>
              </w:rP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15" w:name="_Toc382487420"/>
      <w:r>
        <w:br w:type="page"/>
      </w:r>
    </w:p>
    <w:p w14:paraId="79F17D57" w14:textId="5BC935D1" w:rsidR="00825A53" w:rsidRDefault="00825A53" w:rsidP="00825A53">
      <w:pPr>
        <w:pStyle w:val="Heading2"/>
      </w:pPr>
      <w:bookmarkStart w:id="116" w:name="_Toc272474455"/>
      <w:r>
        <w:lastRenderedPageBreak/>
        <w:t>MIM Uppmärksamhetsinformation</w:t>
      </w:r>
      <w:bookmarkEnd w:id="115"/>
      <w:bookmarkEnd w:id="116"/>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val="en-US"/>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2FFE65F" w14:textId="77777777" w:rsidTr="00E4288C">
        <w:trPr>
          <w:trHeight w:val="397"/>
        </w:trPr>
        <w:tc>
          <w:tcPr>
            <w:tcW w:w="1809" w:type="dxa"/>
            <w:shd w:val="clear" w:color="auto" w:fill="D9D9D9" w:themeFill="background1" w:themeFillShade="D9"/>
            <w:vAlign w:val="center"/>
          </w:tcPr>
          <w:p w14:paraId="4989018F"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280DB340"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30A27219" w14:textId="77777777" w:rsidR="00825A53" w:rsidRPr="00C469F0" w:rsidRDefault="00825A53" w:rsidP="00E4288C">
            <w:pPr>
              <w:rPr>
                <w:b/>
                <w:szCs w:val="20"/>
              </w:rPr>
            </w:pPr>
            <w:r w:rsidRPr="00C469F0">
              <w:rPr>
                <w:b/>
                <w:szCs w:val="20"/>
              </w:rPr>
              <w:t>Mappning mot XSD schema</w:t>
            </w:r>
          </w:p>
        </w:tc>
      </w:tr>
      <w:tr w:rsidR="00825A53" w:rsidRPr="00C469F0" w14:paraId="094DB9E1" w14:textId="77777777" w:rsidTr="00E4288C">
        <w:trPr>
          <w:trHeight w:val="397"/>
        </w:trPr>
        <w:tc>
          <w:tcPr>
            <w:tcW w:w="1809" w:type="dxa"/>
            <w:vAlign w:val="center"/>
          </w:tcPr>
          <w:p w14:paraId="0E35BAAF" w14:textId="77777777" w:rsidR="00825A53" w:rsidRDefault="00825A53" w:rsidP="00E4288C">
            <w:pPr>
              <w:rPr>
                <w:szCs w:val="20"/>
              </w:rPr>
            </w:pPr>
            <w:r>
              <w:rPr>
                <w:szCs w:val="20"/>
              </w:rPr>
              <w:t>alertInformation</w:t>
            </w:r>
          </w:p>
        </w:tc>
        <w:tc>
          <w:tcPr>
            <w:tcW w:w="2977" w:type="dxa"/>
            <w:vAlign w:val="center"/>
          </w:tcPr>
          <w:p w14:paraId="3E477BD4" w14:textId="77777777" w:rsidR="00825A53" w:rsidRDefault="00825A53" w:rsidP="00E4288C">
            <w:pPr>
              <w:rPr>
                <w:rFonts w:cs="Arial"/>
                <w:spacing w:val="-1"/>
                <w:szCs w:val="20"/>
              </w:rPr>
            </w:pPr>
            <w:r>
              <w:rPr>
                <w:rFonts w:cs="Arial"/>
                <w:spacing w:val="-1"/>
                <w:szCs w:val="20"/>
              </w:rPr>
              <w:t>Hälsorelaterad risk</w:t>
            </w:r>
          </w:p>
          <w:p w14:paraId="57664CF4" w14:textId="77777777" w:rsidR="00825A53" w:rsidRDefault="00825A53" w:rsidP="00E4288C">
            <w:pPr>
              <w:rPr>
                <w:rFonts w:cs="Arial"/>
                <w:i/>
                <w:spacing w:val="-1"/>
                <w:szCs w:val="20"/>
              </w:rPr>
            </w:pPr>
            <w:r w:rsidRPr="00311146">
              <w:rPr>
                <w:rFonts w:cs="Arial"/>
                <w:i/>
                <w:spacing w:val="-1"/>
                <w:szCs w:val="20"/>
              </w:rPr>
              <w:t>eller</w:t>
            </w:r>
          </w:p>
          <w:p w14:paraId="0AA31DC9" w14:textId="77777777" w:rsidR="00825A53" w:rsidRPr="00FB6EB6" w:rsidRDefault="00825A53" w:rsidP="00E4288C">
            <w:pPr>
              <w:rPr>
                <w:rFonts w:cs="Arial"/>
                <w:spacing w:val="-1"/>
                <w:szCs w:val="20"/>
              </w:rPr>
            </w:pPr>
            <w:r>
              <w:rPr>
                <w:rFonts w:cs="Arial"/>
                <w:spacing w:val="-1"/>
                <w:szCs w:val="20"/>
              </w:rPr>
              <w:t xml:space="preserve">Potentiellt </w:t>
            </w:r>
            <w:r>
              <w:rPr>
                <w:rFonts w:cs="Arial"/>
                <w:spacing w:val="-1"/>
                <w:szCs w:val="20"/>
              </w:rPr>
              <w:lastRenderedPageBreak/>
              <w:t>tillstånd.Risktillstånd</w:t>
            </w:r>
          </w:p>
          <w:p w14:paraId="2EBA6623" w14:textId="77777777" w:rsidR="00825A53" w:rsidRPr="00311146" w:rsidRDefault="00825A53" w:rsidP="00E4288C">
            <w:pPr>
              <w:rPr>
                <w:rFonts w:cs="Arial"/>
                <w:i/>
                <w:spacing w:val="-1"/>
                <w:szCs w:val="20"/>
              </w:rPr>
            </w:pPr>
            <w:r>
              <w:rPr>
                <w:rFonts w:cs="Arial"/>
                <w:i/>
                <w:spacing w:val="-1"/>
                <w:szCs w:val="20"/>
              </w:rPr>
              <w:t>eller</w:t>
            </w:r>
          </w:p>
          <w:p w14:paraId="3FED1672" w14:textId="77777777" w:rsidR="00825A53" w:rsidRPr="005E1A7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582E311" w14:textId="77777777" w:rsidR="00825A53" w:rsidRPr="00C469F0" w:rsidRDefault="00825A53" w:rsidP="00E4288C">
            <w:pPr>
              <w:rPr>
                <w:szCs w:val="20"/>
              </w:rPr>
            </w:pPr>
          </w:p>
        </w:tc>
      </w:tr>
      <w:tr w:rsidR="00825A53" w:rsidRPr="00C469F0" w14:paraId="5E10D532" w14:textId="77777777" w:rsidTr="00E4288C">
        <w:trPr>
          <w:trHeight w:val="397"/>
        </w:trPr>
        <w:tc>
          <w:tcPr>
            <w:tcW w:w="1809" w:type="dxa"/>
            <w:vAlign w:val="center"/>
          </w:tcPr>
          <w:p w14:paraId="05E090C8" w14:textId="77777777" w:rsidR="00825A53" w:rsidRPr="00C469F0" w:rsidRDefault="00825A53" w:rsidP="00E4288C">
            <w:pPr>
              <w:rPr>
                <w:szCs w:val="20"/>
              </w:rPr>
            </w:pPr>
            <w:r>
              <w:rPr>
                <w:szCs w:val="20"/>
              </w:rPr>
              <w:lastRenderedPageBreak/>
              <w:t>alertInformation</w:t>
            </w:r>
            <w:r w:rsidRPr="00E34474">
              <w:rPr>
                <w:szCs w:val="20"/>
              </w:rPr>
              <w:t>Header.documentId</w:t>
            </w:r>
          </w:p>
        </w:tc>
        <w:tc>
          <w:tcPr>
            <w:tcW w:w="2977" w:type="dxa"/>
            <w:vAlign w:val="center"/>
          </w:tcPr>
          <w:p w14:paraId="131F0A4C" w14:textId="77777777" w:rsidR="00825A53" w:rsidRPr="00A41322" w:rsidRDefault="00825A53" w:rsidP="00E4288C">
            <w:pPr>
              <w:rPr>
                <w:rFonts w:cs="Arial"/>
                <w:szCs w:val="20"/>
              </w:rPr>
            </w:pPr>
            <w:r w:rsidRPr="00A41322">
              <w:rPr>
                <w:rFonts w:cs="Arial"/>
                <w:szCs w:val="20"/>
              </w:rPr>
              <w:t>Hälsorelaterad risk.hälsorelaterad risk_id</w:t>
            </w:r>
          </w:p>
          <w:p w14:paraId="28DABD95" w14:textId="77777777" w:rsidR="00825A53" w:rsidRPr="00A41322" w:rsidRDefault="00825A53" w:rsidP="00E4288C">
            <w:pPr>
              <w:rPr>
                <w:rFonts w:cs="Arial"/>
                <w:i/>
                <w:szCs w:val="20"/>
              </w:rPr>
            </w:pPr>
            <w:r w:rsidRPr="00A41322">
              <w:rPr>
                <w:rFonts w:cs="Arial"/>
                <w:i/>
                <w:szCs w:val="20"/>
              </w:rPr>
              <w:t>eller</w:t>
            </w:r>
          </w:p>
          <w:p w14:paraId="6AA7CA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FEE96" w14:textId="77777777" w:rsidR="00825A53" w:rsidRPr="00C469F0" w:rsidRDefault="00825A53" w:rsidP="00E4288C">
            <w:pPr>
              <w:rPr>
                <w:szCs w:val="20"/>
              </w:rPr>
            </w:pPr>
            <w:r>
              <w:rPr>
                <w:szCs w:val="20"/>
              </w:rPr>
              <w:t>alertInformation</w:t>
            </w:r>
            <w:r w:rsidRPr="00E34474">
              <w:rPr>
                <w:szCs w:val="20"/>
              </w:rPr>
              <w:t>/</w:t>
            </w:r>
            <w:r>
              <w:rPr>
                <w:szCs w:val="20"/>
              </w:rPr>
              <w:t>alertInformation</w:t>
            </w:r>
            <w:r w:rsidRPr="00E34474">
              <w:rPr>
                <w:szCs w:val="20"/>
              </w:rPr>
              <w:t>Header/documentId</w:t>
            </w:r>
          </w:p>
        </w:tc>
      </w:tr>
      <w:tr w:rsidR="00825A53" w:rsidRPr="00C469F0" w14:paraId="5BABAD98" w14:textId="77777777" w:rsidTr="00E4288C">
        <w:trPr>
          <w:trHeight w:val="397"/>
        </w:trPr>
        <w:tc>
          <w:tcPr>
            <w:tcW w:w="1809" w:type="dxa"/>
            <w:vAlign w:val="center"/>
          </w:tcPr>
          <w:p w14:paraId="46CFBDCC" w14:textId="77777777" w:rsidR="00825A53" w:rsidRPr="00E34474" w:rsidRDefault="00825A53" w:rsidP="00E4288C">
            <w:pPr>
              <w:rPr>
                <w:szCs w:val="20"/>
              </w:rPr>
            </w:pPr>
            <w:r>
              <w:rPr>
                <w:szCs w:val="20"/>
              </w:rPr>
              <w:t>alertInformationHeader</w:t>
            </w:r>
            <w:r w:rsidRPr="00C469F0">
              <w:rPr>
                <w:szCs w:val="20"/>
              </w:rPr>
              <w:t>.sourceSystemHSAId</w:t>
            </w:r>
          </w:p>
        </w:tc>
        <w:tc>
          <w:tcPr>
            <w:tcW w:w="2977" w:type="dxa"/>
            <w:vAlign w:val="center"/>
          </w:tcPr>
          <w:p w14:paraId="2AB124C3"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68DC04A9" w14:textId="77777777" w:rsidR="00825A53" w:rsidRPr="00E34474" w:rsidRDefault="00825A53" w:rsidP="00E4288C">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825A53" w:rsidRPr="00C469F0" w14:paraId="307CE491" w14:textId="77777777" w:rsidTr="00E4288C">
        <w:trPr>
          <w:trHeight w:val="397"/>
        </w:trPr>
        <w:tc>
          <w:tcPr>
            <w:tcW w:w="1809" w:type="dxa"/>
            <w:vAlign w:val="center"/>
          </w:tcPr>
          <w:p w14:paraId="642F9721" w14:textId="77777777" w:rsidR="00825A53" w:rsidRDefault="00825A53" w:rsidP="00E4288C">
            <w:pPr>
              <w:rPr>
                <w:szCs w:val="20"/>
              </w:rPr>
            </w:pPr>
            <w:r>
              <w:rPr>
                <w:szCs w:val="20"/>
              </w:rPr>
              <w:t>alertInformationHeader</w:t>
            </w:r>
            <w:r w:rsidRPr="00C469F0">
              <w:rPr>
                <w:szCs w:val="20"/>
              </w:rPr>
              <w:t>.patientId</w:t>
            </w:r>
          </w:p>
        </w:tc>
        <w:tc>
          <w:tcPr>
            <w:tcW w:w="2977" w:type="dxa"/>
            <w:vAlign w:val="center"/>
          </w:tcPr>
          <w:p w14:paraId="10C5B0F2"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0B21F33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/patientId</w:t>
            </w:r>
          </w:p>
        </w:tc>
      </w:tr>
      <w:tr w:rsidR="00825A53" w:rsidRPr="00C469F0" w14:paraId="6AC1E7DF" w14:textId="77777777" w:rsidTr="00E4288C">
        <w:trPr>
          <w:trHeight w:val="397"/>
        </w:trPr>
        <w:tc>
          <w:tcPr>
            <w:tcW w:w="1809" w:type="dxa"/>
            <w:vAlign w:val="center"/>
          </w:tcPr>
          <w:p w14:paraId="4259691D" w14:textId="77777777" w:rsidR="00825A53" w:rsidRDefault="00825A53" w:rsidP="00E4288C">
            <w:pPr>
              <w:rPr>
                <w:szCs w:val="20"/>
              </w:rPr>
            </w:pPr>
            <w:r>
              <w:rPr>
                <w:szCs w:val="20"/>
              </w:rPr>
              <w:t>alertInformationHeader.accountableHealthcareProfessional</w:t>
            </w:r>
          </w:p>
        </w:tc>
        <w:tc>
          <w:tcPr>
            <w:tcW w:w="2977" w:type="dxa"/>
            <w:vAlign w:val="center"/>
          </w:tcPr>
          <w:p w14:paraId="7B226096"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70E05FA3"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825A53" w:rsidRPr="00C469F0" w14:paraId="2AF10B31" w14:textId="77777777" w:rsidTr="00E4288C">
        <w:trPr>
          <w:trHeight w:val="397"/>
        </w:trPr>
        <w:tc>
          <w:tcPr>
            <w:tcW w:w="1809" w:type="dxa"/>
            <w:vAlign w:val="center"/>
          </w:tcPr>
          <w:p w14:paraId="2BE9595D"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32160839"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1246387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30C197B0" w14:textId="77777777" w:rsidTr="00E4288C">
        <w:trPr>
          <w:trHeight w:val="397"/>
        </w:trPr>
        <w:tc>
          <w:tcPr>
            <w:tcW w:w="1809" w:type="dxa"/>
            <w:vAlign w:val="center"/>
          </w:tcPr>
          <w:p w14:paraId="7C472818"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50DA23FE"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BA3AA1A" w14:textId="77777777" w:rsidR="00825A53" w:rsidRDefault="00825A53" w:rsidP="00E4288C">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825A53" w:rsidRPr="00C469F0" w14:paraId="2CCEC5A0" w14:textId="77777777" w:rsidTr="00E4288C">
        <w:trPr>
          <w:trHeight w:val="397"/>
        </w:trPr>
        <w:tc>
          <w:tcPr>
            <w:tcW w:w="1809" w:type="dxa"/>
            <w:vAlign w:val="center"/>
          </w:tcPr>
          <w:p w14:paraId="0DE51887"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28EAA180"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C4276A7"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825A53" w:rsidRPr="00C469F0" w14:paraId="1AB410E3" w14:textId="77777777" w:rsidTr="00E4288C">
        <w:trPr>
          <w:trHeight w:val="397"/>
        </w:trPr>
        <w:tc>
          <w:tcPr>
            <w:tcW w:w="1809" w:type="dxa"/>
            <w:vAlign w:val="center"/>
          </w:tcPr>
          <w:p w14:paraId="1380669E"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3FED668F"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1184476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825A53" w:rsidRPr="001B7E54" w14:paraId="10798AFB" w14:textId="77777777" w:rsidTr="00E4288C">
        <w:trPr>
          <w:trHeight w:val="397"/>
        </w:trPr>
        <w:tc>
          <w:tcPr>
            <w:tcW w:w="1809" w:type="dxa"/>
            <w:vAlign w:val="center"/>
          </w:tcPr>
          <w:p w14:paraId="08F89F79"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450A919D"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18117C4" w14:textId="77777777" w:rsidR="00825A53" w:rsidRPr="00F41A15"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6B00CD07" w14:textId="77777777" w:rsidTr="00E4288C">
        <w:trPr>
          <w:trHeight w:val="397"/>
        </w:trPr>
        <w:tc>
          <w:tcPr>
            <w:tcW w:w="1809" w:type="dxa"/>
            <w:vAlign w:val="center"/>
          </w:tcPr>
          <w:p w14:paraId="21D56B5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1382DBBE"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E34CF48"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169AF3B3" w14:textId="77777777" w:rsidTr="00E4288C">
        <w:trPr>
          <w:trHeight w:val="397"/>
        </w:trPr>
        <w:tc>
          <w:tcPr>
            <w:tcW w:w="1809" w:type="dxa"/>
            <w:vAlign w:val="center"/>
          </w:tcPr>
          <w:p w14:paraId="18C67783" w14:textId="77777777" w:rsidR="00825A53" w:rsidRDefault="00825A53" w:rsidP="00E4288C">
            <w:pPr>
              <w:rPr>
                <w:szCs w:val="20"/>
              </w:rPr>
            </w:pPr>
            <w:r>
              <w:rPr>
                <w:szCs w:val="20"/>
              </w:rPr>
              <w:lastRenderedPageBreak/>
              <w:t>healthcareProfessionalOrgUnit</w:t>
            </w:r>
            <w:r w:rsidRPr="00C469F0">
              <w:rPr>
                <w:szCs w:val="20"/>
              </w:rPr>
              <w:t>.orgUnitTelecom</w:t>
            </w:r>
          </w:p>
        </w:tc>
        <w:tc>
          <w:tcPr>
            <w:tcW w:w="2977" w:type="dxa"/>
            <w:vAlign w:val="center"/>
          </w:tcPr>
          <w:p w14:paraId="10E39AB5"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06B2DB7D"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61717FD6" w14:textId="77777777" w:rsidTr="00E4288C">
        <w:trPr>
          <w:trHeight w:val="397"/>
        </w:trPr>
        <w:tc>
          <w:tcPr>
            <w:tcW w:w="1809" w:type="dxa"/>
            <w:vAlign w:val="center"/>
          </w:tcPr>
          <w:p w14:paraId="5183D0B9"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48EB39F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031BED76"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649CA334" w14:textId="77777777" w:rsidTr="00E4288C">
        <w:trPr>
          <w:trHeight w:val="397"/>
        </w:trPr>
        <w:tc>
          <w:tcPr>
            <w:tcW w:w="1809" w:type="dxa"/>
            <w:vAlign w:val="center"/>
          </w:tcPr>
          <w:p w14:paraId="5A4228E2"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37274569" w14:textId="77777777" w:rsidR="00825A53" w:rsidRDefault="00825A53" w:rsidP="00E4288C">
            <w:pPr>
              <w:rPr>
                <w:rFonts w:cs="Arial"/>
                <w:spacing w:val="-1"/>
                <w:szCs w:val="20"/>
              </w:rPr>
            </w:pPr>
            <w:r>
              <w:rPr>
                <w:rFonts w:cs="Arial"/>
                <w:spacing w:val="-1"/>
                <w:szCs w:val="20"/>
              </w:rPr>
              <w:t>Adress.adress 1,</w:t>
            </w:r>
          </w:p>
          <w:p w14:paraId="789EA8C7" w14:textId="77777777" w:rsidR="00825A53" w:rsidRDefault="00825A53" w:rsidP="00E4288C">
            <w:pPr>
              <w:rPr>
                <w:rFonts w:cs="Arial"/>
                <w:spacing w:val="-1"/>
                <w:szCs w:val="20"/>
              </w:rPr>
            </w:pPr>
            <w:r>
              <w:rPr>
                <w:rFonts w:cs="Arial"/>
                <w:spacing w:val="-1"/>
                <w:szCs w:val="20"/>
              </w:rPr>
              <w:t>Adress.postnummer &amp;</w:t>
            </w:r>
          </w:p>
          <w:p w14:paraId="79BDE01D" w14:textId="77777777" w:rsidR="00825A53" w:rsidRDefault="00825A53" w:rsidP="00E4288C">
            <w:pPr>
              <w:rPr>
                <w:rFonts w:cs="Arial"/>
                <w:szCs w:val="20"/>
              </w:rPr>
            </w:pPr>
            <w:r>
              <w:rPr>
                <w:rFonts w:cs="Arial"/>
                <w:spacing w:val="-1"/>
                <w:szCs w:val="20"/>
              </w:rPr>
              <w:t>Adress.postort</w:t>
            </w:r>
          </w:p>
        </w:tc>
        <w:tc>
          <w:tcPr>
            <w:tcW w:w="4111" w:type="dxa"/>
            <w:vAlign w:val="center"/>
          </w:tcPr>
          <w:p w14:paraId="044BA243"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2F61376A" w14:textId="77777777" w:rsidTr="00E4288C">
        <w:trPr>
          <w:trHeight w:val="397"/>
        </w:trPr>
        <w:tc>
          <w:tcPr>
            <w:tcW w:w="1809" w:type="dxa"/>
            <w:vAlign w:val="center"/>
          </w:tcPr>
          <w:p w14:paraId="682DEAF0"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449AEC5A"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66A1982"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62700822" w14:textId="77777777" w:rsidTr="00E4288C">
        <w:trPr>
          <w:trHeight w:val="397"/>
        </w:trPr>
        <w:tc>
          <w:tcPr>
            <w:tcW w:w="1809" w:type="dxa"/>
            <w:vAlign w:val="center"/>
          </w:tcPr>
          <w:p w14:paraId="3F97B746" w14:textId="77777777" w:rsidR="00825A53"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3A5EC322" w14:textId="77777777" w:rsidR="00825A53" w:rsidRPr="00C11300" w:rsidRDefault="00825A53" w:rsidP="00E4288C">
            <w:pPr>
              <w:rPr>
                <w:rFonts w:cs="Arial"/>
                <w:i/>
                <w:color w:val="FF0000"/>
                <w:szCs w:val="20"/>
              </w:rPr>
            </w:pPr>
            <w:r>
              <w:rPr>
                <w:rFonts w:cs="Arial"/>
                <w:spacing w:val="-1"/>
                <w:szCs w:val="20"/>
              </w:rPr>
              <w:t>Informationsresurs.vårdenhet id</w:t>
            </w:r>
          </w:p>
        </w:tc>
        <w:tc>
          <w:tcPr>
            <w:tcW w:w="4111" w:type="dxa"/>
            <w:vAlign w:val="center"/>
          </w:tcPr>
          <w:p w14:paraId="6070CCDC"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825A53" w:rsidRPr="00C469F0" w14:paraId="0569E1A8" w14:textId="77777777" w:rsidTr="00E4288C">
        <w:trPr>
          <w:trHeight w:val="397"/>
        </w:trPr>
        <w:tc>
          <w:tcPr>
            <w:tcW w:w="1809" w:type="dxa"/>
            <w:vAlign w:val="center"/>
          </w:tcPr>
          <w:p w14:paraId="7EF4F5FC" w14:textId="77777777" w:rsidR="00825A53"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168DCB7F"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58C47FD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825A53" w:rsidRPr="00C469F0" w14:paraId="54F90FCD" w14:textId="77777777" w:rsidTr="00E4288C">
        <w:trPr>
          <w:trHeight w:val="397"/>
        </w:trPr>
        <w:tc>
          <w:tcPr>
            <w:tcW w:w="1809" w:type="dxa"/>
            <w:vAlign w:val="center"/>
          </w:tcPr>
          <w:p w14:paraId="4A02AF7D"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641336D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02C77B4" w14:textId="77777777" w:rsidR="00825A53" w:rsidRDefault="00825A53" w:rsidP="00E4288C">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825A53" w:rsidRPr="00C469F0" w14:paraId="2C7A145C" w14:textId="77777777" w:rsidTr="00E4288C">
        <w:trPr>
          <w:trHeight w:val="397"/>
        </w:trPr>
        <w:tc>
          <w:tcPr>
            <w:tcW w:w="1809" w:type="dxa"/>
            <w:vAlign w:val="center"/>
          </w:tcPr>
          <w:p w14:paraId="71E01C63"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3DADF7E7"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60C2F29"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825A53" w:rsidRPr="00C469F0" w14:paraId="2A9CDF19" w14:textId="77777777" w:rsidTr="00E4288C">
        <w:trPr>
          <w:trHeight w:val="397"/>
        </w:trPr>
        <w:tc>
          <w:tcPr>
            <w:tcW w:w="1809" w:type="dxa"/>
            <w:vAlign w:val="center"/>
          </w:tcPr>
          <w:p w14:paraId="626BC671"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BA8BFA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73CD6B5E"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825A53" w:rsidRPr="00C469F0" w14:paraId="2F6E96FD" w14:textId="77777777" w:rsidTr="00E4288C">
        <w:trPr>
          <w:trHeight w:val="397"/>
        </w:trPr>
        <w:tc>
          <w:tcPr>
            <w:tcW w:w="1809" w:type="dxa"/>
            <w:vAlign w:val="center"/>
          </w:tcPr>
          <w:p w14:paraId="5F2795ED" w14:textId="77777777" w:rsidR="00825A53" w:rsidRPr="00C469F0" w:rsidRDefault="00825A53" w:rsidP="00E4288C">
            <w:pPr>
              <w:rPr>
                <w:szCs w:val="20"/>
              </w:rPr>
            </w:pPr>
            <w:r>
              <w:rPr>
                <w:szCs w:val="20"/>
              </w:rPr>
              <w:t>alertInformationHeader</w:t>
            </w:r>
            <w:r w:rsidRPr="00C469F0">
              <w:rPr>
                <w:szCs w:val="20"/>
              </w:rPr>
              <w:t>.approvedForPatient</w:t>
            </w:r>
          </w:p>
        </w:tc>
        <w:tc>
          <w:tcPr>
            <w:tcW w:w="2977" w:type="dxa"/>
            <w:vAlign w:val="center"/>
          </w:tcPr>
          <w:p w14:paraId="0CAF88C1"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1E1DE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825A53" w:rsidRPr="00C469F0" w14:paraId="2E67C1EB" w14:textId="77777777" w:rsidTr="00E4288C">
        <w:trPr>
          <w:trHeight w:val="397"/>
        </w:trPr>
        <w:tc>
          <w:tcPr>
            <w:tcW w:w="1809" w:type="dxa"/>
            <w:vAlign w:val="center"/>
          </w:tcPr>
          <w:p w14:paraId="40A340DA" w14:textId="77777777" w:rsidR="00825A53" w:rsidRDefault="00825A53" w:rsidP="00E4288C">
            <w:pPr>
              <w:rPr>
                <w:szCs w:val="20"/>
              </w:rPr>
            </w:pPr>
            <w:r>
              <w:rPr>
                <w:szCs w:val="20"/>
              </w:rPr>
              <w:t>alertInformationHeader</w:t>
            </w:r>
            <w:r w:rsidRPr="00C469F0">
              <w:rPr>
                <w:szCs w:val="20"/>
              </w:rPr>
              <w:t>.careContactId</w:t>
            </w:r>
          </w:p>
        </w:tc>
        <w:tc>
          <w:tcPr>
            <w:tcW w:w="2977" w:type="dxa"/>
            <w:vAlign w:val="center"/>
          </w:tcPr>
          <w:p w14:paraId="51FBB5F9"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4080F5F0"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/careContactId</w:t>
            </w:r>
          </w:p>
        </w:tc>
      </w:tr>
      <w:tr w:rsidR="00825A53" w:rsidRPr="00C469F0" w14:paraId="23E2B715" w14:textId="77777777" w:rsidTr="00E4288C">
        <w:trPr>
          <w:trHeight w:val="397"/>
        </w:trPr>
        <w:tc>
          <w:tcPr>
            <w:tcW w:w="1809" w:type="dxa"/>
            <w:shd w:val="clear" w:color="auto" w:fill="D9D9D9" w:themeFill="background1" w:themeFillShade="D9"/>
            <w:vAlign w:val="center"/>
          </w:tcPr>
          <w:p w14:paraId="5D872405" w14:textId="77777777" w:rsidR="00825A53" w:rsidRDefault="00825A53" w:rsidP="00E4288C">
            <w:pPr>
              <w:rPr>
                <w:szCs w:val="20"/>
              </w:rPr>
            </w:pPr>
            <w:r>
              <w:rPr>
                <w:szCs w:val="20"/>
              </w:rPr>
              <w:t>alertInformationBody</w:t>
            </w:r>
          </w:p>
        </w:tc>
        <w:tc>
          <w:tcPr>
            <w:tcW w:w="2977" w:type="dxa"/>
            <w:shd w:val="clear" w:color="auto" w:fill="D9D9D9" w:themeFill="background1" w:themeFillShade="D9"/>
            <w:vAlign w:val="center"/>
          </w:tcPr>
          <w:p w14:paraId="247DB0E1"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4F77225" w14:textId="77777777" w:rsidR="00825A53" w:rsidRDefault="00825A53" w:rsidP="00E4288C">
            <w:pPr>
              <w:rPr>
                <w:szCs w:val="20"/>
              </w:rPr>
            </w:pPr>
          </w:p>
        </w:tc>
      </w:tr>
      <w:tr w:rsidR="00825A53" w:rsidRPr="00C469F0" w14:paraId="1DF5C44C" w14:textId="77777777" w:rsidTr="00E4288C">
        <w:trPr>
          <w:trHeight w:val="397"/>
        </w:trPr>
        <w:tc>
          <w:tcPr>
            <w:tcW w:w="1809" w:type="dxa"/>
            <w:vAlign w:val="center"/>
          </w:tcPr>
          <w:p w14:paraId="4B96589A" w14:textId="77777777" w:rsidR="00825A53" w:rsidRDefault="00825A53" w:rsidP="00E4288C">
            <w:pPr>
              <w:rPr>
                <w:szCs w:val="20"/>
              </w:rPr>
            </w:pPr>
            <w:r>
              <w:rPr>
                <w:szCs w:val="20"/>
              </w:rPr>
              <w:lastRenderedPageBreak/>
              <w:t>alertInformationBody.typeOfAlertInformation</w:t>
            </w:r>
          </w:p>
        </w:tc>
        <w:tc>
          <w:tcPr>
            <w:tcW w:w="2977" w:type="dxa"/>
            <w:vAlign w:val="center"/>
          </w:tcPr>
          <w:p w14:paraId="61D1D9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A9A5683" w14:textId="77777777" w:rsidR="00825A53" w:rsidRDefault="00825A53" w:rsidP="00E4288C">
            <w:pPr>
              <w:rPr>
                <w:szCs w:val="20"/>
              </w:rPr>
            </w:pPr>
            <w:r>
              <w:rPr>
                <w:szCs w:val="20"/>
              </w:rPr>
              <w:t>alertInformation</w:t>
            </w:r>
            <w:r w:rsidRPr="00C469F0">
              <w:rPr>
                <w:szCs w:val="20"/>
              </w:rPr>
              <w:t>/</w:t>
            </w:r>
            <w:r>
              <w:rPr>
                <w:szCs w:val="20"/>
              </w:rPr>
              <w:t>alertInformationBody/typeOfAlertInformation</w:t>
            </w:r>
          </w:p>
        </w:tc>
      </w:tr>
      <w:tr w:rsidR="00825A53" w:rsidRPr="00C469F0" w14:paraId="696BAFBF" w14:textId="77777777" w:rsidTr="00E4288C">
        <w:trPr>
          <w:trHeight w:val="397"/>
        </w:trPr>
        <w:tc>
          <w:tcPr>
            <w:tcW w:w="1809" w:type="dxa"/>
            <w:vAlign w:val="center"/>
          </w:tcPr>
          <w:p w14:paraId="78784FE1" w14:textId="77777777" w:rsidR="00825A53" w:rsidRDefault="00825A53" w:rsidP="00E4288C">
            <w:pPr>
              <w:rPr>
                <w:szCs w:val="20"/>
              </w:rPr>
            </w:pPr>
            <w:r>
              <w:rPr>
                <w:szCs w:val="20"/>
              </w:rPr>
              <w:t>alertInformationBody.ascertainedDate</w:t>
            </w:r>
          </w:p>
        </w:tc>
        <w:tc>
          <w:tcPr>
            <w:tcW w:w="2977" w:type="dxa"/>
            <w:vAlign w:val="center"/>
          </w:tcPr>
          <w:p w14:paraId="3A9D5463" w14:textId="77777777" w:rsidR="00825A53" w:rsidRPr="00CF3C42" w:rsidRDefault="00825A53" w:rsidP="00E4288C">
            <w:pPr>
              <w:rPr>
                <w:rFonts w:cs="Arial"/>
                <w:spacing w:val="-1"/>
                <w:szCs w:val="20"/>
              </w:rPr>
            </w:pPr>
            <w:r w:rsidRPr="00CF3C42">
              <w:rPr>
                <w:rFonts w:cs="Arial"/>
                <w:szCs w:val="20"/>
              </w:rPr>
              <w:t>Observerat uppfattat tillstånd.observerande uppfattande tidpunkt</w:t>
            </w:r>
          </w:p>
        </w:tc>
        <w:tc>
          <w:tcPr>
            <w:tcW w:w="4111" w:type="dxa"/>
            <w:vAlign w:val="center"/>
          </w:tcPr>
          <w:p w14:paraId="40BB384D" w14:textId="77777777" w:rsidR="00825A53" w:rsidRDefault="00825A53" w:rsidP="00E4288C">
            <w:pPr>
              <w:rPr>
                <w:szCs w:val="20"/>
              </w:rPr>
            </w:pPr>
            <w:r>
              <w:rPr>
                <w:szCs w:val="20"/>
              </w:rPr>
              <w:t>alertInformation</w:t>
            </w:r>
            <w:r w:rsidRPr="00C469F0">
              <w:rPr>
                <w:szCs w:val="20"/>
              </w:rPr>
              <w:t>/</w:t>
            </w:r>
            <w:r>
              <w:rPr>
                <w:szCs w:val="20"/>
              </w:rPr>
              <w:t>alertInformationBody/ascertainedDate</w:t>
            </w:r>
          </w:p>
        </w:tc>
      </w:tr>
      <w:tr w:rsidR="00825A53" w:rsidRPr="00C469F0" w14:paraId="40B1E12D" w14:textId="77777777" w:rsidTr="00E4288C">
        <w:trPr>
          <w:trHeight w:val="397"/>
        </w:trPr>
        <w:tc>
          <w:tcPr>
            <w:tcW w:w="1809" w:type="dxa"/>
            <w:vAlign w:val="center"/>
          </w:tcPr>
          <w:p w14:paraId="6342210E" w14:textId="77777777" w:rsidR="00825A53" w:rsidRDefault="00825A53" w:rsidP="00E4288C">
            <w:pPr>
              <w:rPr>
                <w:szCs w:val="20"/>
              </w:rPr>
            </w:pPr>
            <w:r>
              <w:rPr>
                <w:szCs w:val="20"/>
              </w:rPr>
              <w:t>alertInformationBody.verifiedTime</w:t>
            </w:r>
          </w:p>
        </w:tc>
        <w:tc>
          <w:tcPr>
            <w:tcW w:w="2977" w:type="dxa"/>
            <w:vAlign w:val="center"/>
          </w:tcPr>
          <w:p w14:paraId="7AFAFAC9"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973F605" w14:textId="77777777" w:rsidR="00825A53" w:rsidRDefault="00825A53" w:rsidP="00E4288C">
            <w:pPr>
              <w:rPr>
                <w:szCs w:val="20"/>
              </w:rPr>
            </w:pPr>
            <w:r>
              <w:rPr>
                <w:szCs w:val="20"/>
              </w:rPr>
              <w:t>alertInformation</w:t>
            </w:r>
            <w:r w:rsidRPr="00C469F0">
              <w:rPr>
                <w:szCs w:val="20"/>
              </w:rPr>
              <w:t>/</w:t>
            </w:r>
            <w:r>
              <w:rPr>
                <w:szCs w:val="20"/>
              </w:rPr>
              <w:t>alertInformationBody/verifiedTime</w:t>
            </w:r>
          </w:p>
        </w:tc>
      </w:tr>
      <w:tr w:rsidR="00825A53" w:rsidRPr="00C469F0" w14:paraId="50C7CB28" w14:textId="77777777" w:rsidTr="00E4288C">
        <w:trPr>
          <w:trHeight w:val="397"/>
        </w:trPr>
        <w:tc>
          <w:tcPr>
            <w:tcW w:w="1809" w:type="dxa"/>
            <w:vAlign w:val="center"/>
          </w:tcPr>
          <w:p w14:paraId="03186081" w14:textId="77777777" w:rsidR="00825A53" w:rsidRDefault="00825A53" w:rsidP="00E4288C">
            <w:pPr>
              <w:rPr>
                <w:szCs w:val="20"/>
              </w:rPr>
            </w:pPr>
            <w:r>
              <w:rPr>
                <w:szCs w:val="20"/>
              </w:rPr>
              <w:t>alertInformationBody.validityTimePeriod</w:t>
            </w:r>
          </w:p>
        </w:tc>
        <w:tc>
          <w:tcPr>
            <w:tcW w:w="2977" w:type="dxa"/>
            <w:vAlign w:val="center"/>
          </w:tcPr>
          <w:p w14:paraId="593AF094" w14:textId="77777777" w:rsidR="00825A53" w:rsidRPr="00FB6EB6" w:rsidRDefault="00825A53" w:rsidP="00E4288C">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452C550E" w14:textId="77777777" w:rsidR="00825A53" w:rsidRDefault="00825A53" w:rsidP="00E4288C">
            <w:pPr>
              <w:rPr>
                <w:szCs w:val="20"/>
              </w:rPr>
            </w:pPr>
            <w:r>
              <w:rPr>
                <w:szCs w:val="20"/>
              </w:rPr>
              <w:t>alertInformation</w:t>
            </w:r>
            <w:r w:rsidRPr="00C469F0">
              <w:rPr>
                <w:szCs w:val="20"/>
              </w:rPr>
              <w:t>/</w:t>
            </w:r>
            <w:r>
              <w:rPr>
                <w:szCs w:val="20"/>
              </w:rPr>
              <w:t>alertInformationBody/validityTimePeriod</w:t>
            </w:r>
          </w:p>
        </w:tc>
      </w:tr>
      <w:tr w:rsidR="00825A53" w:rsidRPr="00C469F0" w14:paraId="1E5A4004" w14:textId="77777777" w:rsidTr="00E4288C">
        <w:trPr>
          <w:trHeight w:val="397"/>
        </w:trPr>
        <w:tc>
          <w:tcPr>
            <w:tcW w:w="1809" w:type="dxa"/>
            <w:vAlign w:val="center"/>
          </w:tcPr>
          <w:p w14:paraId="1BC9ABE7" w14:textId="77777777" w:rsidR="00825A53" w:rsidRDefault="00825A53" w:rsidP="00E4288C">
            <w:pPr>
              <w:rPr>
                <w:szCs w:val="20"/>
              </w:rPr>
            </w:pPr>
            <w:r>
              <w:rPr>
                <w:szCs w:val="20"/>
              </w:rPr>
              <w:t>alertInformationBody.alertInformationComment</w:t>
            </w:r>
          </w:p>
        </w:tc>
        <w:tc>
          <w:tcPr>
            <w:tcW w:w="2977" w:type="dxa"/>
            <w:vAlign w:val="center"/>
          </w:tcPr>
          <w:p w14:paraId="22D485C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E1BDF81" w14:textId="77777777" w:rsidR="00825A53" w:rsidRDefault="00825A53" w:rsidP="00E4288C">
            <w:pPr>
              <w:rPr>
                <w:szCs w:val="20"/>
              </w:rPr>
            </w:pPr>
            <w:r>
              <w:rPr>
                <w:szCs w:val="20"/>
              </w:rPr>
              <w:t>alertInformation</w:t>
            </w:r>
            <w:r w:rsidRPr="00C469F0">
              <w:rPr>
                <w:szCs w:val="20"/>
              </w:rPr>
              <w:t>/</w:t>
            </w:r>
            <w:r>
              <w:rPr>
                <w:szCs w:val="20"/>
              </w:rPr>
              <w:t>alertInformationBody/alertInformationComment</w:t>
            </w:r>
          </w:p>
        </w:tc>
      </w:tr>
      <w:tr w:rsidR="00825A53" w:rsidRPr="00C469F0" w14:paraId="1476FE22" w14:textId="77777777" w:rsidTr="00E4288C">
        <w:trPr>
          <w:trHeight w:val="397"/>
        </w:trPr>
        <w:tc>
          <w:tcPr>
            <w:tcW w:w="1809" w:type="dxa"/>
            <w:vAlign w:val="center"/>
          </w:tcPr>
          <w:p w14:paraId="07569F5D" w14:textId="77777777" w:rsidR="00825A53" w:rsidRDefault="00825A53" w:rsidP="00E4288C">
            <w:pPr>
              <w:rPr>
                <w:szCs w:val="20"/>
              </w:rPr>
            </w:pPr>
            <w:r>
              <w:rPr>
                <w:szCs w:val="20"/>
              </w:rPr>
              <w:t>alertInformationBody.obsoleteTime</w:t>
            </w:r>
          </w:p>
        </w:tc>
        <w:tc>
          <w:tcPr>
            <w:tcW w:w="2977" w:type="dxa"/>
            <w:vAlign w:val="center"/>
          </w:tcPr>
          <w:p w14:paraId="212C785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0AAD8" w14:textId="77777777" w:rsidR="00825A53" w:rsidRDefault="00825A53" w:rsidP="00E4288C">
            <w:pPr>
              <w:rPr>
                <w:szCs w:val="20"/>
              </w:rPr>
            </w:pPr>
            <w:r>
              <w:rPr>
                <w:szCs w:val="20"/>
              </w:rPr>
              <w:t>alertInformation</w:t>
            </w:r>
            <w:r w:rsidRPr="00C469F0">
              <w:rPr>
                <w:szCs w:val="20"/>
              </w:rPr>
              <w:t>/</w:t>
            </w:r>
            <w:r>
              <w:rPr>
                <w:szCs w:val="20"/>
              </w:rPr>
              <w:t>alertInformationBody/obsoleteTime</w:t>
            </w:r>
          </w:p>
        </w:tc>
      </w:tr>
      <w:tr w:rsidR="00825A53" w:rsidRPr="00C469F0" w14:paraId="5F975A03" w14:textId="77777777" w:rsidTr="00E4288C">
        <w:trPr>
          <w:trHeight w:val="397"/>
        </w:trPr>
        <w:tc>
          <w:tcPr>
            <w:tcW w:w="1809" w:type="dxa"/>
            <w:vAlign w:val="center"/>
          </w:tcPr>
          <w:p w14:paraId="340013C7" w14:textId="77777777" w:rsidR="00825A53" w:rsidRDefault="00825A53" w:rsidP="00E4288C">
            <w:pPr>
              <w:rPr>
                <w:szCs w:val="20"/>
              </w:rPr>
            </w:pPr>
            <w:r>
              <w:rPr>
                <w:szCs w:val="20"/>
              </w:rPr>
              <w:t>alertInformationBody.obsoleteComment</w:t>
            </w:r>
          </w:p>
        </w:tc>
        <w:tc>
          <w:tcPr>
            <w:tcW w:w="2977" w:type="dxa"/>
            <w:vAlign w:val="center"/>
          </w:tcPr>
          <w:p w14:paraId="0203805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5ED17C" w14:textId="77777777" w:rsidR="00825A53" w:rsidRDefault="00825A53" w:rsidP="00E4288C">
            <w:pPr>
              <w:rPr>
                <w:szCs w:val="20"/>
              </w:rPr>
            </w:pPr>
            <w:r>
              <w:rPr>
                <w:szCs w:val="20"/>
              </w:rPr>
              <w:t>alertInformation</w:t>
            </w:r>
            <w:r w:rsidRPr="00C469F0">
              <w:rPr>
                <w:szCs w:val="20"/>
              </w:rPr>
              <w:t>/</w:t>
            </w:r>
            <w:r>
              <w:rPr>
                <w:szCs w:val="20"/>
              </w:rPr>
              <w:t>alertInformationBody/obsoleteComment</w:t>
            </w:r>
          </w:p>
        </w:tc>
      </w:tr>
      <w:tr w:rsidR="00825A53" w:rsidRPr="00C469F0" w14:paraId="158DCE0D" w14:textId="77777777" w:rsidTr="00E4288C">
        <w:trPr>
          <w:trHeight w:val="397"/>
        </w:trPr>
        <w:tc>
          <w:tcPr>
            <w:tcW w:w="1809" w:type="dxa"/>
            <w:vAlign w:val="center"/>
          </w:tcPr>
          <w:p w14:paraId="4C651F5F" w14:textId="77777777" w:rsidR="00825A53" w:rsidRDefault="00825A53" w:rsidP="00E4288C">
            <w:pPr>
              <w:rPr>
                <w:szCs w:val="20"/>
              </w:rPr>
            </w:pPr>
            <w:r>
              <w:rPr>
                <w:szCs w:val="20"/>
              </w:rPr>
              <w:t>Hypersensitivity.typeOfSensitivity</w:t>
            </w:r>
          </w:p>
        </w:tc>
        <w:tc>
          <w:tcPr>
            <w:tcW w:w="2977" w:type="dxa"/>
            <w:vAlign w:val="center"/>
          </w:tcPr>
          <w:p w14:paraId="5E716A2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0018666" w14:textId="77777777" w:rsidR="00825A53" w:rsidRDefault="00825A53" w:rsidP="00E4288C">
            <w:pPr>
              <w:rPr>
                <w:szCs w:val="20"/>
              </w:rPr>
            </w:pPr>
            <w:r>
              <w:rPr>
                <w:szCs w:val="20"/>
              </w:rPr>
              <w:t>alertInformation</w:t>
            </w:r>
            <w:r w:rsidRPr="00C469F0">
              <w:rPr>
                <w:szCs w:val="20"/>
              </w:rPr>
              <w:t>/</w:t>
            </w:r>
            <w:r>
              <w:rPr>
                <w:szCs w:val="20"/>
              </w:rPr>
              <w:t>alertInformationBody/hyperSensitivity/typeOfSensitvity</w:t>
            </w:r>
          </w:p>
        </w:tc>
      </w:tr>
      <w:tr w:rsidR="00825A53" w:rsidRPr="00C469F0" w14:paraId="536AE494" w14:textId="77777777" w:rsidTr="00E4288C">
        <w:trPr>
          <w:trHeight w:val="397"/>
        </w:trPr>
        <w:tc>
          <w:tcPr>
            <w:tcW w:w="1809" w:type="dxa"/>
            <w:vAlign w:val="center"/>
          </w:tcPr>
          <w:p w14:paraId="7C2677C6" w14:textId="77777777" w:rsidR="00825A53" w:rsidRDefault="00825A53" w:rsidP="00E4288C">
            <w:pPr>
              <w:rPr>
                <w:szCs w:val="20"/>
              </w:rPr>
            </w:pPr>
            <w:r>
              <w:rPr>
                <w:szCs w:val="20"/>
              </w:rPr>
              <w:t>Hypersensitivity.degreeOfSeverity</w:t>
            </w:r>
          </w:p>
        </w:tc>
        <w:tc>
          <w:tcPr>
            <w:tcW w:w="2977" w:type="dxa"/>
            <w:vAlign w:val="center"/>
          </w:tcPr>
          <w:p w14:paraId="6ACDE9D4" w14:textId="77777777" w:rsidR="00825A53" w:rsidRDefault="00825A53" w:rsidP="00E4288C">
            <w:pPr>
              <w:rPr>
                <w:rFonts w:cs="Arial"/>
                <w:spacing w:val="-1"/>
                <w:szCs w:val="20"/>
              </w:rPr>
            </w:pPr>
            <w:r w:rsidRPr="001542CF">
              <w:t>Bedömt tillstånd Svårighetsgrad.svårighetsgrad</w:t>
            </w:r>
          </w:p>
        </w:tc>
        <w:tc>
          <w:tcPr>
            <w:tcW w:w="4111" w:type="dxa"/>
            <w:vAlign w:val="center"/>
          </w:tcPr>
          <w:p w14:paraId="78905071" w14:textId="77777777" w:rsidR="00825A53" w:rsidRDefault="00825A53" w:rsidP="00E4288C">
            <w:pPr>
              <w:rPr>
                <w:szCs w:val="20"/>
              </w:rPr>
            </w:pPr>
            <w:r>
              <w:rPr>
                <w:szCs w:val="20"/>
              </w:rPr>
              <w:t>alertInformation</w:t>
            </w:r>
            <w:r w:rsidRPr="00C469F0">
              <w:rPr>
                <w:szCs w:val="20"/>
              </w:rPr>
              <w:t>/</w:t>
            </w:r>
            <w:r>
              <w:rPr>
                <w:szCs w:val="20"/>
              </w:rPr>
              <w:t>alertInformationBody/hyperSensitivity/degreeOfSeverity</w:t>
            </w:r>
          </w:p>
        </w:tc>
      </w:tr>
      <w:tr w:rsidR="00825A53" w:rsidRPr="00C469F0" w14:paraId="33A2AA9B" w14:textId="77777777" w:rsidTr="00E4288C">
        <w:trPr>
          <w:trHeight w:val="397"/>
        </w:trPr>
        <w:tc>
          <w:tcPr>
            <w:tcW w:w="1809" w:type="dxa"/>
            <w:vAlign w:val="center"/>
          </w:tcPr>
          <w:p w14:paraId="46CFE066" w14:textId="77777777" w:rsidR="00825A53" w:rsidRDefault="00825A53" w:rsidP="00E4288C">
            <w:pPr>
              <w:rPr>
                <w:szCs w:val="20"/>
              </w:rPr>
            </w:pPr>
            <w:r>
              <w:rPr>
                <w:szCs w:val="20"/>
              </w:rPr>
              <w:t>Hypersensitivity.degreeOfCertainty</w:t>
            </w:r>
          </w:p>
        </w:tc>
        <w:tc>
          <w:tcPr>
            <w:tcW w:w="2977" w:type="dxa"/>
            <w:vAlign w:val="center"/>
          </w:tcPr>
          <w:p w14:paraId="2FE092B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568E193" w14:textId="77777777" w:rsidR="00825A53" w:rsidRDefault="00825A53" w:rsidP="00E4288C">
            <w:pPr>
              <w:rPr>
                <w:szCs w:val="20"/>
              </w:rPr>
            </w:pPr>
            <w:r>
              <w:rPr>
                <w:szCs w:val="20"/>
              </w:rPr>
              <w:t>alertInformation</w:t>
            </w:r>
            <w:r w:rsidRPr="00C469F0">
              <w:rPr>
                <w:szCs w:val="20"/>
              </w:rPr>
              <w:t>/</w:t>
            </w:r>
            <w:r>
              <w:rPr>
                <w:szCs w:val="20"/>
              </w:rPr>
              <w:t>alertInformationBody/hyperSensitivity/degreeOfCertainty</w:t>
            </w:r>
          </w:p>
        </w:tc>
      </w:tr>
      <w:tr w:rsidR="00825A53" w:rsidRPr="001B7E54" w14:paraId="084DB239" w14:textId="77777777" w:rsidTr="00E4288C">
        <w:trPr>
          <w:trHeight w:val="397"/>
        </w:trPr>
        <w:tc>
          <w:tcPr>
            <w:tcW w:w="1809" w:type="dxa"/>
            <w:vAlign w:val="center"/>
          </w:tcPr>
          <w:p w14:paraId="0277CCDC" w14:textId="77777777" w:rsidR="00825A53" w:rsidRDefault="00825A53" w:rsidP="00E4288C">
            <w:pPr>
              <w:rPr>
                <w:szCs w:val="20"/>
              </w:rPr>
            </w:pPr>
            <w:r>
              <w:rPr>
                <w:szCs w:val="20"/>
              </w:rPr>
              <w:t>pharmaceuticalHypersensitivity.atcSubstance</w:t>
            </w:r>
          </w:p>
        </w:tc>
        <w:tc>
          <w:tcPr>
            <w:tcW w:w="2977" w:type="dxa"/>
            <w:vAlign w:val="center"/>
          </w:tcPr>
          <w:p w14:paraId="48FAD183" w14:textId="77777777" w:rsidR="00825A53" w:rsidRDefault="00825A53" w:rsidP="00E4288C">
            <w:pPr>
              <w:rPr>
                <w:rFonts w:cs="Arial"/>
                <w:spacing w:val="-1"/>
                <w:szCs w:val="20"/>
              </w:rPr>
            </w:pPr>
            <w:r>
              <w:rPr>
                <w:rFonts w:cs="Arial"/>
                <w:spacing w:val="-1"/>
                <w:szCs w:val="20"/>
              </w:rPr>
              <w:t xml:space="preserve">Aktiv substans.aktiv substans </w:t>
            </w:r>
          </w:p>
          <w:p w14:paraId="59447445" w14:textId="77777777" w:rsidR="00825A53" w:rsidRPr="00C20847" w:rsidRDefault="00825A53" w:rsidP="00E4288C">
            <w:pPr>
              <w:rPr>
                <w:rFonts w:cs="Arial"/>
                <w:i/>
                <w:spacing w:val="-1"/>
                <w:szCs w:val="20"/>
              </w:rPr>
            </w:pPr>
            <w:r w:rsidRPr="00C20847">
              <w:rPr>
                <w:rFonts w:cs="Arial"/>
                <w:i/>
                <w:spacing w:val="-1"/>
                <w:szCs w:val="20"/>
              </w:rPr>
              <w:t>och</w:t>
            </w:r>
          </w:p>
          <w:p w14:paraId="322D5834"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109D9444" w14:textId="77777777" w:rsidR="00825A53" w:rsidRPr="00904130" w:rsidRDefault="00825A53" w:rsidP="00E4288C">
            <w:pPr>
              <w:rPr>
                <w:szCs w:val="20"/>
                <w:lang w:val="en-US"/>
              </w:rPr>
            </w:pPr>
            <w:r w:rsidRPr="00904130">
              <w:rPr>
                <w:szCs w:val="20"/>
                <w:lang w:val="en-US"/>
              </w:rPr>
              <w:t>alertInformation/alertInformationBody/hyperSensitivity/pharmaceuticalHypersensitivity/atcSubstance</w:t>
            </w:r>
          </w:p>
        </w:tc>
      </w:tr>
      <w:tr w:rsidR="00825A53" w:rsidRPr="001B7E54" w14:paraId="0B55D9B4" w14:textId="77777777" w:rsidTr="00E4288C">
        <w:trPr>
          <w:trHeight w:val="397"/>
        </w:trPr>
        <w:tc>
          <w:tcPr>
            <w:tcW w:w="1809" w:type="dxa"/>
            <w:vAlign w:val="center"/>
          </w:tcPr>
          <w:p w14:paraId="27BAED0E" w14:textId="77777777" w:rsidR="00825A53" w:rsidRDefault="00825A53" w:rsidP="00E4288C">
            <w:pPr>
              <w:rPr>
                <w:szCs w:val="20"/>
              </w:rPr>
            </w:pPr>
            <w:r>
              <w:rPr>
                <w:szCs w:val="20"/>
              </w:rPr>
              <w:t>pharmaceuticalHypersensitivity.nonATCSubstance</w:t>
            </w:r>
          </w:p>
        </w:tc>
        <w:tc>
          <w:tcPr>
            <w:tcW w:w="2977" w:type="dxa"/>
            <w:vAlign w:val="center"/>
          </w:tcPr>
          <w:p w14:paraId="4924FC57" w14:textId="77777777" w:rsidR="00825A53" w:rsidRDefault="00825A53" w:rsidP="00E4288C">
            <w:pPr>
              <w:rPr>
                <w:rFonts w:cs="Arial"/>
                <w:spacing w:val="-1"/>
                <w:szCs w:val="20"/>
              </w:rPr>
            </w:pPr>
            <w:r>
              <w:rPr>
                <w:rFonts w:cs="Arial"/>
                <w:spacing w:val="-1"/>
                <w:szCs w:val="20"/>
              </w:rPr>
              <w:t>Aktiv substans.aktiv substans</w:t>
            </w:r>
          </w:p>
        </w:tc>
        <w:tc>
          <w:tcPr>
            <w:tcW w:w="4111" w:type="dxa"/>
            <w:vAlign w:val="center"/>
          </w:tcPr>
          <w:p w14:paraId="2AF16FAC"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825A53" w:rsidRPr="001B7E54" w14:paraId="77698221" w14:textId="77777777" w:rsidTr="00E4288C">
        <w:trPr>
          <w:trHeight w:val="397"/>
        </w:trPr>
        <w:tc>
          <w:tcPr>
            <w:tcW w:w="1809" w:type="dxa"/>
            <w:vAlign w:val="center"/>
          </w:tcPr>
          <w:p w14:paraId="778D750D" w14:textId="77777777" w:rsidR="00825A53" w:rsidRDefault="00825A53" w:rsidP="00E4288C">
            <w:pPr>
              <w:rPr>
                <w:szCs w:val="20"/>
              </w:rPr>
            </w:pPr>
            <w:r>
              <w:rPr>
                <w:szCs w:val="20"/>
              </w:rPr>
              <w:t>pharmaceuticalHypersensitivity.nonATCSubstanceComment</w:t>
            </w:r>
          </w:p>
        </w:tc>
        <w:tc>
          <w:tcPr>
            <w:tcW w:w="2977" w:type="dxa"/>
            <w:vAlign w:val="center"/>
          </w:tcPr>
          <w:p w14:paraId="08D0697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E69AEF3"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825A53" w:rsidRPr="00904130" w14:paraId="63D38190" w14:textId="77777777" w:rsidTr="00E4288C">
        <w:trPr>
          <w:trHeight w:val="397"/>
        </w:trPr>
        <w:tc>
          <w:tcPr>
            <w:tcW w:w="1809" w:type="dxa"/>
            <w:vAlign w:val="center"/>
          </w:tcPr>
          <w:p w14:paraId="25B234BC" w14:textId="77777777" w:rsidR="00825A53" w:rsidRDefault="00825A53" w:rsidP="00E4288C">
            <w:pPr>
              <w:rPr>
                <w:szCs w:val="20"/>
              </w:rPr>
            </w:pPr>
            <w:r>
              <w:rPr>
                <w:szCs w:val="20"/>
              </w:rPr>
              <w:lastRenderedPageBreak/>
              <w:t>pharmaceuticalHypersensitivity.pharmaceuticalProductId</w:t>
            </w:r>
          </w:p>
        </w:tc>
        <w:tc>
          <w:tcPr>
            <w:tcW w:w="2977" w:type="dxa"/>
            <w:vAlign w:val="center"/>
          </w:tcPr>
          <w:p w14:paraId="409DD6CE"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024673C2"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825A53" w:rsidRPr="00904130" w14:paraId="0531AA40" w14:textId="77777777" w:rsidTr="00E4288C">
        <w:trPr>
          <w:trHeight w:val="397"/>
        </w:trPr>
        <w:tc>
          <w:tcPr>
            <w:tcW w:w="1809" w:type="dxa"/>
            <w:vAlign w:val="center"/>
          </w:tcPr>
          <w:p w14:paraId="441E51F9" w14:textId="77777777" w:rsidR="00825A53" w:rsidRPr="00904130" w:rsidRDefault="00825A53" w:rsidP="00E4288C">
            <w:pPr>
              <w:rPr>
                <w:szCs w:val="20"/>
                <w:lang w:val="en-US"/>
              </w:rPr>
            </w:pPr>
            <w:r>
              <w:rPr>
                <w:szCs w:val="20"/>
                <w:lang w:val="en-US"/>
              </w:rPr>
              <w:t>otherHypersensitivity.hypersensitivityAgent</w:t>
            </w:r>
          </w:p>
        </w:tc>
        <w:tc>
          <w:tcPr>
            <w:tcW w:w="2977" w:type="dxa"/>
            <w:vAlign w:val="center"/>
          </w:tcPr>
          <w:p w14:paraId="5A3B9413"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3AAC75D8"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825A53" w:rsidRPr="00904130" w14:paraId="64924806" w14:textId="77777777" w:rsidTr="00E4288C">
        <w:trPr>
          <w:trHeight w:val="397"/>
        </w:trPr>
        <w:tc>
          <w:tcPr>
            <w:tcW w:w="1809" w:type="dxa"/>
            <w:vAlign w:val="center"/>
          </w:tcPr>
          <w:p w14:paraId="5D5D175D" w14:textId="77777777" w:rsidR="00825A53" w:rsidRPr="00904130" w:rsidRDefault="00825A53" w:rsidP="00E4288C">
            <w:pPr>
              <w:rPr>
                <w:szCs w:val="20"/>
                <w:lang w:val="en-US"/>
              </w:rPr>
            </w:pPr>
            <w:r>
              <w:rPr>
                <w:szCs w:val="20"/>
                <w:lang w:val="en-US"/>
              </w:rPr>
              <w:t>otherHypersensitivity.hypersensitivityAgentCode</w:t>
            </w:r>
          </w:p>
        </w:tc>
        <w:tc>
          <w:tcPr>
            <w:tcW w:w="2977" w:type="dxa"/>
            <w:vAlign w:val="center"/>
          </w:tcPr>
          <w:p w14:paraId="57563AE0"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221D9964"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825A53" w:rsidRPr="00904130" w14:paraId="033189C0" w14:textId="77777777" w:rsidTr="00E4288C">
        <w:trPr>
          <w:trHeight w:val="397"/>
        </w:trPr>
        <w:tc>
          <w:tcPr>
            <w:tcW w:w="1809" w:type="dxa"/>
            <w:vAlign w:val="center"/>
          </w:tcPr>
          <w:p w14:paraId="5AE1FEF2" w14:textId="77777777" w:rsidR="00825A53" w:rsidRPr="00904130" w:rsidRDefault="00825A53" w:rsidP="00E4288C">
            <w:pPr>
              <w:rPr>
                <w:szCs w:val="20"/>
                <w:lang w:val="en-US"/>
              </w:rPr>
            </w:pPr>
            <w:r>
              <w:rPr>
                <w:szCs w:val="20"/>
                <w:lang w:val="en-US"/>
              </w:rPr>
              <w:t>seriousDisease.disease</w:t>
            </w:r>
          </w:p>
        </w:tc>
        <w:tc>
          <w:tcPr>
            <w:tcW w:w="2977" w:type="dxa"/>
            <w:vAlign w:val="center"/>
          </w:tcPr>
          <w:p w14:paraId="2AFE71EB" w14:textId="77777777" w:rsidR="00825A53" w:rsidRPr="00B73498"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E64FC5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seriousDisease/disease</w:t>
            </w:r>
          </w:p>
        </w:tc>
      </w:tr>
      <w:tr w:rsidR="00825A53" w:rsidRPr="00904130" w14:paraId="17598BFE" w14:textId="77777777" w:rsidTr="00E4288C">
        <w:trPr>
          <w:trHeight w:val="397"/>
        </w:trPr>
        <w:tc>
          <w:tcPr>
            <w:tcW w:w="1809" w:type="dxa"/>
            <w:vAlign w:val="center"/>
          </w:tcPr>
          <w:p w14:paraId="1E7E2CD8" w14:textId="77777777" w:rsidR="00825A53" w:rsidRPr="00904130" w:rsidRDefault="00825A53" w:rsidP="00E4288C">
            <w:pPr>
              <w:rPr>
                <w:szCs w:val="20"/>
                <w:lang w:val="en-US"/>
              </w:rPr>
            </w:pPr>
            <w:r>
              <w:rPr>
                <w:szCs w:val="20"/>
                <w:lang w:val="en-US"/>
              </w:rPr>
              <w:t>treatment.treatmentDescription</w:t>
            </w:r>
          </w:p>
        </w:tc>
        <w:tc>
          <w:tcPr>
            <w:tcW w:w="2977" w:type="dxa"/>
            <w:vAlign w:val="center"/>
          </w:tcPr>
          <w:p w14:paraId="698B26BF" w14:textId="77777777" w:rsidR="00825A53" w:rsidRPr="00904130" w:rsidRDefault="00825A53" w:rsidP="00E4288C">
            <w:pPr>
              <w:rPr>
                <w:rFonts w:cs="Arial"/>
                <w:spacing w:val="-1"/>
                <w:szCs w:val="20"/>
                <w:lang w:val="en-US"/>
              </w:rPr>
            </w:pPr>
            <w:r>
              <w:rPr>
                <w:rFonts w:cs="Arial"/>
                <w:spacing w:val="-1"/>
                <w:szCs w:val="20"/>
                <w:lang w:val="en-US"/>
              </w:rPr>
              <w:t>Aktivitet.aktivitetsbeskrivning</w:t>
            </w:r>
          </w:p>
        </w:tc>
        <w:tc>
          <w:tcPr>
            <w:tcW w:w="4111" w:type="dxa"/>
            <w:vAlign w:val="center"/>
          </w:tcPr>
          <w:p w14:paraId="1A5A5AC9"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treatment/treatmentDescription</w:t>
            </w:r>
          </w:p>
        </w:tc>
      </w:tr>
      <w:tr w:rsidR="00825A53" w:rsidRPr="00904130" w14:paraId="02ECB449" w14:textId="77777777" w:rsidTr="00E4288C">
        <w:trPr>
          <w:trHeight w:val="397"/>
        </w:trPr>
        <w:tc>
          <w:tcPr>
            <w:tcW w:w="1809" w:type="dxa"/>
            <w:vAlign w:val="center"/>
          </w:tcPr>
          <w:p w14:paraId="615C40E0" w14:textId="77777777" w:rsidR="00825A53" w:rsidRPr="00904130" w:rsidRDefault="00825A53" w:rsidP="00E4288C">
            <w:pPr>
              <w:rPr>
                <w:szCs w:val="20"/>
                <w:lang w:val="en-US"/>
              </w:rPr>
            </w:pPr>
            <w:r>
              <w:rPr>
                <w:szCs w:val="20"/>
                <w:lang w:val="en-US"/>
              </w:rPr>
              <w:t>treatment.treatmentCode</w:t>
            </w:r>
          </w:p>
        </w:tc>
        <w:tc>
          <w:tcPr>
            <w:tcW w:w="2977" w:type="dxa"/>
            <w:vAlign w:val="center"/>
          </w:tcPr>
          <w:p w14:paraId="2B31B4A8" w14:textId="77777777" w:rsidR="00825A53" w:rsidRPr="00904130" w:rsidRDefault="00825A53" w:rsidP="00E4288C">
            <w:pPr>
              <w:rPr>
                <w:rFonts w:cs="Arial"/>
                <w:spacing w:val="-1"/>
                <w:szCs w:val="20"/>
                <w:lang w:val="en-US"/>
              </w:rPr>
            </w:pPr>
            <w:r>
              <w:rPr>
                <w:rFonts w:cs="Arial"/>
                <w:spacing w:val="-1"/>
                <w:szCs w:val="20"/>
                <w:lang w:val="en-US"/>
              </w:rPr>
              <w:t>Aktivitet.aktivitetskod</w:t>
            </w:r>
          </w:p>
        </w:tc>
        <w:tc>
          <w:tcPr>
            <w:tcW w:w="4111" w:type="dxa"/>
            <w:vAlign w:val="center"/>
          </w:tcPr>
          <w:p w14:paraId="2CEC5E5C"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treatment/treatmentCode</w:t>
            </w:r>
          </w:p>
        </w:tc>
      </w:tr>
      <w:tr w:rsidR="00825A53" w:rsidRPr="00904130" w14:paraId="1E057C61" w14:textId="77777777" w:rsidTr="00E4288C">
        <w:trPr>
          <w:trHeight w:val="397"/>
        </w:trPr>
        <w:tc>
          <w:tcPr>
            <w:tcW w:w="1809" w:type="dxa"/>
            <w:vAlign w:val="center"/>
          </w:tcPr>
          <w:p w14:paraId="4DCD0539" w14:textId="77777777" w:rsidR="00825A53" w:rsidRPr="00904130" w:rsidRDefault="00825A53" w:rsidP="00E4288C">
            <w:pPr>
              <w:rPr>
                <w:szCs w:val="20"/>
                <w:lang w:val="en-US"/>
              </w:rPr>
            </w:pPr>
            <w:r>
              <w:rPr>
                <w:szCs w:val="20"/>
                <w:lang w:val="en-US"/>
              </w:rPr>
              <w:t>treatment.pharmaceuticalTreatment</w:t>
            </w:r>
          </w:p>
        </w:tc>
        <w:tc>
          <w:tcPr>
            <w:tcW w:w="2977" w:type="dxa"/>
            <w:vAlign w:val="center"/>
          </w:tcPr>
          <w:p w14:paraId="4D4E3818"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CCAE023"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treatment/pharmaceuticalTreatment</w:t>
            </w:r>
          </w:p>
        </w:tc>
      </w:tr>
      <w:tr w:rsidR="00825A53" w:rsidRPr="00904130" w14:paraId="5117C472" w14:textId="77777777" w:rsidTr="00E4288C">
        <w:trPr>
          <w:trHeight w:val="397"/>
        </w:trPr>
        <w:tc>
          <w:tcPr>
            <w:tcW w:w="1809" w:type="dxa"/>
            <w:vAlign w:val="center"/>
          </w:tcPr>
          <w:p w14:paraId="53814AA9" w14:textId="77777777" w:rsidR="00825A53" w:rsidRPr="00904130" w:rsidRDefault="00825A53" w:rsidP="00E4288C">
            <w:pPr>
              <w:rPr>
                <w:szCs w:val="20"/>
                <w:lang w:val="en-US"/>
              </w:rPr>
            </w:pPr>
            <w:r>
              <w:rPr>
                <w:szCs w:val="20"/>
                <w:lang w:val="en-US"/>
              </w:rPr>
              <w:t>restrictionOfCare.restrictionOfCareComment</w:t>
            </w:r>
          </w:p>
        </w:tc>
        <w:tc>
          <w:tcPr>
            <w:tcW w:w="2977" w:type="dxa"/>
            <w:vAlign w:val="center"/>
          </w:tcPr>
          <w:p w14:paraId="221A22CB"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FB580B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restrictionOfCare/restrictionOfCareComment</w:t>
            </w:r>
          </w:p>
        </w:tc>
      </w:tr>
      <w:tr w:rsidR="00825A53" w:rsidRPr="00904130" w14:paraId="63132D6B" w14:textId="77777777" w:rsidTr="00E4288C">
        <w:trPr>
          <w:trHeight w:val="397"/>
        </w:trPr>
        <w:tc>
          <w:tcPr>
            <w:tcW w:w="1809" w:type="dxa"/>
            <w:vAlign w:val="center"/>
          </w:tcPr>
          <w:p w14:paraId="17D82CB2" w14:textId="77777777" w:rsidR="00825A53" w:rsidRPr="00904130" w:rsidRDefault="00825A53" w:rsidP="00E4288C">
            <w:pPr>
              <w:rPr>
                <w:szCs w:val="20"/>
                <w:lang w:val="en-US"/>
              </w:rPr>
            </w:pPr>
            <w:r>
              <w:rPr>
                <w:szCs w:val="20"/>
                <w:lang w:val="en-US"/>
              </w:rPr>
              <w:t>communicableDisease.communicableDiseaseCode</w:t>
            </w:r>
          </w:p>
        </w:tc>
        <w:tc>
          <w:tcPr>
            <w:tcW w:w="2977" w:type="dxa"/>
            <w:vAlign w:val="center"/>
          </w:tcPr>
          <w:p w14:paraId="5B3775FD" w14:textId="77777777" w:rsidR="00825A53" w:rsidRPr="00B151EC"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9B65621"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communicableDisease/communicableDiseaseCode</w:t>
            </w:r>
          </w:p>
        </w:tc>
      </w:tr>
      <w:tr w:rsidR="00825A53" w:rsidRPr="00904130" w14:paraId="03619D33" w14:textId="77777777" w:rsidTr="00E4288C">
        <w:trPr>
          <w:trHeight w:val="397"/>
        </w:trPr>
        <w:tc>
          <w:tcPr>
            <w:tcW w:w="1809" w:type="dxa"/>
            <w:vAlign w:val="center"/>
          </w:tcPr>
          <w:p w14:paraId="71C23E68" w14:textId="77777777" w:rsidR="00825A53" w:rsidRPr="00904130" w:rsidRDefault="00825A53" w:rsidP="00E4288C">
            <w:pPr>
              <w:rPr>
                <w:szCs w:val="20"/>
                <w:lang w:val="en-US"/>
              </w:rPr>
            </w:pPr>
            <w:r>
              <w:rPr>
                <w:szCs w:val="20"/>
                <w:lang w:val="en-US"/>
              </w:rPr>
              <w:t>communicableDisease.routeOfTransmission</w:t>
            </w:r>
          </w:p>
        </w:tc>
        <w:tc>
          <w:tcPr>
            <w:tcW w:w="2977" w:type="dxa"/>
            <w:vAlign w:val="center"/>
          </w:tcPr>
          <w:p w14:paraId="43E10222"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A1BB0FD"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communicableDisease/routeOfTransmission</w:t>
            </w:r>
          </w:p>
        </w:tc>
      </w:tr>
      <w:tr w:rsidR="00825A53" w:rsidRPr="00904130" w14:paraId="3F4D1461" w14:textId="77777777" w:rsidTr="00E4288C">
        <w:trPr>
          <w:trHeight w:val="397"/>
        </w:trPr>
        <w:tc>
          <w:tcPr>
            <w:tcW w:w="1809" w:type="dxa"/>
            <w:vAlign w:val="center"/>
          </w:tcPr>
          <w:p w14:paraId="52D86559" w14:textId="77777777" w:rsidR="00825A53" w:rsidRPr="00904130" w:rsidRDefault="00825A53" w:rsidP="00E4288C">
            <w:pPr>
              <w:rPr>
                <w:szCs w:val="20"/>
                <w:lang w:val="en-US"/>
              </w:rPr>
            </w:pPr>
            <w:r>
              <w:rPr>
                <w:szCs w:val="20"/>
                <w:lang w:val="en-US"/>
              </w:rPr>
              <w:t>unstructuredAlertInformation.unstructuredAlertInformationHeading</w:t>
            </w:r>
          </w:p>
        </w:tc>
        <w:tc>
          <w:tcPr>
            <w:tcW w:w="2977" w:type="dxa"/>
            <w:vAlign w:val="center"/>
          </w:tcPr>
          <w:p w14:paraId="52B4ED89"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2097152"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825A53" w:rsidRPr="00904130" w14:paraId="551D9B76" w14:textId="77777777" w:rsidTr="00E4288C">
        <w:trPr>
          <w:trHeight w:val="397"/>
        </w:trPr>
        <w:tc>
          <w:tcPr>
            <w:tcW w:w="1809" w:type="dxa"/>
            <w:vAlign w:val="center"/>
          </w:tcPr>
          <w:p w14:paraId="0B13B2EC" w14:textId="77777777" w:rsidR="00825A53" w:rsidRPr="00904130" w:rsidRDefault="00825A53" w:rsidP="00E4288C">
            <w:pPr>
              <w:rPr>
                <w:szCs w:val="20"/>
                <w:lang w:val="en-US"/>
              </w:rPr>
            </w:pPr>
            <w:r>
              <w:rPr>
                <w:szCs w:val="20"/>
                <w:lang w:val="en-US"/>
              </w:rPr>
              <w:t>unstructuredAlertInformation.unstructuredAlertInformationContent</w:t>
            </w:r>
          </w:p>
        </w:tc>
        <w:tc>
          <w:tcPr>
            <w:tcW w:w="2977" w:type="dxa"/>
            <w:vAlign w:val="center"/>
          </w:tcPr>
          <w:p w14:paraId="0DC3BE83"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70529A"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825A53" w:rsidRPr="00904130" w14:paraId="7EAE172F" w14:textId="77777777" w:rsidTr="00E4288C">
        <w:trPr>
          <w:trHeight w:val="397"/>
        </w:trPr>
        <w:tc>
          <w:tcPr>
            <w:tcW w:w="1809" w:type="dxa"/>
            <w:vAlign w:val="center"/>
          </w:tcPr>
          <w:p w14:paraId="6BE1DC93" w14:textId="77777777" w:rsidR="00825A53" w:rsidRPr="00904130" w:rsidRDefault="00825A53" w:rsidP="00E4288C">
            <w:pPr>
              <w:rPr>
                <w:szCs w:val="20"/>
                <w:lang w:val="en-US"/>
              </w:rPr>
            </w:pPr>
            <w:r>
              <w:rPr>
                <w:szCs w:val="20"/>
                <w:lang w:val="en-US"/>
              </w:rPr>
              <w:t>alertInformationRelationship.typeOfAlertInformati</w:t>
            </w:r>
            <w:r>
              <w:rPr>
                <w:szCs w:val="20"/>
                <w:lang w:val="en-US"/>
              </w:rPr>
              <w:lastRenderedPageBreak/>
              <w:t>onRelationship</w:t>
            </w:r>
          </w:p>
        </w:tc>
        <w:tc>
          <w:tcPr>
            <w:tcW w:w="2977" w:type="dxa"/>
            <w:vAlign w:val="center"/>
          </w:tcPr>
          <w:p w14:paraId="52D7E405" w14:textId="77777777" w:rsidR="00825A53" w:rsidRPr="00B151EC" w:rsidRDefault="00825A53" w:rsidP="00E4288C">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3F536DF5"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825A53" w:rsidRPr="00904130" w14:paraId="02322EED" w14:textId="77777777" w:rsidTr="00E4288C">
        <w:trPr>
          <w:trHeight w:val="397"/>
        </w:trPr>
        <w:tc>
          <w:tcPr>
            <w:tcW w:w="1809" w:type="dxa"/>
            <w:vAlign w:val="center"/>
          </w:tcPr>
          <w:p w14:paraId="77BC5557" w14:textId="77777777" w:rsidR="00825A53" w:rsidRPr="00904130" w:rsidRDefault="00825A53" w:rsidP="00E4288C">
            <w:pPr>
              <w:rPr>
                <w:szCs w:val="20"/>
                <w:lang w:val="en-US"/>
              </w:rPr>
            </w:pPr>
            <w:r>
              <w:rPr>
                <w:szCs w:val="20"/>
                <w:lang w:val="en-US"/>
              </w:rPr>
              <w:lastRenderedPageBreak/>
              <w:t>alertInformationRelationship.relationComment</w:t>
            </w:r>
          </w:p>
        </w:tc>
        <w:tc>
          <w:tcPr>
            <w:tcW w:w="2977" w:type="dxa"/>
            <w:vAlign w:val="center"/>
          </w:tcPr>
          <w:p w14:paraId="0F22E0C5"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815A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alertInformationRelationship/relationComment</w:t>
            </w:r>
          </w:p>
        </w:tc>
      </w:tr>
      <w:tr w:rsidR="00825A53" w:rsidRPr="00904130" w14:paraId="1B09AAE0" w14:textId="77777777" w:rsidTr="00E4288C">
        <w:trPr>
          <w:trHeight w:val="397"/>
        </w:trPr>
        <w:tc>
          <w:tcPr>
            <w:tcW w:w="1809" w:type="dxa"/>
            <w:vAlign w:val="center"/>
          </w:tcPr>
          <w:p w14:paraId="5A3EF85D" w14:textId="77777777" w:rsidR="00825A53" w:rsidRPr="00904130" w:rsidRDefault="00825A53" w:rsidP="00E4288C">
            <w:pPr>
              <w:rPr>
                <w:szCs w:val="20"/>
                <w:lang w:val="en-US"/>
              </w:rPr>
            </w:pPr>
            <w:r>
              <w:rPr>
                <w:szCs w:val="20"/>
                <w:lang w:val="en-US"/>
              </w:rPr>
              <w:t>relatedAlertInformation.documentId</w:t>
            </w:r>
          </w:p>
        </w:tc>
        <w:tc>
          <w:tcPr>
            <w:tcW w:w="2977" w:type="dxa"/>
            <w:vAlign w:val="center"/>
          </w:tcPr>
          <w:p w14:paraId="3CCADF74" w14:textId="77777777" w:rsidR="00825A53" w:rsidRPr="00A41322" w:rsidRDefault="00825A53" w:rsidP="00E4288C">
            <w:pPr>
              <w:rPr>
                <w:rFonts w:cs="Arial"/>
                <w:szCs w:val="20"/>
              </w:rPr>
            </w:pPr>
            <w:r w:rsidRPr="00A41322">
              <w:rPr>
                <w:rFonts w:cs="Arial"/>
                <w:szCs w:val="20"/>
              </w:rPr>
              <w:t>Hälsorelaterad risk.hälsorelaterad risk_id</w:t>
            </w:r>
          </w:p>
          <w:p w14:paraId="4DEB438D" w14:textId="77777777" w:rsidR="00825A53" w:rsidRPr="00A41322" w:rsidRDefault="00825A53" w:rsidP="00E4288C">
            <w:pPr>
              <w:rPr>
                <w:rFonts w:cs="Arial"/>
                <w:i/>
                <w:szCs w:val="20"/>
              </w:rPr>
            </w:pPr>
            <w:r w:rsidRPr="00A41322">
              <w:rPr>
                <w:rFonts w:cs="Arial"/>
                <w:i/>
                <w:szCs w:val="20"/>
              </w:rPr>
              <w:t>eller</w:t>
            </w:r>
          </w:p>
          <w:p w14:paraId="558B4CF7"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C148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Heading2"/>
      </w:pPr>
      <w:bookmarkStart w:id="117" w:name="_Toc272474456"/>
      <w:r>
        <w:t>MIM Funktionsstatus</w:t>
      </w:r>
      <w:bookmarkEnd w:id="117"/>
    </w:p>
    <w:p w14:paraId="1E506820" w14:textId="4A05DC84" w:rsidR="00825A53" w:rsidRDefault="001C2008" w:rsidP="00825A53">
      <w:r>
        <w:rPr>
          <w:noProof/>
          <w:lang w:val="en-US"/>
        </w:rPr>
        <w:drawing>
          <wp:inline distT="0" distB="0" distL="0" distR="0" wp14:anchorId="5DE98AB8" wp14:editId="6280C107">
            <wp:extent cx="6609448" cy="4803139"/>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8">
                      <a:extLst>
                        <a:ext uri="{28A0092B-C50C-407E-A947-70E740481C1C}">
                          <a14:useLocalDpi xmlns:a14="http://schemas.microsoft.com/office/drawing/2010/main" val="0"/>
                        </a:ext>
                      </a:extLst>
                    </a:blip>
                    <a:stretch>
                      <a:fillRect/>
                    </a:stretch>
                  </pic:blipFill>
                  <pic:spPr>
                    <a:xfrm>
                      <a:off x="0" y="0"/>
                      <a:ext cx="6609448" cy="4803139"/>
                    </a:xfrm>
                    <a:prstGeom prst="rect">
                      <a:avLst/>
                    </a:prstGeom>
                  </pic:spPr>
                </pic:pic>
              </a:graphicData>
            </a:graphic>
          </wp:inline>
        </w:drawing>
      </w:r>
    </w:p>
    <w:p w14:paraId="0DB75989"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4F5FC5D9" w14:textId="77777777" w:rsidTr="00E4288C">
        <w:trPr>
          <w:trHeight w:val="397"/>
        </w:trPr>
        <w:tc>
          <w:tcPr>
            <w:tcW w:w="1809" w:type="dxa"/>
            <w:shd w:val="clear" w:color="auto" w:fill="D9D9D9" w:themeFill="background1" w:themeFillShade="D9"/>
            <w:vAlign w:val="center"/>
          </w:tcPr>
          <w:p w14:paraId="4DF2A24D" w14:textId="77777777" w:rsidR="00825A53" w:rsidRPr="005C20F0" w:rsidRDefault="00825A53" w:rsidP="00E4288C">
            <w:pPr>
              <w:rPr>
                <w:b/>
                <w:szCs w:val="20"/>
              </w:rPr>
            </w:pPr>
            <w:r w:rsidRPr="005C20F0">
              <w:rPr>
                <w:b/>
                <w:szCs w:val="20"/>
              </w:rPr>
              <w:lastRenderedPageBreak/>
              <w:t>Klass.attribut</w:t>
            </w:r>
          </w:p>
        </w:tc>
        <w:tc>
          <w:tcPr>
            <w:tcW w:w="2977" w:type="dxa"/>
            <w:shd w:val="clear" w:color="auto" w:fill="D9D9D9" w:themeFill="background1" w:themeFillShade="D9"/>
            <w:vAlign w:val="center"/>
          </w:tcPr>
          <w:p w14:paraId="70495363" w14:textId="77777777" w:rsidR="00825A53" w:rsidRPr="005C20F0" w:rsidRDefault="00825A53" w:rsidP="00E4288C">
            <w:pPr>
              <w:rPr>
                <w:b/>
                <w:szCs w:val="20"/>
              </w:rPr>
            </w:pPr>
            <w:r w:rsidRPr="005C20F0">
              <w:rPr>
                <w:b/>
                <w:szCs w:val="20"/>
              </w:rPr>
              <w:t>Mappning mot V-TIM 2.2</w:t>
            </w:r>
          </w:p>
        </w:tc>
        <w:tc>
          <w:tcPr>
            <w:tcW w:w="4111" w:type="dxa"/>
            <w:shd w:val="clear" w:color="auto" w:fill="D9D9D9" w:themeFill="background1" w:themeFillShade="D9"/>
            <w:vAlign w:val="center"/>
          </w:tcPr>
          <w:p w14:paraId="481100FD" w14:textId="77777777" w:rsidR="00825A53" w:rsidRPr="005C20F0" w:rsidRDefault="00825A53" w:rsidP="00E4288C">
            <w:pPr>
              <w:rPr>
                <w:b/>
                <w:szCs w:val="20"/>
              </w:rPr>
            </w:pPr>
            <w:r w:rsidRPr="005C20F0">
              <w:rPr>
                <w:b/>
                <w:szCs w:val="20"/>
              </w:rPr>
              <w:t>Mappning mot XSD schema</w:t>
            </w:r>
          </w:p>
        </w:tc>
      </w:tr>
      <w:tr w:rsidR="00825A53" w:rsidRPr="00825A53" w14:paraId="06DCECC9" w14:textId="77777777" w:rsidTr="00E4288C">
        <w:trPr>
          <w:trHeight w:val="397"/>
        </w:trPr>
        <w:tc>
          <w:tcPr>
            <w:tcW w:w="1809" w:type="dxa"/>
            <w:vAlign w:val="center"/>
          </w:tcPr>
          <w:p w14:paraId="2835EACD" w14:textId="163B8945" w:rsidR="00825A53" w:rsidRPr="005C20F0" w:rsidRDefault="00C60B91" w:rsidP="00E4288C">
            <w:pPr>
              <w:rPr>
                <w:szCs w:val="20"/>
              </w:rPr>
            </w:pPr>
            <w:r w:rsidRPr="005C20F0">
              <w:rPr>
                <w:szCs w:val="20"/>
              </w:rPr>
              <w:t>FunctionalStatusAssessmentType</w:t>
            </w:r>
          </w:p>
        </w:tc>
        <w:tc>
          <w:tcPr>
            <w:tcW w:w="2977" w:type="dxa"/>
            <w:vAlign w:val="center"/>
          </w:tcPr>
          <w:p w14:paraId="377D9390" w14:textId="77777777" w:rsidR="00825A53" w:rsidRPr="005C20F0" w:rsidRDefault="00825A53" w:rsidP="00E4288C">
            <w:pPr>
              <w:rPr>
                <w:rFonts w:cs="Arial"/>
                <w:i/>
                <w:color w:val="FF0000"/>
                <w:szCs w:val="20"/>
              </w:rPr>
            </w:pPr>
          </w:p>
        </w:tc>
        <w:tc>
          <w:tcPr>
            <w:tcW w:w="4111" w:type="dxa"/>
            <w:vAlign w:val="center"/>
          </w:tcPr>
          <w:p w14:paraId="6792D407" w14:textId="77777777" w:rsidR="00825A53" w:rsidRPr="005C20F0" w:rsidRDefault="00825A53" w:rsidP="00E4288C">
            <w:pPr>
              <w:rPr>
                <w:szCs w:val="20"/>
              </w:rPr>
            </w:pPr>
          </w:p>
        </w:tc>
      </w:tr>
      <w:tr w:rsidR="00825A53" w:rsidRPr="00825A53" w14:paraId="1E580284" w14:textId="77777777" w:rsidTr="00E4288C">
        <w:trPr>
          <w:trHeight w:val="397"/>
        </w:trPr>
        <w:tc>
          <w:tcPr>
            <w:tcW w:w="1809" w:type="dxa"/>
            <w:vAlign w:val="center"/>
          </w:tcPr>
          <w:p w14:paraId="64747F22" w14:textId="0B3893D2" w:rsidR="00825A53" w:rsidRPr="005C20F0" w:rsidRDefault="007069DA" w:rsidP="007069DA">
            <w:pPr>
              <w:rPr>
                <w:szCs w:val="20"/>
              </w:rPr>
            </w:pPr>
            <w:r w:rsidRPr="005C20F0">
              <w:rPr>
                <w:szCs w:val="20"/>
              </w:rPr>
              <w:t>PatientSummaryHeaderType</w:t>
            </w:r>
            <w:r w:rsidR="00825A53" w:rsidRPr="005C20F0">
              <w:rPr>
                <w:szCs w:val="20"/>
              </w:rPr>
              <w:t>.documentId</w:t>
            </w:r>
          </w:p>
        </w:tc>
        <w:tc>
          <w:tcPr>
            <w:tcW w:w="2977" w:type="dxa"/>
            <w:vAlign w:val="center"/>
          </w:tcPr>
          <w:p w14:paraId="643E2A52"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3FEA6601" w14:textId="672EF2C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Header/documentId</w:t>
            </w:r>
          </w:p>
        </w:tc>
      </w:tr>
      <w:tr w:rsidR="00825A53" w:rsidRPr="00825A53" w14:paraId="0A6B9597" w14:textId="77777777" w:rsidTr="00E4288C">
        <w:trPr>
          <w:trHeight w:val="397"/>
        </w:trPr>
        <w:tc>
          <w:tcPr>
            <w:tcW w:w="1809" w:type="dxa"/>
            <w:vAlign w:val="center"/>
          </w:tcPr>
          <w:p w14:paraId="316546BD" w14:textId="1EE47EA4" w:rsidR="00825A53" w:rsidRPr="005C20F0" w:rsidRDefault="007069DA" w:rsidP="00E4288C">
            <w:pPr>
              <w:rPr>
                <w:szCs w:val="20"/>
              </w:rPr>
            </w:pPr>
            <w:r w:rsidRPr="005C20F0">
              <w:rPr>
                <w:szCs w:val="20"/>
              </w:rPr>
              <w:t>PatientSummaryHeaderType</w:t>
            </w:r>
            <w:r w:rsidR="00825A53" w:rsidRPr="005C20F0">
              <w:rPr>
                <w:szCs w:val="20"/>
              </w:rPr>
              <w:t>.sourceSystemHSAId</w:t>
            </w:r>
          </w:p>
        </w:tc>
        <w:tc>
          <w:tcPr>
            <w:tcW w:w="2977" w:type="dxa"/>
            <w:vAlign w:val="center"/>
          </w:tcPr>
          <w:p w14:paraId="155790C3" w14:textId="77777777" w:rsidR="00825A53" w:rsidRPr="005C20F0" w:rsidRDefault="00825A53" w:rsidP="00E4288C">
            <w:pPr>
              <w:rPr>
                <w:szCs w:val="20"/>
              </w:rPr>
            </w:pPr>
            <w:r w:rsidRPr="005C20F0">
              <w:rPr>
                <w:rFonts w:cs="Arial"/>
                <w:i/>
                <w:color w:val="FF0000"/>
                <w:szCs w:val="20"/>
              </w:rPr>
              <w:t>Saknar motsvarighet i V-TIM 2.2</w:t>
            </w:r>
          </w:p>
        </w:tc>
        <w:tc>
          <w:tcPr>
            <w:tcW w:w="4111" w:type="dxa"/>
            <w:vAlign w:val="center"/>
          </w:tcPr>
          <w:p w14:paraId="5B5942FC" w14:textId="608D5578"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Header/sourceSystemHSAId</w:t>
            </w:r>
          </w:p>
        </w:tc>
      </w:tr>
      <w:tr w:rsidR="008152A3" w:rsidRPr="00825A53" w14:paraId="2548527E" w14:textId="77777777" w:rsidTr="00E4288C">
        <w:trPr>
          <w:trHeight w:val="397"/>
        </w:trPr>
        <w:tc>
          <w:tcPr>
            <w:tcW w:w="1809" w:type="dxa"/>
            <w:vAlign w:val="center"/>
          </w:tcPr>
          <w:p w14:paraId="0779FCD7" w14:textId="2E1E0FD2" w:rsidR="008152A3" w:rsidRPr="005C20F0" w:rsidRDefault="008152A3" w:rsidP="008152A3">
            <w:pPr>
              <w:rPr>
                <w:szCs w:val="20"/>
              </w:rPr>
            </w:pPr>
            <w:r w:rsidRPr="005C20F0">
              <w:rPr>
                <w:szCs w:val="20"/>
              </w:rPr>
              <w:t>PatientSummaryHeaderType.documentTime</w:t>
            </w:r>
          </w:p>
        </w:tc>
        <w:tc>
          <w:tcPr>
            <w:tcW w:w="2977" w:type="dxa"/>
            <w:vAlign w:val="center"/>
          </w:tcPr>
          <w:p w14:paraId="6DE580CB" w14:textId="10C7AFC2" w:rsidR="008152A3" w:rsidRPr="005C20F0" w:rsidRDefault="008152A3" w:rsidP="00E4288C">
            <w:pPr>
              <w:rPr>
                <w:rFonts w:cs="Arial"/>
                <w:spacing w:val="-1"/>
                <w:szCs w:val="20"/>
              </w:rPr>
            </w:pPr>
            <w:r w:rsidRPr="005C20F0">
              <w:rPr>
                <w:rFonts w:cs="Arial"/>
                <w:spacing w:val="-1"/>
                <w:szCs w:val="20"/>
              </w:rPr>
              <w:t>Bedömt tillstånd.bedömningstidpunkt</w:t>
            </w:r>
          </w:p>
        </w:tc>
        <w:tc>
          <w:tcPr>
            <w:tcW w:w="4111" w:type="dxa"/>
            <w:vAlign w:val="center"/>
          </w:tcPr>
          <w:p w14:paraId="188AF0E5" w14:textId="62537DA8" w:rsidR="008152A3" w:rsidRPr="005C20F0" w:rsidRDefault="0071078A" w:rsidP="0071078A">
            <w:pPr>
              <w:rPr>
                <w:szCs w:val="20"/>
              </w:rPr>
            </w:pPr>
            <w:r w:rsidRPr="005C20F0">
              <w:rPr>
                <w:szCs w:val="20"/>
              </w:rPr>
              <w:t>functionalStatusAssessment/functionalStatusAssessmentHeader/documentTime</w:t>
            </w:r>
          </w:p>
        </w:tc>
      </w:tr>
      <w:tr w:rsidR="00825A53" w:rsidRPr="00825A53" w14:paraId="32DF8AAB" w14:textId="77777777" w:rsidTr="00E4288C">
        <w:trPr>
          <w:trHeight w:val="397"/>
        </w:trPr>
        <w:tc>
          <w:tcPr>
            <w:tcW w:w="1809" w:type="dxa"/>
            <w:vAlign w:val="center"/>
          </w:tcPr>
          <w:p w14:paraId="5C5685BD" w14:textId="02B71004" w:rsidR="00825A53" w:rsidRPr="005C20F0" w:rsidRDefault="007069DA" w:rsidP="00E4288C">
            <w:pPr>
              <w:rPr>
                <w:szCs w:val="20"/>
              </w:rPr>
            </w:pPr>
            <w:r w:rsidRPr="005C20F0">
              <w:rPr>
                <w:szCs w:val="20"/>
              </w:rPr>
              <w:t>PatientSummaryHeaderType</w:t>
            </w:r>
            <w:r w:rsidR="00825A53" w:rsidRPr="005C20F0">
              <w:rPr>
                <w:szCs w:val="20"/>
              </w:rPr>
              <w:t>.patientId</w:t>
            </w:r>
          </w:p>
        </w:tc>
        <w:tc>
          <w:tcPr>
            <w:tcW w:w="2977" w:type="dxa"/>
            <w:vAlign w:val="center"/>
          </w:tcPr>
          <w:p w14:paraId="7E55933A" w14:textId="77777777" w:rsidR="00825A53" w:rsidRPr="005C20F0" w:rsidRDefault="00825A53" w:rsidP="00E4288C">
            <w:pPr>
              <w:rPr>
                <w:rFonts w:cs="Arial"/>
                <w:i/>
                <w:color w:val="FF0000"/>
                <w:szCs w:val="20"/>
              </w:rPr>
            </w:pPr>
            <w:r w:rsidRPr="005C20F0">
              <w:rPr>
                <w:rFonts w:cs="Arial"/>
                <w:spacing w:val="-1"/>
                <w:szCs w:val="20"/>
              </w:rPr>
              <w:t>Patient.person-id</w:t>
            </w:r>
          </w:p>
        </w:tc>
        <w:tc>
          <w:tcPr>
            <w:tcW w:w="4111" w:type="dxa"/>
            <w:vAlign w:val="center"/>
          </w:tcPr>
          <w:p w14:paraId="33FE03AB" w14:textId="6020FAE6"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Header/patientId</w:t>
            </w:r>
          </w:p>
        </w:tc>
      </w:tr>
      <w:tr w:rsidR="00825A53" w:rsidRPr="00825A53" w14:paraId="1925F68A" w14:textId="77777777" w:rsidTr="00E4288C">
        <w:trPr>
          <w:trHeight w:val="397"/>
        </w:trPr>
        <w:tc>
          <w:tcPr>
            <w:tcW w:w="1809" w:type="dxa"/>
            <w:vAlign w:val="center"/>
          </w:tcPr>
          <w:p w14:paraId="44D789E7" w14:textId="26BB324F" w:rsidR="00825A53" w:rsidRPr="005C20F0" w:rsidRDefault="007069DA" w:rsidP="00E4288C">
            <w:pPr>
              <w:rPr>
                <w:szCs w:val="20"/>
              </w:rPr>
            </w:pPr>
            <w:r w:rsidRPr="005C20F0">
              <w:rPr>
                <w:szCs w:val="20"/>
              </w:rPr>
              <w:t>PatientSummaryHeaderType</w:t>
            </w:r>
            <w:r w:rsidR="00825A53" w:rsidRPr="005C20F0">
              <w:rPr>
                <w:szCs w:val="20"/>
              </w:rPr>
              <w:t>.accountableHealthcareProfessional</w:t>
            </w:r>
          </w:p>
        </w:tc>
        <w:tc>
          <w:tcPr>
            <w:tcW w:w="2977" w:type="dxa"/>
            <w:vAlign w:val="center"/>
          </w:tcPr>
          <w:p w14:paraId="1BD23D36"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6B82EF5F" w14:textId="3243A38B"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34B6852" w14:textId="77777777" w:rsidTr="00E4288C">
        <w:trPr>
          <w:trHeight w:val="397"/>
        </w:trPr>
        <w:tc>
          <w:tcPr>
            <w:tcW w:w="1809" w:type="dxa"/>
            <w:vAlign w:val="center"/>
          </w:tcPr>
          <w:p w14:paraId="606FDCAE" w14:textId="72ACBE4A" w:rsidR="00825A53" w:rsidRPr="005C20F0" w:rsidRDefault="00825A53" w:rsidP="00E4288C">
            <w:pPr>
              <w:rPr>
                <w:szCs w:val="20"/>
              </w:rPr>
            </w:pPr>
            <w:r w:rsidRPr="005C20F0">
              <w:rPr>
                <w:szCs w:val="20"/>
              </w:rPr>
              <w:t>HealthcareProfessional</w:t>
            </w:r>
            <w:r w:rsidR="008B0F86" w:rsidRPr="005C20F0">
              <w:rPr>
                <w:szCs w:val="20"/>
              </w:rPr>
              <w:t>Type</w:t>
            </w:r>
          </w:p>
        </w:tc>
        <w:tc>
          <w:tcPr>
            <w:tcW w:w="2977" w:type="dxa"/>
            <w:vAlign w:val="center"/>
          </w:tcPr>
          <w:p w14:paraId="3E71E32A" w14:textId="77777777" w:rsidR="00825A53" w:rsidRPr="005C20F0" w:rsidRDefault="00825A53" w:rsidP="00E4288C">
            <w:pPr>
              <w:rPr>
                <w:rFonts w:cs="Arial"/>
                <w:i/>
                <w:color w:val="FF0000"/>
                <w:szCs w:val="20"/>
              </w:rPr>
            </w:pPr>
            <w:r w:rsidRPr="005C20F0">
              <w:rPr>
                <w:rFonts w:cs="Arial"/>
                <w:spacing w:val="-1"/>
                <w:szCs w:val="20"/>
              </w:rPr>
              <w:t>Bedömd tillstånd.bedömare</w:t>
            </w:r>
          </w:p>
        </w:tc>
        <w:tc>
          <w:tcPr>
            <w:tcW w:w="4111" w:type="dxa"/>
            <w:vAlign w:val="center"/>
          </w:tcPr>
          <w:p w14:paraId="3224A7F0" w14:textId="0C3B4F9C"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CFE1F5E" w14:textId="77777777" w:rsidTr="00E4288C">
        <w:trPr>
          <w:trHeight w:val="397"/>
        </w:trPr>
        <w:tc>
          <w:tcPr>
            <w:tcW w:w="1809" w:type="dxa"/>
            <w:vAlign w:val="center"/>
          </w:tcPr>
          <w:p w14:paraId="3EEDEC3A" w14:textId="1358AAB6" w:rsidR="00825A53" w:rsidRPr="005C20F0" w:rsidRDefault="008B0F86" w:rsidP="00E4288C">
            <w:pPr>
              <w:rPr>
                <w:szCs w:val="20"/>
              </w:rPr>
            </w:pPr>
            <w:r w:rsidRPr="005C20F0">
              <w:rPr>
                <w:szCs w:val="20"/>
              </w:rPr>
              <w:t>HealthcareProfessionalType</w:t>
            </w:r>
            <w:r w:rsidR="00825A53" w:rsidRPr="005C20F0">
              <w:rPr>
                <w:szCs w:val="20"/>
              </w:rPr>
              <w:t>.authorTime</w:t>
            </w:r>
          </w:p>
        </w:tc>
        <w:tc>
          <w:tcPr>
            <w:tcW w:w="2977" w:type="dxa"/>
            <w:vAlign w:val="center"/>
          </w:tcPr>
          <w:p w14:paraId="488C5020" w14:textId="77777777" w:rsidR="00825A53" w:rsidRPr="005C20F0" w:rsidRDefault="00825A5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49EABA69" w14:textId="42801E4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functionalStatusAssessmentHeader/</w:t>
            </w:r>
            <w:r w:rsidR="00825A53" w:rsidRPr="005C20F0">
              <w:rPr>
                <w:szCs w:val="20"/>
              </w:rPr>
              <w:t>accountableHealthcareProfessional /authorTime</w:t>
            </w:r>
          </w:p>
        </w:tc>
      </w:tr>
      <w:tr w:rsidR="00825A53" w:rsidRPr="00825A53" w14:paraId="612897FF" w14:textId="77777777" w:rsidTr="00E4288C">
        <w:trPr>
          <w:trHeight w:val="397"/>
        </w:trPr>
        <w:tc>
          <w:tcPr>
            <w:tcW w:w="1809" w:type="dxa"/>
            <w:vAlign w:val="center"/>
          </w:tcPr>
          <w:p w14:paraId="4C062F17" w14:textId="67873C4E" w:rsidR="00825A53" w:rsidRPr="005C20F0" w:rsidRDefault="008B0F86" w:rsidP="00E4288C">
            <w:pPr>
              <w:rPr>
                <w:szCs w:val="20"/>
              </w:rPr>
            </w:pPr>
            <w:r w:rsidRPr="005C20F0">
              <w:rPr>
                <w:szCs w:val="20"/>
              </w:rPr>
              <w:t>HealthcareProfessionalType</w:t>
            </w:r>
            <w:r w:rsidR="00825A53" w:rsidRPr="005C20F0">
              <w:rPr>
                <w:szCs w:val="20"/>
              </w:rPr>
              <w:t>.healthcareProfessionalHSAId</w:t>
            </w:r>
          </w:p>
        </w:tc>
        <w:tc>
          <w:tcPr>
            <w:tcW w:w="2977" w:type="dxa"/>
            <w:vAlign w:val="center"/>
          </w:tcPr>
          <w:p w14:paraId="24496C4F"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2FCCDC35" w14:textId="1930ACDD" w:rsidR="00825A53" w:rsidRPr="005C20F0" w:rsidRDefault="00C65A60" w:rsidP="00E4288C">
            <w:pPr>
              <w:rPr>
                <w:szCs w:val="20"/>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Header/accountableHealthcareProfessional/healthcareProfessionalHSAId</w:t>
            </w:r>
          </w:p>
        </w:tc>
      </w:tr>
      <w:tr w:rsidR="00825A53" w:rsidRPr="00825A53" w14:paraId="44850EFA" w14:textId="77777777" w:rsidTr="00E4288C">
        <w:trPr>
          <w:trHeight w:val="397"/>
        </w:trPr>
        <w:tc>
          <w:tcPr>
            <w:tcW w:w="1809" w:type="dxa"/>
            <w:vAlign w:val="center"/>
          </w:tcPr>
          <w:p w14:paraId="6D5BFB0F" w14:textId="007A39E8" w:rsidR="00825A53" w:rsidRPr="005C20F0" w:rsidRDefault="008B0F86" w:rsidP="00E4288C">
            <w:pPr>
              <w:rPr>
                <w:szCs w:val="20"/>
              </w:rPr>
            </w:pPr>
            <w:r w:rsidRPr="005C20F0">
              <w:rPr>
                <w:szCs w:val="20"/>
              </w:rPr>
              <w:t>HealthcareProfessionalType</w:t>
            </w:r>
            <w:r w:rsidR="00825A53" w:rsidRPr="005C20F0">
              <w:rPr>
                <w:szCs w:val="20"/>
              </w:rPr>
              <w:t>.healthcareProfessionalName</w:t>
            </w:r>
          </w:p>
        </w:tc>
        <w:tc>
          <w:tcPr>
            <w:tcW w:w="2977" w:type="dxa"/>
            <w:vAlign w:val="center"/>
          </w:tcPr>
          <w:p w14:paraId="7CBB5E1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3B158B12" w14:textId="241784FB"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Header/accountableHealthcareProfessional/healthcareProfessionalName</w:t>
            </w:r>
          </w:p>
        </w:tc>
      </w:tr>
      <w:tr w:rsidR="00825A53" w:rsidRPr="00825A53" w14:paraId="0B4F019B" w14:textId="77777777" w:rsidTr="00E4288C">
        <w:trPr>
          <w:trHeight w:val="397"/>
        </w:trPr>
        <w:tc>
          <w:tcPr>
            <w:tcW w:w="1809" w:type="dxa"/>
            <w:vAlign w:val="center"/>
          </w:tcPr>
          <w:p w14:paraId="3F9C53B4" w14:textId="28605432" w:rsidR="00825A53" w:rsidRPr="005C20F0" w:rsidRDefault="008B0F86" w:rsidP="00E4288C">
            <w:pPr>
              <w:rPr>
                <w:szCs w:val="20"/>
                <w:lang w:val="en-US"/>
              </w:rPr>
            </w:pPr>
            <w:r w:rsidRPr="005C20F0">
              <w:rPr>
                <w:szCs w:val="20"/>
              </w:rPr>
              <w:t>HealthcareProfessionalType</w:t>
            </w:r>
            <w:r w:rsidR="00825A53" w:rsidRPr="005C20F0">
              <w:rPr>
                <w:szCs w:val="20"/>
              </w:rPr>
              <w:t>.healthcareProfessionalRoleCode</w:t>
            </w:r>
          </w:p>
        </w:tc>
        <w:tc>
          <w:tcPr>
            <w:tcW w:w="2977" w:type="dxa"/>
            <w:vAlign w:val="center"/>
          </w:tcPr>
          <w:p w14:paraId="6B43F3C9"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28EC463B" w14:textId="37759CA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Header/accountableHealthcareProfessional/healthcareProfessionalRoleCode</w:t>
            </w:r>
          </w:p>
        </w:tc>
      </w:tr>
      <w:tr w:rsidR="00825A53" w:rsidRPr="001B7E54" w14:paraId="0C77BA99" w14:textId="77777777" w:rsidTr="00E4288C">
        <w:trPr>
          <w:trHeight w:val="397"/>
        </w:trPr>
        <w:tc>
          <w:tcPr>
            <w:tcW w:w="1809" w:type="dxa"/>
            <w:vAlign w:val="center"/>
          </w:tcPr>
          <w:p w14:paraId="70FD4550" w14:textId="26C69DF1" w:rsidR="00825A53" w:rsidRPr="005C20F0" w:rsidRDefault="008B0F86" w:rsidP="00E4288C">
            <w:pPr>
              <w:rPr>
                <w:szCs w:val="20"/>
              </w:rPr>
            </w:pPr>
            <w:r w:rsidRPr="005C20F0">
              <w:rPr>
                <w:szCs w:val="20"/>
              </w:rPr>
              <w:t>H</w:t>
            </w:r>
            <w:r w:rsidR="00825A53" w:rsidRPr="005C20F0">
              <w:rPr>
                <w:szCs w:val="20"/>
              </w:rPr>
              <w:t>ealthcareProfessionalOrgUnit</w:t>
            </w:r>
            <w:r w:rsidRPr="005C20F0">
              <w:rPr>
                <w:szCs w:val="20"/>
              </w:rPr>
              <w:t>Ty</w:t>
            </w:r>
            <w:r w:rsidRPr="005C20F0">
              <w:rPr>
                <w:szCs w:val="20"/>
              </w:rPr>
              <w:lastRenderedPageBreak/>
              <w:t>pe</w:t>
            </w:r>
            <w:r w:rsidR="00825A53" w:rsidRPr="005C20F0">
              <w:rPr>
                <w:szCs w:val="20"/>
              </w:rPr>
              <w:t>.orgUnitHSAId</w:t>
            </w:r>
          </w:p>
        </w:tc>
        <w:tc>
          <w:tcPr>
            <w:tcW w:w="2977" w:type="dxa"/>
            <w:vAlign w:val="center"/>
          </w:tcPr>
          <w:p w14:paraId="3F58FC22" w14:textId="77777777" w:rsidR="00825A53" w:rsidRPr="005C20F0" w:rsidRDefault="00825A53" w:rsidP="00E4288C">
            <w:pPr>
              <w:rPr>
                <w:rFonts w:cs="Arial"/>
                <w:i/>
                <w:color w:val="FF0000"/>
                <w:szCs w:val="20"/>
              </w:rPr>
            </w:pPr>
            <w:r w:rsidRPr="005C20F0">
              <w:rPr>
                <w:rFonts w:cs="Arial"/>
                <w:spacing w:val="-1"/>
                <w:szCs w:val="20"/>
              </w:rPr>
              <w:lastRenderedPageBreak/>
              <w:t>Vård- och omsorgsutövare.enhet id</w:t>
            </w:r>
          </w:p>
        </w:tc>
        <w:tc>
          <w:tcPr>
            <w:tcW w:w="4111" w:type="dxa"/>
            <w:vAlign w:val="center"/>
          </w:tcPr>
          <w:p w14:paraId="53CD77BF" w14:textId="43228B34"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w:t>
            </w:r>
            <w:r w:rsidR="00825A53" w:rsidRPr="005C20F0">
              <w:rPr>
                <w:szCs w:val="20"/>
                <w:lang w:val="en-US"/>
              </w:rPr>
              <w:lastRenderedPageBreak/>
              <w:t>reProfessional/healthcareProfessionalOrgUnit/orgUnitHSAId</w:t>
            </w:r>
          </w:p>
        </w:tc>
      </w:tr>
      <w:tr w:rsidR="00825A53" w:rsidRPr="001B7E54" w14:paraId="3F394A6A" w14:textId="77777777" w:rsidTr="00E4288C">
        <w:trPr>
          <w:trHeight w:val="397"/>
        </w:trPr>
        <w:tc>
          <w:tcPr>
            <w:tcW w:w="1809" w:type="dxa"/>
            <w:vAlign w:val="center"/>
          </w:tcPr>
          <w:p w14:paraId="683E3BBF" w14:textId="7D861FFC" w:rsidR="00825A53" w:rsidRPr="005C20F0" w:rsidRDefault="008B0F86" w:rsidP="00E4288C">
            <w:pPr>
              <w:rPr>
                <w:szCs w:val="20"/>
              </w:rPr>
            </w:pPr>
            <w:r w:rsidRPr="005C20F0">
              <w:rPr>
                <w:szCs w:val="20"/>
              </w:rPr>
              <w:lastRenderedPageBreak/>
              <w:t>HealthcareProfessionalOrgUnitType</w:t>
            </w:r>
            <w:r w:rsidR="00825A53" w:rsidRPr="005C20F0">
              <w:rPr>
                <w:szCs w:val="20"/>
              </w:rPr>
              <w:t>.orgUnitname</w:t>
            </w:r>
          </w:p>
        </w:tc>
        <w:tc>
          <w:tcPr>
            <w:tcW w:w="2977" w:type="dxa"/>
            <w:vAlign w:val="center"/>
          </w:tcPr>
          <w:p w14:paraId="3687091F" w14:textId="77777777" w:rsidR="00825A53" w:rsidRPr="005C20F0" w:rsidRDefault="00825A53" w:rsidP="00E4288C">
            <w:pPr>
              <w:rPr>
                <w:rFonts w:cs="Arial"/>
                <w:spacing w:val="-1"/>
                <w:szCs w:val="20"/>
              </w:rPr>
            </w:pPr>
            <w:r w:rsidRPr="005C20F0">
              <w:rPr>
                <w:rFonts w:cs="Arial"/>
                <w:spacing w:val="-1"/>
                <w:szCs w:val="20"/>
              </w:rPr>
              <w:t>Vård- och omsorgsutövare.enhet namn</w:t>
            </w:r>
          </w:p>
        </w:tc>
        <w:tc>
          <w:tcPr>
            <w:tcW w:w="4111" w:type="dxa"/>
            <w:vAlign w:val="center"/>
          </w:tcPr>
          <w:p w14:paraId="7575B1F7" w14:textId="214955C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Header/accountableHealthcareProfessional/healthcareProfessionalOrgUnit/orgUnitname</w:t>
            </w:r>
          </w:p>
        </w:tc>
      </w:tr>
      <w:tr w:rsidR="00825A53" w:rsidRPr="001B7E54" w14:paraId="0A6659B8" w14:textId="77777777" w:rsidTr="00E4288C">
        <w:trPr>
          <w:trHeight w:val="397"/>
        </w:trPr>
        <w:tc>
          <w:tcPr>
            <w:tcW w:w="1809" w:type="dxa"/>
            <w:vAlign w:val="center"/>
          </w:tcPr>
          <w:p w14:paraId="13E89DC0" w14:textId="3822B7EB" w:rsidR="00825A53" w:rsidRPr="005C20F0" w:rsidRDefault="008B0F86" w:rsidP="00E4288C">
            <w:pPr>
              <w:rPr>
                <w:szCs w:val="20"/>
              </w:rPr>
            </w:pPr>
            <w:r w:rsidRPr="005C20F0">
              <w:rPr>
                <w:szCs w:val="20"/>
              </w:rPr>
              <w:t>HealthcareProfessionalOrgUnitType</w:t>
            </w:r>
            <w:r w:rsidR="00825A53" w:rsidRPr="005C20F0">
              <w:rPr>
                <w:szCs w:val="20"/>
              </w:rPr>
              <w:t>.orgUnitTelecom</w:t>
            </w:r>
          </w:p>
        </w:tc>
        <w:tc>
          <w:tcPr>
            <w:tcW w:w="2977" w:type="dxa"/>
            <w:vAlign w:val="center"/>
          </w:tcPr>
          <w:p w14:paraId="5DF88F09" w14:textId="77777777" w:rsidR="00825A53" w:rsidRPr="005C20F0" w:rsidRDefault="00825A53" w:rsidP="00E4288C">
            <w:pPr>
              <w:rPr>
                <w:rFonts w:cs="Arial"/>
                <w:spacing w:val="-1"/>
                <w:szCs w:val="20"/>
              </w:rPr>
            </w:pPr>
            <w:r w:rsidRPr="005C20F0">
              <w:rPr>
                <w:rFonts w:cs="Arial"/>
                <w:szCs w:val="20"/>
              </w:rPr>
              <w:t>Tele och eKommunikation.tele ekom adress</w:t>
            </w:r>
          </w:p>
        </w:tc>
        <w:tc>
          <w:tcPr>
            <w:tcW w:w="4111" w:type="dxa"/>
            <w:vAlign w:val="center"/>
          </w:tcPr>
          <w:p w14:paraId="239446A1" w14:textId="15EDB820"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Header/accountableHealthcareProfessional/healthcareProfessionalOrgUnit/orgUnitTelecom</w:t>
            </w:r>
          </w:p>
        </w:tc>
      </w:tr>
      <w:tr w:rsidR="00825A53" w:rsidRPr="001B7E54" w14:paraId="59E53A52" w14:textId="77777777" w:rsidTr="00E4288C">
        <w:trPr>
          <w:trHeight w:val="397"/>
        </w:trPr>
        <w:tc>
          <w:tcPr>
            <w:tcW w:w="1809" w:type="dxa"/>
            <w:vAlign w:val="center"/>
          </w:tcPr>
          <w:p w14:paraId="138CA969" w14:textId="57B0905A" w:rsidR="00825A53" w:rsidRPr="005C20F0" w:rsidRDefault="008B0F86" w:rsidP="00E4288C">
            <w:pPr>
              <w:rPr>
                <w:szCs w:val="20"/>
              </w:rPr>
            </w:pPr>
            <w:r w:rsidRPr="005C20F0">
              <w:rPr>
                <w:szCs w:val="20"/>
              </w:rPr>
              <w:t>HealthcareProfessionalOrgUnitType</w:t>
            </w:r>
            <w:r w:rsidR="00825A53" w:rsidRPr="005C20F0">
              <w:rPr>
                <w:szCs w:val="20"/>
              </w:rPr>
              <w:t>.orgUnitEmail</w:t>
            </w:r>
          </w:p>
        </w:tc>
        <w:tc>
          <w:tcPr>
            <w:tcW w:w="2977" w:type="dxa"/>
            <w:vAlign w:val="center"/>
          </w:tcPr>
          <w:p w14:paraId="164BD227" w14:textId="77777777" w:rsidR="00825A53" w:rsidRPr="005C20F0" w:rsidRDefault="00825A53" w:rsidP="00E4288C">
            <w:pPr>
              <w:rPr>
                <w:rFonts w:cs="Arial"/>
                <w:szCs w:val="20"/>
              </w:rPr>
            </w:pPr>
            <w:r w:rsidRPr="005C20F0">
              <w:rPr>
                <w:rFonts w:cs="Arial"/>
                <w:szCs w:val="20"/>
              </w:rPr>
              <w:t>Tele och eKommunikation.tele ekom adress</w:t>
            </w:r>
          </w:p>
        </w:tc>
        <w:tc>
          <w:tcPr>
            <w:tcW w:w="4111" w:type="dxa"/>
            <w:vAlign w:val="center"/>
          </w:tcPr>
          <w:p w14:paraId="75C9CDB3" w14:textId="2283E86B"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Header/accountableHealthcareProfessional/healthcareProfessionalOrgUnit/orgUnitEmail</w:t>
            </w:r>
          </w:p>
        </w:tc>
      </w:tr>
      <w:tr w:rsidR="00825A53" w:rsidRPr="001B7E54" w14:paraId="776F0517" w14:textId="77777777" w:rsidTr="00E4288C">
        <w:trPr>
          <w:trHeight w:val="397"/>
        </w:trPr>
        <w:tc>
          <w:tcPr>
            <w:tcW w:w="1809" w:type="dxa"/>
            <w:vAlign w:val="center"/>
          </w:tcPr>
          <w:p w14:paraId="49FB4404" w14:textId="04C5D523" w:rsidR="00825A53" w:rsidRPr="005C20F0" w:rsidRDefault="008B0F86" w:rsidP="00E4288C">
            <w:pPr>
              <w:rPr>
                <w:szCs w:val="20"/>
              </w:rPr>
            </w:pPr>
            <w:r w:rsidRPr="005C20F0">
              <w:rPr>
                <w:szCs w:val="20"/>
              </w:rPr>
              <w:t>HealthcareProfessionalOrgUnitType</w:t>
            </w:r>
            <w:r w:rsidR="00825A53" w:rsidRPr="005C20F0">
              <w:rPr>
                <w:szCs w:val="20"/>
              </w:rPr>
              <w:t>.orgUnitAddress</w:t>
            </w:r>
          </w:p>
        </w:tc>
        <w:tc>
          <w:tcPr>
            <w:tcW w:w="2977" w:type="dxa"/>
            <w:vAlign w:val="center"/>
          </w:tcPr>
          <w:p w14:paraId="476D1A54" w14:textId="77777777" w:rsidR="00825A53" w:rsidRPr="005C20F0" w:rsidRDefault="00825A53" w:rsidP="00E4288C">
            <w:pPr>
              <w:rPr>
                <w:rFonts w:cs="Arial"/>
                <w:spacing w:val="-1"/>
                <w:szCs w:val="20"/>
              </w:rPr>
            </w:pPr>
            <w:r w:rsidRPr="005C20F0">
              <w:rPr>
                <w:rFonts w:cs="Arial"/>
                <w:spacing w:val="-1"/>
                <w:szCs w:val="20"/>
              </w:rPr>
              <w:t>Adress.adress 1,</w:t>
            </w:r>
          </w:p>
          <w:p w14:paraId="3F97F04B" w14:textId="77777777" w:rsidR="00825A53" w:rsidRPr="005C20F0" w:rsidRDefault="00825A53" w:rsidP="00E4288C">
            <w:pPr>
              <w:rPr>
                <w:rFonts w:cs="Arial"/>
                <w:spacing w:val="-1"/>
                <w:szCs w:val="20"/>
              </w:rPr>
            </w:pPr>
            <w:r w:rsidRPr="005C20F0">
              <w:rPr>
                <w:rFonts w:cs="Arial"/>
                <w:spacing w:val="-1"/>
                <w:szCs w:val="20"/>
              </w:rPr>
              <w:t>Adress.postnummer &amp;</w:t>
            </w:r>
          </w:p>
          <w:p w14:paraId="42EA36AD" w14:textId="77777777" w:rsidR="00825A53" w:rsidRPr="005C20F0" w:rsidRDefault="00825A53" w:rsidP="00E4288C">
            <w:pPr>
              <w:rPr>
                <w:rFonts w:cs="Arial"/>
                <w:szCs w:val="20"/>
              </w:rPr>
            </w:pPr>
            <w:r w:rsidRPr="005C20F0">
              <w:rPr>
                <w:rFonts w:cs="Arial"/>
                <w:spacing w:val="-1"/>
                <w:szCs w:val="20"/>
              </w:rPr>
              <w:t>Adress.postort</w:t>
            </w:r>
          </w:p>
        </w:tc>
        <w:tc>
          <w:tcPr>
            <w:tcW w:w="4111" w:type="dxa"/>
            <w:vAlign w:val="center"/>
          </w:tcPr>
          <w:p w14:paraId="2E4064FD" w14:textId="5BA05E4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Header/accountableHealthcareProfessional/healthcareProfessionalOrgUnit/orgUnitAddress</w:t>
            </w:r>
          </w:p>
        </w:tc>
      </w:tr>
      <w:tr w:rsidR="00825A53" w:rsidRPr="001B7E54" w14:paraId="286CC155" w14:textId="77777777" w:rsidTr="00E4288C">
        <w:trPr>
          <w:trHeight w:val="397"/>
        </w:trPr>
        <w:tc>
          <w:tcPr>
            <w:tcW w:w="1809" w:type="dxa"/>
            <w:vAlign w:val="center"/>
          </w:tcPr>
          <w:p w14:paraId="7923329F" w14:textId="54426327" w:rsidR="00825A53" w:rsidRPr="005C20F0" w:rsidRDefault="008B0F86" w:rsidP="00E4288C">
            <w:pPr>
              <w:rPr>
                <w:szCs w:val="20"/>
              </w:rPr>
            </w:pPr>
            <w:r w:rsidRPr="005C20F0">
              <w:rPr>
                <w:szCs w:val="20"/>
              </w:rPr>
              <w:t>HealthcareProfessionalOrgUnitType</w:t>
            </w:r>
            <w:r w:rsidR="00825A53" w:rsidRPr="005C20F0">
              <w:rPr>
                <w:szCs w:val="20"/>
              </w:rPr>
              <w:t>.orgUnitLocation</w:t>
            </w:r>
          </w:p>
        </w:tc>
        <w:tc>
          <w:tcPr>
            <w:tcW w:w="2977" w:type="dxa"/>
            <w:vAlign w:val="center"/>
          </w:tcPr>
          <w:p w14:paraId="5659F3EC"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53EF8FCE" w14:textId="2086F2D6"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Header/accountableHealthcareProfessional/healthcareProfessionalOrgUnit/orgUnitLocation</w:t>
            </w:r>
          </w:p>
        </w:tc>
      </w:tr>
      <w:tr w:rsidR="00825A53" w:rsidRPr="00825A53" w14:paraId="59D7F351" w14:textId="77777777" w:rsidTr="00E4288C">
        <w:trPr>
          <w:trHeight w:val="397"/>
        </w:trPr>
        <w:tc>
          <w:tcPr>
            <w:tcW w:w="1809" w:type="dxa"/>
            <w:vAlign w:val="center"/>
          </w:tcPr>
          <w:p w14:paraId="6F419824" w14:textId="27A9E0BC" w:rsidR="00825A53" w:rsidRPr="005C20F0" w:rsidRDefault="008B0F86" w:rsidP="00E4288C">
            <w:pPr>
              <w:rPr>
                <w:szCs w:val="20"/>
              </w:rPr>
            </w:pPr>
            <w:r w:rsidRPr="005C20F0">
              <w:rPr>
                <w:szCs w:val="20"/>
              </w:rPr>
              <w:t>HealthcareProfessionalType</w:t>
            </w:r>
            <w:r w:rsidR="00825A53" w:rsidRPr="005C20F0">
              <w:rPr>
                <w:szCs w:val="20"/>
              </w:rPr>
              <w:t>.healthcareProfessionalCareUnitHSAId</w:t>
            </w:r>
          </w:p>
        </w:tc>
        <w:tc>
          <w:tcPr>
            <w:tcW w:w="2977" w:type="dxa"/>
            <w:vAlign w:val="center"/>
          </w:tcPr>
          <w:p w14:paraId="42769B1C" w14:textId="77777777" w:rsidR="00825A53" w:rsidRPr="005C20F0" w:rsidRDefault="00825A53" w:rsidP="00E4288C">
            <w:pPr>
              <w:rPr>
                <w:rFonts w:cs="Arial"/>
                <w:i/>
                <w:color w:val="FF0000"/>
                <w:szCs w:val="20"/>
              </w:rPr>
            </w:pPr>
            <w:r w:rsidRPr="005C20F0">
              <w:rPr>
                <w:rFonts w:cs="Arial"/>
                <w:spacing w:val="-1"/>
                <w:szCs w:val="20"/>
              </w:rPr>
              <w:t>Informationsresurs.vårdenhet id</w:t>
            </w:r>
          </w:p>
        </w:tc>
        <w:tc>
          <w:tcPr>
            <w:tcW w:w="4111" w:type="dxa"/>
            <w:vAlign w:val="center"/>
          </w:tcPr>
          <w:p w14:paraId="5B2948BA" w14:textId="1ABAA6EC"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Header/accountableHealthcareProfessional/healthcareProfessionalCareUnitHSAId</w:t>
            </w:r>
          </w:p>
        </w:tc>
      </w:tr>
      <w:tr w:rsidR="00825A53" w:rsidRPr="00825A53" w14:paraId="3F0DA5B0" w14:textId="77777777" w:rsidTr="00E4288C">
        <w:trPr>
          <w:trHeight w:val="397"/>
        </w:trPr>
        <w:tc>
          <w:tcPr>
            <w:tcW w:w="1809" w:type="dxa"/>
            <w:vAlign w:val="center"/>
          </w:tcPr>
          <w:p w14:paraId="4C9E4BE8" w14:textId="3A17B281" w:rsidR="00825A53" w:rsidRPr="005C20F0" w:rsidRDefault="008B0F86" w:rsidP="00E4288C">
            <w:pPr>
              <w:rPr>
                <w:szCs w:val="20"/>
              </w:rPr>
            </w:pPr>
            <w:r w:rsidRPr="005C20F0">
              <w:rPr>
                <w:szCs w:val="20"/>
              </w:rPr>
              <w:t>HealthcareProfessionalType</w:t>
            </w:r>
            <w:r w:rsidR="00825A53" w:rsidRPr="005C20F0">
              <w:rPr>
                <w:szCs w:val="20"/>
              </w:rPr>
              <w:t>.healthcareProfessionalCareGiverHSAId</w:t>
            </w:r>
          </w:p>
        </w:tc>
        <w:tc>
          <w:tcPr>
            <w:tcW w:w="2977" w:type="dxa"/>
            <w:vAlign w:val="center"/>
          </w:tcPr>
          <w:p w14:paraId="6FD2E92E" w14:textId="77777777" w:rsidR="00825A53" w:rsidRPr="005C20F0" w:rsidRDefault="00825A53" w:rsidP="00E4288C">
            <w:pPr>
              <w:rPr>
                <w:rFonts w:cs="Arial"/>
                <w:spacing w:val="-1"/>
                <w:szCs w:val="20"/>
              </w:rPr>
            </w:pPr>
            <w:r w:rsidRPr="005C20F0">
              <w:rPr>
                <w:rFonts w:cs="Arial"/>
                <w:spacing w:val="-1"/>
                <w:szCs w:val="20"/>
              </w:rPr>
              <w:t>Informationsresurs.vårdgivare id</w:t>
            </w:r>
          </w:p>
        </w:tc>
        <w:tc>
          <w:tcPr>
            <w:tcW w:w="4111" w:type="dxa"/>
            <w:vAlign w:val="center"/>
          </w:tcPr>
          <w:p w14:paraId="09488B1E" w14:textId="13F4DB29"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Header/accountableHealthcareProfessional/healthcareProfessionalCareGiverHSAId</w:t>
            </w:r>
          </w:p>
        </w:tc>
      </w:tr>
      <w:tr w:rsidR="00825A53" w:rsidRPr="00825A53" w14:paraId="6EDC8082" w14:textId="77777777" w:rsidTr="00E4288C">
        <w:trPr>
          <w:trHeight w:val="397"/>
        </w:trPr>
        <w:tc>
          <w:tcPr>
            <w:tcW w:w="1809" w:type="dxa"/>
            <w:vAlign w:val="center"/>
          </w:tcPr>
          <w:p w14:paraId="099A15BA" w14:textId="35BBBC91" w:rsidR="00825A53" w:rsidRPr="005C20F0" w:rsidRDefault="008B0F86" w:rsidP="00E4288C">
            <w:pPr>
              <w:rPr>
                <w:szCs w:val="20"/>
              </w:rPr>
            </w:pPr>
            <w:r w:rsidRPr="005C20F0">
              <w:rPr>
                <w:szCs w:val="20"/>
              </w:rPr>
              <w:t>L</w:t>
            </w:r>
            <w:r w:rsidR="00825A53" w:rsidRPr="005C20F0">
              <w:rPr>
                <w:szCs w:val="20"/>
              </w:rPr>
              <w:t>egalAuthenticator</w:t>
            </w:r>
            <w:r w:rsidRPr="005C20F0">
              <w:rPr>
                <w:szCs w:val="20"/>
              </w:rPr>
              <w:t>Type</w:t>
            </w:r>
            <w:r w:rsidR="00825A53" w:rsidRPr="005C20F0">
              <w:rPr>
                <w:szCs w:val="20"/>
              </w:rPr>
              <w:t>.legalAuthenticatorTime</w:t>
            </w:r>
          </w:p>
        </w:tc>
        <w:tc>
          <w:tcPr>
            <w:tcW w:w="2977" w:type="dxa"/>
            <w:vAlign w:val="center"/>
          </w:tcPr>
          <w:p w14:paraId="77402A4D"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73A3D2D7" w14:textId="2631394E"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Header/legalAuthenticator/legalAuthenticatorTime</w:t>
            </w:r>
          </w:p>
        </w:tc>
      </w:tr>
      <w:tr w:rsidR="00825A53" w:rsidRPr="00825A53" w14:paraId="06A7036F" w14:textId="77777777" w:rsidTr="00E4288C">
        <w:trPr>
          <w:trHeight w:val="397"/>
        </w:trPr>
        <w:tc>
          <w:tcPr>
            <w:tcW w:w="1809" w:type="dxa"/>
            <w:vAlign w:val="center"/>
          </w:tcPr>
          <w:p w14:paraId="1C3AE58D" w14:textId="7FEA87A6" w:rsidR="00825A53" w:rsidRPr="005C20F0" w:rsidRDefault="008B0F86" w:rsidP="00E4288C">
            <w:pPr>
              <w:rPr>
                <w:szCs w:val="20"/>
              </w:rPr>
            </w:pPr>
            <w:r w:rsidRPr="005C20F0">
              <w:rPr>
                <w:szCs w:val="20"/>
              </w:rPr>
              <w:t>LegalAuthenticatorType</w:t>
            </w:r>
            <w:r w:rsidR="00825A53" w:rsidRPr="005C20F0">
              <w:rPr>
                <w:szCs w:val="20"/>
              </w:rPr>
              <w:t>.legalAuthenticatorHSAId</w:t>
            </w:r>
          </w:p>
        </w:tc>
        <w:tc>
          <w:tcPr>
            <w:tcW w:w="2977" w:type="dxa"/>
            <w:vAlign w:val="center"/>
          </w:tcPr>
          <w:p w14:paraId="1A852279"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0088440B" w14:textId="127266D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Header/legalAuthenticator/legalAuthenticatorHSAId</w:t>
            </w:r>
          </w:p>
        </w:tc>
      </w:tr>
      <w:tr w:rsidR="00825A53" w:rsidRPr="00825A53" w14:paraId="28E63F99" w14:textId="77777777" w:rsidTr="00E4288C">
        <w:trPr>
          <w:trHeight w:val="397"/>
        </w:trPr>
        <w:tc>
          <w:tcPr>
            <w:tcW w:w="1809" w:type="dxa"/>
            <w:vAlign w:val="center"/>
          </w:tcPr>
          <w:p w14:paraId="503B7DF6" w14:textId="6502EB32" w:rsidR="00825A53" w:rsidRPr="005C20F0" w:rsidRDefault="008B0F86" w:rsidP="00E4288C">
            <w:pPr>
              <w:rPr>
                <w:szCs w:val="20"/>
              </w:rPr>
            </w:pPr>
            <w:r w:rsidRPr="005C20F0">
              <w:rPr>
                <w:szCs w:val="20"/>
              </w:rPr>
              <w:t>LegalAuthenticatorType</w:t>
            </w:r>
            <w:r w:rsidR="00825A53" w:rsidRPr="005C20F0">
              <w:rPr>
                <w:szCs w:val="20"/>
              </w:rPr>
              <w:t>.legalAuthenticatorName</w:t>
            </w:r>
          </w:p>
        </w:tc>
        <w:tc>
          <w:tcPr>
            <w:tcW w:w="2977" w:type="dxa"/>
            <w:vAlign w:val="center"/>
          </w:tcPr>
          <w:p w14:paraId="155C140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087919FA" w14:textId="104CADDA"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Header/legalAuthenticator/legalAuthenticatorName</w:t>
            </w:r>
          </w:p>
        </w:tc>
      </w:tr>
      <w:tr w:rsidR="008152A3" w:rsidRPr="001B7E54" w14:paraId="05589962" w14:textId="77777777" w:rsidTr="00E4288C">
        <w:trPr>
          <w:trHeight w:val="397"/>
        </w:trPr>
        <w:tc>
          <w:tcPr>
            <w:tcW w:w="1809" w:type="dxa"/>
            <w:vAlign w:val="center"/>
          </w:tcPr>
          <w:p w14:paraId="00517C91" w14:textId="4392688B" w:rsidR="008152A3" w:rsidRPr="005C20F0" w:rsidRDefault="008152A3" w:rsidP="008152A3">
            <w:pPr>
              <w:rPr>
                <w:szCs w:val="20"/>
              </w:rPr>
            </w:pPr>
            <w:r w:rsidRPr="005C20F0">
              <w:rPr>
                <w:szCs w:val="20"/>
              </w:rPr>
              <w:lastRenderedPageBreak/>
              <w:t>LegalAuthenticatorType.legalAuthenticatorRoleCode</w:t>
            </w:r>
          </w:p>
        </w:tc>
        <w:tc>
          <w:tcPr>
            <w:tcW w:w="2977" w:type="dxa"/>
            <w:vAlign w:val="center"/>
          </w:tcPr>
          <w:p w14:paraId="512472F5" w14:textId="04C5BDB2" w:rsidR="008152A3" w:rsidRPr="005C20F0" w:rsidRDefault="008152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E5B0841" w14:textId="1F8120F3" w:rsidR="008152A3" w:rsidRPr="005C20F0" w:rsidRDefault="00C65A60" w:rsidP="00E4288C">
            <w:pPr>
              <w:rPr>
                <w:szCs w:val="20"/>
                <w:lang w:val="en-US"/>
              </w:rPr>
            </w:pPr>
            <w:r w:rsidRPr="005C20F0">
              <w:rPr>
                <w:szCs w:val="20"/>
                <w:lang w:val="en-US"/>
              </w:rPr>
              <w:t>functionalStatusAssessment</w:t>
            </w:r>
            <w:r w:rsidR="008152A3" w:rsidRPr="005C20F0">
              <w:rPr>
                <w:szCs w:val="20"/>
                <w:lang w:val="en-US"/>
              </w:rPr>
              <w:t>/</w:t>
            </w:r>
            <w:r w:rsidRPr="005C20F0">
              <w:rPr>
                <w:szCs w:val="20"/>
                <w:lang w:val="en-US"/>
              </w:rPr>
              <w:t>functionalStatusAssessment</w:t>
            </w:r>
            <w:r w:rsidR="008152A3" w:rsidRPr="005C20F0">
              <w:rPr>
                <w:szCs w:val="20"/>
                <w:lang w:val="en-US"/>
              </w:rPr>
              <w:t>Header/legalAuthenticator/legalAuthenticator RoleCode</w:t>
            </w:r>
          </w:p>
        </w:tc>
      </w:tr>
      <w:tr w:rsidR="008152A3" w:rsidRPr="00825A53" w14:paraId="71C8ED38" w14:textId="77777777" w:rsidTr="00E4288C">
        <w:trPr>
          <w:trHeight w:val="397"/>
        </w:trPr>
        <w:tc>
          <w:tcPr>
            <w:tcW w:w="1809" w:type="dxa"/>
            <w:vAlign w:val="center"/>
          </w:tcPr>
          <w:p w14:paraId="242297C4" w14:textId="650660E5" w:rsidR="008152A3" w:rsidRPr="005C20F0" w:rsidRDefault="008152A3" w:rsidP="00E4288C">
            <w:pPr>
              <w:rPr>
                <w:szCs w:val="20"/>
              </w:rPr>
            </w:pPr>
            <w:r w:rsidRPr="005C20F0">
              <w:rPr>
                <w:szCs w:val="20"/>
              </w:rPr>
              <w:t>PatientSummaryHeaderType.approvedForPatient</w:t>
            </w:r>
          </w:p>
        </w:tc>
        <w:tc>
          <w:tcPr>
            <w:tcW w:w="2977" w:type="dxa"/>
            <w:vAlign w:val="center"/>
          </w:tcPr>
          <w:p w14:paraId="5E25031B" w14:textId="77777777" w:rsidR="008152A3" w:rsidRPr="005C20F0" w:rsidRDefault="008152A3" w:rsidP="00E4288C">
            <w:pPr>
              <w:rPr>
                <w:rFonts w:cs="Arial"/>
                <w:spacing w:val="-1"/>
                <w:szCs w:val="20"/>
              </w:rPr>
            </w:pPr>
            <w:r w:rsidRPr="005C20F0">
              <w:rPr>
                <w:rFonts w:cs="Arial"/>
                <w:i/>
                <w:color w:val="FF0000"/>
                <w:szCs w:val="20"/>
              </w:rPr>
              <w:t>Saknar motsvarighet i V-TIM 2.2</w:t>
            </w:r>
          </w:p>
        </w:tc>
        <w:tc>
          <w:tcPr>
            <w:tcW w:w="4111" w:type="dxa"/>
            <w:vAlign w:val="center"/>
          </w:tcPr>
          <w:p w14:paraId="4CF518E5" w14:textId="16C271E7"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Header/approvedForPatient</w:t>
            </w:r>
          </w:p>
        </w:tc>
      </w:tr>
      <w:tr w:rsidR="008152A3" w:rsidRPr="00825A53" w14:paraId="5FAD1E31" w14:textId="77777777" w:rsidTr="00E4288C">
        <w:trPr>
          <w:trHeight w:val="397"/>
        </w:trPr>
        <w:tc>
          <w:tcPr>
            <w:tcW w:w="1809" w:type="dxa"/>
            <w:vAlign w:val="center"/>
          </w:tcPr>
          <w:p w14:paraId="444169FD" w14:textId="76CA10FC" w:rsidR="008152A3" w:rsidRPr="005C20F0" w:rsidRDefault="008152A3" w:rsidP="00E4288C">
            <w:pPr>
              <w:rPr>
                <w:szCs w:val="20"/>
              </w:rPr>
            </w:pPr>
            <w:r w:rsidRPr="005C20F0">
              <w:rPr>
                <w:szCs w:val="20"/>
              </w:rPr>
              <w:t>PatientSummaryHeaderType.careContactId</w:t>
            </w:r>
          </w:p>
        </w:tc>
        <w:tc>
          <w:tcPr>
            <w:tcW w:w="2977" w:type="dxa"/>
            <w:vAlign w:val="center"/>
          </w:tcPr>
          <w:p w14:paraId="1C8BF770" w14:textId="77777777" w:rsidR="008152A3" w:rsidRPr="005C20F0" w:rsidRDefault="008152A3" w:rsidP="00E4288C">
            <w:pPr>
              <w:rPr>
                <w:rFonts w:cs="Arial"/>
                <w:i/>
                <w:color w:val="FF0000"/>
                <w:szCs w:val="20"/>
              </w:rPr>
            </w:pPr>
            <w:r w:rsidRPr="005C20F0">
              <w:rPr>
                <w:rFonts w:cs="Arial"/>
                <w:spacing w:val="-1"/>
                <w:szCs w:val="20"/>
              </w:rPr>
              <w:t>Informationsresurs.kontakt id</w:t>
            </w:r>
          </w:p>
        </w:tc>
        <w:tc>
          <w:tcPr>
            <w:tcW w:w="4111" w:type="dxa"/>
            <w:vAlign w:val="center"/>
          </w:tcPr>
          <w:p w14:paraId="40A04613" w14:textId="31BC0CA0"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Header/careContactId</w:t>
            </w:r>
          </w:p>
        </w:tc>
      </w:tr>
      <w:tr w:rsidR="008152A3" w:rsidRPr="00825A53" w14:paraId="4A3BE145" w14:textId="77777777" w:rsidTr="00E4288C">
        <w:trPr>
          <w:trHeight w:val="397"/>
        </w:trPr>
        <w:tc>
          <w:tcPr>
            <w:tcW w:w="1809" w:type="dxa"/>
            <w:shd w:val="clear" w:color="auto" w:fill="D9D9D9" w:themeFill="background1" w:themeFillShade="D9"/>
            <w:vAlign w:val="center"/>
          </w:tcPr>
          <w:p w14:paraId="0F6C2F18" w14:textId="149198AC" w:rsidR="008152A3" w:rsidRPr="005C20F0" w:rsidRDefault="008152A3" w:rsidP="00E4288C">
            <w:pPr>
              <w:rPr>
                <w:szCs w:val="20"/>
              </w:rPr>
            </w:pPr>
            <w:r w:rsidRPr="005C20F0">
              <w:rPr>
                <w:szCs w:val="20"/>
              </w:rPr>
              <w:t>FunctionalStatusAssessmentBodyType</w:t>
            </w:r>
          </w:p>
        </w:tc>
        <w:tc>
          <w:tcPr>
            <w:tcW w:w="2977" w:type="dxa"/>
            <w:shd w:val="clear" w:color="auto" w:fill="D9D9D9" w:themeFill="background1" w:themeFillShade="D9"/>
            <w:vAlign w:val="center"/>
          </w:tcPr>
          <w:p w14:paraId="445777C5" w14:textId="77777777" w:rsidR="008152A3" w:rsidRPr="005C20F0" w:rsidRDefault="008152A3" w:rsidP="00E4288C">
            <w:pPr>
              <w:rPr>
                <w:rFonts w:cs="Arial"/>
                <w:spacing w:val="-1"/>
                <w:szCs w:val="20"/>
              </w:rPr>
            </w:pPr>
          </w:p>
        </w:tc>
        <w:tc>
          <w:tcPr>
            <w:tcW w:w="4111" w:type="dxa"/>
            <w:shd w:val="clear" w:color="auto" w:fill="D9D9D9" w:themeFill="background1" w:themeFillShade="D9"/>
            <w:vAlign w:val="center"/>
          </w:tcPr>
          <w:p w14:paraId="6A9AA86A" w14:textId="37ECE7C3" w:rsidR="008152A3" w:rsidRPr="005C20F0" w:rsidRDefault="008152A3" w:rsidP="00C65A60">
            <w:pPr>
              <w:rPr>
                <w:szCs w:val="20"/>
              </w:rPr>
            </w:pPr>
          </w:p>
        </w:tc>
      </w:tr>
      <w:tr w:rsidR="008152A3" w:rsidRPr="00825A53" w14:paraId="536E0B2A" w14:textId="77777777" w:rsidTr="00E4288C">
        <w:trPr>
          <w:trHeight w:val="397"/>
        </w:trPr>
        <w:tc>
          <w:tcPr>
            <w:tcW w:w="1809" w:type="dxa"/>
            <w:vAlign w:val="center"/>
          </w:tcPr>
          <w:p w14:paraId="51211A04" w14:textId="36A95FA8" w:rsidR="008152A3" w:rsidRPr="005C20F0" w:rsidRDefault="008152A3" w:rsidP="00E4288C">
            <w:pPr>
              <w:rPr>
                <w:szCs w:val="20"/>
              </w:rPr>
            </w:pPr>
            <w:r w:rsidRPr="005C20F0">
              <w:rPr>
                <w:szCs w:val="20"/>
              </w:rPr>
              <w:t>FunctionalStatusAssessmentBodyType.assessmentCategory</w:t>
            </w:r>
          </w:p>
        </w:tc>
        <w:tc>
          <w:tcPr>
            <w:tcW w:w="2977" w:type="dxa"/>
            <w:vAlign w:val="center"/>
          </w:tcPr>
          <w:p w14:paraId="7DEFEB48" w14:textId="752F69D2" w:rsidR="008152A3"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8223592" w14:textId="2DE7F064" w:rsidR="008152A3" w:rsidRPr="005C20F0" w:rsidRDefault="00C65A60" w:rsidP="00E4288C">
            <w:pPr>
              <w:rPr>
                <w:szCs w:val="20"/>
              </w:rPr>
            </w:pPr>
            <w:r w:rsidRPr="005C20F0">
              <w:rPr>
                <w:szCs w:val="20"/>
              </w:rPr>
              <w:t>functionalStatusAssessment/functionalStatusAssessmentBody/assessmentCategory</w:t>
            </w:r>
          </w:p>
        </w:tc>
      </w:tr>
      <w:tr w:rsidR="00C65A60" w:rsidRPr="00825A53" w14:paraId="6AD8C991" w14:textId="77777777" w:rsidTr="00E62E6B">
        <w:trPr>
          <w:trHeight w:val="397"/>
        </w:trPr>
        <w:tc>
          <w:tcPr>
            <w:tcW w:w="1809" w:type="dxa"/>
            <w:vAlign w:val="center"/>
          </w:tcPr>
          <w:p w14:paraId="28CF25DE" w14:textId="4D43FA9B" w:rsidR="00C65A60" w:rsidRPr="005C20F0" w:rsidRDefault="00C65A60" w:rsidP="008152A3">
            <w:pPr>
              <w:rPr>
                <w:szCs w:val="20"/>
              </w:rPr>
            </w:pPr>
            <w:r w:rsidRPr="005C20F0">
              <w:rPr>
                <w:szCs w:val="20"/>
              </w:rPr>
              <w:t>FunctionalStatusAssessmentBodyType.comment</w:t>
            </w:r>
          </w:p>
        </w:tc>
        <w:tc>
          <w:tcPr>
            <w:tcW w:w="2977" w:type="dxa"/>
            <w:vAlign w:val="center"/>
          </w:tcPr>
          <w:p w14:paraId="2DEC77D0" w14:textId="20F1D0C0" w:rsidR="00C65A60" w:rsidRPr="005C20F0" w:rsidRDefault="00E706A3" w:rsidP="00E4288C">
            <w:pPr>
              <w:rPr>
                <w:rFonts w:cs="Arial"/>
                <w:color w:val="FF0000"/>
                <w:szCs w:val="20"/>
              </w:rPr>
            </w:pPr>
            <w:r w:rsidRPr="005C20F0">
              <w:rPr>
                <w:rFonts w:cs="Arial"/>
                <w:szCs w:val="20"/>
              </w:rPr>
              <w:t>Hälsorelaterat tillstånd.kommentar</w:t>
            </w:r>
          </w:p>
        </w:tc>
        <w:tc>
          <w:tcPr>
            <w:tcW w:w="4111" w:type="dxa"/>
          </w:tcPr>
          <w:p w14:paraId="63BD28F2" w14:textId="445C8893" w:rsidR="00C65A60" w:rsidRPr="005C20F0" w:rsidRDefault="00C65A60" w:rsidP="00E4288C">
            <w:pPr>
              <w:rPr>
                <w:szCs w:val="20"/>
              </w:rPr>
            </w:pPr>
            <w:r w:rsidRPr="005C20F0">
              <w:rPr>
                <w:szCs w:val="20"/>
              </w:rPr>
              <w:t>functionalStatusAssessment/functionalStatusAssessmentBody/comment</w:t>
            </w:r>
          </w:p>
        </w:tc>
      </w:tr>
      <w:tr w:rsidR="00C65A60" w:rsidRPr="00825A53" w14:paraId="16D66AA6" w14:textId="77777777" w:rsidTr="00E62E6B">
        <w:trPr>
          <w:trHeight w:val="397"/>
        </w:trPr>
        <w:tc>
          <w:tcPr>
            <w:tcW w:w="1809" w:type="dxa"/>
            <w:vAlign w:val="center"/>
          </w:tcPr>
          <w:p w14:paraId="19B9B0F8" w14:textId="43F1F6EE" w:rsidR="00C65A60" w:rsidRPr="005C20F0" w:rsidRDefault="00C65A60" w:rsidP="00E4288C">
            <w:pPr>
              <w:rPr>
                <w:szCs w:val="20"/>
              </w:rPr>
            </w:pPr>
            <w:r w:rsidRPr="005C20F0">
              <w:rPr>
                <w:szCs w:val="20"/>
              </w:rPr>
              <w:t>PADLType.typeOfAssessment</w:t>
            </w:r>
          </w:p>
        </w:tc>
        <w:tc>
          <w:tcPr>
            <w:tcW w:w="2977" w:type="dxa"/>
            <w:vAlign w:val="center"/>
          </w:tcPr>
          <w:p w14:paraId="03C6E626" w14:textId="6C4D868B" w:rsidR="00C65A60"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tcPr>
          <w:p w14:paraId="0078014C" w14:textId="543C8326" w:rsidR="00C65A60" w:rsidRPr="005C20F0" w:rsidRDefault="00C65A60" w:rsidP="00E4288C">
            <w:pPr>
              <w:rPr>
                <w:szCs w:val="20"/>
              </w:rPr>
            </w:pPr>
            <w:r w:rsidRPr="005C20F0">
              <w:rPr>
                <w:szCs w:val="20"/>
              </w:rPr>
              <w:t>functionalStatusAssessment/functionalStatusAssessmentBody/padl/typeOfAssessment</w:t>
            </w:r>
          </w:p>
        </w:tc>
      </w:tr>
      <w:tr w:rsidR="00C65A60" w:rsidRPr="00825A53" w14:paraId="07EDDC52" w14:textId="77777777" w:rsidTr="00E62E6B">
        <w:trPr>
          <w:trHeight w:val="397"/>
        </w:trPr>
        <w:tc>
          <w:tcPr>
            <w:tcW w:w="1809" w:type="dxa"/>
            <w:vAlign w:val="center"/>
          </w:tcPr>
          <w:p w14:paraId="3AC611F6" w14:textId="20E6F061" w:rsidR="00C65A60" w:rsidRPr="005C20F0" w:rsidRDefault="00C65A60" w:rsidP="008152A3">
            <w:pPr>
              <w:rPr>
                <w:szCs w:val="20"/>
              </w:rPr>
            </w:pPr>
            <w:r w:rsidRPr="005C20F0">
              <w:rPr>
                <w:szCs w:val="20"/>
              </w:rPr>
              <w:t>PADLType.assessment</w:t>
            </w:r>
          </w:p>
        </w:tc>
        <w:tc>
          <w:tcPr>
            <w:tcW w:w="2977" w:type="dxa"/>
            <w:vAlign w:val="center"/>
          </w:tcPr>
          <w:p w14:paraId="5BABDD6D" w14:textId="1ABCCC71" w:rsidR="00C65A60" w:rsidRPr="005C20F0" w:rsidRDefault="00E706A3" w:rsidP="00E4288C">
            <w:pPr>
              <w:rPr>
                <w:rFonts w:cs="Arial"/>
                <w:color w:val="FF0000"/>
                <w:szCs w:val="20"/>
              </w:rPr>
            </w:pPr>
            <w:r w:rsidRPr="005C20F0">
              <w:rPr>
                <w:rFonts w:cs="Arial"/>
                <w:szCs w:val="20"/>
              </w:rPr>
              <w:t>Bedömt tillstånd.bedömning</w:t>
            </w:r>
          </w:p>
        </w:tc>
        <w:tc>
          <w:tcPr>
            <w:tcW w:w="4111" w:type="dxa"/>
          </w:tcPr>
          <w:p w14:paraId="6B5A72AA" w14:textId="50CA44C8" w:rsidR="00C65A60" w:rsidRPr="005C20F0" w:rsidRDefault="00C65A60" w:rsidP="00E4288C">
            <w:pPr>
              <w:rPr>
                <w:szCs w:val="20"/>
              </w:rPr>
            </w:pPr>
            <w:r w:rsidRPr="005C20F0">
              <w:rPr>
                <w:szCs w:val="20"/>
              </w:rPr>
              <w:t>functionalStatusAssessment/functionalStatusAssessmentBody/padl/assessment</w:t>
            </w:r>
          </w:p>
        </w:tc>
      </w:tr>
      <w:tr w:rsidR="00C65A60" w:rsidRPr="00825A53" w14:paraId="3939E51A" w14:textId="77777777" w:rsidTr="00E62E6B">
        <w:trPr>
          <w:trHeight w:val="397"/>
        </w:trPr>
        <w:tc>
          <w:tcPr>
            <w:tcW w:w="1809" w:type="dxa"/>
            <w:vAlign w:val="center"/>
          </w:tcPr>
          <w:p w14:paraId="4B29F34E" w14:textId="46DB5E1F" w:rsidR="00C65A60" w:rsidRPr="005C20F0" w:rsidRDefault="00C65A60" w:rsidP="008152A3">
            <w:pPr>
              <w:rPr>
                <w:szCs w:val="20"/>
              </w:rPr>
            </w:pPr>
            <w:r w:rsidRPr="005C20F0">
              <w:rPr>
                <w:szCs w:val="20"/>
              </w:rPr>
              <w:t>DisabilityType.disabilityAssessment</w:t>
            </w:r>
          </w:p>
        </w:tc>
        <w:tc>
          <w:tcPr>
            <w:tcW w:w="2977" w:type="dxa"/>
            <w:vAlign w:val="center"/>
          </w:tcPr>
          <w:p w14:paraId="2367D60C" w14:textId="3A8F7392" w:rsidR="00C65A60" w:rsidRPr="005C20F0" w:rsidRDefault="00E706A3" w:rsidP="00E4288C">
            <w:pPr>
              <w:rPr>
                <w:rFonts w:cs="Arial"/>
                <w:i/>
                <w:color w:val="FF0000"/>
                <w:szCs w:val="20"/>
              </w:rPr>
            </w:pPr>
            <w:r w:rsidRPr="005C20F0">
              <w:rPr>
                <w:rFonts w:cs="Arial"/>
                <w:szCs w:val="20"/>
              </w:rPr>
              <w:t>Bedömt tillstånd.bedömning</w:t>
            </w:r>
          </w:p>
        </w:tc>
        <w:tc>
          <w:tcPr>
            <w:tcW w:w="4111" w:type="dxa"/>
          </w:tcPr>
          <w:p w14:paraId="618B549D" w14:textId="549BDF39" w:rsidR="00C65A60" w:rsidRPr="005C20F0" w:rsidRDefault="00C65A60" w:rsidP="00E4288C">
            <w:pPr>
              <w:rPr>
                <w:szCs w:val="20"/>
              </w:rPr>
            </w:pPr>
            <w:r w:rsidRPr="005C20F0">
              <w:rPr>
                <w:szCs w:val="20"/>
              </w:rPr>
              <w:t>functionalStatusAssessment/functionalStatusAssessmentBody/disability/disabilityAssessment</w:t>
            </w:r>
          </w:p>
        </w:tc>
      </w:tr>
      <w:tr w:rsidR="00C65A60" w:rsidRPr="00825A53" w14:paraId="4390CFC1" w14:textId="77777777" w:rsidTr="00E62E6B">
        <w:trPr>
          <w:trHeight w:val="397"/>
        </w:trPr>
        <w:tc>
          <w:tcPr>
            <w:tcW w:w="1809" w:type="dxa"/>
            <w:vAlign w:val="center"/>
          </w:tcPr>
          <w:p w14:paraId="7D16D6A8" w14:textId="57E60C11" w:rsidR="00C65A60" w:rsidRPr="005C20F0" w:rsidRDefault="00C65A60" w:rsidP="00C65A60">
            <w:pPr>
              <w:rPr>
                <w:szCs w:val="20"/>
              </w:rPr>
            </w:pPr>
            <w:r w:rsidRPr="005C20F0">
              <w:rPr>
                <w:szCs w:val="20"/>
              </w:rPr>
              <w:t>DisabilityType.comment</w:t>
            </w:r>
          </w:p>
        </w:tc>
        <w:tc>
          <w:tcPr>
            <w:tcW w:w="2977" w:type="dxa"/>
            <w:vAlign w:val="center"/>
          </w:tcPr>
          <w:p w14:paraId="7035DE6B" w14:textId="041D7EF9" w:rsidR="00C65A60" w:rsidRPr="005C20F0" w:rsidRDefault="00E706A3" w:rsidP="00E4288C">
            <w:pPr>
              <w:rPr>
                <w:rFonts w:cs="Arial"/>
                <w:i/>
                <w:color w:val="FF0000"/>
                <w:szCs w:val="20"/>
              </w:rPr>
            </w:pPr>
            <w:r w:rsidRPr="005C20F0">
              <w:rPr>
                <w:rFonts w:cs="Arial"/>
                <w:szCs w:val="20"/>
              </w:rPr>
              <w:t>Hälsorelaterat tillstånd.kommentar</w:t>
            </w:r>
          </w:p>
        </w:tc>
        <w:tc>
          <w:tcPr>
            <w:tcW w:w="4111" w:type="dxa"/>
          </w:tcPr>
          <w:p w14:paraId="5DA2A495" w14:textId="1FDFCF77" w:rsidR="00C65A60" w:rsidRPr="005C20F0" w:rsidRDefault="00C65A60" w:rsidP="00E4288C">
            <w:pPr>
              <w:rPr>
                <w:szCs w:val="20"/>
              </w:rPr>
            </w:pPr>
            <w:r w:rsidRPr="005C20F0">
              <w:rPr>
                <w:szCs w:val="20"/>
              </w:rPr>
              <w:t>functionalStatusAssessment/functionalStatusAssessmentBody/disability/comment</w:t>
            </w:r>
          </w:p>
        </w:tc>
      </w:tr>
      <w:tr w:rsidR="00E706A3" w:rsidRPr="00825A53" w14:paraId="73ECD100" w14:textId="77777777" w:rsidTr="00E62E6B">
        <w:trPr>
          <w:trHeight w:val="397"/>
        </w:trPr>
        <w:tc>
          <w:tcPr>
            <w:tcW w:w="1809" w:type="dxa"/>
            <w:vAlign w:val="center"/>
          </w:tcPr>
          <w:p w14:paraId="4B372381" w14:textId="1B4CAE40" w:rsidR="00E706A3" w:rsidRPr="00825A53" w:rsidRDefault="00E706A3" w:rsidP="00E4288C">
            <w:pPr>
              <w:rPr>
                <w:szCs w:val="20"/>
                <w:highlight w:val="yellow"/>
              </w:rPr>
            </w:pPr>
            <w:r>
              <w:rPr>
                <w:szCs w:val="20"/>
              </w:rPr>
              <w:t>RelationType.code</w:t>
            </w:r>
          </w:p>
        </w:tc>
        <w:tc>
          <w:tcPr>
            <w:tcW w:w="2977" w:type="dxa"/>
          </w:tcPr>
          <w:p w14:paraId="1D59EB53" w14:textId="6D7131A2"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DA5925E" w14:textId="390C764D" w:rsidR="00E706A3" w:rsidRPr="005C20F0" w:rsidRDefault="00E706A3" w:rsidP="00E706A3">
            <w:pPr>
              <w:rPr>
                <w:szCs w:val="20"/>
              </w:rPr>
            </w:pPr>
            <w:r w:rsidRPr="005C20F0">
              <w:rPr>
                <w:szCs w:val="20"/>
              </w:rPr>
              <w:t>functionalStatusAssessment/relation/code</w:t>
            </w:r>
          </w:p>
        </w:tc>
      </w:tr>
      <w:tr w:rsidR="00E706A3" w:rsidRPr="00E706A3" w14:paraId="581B6C4C" w14:textId="77777777" w:rsidTr="00E62E6B">
        <w:trPr>
          <w:trHeight w:val="397"/>
        </w:trPr>
        <w:tc>
          <w:tcPr>
            <w:tcW w:w="1809" w:type="dxa"/>
            <w:vAlign w:val="center"/>
          </w:tcPr>
          <w:p w14:paraId="5F1AD752" w14:textId="21881756" w:rsidR="00E706A3" w:rsidRPr="00825A53" w:rsidRDefault="00E706A3" w:rsidP="00E4288C">
            <w:pPr>
              <w:rPr>
                <w:szCs w:val="20"/>
                <w:highlight w:val="yellow"/>
              </w:rPr>
            </w:pPr>
            <w:r>
              <w:rPr>
                <w:szCs w:val="20"/>
              </w:rPr>
              <w:t>ReferredInformationType.id</w:t>
            </w:r>
          </w:p>
        </w:tc>
        <w:tc>
          <w:tcPr>
            <w:tcW w:w="2977" w:type="dxa"/>
          </w:tcPr>
          <w:p w14:paraId="23C35B67" w14:textId="466E8CB6"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8964680" w14:textId="12B4D8EE" w:rsidR="00E706A3" w:rsidRPr="005C20F0" w:rsidRDefault="00E706A3" w:rsidP="00E706A3">
            <w:pPr>
              <w:rPr>
                <w:szCs w:val="20"/>
                <w:lang w:val="en-US"/>
              </w:rPr>
            </w:pPr>
            <w:r w:rsidRPr="005C20F0">
              <w:rPr>
                <w:szCs w:val="20"/>
                <w:lang w:val="en-US"/>
              </w:rPr>
              <w:t>functionalStatusAssessment/relation/referredInformation/id</w:t>
            </w:r>
          </w:p>
        </w:tc>
      </w:tr>
      <w:tr w:rsidR="00E706A3" w:rsidRPr="00E706A3" w14:paraId="418C3148" w14:textId="77777777" w:rsidTr="00E62E6B">
        <w:trPr>
          <w:trHeight w:val="397"/>
        </w:trPr>
        <w:tc>
          <w:tcPr>
            <w:tcW w:w="1809" w:type="dxa"/>
            <w:vAlign w:val="center"/>
          </w:tcPr>
          <w:p w14:paraId="2F168A9C" w14:textId="6B66998D" w:rsidR="00E706A3" w:rsidRPr="00825A53" w:rsidRDefault="00E706A3" w:rsidP="00E4288C">
            <w:pPr>
              <w:rPr>
                <w:szCs w:val="20"/>
                <w:highlight w:val="yellow"/>
              </w:rPr>
            </w:pPr>
            <w:r>
              <w:rPr>
                <w:szCs w:val="20"/>
              </w:rPr>
              <w:t>ReferredInformationType.time</w:t>
            </w:r>
          </w:p>
        </w:tc>
        <w:tc>
          <w:tcPr>
            <w:tcW w:w="2977" w:type="dxa"/>
          </w:tcPr>
          <w:p w14:paraId="0ED044D6" w14:textId="4D980BC3"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66ED8820" w14:textId="186BD738" w:rsidR="00E706A3" w:rsidRPr="005C20F0" w:rsidRDefault="00E706A3" w:rsidP="00E706A3">
            <w:pPr>
              <w:rPr>
                <w:szCs w:val="20"/>
                <w:lang w:val="en-US"/>
              </w:rPr>
            </w:pPr>
            <w:r w:rsidRPr="005C20F0">
              <w:rPr>
                <w:szCs w:val="20"/>
                <w:lang w:val="en-US"/>
              </w:rPr>
              <w:t>functionalStatusAssessment/relation/referredInformation/time</w:t>
            </w:r>
          </w:p>
        </w:tc>
      </w:tr>
      <w:tr w:rsidR="00E706A3" w:rsidRPr="00E706A3" w14:paraId="6FC85061" w14:textId="77777777" w:rsidTr="00E62E6B">
        <w:trPr>
          <w:trHeight w:val="397"/>
        </w:trPr>
        <w:tc>
          <w:tcPr>
            <w:tcW w:w="1809" w:type="dxa"/>
            <w:vAlign w:val="center"/>
          </w:tcPr>
          <w:p w14:paraId="3A4B6216" w14:textId="1BF7BFF3" w:rsidR="00E706A3" w:rsidRPr="00825A53" w:rsidRDefault="00E62E6B" w:rsidP="00E4288C">
            <w:pPr>
              <w:rPr>
                <w:szCs w:val="20"/>
                <w:highlight w:val="yellow"/>
              </w:rPr>
            </w:pPr>
            <w:r>
              <w:rPr>
                <w:szCs w:val="20"/>
              </w:rPr>
              <w:t>ReferredInformationType.type</w:t>
            </w:r>
          </w:p>
        </w:tc>
        <w:tc>
          <w:tcPr>
            <w:tcW w:w="2977" w:type="dxa"/>
          </w:tcPr>
          <w:p w14:paraId="78FEB20B" w14:textId="12C14C19"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5E0137D8" w14:textId="624FA7C4" w:rsidR="00E706A3" w:rsidRPr="005C20F0" w:rsidRDefault="00E706A3" w:rsidP="00E706A3">
            <w:pPr>
              <w:rPr>
                <w:szCs w:val="20"/>
                <w:lang w:val="en-US"/>
              </w:rPr>
            </w:pPr>
            <w:r w:rsidRPr="005C20F0">
              <w:rPr>
                <w:szCs w:val="20"/>
                <w:lang w:val="en-US"/>
              </w:rPr>
              <w:t>functionalStatusAssessment</w:t>
            </w:r>
            <w:r w:rsidR="00E62E6B">
              <w:rPr>
                <w:szCs w:val="20"/>
                <w:lang w:val="en-US"/>
              </w:rPr>
              <w:t>/relation/referredInformation/type</w:t>
            </w:r>
          </w:p>
        </w:tc>
      </w:tr>
      <w:tr w:rsidR="00E706A3" w:rsidRPr="001B7E54" w14:paraId="74CF167E" w14:textId="77777777" w:rsidTr="00E4288C">
        <w:trPr>
          <w:trHeight w:val="397"/>
        </w:trPr>
        <w:tc>
          <w:tcPr>
            <w:tcW w:w="1809" w:type="dxa"/>
            <w:vAlign w:val="center"/>
          </w:tcPr>
          <w:p w14:paraId="4DCB125E" w14:textId="01A315DB" w:rsidR="00E706A3" w:rsidRPr="00825A53" w:rsidRDefault="00E706A3" w:rsidP="00E4288C">
            <w:pPr>
              <w:rPr>
                <w:szCs w:val="20"/>
                <w:highlight w:val="yellow"/>
              </w:rPr>
            </w:pPr>
            <w:r>
              <w:rPr>
                <w:szCs w:val="20"/>
              </w:rPr>
              <w:t>InformationOwnerType.id</w:t>
            </w:r>
          </w:p>
        </w:tc>
        <w:tc>
          <w:tcPr>
            <w:tcW w:w="2977" w:type="dxa"/>
            <w:vAlign w:val="center"/>
          </w:tcPr>
          <w:p w14:paraId="028C8707" w14:textId="14C40728" w:rsidR="00E706A3" w:rsidRPr="00825A53" w:rsidRDefault="00E706A3" w:rsidP="00E4288C">
            <w:pPr>
              <w:rPr>
                <w:rFonts w:cs="Arial"/>
                <w:i/>
                <w:color w:val="FF0000"/>
                <w:szCs w:val="20"/>
                <w:highlight w:val="yellow"/>
              </w:rPr>
            </w:pPr>
            <w:r>
              <w:rPr>
                <w:rFonts w:cs="Arial"/>
                <w:spacing w:val="-1"/>
                <w:szCs w:val="20"/>
              </w:rPr>
              <w:t>Informationsresurs.vårdgivare id</w:t>
            </w:r>
          </w:p>
        </w:tc>
        <w:tc>
          <w:tcPr>
            <w:tcW w:w="4111" w:type="dxa"/>
            <w:vAlign w:val="center"/>
          </w:tcPr>
          <w:p w14:paraId="6424DA14" w14:textId="373B4FF2" w:rsidR="00E706A3" w:rsidRPr="005C20F0" w:rsidRDefault="00E706A3" w:rsidP="00E706A3">
            <w:pPr>
              <w:rPr>
                <w:szCs w:val="20"/>
                <w:lang w:val="en-US"/>
              </w:rPr>
            </w:pPr>
            <w:r w:rsidRPr="005C20F0">
              <w:rPr>
                <w:szCs w:val="20"/>
                <w:lang w:val="en-US"/>
              </w:rPr>
              <w:t>functionalStatusAssessment/relation/referredInformation/informationOwner/id</w:t>
            </w:r>
          </w:p>
        </w:tc>
      </w:tr>
      <w:tr w:rsidR="00E706A3" w:rsidRPr="00E706A3" w14:paraId="15FEB4F9" w14:textId="77777777" w:rsidTr="00E62E6B">
        <w:trPr>
          <w:trHeight w:val="397"/>
        </w:trPr>
        <w:tc>
          <w:tcPr>
            <w:tcW w:w="1809" w:type="dxa"/>
          </w:tcPr>
          <w:p w14:paraId="479EDFD3" w14:textId="00EC9980" w:rsidR="00E706A3" w:rsidRPr="00E706A3" w:rsidRDefault="00E706A3" w:rsidP="00E4288C">
            <w:pPr>
              <w:rPr>
                <w:szCs w:val="20"/>
                <w:highlight w:val="yellow"/>
                <w:lang w:val="en-US"/>
              </w:rPr>
            </w:pPr>
            <w:r>
              <w:rPr>
                <w:rFonts w:cs="Arial"/>
                <w:szCs w:val="20"/>
              </w:rPr>
              <w:lastRenderedPageBreak/>
              <w:t>R</w:t>
            </w:r>
            <w:r w:rsidRPr="004F7E80">
              <w:rPr>
                <w:rFonts w:cs="Arial"/>
                <w:szCs w:val="20"/>
              </w:rPr>
              <w:t>esult</w:t>
            </w:r>
            <w:r>
              <w:rPr>
                <w:rFonts w:cs="Arial"/>
                <w:szCs w:val="20"/>
              </w:rPr>
              <w:t>Type</w:t>
            </w:r>
          </w:p>
        </w:tc>
        <w:tc>
          <w:tcPr>
            <w:tcW w:w="2977" w:type="dxa"/>
            <w:vAlign w:val="center"/>
          </w:tcPr>
          <w:p w14:paraId="34FD8BD4" w14:textId="65063433"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vAlign w:val="center"/>
          </w:tcPr>
          <w:p w14:paraId="7DEA0640" w14:textId="3A0D6238" w:rsidR="00E706A3" w:rsidRPr="00E706A3" w:rsidRDefault="00E706A3" w:rsidP="00E4288C">
            <w:pPr>
              <w:rPr>
                <w:szCs w:val="20"/>
                <w:highlight w:val="yellow"/>
                <w:lang w:val="en-US"/>
              </w:rPr>
            </w:pPr>
            <w:r>
              <w:rPr>
                <w:szCs w:val="20"/>
                <w:lang w:val="en-US"/>
              </w:rPr>
              <w:t>result</w:t>
            </w:r>
          </w:p>
        </w:tc>
      </w:tr>
      <w:tr w:rsidR="00E706A3" w:rsidRPr="00E706A3" w14:paraId="3058696D" w14:textId="77777777" w:rsidTr="00E62E6B">
        <w:trPr>
          <w:trHeight w:val="397"/>
        </w:trPr>
        <w:tc>
          <w:tcPr>
            <w:tcW w:w="1809" w:type="dxa"/>
          </w:tcPr>
          <w:p w14:paraId="67716156" w14:textId="670DB40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resultCode</w:t>
            </w:r>
          </w:p>
        </w:tc>
        <w:tc>
          <w:tcPr>
            <w:tcW w:w="2977" w:type="dxa"/>
            <w:vAlign w:val="center"/>
          </w:tcPr>
          <w:p w14:paraId="03B018E1" w14:textId="2B96835D"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15B73427" w14:textId="483A3F22" w:rsidR="00E706A3" w:rsidRPr="00E706A3" w:rsidRDefault="00E706A3" w:rsidP="00E4288C">
            <w:pPr>
              <w:rPr>
                <w:szCs w:val="20"/>
                <w:highlight w:val="yellow"/>
                <w:lang w:val="en-US"/>
              </w:rPr>
            </w:pPr>
            <w:r>
              <w:rPr>
                <w:rFonts w:cs="Arial"/>
                <w:szCs w:val="20"/>
              </w:rPr>
              <w:t>result/</w:t>
            </w:r>
            <w:r w:rsidRPr="004F7E80">
              <w:rPr>
                <w:rFonts w:cs="Arial"/>
                <w:szCs w:val="20"/>
              </w:rPr>
              <w:t>resultCode</w:t>
            </w:r>
          </w:p>
        </w:tc>
      </w:tr>
      <w:tr w:rsidR="00E706A3" w:rsidRPr="00E706A3" w14:paraId="466D03C7" w14:textId="77777777" w:rsidTr="00E62E6B">
        <w:trPr>
          <w:trHeight w:val="397"/>
        </w:trPr>
        <w:tc>
          <w:tcPr>
            <w:tcW w:w="1809" w:type="dxa"/>
          </w:tcPr>
          <w:p w14:paraId="4AD14959" w14:textId="0115AFE1"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errorCode</w:t>
            </w:r>
          </w:p>
        </w:tc>
        <w:tc>
          <w:tcPr>
            <w:tcW w:w="2977" w:type="dxa"/>
            <w:vAlign w:val="center"/>
          </w:tcPr>
          <w:p w14:paraId="59F7B180" w14:textId="4F6DA55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E6150FF" w14:textId="3C6E143D" w:rsidR="00E706A3" w:rsidRPr="00E706A3" w:rsidRDefault="00E706A3" w:rsidP="00E4288C">
            <w:pPr>
              <w:rPr>
                <w:szCs w:val="20"/>
                <w:highlight w:val="yellow"/>
                <w:lang w:val="en-US"/>
              </w:rPr>
            </w:pPr>
            <w:r>
              <w:rPr>
                <w:rFonts w:cs="Arial"/>
                <w:szCs w:val="20"/>
              </w:rPr>
              <w:t>result/</w:t>
            </w:r>
            <w:r w:rsidRPr="004F7E80">
              <w:rPr>
                <w:rFonts w:cs="Arial"/>
                <w:szCs w:val="20"/>
              </w:rPr>
              <w:t>errorCode</w:t>
            </w:r>
          </w:p>
        </w:tc>
      </w:tr>
      <w:tr w:rsidR="00E706A3" w:rsidRPr="00E706A3" w14:paraId="591AB1F9" w14:textId="77777777" w:rsidTr="00E62E6B">
        <w:trPr>
          <w:trHeight w:val="397"/>
        </w:trPr>
        <w:tc>
          <w:tcPr>
            <w:tcW w:w="1809" w:type="dxa"/>
          </w:tcPr>
          <w:p w14:paraId="5F36CB86" w14:textId="49B490A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subcode</w:t>
            </w:r>
          </w:p>
        </w:tc>
        <w:tc>
          <w:tcPr>
            <w:tcW w:w="2977" w:type="dxa"/>
            <w:vAlign w:val="center"/>
          </w:tcPr>
          <w:p w14:paraId="542AB28A" w14:textId="591AE9BB"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5103054" w14:textId="7885933B" w:rsidR="00E706A3" w:rsidRPr="00E706A3" w:rsidRDefault="00E706A3" w:rsidP="00E4288C">
            <w:pPr>
              <w:rPr>
                <w:szCs w:val="20"/>
                <w:highlight w:val="yellow"/>
                <w:lang w:val="en-US"/>
              </w:rPr>
            </w:pPr>
            <w:r>
              <w:rPr>
                <w:rFonts w:cs="Arial"/>
                <w:szCs w:val="20"/>
              </w:rPr>
              <w:t>result/</w:t>
            </w:r>
            <w:r w:rsidRPr="004F7E80">
              <w:rPr>
                <w:rFonts w:cs="Arial"/>
                <w:szCs w:val="20"/>
              </w:rPr>
              <w:t>subcode</w:t>
            </w:r>
          </w:p>
        </w:tc>
      </w:tr>
      <w:tr w:rsidR="00E706A3" w:rsidRPr="00E706A3" w14:paraId="69871452" w14:textId="77777777" w:rsidTr="00E62E6B">
        <w:trPr>
          <w:trHeight w:val="397"/>
        </w:trPr>
        <w:tc>
          <w:tcPr>
            <w:tcW w:w="1809" w:type="dxa"/>
          </w:tcPr>
          <w:p w14:paraId="702A84C8" w14:textId="60B47C82"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logId</w:t>
            </w:r>
          </w:p>
        </w:tc>
        <w:tc>
          <w:tcPr>
            <w:tcW w:w="2977" w:type="dxa"/>
            <w:vAlign w:val="center"/>
          </w:tcPr>
          <w:p w14:paraId="2A34D901" w14:textId="1A7FCF4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875C804" w14:textId="3440DA79" w:rsidR="00E706A3" w:rsidRPr="00E706A3" w:rsidRDefault="00E706A3" w:rsidP="00E4288C">
            <w:pPr>
              <w:rPr>
                <w:szCs w:val="20"/>
                <w:highlight w:val="yellow"/>
                <w:lang w:val="en-US"/>
              </w:rPr>
            </w:pPr>
            <w:r>
              <w:rPr>
                <w:rFonts w:cs="Arial"/>
                <w:szCs w:val="20"/>
              </w:rPr>
              <w:t>result/</w:t>
            </w:r>
            <w:r w:rsidRPr="004F7E80">
              <w:rPr>
                <w:rFonts w:cs="Arial"/>
                <w:szCs w:val="20"/>
              </w:rPr>
              <w:t>logId</w:t>
            </w:r>
          </w:p>
        </w:tc>
      </w:tr>
      <w:tr w:rsidR="00E706A3" w:rsidRPr="00E706A3" w14:paraId="520E869C" w14:textId="77777777" w:rsidTr="00E62E6B">
        <w:trPr>
          <w:trHeight w:val="397"/>
        </w:trPr>
        <w:tc>
          <w:tcPr>
            <w:tcW w:w="1809" w:type="dxa"/>
          </w:tcPr>
          <w:p w14:paraId="7E2389F1" w14:textId="75E1017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message</w:t>
            </w:r>
          </w:p>
        </w:tc>
        <w:tc>
          <w:tcPr>
            <w:tcW w:w="2977" w:type="dxa"/>
            <w:vAlign w:val="center"/>
          </w:tcPr>
          <w:p w14:paraId="346FE1EE" w14:textId="1B720975"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33B3935" w14:textId="00E194C4" w:rsidR="00E706A3" w:rsidRPr="00E706A3" w:rsidRDefault="00E706A3" w:rsidP="00E4288C">
            <w:pPr>
              <w:rPr>
                <w:szCs w:val="20"/>
                <w:highlight w:val="yellow"/>
                <w:lang w:val="en-US"/>
              </w:rPr>
            </w:pPr>
            <w:r>
              <w:rPr>
                <w:rFonts w:cs="Arial"/>
                <w:szCs w:val="20"/>
              </w:rPr>
              <w:t>result/</w:t>
            </w:r>
            <w:r w:rsidRPr="004F7E80">
              <w:rPr>
                <w:rFonts w:cs="Arial"/>
                <w:szCs w:val="20"/>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Heading1"/>
      </w:pPr>
      <w:bookmarkStart w:id="118" w:name="_Ref381192930"/>
      <w:bookmarkStart w:id="119" w:name="_Ref381192935"/>
      <w:bookmarkStart w:id="120" w:name="_Ref381192944"/>
      <w:bookmarkStart w:id="121" w:name="_Toc382487421"/>
      <w:bookmarkStart w:id="122" w:name="_Toc272474457"/>
      <w:bookmarkEnd w:id="109"/>
      <w:r>
        <w:lastRenderedPageBreak/>
        <w:t>Tjänstekontrakt</w:t>
      </w:r>
      <w:bookmarkEnd w:id="118"/>
      <w:bookmarkEnd w:id="119"/>
      <w:bookmarkEnd w:id="120"/>
      <w:bookmarkEnd w:id="121"/>
      <w:bookmarkEnd w:id="122"/>
    </w:p>
    <w:p w14:paraId="153D87DB" w14:textId="77777777" w:rsidR="001E5949" w:rsidRPr="00D728C5" w:rsidRDefault="001E5949" w:rsidP="001E5949">
      <w:pPr>
        <w:pStyle w:val="Heading2"/>
      </w:pPr>
      <w:bookmarkStart w:id="123" w:name="_Toc382487422"/>
      <w:bookmarkStart w:id="124" w:name="_Toc272474458"/>
      <w:r w:rsidRPr="00D728C5">
        <w:t>Get</w:t>
      </w:r>
      <w:r>
        <w:t>CareDocumentation</w:t>
      </w:r>
      <w:bookmarkEnd w:id="123"/>
      <w:bookmarkEnd w:id="124"/>
    </w:p>
    <w:p w14:paraId="7491962D" w14:textId="77777777" w:rsidR="001E5949" w:rsidRDefault="001E5949" w:rsidP="001E5949">
      <w:pPr>
        <w:pStyle w:val="Body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ody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Heading3"/>
      </w:pPr>
      <w:bookmarkStart w:id="125" w:name="_Toc382487423"/>
      <w:bookmarkStart w:id="126" w:name="_Toc272474459"/>
      <w:r>
        <w:t>Version</w:t>
      </w:r>
      <w:bookmarkEnd w:id="125"/>
      <w:bookmarkEnd w:id="126"/>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Heading3"/>
      </w:pPr>
      <w:bookmarkStart w:id="127" w:name="_Toc382487424"/>
      <w:bookmarkStart w:id="128" w:name="_Toc272474460"/>
      <w:r>
        <w:t>Gemensamma informationskomponenter</w:t>
      </w:r>
      <w:bookmarkEnd w:id="127"/>
      <w:bookmarkEnd w:id="128"/>
    </w:p>
    <w:p w14:paraId="55D928D6"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Heading3"/>
      </w:pPr>
      <w:bookmarkStart w:id="129" w:name="_Toc378172871"/>
      <w:bookmarkStart w:id="130" w:name="_Toc382487425"/>
      <w:bookmarkStart w:id="131" w:name="_Toc272474461"/>
      <w:r>
        <w:t>DocBook-format för clinicalDocumentNoteText-fältet</w:t>
      </w:r>
      <w:bookmarkEnd w:id="129"/>
      <w:bookmarkEnd w:id="130"/>
      <w:bookmarkEnd w:id="131"/>
    </w:p>
    <w:p w14:paraId="5ADA6C08" w14:textId="77777777" w:rsidR="001E5949" w:rsidRDefault="001E5949" w:rsidP="001E5949">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9" w:history="1">
        <w:r w:rsidRPr="007768EB">
          <w:rPr>
            <w:rStyle w:val="Hyperlink"/>
          </w:rPr>
          <w:t>http://docbook.org/tdg5/en/html/</w:t>
        </w:r>
      </w:hyperlink>
    </w:p>
    <w:p w14:paraId="086F4BAC" w14:textId="77777777" w:rsidR="001E5949" w:rsidRDefault="001E5949" w:rsidP="001E5949">
      <w:pPr>
        <w:pStyle w:val="BodyText"/>
      </w:pPr>
      <w:r>
        <w:t>Användningen av DocBook för clinicalDocumentNoteText är begränsad till de element som används i följande exempel:</w:t>
      </w:r>
    </w:p>
    <w:p w14:paraId="30B6B404" w14:textId="77777777" w:rsidR="001E5949" w:rsidRPr="0014272B" w:rsidRDefault="001E5949" w:rsidP="001E5949">
      <w:pPr>
        <w:pStyle w:val="ListParagraph"/>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Paragraph"/>
        <w:tabs>
          <w:tab w:val="left" w:pos="1134"/>
          <w:tab w:val="left" w:pos="1560"/>
          <w:tab w:val="left" w:pos="1985"/>
        </w:tabs>
        <w:rPr>
          <w:lang w:val="en-US"/>
        </w:rPr>
      </w:pPr>
      <w:r w:rsidRPr="0014272B">
        <w:rPr>
          <w:lang w:val="en-US"/>
        </w:rPr>
        <w:t>&lt;article&gt;</w:t>
      </w:r>
    </w:p>
    <w:p w14:paraId="5B3C173D"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Paragraph"/>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Paragraph"/>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Paragraph"/>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1E5949" w:rsidRDefault="001E5949" w:rsidP="001E5949">
      <w:pPr>
        <w:pStyle w:val="ListParagraph"/>
        <w:tabs>
          <w:tab w:val="left" w:pos="1134"/>
          <w:tab w:val="left" w:pos="1560"/>
          <w:tab w:val="left" w:pos="1985"/>
        </w:tabs>
      </w:pPr>
      <w:r w:rsidRPr="0014272B">
        <w:rPr>
          <w:lang w:val="en-US"/>
        </w:rPr>
        <w:lastRenderedPageBreak/>
        <w:tab/>
      </w:r>
      <w:r w:rsidRPr="0014272B">
        <w:rPr>
          <w:lang w:val="en-US"/>
        </w:rPr>
        <w:tab/>
      </w:r>
      <w:r w:rsidRPr="001E5949">
        <w:t>&lt;para&gt; … &lt;/para&gt;</w:t>
      </w:r>
    </w:p>
    <w:p w14:paraId="56E0CA9E" w14:textId="77777777" w:rsidR="001E5949" w:rsidRPr="001E5949" w:rsidRDefault="001E5949" w:rsidP="001E5949">
      <w:pPr>
        <w:pStyle w:val="ListParagraph"/>
        <w:tabs>
          <w:tab w:val="left" w:pos="1134"/>
          <w:tab w:val="left" w:pos="1560"/>
          <w:tab w:val="left" w:pos="1985"/>
        </w:tabs>
      </w:pPr>
      <w:r w:rsidRPr="001E5949">
        <w:tab/>
      </w:r>
      <w:r w:rsidRPr="001E5949">
        <w:tab/>
        <w:t>&lt;para&gt; … &lt;/para&gt;</w:t>
      </w:r>
    </w:p>
    <w:p w14:paraId="08C9FA66" w14:textId="77777777" w:rsidR="001E5949" w:rsidRPr="001E5949" w:rsidRDefault="001E5949" w:rsidP="001E5949">
      <w:pPr>
        <w:pStyle w:val="ListParagraph"/>
        <w:tabs>
          <w:tab w:val="left" w:pos="1134"/>
          <w:tab w:val="left" w:pos="1560"/>
          <w:tab w:val="left" w:pos="1985"/>
        </w:tabs>
      </w:pPr>
      <w:r w:rsidRPr="001E5949">
        <w:tab/>
      </w:r>
      <w:r w:rsidRPr="001E5949">
        <w:tab/>
        <w:t>&lt;section&gt;</w:t>
      </w:r>
    </w:p>
    <w:p w14:paraId="4797DD37" w14:textId="77777777" w:rsidR="001E5949" w:rsidRPr="001E5949" w:rsidRDefault="001E5949" w:rsidP="001E5949">
      <w:pPr>
        <w:pStyle w:val="ListParagraph"/>
        <w:tabs>
          <w:tab w:val="left" w:pos="1134"/>
          <w:tab w:val="left" w:pos="1560"/>
          <w:tab w:val="left" w:pos="1985"/>
        </w:tabs>
      </w:pPr>
      <w:r w:rsidRPr="001E5949">
        <w:tab/>
      </w:r>
      <w:r w:rsidRPr="001E5949">
        <w:tab/>
      </w:r>
      <w:r w:rsidRPr="001E5949">
        <w:tab/>
        <w:t>&lt;title&gt;…&lt;/title&gt;</w:t>
      </w:r>
    </w:p>
    <w:p w14:paraId="280E6FBB" w14:textId="77777777" w:rsidR="001E5949" w:rsidRPr="00D47D0C" w:rsidRDefault="001E5949" w:rsidP="001E5949">
      <w:pPr>
        <w:pStyle w:val="ListParagraph"/>
        <w:tabs>
          <w:tab w:val="left" w:pos="1134"/>
          <w:tab w:val="left" w:pos="1560"/>
          <w:tab w:val="left" w:pos="1985"/>
        </w:tabs>
      </w:pPr>
      <w:r w:rsidRPr="001E5949">
        <w:tab/>
      </w:r>
      <w:r w:rsidRPr="001E5949">
        <w:tab/>
      </w:r>
      <w:r w:rsidRPr="001E5949">
        <w:tab/>
        <w:t xml:space="preserve">&lt;para&gt; … </w:t>
      </w:r>
      <w:r w:rsidRPr="00D47D0C">
        <w:t>&lt;/para&gt;</w:t>
      </w:r>
    </w:p>
    <w:p w14:paraId="4CE13039" w14:textId="77777777" w:rsidR="001E5949" w:rsidRDefault="001E5949" w:rsidP="001E5949">
      <w:pPr>
        <w:pStyle w:val="ListParagraph"/>
        <w:tabs>
          <w:tab w:val="left" w:pos="1134"/>
          <w:tab w:val="left" w:pos="1560"/>
          <w:tab w:val="left" w:pos="1985"/>
        </w:tabs>
      </w:pPr>
      <w:r>
        <w:tab/>
      </w:r>
      <w:r>
        <w:tab/>
      </w:r>
      <w:r>
        <w:tab/>
        <w:t>&lt;para&gt; … &lt;/para&gt;</w:t>
      </w:r>
      <w:r>
        <w:tab/>
      </w:r>
    </w:p>
    <w:p w14:paraId="7603EBFF" w14:textId="77777777" w:rsidR="001E5949" w:rsidRPr="001E5949" w:rsidRDefault="001E5949" w:rsidP="001E5949">
      <w:pPr>
        <w:pStyle w:val="ListParagraph"/>
        <w:tabs>
          <w:tab w:val="left" w:pos="1134"/>
          <w:tab w:val="left" w:pos="1560"/>
          <w:tab w:val="left" w:pos="1985"/>
        </w:tabs>
        <w:rPr>
          <w:lang w:val="en-US"/>
        </w:rPr>
      </w:pPr>
      <w:r>
        <w:tab/>
      </w:r>
      <w:r>
        <w:tab/>
      </w:r>
      <w:r>
        <w:tab/>
      </w:r>
      <w:r w:rsidRPr="00B33025">
        <w:t xml:space="preserve">&lt;para&gt; … </w:t>
      </w:r>
      <w:r w:rsidRPr="001E5949">
        <w:rPr>
          <w:lang w:val="en-US"/>
        </w:rPr>
        <w:t>&lt;/para&gt;</w:t>
      </w:r>
      <w:r w:rsidRPr="001E5949">
        <w:rPr>
          <w:lang w:val="en-US"/>
        </w:rPr>
        <w:tab/>
      </w:r>
    </w:p>
    <w:p w14:paraId="0F81880E" w14:textId="77777777" w:rsidR="001E5949" w:rsidRPr="00CF16C1" w:rsidRDefault="001E5949" w:rsidP="001E5949">
      <w:pPr>
        <w:pStyle w:val="ListParagraph"/>
        <w:tabs>
          <w:tab w:val="left" w:pos="1134"/>
          <w:tab w:val="left" w:pos="1560"/>
          <w:tab w:val="left" w:pos="1985"/>
        </w:tabs>
        <w:rPr>
          <w:lang w:val="en-US"/>
        </w:rPr>
      </w:pPr>
      <w:r w:rsidRPr="001E5949">
        <w:rPr>
          <w:lang w:val="en-US"/>
        </w:rPr>
        <w:tab/>
      </w:r>
      <w:r w:rsidRPr="001E5949">
        <w:rPr>
          <w:lang w:val="en-US"/>
        </w:rPr>
        <w:tab/>
      </w:r>
      <w:r w:rsidRPr="00CF16C1">
        <w:rPr>
          <w:lang w:val="en-US"/>
        </w:rPr>
        <w:t>&lt;/section&gt;</w:t>
      </w:r>
      <w:r w:rsidRPr="00CF16C1">
        <w:rPr>
          <w:lang w:val="en-US"/>
        </w:rPr>
        <w:tab/>
      </w:r>
    </w:p>
    <w:p w14:paraId="774D42A5"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1E5949" w:rsidRDefault="001E5949" w:rsidP="001E5949">
      <w:pPr>
        <w:pStyle w:val="ListParagraph"/>
        <w:tabs>
          <w:tab w:val="left" w:pos="1134"/>
          <w:tab w:val="left" w:pos="1560"/>
          <w:tab w:val="left" w:pos="1985"/>
        </w:tabs>
      </w:pPr>
      <w:r w:rsidRPr="001E5949">
        <w:t>&lt;/article&gt;</w:t>
      </w:r>
    </w:p>
    <w:p w14:paraId="7A806845" w14:textId="77777777" w:rsidR="001E5949" w:rsidRPr="001E5949" w:rsidRDefault="001E5949" w:rsidP="001E5949">
      <w:pPr>
        <w:pStyle w:val="BodyText"/>
      </w:pPr>
    </w:p>
    <w:p w14:paraId="2B2D256A" w14:textId="77777777" w:rsidR="001E5949" w:rsidRDefault="001E5949" w:rsidP="001E5949">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30" w:history="1">
        <w:r w:rsidRPr="00771262">
          <w:rPr>
            <w:rStyle w:val="Hyperli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odyText"/>
      </w:pPr>
    </w:p>
    <w:p w14:paraId="0C63D5F5" w14:textId="77777777" w:rsidR="001E5949" w:rsidRDefault="001E5949" w:rsidP="001E5949">
      <w:pPr>
        <w:pStyle w:val="Body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Paragraph"/>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Paragraph"/>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p>
    <w:p w14:paraId="3504588A"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1B7E54" w:rsidRDefault="001E5949" w:rsidP="001E5949">
      <w:pPr>
        <w:pStyle w:val="ListParagraph"/>
        <w:tabs>
          <w:tab w:val="left" w:pos="1134"/>
          <w:tab w:val="left" w:pos="1560"/>
          <w:tab w:val="left" w:pos="1985"/>
        </w:tabs>
      </w:pPr>
      <w:r w:rsidRPr="0053364E">
        <w:tab/>
      </w:r>
      <w:r w:rsidRPr="001B7E54">
        <w:t>&amp;lt;section&amp;gt;</w:t>
      </w:r>
    </w:p>
    <w:p w14:paraId="6D3B9718" w14:textId="77777777" w:rsidR="001E5949" w:rsidRPr="0014272B" w:rsidRDefault="001E5949" w:rsidP="001E5949">
      <w:pPr>
        <w:pStyle w:val="ListParagraph"/>
        <w:tabs>
          <w:tab w:val="left" w:pos="1134"/>
          <w:tab w:val="left" w:pos="1560"/>
          <w:tab w:val="left" w:pos="1985"/>
        </w:tabs>
        <w:rPr>
          <w:lang w:val="en-US"/>
        </w:rPr>
      </w:pPr>
      <w:r w:rsidRPr="001B7E54">
        <w:tab/>
      </w:r>
      <w:r w:rsidRPr="001B7E54">
        <w:tab/>
      </w:r>
      <w:r w:rsidRPr="0014272B">
        <w:rPr>
          <w:lang w:val="en-US"/>
        </w:rPr>
        <w:t>&amp;lt;title&amp;gt;…&amp;lt;/title&amp;gt;</w:t>
      </w:r>
    </w:p>
    <w:p w14:paraId="222069FF"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Paragraph"/>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Paragraph"/>
        <w:tabs>
          <w:tab w:val="left" w:pos="1134"/>
          <w:tab w:val="left" w:pos="1560"/>
          <w:tab w:val="left" w:pos="1985"/>
        </w:tabs>
      </w:pPr>
      <w:r>
        <w:rPr>
          <w:lang w:val="en-US"/>
        </w:rPr>
        <w:lastRenderedPageBreak/>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Paragraph"/>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Paragraph"/>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Paragraph"/>
        <w:tabs>
          <w:tab w:val="left" w:pos="1134"/>
          <w:tab w:val="left" w:pos="1560"/>
          <w:tab w:val="left" w:pos="1985"/>
        </w:tabs>
      </w:pPr>
      <w:r w:rsidRPr="0053364E">
        <w:t>&amp;lt;/article&amp;gt;</w:t>
      </w:r>
    </w:p>
    <w:p w14:paraId="404B5967" w14:textId="77777777" w:rsidR="001E5949" w:rsidRDefault="001E5949" w:rsidP="001E5949">
      <w:pPr>
        <w:pStyle w:val="BodyText"/>
      </w:pPr>
    </w:p>
    <w:p w14:paraId="25B192CB" w14:textId="77777777" w:rsidR="001E5949" w:rsidRPr="00224DDD" w:rsidRDefault="001E5949" w:rsidP="001E5949">
      <w:pPr>
        <w:pStyle w:val="Body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Heading3"/>
      </w:pPr>
      <w:bookmarkStart w:id="132" w:name="_Toc382487426"/>
      <w:bookmarkStart w:id="133" w:name="_Toc272474462"/>
      <w:r>
        <w:t>Fältregler</w:t>
      </w:r>
      <w:bookmarkEnd w:id="132"/>
      <w:bookmarkEnd w:id="133"/>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87F196E"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(1.2.752.97.3.1.3)</w:t>
            </w: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206C1DA" w14:textId="77777777" w:rsidR="001E5949" w:rsidRPr="00C47224" w:rsidRDefault="001E5949" w:rsidP="00E4288C">
            <w:pPr>
              <w:spacing w:line="226" w:lineRule="exact"/>
              <w:rPr>
                <w:szCs w:val="20"/>
              </w:rPr>
            </w:pPr>
            <w:r w:rsidRPr="00C47224">
              <w:rPr>
                <w:szCs w:val="20"/>
              </w:rPr>
              <w:t xml:space="preserve">Begränsar sökningen till dokument som </w:t>
            </w:r>
            <w:r w:rsidRPr="00C47224">
              <w:rPr>
                <w:szCs w:val="20"/>
              </w:rPr>
              <w:lastRenderedPageBreak/>
              <w:t xml:space="preserve">är skapade i angivet system. </w:t>
            </w:r>
          </w:p>
          <w:p w14:paraId="48478975" w14:textId="77777777" w:rsidR="001E5949" w:rsidRPr="00C47224" w:rsidRDefault="001E5949" w:rsidP="00E4288C">
            <w:pPr>
              <w:spacing w:line="226" w:lineRule="exact"/>
              <w:ind w:left="102"/>
              <w:rPr>
                <w:szCs w:val="20"/>
              </w:rPr>
            </w:pPr>
          </w:p>
          <w:p w14:paraId="7B712F5B" w14:textId="77777777" w:rsidR="001E5949" w:rsidRPr="00C47224" w:rsidRDefault="001E5949" w:rsidP="00E4288C">
            <w:pPr>
              <w:spacing w:line="226" w:lineRule="exact"/>
              <w:rPr>
                <w:szCs w:val="20"/>
              </w:rPr>
            </w:pPr>
            <w:r w:rsidRPr="00C47224">
              <w:rPr>
                <w:szCs w:val="20"/>
              </w:rPr>
              <w:t>Värdet på detta fält måste överensstämma med värdet på logicalAddress i anropets tekniska kuvertering (ex. SOAP-header).</w:t>
            </w:r>
          </w:p>
          <w:p w14:paraId="4032BECE" w14:textId="77777777" w:rsidR="001E5949" w:rsidRPr="00C47224" w:rsidRDefault="001E5949" w:rsidP="00E4288C">
            <w:pPr>
              <w:spacing w:line="226" w:lineRule="exact"/>
              <w:ind w:left="102"/>
              <w:rPr>
                <w:spacing w:val="-1"/>
                <w:szCs w:val="20"/>
              </w:rPr>
            </w:pPr>
          </w:p>
          <w:p w14:paraId="75CEAB57" w14:textId="77777777" w:rsidR="001E5949" w:rsidRPr="00C47224" w:rsidRDefault="001E5949" w:rsidP="00E4288C">
            <w:pPr>
              <w:spacing w:line="226" w:lineRule="exact"/>
              <w:rPr>
                <w:szCs w:val="20"/>
              </w:rPr>
            </w:pPr>
            <w:r w:rsidRPr="00C47224">
              <w:rPr>
                <w:szCs w:val="20"/>
              </w:rPr>
              <w:t>Det innebär i praktiken att aggregerande tjänster inte används när detta fält anges.</w:t>
            </w:r>
          </w:p>
          <w:p w14:paraId="149025E3" w14:textId="77777777" w:rsidR="001E5949" w:rsidRPr="00C47224" w:rsidRDefault="001E5949" w:rsidP="00E4288C">
            <w:pPr>
              <w:spacing w:line="226" w:lineRule="exact"/>
              <w:rPr>
                <w:szCs w:val="20"/>
              </w:rPr>
            </w:pPr>
          </w:p>
          <w:p w14:paraId="790A43E9" w14:textId="77777777" w:rsidR="001E5949" w:rsidRPr="00C47224" w:rsidRDefault="001E5949" w:rsidP="00E4288C">
            <w:pPr>
              <w:rPr>
                <w:i/>
                <w:spacing w:val="-1"/>
                <w:szCs w:val="20"/>
              </w:rPr>
            </w:pPr>
            <w:r w:rsidRPr="00C47224">
              <w:rPr>
                <w:szCs w:val="20"/>
              </w:rPr>
              <w:t>Fältet är tvingande om careContactId angivits.</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lastRenderedPageBreak/>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lastRenderedPageBreak/>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1E5949">
              <w:rPr>
                <w:rFonts w:ascii="Georgia" w:hAnsi="Georgia"/>
                <w:sz w:val="20"/>
                <w:szCs w:val="20"/>
                <w:highlight w:val="green"/>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lastRenderedPageBreak/>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t>HealthcareProfessionalType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 xml:space="preserve">Om befattning är beskriven i ett lokalt kodverk utan OID, eller när kod helt saknas, kan en beskrivande text anges i </w:t>
            </w:r>
            <w:r w:rsidRPr="00C47224">
              <w:rPr>
                <w:szCs w:val="20"/>
              </w:rPr>
              <w:lastRenderedPageBreak/>
              <w:t>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lastRenderedPageBreak/>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w:t>
            </w:r>
            <w:r w:rsidRPr="00C47224">
              <w:rPr>
                <w:spacing w:val="-1"/>
                <w:szCs w:val="20"/>
              </w:rPr>
              <w:lastRenderedPageBreak/>
              <w:t xml:space="preserve">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lastRenderedPageBreak/>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w:t>
            </w:r>
            <w:r w:rsidRPr="00C47224">
              <w:rPr>
                <w:szCs w:val="20"/>
              </w:rPr>
              <w:lastRenderedPageBreak/>
              <w:t>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lastRenderedPageBreak/>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 xml:space="preserve">Dokumentets innehåll i text. Något av </w:t>
            </w:r>
            <w:r w:rsidRPr="00C47224">
              <w:rPr>
                <w:szCs w:val="20"/>
              </w:rPr>
              <w:lastRenderedPageBreak/>
              <w:t>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lastRenderedPageBreak/>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48C2E2B3" w14:textId="77777777" w:rsidTr="00E4288C">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77777777" w:rsidR="001E5949" w:rsidRPr="00C47224" w:rsidRDefault="001E5949" w:rsidP="00E4288C">
            <w:pPr>
              <w:rPr>
                <w:rFonts w:cs="Arial"/>
                <w:i/>
                <w:szCs w:val="20"/>
              </w:rPr>
            </w:pPr>
            <w:r w:rsidRPr="00C47224">
              <w:rPr>
                <w:spacing w:val="-1"/>
                <w:szCs w:val="20"/>
              </w:rPr>
              <w:t xml:space="preserve">Om patienten eller någon för denna ansvarig person (exempelvis förälder eller god man) har lämnat en avvikande åsikt till journalnotatet, skalldessa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odyText"/>
      </w:pPr>
    </w:p>
    <w:p w14:paraId="4DDCA4A9" w14:textId="77777777" w:rsidR="001E5949" w:rsidRDefault="001E5949" w:rsidP="001E5949">
      <w:pPr>
        <w:pStyle w:val="Heading3"/>
      </w:pPr>
      <w:bookmarkStart w:id="134" w:name="_Toc382487427"/>
      <w:bookmarkStart w:id="135" w:name="_Toc272474463"/>
      <w:r>
        <w:t>Övriga regler</w:t>
      </w:r>
      <w:bookmarkEnd w:id="134"/>
      <w:bookmarkEnd w:id="135"/>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Heading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Heading5"/>
      </w:pPr>
      <w:r w:rsidRPr="00776D68">
        <w:lastRenderedPageBreak/>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Heading2"/>
      </w:pPr>
      <w:bookmarkStart w:id="136" w:name="_Toc382487428"/>
      <w:bookmarkStart w:id="137" w:name="_Toc272474464"/>
      <w:r>
        <w:lastRenderedPageBreak/>
        <w:t>GetDiagnosis</w:t>
      </w:r>
      <w:bookmarkEnd w:id="136"/>
      <w:bookmarkEnd w:id="137"/>
    </w:p>
    <w:p w14:paraId="394C4C28" w14:textId="77777777" w:rsidR="001E5949" w:rsidRPr="00541F96" w:rsidRDefault="001E5949" w:rsidP="001E5949">
      <w:pPr>
        <w:pStyle w:val="ListParagraph"/>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Paragraph"/>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BA5402">
        <w:rPr>
          <w:szCs w:val="20"/>
        </w:rPr>
        <w:t>R</w:t>
      </w:r>
      <w:r w:rsidRPr="00BA5402">
        <w:t>5</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Heading3"/>
      </w:pPr>
      <w:bookmarkStart w:id="138" w:name="_Toc382487429"/>
      <w:bookmarkStart w:id="139" w:name="_Toc272474465"/>
      <w:r>
        <w:t>Version</w:t>
      </w:r>
      <w:bookmarkEnd w:id="138"/>
      <w:bookmarkEnd w:id="139"/>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Heading3"/>
      </w:pPr>
      <w:bookmarkStart w:id="140" w:name="_Toc382487430"/>
      <w:bookmarkStart w:id="141" w:name="_Toc272474466"/>
      <w:r>
        <w:t>Gemensamma informationskomponenter</w:t>
      </w:r>
      <w:bookmarkEnd w:id="140"/>
      <w:bookmarkEnd w:id="141"/>
    </w:p>
    <w:p w14:paraId="45753314"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Heading3"/>
      </w:pPr>
      <w:bookmarkStart w:id="142" w:name="_Toc382487431"/>
      <w:bookmarkStart w:id="143" w:name="_Toc272474467"/>
      <w:r>
        <w:t>Fältregler</w:t>
      </w:r>
      <w:bookmarkEnd w:id="142"/>
      <w:bookmarkEnd w:id="143"/>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28FD2BCC"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E32EED2" w14:textId="77777777" w:rsidR="001E5949" w:rsidRPr="00417363" w:rsidRDefault="001E5949" w:rsidP="00E4288C">
            <w:pPr>
              <w:spacing w:line="226" w:lineRule="exact"/>
              <w:rPr>
                <w:szCs w:val="20"/>
              </w:rPr>
            </w:pPr>
            <w:r w:rsidRPr="00417363">
              <w:rPr>
                <w:szCs w:val="20"/>
              </w:rPr>
              <w:t xml:space="preserve">Begränsar sökningen till dokument som är skapade i angivet system. </w:t>
            </w:r>
          </w:p>
          <w:p w14:paraId="6300E606" w14:textId="77777777" w:rsidR="001E5949" w:rsidRPr="00417363" w:rsidRDefault="001E5949" w:rsidP="00E4288C">
            <w:pPr>
              <w:spacing w:line="226" w:lineRule="exact"/>
              <w:ind w:left="102"/>
              <w:rPr>
                <w:szCs w:val="20"/>
              </w:rPr>
            </w:pPr>
          </w:p>
          <w:p w14:paraId="3485580F" w14:textId="77777777" w:rsidR="001E5949" w:rsidRPr="00417363" w:rsidRDefault="001E5949" w:rsidP="00E4288C">
            <w:pPr>
              <w:spacing w:line="226" w:lineRule="exact"/>
              <w:rPr>
                <w:szCs w:val="20"/>
              </w:rPr>
            </w:pPr>
            <w:r w:rsidRPr="00417363">
              <w:rPr>
                <w:szCs w:val="20"/>
              </w:rPr>
              <w:t>Värdet på detta fält måste överensstämma med värdet på logicalAddress i anropets tekniska kuvertering (ex. SOAP-header).</w:t>
            </w:r>
          </w:p>
          <w:p w14:paraId="7A901628" w14:textId="77777777" w:rsidR="001E5949" w:rsidRPr="00417363" w:rsidRDefault="001E5949" w:rsidP="00E4288C">
            <w:pPr>
              <w:spacing w:line="226" w:lineRule="exact"/>
              <w:ind w:left="102"/>
              <w:rPr>
                <w:spacing w:val="-1"/>
                <w:szCs w:val="20"/>
              </w:rPr>
            </w:pPr>
          </w:p>
          <w:p w14:paraId="04AEED27" w14:textId="77777777" w:rsidR="001E5949" w:rsidRPr="00417363" w:rsidRDefault="001E5949" w:rsidP="00E4288C">
            <w:pPr>
              <w:spacing w:line="226" w:lineRule="exact"/>
              <w:rPr>
                <w:szCs w:val="20"/>
              </w:rPr>
            </w:pPr>
            <w:r w:rsidRPr="00417363">
              <w:rPr>
                <w:szCs w:val="20"/>
              </w:rPr>
              <w:t>Det innebär i praktiken att aggregerande tjänster inte används när detta fält anges.</w:t>
            </w:r>
          </w:p>
          <w:p w14:paraId="45CCA4F2" w14:textId="77777777" w:rsidR="001E5949" w:rsidRPr="00417363" w:rsidRDefault="001E5949" w:rsidP="00E4288C">
            <w:pPr>
              <w:spacing w:line="226" w:lineRule="exact"/>
              <w:ind w:left="102"/>
              <w:rPr>
                <w:szCs w:val="20"/>
              </w:rPr>
            </w:pPr>
          </w:p>
          <w:p w14:paraId="56E09F18" w14:textId="77777777" w:rsidR="001E5949" w:rsidRPr="00417363" w:rsidRDefault="001E5949" w:rsidP="00E4288C">
            <w:pPr>
              <w:rPr>
                <w:i/>
                <w:spacing w:val="-1"/>
                <w:szCs w:val="20"/>
              </w:rPr>
            </w:pPr>
            <w:r w:rsidRPr="00417363">
              <w:rPr>
                <w:szCs w:val="20"/>
              </w:rPr>
              <w:t>Fälte</w:t>
            </w:r>
            <w:r>
              <w:rPr>
                <w:szCs w:val="20"/>
              </w:rPr>
              <w:t xml:space="preserve">t är tvingande om careContactId </w:t>
            </w:r>
            <w:r w:rsidRPr="00417363">
              <w:rPr>
                <w:szCs w:val="20"/>
              </w:rPr>
              <w:t>angivits.</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lastRenderedPageBreak/>
              <w:t xml:space="preserve">Information om den hälso- och sjukvårdsperson som ansvarar för informationen i dokumentet, nedan </w:t>
            </w:r>
            <w:r w:rsidRPr="00417363">
              <w:rPr>
                <w:spacing w:val="-1"/>
                <w:szCs w:val="20"/>
              </w:rPr>
              <w:lastRenderedPageBreak/>
              <w:t>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lastRenderedPageBreak/>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i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lastRenderedPageBreak/>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w:t>
            </w:r>
            <w:r>
              <w:rPr>
                <w:szCs w:val="20"/>
              </w:rPr>
              <w:lastRenderedPageBreak/>
              <w:t>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lastRenderedPageBreak/>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odyText"/>
      </w:pPr>
    </w:p>
    <w:p w14:paraId="2E36F7B0" w14:textId="77777777" w:rsidR="001E5949" w:rsidRDefault="001E5949" w:rsidP="001E5949">
      <w:pPr>
        <w:pStyle w:val="Heading3"/>
      </w:pPr>
      <w:bookmarkStart w:id="144" w:name="_Toc382487432"/>
      <w:bookmarkStart w:id="145" w:name="_Toc272474468"/>
      <w:r>
        <w:t>Övriga regler</w:t>
      </w:r>
      <w:bookmarkEnd w:id="144"/>
      <w:bookmarkEnd w:id="145"/>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Heading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Heading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Heading2"/>
      </w:pPr>
      <w:bookmarkStart w:id="146" w:name="_Toc382487433"/>
      <w:bookmarkStart w:id="147" w:name="_Toc272474469"/>
      <w:r>
        <w:lastRenderedPageBreak/>
        <w:t>GetAlertInformation</w:t>
      </w:r>
      <w:bookmarkEnd w:id="146"/>
      <w:bookmarkEnd w:id="147"/>
    </w:p>
    <w:p w14:paraId="7C7DB952" w14:textId="77777777" w:rsidR="001E5949" w:rsidRPr="00541F96" w:rsidRDefault="001E5949" w:rsidP="001E5949">
      <w:pPr>
        <w:pStyle w:val="ListParagraph"/>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BA5402">
        <w:rPr>
          <w:szCs w:val="20"/>
        </w:rPr>
        <w:t>R</w:t>
      </w:r>
      <w:r w:rsidRPr="00BA5402">
        <w:rPr>
          <w:noProof/>
        </w:rPr>
        <w:t>6</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Heading3"/>
      </w:pPr>
      <w:bookmarkStart w:id="148" w:name="_Toc382487434"/>
      <w:bookmarkStart w:id="149" w:name="_Toc272474470"/>
      <w:r>
        <w:t>Version</w:t>
      </w:r>
      <w:bookmarkEnd w:id="148"/>
      <w:bookmarkEnd w:id="149"/>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Heading3"/>
      </w:pPr>
      <w:bookmarkStart w:id="150" w:name="_Toc382487435"/>
      <w:bookmarkStart w:id="151" w:name="_Toc272474471"/>
      <w:r>
        <w:t>Gemensamma informationskomponenter</w:t>
      </w:r>
      <w:bookmarkEnd w:id="150"/>
      <w:bookmarkEnd w:id="151"/>
    </w:p>
    <w:p w14:paraId="0F500D7B" w14:textId="77777777" w:rsidR="001E5949" w:rsidRPr="00BE54CC" w:rsidRDefault="001E5949" w:rsidP="001E5949">
      <w:r>
        <w:t xml:space="preserve">De gemensamma informationskomponenter som används i detta kontrakt beskrivs i bilagan ”Bilaga </w:t>
      </w:r>
      <w:r w:rsidRPr="001D07CD">
        <w:t>Gemensamma_typer_</w:t>
      </w:r>
      <w:r>
        <w:t>2</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Heading3"/>
      </w:pPr>
      <w:bookmarkStart w:id="152" w:name="_Toc382487436"/>
      <w:bookmarkStart w:id="153" w:name="_Toc272474472"/>
      <w:r>
        <w:t>Fältregler</w:t>
      </w:r>
      <w:bookmarkEnd w:id="152"/>
      <w:bookmarkEnd w:id="153"/>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63F5DC21"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 xml:space="preserve">Giltighetsintervallet startar vid validityTimePeriod.start och slutar vid </w:t>
            </w:r>
            <w:r w:rsidRPr="00417363">
              <w:rPr>
                <w:spacing w:val="-1"/>
                <w:szCs w:val="20"/>
              </w:rPr>
              <w:lastRenderedPageBreak/>
              <w:t>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lastRenderedPageBreak/>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2EB25AA" w14:textId="77777777" w:rsidR="001E5949" w:rsidRPr="00417363" w:rsidRDefault="001E5949" w:rsidP="00E4288C">
            <w:pPr>
              <w:spacing w:line="226" w:lineRule="exact"/>
              <w:ind w:left="34"/>
              <w:rPr>
                <w:szCs w:val="20"/>
              </w:rPr>
            </w:pPr>
            <w:r w:rsidRPr="00417363">
              <w:rPr>
                <w:szCs w:val="20"/>
              </w:rPr>
              <w:t xml:space="preserve">Begränsar sökningen till dokument som är skapade i angivet system. </w:t>
            </w:r>
          </w:p>
          <w:p w14:paraId="4210D0F6" w14:textId="77777777" w:rsidR="001E5949" w:rsidRPr="00417363" w:rsidRDefault="001E5949" w:rsidP="00E4288C">
            <w:pPr>
              <w:spacing w:line="226" w:lineRule="exact"/>
              <w:ind w:left="34"/>
              <w:rPr>
                <w:szCs w:val="20"/>
              </w:rPr>
            </w:pPr>
          </w:p>
          <w:p w14:paraId="1A2D3DEB" w14:textId="77777777" w:rsidR="001E5949" w:rsidRPr="00417363" w:rsidRDefault="001E5949" w:rsidP="00E4288C">
            <w:pPr>
              <w:spacing w:line="226" w:lineRule="exact"/>
              <w:ind w:left="34"/>
              <w:rPr>
                <w:szCs w:val="20"/>
              </w:rPr>
            </w:pPr>
            <w:r w:rsidRPr="00417363">
              <w:rPr>
                <w:szCs w:val="20"/>
              </w:rPr>
              <w:t>Värdet på detta fält måste överensstämma med värdet på logicalAddress i anropets tekniska kuvertering (ex. SOAP-header).</w:t>
            </w:r>
          </w:p>
          <w:p w14:paraId="54AD1DF6" w14:textId="77777777" w:rsidR="001E5949" w:rsidRPr="00417363" w:rsidRDefault="001E5949" w:rsidP="00E4288C">
            <w:pPr>
              <w:spacing w:line="226" w:lineRule="exact"/>
              <w:ind w:left="34"/>
              <w:rPr>
                <w:spacing w:val="-1"/>
                <w:szCs w:val="20"/>
              </w:rPr>
            </w:pPr>
          </w:p>
          <w:p w14:paraId="10634C0C" w14:textId="77777777" w:rsidR="001E5949" w:rsidRPr="00417363" w:rsidRDefault="001E5949" w:rsidP="00E4288C">
            <w:pPr>
              <w:spacing w:line="226" w:lineRule="exact"/>
              <w:ind w:left="34"/>
              <w:rPr>
                <w:szCs w:val="20"/>
              </w:rPr>
            </w:pPr>
            <w:r w:rsidRPr="00417363">
              <w:rPr>
                <w:szCs w:val="20"/>
              </w:rPr>
              <w:t>Det innebär i praktiken att aggregerande tjänster inte används när detta fält anges.</w:t>
            </w:r>
          </w:p>
          <w:p w14:paraId="4C692E7E" w14:textId="77777777" w:rsidR="001E5949" w:rsidRPr="00417363" w:rsidRDefault="001E5949" w:rsidP="00E4288C">
            <w:pPr>
              <w:spacing w:line="226" w:lineRule="exact"/>
              <w:ind w:left="102"/>
              <w:rPr>
                <w:szCs w:val="20"/>
              </w:rPr>
            </w:pPr>
          </w:p>
          <w:p w14:paraId="7A297235" w14:textId="77777777" w:rsidR="001E5949" w:rsidRPr="00417363" w:rsidRDefault="001E5949" w:rsidP="00E4288C">
            <w:pPr>
              <w:rPr>
                <w:i/>
                <w:spacing w:val="-1"/>
                <w:szCs w:val="20"/>
              </w:rPr>
            </w:pPr>
            <w:r w:rsidRPr="00417363">
              <w:rPr>
                <w:szCs w:val="20"/>
              </w:rPr>
              <w:t>Fältet är tvingande om careContactId angivits.</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 xml:space="preserve">För samordningsnummer ska Skatteverkets samordningsnummer </w:t>
            </w:r>
            <w:r w:rsidRPr="00417363">
              <w:rPr>
                <w:szCs w:val="20"/>
              </w:rPr>
              <w:lastRenderedPageBreak/>
              <w:t>(1.2.752.129.2.1.3.3).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lastRenderedPageBreak/>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 xml:space="preserve">healthcareProfessionalRoleCode </w:t>
            </w:r>
            <w:r w:rsidRPr="00417363">
              <w:rPr>
                <w:spacing w:val="-1"/>
                <w:szCs w:val="20"/>
              </w:rPr>
              <w:lastRenderedPageBreak/>
              <w:t>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lastRenderedPageBreak/>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lastRenderedPageBreak/>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lastRenderedPageBreak/>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lastRenderedPageBreak/>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 xml:space="preserve">En och endast en av hypersensitivity, seriousDisease, treatment, communicableDisease, restrictionOfCare </w:t>
            </w:r>
            <w:r w:rsidRPr="00417363">
              <w:rPr>
                <w:szCs w:val="20"/>
              </w:rPr>
              <w:lastRenderedPageBreak/>
              <w:t>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 xml:space="preserve">Kod och klartext som anger den substans, eller grupp av substanser, som kan förorsaka en överkänslighetsreaktion. </w:t>
            </w:r>
            <w:r w:rsidRPr="00417363">
              <w:rPr>
                <w:szCs w:val="20"/>
              </w:rPr>
              <w:lastRenderedPageBreak/>
              <w:t>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lastRenderedPageBreak/>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 xml:space="preserve">Används i de fall kod finns i ett lokalt kodverk som ej är identifierat med OID eller när kod helt saknas. I sådana fall </w:t>
            </w:r>
            <w:r w:rsidRPr="00417363">
              <w:rPr>
                <w:szCs w:val="20"/>
              </w:rPr>
              <w:lastRenderedPageBreak/>
              <w:t>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 xml:space="preserve">En och endast en av hypersensitivity, seriousDisease, treatment, communicableDisease, restrictionOfCare och unstructuredAlertInformation ska </w:t>
            </w:r>
            <w:r w:rsidRPr="00417363">
              <w:rPr>
                <w:szCs w:val="20"/>
              </w:rPr>
              <w:lastRenderedPageBreak/>
              <w:t>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omsorgstagaren har denna behandling </w:t>
            </w:r>
            <w:r w:rsidRPr="00417363">
              <w:rPr>
                <w:szCs w:val="20"/>
              </w:rPr>
              <w:lastRenderedPageBreak/>
              <w:t>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lastRenderedPageBreak/>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w:t>
            </w:r>
            <w:r w:rsidRPr="00417363">
              <w:rPr>
                <w:rFonts w:ascii="Georgia" w:hAnsi="Georgia"/>
                <w:sz w:val="20"/>
                <w:szCs w:val="20"/>
              </w:rPr>
              <w:lastRenderedPageBreak/>
              <w:t>on</w:t>
            </w:r>
          </w:p>
        </w:tc>
        <w:tc>
          <w:tcPr>
            <w:tcW w:w="1417" w:type="dxa"/>
          </w:tcPr>
          <w:p w14:paraId="6D32BC71" w14:textId="77777777" w:rsidR="001E5949" w:rsidRPr="00417363" w:rsidRDefault="001E5949" w:rsidP="00E4288C">
            <w:pPr>
              <w:rPr>
                <w:szCs w:val="20"/>
              </w:rPr>
            </w:pPr>
            <w:r w:rsidRPr="00417363">
              <w:rPr>
                <w:szCs w:val="20"/>
              </w:rPr>
              <w:lastRenderedPageBreak/>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 xml:space="preserve">Kod som anger hur den uppmärksammade sjukdomen smittar. Obligatorisk uppgift om det styrs av författning. För kompatibilitet med NPÖ RIV 2.2.0 ska detta anges. Kan följa KV </w:t>
            </w:r>
            <w:r w:rsidRPr="00417363">
              <w:rPr>
                <w:szCs w:val="20"/>
              </w:rPr>
              <w:lastRenderedPageBreak/>
              <w:t>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 xml:space="preserve">Text som innehåller en beskrivande rubrik </w:t>
            </w:r>
            <w:r w:rsidRPr="00417363">
              <w:rPr>
                <w:szCs w:val="20"/>
              </w:rPr>
              <w:lastRenderedPageBreak/>
              <w:t>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lastRenderedPageBreak/>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odyText"/>
      </w:pPr>
    </w:p>
    <w:p w14:paraId="4DE56AAB" w14:textId="77777777" w:rsidR="001E5949" w:rsidRDefault="001E5949" w:rsidP="001E5949">
      <w:pPr>
        <w:pStyle w:val="Heading3"/>
      </w:pPr>
      <w:bookmarkStart w:id="154" w:name="_Toc382487437"/>
      <w:bookmarkStart w:id="155" w:name="_Toc272474473"/>
      <w:r>
        <w:t>Övriga regler</w:t>
      </w:r>
      <w:bookmarkEnd w:id="154"/>
      <w:bookmarkEnd w:id="155"/>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Heading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Heading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Heading2"/>
      </w:pPr>
      <w:bookmarkStart w:id="156" w:name="_Toc272474474"/>
      <w:r w:rsidRPr="002C338D">
        <w:lastRenderedPageBreak/>
        <w:t>GetFunctionalStatus</w:t>
      </w:r>
      <w:bookmarkEnd w:id="156"/>
    </w:p>
    <w:p w14:paraId="50AF94F6" w14:textId="303E29F0" w:rsidR="002C338D" w:rsidRPr="002C338D" w:rsidRDefault="002C338D" w:rsidP="002C338D">
      <w:pPr>
        <w:pStyle w:val="ListParagraph"/>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 xml:space="preserve">Meddelandeformatet baseras på NPÖ RIV 2.2.0, och är en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Heading3"/>
      </w:pPr>
      <w:bookmarkStart w:id="157" w:name="_Toc272474475"/>
      <w:r w:rsidRPr="0092615D">
        <w:t>Version</w:t>
      </w:r>
      <w:bookmarkEnd w:id="157"/>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Heading3"/>
      </w:pPr>
      <w:bookmarkStart w:id="158" w:name="_Toc272474476"/>
      <w:r w:rsidRPr="0092615D">
        <w:t>Gemensamma informationskomponenter</w:t>
      </w:r>
      <w:bookmarkEnd w:id="158"/>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Heading3"/>
      </w:pPr>
      <w:bookmarkStart w:id="159" w:name="_Toc272474477"/>
      <w:r w:rsidRPr="0092615D">
        <w:t>Fältregler</w:t>
      </w:r>
      <w:bookmarkEnd w:id="159"/>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leGrid"/>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r w:rsidRPr="002C338D">
              <w:rPr>
                <w:rFonts w:ascii="Georgia" w:hAnsi="Georgia"/>
                <w:spacing w:val="-1"/>
                <w:sz w:val="20"/>
                <w:szCs w:val="20"/>
              </w:rPr>
              <w:t>.</w:t>
            </w:r>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5F7A9AE2" w14:textId="2CBDF123" w:rsidR="002C338D" w:rsidRPr="002C338D" w:rsidRDefault="002C338D" w:rsidP="002C338D">
            <w:pPr>
              <w:pStyle w:val="TableParagraph"/>
              <w:spacing w:line="226" w:lineRule="exact"/>
              <w:rPr>
                <w:rFonts w:ascii="Georgia" w:eastAsia="Times New Roman" w:hAnsi="Georgia" w:cs="Times New Roman"/>
                <w:spacing w:val="-1"/>
                <w:sz w:val="20"/>
                <w:szCs w:val="20"/>
              </w:rPr>
            </w:pPr>
            <w:r>
              <w:rPr>
                <w:rFonts w:ascii="Georgia" w:hAnsi="Georgia"/>
                <w:spacing w:val="-1"/>
                <w:sz w:val="20"/>
                <w:szCs w:val="20"/>
              </w:rPr>
              <w:t>Id för patienten.</w:t>
            </w:r>
          </w:p>
        </w:tc>
        <w:tc>
          <w:tcPr>
            <w:tcW w:w="1560" w:type="dxa"/>
          </w:tcPr>
          <w:p w14:paraId="7D94C942"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1..1</w:t>
            </w:r>
          </w:p>
        </w:tc>
      </w:tr>
      <w:tr w:rsidR="002C338D" w:rsidRPr="002C338D" w14:paraId="02BAA837" w14:textId="77777777" w:rsidTr="00E4288C">
        <w:tc>
          <w:tcPr>
            <w:tcW w:w="2660" w:type="dxa"/>
          </w:tcPr>
          <w:p w14:paraId="63BCAAD8" w14:textId="43B74F3F"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../id</w:t>
            </w:r>
          </w:p>
        </w:tc>
        <w:tc>
          <w:tcPr>
            <w:tcW w:w="1417" w:type="dxa"/>
          </w:tcPr>
          <w:p w14:paraId="57F30C70" w14:textId="6A67ECDD"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22311B14" w14:textId="2FF6D757" w:rsidR="002C338D" w:rsidRPr="002C338D" w:rsidRDefault="002C338D" w:rsidP="00E4288C">
            <w:pPr>
              <w:rPr>
                <w:spacing w:val="-1"/>
                <w:szCs w:val="20"/>
              </w:rPr>
            </w:pPr>
            <w:r w:rsidRPr="00387BB6">
              <w:rPr>
                <w:spacing w:val="-1"/>
                <w:szCs w:val="20"/>
              </w:rPr>
              <w:t xml:space="preserve">Patientens identifierare. </w:t>
            </w:r>
            <w:r>
              <w:rPr>
                <w:spacing w:val="-1"/>
                <w:szCs w:val="20"/>
              </w:rPr>
              <w:t>Är identifieraren ett personnummer eller ett samordningsnummer skall denna a</w:t>
            </w:r>
            <w:r w:rsidRPr="00387BB6">
              <w:rPr>
                <w:spacing w:val="-1"/>
                <w:szCs w:val="20"/>
              </w:rPr>
              <w:t>nges med 12 tecken utan avskiljare.</w:t>
            </w:r>
          </w:p>
        </w:tc>
        <w:tc>
          <w:tcPr>
            <w:tcW w:w="1560" w:type="dxa"/>
          </w:tcPr>
          <w:p w14:paraId="2BB00484" w14:textId="77777777" w:rsidR="002C338D" w:rsidRPr="00387BB6" w:rsidRDefault="002C338D" w:rsidP="00E62E6B">
            <w:pPr>
              <w:spacing w:line="229" w:lineRule="exact"/>
              <w:ind w:left="102"/>
              <w:jc w:val="center"/>
              <w:rPr>
                <w:szCs w:val="20"/>
              </w:rPr>
            </w:pPr>
            <w:r w:rsidRPr="00387BB6">
              <w:rPr>
                <w:szCs w:val="20"/>
              </w:rPr>
              <w:t>1..1</w:t>
            </w:r>
          </w:p>
          <w:p w14:paraId="50E88171" w14:textId="77777777" w:rsidR="002C338D" w:rsidRPr="002C338D" w:rsidRDefault="002C338D" w:rsidP="00E62E6B">
            <w:pPr>
              <w:pStyle w:val="TableParagraph"/>
              <w:spacing w:line="226" w:lineRule="exact"/>
              <w:ind w:left="102"/>
              <w:jc w:val="center"/>
              <w:rPr>
                <w:rFonts w:ascii="Georgia" w:hAnsi="Georgia"/>
                <w:sz w:val="20"/>
                <w:szCs w:val="20"/>
              </w:rPr>
            </w:pPr>
          </w:p>
        </w:tc>
      </w:tr>
      <w:tr w:rsidR="002C338D" w:rsidRPr="002C338D" w14:paraId="1DC60F9E" w14:textId="77777777" w:rsidTr="00E4288C">
        <w:tc>
          <w:tcPr>
            <w:tcW w:w="2660" w:type="dxa"/>
          </w:tcPr>
          <w:p w14:paraId="4DD4097E" w14:textId="1AAA029D"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../type</w:t>
            </w:r>
          </w:p>
        </w:tc>
        <w:tc>
          <w:tcPr>
            <w:tcW w:w="1417" w:type="dxa"/>
          </w:tcPr>
          <w:p w14:paraId="5A7CF380" w14:textId="0732FF87"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4A81A440" w14:textId="50F38612" w:rsidR="002C338D" w:rsidRDefault="002C338D" w:rsidP="00E4288C">
            <w:pPr>
              <w:spacing w:line="226" w:lineRule="exact"/>
              <w:rPr>
                <w:spacing w:val="-1"/>
                <w:szCs w:val="20"/>
              </w:rPr>
            </w:pPr>
            <w:r w:rsidRPr="00387BB6">
              <w:rPr>
                <w:spacing w:val="-1"/>
                <w:szCs w:val="20"/>
              </w:rPr>
              <w:t>Sätts till OID för typ av identifierare</w:t>
            </w:r>
            <w:r>
              <w:rPr>
                <w:spacing w:val="-1"/>
                <w:szCs w:val="20"/>
              </w:rPr>
              <w:t xml:space="preserve"> (se referens [</w:t>
            </w:r>
            <w:r>
              <w:rPr>
                <w:spacing w:val="-1"/>
                <w:szCs w:val="20"/>
              </w:rPr>
              <w:fldChar w:fldCharType="begin"/>
            </w:r>
            <w:r>
              <w:rPr>
                <w:spacing w:val="-1"/>
                <w:szCs w:val="20"/>
              </w:rPr>
              <w:instrText xml:space="preserve"> REF _Ref398296437 \h </w:instrText>
            </w:r>
            <w:r>
              <w:rPr>
                <w:spacing w:val="-1"/>
                <w:szCs w:val="20"/>
              </w:rPr>
            </w:r>
            <w:r>
              <w:rPr>
                <w:spacing w:val="-1"/>
                <w:szCs w:val="20"/>
              </w:rPr>
              <w:fldChar w:fldCharType="separate"/>
            </w:r>
            <w:r w:rsidRPr="003125EA">
              <w:t>R</w:t>
            </w:r>
            <w:r>
              <w:rPr>
                <w:noProof/>
              </w:rPr>
              <w:t>14</w:t>
            </w:r>
            <w:r>
              <w:rPr>
                <w:spacing w:val="-1"/>
                <w:szCs w:val="20"/>
              </w:rPr>
              <w:fldChar w:fldCharType="end"/>
            </w:r>
            <w:r>
              <w:rPr>
                <w:spacing w:val="-1"/>
                <w:szCs w:val="20"/>
              </w:rPr>
              <w:t xml:space="preserve">]). </w:t>
            </w:r>
          </w:p>
          <w:p w14:paraId="6A870CA8" w14:textId="77777777" w:rsidR="002C338D" w:rsidRDefault="002C338D" w:rsidP="00E4288C">
            <w:pPr>
              <w:spacing w:line="226" w:lineRule="exact"/>
              <w:ind w:left="102"/>
              <w:rPr>
                <w:spacing w:val="-1"/>
                <w:szCs w:val="20"/>
              </w:rPr>
            </w:pPr>
          </w:p>
          <w:p w14:paraId="59FD67F7" w14:textId="77777777" w:rsidR="002C338D" w:rsidRPr="00387BB6" w:rsidRDefault="002C338D" w:rsidP="00E4288C">
            <w:pPr>
              <w:spacing w:line="226" w:lineRule="exact"/>
              <w:rPr>
                <w:spacing w:val="-1"/>
                <w:szCs w:val="20"/>
              </w:rPr>
            </w:pPr>
            <w:r w:rsidRPr="00387BB6">
              <w:rPr>
                <w:spacing w:val="-1"/>
                <w:szCs w:val="20"/>
              </w:rPr>
              <w:t>För sökning på reservnummer där ingen OID finns OID för att peka ut reservnumret används följande undantagslösning:</w:t>
            </w:r>
          </w:p>
          <w:p w14:paraId="698A4DE3" w14:textId="77777777" w:rsidR="002C338D" w:rsidRPr="00387BB6" w:rsidRDefault="002C338D" w:rsidP="00E4288C">
            <w:pPr>
              <w:spacing w:line="226" w:lineRule="exact"/>
              <w:rPr>
                <w:spacing w:val="-1"/>
                <w:szCs w:val="20"/>
              </w:rPr>
            </w:pPr>
            <w:r w:rsidRPr="00387BB6">
              <w:rPr>
                <w:spacing w:val="-1"/>
                <w:szCs w:val="20"/>
              </w:rPr>
              <w:t>type sätts till 1.2.752.129.2.1.2.1</w:t>
            </w:r>
          </w:p>
          <w:p w14:paraId="06966659" w14:textId="79DAF187" w:rsidR="002C338D" w:rsidRPr="002C338D" w:rsidRDefault="002C338D" w:rsidP="00E4288C">
            <w:pPr>
              <w:rPr>
                <w:spacing w:val="-1"/>
                <w:szCs w:val="20"/>
              </w:rPr>
            </w:pPr>
            <w:r w:rsidRPr="00387BB6">
              <w:rPr>
                <w:spacing w:val="-1"/>
                <w:szCs w:val="20"/>
              </w:rPr>
              <w:t>id sätts till källsystemets H</w:t>
            </w:r>
            <w:r>
              <w:rPr>
                <w:spacing w:val="-1"/>
                <w:szCs w:val="20"/>
              </w:rPr>
              <w:t>SA-id + det lokala reservnumret.</w:t>
            </w:r>
          </w:p>
        </w:tc>
        <w:tc>
          <w:tcPr>
            <w:tcW w:w="1560" w:type="dxa"/>
          </w:tcPr>
          <w:p w14:paraId="52E10693" w14:textId="5F70AFBE" w:rsidR="002C338D" w:rsidRPr="002C338D" w:rsidRDefault="002C338D" w:rsidP="00E62E6B">
            <w:pPr>
              <w:pStyle w:val="TableParagraph"/>
              <w:spacing w:line="226" w:lineRule="exact"/>
              <w:ind w:left="102"/>
              <w:jc w:val="center"/>
              <w:rPr>
                <w:rFonts w:ascii="Georgia" w:hAnsi="Georgia"/>
                <w:sz w:val="20"/>
                <w:szCs w:val="20"/>
              </w:rPr>
            </w:pPr>
            <w:r w:rsidRPr="00387BB6">
              <w:rPr>
                <w:rFonts w:ascii="Georgia" w:hAnsi="Georgia"/>
                <w:sz w:val="20"/>
                <w:szCs w:val="20"/>
              </w:rPr>
              <w:t>1..1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w:t>
            </w:r>
            <w:r w:rsidRPr="002C338D">
              <w:rPr>
                <w:spacing w:val="-1"/>
                <w:szCs w:val="20"/>
              </w:rPr>
              <w:lastRenderedPageBreak/>
              <w:t>inom det sökta tidsintervallet.</w:t>
            </w:r>
          </w:p>
        </w:tc>
        <w:tc>
          <w:tcPr>
            <w:tcW w:w="1560" w:type="dxa"/>
          </w:tcPr>
          <w:p w14:paraId="36918403"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lastRenderedPageBreak/>
              <w:t>0..1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lastRenderedPageBreak/>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62E6B">
            <w:pPr>
              <w:pStyle w:val="TableParagraph"/>
              <w:spacing w:line="226" w:lineRule="exact"/>
              <w:ind w:left="102"/>
              <w:jc w:val="center"/>
              <w:rPr>
                <w:rFonts w:ascii="Georgia" w:hAnsi="Georgia"/>
                <w:i/>
                <w:sz w:val="20"/>
                <w:szCs w:val="20"/>
              </w:rPr>
            </w:pPr>
            <w:r>
              <w:rPr>
                <w:rFonts w:ascii="Georgia" w:hAnsi="Georgia"/>
                <w:sz w:val="20"/>
                <w:szCs w:val="20"/>
              </w:rPr>
              <w:t>0</w:t>
            </w:r>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62E6B">
            <w:pPr>
              <w:pStyle w:val="TableParagraph"/>
              <w:spacing w:line="226" w:lineRule="exact"/>
              <w:ind w:left="102"/>
              <w:jc w:val="center"/>
              <w:rPr>
                <w:rFonts w:ascii="Georgia" w:hAnsi="Georgia"/>
                <w:sz w:val="20"/>
                <w:szCs w:val="20"/>
              </w:rPr>
            </w:pPr>
            <w:r>
              <w:rPr>
                <w:rFonts w:ascii="Georgia" w:hAnsi="Georgia"/>
                <w:sz w:val="20"/>
                <w:szCs w:val="20"/>
              </w:rPr>
              <w:t>0</w:t>
            </w:r>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74814EE4" w14:textId="77777777" w:rsidR="002C338D" w:rsidRPr="002C338D" w:rsidRDefault="002C338D" w:rsidP="00E4288C">
            <w:pPr>
              <w:spacing w:line="226" w:lineRule="exact"/>
              <w:rPr>
                <w:szCs w:val="20"/>
              </w:rPr>
            </w:pPr>
            <w:r w:rsidRPr="002C338D">
              <w:rPr>
                <w:szCs w:val="20"/>
              </w:rPr>
              <w:t xml:space="preserve">Begränsar sökningen till dokument som är skapade i angivet system. </w:t>
            </w:r>
          </w:p>
          <w:p w14:paraId="1FBC65E9" w14:textId="77777777" w:rsidR="002C338D" w:rsidRPr="002C338D" w:rsidRDefault="002C338D" w:rsidP="00E4288C">
            <w:pPr>
              <w:spacing w:line="226" w:lineRule="exact"/>
              <w:ind w:left="102"/>
              <w:rPr>
                <w:szCs w:val="20"/>
              </w:rPr>
            </w:pPr>
          </w:p>
          <w:p w14:paraId="199E5079" w14:textId="77777777" w:rsidR="002C338D" w:rsidRPr="002C338D" w:rsidRDefault="002C338D" w:rsidP="00E4288C">
            <w:pPr>
              <w:spacing w:line="226" w:lineRule="exact"/>
              <w:rPr>
                <w:szCs w:val="20"/>
              </w:rPr>
            </w:pPr>
            <w:r w:rsidRPr="002C338D">
              <w:rPr>
                <w:szCs w:val="20"/>
              </w:rPr>
              <w:t>Värdet på detta fält måste överensstämma med värdet på logicalAddress i anropets tekniska kuvertering (ex. SOAP-header).</w:t>
            </w:r>
          </w:p>
          <w:p w14:paraId="6981E79A" w14:textId="77777777" w:rsidR="002C338D" w:rsidRPr="002C338D" w:rsidRDefault="002C338D" w:rsidP="00E4288C">
            <w:pPr>
              <w:spacing w:line="226" w:lineRule="exact"/>
              <w:ind w:left="102"/>
              <w:rPr>
                <w:spacing w:val="-1"/>
                <w:szCs w:val="20"/>
              </w:rPr>
            </w:pPr>
          </w:p>
          <w:p w14:paraId="379F013F" w14:textId="77777777" w:rsidR="002C338D" w:rsidRPr="002C338D" w:rsidRDefault="002C338D" w:rsidP="00E4288C">
            <w:pPr>
              <w:spacing w:line="226" w:lineRule="exact"/>
              <w:rPr>
                <w:szCs w:val="20"/>
              </w:rPr>
            </w:pPr>
            <w:r w:rsidRPr="002C338D">
              <w:rPr>
                <w:szCs w:val="20"/>
              </w:rPr>
              <w:t>Det innebär i praktiken att aggregerande tjänster inte används när detta fält anges.</w:t>
            </w:r>
          </w:p>
          <w:p w14:paraId="69FFA2DA" w14:textId="77777777" w:rsidR="002C338D" w:rsidRPr="002C338D" w:rsidRDefault="002C338D" w:rsidP="00E4288C">
            <w:pPr>
              <w:spacing w:line="226" w:lineRule="exact"/>
              <w:ind w:left="102"/>
              <w:rPr>
                <w:szCs w:val="20"/>
              </w:rPr>
            </w:pPr>
          </w:p>
          <w:p w14:paraId="0F1784A7" w14:textId="77777777" w:rsidR="002C338D" w:rsidRPr="002C338D" w:rsidRDefault="002C338D" w:rsidP="00E4288C">
            <w:pPr>
              <w:rPr>
                <w:i/>
                <w:spacing w:val="-1"/>
                <w:szCs w:val="20"/>
              </w:rPr>
            </w:pPr>
            <w:r w:rsidRPr="002C338D">
              <w:rPr>
                <w:szCs w:val="20"/>
              </w:rPr>
              <w:t>Fältet är tvingande om careContactId angivits.</w:t>
            </w:r>
          </w:p>
        </w:tc>
        <w:tc>
          <w:tcPr>
            <w:tcW w:w="1560" w:type="dxa"/>
          </w:tcPr>
          <w:p w14:paraId="1448AD06" w14:textId="77777777" w:rsidR="002C338D" w:rsidRPr="002C338D" w:rsidRDefault="002C338D" w:rsidP="00E62E6B">
            <w:pPr>
              <w:spacing w:line="229" w:lineRule="exact"/>
              <w:ind w:left="102"/>
              <w:jc w:val="center"/>
              <w:rPr>
                <w:szCs w:val="20"/>
              </w:rPr>
            </w:pPr>
            <w:r w:rsidRPr="002C338D">
              <w:rPr>
                <w:szCs w:val="20"/>
              </w:rPr>
              <w:t>0..1</w:t>
            </w:r>
          </w:p>
          <w:p w14:paraId="4322750E" w14:textId="77777777" w:rsidR="002C338D" w:rsidRPr="002C338D" w:rsidRDefault="002C338D" w:rsidP="00E62E6B">
            <w:pPr>
              <w:spacing w:line="229" w:lineRule="exact"/>
              <w:ind w:left="102"/>
              <w:jc w:val="center"/>
              <w:rPr>
                <w:szCs w:val="20"/>
              </w:rPr>
            </w:pPr>
          </w:p>
          <w:p w14:paraId="1BF16491" w14:textId="77777777" w:rsidR="002C338D" w:rsidRPr="002C338D" w:rsidRDefault="002C338D" w:rsidP="00E62E6B">
            <w:pPr>
              <w:spacing w:line="229" w:lineRule="exact"/>
              <w:ind w:left="102"/>
              <w:jc w:val="center"/>
              <w:rPr>
                <w:szCs w:val="20"/>
              </w:rPr>
            </w:pPr>
          </w:p>
          <w:p w14:paraId="16ABD749" w14:textId="77777777" w:rsidR="002C338D" w:rsidRPr="002C338D" w:rsidRDefault="002C338D" w:rsidP="00E62E6B">
            <w:pPr>
              <w:pStyle w:val="TableParagraph"/>
              <w:spacing w:line="226" w:lineRule="exact"/>
              <w:ind w:left="102"/>
              <w:jc w:val="center"/>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62E6B">
            <w:pPr>
              <w:pStyle w:val="TableParagraph"/>
              <w:spacing w:line="226" w:lineRule="exact"/>
              <w:ind w:left="102"/>
              <w:jc w:val="center"/>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0.</w:t>
            </w:r>
            <w:r w:rsidRPr="00574AE3">
              <w:rPr>
                <w:rFonts w:ascii="Georgia" w:hAnsi="Georgia"/>
                <w:spacing w:val="-1"/>
                <w:sz w:val="20"/>
                <w:szCs w:val="20"/>
              </w:rPr>
              <w:t>.</w:t>
            </w:r>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HSA-id för det system som dokumentet är skapat i.</w:t>
            </w:r>
          </w:p>
        </w:tc>
        <w:tc>
          <w:tcPr>
            <w:tcW w:w="1560" w:type="dxa"/>
            <w:shd w:val="clear" w:color="auto" w:fill="auto"/>
          </w:tcPr>
          <w:p w14:paraId="2A7ED03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5A6CC8">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4C2DDE83" w:rsidR="002C338D" w:rsidRPr="00074385" w:rsidRDefault="005A6CC8" w:rsidP="00E62E6B">
            <w:pPr>
              <w:pStyle w:val="TableParagraph"/>
              <w:spacing w:line="226" w:lineRule="exact"/>
              <w:ind w:left="102"/>
              <w:jc w:val="center"/>
              <w:rPr>
                <w:rFonts w:ascii="Georgia" w:hAnsi="Georgia"/>
                <w:sz w:val="20"/>
                <w:szCs w:val="20"/>
              </w:rPr>
            </w:pPr>
            <w:r>
              <w:rPr>
                <w:rFonts w:ascii="Georgia" w:hAnsi="Georgia"/>
                <w:sz w:val="20"/>
                <w:szCs w:val="20"/>
              </w:rPr>
              <w:t>1..1</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62E6B">
            <w:pPr>
              <w:pStyle w:val="TableParagraph"/>
              <w:spacing w:line="226" w:lineRule="exact"/>
              <w:ind w:left="102"/>
              <w:jc w:val="center"/>
              <w:rPr>
                <w:rFonts w:ascii="Georgia" w:hAnsi="Georgia"/>
                <w:sz w:val="20"/>
                <w:szCs w:val="20"/>
              </w:rPr>
            </w:pPr>
            <w:r w:rsidRPr="00074385">
              <w:rPr>
                <w:rFonts w:ascii="Georgia" w:hAnsi="Georgia"/>
                <w:sz w:val="20"/>
                <w:szCs w:val="20"/>
              </w:rPr>
              <w:t>1..1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62E6B">
            <w:pPr>
              <w:pStyle w:val="TableParagraph"/>
              <w:spacing w:line="226" w:lineRule="exact"/>
              <w:ind w:left="102"/>
              <w:jc w:val="center"/>
              <w:rPr>
                <w:rFonts w:ascii="Georgia" w:hAnsi="Georgia"/>
                <w:i/>
                <w:sz w:val="20"/>
                <w:szCs w:val="20"/>
              </w:rPr>
            </w:pPr>
            <w:r w:rsidRPr="00074385">
              <w:rPr>
                <w:rFonts w:ascii="Georgia" w:hAnsi="Georgia"/>
                <w:sz w:val="20"/>
                <w:szCs w:val="20"/>
              </w:rPr>
              <w:t>1..1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5A6CC8">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r>
            <w:r w:rsidRPr="00074385">
              <w:rPr>
                <w:szCs w:val="20"/>
              </w:rPr>
              <w:lastRenderedPageBreak/>
              <w:t xml:space="preserve">För reservnummer används lokalt definierade reservnummet, exempelvis SLL </w:t>
            </w:r>
            <w:r w:rsidR="00074385" w:rsidRPr="00074385">
              <w:rPr>
                <w:szCs w:val="20"/>
              </w:rPr>
              <w:t>reservnummer (1.2.752.97.3.1.3)</w:t>
            </w:r>
          </w:p>
        </w:tc>
        <w:tc>
          <w:tcPr>
            <w:tcW w:w="1560" w:type="dxa"/>
          </w:tcPr>
          <w:p w14:paraId="2E121AB8"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sz w:val="20"/>
                <w:szCs w:val="20"/>
              </w:rPr>
              <w:lastRenderedPageBreak/>
              <w:t>1..1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r w:rsidRPr="000F31C6">
              <w:rPr>
                <w:szCs w:val="20"/>
              </w:rPr>
              <w:lastRenderedPageBreak/>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62E6B">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i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0F31C6" w:rsidRPr="00C3191B">
              <w:t>R</w:t>
            </w:r>
            <w:r w:rsidR="000F31C6" w:rsidRPr="00C3191B">
              <w:rPr>
                <w:noProof/>
              </w:rPr>
              <w:t>13</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Befattningskod. Om code anges skall också codeSystem  samt displayName anges.</w:t>
            </w:r>
          </w:p>
        </w:tc>
        <w:tc>
          <w:tcPr>
            <w:tcW w:w="1560" w:type="dxa"/>
          </w:tcPr>
          <w:p w14:paraId="6E729BE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pacing w:val="-1"/>
                <w:sz w:val="20"/>
                <w:szCs w:val="20"/>
              </w:rPr>
              <w:t>../../../healthcareProfessio</w:t>
            </w:r>
            <w:r w:rsidRPr="00C3191B">
              <w:rPr>
                <w:rFonts w:ascii="Georgia" w:hAnsi="Georgia"/>
                <w:spacing w:val="-1"/>
                <w:sz w:val="20"/>
                <w:szCs w:val="20"/>
              </w:rPr>
              <w:lastRenderedPageBreak/>
              <w:t>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lastRenderedPageBreak/>
              <w:t>OrgUnitType</w:t>
            </w:r>
          </w:p>
        </w:tc>
        <w:tc>
          <w:tcPr>
            <w:tcW w:w="3969" w:type="dxa"/>
          </w:tcPr>
          <w:p w14:paraId="65D73BEC" w14:textId="77777777" w:rsidR="002C338D" w:rsidRPr="00C3191B" w:rsidRDefault="002C338D" w:rsidP="00E4288C">
            <w:pPr>
              <w:rPr>
                <w:szCs w:val="20"/>
              </w:rPr>
            </w:pPr>
            <w:r w:rsidRPr="00C3191B">
              <w:rPr>
                <w:spacing w:val="-1"/>
                <w:szCs w:val="20"/>
              </w:rPr>
              <w:t xml:space="preserve">Den organisation som författaren är </w:t>
            </w:r>
            <w:r w:rsidRPr="00C3191B">
              <w:rPr>
                <w:spacing w:val="-1"/>
                <w:szCs w:val="20"/>
              </w:rPr>
              <w:lastRenderedPageBreak/>
              <w:t>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lastRenderedPageBreak/>
              <w:t>0..1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lastRenderedPageBreak/>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z w:val="20"/>
                <w:szCs w:val="20"/>
              </w:rPr>
              <w:t>0..1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Text som anger namnet på plats eller ort för organisationens fysiska placering.</w:t>
            </w:r>
          </w:p>
        </w:tc>
        <w:tc>
          <w:tcPr>
            <w:tcW w:w="1560" w:type="dxa"/>
          </w:tcPr>
          <w:p w14:paraId="59A86803" w14:textId="77777777" w:rsidR="002C338D" w:rsidRPr="00C3191B" w:rsidRDefault="002C338D" w:rsidP="00E62E6B">
            <w:pPr>
              <w:pStyle w:val="TableParagraph"/>
              <w:spacing w:line="226" w:lineRule="exact"/>
              <w:ind w:left="102"/>
              <w:jc w:val="center"/>
              <w:rPr>
                <w:rFonts w:ascii="Georgia" w:hAnsi="Georgia"/>
                <w:b/>
                <w:sz w:val="20"/>
                <w:szCs w:val="20"/>
              </w:rPr>
            </w:pPr>
            <w:r w:rsidRPr="00C3191B">
              <w:rPr>
                <w:rFonts w:ascii="Georgia" w:hAnsi="Georgia"/>
                <w:sz w:val="20"/>
                <w:szCs w:val="20"/>
              </w:rPr>
              <w:t>0..1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r w:rsidRPr="00C3191B">
              <w:rPr>
                <w:szCs w:val="20"/>
              </w:rPr>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77134D3D" w14:textId="730D6C38" w:rsidR="002C338D" w:rsidRPr="005A6CC8" w:rsidRDefault="002C338D" w:rsidP="005A6CC8">
            <w:pPr>
              <w:spacing w:line="229" w:lineRule="exact"/>
              <w:rPr>
                <w:szCs w:val="20"/>
              </w:rPr>
            </w:pPr>
            <w:r w:rsidRPr="00C3191B">
              <w:rPr>
                <w:szCs w:val="20"/>
              </w:rPr>
              <w:t xml:space="preserve">HSA-id för vårdenhet. </w:t>
            </w:r>
            <w:r w:rsidRPr="00C3191B">
              <w:rPr>
                <w:spacing w:val="-1"/>
                <w:szCs w:val="20"/>
              </w:rPr>
              <w:t>Krävs av NPÖ RIV 2.2.0.</w:t>
            </w:r>
          </w:p>
        </w:tc>
        <w:tc>
          <w:tcPr>
            <w:tcW w:w="1560" w:type="dxa"/>
          </w:tcPr>
          <w:p w14:paraId="3A87174B"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6332C03" w14:textId="16DB3859" w:rsidR="002C338D" w:rsidRPr="005A6CC8" w:rsidRDefault="002C338D" w:rsidP="005A6CC8">
            <w:pPr>
              <w:spacing w:line="229" w:lineRule="exact"/>
              <w:rPr>
                <w:szCs w:val="20"/>
              </w:rPr>
            </w:pPr>
            <w:r w:rsidRPr="00C3191B">
              <w:rPr>
                <w:szCs w:val="20"/>
              </w:rPr>
              <w:t>Information om vem som signerat informationen i dokumentet.</w:t>
            </w:r>
          </w:p>
        </w:tc>
        <w:tc>
          <w:tcPr>
            <w:tcW w:w="1560" w:type="dxa"/>
          </w:tcPr>
          <w:p w14:paraId="442C3A0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5A6CC8">
            <w:pPr>
              <w:pStyle w:val="TableContent"/>
              <w:ind w:left="0"/>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41B2B1C0" w14:textId="171835F8" w:rsidR="002C338D" w:rsidRPr="000F31C6" w:rsidRDefault="005A6CC8" w:rsidP="000F31C6">
            <w:pPr>
              <w:rPr>
                <w:rFonts w:cs="Arial"/>
                <w:i/>
                <w:szCs w:val="20"/>
              </w:rPr>
            </w:pPr>
            <w:r>
              <w:rPr>
                <w:rFonts w:eastAsia="Courier New" w:cs="Courier New"/>
                <w:color w:val="000000"/>
                <w:szCs w:val="20"/>
              </w:rPr>
              <w:t xml:space="preserve">Tid vid vilken </w:t>
            </w:r>
            <w:r w:rsidR="000F31C6" w:rsidRPr="000F31C6">
              <w:rPr>
                <w:rFonts w:eastAsia="Courier New" w:cs="Courier New"/>
                <w:color w:val="000000"/>
                <w:szCs w:val="20"/>
              </w:rPr>
              <w:t>funktionsstatusbedömningen signeras.</w:t>
            </w:r>
          </w:p>
        </w:tc>
        <w:tc>
          <w:tcPr>
            <w:tcW w:w="1560" w:type="dxa"/>
          </w:tcPr>
          <w:p w14:paraId="7F59F68D"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1..1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r w:rsidRPr="000F31C6">
              <w:rPr>
                <w:szCs w:val="20"/>
              </w:rPr>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62E6B">
            <w:pPr>
              <w:pStyle w:val="TableParagraph"/>
              <w:spacing w:line="226" w:lineRule="exact"/>
              <w:ind w:left="102"/>
              <w:jc w:val="center"/>
              <w:rPr>
                <w:rFonts w:ascii="Georgia" w:hAnsi="Georgia"/>
                <w:sz w:val="20"/>
                <w:szCs w:val="20"/>
              </w:rPr>
            </w:pPr>
            <w:r w:rsidRPr="000F31C6">
              <w:rPr>
                <w:rFonts w:ascii="Georgia" w:hAnsi="Georgia"/>
                <w:sz w:val="20"/>
                <w:szCs w:val="20"/>
              </w:rPr>
              <w:t>0..1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0..1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5A6CC8">
            <w:pPr>
              <w:spacing w:line="226" w:lineRule="exact"/>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Pr="000F31C6">
              <w:t>R</w:t>
            </w:r>
            <w:r w:rsidRPr="000F31C6">
              <w:rPr>
                <w:noProof/>
              </w:rPr>
              <w:t>13</w:t>
            </w:r>
            <w:r w:rsidRPr="000F31C6">
              <w:fldChar w:fldCharType="end"/>
            </w:r>
            <w:r w:rsidRPr="000F31C6">
              <w:t>.</w:t>
            </w:r>
          </w:p>
        </w:tc>
        <w:tc>
          <w:tcPr>
            <w:tcW w:w="1560" w:type="dxa"/>
          </w:tcPr>
          <w:p w14:paraId="1B1952BA" w14:textId="3F4CF8B7"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z w:val="20"/>
                <w:szCs w:val="20"/>
              </w:rPr>
              <w:t>0..1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5A6CC8">
            <w:pPr>
              <w:spacing w:line="226" w:lineRule="exact"/>
              <w:rPr>
                <w:spacing w:val="-1"/>
                <w:szCs w:val="20"/>
              </w:rPr>
            </w:pPr>
            <w:r w:rsidRPr="000F31C6">
              <w:rPr>
                <w:szCs w:val="20"/>
              </w:rPr>
              <w:t>Befattningskod. Om code anges skall också codeSystem  samt displayName anges.</w:t>
            </w:r>
          </w:p>
        </w:tc>
        <w:tc>
          <w:tcPr>
            <w:tcW w:w="1560" w:type="dxa"/>
          </w:tcPr>
          <w:p w14:paraId="46AF5A25" w14:textId="64C4DCED"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5A6CC8">
            <w:pPr>
              <w:spacing w:line="226" w:lineRule="exact"/>
              <w:rPr>
                <w:spacing w:val="-1"/>
                <w:szCs w:val="20"/>
              </w:rPr>
            </w:pPr>
            <w:r w:rsidRPr="000F31C6">
              <w:rPr>
                <w:szCs w:val="20"/>
              </w:rPr>
              <w:t xml:space="preserve">Kodsystem för befattningskod. Om </w:t>
            </w:r>
            <w:r w:rsidRPr="000F31C6">
              <w:rPr>
                <w:szCs w:val="20"/>
              </w:rPr>
              <w:lastRenderedPageBreak/>
              <w:t>codeSystem anges skall också code samt displayName anges.</w:t>
            </w:r>
          </w:p>
        </w:tc>
        <w:tc>
          <w:tcPr>
            <w:tcW w:w="1560" w:type="dxa"/>
          </w:tcPr>
          <w:p w14:paraId="4C7BB155" w14:textId="346C1B7B"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lastRenderedPageBreak/>
              <w:t>0..1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r w:rsidRPr="000F31C6">
              <w:rPr>
                <w:szCs w:val="20"/>
              </w:rPr>
              <w:lastRenderedPageBreak/>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5A6CC8">
            <w:pPr>
              <w:spacing w:line="226" w:lineRule="exact"/>
              <w:rPr>
                <w:spacing w:val="-1"/>
                <w:szCs w:val="20"/>
              </w:rPr>
            </w:pPr>
            <w:r w:rsidRPr="000F31C6">
              <w:rPr>
                <w:szCs w:val="20"/>
              </w:rPr>
              <w:t>Namn på kodsystem för befattningskod.</w:t>
            </w:r>
          </w:p>
        </w:tc>
        <w:tc>
          <w:tcPr>
            <w:tcW w:w="1560" w:type="dxa"/>
          </w:tcPr>
          <w:p w14:paraId="44547806" w14:textId="659C96B5"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5A6CC8">
            <w:pPr>
              <w:spacing w:line="226" w:lineRule="exact"/>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5A6CC8">
            <w:pPr>
              <w:spacing w:line="226" w:lineRule="exact"/>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5A6CC8">
            <w:pPr>
              <w:spacing w:line="229" w:lineRule="exact"/>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5A6CC8">
            <w:pPr>
              <w:spacing w:line="226" w:lineRule="exact"/>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5A6CC8">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5A6CC8">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5A6CC8">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4027C7F9" w14:textId="48C5D3F1" w:rsidR="000F31C6" w:rsidRPr="001C2008" w:rsidRDefault="00A93430" w:rsidP="00A93430">
            <w:pPr>
              <w:rPr>
                <w:rFonts w:cs="Arial"/>
                <w:szCs w:val="20"/>
              </w:rPr>
            </w:pPr>
            <w:r w:rsidRPr="001C2008">
              <w:rPr>
                <w:rFonts w:cs="Arial"/>
                <w:szCs w:val="20"/>
              </w:rPr>
              <w:t xml:space="preserve">Beskriver vilken kategori av bedömning 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tc>
        <w:tc>
          <w:tcPr>
            <w:tcW w:w="1560" w:type="dxa"/>
          </w:tcPr>
          <w:p w14:paraId="512F6184" w14:textId="1F0EF66D"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5A6CC8">
            <w:pPr>
              <w:spacing w:line="226" w:lineRule="exact"/>
              <w:rPr>
                <w:spacing w:val="-1"/>
                <w:szCs w:val="20"/>
              </w:rPr>
            </w:pPr>
            <w:r w:rsidRPr="001C2008">
              <w:rPr>
                <w:spacing w:val="-1"/>
                <w:szCs w:val="20"/>
              </w:rPr>
              <w:t>Kommentar.</w:t>
            </w:r>
          </w:p>
          <w:p w14:paraId="19E68C55" w14:textId="5147BB38" w:rsidR="000F31C6" w:rsidRPr="001C2008" w:rsidRDefault="00A93430" w:rsidP="005A6CC8">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0..1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 xml:space="preserve">Kan anges med lämpligt kodsystem. För </w:t>
            </w:r>
            <w:r w:rsidRPr="00E4288C">
              <w:rPr>
                <w:rFonts w:cs="Arial"/>
                <w:szCs w:val="20"/>
              </w:rPr>
              <w:lastRenderedPageBreak/>
              <w:t>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5A6CC8">
            <w:pPr>
              <w:pStyle w:val="TableParagraph"/>
              <w:spacing w:line="226" w:lineRule="exact"/>
              <w:ind w:left="102"/>
              <w:jc w:val="center"/>
              <w:rPr>
                <w:rFonts w:ascii="Georgia" w:hAnsi="Georgia"/>
                <w:sz w:val="20"/>
                <w:szCs w:val="20"/>
              </w:rPr>
            </w:pPr>
            <w:r w:rsidRPr="00E4288C">
              <w:rPr>
                <w:rFonts w:ascii="Georgia" w:hAnsi="Georgia"/>
                <w:sz w:val="20"/>
                <w:szCs w:val="20"/>
              </w:rPr>
              <w:lastRenderedPageBreak/>
              <w:t>1..1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m code anges skall också codeSystem  samt displayName anges.</w:t>
            </w:r>
          </w:p>
        </w:tc>
        <w:tc>
          <w:tcPr>
            <w:tcW w:w="1560" w:type="dxa"/>
            <w:shd w:val="clear" w:color="auto" w:fill="auto"/>
          </w:tcPr>
          <w:p w14:paraId="446E692E" w14:textId="664BCB5A"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PADL-bedömning</w:t>
            </w:r>
            <w:r w:rsidRPr="000F31C6">
              <w:rPr>
                <w:szCs w:val="20"/>
              </w:rPr>
              <w:t>.</w:t>
            </w:r>
          </w:p>
        </w:tc>
        <w:tc>
          <w:tcPr>
            <w:tcW w:w="1560" w:type="dxa"/>
          </w:tcPr>
          <w:p w14:paraId="4C180481" w14:textId="39079F9D"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5A6CC8">
            <w:pPr>
              <w:spacing w:line="229" w:lineRule="exact"/>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9C96800" w14:textId="77777777" w:rsidR="001C2008" w:rsidRPr="001C2008" w:rsidRDefault="001C2008" w:rsidP="00E4288C">
            <w:pPr>
              <w:spacing w:before="100" w:beforeAutospacing="1" w:after="100" w:afterAutospacing="1" w:line="240" w:lineRule="auto"/>
              <w:rPr>
                <w:rFonts w:cs="Arial"/>
                <w:szCs w:val="20"/>
              </w:rPr>
            </w:pPr>
            <w:r w:rsidRPr="001C2008">
              <w:rPr>
                <w:rFonts w:cs="Arial"/>
                <w:szCs w:val="20"/>
              </w:rPr>
              <w:t>Typ av PADL-bedömning.</w:t>
            </w:r>
          </w:p>
          <w:p w14:paraId="5EE884C7" w14:textId="5EA77A46" w:rsidR="001C2008" w:rsidRPr="001C2008" w:rsidRDefault="001C2008" w:rsidP="00E4288C">
            <w:pPr>
              <w:rPr>
                <w:rFonts w:cs="Arial"/>
                <w:szCs w:val="20"/>
              </w:rPr>
            </w:pPr>
            <w:r w:rsidRPr="001C2008">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tcPr>
          <w:p w14:paraId="193AA993" w14:textId="5A0ACB0F" w:rsidR="001C2008" w:rsidRPr="001C2008" w:rsidRDefault="001C2008"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w:t>
            </w:r>
            <w:r w:rsidRPr="00C60B91">
              <w:rPr>
                <w:rFonts w:cs="Arial"/>
                <w:szCs w:val="20"/>
              </w:rPr>
              <w:lastRenderedPageBreak/>
              <w:t xml:space="preserve">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C60B91" w:rsidRPr="00C60B91">
              <w:t>R</w:t>
            </w:r>
            <w:r w:rsidR="00C60B91" w:rsidRPr="00C60B91">
              <w:rPr>
                <w:noProof/>
              </w:rPr>
              <w:t>14</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lastRenderedPageBreak/>
              <w:t>1..1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m code anges skall också codeSystem  samt displayName anges.</w:t>
            </w:r>
          </w:p>
        </w:tc>
        <w:tc>
          <w:tcPr>
            <w:tcW w:w="1560" w:type="dxa"/>
            <w:shd w:val="clear" w:color="auto" w:fill="auto"/>
          </w:tcPr>
          <w:p w14:paraId="0834E70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2C338D" w14:paraId="76E8D6E2" w14:textId="77777777" w:rsidTr="00701906">
        <w:tc>
          <w:tcPr>
            <w:tcW w:w="2660" w:type="dxa"/>
            <w:shd w:val="clear" w:color="auto" w:fill="D9D9D9" w:themeFill="background1" w:themeFillShade="D9"/>
          </w:tcPr>
          <w:p w14:paraId="4490D5E1" w14:textId="08EB95A7"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hAnsi="Georgia"/>
                <w:sz w:val="20"/>
                <w:szCs w:val="20"/>
              </w:rPr>
              <w:t>../relation</w:t>
            </w:r>
          </w:p>
        </w:tc>
        <w:tc>
          <w:tcPr>
            <w:tcW w:w="1417" w:type="dxa"/>
            <w:shd w:val="clear" w:color="auto" w:fill="D9D9D9" w:themeFill="background1" w:themeFillShade="D9"/>
          </w:tcPr>
          <w:p w14:paraId="0369F7E7" w14:textId="2CD70E2F" w:rsidR="001C2008" w:rsidRPr="00701906" w:rsidRDefault="001C2008" w:rsidP="00E4288C">
            <w:pPr>
              <w:pStyle w:val="TableParagraph"/>
              <w:spacing w:line="226" w:lineRule="exact"/>
              <w:ind w:left="102"/>
              <w:rPr>
                <w:rFonts w:ascii="Georgia" w:hAnsi="Georgia" w:cs="Arial"/>
                <w:color w:val="000000"/>
                <w:sz w:val="20"/>
                <w:szCs w:val="20"/>
                <w:highlight w:val="yellow"/>
                <w:lang w:eastAsia="sv-SE"/>
              </w:rPr>
            </w:pPr>
            <w:r w:rsidRPr="00701906">
              <w:rPr>
                <w:rFonts w:ascii="Georgia" w:hAnsi="Georgia"/>
                <w:sz w:val="20"/>
                <w:szCs w:val="20"/>
              </w:rPr>
              <w:t>RelationType</w:t>
            </w:r>
          </w:p>
        </w:tc>
        <w:tc>
          <w:tcPr>
            <w:tcW w:w="3969" w:type="dxa"/>
            <w:shd w:val="clear" w:color="auto" w:fill="D9D9D9" w:themeFill="background1" w:themeFillShade="D9"/>
          </w:tcPr>
          <w:p w14:paraId="13580042" w14:textId="5147DB4B" w:rsidR="001C2008" w:rsidRPr="00701906" w:rsidRDefault="001C2008" w:rsidP="00E4288C">
            <w:pPr>
              <w:rPr>
                <w:rFonts w:cs="Arial"/>
                <w:szCs w:val="20"/>
                <w:highlight w:val="yellow"/>
              </w:rPr>
            </w:pPr>
            <w:r w:rsidRPr="00701906">
              <w:rPr>
                <w:szCs w:val="20"/>
              </w:rPr>
              <w:t>Information om ytterligare information som på något sätt är anknuten till vårdkontakten.</w:t>
            </w:r>
          </w:p>
        </w:tc>
        <w:tc>
          <w:tcPr>
            <w:tcW w:w="1560" w:type="dxa"/>
            <w:shd w:val="clear" w:color="auto" w:fill="D9D9D9" w:themeFill="background1" w:themeFillShade="D9"/>
          </w:tcPr>
          <w:p w14:paraId="320EA551" w14:textId="4CB4AB41"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0..*</w:t>
            </w:r>
          </w:p>
        </w:tc>
      </w:tr>
      <w:tr w:rsidR="001C2008" w:rsidRPr="002C338D" w14:paraId="02298F8F" w14:textId="77777777" w:rsidTr="00E4288C">
        <w:tc>
          <w:tcPr>
            <w:tcW w:w="2660" w:type="dxa"/>
          </w:tcPr>
          <w:p w14:paraId="5D88A0B9" w14:textId="31FA57D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A81CD6">
              <w:rPr>
                <w:rFonts w:ascii="Georgia" w:hAnsi="Georgia"/>
                <w:sz w:val="20"/>
                <w:szCs w:val="20"/>
              </w:rPr>
              <w:t>../</w:t>
            </w:r>
            <w:r w:rsidRPr="00701906">
              <w:rPr>
                <w:rFonts w:ascii="Georgia" w:hAnsi="Georgia"/>
                <w:sz w:val="20"/>
                <w:szCs w:val="20"/>
              </w:rPr>
              <w:t>code</w:t>
            </w:r>
          </w:p>
        </w:tc>
        <w:tc>
          <w:tcPr>
            <w:tcW w:w="1417" w:type="dxa"/>
          </w:tcPr>
          <w:p w14:paraId="5D8AC687" w14:textId="7FADBC99"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hAnsi="Georgia"/>
                <w:sz w:val="20"/>
                <w:szCs w:val="20"/>
              </w:rPr>
              <w:t>CVType</w:t>
            </w:r>
          </w:p>
        </w:tc>
        <w:tc>
          <w:tcPr>
            <w:tcW w:w="3969" w:type="dxa"/>
          </w:tcPr>
          <w:p w14:paraId="2FEF0368" w14:textId="47294805" w:rsidR="001C2008" w:rsidRPr="00701906" w:rsidRDefault="001C2008" w:rsidP="00E4288C">
            <w:pPr>
              <w:rPr>
                <w:rFonts w:cs="Arial"/>
                <w:i/>
                <w:szCs w:val="20"/>
                <w:highlight w:val="yellow"/>
              </w:rPr>
            </w:pPr>
            <w:r w:rsidRPr="00701906">
              <w:rPr>
                <w:szCs w:val="20"/>
              </w:rPr>
              <w:t>Anger vilken typ av relation den refererade informationen har till vårdkontakten.</w:t>
            </w:r>
          </w:p>
        </w:tc>
        <w:tc>
          <w:tcPr>
            <w:tcW w:w="1560" w:type="dxa"/>
          </w:tcPr>
          <w:p w14:paraId="7F6288DD" w14:textId="15BCCD33"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8A3CAB7" w14:textId="77777777" w:rsidTr="00E4288C">
        <w:tc>
          <w:tcPr>
            <w:tcW w:w="2660" w:type="dxa"/>
          </w:tcPr>
          <w:p w14:paraId="0F750B70" w14:textId="0B88485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w:t>
            </w:r>
          </w:p>
        </w:tc>
        <w:tc>
          <w:tcPr>
            <w:tcW w:w="1417" w:type="dxa"/>
          </w:tcPr>
          <w:p w14:paraId="18447ACB" w14:textId="5CB554F1"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eastAsia="Times New Roman" w:hAnsi="Georgia" w:cs="Times New Roman"/>
                <w:sz w:val="20"/>
                <w:szCs w:val="20"/>
              </w:rPr>
              <w:t>string</w:t>
            </w:r>
          </w:p>
        </w:tc>
        <w:tc>
          <w:tcPr>
            <w:tcW w:w="3969" w:type="dxa"/>
          </w:tcPr>
          <w:p w14:paraId="3388831C" w14:textId="77777777" w:rsidR="001C2008" w:rsidRPr="00701906" w:rsidRDefault="001C2008" w:rsidP="00E4288C">
            <w:pPr>
              <w:rPr>
                <w:szCs w:val="20"/>
              </w:rPr>
            </w:pPr>
            <w:r w:rsidRPr="00701906">
              <w:rPr>
                <w:szCs w:val="20"/>
              </w:rPr>
              <w:t>Kod för relationstyp.</w:t>
            </w:r>
          </w:p>
          <w:p w14:paraId="171A8FAF" w14:textId="77777777" w:rsidR="001C2008" w:rsidRPr="00701906" w:rsidRDefault="001C2008" w:rsidP="00E4288C">
            <w:pPr>
              <w:rPr>
                <w:szCs w:val="20"/>
              </w:rPr>
            </w:pPr>
          </w:p>
          <w:p w14:paraId="7106DD20" w14:textId="77777777" w:rsidR="001C2008" w:rsidRPr="00701906" w:rsidRDefault="001C2008" w:rsidP="00E4288C">
            <w:pPr>
              <w:rPr>
                <w:szCs w:val="20"/>
              </w:rPr>
            </w:pPr>
            <w:r w:rsidRPr="00701906">
              <w:rPr>
                <w:szCs w:val="20"/>
              </w:rPr>
              <w:t>T.ex. HL7 där refererad information ”har en förklaring” till det hämtade objektet. Code=EXPL</w:t>
            </w:r>
          </w:p>
          <w:p w14:paraId="2F5E0971" w14:textId="77777777" w:rsidR="001C2008" w:rsidRPr="00701906" w:rsidRDefault="001C2008" w:rsidP="00E4288C">
            <w:pPr>
              <w:rPr>
                <w:szCs w:val="20"/>
              </w:rPr>
            </w:pPr>
          </w:p>
          <w:p w14:paraId="794DDED6" w14:textId="459CEE6B" w:rsidR="001C2008" w:rsidRPr="00701906" w:rsidRDefault="001C2008" w:rsidP="00E4288C">
            <w:pPr>
              <w:rPr>
                <w:rFonts w:cs="Arial"/>
                <w:i/>
                <w:szCs w:val="20"/>
                <w:highlight w:val="yellow"/>
              </w:rPr>
            </w:pPr>
            <w:r w:rsidRPr="00701906">
              <w:rPr>
                <w:szCs w:val="20"/>
              </w:rPr>
              <w:t>T.ex. Snomed CT SE där refererad information är ”associerad med” hämtad observation enligt: code=47429007</w:t>
            </w:r>
          </w:p>
        </w:tc>
        <w:tc>
          <w:tcPr>
            <w:tcW w:w="1560" w:type="dxa"/>
          </w:tcPr>
          <w:p w14:paraId="3B6ABB64" w14:textId="30736B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8E68F6" w14:textId="77777777" w:rsidTr="00E4288C">
        <w:tc>
          <w:tcPr>
            <w:tcW w:w="2660" w:type="dxa"/>
          </w:tcPr>
          <w:p w14:paraId="0EA48ABA" w14:textId="0AC67E65"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eastAsia="Times New Roman" w:hAnsi="Georgia"/>
                <w:sz w:val="20"/>
                <w:szCs w:val="20"/>
              </w:rPr>
              <w:t>../../../codeSystem</w:t>
            </w:r>
          </w:p>
        </w:tc>
        <w:tc>
          <w:tcPr>
            <w:tcW w:w="1417" w:type="dxa"/>
          </w:tcPr>
          <w:p w14:paraId="596AB68B" w14:textId="1ED10BE5" w:rsidR="001C2008" w:rsidRPr="00701906" w:rsidRDefault="001C2008" w:rsidP="00E4288C">
            <w:pPr>
              <w:pStyle w:val="TableParagraph"/>
              <w:spacing w:line="226" w:lineRule="exact"/>
              <w:ind w:left="102"/>
              <w:rPr>
                <w:rFonts w:ascii="Georgia" w:hAnsi="Georgia"/>
                <w:sz w:val="20"/>
                <w:szCs w:val="20"/>
                <w:highlight w:val="yellow"/>
                <w:lang w:val="en-GB"/>
              </w:rPr>
            </w:pPr>
            <w:r w:rsidRPr="00701906">
              <w:rPr>
                <w:rFonts w:ascii="Georgia" w:eastAsia="Times New Roman" w:hAnsi="Georgia" w:cs="Times New Roman"/>
                <w:sz w:val="20"/>
                <w:szCs w:val="20"/>
              </w:rPr>
              <w:t>string</w:t>
            </w:r>
          </w:p>
        </w:tc>
        <w:tc>
          <w:tcPr>
            <w:tcW w:w="3969" w:type="dxa"/>
            <w:vAlign w:val="bottom"/>
          </w:tcPr>
          <w:p w14:paraId="54C20ADC" w14:textId="77777777" w:rsidR="001C2008" w:rsidRPr="00701906" w:rsidRDefault="001C2008" w:rsidP="00E4288C">
            <w:pPr>
              <w:rPr>
                <w:szCs w:val="20"/>
              </w:rPr>
            </w:pPr>
            <w:r w:rsidRPr="00701906">
              <w:rPr>
                <w:szCs w:val="20"/>
              </w:rPr>
              <w:t xml:space="preserve">Kodsystem för angiven kod för </w:t>
            </w:r>
            <w:r w:rsidRPr="00701906">
              <w:rPr>
                <w:szCs w:val="20"/>
              </w:rPr>
              <w:lastRenderedPageBreak/>
              <w:t xml:space="preserve">relationstyp. </w:t>
            </w:r>
          </w:p>
          <w:p w14:paraId="33277C61" w14:textId="77777777" w:rsidR="001C2008" w:rsidRPr="00701906" w:rsidRDefault="001C2008" w:rsidP="00E4288C">
            <w:pPr>
              <w:rPr>
                <w:szCs w:val="20"/>
              </w:rPr>
            </w:pPr>
          </w:p>
          <w:p w14:paraId="0CDB62A5" w14:textId="77777777" w:rsidR="001C2008" w:rsidRPr="00701906" w:rsidRDefault="001C2008" w:rsidP="00E4288C">
            <w:pPr>
              <w:rPr>
                <w:szCs w:val="20"/>
              </w:rPr>
            </w:pPr>
            <w:r w:rsidRPr="00701906">
              <w:rPr>
                <w:szCs w:val="20"/>
              </w:rPr>
              <w:t>Det primära kodverket som ska användas är HL7 ActRelationshipType med OID 2.16.840.1.113883.5.1002</w:t>
            </w:r>
          </w:p>
          <w:p w14:paraId="5763F968" w14:textId="77777777" w:rsidR="001C2008" w:rsidRPr="00701906" w:rsidRDefault="001C2008" w:rsidP="00E4288C">
            <w:pPr>
              <w:rPr>
                <w:szCs w:val="20"/>
              </w:rPr>
            </w:pPr>
          </w:p>
          <w:p w14:paraId="3163DDBA" w14:textId="77777777" w:rsidR="001C2008" w:rsidRPr="00701906" w:rsidRDefault="001C2008" w:rsidP="00E4288C">
            <w:pPr>
              <w:rPr>
                <w:szCs w:val="20"/>
              </w:rPr>
            </w:pPr>
            <w:r w:rsidRPr="00701906">
              <w:rPr>
                <w:szCs w:val="20"/>
              </w:rPr>
              <w:t>Alternativ då HL7 inte räcker till är Snomed CT SE.</w:t>
            </w:r>
          </w:p>
          <w:p w14:paraId="6DE9DC71" w14:textId="5F3E0554" w:rsidR="001C2008" w:rsidRPr="00701906" w:rsidRDefault="001C2008" w:rsidP="00E4288C">
            <w:pPr>
              <w:rPr>
                <w:rFonts w:cs="Arial"/>
                <w:szCs w:val="20"/>
                <w:highlight w:val="yellow"/>
              </w:rPr>
            </w:pPr>
            <w:r w:rsidRPr="00701906">
              <w:rPr>
                <w:szCs w:val="20"/>
              </w:rPr>
              <w:t>codeSystem=1.2.752.116.2.1</w:t>
            </w:r>
          </w:p>
        </w:tc>
        <w:tc>
          <w:tcPr>
            <w:tcW w:w="1560" w:type="dxa"/>
          </w:tcPr>
          <w:p w14:paraId="3FBAD51C" w14:textId="695F62C5"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lastRenderedPageBreak/>
              <w:t>1..1</w:t>
            </w:r>
          </w:p>
        </w:tc>
      </w:tr>
      <w:tr w:rsidR="001C2008" w:rsidRPr="002C338D" w14:paraId="47BCF7D6" w14:textId="77777777" w:rsidTr="00E4288C">
        <w:tc>
          <w:tcPr>
            <w:tcW w:w="2660" w:type="dxa"/>
          </w:tcPr>
          <w:p w14:paraId="5B5DA4BE" w14:textId="39B937A0"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lastRenderedPageBreak/>
              <w:t>../../../codeSystemName</w:t>
            </w:r>
          </w:p>
        </w:tc>
        <w:tc>
          <w:tcPr>
            <w:tcW w:w="1417" w:type="dxa"/>
          </w:tcPr>
          <w:p w14:paraId="32860522" w14:textId="0D708790"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A7FC9B5" w14:textId="310D54D0" w:rsidR="001C2008" w:rsidRPr="00701906" w:rsidRDefault="001C2008" w:rsidP="00E4288C">
            <w:pPr>
              <w:rPr>
                <w:rFonts w:cs="Arial"/>
                <w:i/>
                <w:szCs w:val="20"/>
                <w:highlight w:val="yellow"/>
              </w:rPr>
            </w:pPr>
            <w:r w:rsidRPr="00701906">
              <w:rPr>
                <w:spacing w:val="-1"/>
                <w:szCs w:val="20"/>
              </w:rPr>
              <w:t>Namn för kodsystem.</w:t>
            </w:r>
          </w:p>
        </w:tc>
        <w:tc>
          <w:tcPr>
            <w:tcW w:w="1560" w:type="dxa"/>
          </w:tcPr>
          <w:p w14:paraId="736A1538" w14:textId="677B7D90"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427396B0" w14:textId="77777777" w:rsidTr="00E4288C">
        <w:tc>
          <w:tcPr>
            <w:tcW w:w="2660" w:type="dxa"/>
          </w:tcPr>
          <w:p w14:paraId="408261E8" w14:textId="3C59166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../../../codeSystemVersion</w:t>
            </w:r>
          </w:p>
        </w:tc>
        <w:tc>
          <w:tcPr>
            <w:tcW w:w="1417" w:type="dxa"/>
          </w:tcPr>
          <w:p w14:paraId="64F2C7B6" w14:textId="41A81F0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0E4876E" w14:textId="69BAE293" w:rsidR="001C2008" w:rsidRPr="00701906" w:rsidRDefault="001C2008" w:rsidP="00E4288C">
            <w:pPr>
              <w:rPr>
                <w:rFonts w:cs="Arial"/>
                <w:i/>
                <w:szCs w:val="20"/>
                <w:highlight w:val="yellow"/>
              </w:rPr>
            </w:pPr>
            <w:r w:rsidRPr="00701906">
              <w:rPr>
                <w:szCs w:val="20"/>
              </w:rPr>
              <w:t>Versionsnummer för använt kodsystem.</w:t>
            </w:r>
          </w:p>
        </w:tc>
        <w:tc>
          <w:tcPr>
            <w:tcW w:w="1560" w:type="dxa"/>
          </w:tcPr>
          <w:p w14:paraId="6A2C5988" w14:textId="4193007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1C733D49" w14:textId="77777777" w:rsidTr="00E4288C">
        <w:tc>
          <w:tcPr>
            <w:tcW w:w="2660" w:type="dxa"/>
          </w:tcPr>
          <w:p w14:paraId="6768C76F" w14:textId="71DD8593"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../../../displayName</w:t>
            </w:r>
          </w:p>
        </w:tc>
        <w:tc>
          <w:tcPr>
            <w:tcW w:w="1417" w:type="dxa"/>
          </w:tcPr>
          <w:p w14:paraId="39B7E3F0" w14:textId="263B8AE7"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EB03644" w14:textId="554C8201" w:rsidR="001C2008" w:rsidRPr="00701906" w:rsidRDefault="001C2008" w:rsidP="00E4288C">
            <w:pPr>
              <w:rPr>
                <w:rFonts w:cs="Arial"/>
                <w:i/>
                <w:szCs w:val="20"/>
                <w:highlight w:val="yellow"/>
              </w:rPr>
            </w:pPr>
            <w:r w:rsidRPr="00701906">
              <w:rPr>
                <w:szCs w:val="20"/>
              </w:rPr>
              <w:t>Textuell beskrivning av det som koden anger. Om separat displayName inte finns ska samma värde som i code anges.</w:t>
            </w:r>
          </w:p>
        </w:tc>
        <w:tc>
          <w:tcPr>
            <w:tcW w:w="1560" w:type="dxa"/>
          </w:tcPr>
          <w:p w14:paraId="291EC4DE" w14:textId="7324422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9D2835" w14:textId="77777777" w:rsidTr="00E4288C">
        <w:tc>
          <w:tcPr>
            <w:tcW w:w="2660" w:type="dxa"/>
          </w:tcPr>
          <w:p w14:paraId="0C02DBAF" w14:textId="44559C0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../../referredInformation</w:t>
            </w:r>
          </w:p>
        </w:tc>
        <w:tc>
          <w:tcPr>
            <w:tcW w:w="1417" w:type="dxa"/>
          </w:tcPr>
          <w:p w14:paraId="64B28AF5" w14:textId="16327C1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ReferredInformationType</w:t>
            </w:r>
          </w:p>
        </w:tc>
        <w:tc>
          <w:tcPr>
            <w:tcW w:w="3969" w:type="dxa"/>
          </w:tcPr>
          <w:p w14:paraId="3089D6A9" w14:textId="77777777" w:rsidR="001C2008" w:rsidRPr="00701906" w:rsidRDefault="001C2008" w:rsidP="00E4288C">
            <w:pPr>
              <w:rPr>
                <w:rFonts w:cs="Arial"/>
                <w:i/>
                <w:szCs w:val="20"/>
                <w:highlight w:val="yellow"/>
              </w:rPr>
            </w:pPr>
          </w:p>
        </w:tc>
        <w:tc>
          <w:tcPr>
            <w:tcW w:w="1560" w:type="dxa"/>
          </w:tcPr>
          <w:p w14:paraId="32FCDC53" w14:textId="7A5D2949" w:rsidR="001C2008" w:rsidRPr="00701906" w:rsidRDefault="0028038D" w:rsidP="005A6CC8">
            <w:pPr>
              <w:pStyle w:val="TableParagraph"/>
              <w:spacing w:line="226" w:lineRule="exact"/>
              <w:ind w:left="102"/>
              <w:jc w:val="center"/>
              <w:rPr>
                <w:rFonts w:ascii="Georgia" w:hAnsi="Georgia"/>
                <w:i/>
                <w:sz w:val="20"/>
                <w:szCs w:val="20"/>
                <w:highlight w:val="yellow"/>
              </w:rPr>
            </w:pPr>
            <w:r>
              <w:rPr>
                <w:rFonts w:ascii="Georgia" w:hAnsi="Georgia"/>
                <w:sz w:val="20"/>
                <w:szCs w:val="20"/>
              </w:rPr>
              <w:t>1</w:t>
            </w:r>
            <w:r w:rsidR="001C2008" w:rsidRPr="00701906">
              <w:rPr>
                <w:rFonts w:ascii="Georgia" w:hAnsi="Georgia"/>
                <w:sz w:val="20"/>
                <w:szCs w:val="20"/>
              </w:rPr>
              <w:t>..*</w:t>
            </w:r>
          </w:p>
        </w:tc>
      </w:tr>
      <w:tr w:rsidR="001C2008" w:rsidRPr="002C338D" w14:paraId="7EB1625E" w14:textId="77777777" w:rsidTr="00E4288C">
        <w:tc>
          <w:tcPr>
            <w:tcW w:w="2660" w:type="dxa"/>
          </w:tcPr>
          <w:p w14:paraId="0D1C3ABF" w14:textId="7F14F97B"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0F065B6D" w14:textId="4E53BB3A"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01EE1442" w14:textId="7D4287B1" w:rsidR="001C2008" w:rsidRPr="00701906" w:rsidRDefault="001C2008" w:rsidP="00E4288C">
            <w:pPr>
              <w:rPr>
                <w:rFonts w:cs="Arial"/>
                <w:i/>
                <w:szCs w:val="20"/>
                <w:highlight w:val="yellow"/>
              </w:rPr>
            </w:pPr>
            <w:r w:rsidRPr="00701906">
              <w:rPr>
                <w:szCs w:val="20"/>
              </w:rPr>
              <w:t>Den refererade externa informationens identitet.</w:t>
            </w:r>
          </w:p>
        </w:tc>
        <w:tc>
          <w:tcPr>
            <w:tcW w:w="1560" w:type="dxa"/>
          </w:tcPr>
          <w:p w14:paraId="258BC92C" w14:textId="7C5C998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6F410F" w14:textId="77777777" w:rsidTr="00E4288C">
        <w:tc>
          <w:tcPr>
            <w:tcW w:w="2660" w:type="dxa"/>
          </w:tcPr>
          <w:p w14:paraId="7617A8A1" w14:textId="23D1D6B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04AD2BB1" w14:textId="7DA20A4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271DAE1" w14:textId="3C0745AB" w:rsidR="001C2008" w:rsidRPr="00701906" w:rsidRDefault="006F65B8" w:rsidP="00E4288C">
            <w:pPr>
              <w:rPr>
                <w:rFonts w:cs="Arial"/>
                <w:i/>
                <w:szCs w:val="20"/>
                <w:highlight w:val="yellow"/>
              </w:rPr>
            </w:pPr>
            <w:r>
              <w:rPr>
                <w:szCs w:val="20"/>
              </w:rPr>
              <w:t>K</w:t>
            </w:r>
            <w:r w:rsidRPr="006F65B8">
              <w:rPr>
                <w:szCs w:val="20"/>
              </w:rPr>
              <w:t>ällsystemets HSA-id</w:t>
            </w:r>
          </w:p>
        </w:tc>
        <w:tc>
          <w:tcPr>
            <w:tcW w:w="1560" w:type="dxa"/>
          </w:tcPr>
          <w:p w14:paraId="64E69857" w14:textId="292B0EF2"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1D91DF10" w14:textId="77777777" w:rsidTr="00E4288C">
        <w:tc>
          <w:tcPr>
            <w:tcW w:w="2660" w:type="dxa"/>
          </w:tcPr>
          <w:p w14:paraId="301FCC2B" w14:textId="6BE06B7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4EE860DE" w14:textId="50C18F5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43D8F6EB" w14:textId="0DF4EE5C" w:rsidR="001C2008" w:rsidRPr="00701906" w:rsidRDefault="006F65B8" w:rsidP="006F65B8">
            <w:pPr>
              <w:rPr>
                <w:rFonts w:cs="Arial"/>
                <w:i/>
                <w:szCs w:val="20"/>
                <w:highlight w:val="yellow"/>
              </w:rPr>
            </w:pPr>
            <w:r>
              <w:rPr>
                <w:szCs w:val="20"/>
              </w:rPr>
              <w:t xml:space="preserve">Det unika id-värdet för den refererade informationen. </w:t>
            </w:r>
          </w:p>
        </w:tc>
        <w:tc>
          <w:tcPr>
            <w:tcW w:w="1560" w:type="dxa"/>
          </w:tcPr>
          <w:p w14:paraId="75858024" w14:textId="412CD388"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9C12E78" w14:textId="77777777" w:rsidTr="00E4288C">
        <w:tc>
          <w:tcPr>
            <w:tcW w:w="2660" w:type="dxa"/>
          </w:tcPr>
          <w:p w14:paraId="00273791" w14:textId="49E68F17"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../../../time</w:t>
            </w:r>
          </w:p>
        </w:tc>
        <w:tc>
          <w:tcPr>
            <w:tcW w:w="1417" w:type="dxa"/>
          </w:tcPr>
          <w:p w14:paraId="7B8B657A" w14:textId="1450EEAB"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TimeStampType</w:t>
            </w:r>
          </w:p>
        </w:tc>
        <w:tc>
          <w:tcPr>
            <w:tcW w:w="3969" w:type="dxa"/>
          </w:tcPr>
          <w:p w14:paraId="2DC0F52E" w14:textId="7FE0CACB" w:rsidR="001C2008" w:rsidRPr="00701906" w:rsidRDefault="001C2008" w:rsidP="00E4288C">
            <w:pPr>
              <w:rPr>
                <w:rFonts w:cs="Arial"/>
                <w:i/>
                <w:szCs w:val="20"/>
                <w:highlight w:val="yellow"/>
              </w:rPr>
            </w:pPr>
            <w:r w:rsidRPr="00701906">
              <w:rPr>
                <w:szCs w:val="20"/>
              </w:rPr>
              <w:t>Tidpunkt eller starttid för tidsintervall motsvarande händelsetidpunkt för den refererade informationen. Uttrycks på formatet ÅÅÅÅMMDDttmmss.</w:t>
            </w:r>
          </w:p>
        </w:tc>
        <w:tc>
          <w:tcPr>
            <w:tcW w:w="1560" w:type="dxa"/>
          </w:tcPr>
          <w:p w14:paraId="5E8AB150" w14:textId="6DD0C22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DCAFAC" w14:textId="77777777" w:rsidTr="00E4288C">
        <w:tc>
          <w:tcPr>
            <w:tcW w:w="2660" w:type="dxa"/>
          </w:tcPr>
          <w:p w14:paraId="5320745B" w14:textId="0F24EEC2" w:rsidR="001C2008" w:rsidRPr="00701906" w:rsidRDefault="001C2008" w:rsidP="005A6CC8">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5A6CC8">
              <w:rPr>
                <w:rFonts w:ascii="Georgia" w:hAnsi="Georgia"/>
                <w:sz w:val="20"/>
                <w:szCs w:val="20"/>
              </w:rPr>
              <w:t>type</w:t>
            </w:r>
          </w:p>
        </w:tc>
        <w:tc>
          <w:tcPr>
            <w:tcW w:w="1417" w:type="dxa"/>
          </w:tcPr>
          <w:p w14:paraId="1F1C9AD5" w14:textId="69A96AC5" w:rsidR="001C2008" w:rsidRPr="00701906" w:rsidRDefault="005A6CC8" w:rsidP="00E4288C">
            <w:pPr>
              <w:pStyle w:val="TableParagraph"/>
              <w:spacing w:line="226" w:lineRule="exact"/>
              <w:ind w:left="102"/>
              <w:rPr>
                <w:rFonts w:ascii="Georgia" w:hAnsi="Georgia"/>
                <w:i/>
                <w:sz w:val="20"/>
                <w:szCs w:val="20"/>
                <w:highlight w:val="yellow"/>
                <w:lang w:val="en-GB"/>
              </w:rPr>
            </w:pPr>
            <w:r>
              <w:rPr>
                <w:rFonts w:ascii="Georgia" w:hAnsi="Georgia"/>
                <w:spacing w:val="-1"/>
                <w:sz w:val="20"/>
                <w:szCs w:val="20"/>
              </w:rPr>
              <w:t>string</w:t>
            </w:r>
          </w:p>
        </w:tc>
        <w:tc>
          <w:tcPr>
            <w:tcW w:w="3969" w:type="dxa"/>
          </w:tcPr>
          <w:p w14:paraId="115E7801" w14:textId="44C33CDB" w:rsidR="005A6CC8" w:rsidRPr="005A6CC8" w:rsidRDefault="005A6CC8" w:rsidP="005A6CC8">
            <w:pPr>
              <w:spacing w:line="229" w:lineRule="exact"/>
              <w:rPr>
                <w:spacing w:val="-1"/>
                <w:szCs w:val="20"/>
                <w:lang w:val="en-US"/>
              </w:rPr>
            </w:pPr>
            <w:r>
              <w:rPr>
                <w:spacing w:val="-1"/>
                <w:szCs w:val="20"/>
                <w:lang w:val="en-US"/>
              </w:rPr>
              <w:t>Kod för refererad information</w:t>
            </w:r>
            <w:r w:rsidRPr="005A6CC8">
              <w:rPr>
                <w:spacing w:val="-1"/>
                <w:szCs w:val="20"/>
                <w:lang w:val="en-US"/>
              </w:rPr>
              <w:t>styp.</w:t>
            </w:r>
          </w:p>
          <w:p w14:paraId="276C93B4" w14:textId="1D32B5A9" w:rsidR="001C2008" w:rsidRPr="00701906" w:rsidRDefault="005A6CC8" w:rsidP="005A6CC8">
            <w:pPr>
              <w:rPr>
                <w:rFonts w:cs="Arial"/>
                <w:i/>
                <w:szCs w:val="20"/>
                <w:highlight w:val="yellow"/>
                <w:lang w:val="en-US"/>
              </w:rPr>
            </w:pPr>
            <w:r w:rsidRPr="005A6CC8">
              <w:rPr>
                <w:spacing w:val="-1"/>
                <w:szCs w:val="20"/>
                <w:lang w:val="en-US"/>
              </w:rPr>
              <w:t>T.ex. "chb-m" för Measurements</w:t>
            </w:r>
            <w:r>
              <w:rPr>
                <w:spacing w:val="-1"/>
                <w:szCs w:val="20"/>
                <w:lang w:val="en-US"/>
              </w:rPr>
              <w:t>, eller “vko” för CareContacts.</w:t>
            </w:r>
          </w:p>
        </w:tc>
        <w:tc>
          <w:tcPr>
            <w:tcW w:w="1560" w:type="dxa"/>
          </w:tcPr>
          <w:p w14:paraId="0B6B2E52" w14:textId="2533535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B5F4F73" w14:textId="77777777" w:rsidTr="00E4288C">
        <w:tc>
          <w:tcPr>
            <w:tcW w:w="2660" w:type="dxa"/>
          </w:tcPr>
          <w:p w14:paraId="124C0F96" w14:textId="7A31861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../../../informationOwner</w:t>
            </w:r>
          </w:p>
        </w:tc>
        <w:tc>
          <w:tcPr>
            <w:tcW w:w="1417" w:type="dxa"/>
          </w:tcPr>
          <w:p w14:paraId="0AFEA684" w14:textId="6FFEED32"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InformationOwnerType</w:t>
            </w:r>
          </w:p>
        </w:tc>
        <w:tc>
          <w:tcPr>
            <w:tcW w:w="3969" w:type="dxa"/>
          </w:tcPr>
          <w:p w14:paraId="6646D232" w14:textId="77777777" w:rsidR="001C2008" w:rsidRPr="00701906" w:rsidRDefault="001C2008" w:rsidP="00E4288C">
            <w:pPr>
              <w:rPr>
                <w:rFonts w:cs="Arial"/>
                <w:i/>
                <w:szCs w:val="20"/>
                <w:highlight w:val="yellow"/>
              </w:rPr>
            </w:pPr>
          </w:p>
        </w:tc>
        <w:tc>
          <w:tcPr>
            <w:tcW w:w="1560" w:type="dxa"/>
          </w:tcPr>
          <w:p w14:paraId="45FAA380" w14:textId="21DE9845"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911AD95" w14:textId="77777777" w:rsidTr="00E4288C">
        <w:tc>
          <w:tcPr>
            <w:tcW w:w="2660" w:type="dxa"/>
          </w:tcPr>
          <w:p w14:paraId="5277C279" w14:textId="09830528"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576C71AD" w14:textId="33CBA23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7651CBE4" w14:textId="261BCCE9" w:rsidR="001C2008" w:rsidRPr="00701906" w:rsidRDefault="001C2008" w:rsidP="00E4288C">
            <w:pPr>
              <w:rPr>
                <w:rFonts w:cs="Arial"/>
                <w:i/>
                <w:szCs w:val="20"/>
                <w:highlight w:val="yellow"/>
              </w:rPr>
            </w:pPr>
            <w:r w:rsidRPr="00701906">
              <w:rPr>
                <w:szCs w:val="20"/>
              </w:rPr>
              <w:t>Informationsägarens HSA-id. Används som logical address i ett anrop för att hämta den relaterade informationen.</w:t>
            </w:r>
          </w:p>
        </w:tc>
        <w:tc>
          <w:tcPr>
            <w:tcW w:w="1560" w:type="dxa"/>
          </w:tcPr>
          <w:p w14:paraId="3B07E60F" w14:textId="1390DC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57AE8A8B" w14:textId="77777777" w:rsidTr="00E4288C">
        <w:tc>
          <w:tcPr>
            <w:tcW w:w="2660" w:type="dxa"/>
          </w:tcPr>
          <w:p w14:paraId="763D08B0" w14:textId="1DF088AC"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1E8346CB" w14:textId="755A159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2D3FA127" w14:textId="1BFB2417" w:rsidR="001C2008" w:rsidRPr="00701906" w:rsidRDefault="001C2008" w:rsidP="00E4288C">
            <w:pPr>
              <w:rPr>
                <w:rFonts w:cs="Arial"/>
                <w:i/>
                <w:szCs w:val="20"/>
                <w:highlight w:val="yellow"/>
              </w:rPr>
            </w:pPr>
            <w:r w:rsidRPr="00701906">
              <w:rPr>
                <w:szCs w:val="20"/>
              </w:rPr>
              <w:t>OID för HSA-id: 1.2.752.129.2.1.4.1</w:t>
            </w:r>
          </w:p>
        </w:tc>
        <w:tc>
          <w:tcPr>
            <w:tcW w:w="1560" w:type="dxa"/>
          </w:tcPr>
          <w:p w14:paraId="7D1632FA" w14:textId="0CA43EEE"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6F25DEFE" w14:textId="77777777" w:rsidTr="00E4288C">
        <w:tc>
          <w:tcPr>
            <w:tcW w:w="2660" w:type="dxa"/>
          </w:tcPr>
          <w:p w14:paraId="5E05DBB9" w14:textId="69D0E67D"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21CB3142" w14:textId="1B1756AE"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B2D7DC8" w14:textId="6965128C" w:rsidR="001C2008" w:rsidRPr="00701906" w:rsidRDefault="001C2008" w:rsidP="00E4288C">
            <w:pPr>
              <w:rPr>
                <w:rFonts w:cs="Arial"/>
                <w:i/>
                <w:szCs w:val="20"/>
                <w:highlight w:val="yellow"/>
              </w:rPr>
            </w:pPr>
            <w:r w:rsidRPr="00701906">
              <w:rPr>
                <w:spacing w:val="-1"/>
                <w:szCs w:val="20"/>
              </w:rPr>
              <w:t>Extension sätts till den HSA-id för aktuell vårdgivare.</w:t>
            </w:r>
          </w:p>
        </w:tc>
        <w:tc>
          <w:tcPr>
            <w:tcW w:w="1560" w:type="dxa"/>
          </w:tcPr>
          <w:p w14:paraId="6B3F1C19" w14:textId="65856DA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Innehåller information om begäran gick bra eller ej.</w:t>
            </w:r>
          </w:p>
        </w:tc>
        <w:tc>
          <w:tcPr>
            <w:tcW w:w="1560" w:type="dxa"/>
            <w:shd w:val="clear" w:color="auto" w:fill="D9D9D9" w:themeFill="background1" w:themeFillShade="D9"/>
          </w:tcPr>
          <w:p w14:paraId="19673579" w14:textId="77777777" w:rsidR="001C2008" w:rsidRPr="00574AE3" w:rsidRDefault="001C2008" w:rsidP="005A6CC8">
            <w:pPr>
              <w:pStyle w:val="TableParagraph"/>
              <w:spacing w:line="226" w:lineRule="exact"/>
              <w:ind w:left="102"/>
              <w:jc w:val="center"/>
              <w:rPr>
                <w:rFonts w:ascii="Georgia" w:hAnsi="Georgia"/>
                <w:spacing w:val="-1"/>
                <w:sz w:val="20"/>
                <w:szCs w:val="20"/>
              </w:rPr>
            </w:pPr>
            <w:r w:rsidRPr="00574AE3">
              <w:rPr>
                <w:rFonts w:ascii="Georgia" w:hAnsi="Georgia"/>
                <w:sz w:val="20"/>
                <w:szCs w:val="20"/>
              </w:rPr>
              <w:t>1..1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lastRenderedPageBreak/>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bl>
    <w:p w14:paraId="6EEF11B3" w14:textId="77777777" w:rsidR="002C338D" w:rsidRPr="00574AE3" w:rsidRDefault="002C338D" w:rsidP="002C338D">
      <w:pPr>
        <w:pStyle w:val="BodyText"/>
      </w:pPr>
    </w:p>
    <w:p w14:paraId="6486EA93" w14:textId="77777777" w:rsidR="002C338D" w:rsidRPr="00574AE3" w:rsidRDefault="002C338D" w:rsidP="002C338D">
      <w:pPr>
        <w:pStyle w:val="Heading3"/>
      </w:pPr>
      <w:bookmarkStart w:id="160" w:name="_Toc272474478"/>
      <w:r w:rsidRPr="00574AE3">
        <w:t>Övriga regler</w:t>
      </w:r>
      <w:bookmarkEnd w:id="160"/>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Heading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Heading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31"/>
      <w:footerReference w:type="default" r:id="rId32"/>
      <w:headerReference w:type="first" r:id="rId33"/>
      <w:footerReference w:type="first" r:id="rId3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9BC9F" w14:textId="77777777" w:rsidR="00BB53A6" w:rsidRDefault="00BB53A6" w:rsidP="00C72B17">
      <w:pPr>
        <w:spacing w:line="240" w:lineRule="auto"/>
      </w:pPr>
      <w:r>
        <w:separator/>
      </w:r>
    </w:p>
  </w:endnote>
  <w:endnote w:type="continuationSeparator" w:id="0">
    <w:p w14:paraId="05EEF2FE" w14:textId="77777777" w:rsidR="00BB53A6" w:rsidRDefault="00BB53A6"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BB53A6" w:rsidRDefault="00BB53A6"/>
  <w:p w14:paraId="1FC233E8" w14:textId="77777777" w:rsidR="00BB53A6" w:rsidRDefault="00BB53A6"/>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BB53A6" w:rsidRPr="004A7C1C" w14:paraId="3C5A492F" w14:textId="77777777" w:rsidTr="00095A0D">
      <w:trPr>
        <w:trHeight w:val="629"/>
      </w:trPr>
      <w:tc>
        <w:tcPr>
          <w:tcW w:w="1559" w:type="dxa"/>
        </w:tcPr>
        <w:p w14:paraId="784DFED4"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BB53A6" w:rsidRPr="005E228F" w:rsidRDefault="00BB53A6"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BB53A6" w:rsidRPr="005E228F" w:rsidRDefault="00BB53A6"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BB53A6" w:rsidRPr="0091623E" w:rsidRDefault="00BB53A6" w:rsidP="00095A0D">
          <w:pPr>
            <w:pStyle w:val="Footer"/>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BB53A6" w:rsidRPr="004A7C1C" w:rsidRDefault="00BB53A6" w:rsidP="001304B6">
          <w:pPr>
            <w:pStyle w:val="Footer"/>
          </w:pPr>
        </w:p>
      </w:tc>
      <w:tc>
        <w:tcPr>
          <w:tcW w:w="709" w:type="dxa"/>
        </w:tcPr>
        <w:p w14:paraId="6E332D35" w14:textId="77777777" w:rsidR="00BB53A6" w:rsidRPr="004A7C1C" w:rsidRDefault="00BB53A6"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812F27">
            <w:rPr>
              <w:rStyle w:val="PageNumber"/>
              <w:noProof/>
            </w:rPr>
            <w:t>13</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812F27">
            <w:rPr>
              <w:rStyle w:val="PageNumber"/>
              <w:noProof/>
            </w:rPr>
            <w:t>91</w:t>
          </w:r>
          <w:r w:rsidRPr="004A7C1C">
            <w:rPr>
              <w:rStyle w:val="PageNumber"/>
            </w:rPr>
            <w:fldChar w:fldCharType="end"/>
          </w:r>
        </w:p>
      </w:tc>
    </w:tr>
  </w:tbl>
  <w:p w14:paraId="6EB65E86" w14:textId="77777777" w:rsidR="00BB53A6" w:rsidRDefault="00BB53A6"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BB53A6" w:rsidRDefault="00BB53A6">
    <w:pPr>
      <w:pStyle w:val="Footer"/>
    </w:pPr>
  </w:p>
  <w:p w14:paraId="36E0CB75" w14:textId="77777777" w:rsidR="00BB53A6" w:rsidRDefault="00BB53A6">
    <w:pPr>
      <w:pStyle w:val="Footer"/>
    </w:pPr>
  </w:p>
  <w:p w14:paraId="68EA24B6" w14:textId="77777777" w:rsidR="00BB53A6" w:rsidRDefault="00BB53A6">
    <w:pPr>
      <w:pStyle w:val="Footer"/>
    </w:pPr>
  </w:p>
  <w:p w14:paraId="798F58D1" w14:textId="77777777" w:rsidR="00BB53A6" w:rsidRDefault="00BB53A6">
    <w:pPr>
      <w:pStyle w:val="Footer"/>
    </w:pPr>
  </w:p>
  <w:p w14:paraId="0B4F500D" w14:textId="77777777" w:rsidR="00BB53A6" w:rsidRDefault="00BB53A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04C09" w14:textId="77777777" w:rsidR="00BB53A6" w:rsidRDefault="00BB53A6" w:rsidP="00C72B17">
      <w:pPr>
        <w:spacing w:line="240" w:lineRule="auto"/>
      </w:pPr>
      <w:r>
        <w:separator/>
      </w:r>
    </w:p>
  </w:footnote>
  <w:footnote w:type="continuationSeparator" w:id="0">
    <w:p w14:paraId="2275E61E" w14:textId="77777777" w:rsidR="00BB53A6" w:rsidRDefault="00BB53A6"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BB53A6" w:rsidRDefault="00BB53A6"/>
  <w:p w14:paraId="69BC34DE" w14:textId="77777777" w:rsidR="00BB53A6" w:rsidRDefault="00BB53A6"/>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BB53A6" w:rsidRPr="00333716" w14:paraId="38E1EC6E" w14:textId="77777777" w:rsidTr="000A531A">
      <w:trPr>
        <w:trHeight w:hRule="exact" w:val="539"/>
      </w:trPr>
      <w:tc>
        <w:tcPr>
          <w:tcW w:w="3168" w:type="dxa"/>
          <w:tcBorders>
            <w:top w:val="nil"/>
            <w:bottom w:val="nil"/>
          </w:tcBorders>
        </w:tcPr>
        <w:p w14:paraId="74451D16" w14:textId="77777777" w:rsidR="00BB53A6" w:rsidRPr="00095A0D" w:rsidRDefault="00BB53A6" w:rsidP="00095A0D">
          <w:pPr>
            <w:pStyle w:val="Footer"/>
            <w:rPr>
              <w:rFonts w:ascii="Arial" w:eastAsia="Times New Roman" w:hAnsi="Arial"/>
              <w:color w:val="00A9A7"/>
              <w:sz w:val="14"/>
              <w:szCs w:val="24"/>
              <w:lang w:eastAsia="en-GB"/>
            </w:rPr>
          </w:pPr>
          <w:bookmarkStart w:id="161" w:name="LDnr1"/>
          <w:bookmarkEnd w:id="161"/>
        </w:p>
        <w:p w14:paraId="1A79B92D" w14:textId="77777777" w:rsidR="00BB53A6" w:rsidRPr="00095A0D" w:rsidRDefault="00BB53A6"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BB53A6" w:rsidRPr="00313078" w:rsidRDefault="00BB53A6"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313078">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313078">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BB53A6" w:rsidRDefault="00BB53A6"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BB53A6" w:rsidRPr="00095A0D" w:rsidRDefault="00BB53A6"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BB53A6" w:rsidRDefault="00BB53A6"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BB53A6" w:rsidRPr="00095A0D" w:rsidRDefault="00BB53A6"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BB53A6" w:rsidRPr="00095A0D" w:rsidRDefault="00BB53A6"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BB53A6" w:rsidRPr="000A531A" w:rsidRDefault="00BB53A6"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04523B">
            <w:rPr>
              <w:rFonts w:ascii="Arial" w:eastAsia="Times New Roman" w:hAnsi="Arial"/>
              <w:noProof/>
              <w:color w:val="00A9A7"/>
              <w:sz w:val="14"/>
              <w:szCs w:val="24"/>
              <w:lang w:eastAsia="en-GB"/>
            </w:rPr>
            <w:t>18/09/14 14:24</w:t>
          </w:r>
          <w:r>
            <w:rPr>
              <w:rFonts w:ascii="Arial" w:eastAsia="Times New Roman" w:hAnsi="Arial"/>
              <w:color w:val="00A9A7"/>
              <w:sz w:val="14"/>
              <w:szCs w:val="24"/>
              <w:lang w:eastAsia="en-GB"/>
            </w:rPr>
            <w:fldChar w:fldCharType="end"/>
          </w:r>
        </w:p>
      </w:tc>
    </w:tr>
    <w:tr w:rsidR="00BB53A6"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BB53A6" w:rsidRPr="00095A0D" w:rsidRDefault="00BB53A6"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BB53A6" w:rsidRPr="00095A0D" w:rsidRDefault="00BB53A6" w:rsidP="00095A0D">
          <w:pPr>
            <w:pStyle w:val="Footer"/>
            <w:rPr>
              <w:rFonts w:ascii="Arial" w:eastAsia="Times New Roman" w:hAnsi="Arial"/>
              <w:color w:val="00A9A7"/>
              <w:sz w:val="14"/>
              <w:szCs w:val="24"/>
              <w:lang w:eastAsia="en-GB"/>
            </w:rPr>
          </w:pPr>
        </w:p>
      </w:tc>
    </w:tr>
  </w:tbl>
  <w:p w14:paraId="2AC110CF" w14:textId="77777777" w:rsidR="00BB53A6" w:rsidRDefault="00BB53A6" w:rsidP="008303EF">
    <w:pPr>
      <w:tabs>
        <w:tab w:val="left" w:pos="6237"/>
      </w:tabs>
    </w:pPr>
    <w:r>
      <w:t xml:space="preserve"> </w:t>
    </w:r>
    <w:bookmarkStart w:id="162" w:name="Dnr1"/>
    <w:bookmarkEnd w:id="162"/>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BB53A6" w:rsidRDefault="00BB53A6" w:rsidP="00D774BC">
    <w:pPr>
      <w:tabs>
        <w:tab w:val="left" w:pos="6237"/>
      </w:tabs>
    </w:pPr>
  </w:p>
  <w:p w14:paraId="51103E17" w14:textId="77777777" w:rsidR="00BB53A6" w:rsidRDefault="00BB53A6" w:rsidP="00D774BC">
    <w:pPr>
      <w:tabs>
        <w:tab w:val="left" w:pos="6237"/>
      </w:tabs>
    </w:pPr>
  </w:p>
  <w:p w14:paraId="772AE06E" w14:textId="77777777" w:rsidR="00BB53A6" w:rsidRDefault="00BB53A6" w:rsidP="00D774BC">
    <w:pPr>
      <w:tabs>
        <w:tab w:val="left" w:pos="6237"/>
      </w:tabs>
    </w:pPr>
  </w:p>
  <w:p w14:paraId="42F0C144" w14:textId="77777777" w:rsidR="00BB53A6" w:rsidRDefault="00BB53A6"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63" w:name="LDnr"/>
    <w:bookmarkEnd w:id="163"/>
    <w:r>
      <w:t xml:space="preserve"> </w:t>
    </w:r>
    <w:bookmarkStart w:id="164" w:name="Dnr"/>
    <w:bookmarkEnd w:id="164"/>
  </w:p>
  <w:tbl>
    <w:tblPr>
      <w:tblW w:w="9180" w:type="dxa"/>
      <w:tblLayout w:type="fixed"/>
      <w:tblLook w:val="04A0" w:firstRow="1" w:lastRow="0" w:firstColumn="1" w:lastColumn="0" w:noHBand="0" w:noVBand="1"/>
    </w:tblPr>
    <w:tblGrid>
      <w:gridCol w:w="956"/>
      <w:gridCol w:w="1199"/>
      <w:gridCol w:w="4049"/>
      <w:gridCol w:w="2976"/>
    </w:tblGrid>
    <w:tr w:rsidR="00BB53A6" w:rsidRPr="0024387D" w14:paraId="6E3EED84" w14:textId="77777777" w:rsidTr="00364AE6">
      <w:tc>
        <w:tcPr>
          <w:tcW w:w="2155" w:type="dxa"/>
          <w:gridSpan w:val="2"/>
        </w:tcPr>
        <w:p w14:paraId="2933175C" w14:textId="77777777" w:rsidR="00BB53A6" w:rsidRPr="0024387D" w:rsidRDefault="00BB53A6" w:rsidP="002A2120">
          <w:pPr>
            <w:pStyle w:val="Header"/>
            <w:rPr>
              <w:rFonts w:cs="Georgia"/>
              <w:sz w:val="12"/>
              <w:szCs w:val="12"/>
            </w:rPr>
          </w:pPr>
        </w:p>
      </w:tc>
      <w:tc>
        <w:tcPr>
          <w:tcW w:w="4049" w:type="dxa"/>
        </w:tcPr>
        <w:p w14:paraId="2813ED1B" w14:textId="77777777" w:rsidR="00BB53A6" w:rsidRPr="0024387D" w:rsidRDefault="00BB53A6" w:rsidP="00DE4030">
          <w:pPr>
            <w:pStyle w:val="Header"/>
            <w:rPr>
              <w:rFonts w:cs="Georgia"/>
              <w:sz w:val="14"/>
              <w:szCs w:val="14"/>
            </w:rPr>
          </w:pPr>
        </w:p>
      </w:tc>
      <w:tc>
        <w:tcPr>
          <w:tcW w:w="2976" w:type="dxa"/>
        </w:tcPr>
        <w:p w14:paraId="1F7BDFA1" w14:textId="77777777" w:rsidR="00BB53A6" w:rsidRDefault="00BB53A6" w:rsidP="00DE4030">
          <w:r>
            <w:t xml:space="preserve"> </w:t>
          </w:r>
          <w:bookmarkStart w:id="165" w:name="slask"/>
          <w:bookmarkStart w:id="166" w:name="Addressee"/>
          <w:bookmarkEnd w:id="165"/>
          <w:bookmarkEnd w:id="166"/>
        </w:p>
      </w:tc>
    </w:tr>
    <w:tr w:rsidR="00BB53A6" w:rsidRPr="00F456CC" w14:paraId="7817C09A" w14:textId="77777777" w:rsidTr="00364AE6">
      <w:tc>
        <w:tcPr>
          <w:tcW w:w="956" w:type="dxa"/>
          <w:tcBorders>
            <w:right w:val="single" w:sz="4" w:space="0" w:color="auto"/>
          </w:tcBorders>
        </w:tcPr>
        <w:p w14:paraId="7F2ACC79" w14:textId="77777777" w:rsidR="00BB53A6" w:rsidRPr="00F456CC" w:rsidRDefault="00BB53A6" w:rsidP="00025527">
          <w:pPr>
            <w:pStyle w:val="Header"/>
            <w:rPr>
              <w:rFonts w:cs="Georgia"/>
              <w:sz w:val="12"/>
              <w:szCs w:val="12"/>
            </w:rPr>
          </w:pPr>
        </w:p>
      </w:tc>
      <w:tc>
        <w:tcPr>
          <w:tcW w:w="1199" w:type="dxa"/>
          <w:tcBorders>
            <w:left w:val="single" w:sz="4" w:space="0" w:color="auto"/>
          </w:tcBorders>
        </w:tcPr>
        <w:p w14:paraId="27F330F9" w14:textId="77777777" w:rsidR="00BB53A6" w:rsidRPr="00F456CC" w:rsidRDefault="00BB53A6" w:rsidP="00DE4030">
          <w:pPr>
            <w:pStyle w:val="Header"/>
            <w:rPr>
              <w:rFonts w:cs="Georgia"/>
              <w:sz w:val="12"/>
              <w:szCs w:val="12"/>
            </w:rPr>
          </w:pPr>
        </w:p>
      </w:tc>
      <w:tc>
        <w:tcPr>
          <w:tcW w:w="4049" w:type="dxa"/>
        </w:tcPr>
        <w:p w14:paraId="37AA9367" w14:textId="77777777" w:rsidR="00BB53A6" w:rsidRPr="002C11AF" w:rsidRDefault="00BB53A6" w:rsidP="00DE4030">
          <w:pPr>
            <w:pStyle w:val="Header"/>
            <w:rPr>
              <w:rFonts w:cs="Georgia"/>
              <w:sz w:val="12"/>
              <w:szCs w:val="12"/>
            </w:rPr>
          </w:pPr>
        </w:p>
      </w:tc>
      <w:tc>
        <w:tcPr>
          <w:tcW w:w="2976" w:type="dxa"/>
        </w:tcPr>
        <w:p w14:paraId="25E5B32E" w14:textId="77777777" w:rsidR="00BB53A6" w:rsidRPr="002C11AF" w:rsidRDefault="00BB53A6" w:rsidP="00DE4030">
          <w:pPr>
            <w:pStyle w:val="Header"/>
            <w:rPr>
              <w:rFonts w:cs="Georgia"/>
              <w:sz w:val="12"/>
              <w:szCs w:val="12"/>
            </w:rPr>
          </w:pPr>
        </w:p>
      </w:tc>
    </w:tr>
  </w:tbl>
  <w:p w14:paraId="4244CC6E" w14:textId="77777777" w:rsidR="00BB53A6" w:rsidRPr="003755FD" w:rsidRDefault="00BB53A6" w:rsidP="008866A6">
    <w:bookmarkStart w:id="167" w:name="Radera2"/>
    <w:bookmarkEnd w:id="16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5"/>
  </w:num>
  <w:num w:numId="6">
    <w:abstractNumId w:val="18"/>
  </w:num>
  <w:num w:numId="7">
    <w:abstractNumId w:val="27"/>
  </w:num>
  <w:num w:numId="8">
    <w:abstractNumId w:val="28"/>
  </w:num>
  <w:num w:numId="9">
    <w:abstractNumId w:val="20"/>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2"/>
  </w:num>
  <w:num w:numId="25">
    <w:abstractNumId w:val="13"/>
  </w:num>
  <w:num w:numId="26">
    <w:abstractNumId w:val="30"/>
  </w:num>
  <w:num w:numId="27">
    <w:abstractNumId w:val="31"/>
  </w:num>
  <w:num w:numId="28">
    <w:abstractNumId w:val="9"/>
  </w:num>
  <w:num w:numId="29">
    <w:abstractNumId w:val="21"/>
  </w:num>
  <w:num w:numId="30">
    <w:abstractNumId w:val="16"/>
  </w:num>
  <w:num w:numId="31">
    <w:abstractNumId w:val="11"/>
  </w:num>
  <w:num w:numId="32">
    <w:abstractNumId w:val="1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523B"/>
    <w:rsid w:val="00047E25"/>
    <w:rsid w:val="000512A9"/>
    <w:rsid w:val="00053977"/>
    <w:rsid w:val="00074385"/>
    <w:rsid w:val="0008100A"/>
    <w:rsid w:val="000844ED"/>
    <w:rsid w:val="000954B2"/>
    <w:rsid w:val="00095A0D"/>
    <w:rsid w:val="000A531A"/>
    <w:rsid w:val="000A69BD"/>
    <w:rsid w:val="000C1ACF"/>
    <w:rsid w:val="000C2908"/>
    <w:rsid w:val="000C776C"/>
    <w:rsid w:val="000D4323"/>
    <w:rsid w:val="000D4E05"/>
    <w:rsid w:val="000D685C"/>
    <w:rsid w:val="000E020A"/>
    <w:rsid w:val="000E190F"/>
    <w:rsid w:val="000E43A4"/>
    <w:rsid w:val="000F31C6"/>
    <w:rsid w:val="000F72A4"/>
    <w:rsid w:val="00100B52"/>
    <w:rsid w:val="00116504"/>
    <w:rsid w:val="001233FB"/>
    <w:rsid w:val="001304B6"/>
    <w:rsid w:val="00144FF1"/>
    <w:rsid w:val="001502F9"/>
    <w:rsid w:val="00160052"/>
    <w:rsid w:val="0016591B"/>
    <w:rsid w:val="001714C5"/>
    <w:rsid w:val="001752B9"/>
    <w:rsid w:val="00183401"/>
    <w:rsid w:val="00184750"/>
    <w:rsid w:val="00191B2C"/>
    <w:rsid w:val="001B2C00"/>
    <w:rsid w:val="001B7E54"/>
    <w:rsid w:val="001C046C"/>
    <w:rsid w:val="001C1E6E"/>
    <w:rsid w:val="001C2008"/>
    <w:rsid w:val="001E5949"/>
    <w:rsid w:val="001F3085"/>
    <w:rsid w:val="002047F2"/>
    <w:rsid w:val="00212825"/>
    <w:rsid w:val="00224476"/>
    <w:rsid w:val="00226F03"/>
    <w:rsid w:val="0024387D"/>
    <w:rsid w:val="00246426"/>
    <w:rsid w:val="00267208"/>
    <w:rsid w:val="00277ADB"/>
    <w:rsid w:val="0028038D"/>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62731"/>
    <w:rsid w:val="00364AE6"/>
    <w:rsid w:val="00364D31"/>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5CF4"/>
    <w:rsid w:val="0053648F"/>
    <w:rsid w:val="005408F3"/>
    <w:rsid w:val="005477ED"/>
    <w:rsid w:val="005521B0"/>
    <w:rsid w:val="0056497A"/>
    <w:rsid w:val="00565203"/>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655F"/>
    <w:rsid w:val="005D6C3E"/>
    <w:rsid w:val="005E228F"/>
    <w:rsid w:val="005E710A"/>
    <w:rsid w:val="005F7E0A"/>
    <w:rsid w:val="00602874"/>
    <w:rsid w:val="00607BD3"/>
    <w:rsid w:val="00614EF1"/>
    <w:rsid w:val="00621617"/>
    <w:rsid w:val="006217E0"/>
    <w:rsid w:val="00633EAD"/>
    <w:rsid w:val="00636FB0"/>
    <w:rsid w:val="00641A3D"/>
    <w:rsid w:val="00650709"/>
    <w:rsid w:val="00653081"/>
    <w:rsid w:val="006542FE"/>
    <w:rsid w:val="00661F2C"/>
    <w:rsid w:val="006648CB"/>
    <w:rsid w:val="00680827"/>
    <w:rsid w:val="00686189"/>
    <w:rsid w:val="0069359C"/>
    <w:rsid w:val="006A4A7F"/>
    <w:rsid w:val="006A4E14"/>
    <w:rsid w:val="006E7C71"/>
    <w:rsid w:val="006F65B8"/>
    <w:rsid w:val="00701906"/>
    <w:rsid w:val="00702AFD"/>
    <w:rsid w:val="00703BD5"/>
    <w:rsid w:val="007069DA"/>
    <w:rsid w:val="00707704"/>
    <w:rsid w:val="0071078A"/>
    <w:rsid w:val="00714301"/>
    <w:rsid w:val="0072035C"/>
    <w:rsid w:val="007231DB"/>
    <w:rsid w:val="00727057"/>
    <w:rsid w:val="007306AD"/>
    <w:rsid w:val="0074276F"/>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2F27"/>
    <w:rsid w:val="00814DEC"/>
    <w:rsid w:val="008152A3"/>
    <w:rsid w:val="00817886"/>
    <w:rsid w:val="00825A53"/>
    <w:rsid w:val="008303EF"/>
    <w:rsid w:val="00832F02"/>
    <w:rsid w:val="008409C3"/>
    <w:rsid w:val="00843310"/>
    <w:rsid w:val="008465AF"/>
    <w:rsid w:val="008574CF"/>
    <w:rsid w:val="008866A6"/>
    <w:rsid w:val="00892362"/>
    <w:rsid w:val="008962E0"/>
    <w:rsid w:val="008977F7"/>
    <w:rsid w:val="008B0F86"/>
    <w:rsid w:val="008B23F2"/>
    <w:rsid w:val="008B34A4"/>
    <w:rsid w:val="008C400C"/>
    <w:rsid w:val="008C7C3E"/>
    <w:rsid w:val="008D6A9F"/>
    <w:rsid w:val="008D7540"/>
    <w:rsid w:val="008D797D"/>
    <w:rsid w:val="008E73EF"/>
    <w:rsid w:val="008F38AA"/>
    <w:rsid w:val="008F6ADA"/>
    <w:rsid w:val="009036DE"/>
    <w:rsid w:val="00907BB4"/>
    <w:rsid w:val="00917AF8"/>
    <w:rsid w:val="0092615D"/>
    <w:rsid w:val="00932401"/>
    <w:rsid w:val="00934DF5"/>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1CD6"/>
    <w:rsid w:val="00A8749F"/>
    <w:rsid w:val="00A93430"/>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B53A6"/>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798A"/>
    <w:rsid w:val="00CA6970"/>
    <w:rsid w:val="00CC270E"/>
    <w:rsid w:val="00CC7016"/>
    <w:rsid w:val="00CC70DA"/>
    <w:rsid w:val="00CE0FA6"/>
    <w:rsid w:val="00CE1031"/>
    <w:rsid w:val="00CE7DFC"/>
    <w:rsid w:val="00CF4460"/>
    <w:rsid w:val="00CF47A0"/>
    <w:rsid w:val="00D037DF"/>
    <w:rsid w:val="00D21C11"/>
    <w:rsid w:val="00D44B72"/>
    <w:rsid w:val="00D53A9A"/>
    <w:rsid w:val="00D54A2C"/>
    <w:rsid w:val="00D720D4"/>
    <w:rsid w:val="00D774BC"/>
    <w:rsid w:val="00D91240"/>
    <w:rsid w:val="00D93512"/>
    <w:rsid w:val="00DA1759"/>
    <w:rsid w:val="00DA5D2D"/>
    <w:rsid w:val="00DB56E2"/>
    <w:rsid w:val="00DC3968"/>
    <w:rsid w:val="00DE4030"/>
    <w:rsid w:val="00E1012B"/>
    <w:rsid w:val="00E127E3"/>
    <w:rsid w:val="00E12C4A"/>
    <w:rsid w:val="00E1501B"/>
    <w:rsid w:val="00E20386"/>
    <w:rsid w:val="00E2294E"/>
    <w:rsid w:val="00E4288C"/>
    <w:rsid w:val="00E46C51"/>
    <w:rsid w:val="00E57C71"/>
    <w:rsid w:val="00E62E6B"/>
    <w:rsid w:val="00E706A3"/>
    <w:rsid w:val="00E738E4"/>
    <w:rsid w:val="00E809F3"/>
    <w:rsid w:val="00E82E7B"/>
    <w:rsid w:val="00E9789B"/>
    <w:rsid w:val="00EB1451"/>
    <w:rsid w:val="00EB1E88"/>
    <w:rsid w:val="00EB2D1B"/>
    <w:rsid w:val="00EB3EAB"/>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85F1F"/>
    <w:rsid w:val="00FB1144"/>
    <w:rsid w:val="00FB20B9"/>
    <w:rsid w:val="00FB3539"/>
    <w:rsid w:val="00FD0076"/>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hyperlink" Target="http://docbook.org/tdg5/e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commons.apache.org/lang/api-2.1/org/apache/commons/lang/StringEscapeUtils.html"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rivta.s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en.wikipedia.org/wiki/ISO_8601"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ServiceDomainTable" TargetMode="External"/><Relationship Id="rId13" Type="http://schemas.openxmlformats.org/officeDocument/2006/relationships/hyperlink" Target="http://www.cehis.se/arkitektur_och_regelverk/fordjupad_information/" TargetMode="External"/><Relationship Id="rId14" Type="http://schemas.openxmlformats.org/officeDocument/2006/relationships/hyperlink" Target="http://docbook.org/tdg5/en/html/" TargetMode="External"/><Relationship Id="rId15" Type="http://schemas.openxmlformats.org/officeDocument/2006/relationships/hyperlink" Target="http://commons.apache.org/lang/api-2.1/org/apache/commons/lang/StringEscapeUtils.html" TargetMode="External"/><Relationship Id="rId16" Type="http://schemas.openxmlformats.org/officeDocument/2006/relationships/hyperlink" Target="http://www.inera.se/Documents/TJANSTER_PROJEKT/Katalogtjanst_HSA/Innehall/hsa_innehall_befattning.pdf" TargetMode="External"/><Relationship Id="rId17" Type="http://schemas.openxmlformats.org/officeDocument/2006/relationships/hyperlink" Target="https://code.google.com/p/rivta/wiki/ListOfCommonlyUsedCodeSystems" TargetMode="External"/><Relationship Id="rId18" Type="http://schemas.openxmlformats.org/officeDocument/2006/relationships/hyperlink" Target="http://www.cehis.se/images/uploads/dokumentarkiv/ARK_0001_Oversikt.pdf" TargetMode="External"/><Relationship Id="rId1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A31E4E-946F-7241-A45A-D19465225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1005</TotalTime>
  <Pages>91</Pages>
  <Words>13692</Words>
  <Characters>115159</Characters>
  <Application>Microsoft Macintosh Word</Application>
  <DocSecurity>0</DocSecurity>
  <Lines>6397</Lines>
  <Paragraphs>3579</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125272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Khaled Daham</cp:lastModifiedBy>
  <cp:revision>45</cp:revision>
  <dcterms:created xsi:type="dcterms:W3CDTF">2014-09-08T07:37:00Z</dcterms:created>
  <dcterms:modified xsi:type="dcterms:W3CDTF">2014-09-19T04:35:00Z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2014-09-18</vt:lpwstr>
  </property>
  <property fmtid="{D5CDD505-2E9C-101B-9397-08002B2CF9AE}" pid="8" name="domain_3">
    <vt:lpwstr>description</vt:lpwstr>
  </property>
  <property fmtid="{D5CDD505-2E9C-101B-9397-08002B2CF9AE}" pid="9" name="version">
    <vt:lpwstr>2.1</vt:lpwstr>
  </property>
</Properties>
</file>