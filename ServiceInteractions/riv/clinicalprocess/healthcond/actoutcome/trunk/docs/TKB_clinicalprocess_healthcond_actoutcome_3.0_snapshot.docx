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003F6E71" w14:textId="77777777" w:rsidR="00627F1E" w:rsidRPr="00CC412F" w:rsidRDefault="00627F1E" w:rsidP="00F25F5B">
      <w:pPr>
        <w:tabs>
          <w:tab w:val="left" w:pos="2552"/>
        </w:tabs>
        <w:spacing w:line="240" w:lineRule="auto"/>
        <w:jc w:val="center"/>
      </w:pPr>
    </w:p>
    <w:p w14:paraId="1780B740" w14:textId="77777777" w:rsidR="00F25F5B" w:rsidRPr="000647D1" w:rsidRDefault="00F25F5B" w:rsidP="00F25F5B">
      <w:pPr>
        <w:tabs>
          <w:tab w:val="left" w:pos="2552"/>
        </w:tabs>
        <w:spacing w:line="240" w:lineRule="auto"/>
        <w:jc w:val="center"/>
      </w:pPr>
    </w:p>
    <w:p w14:paraId="4002C8D6" w14:textId="77777777" w:rsidR="00F25F5B" w:rsidRPr="000647D1" w:rsidRDefault="00F25F5B" w:rsidP="00F25F5B">
      <w:pPr>
        <w:tabs>
          <w:tab w:val="left" w:pos="2552"/>
        </w:tabs>
        <w:spacing w:line="240" w:lineRule="auto"/>
        <w:jc w:val="center"/>
      </w:pPr>
    </w:p>
    <w:p w14:paraId="45DF8CE0" w14:textId="77777777" w:rsidR="00F25F5B" w:rsidRPr="000647D1" w:rsidRDefault="00F25F5B" w:rsidP="00F25F5B">
      <w:pPr>
        <w:tabs>
          <w:tab w:val="left" w:pos="2552"/>
        </w:tabs>
        <w:spacing w:line="240" w:lineRule="auto"/>
        <w:jc w:val="center"/>
      </w:pPr>
    </w:p>
    <w:p w14:paraId="2C2C4857" w14:textId="77777777" w:rsidR="00F25F5B" w:rsidRPr="000647D1" w:rsidRDefault="00F25F5B" w:rsidP="00F25F5B">
      <w:pPr>
        <w:tabs>
          <w:tab w:val="left" w:pos="2552"/>
        </w:tabs>
        <w:spacing w:line="240" w:lineRule="auto"/>
        <w:jc w:val="center"/>
      </w:pPr>
    </w:p>
    <w:p w14:paraId="39DFF8B7" w14:textId="77777777" w:rsidR="00F25F5B" w:rsidRPr="000647D1" w:rsidRDefault="00F25F5B" w:rsidP="00F25F5B">
      <w:pPr>
        <w:tabs>
          <w:tab w:val="left" w:pos="2552"/>
        </w:tabs>
        <w:spacing w:line="240" w:lineRule="auto"/>
        <w:jc w:val="center"/>
      </w:pPr>
    </w:p>
    <w:p w14:paraId="6055466A" w14:textId="77777777" w:rsidR="00F25F5B" w:rsidRPr="000647D1" w:rsidRDefault="00F25F5B" w:rsidP="00F25F5B">
      <w:pPr>
        <w:tabs>
          <w:tab w:val="left" w:pos="2552"/>
        </w:tabs>
        <w:spacing w:line="240" w:lineRule="auto"/>
        <w:jc w:val="center"/>
      </w:pPr>
    </w:p>
    <w:p w14:paraId="427B4AB7" w14:textId="77777777" w:rsidR="00F25F5B" w:rsidRPr="000647D1" w:rsidRDefault="00F25F5B" w:rsidP="00F25F5B">
      <w:pPr>
        <w:tabs>
          <w:tab w:val="left" w:pos="2552"/>
        </w:tabs>
        <w:spacing w:line="240" w:lineRule="auto"/>
        <w:jc w:val="center"/>
      </w:pPr>
    </w:p>
    <w:p w14:paraId="0EEE3223" w14:textId="77777777" w:rsidR="00F25F5B" w:rsidRPr="000647D1" w:rsidRDefault="00F25F5B" w:rsidP="00F25F5B">
      <w:pPr>
        <w:tabs>
          <w:tab w:val="left" w:pos="2552"/>
        </w:tabs>
        <w:spacing w:line="240" w:lineRule="auto"/>
        <w:jc w:val="center"/>
        <w:rPr>
          <w:color w:val="76923C" w:themeColor="accent3" w:themeShade="BF"/>
        </w:rPr>
      </w:pPr>
    </w:p>
    <w:p w14:paraId="63063284" w14:textId="386082AB" w:rsidR="00F25F5B" w:rsidRPr="007D15A6" w:rsidRDefault="00C420B9" w:rsidP="00F25F5B">
      <w:pPr>
        <w:tabs>
          <w:tab w:val="left" w:pos="2552"/>
        </w:tabs>
        <w:spacing w:line="240" w:lineRule="auto"/>
        <w:jc w:val="center"/>
        <w:rPr>
          <w:color w:val="76923C" w:themeColor="accent3" w:themeShade="BF"/>
          <w:sz w:val="48"/>
          <w:szCs w:val="48"/>
        </w:rPr>
      </w:pPr>
      <w:r w:rsidRPr="007D15A6">
        <w:rPr>
          <w:color w:val="76923C" w:themeColor="accent3" w:themeShade="BF"/>
        </w:rPr>
        <w:fldChar w:fldCharType="begin"/>
      </w:r>
      <w:r w:rsidRPr="007D15A6">
        <w:rPr>
          <w:color w:val="76923C" w:themeColor="accent3" w:themeShade="BF"/>
        </w:rPr>
        <w:instrText xml:space="preserve"> TITLE   \* MERGEFORMAT </w:instrText>
      </w:r>
      <w:r w:rsidRPr="007D15A6">
        <w:rPr>
          <w:color w:val="76923C" w:themeColor="accent3" w:themeShade="BF"/>
        </w:rPr>
        <w:fldChar w:fldCharType="separate"/>
      </w:r>
      <w:r w:rsidR="00AF1612" w:rsidRPr="00AF1612">
        <w:rPr>
          <w:color w:val="76923C" w:themeColor="accent3" w:themeShade="BF"/>
          <w:sz w:val="48"/>
          <w:szCs w:val="48"/>
        </w:rPr>
        <w:t>Tjänstekontraktsbeskrivning - clinicalprocess</w:t>
      </w:r>
      <w:r w:rsidR="00AF1612">
        <w:rPr>
          <w:color w:val="76923C" w:themeColor="accent3" w:themeShade="BF"/>
        </w:rPr>
        <w:t xml:space="preserve"> </w:t>
      </w:r>
      <w:r w:rsidR="00AF1612" w:rsidRPr="00AF1612">
        <w:rPr>
          <w:color w:val="76923C" w:themeColor="accent3" w:themeShade="BF"/>
          <w:sz w:val="48"/>
          <w:szCs w:val="48"/>
        </w:rPr>
        <w:t>healthcond actoutcome</w:t>
      </w:r>
      <w:r w:rsidRPr="007D15A6">
        <w:rPr>
          <w:color w:val="76923C" w:themeColor="accent3" w:themeShade="BF"/>
          <w:sz w:val="48"/>
          <w:szCs w:val="48"/>
        </w:rPr>
        <w:fldChar w:fldCharType="end"/>
      </w:r>
    </w:p>
    <w:p w14:paraId="7FCCEEEE" w14:textId="77777777" w:rsidR="00F25F5B" w:rsidRPr="00CC412F" w:rsidRDefault="00F25F5B" w:rsidP="00F25F5B">
      <w:pPr>
        <w:tabs>
          <w:tab w:val="left" w:pos="2552"/>
        </w:tabs>
        <w:spacing w:line="240" w:lineRule="auto"/>
        <w:jc w:val="center"/>
        <w:rPr>
          <w:sz w:val="48"/>
          <w:szCs w:val="48"/>
        </w:rPr>
      </w:pPr>
    </w:p>
    <w:p w14:paraId="73F71FC3" w14:textId="77777777" w:rsidR="002D631E" w:rsidRPr="00CC412F" w:rsidRDefault="002D631E" w:rsidP="00F25F5B">
      <w:pPr>
        <w:tabs>
          <w:tab w:val="left" w:pos="2552"/>
        </w:tabs>
        <w:spacing w:line="240" w:lineRule="auto"/>
        <w:jc w:val="center"/>
        <w:rPr>
          <w:sz w:val="32"/>
          <w:szCs w:val="32"/>
        </w:rPr>
      </w:pPr>
      <w:r w:rsidRPr="00CC412F">
        <w:rPr>
          <w:sz w:val="32"/>
          <w:szCs w:val="32"/>
        </w:rPr>
        <w:t>Tjänstekontraktsbeskrivning</w:t>
      </w:r>
    </w:p>
    <w:p w14:paraId="6A8A6D0E" w14:textId="77777777" w:rsidR="002D631E" w:rsidRPr="00CC412F" w:rsidRDefault="002D631E" w:rsidP="00F25F5B">
      <w:pPr>
        <w:tabs>
          <w:tab w:val="left" w:pos="2552"/>
        </w:tabs>
        <w:spacing w:line="240" w:lineRule="auto"/>
        <w:jc w:val="center"/>
        <w:rPr>
          <w:sz w:val="32"/>
          <w:szCs w:val="32"/>
        </w:rPr>
      </w:pPr>
    </w:p>
    <w:p w14:paraId="5B869D9B" w14:textId="41E5CBF3" w:rsidR="002D631E" w:rsidRPr="00CC412F" w:rsidRDefault="002D631E" w:rsidP="00F25F5B">
      <w:pPr>
        <w:tabs>
          <w:tab w:val="left" w:pos="2552"/>
        </w:tabs>
        <w:spacing w:line="240" w:lineRule="auto"/>
        <w:jc w:val="center"/>
        <w:rPr>
          <w:sz w:val="32"/>
          <w:szCs w:val="32"/>
        </w:rPr>
      </w:pPr>
      <w:r w:rsidRPr="00CC412F">
        <w:rPr>
          <w:sz w:val="32"/>
          <w:szCs w:val="32"/>
        </w:rPr>
        <w:t xml:space="preserve">Version </w:t>
      </w:r>
      <w:r w:rsidR="008D6A32">
        <w:rPr>
          <w:rFonts w:ascii="Arial" w:hAnsi="Arial"/>
          <w:sz w:val="36"/>
          <w:szCs w:val="36"/>
        </w:rPr>
        <w:t>3</w:t>
      </w:r>
      <w:r w:rsidRPr="00CC412F">
        <w:rPr>
          <w:rFonts w:ascii="Arial" w:hAnsi="Arial"/>
          <w:sz w:val="36"/>
          <w:szCs w:val="36"/>
        </w:rPr>
        <w:t>.</w:t>
      </w:r>
      <w:r w:rsidR="008D6A32">
        <w:rPr>
          <w:rFonts w:ascii="Arial" w:hAnsi="Arial"/>
          <w:sz w:val="36"/>
          <w:szCs w:val="36"/>
        </w:rPr>
        <w:t>0</w:t>
      </w:r>
      <w:r w:rsidR="009171DF" w:rsidRPr="00CC412F">
        <w:rPr>
          <w:rFonts w:ascii="Arial" w:hAnsi="Arial"/>
          <w:sz w:val="36"/>
          <w:szCs w:val="36"/>
        </w:rPr>
        <w:t>.</w:t>
      </w:r>
      <w:r w:rsidR="00BB5903" w:rsidRPr="00CC412F">
        <w:rPr>
          <w:rFonts w:ascii="Arial" w:hAnsi="Arial"/>
          <w:b/>
          <w:sz w:val="36"/>
          <w:szCs w:val="36"/>
        </w:rPr>
        <w:t>RC</w:t>
      </w:r>
      <w:r w:rsidR="008D6A32">
        <w:rPr>
          <w:rFonts w:ascii="Arial" w:hAnsi="Arial"/>
          <w:b/>
          <w:sz w:val="36"/>
          <w:szCs w:val="36"/>
        </w:rPr>
        <w:t>1</w:t>
      </w:r>
    </w:p>
    <w:p w14:paraId="5659363F" w14:textId="77777777" w:rsidR="002D631E" w:rsidRPr="00CC412F" w:rsidRDefault="002D631E" w:rsidP="00F25F5B">
      <w:pPr>
        <w:tabs>
          <w:tab w:val="left" w:pos="2552"/>
        </w:tabs>
        <w:spacing w:line="240" w:lineRule="auto"/>
        <w:jc w:val="center"/>
        <w:rPr>
          <w:sz w:val="32"/>
          <w:szCs w:val="32"/>
        </w:rPr>
      </w:pPr>
    </w:p>
    <w:p w14:paraId="37830127" w14:textId="40A84731" w:rsidR="00F25F5B" w:rsidRPr="00CC412F" w:rsidRDefault="002D5403" w:rsidP="00F25F5B">
      <w:pPr>
        <w:tabs>
          <w:tab w:val="left" w:pos="2552"/>
        </w:tabs>
        <w:spacing w:line="240" w:lineRule="auto"/>
        <w:jc w:val="center"/>
        <w:rPr>
          <w:sz w:val="32"/>
          <w:szCs w:val="32"/>
        </w:rPr>
      </w:pPr>
      <w:r w:rsidRPr="00CC412F">
        <w:rPr>
          <w:sz w:val="32"/>
          <w:szCs w:val="32"/>
        </w:rPr>
        <w:t>20</w:t>
      </w:r>
      <w:r w:rsidR="00D76FD4" w:rsidRPr="00CC412F">
        <w:rPr>
          <w:sz w:val="32"/>
          <w:szCs w:val="32"/>
        </w:rPr>
        <w:t>14-0</w:t>
      </w:r>
      <w:r w:rsidR="008D6A32">
        <w:rPr>
          <w:sz w:val="32"/>
          <w:szCs w:val="32"/>
        </w:rPr>
        <w:t>4</w:t>
      </w:r>
      <w:r w:rsidR="00D76FD4" w:rsidRPr="00CC412F">
        <w:rPr>
          <w:sz w:val="32"/>
          <w:szCs w:val="32"/>
        </w:rPr>
        <w:t>-</w:t>
      </w:r>
      <w:r w:rsidR="000C5BDE">
        <w:rPr>
          <w:sz w:val="32"/>
          <w:szCs w:val="32"/>
        </w:rPr>
        <w:t>10</w:t>
      </w:r>
    </w:p>
    <w:p w14:paraId="37D00F15" w14:textId="77777777" w:rsidR="00F25F5B" w:rsidRPr="00CC412F" w:rsidRDefault="00F25F5B" w:rsidP="00F25F5B">
      <w:pPr>
        <w:tabs>
          <w:tab w:val="left" w:pos="2552"/>
        </w:tabs>
        <w:spacing w:line="240" w:lineRule="auto"/>
        <w:jc w:val="center"/>
        <w:rPr>
          <w:sz w:val="32"/>
          <w:szCs w:val="32"/>
        </w:rPr>
      </w:pPr>
    </w:p>
    <w:p w14:paraId="43DF7145" w14:textId="77777777" w:rsidR="00F25F5B" w:rsidRPr="00CC412F" w:rsidRDefault="00F25F5B" w:rsidP="00F25F5B">
      <w:pPr>
        <w:tabs>
          <w:tab w:val="left" w:pos="2552"/>
        </w:tabs>
        <w:spacing w:line="240" w:lineRule="auto"/>
        <w:jc w:val="center"/>
        <w:rPr>
          <w:sz w:val="32"/>
          <w:szCs w:val="32"/>
        </w:rPr>
      </w:pPr>
    </w:p>
    <w:p w14:paraId="6E093955" w14:textId="77777777" w:rsidR="00C54F68" w:rsidRPr="00CC412F" w:rsidRDefault="00F25F5B" w:rsidP="007E47C0">
      <w:r w:rsidRPr="00CC412F">
        <w:br w:type="page"/>
      </w:r>
      <w:r w:rsidR="004255A2" w:rsidRPr="00CC412F">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Pr="00CC412F" w:rsidRDefault="00C54F68">
          <w:pPr>
            <w:pStyle w:val="TOCHeading"/>
          </w:pPr>
          <w:r w:rsidRPr="00CC412F">
            <w:t>Innehållsförteckning</w:t>
          </w:r>
        </w:p>
        <w:p w14:paraId="6A032CA6" w14:textId="77777777" w:rsidR="00AF1612" w:rsidRDefault="00C54F68">
          <w:pPr>
            <w:pStyle w:val="TOC1"/>
            <w:tabs>
              <w:tab w:val="left" w:pos="400"/>
              <w:tab w:val="right" w:leader="dot" w:pos="8664"/>
            </w:tabs>
            <w:rPr>
              <w:rFonts w:asciiTheme="minorHAnsi" w:eastAsiaTheme="minorEastAsia" w:hAnsiTheme="minorHAnsi" w:cstheme="minorBidi"/>
              <w:noProof/>
              <w:sz w:val="22"/>
              <w:lang w:eastAsia="sv-SE"/>
            </w:rPr>
          </w:pPr>
          <w:r w:rsidRPr="00FB06E9">
            <w:fldChar w:fldCharType="begin"/>
          </w:r>
          <w:r w:rsidRPr="00CC412F">
            <w:instrText xml:space="preserve"> TOC \o "1-3" \h \z \u </w:instrText>
          </w:r>
          <w:r w:rsidRPr="00FB06E9">
            <w:fldChar w:fldCharType="separate"/>
          </w:r>
          <w:hyperlink w:anchor="_Toc384906561" w:history="1">
            <w:r w:rsidR="00AF1612" w:rsidRPr="008D1B0E">
              <w:rPr>
                <w:rStyle w:val="Hyperlink"/>
                <w:noProof/>
              </w:rPr>
              <w:t>1</w:t>
            </w:r>
            <w:r w:rsidR="00AF1612">
              <w:rPr>
                <w:rFonts w:asciiTheme="minorHAnsi" w:eastAsiaTheme="minorEastAsia" w:hAnsiTheme="minorHAnsi" w:cstheme="minorBidi"/>
                <w:noProof/>
                <w:sz w:val="22"/>
                <w:lang w:eastAsia="sv-SE"/>
              </w:rPr>
              <w:tab/>
            </w:r>
            <w:r w:rsidR="00AF1612" w:rsidRPr="008D1B0E">
              <w:rPr>
                <w:rStyle w:val="Hyperlink"/>
                <w:noProof/>
              </w:rPr>
              <w:t>Inledning</w:t>
            </w:r>
            <w:r w:rsidR="00AF1612">
              <w:rPr>
                <w:noProof/>
                <w:webHidden/>
              </w:rPr>
              <w:tab/>
            </w:r>
            <w:r w:rsidR="00AF1612">
              <w:rPr>
                <w:noProof/>
                <w:webHidden/>
              </w:rPr>
              <w:fldChar w:fldCharType="begin"/>
            </w:r>
            <w:r w:rsidR="00AF1612">
              <w:rPr>
                <w:noProof/>
                <w:webHidden/>
              </w:rPr>
              <w:instrText xml:space="preserve"> PAGEREF _Toc384906561 \h </w:instrText>
            </w:r>
            <w:r w:rsidR="00AF1612">
              <w:rPr>
                <w:noProof/>
                <w:webHidden/>
              </w:rPr>
            </w:r>
            <w:r w:rsidR="00AF1612">
              <w:rPr>
                <w:noProof/>
                <w:webHidden/>
              </w:rPr>
              <w:fldChar w:fldCharType="separate"/>
            </w:r>
            <w:r w:rsidR="00AF1612">
              <w:rPr>
                <w:noProof/>
                <w:webHidden/>
              </w:rPr>
              <w:t>10</w:t>
            </w:r>
            <w:r w:rsidR="00AF1612">
              <w:rPr>
                <w:noProof/>
                <w:webHidden/>
              </w:rPr>
              <w:fldChar w:fldCharType="end"/>
            </w:r>
          </w:hyperlink>
        </w:p>
        <w:p w14:paraId="16D4D16C" w14:textId="77777777" w:rsidR="00AF1612" w:rsidRDefault="00AD13AE">
          <w:pPr>
            <w:pStyle w:val="TOC1"/>
            <w:tabs>
              <w:tab w:val="left" w:pos="400"/>
              <w:tab w:val="right" w:leader="dot" w:pos="8664"/>
            </w:tabs>
            <w:rPr>
              <w:rFonts w:asciiTheme="minorHAnsi" w:eastAsiaTheme="minorEastAsia" w:hAnsiTheme="minorHAnsi" w:cstheme="minorBidi"/>
              <w:noProof/>
              <w:sz w:val="22"/>
              <w:lang w:eastAsia="sv-SE"/>
            </w:rPr>
          </w:pPr>
          <w:hyperlink w:anchor="_Toc384906562" w:history="1">
            <w:r w:rsidR="00AF1612" w:rsidRPr="008D1B0E">
              <w:rPr>
                <w:rStyle w:val="Hyperlink"/>
                <w:noProof/>
              </w:rPr>
              <w:t>2</w:t>
            </w:r>
            <w:r w:rsidR="00AF1612">
              <w:rPr>
                <w:rFonts w:asciiTheme="minorHAnsi" w:eastAsiaTheme="minorEastAsia" w:hAnsiTheme="minorHAnsi" w:cstheme="minorBidi"/>
                <w:noProof/>
                <w:sz w:val="22"/>
                <w:lang w:eastAsia="sv-SE"/>
              </w:rPr>
              <w:tab/>
            </w:r>
            <w:r w:rsidR="00AF1612" w:rsidRPr="008D1B0E">
              <w:rPr>
                <w:rStyle w:val="Hyperlink"/>
                <w:noProof/>
              </w:rPr>
              <w:t>Versionsinformation</w:t>
            </w:r>
            <w:r w:rsidR="00AF1612">
              <w:rPr>
                <w:noProof/>
                <w:webHidden/>
              </w:rPr>
              <w:tab/>
            </w:r>
            <w:r w:rsidR="00AF1612">
              <w:rPr>
                <w:noProof/>
                <w:webHidden/>
              </w:rPr>
              <w:fldChar w:fldCharType="begin"/>
            </w:r>
            <w:r w:rsidR="00AF1612">
              <w:rPr>
                <w:noProof/>
                <w:webHidden/>
              </w:rPr>
              <w:instrText xml:space="preserve"> PAGEREF _Toc384906562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7D72CC09" w14:textId="77777777" w:rsidR="00AF1612" w:rsidRDefault="00AD13AE">
          <w:pPr>
            <w:pStyle w:val="TOC2"/>
            <w:tabs>
              <w:tab w:val="left" w:pos="880"/>
              <w:tab w:val="right" w:leader="dot" w:pos="8664"/>
            </w:tabs>
            <w:rPr>
              <w:rFonts w:asciiTheme="minorHAnsi" w:eastAsiaTheme="minorEastAsia" w:hAnsiTheme="minorHAnsi" w:cstheme="minorBidi"/>
              <w:noProof/>
              <w:sz w:val="22"/>
              <w:lang w:eastAsia="sv-SE"/>
            </w:rPr>
          </w:pPr>
          <w:hyperlink w:anchor="_Toc384906563" w:history="1">
            <w:r w:rsidR="00AF1612" w:rsidRPr="008D1B0E">
              <w:rPr>
                <w:rStyle w:val="Hyperlink"/>
                <w:noProof/>
              </w:rPr>
              <w:t>2.1</w:t>
            </w:r>
            <w:r w:rsidR="00AF1612">
              <w:rPr>
                <w:rFonts w:asciiTheme="minorHAnsi" w:eastAsiaTheme="minorEastAsia" w:hAnsiTheme="minorHAnsi" w:cstheme="minorBidi"/>
                <w:noProof/>
                <w:sz w:val="22"/>
                <w:lang w:eastAsia="sv-SE"/>
              </w:rPr>
              <w:tab/>
            </w:r>
            <w:r w:rsidR="00AF1612" w:rsidRPr="008D1B0E">
              <w:rPr>
                <w:rStyle w:val="Hyperlink"/>
                <w:noProof/>
              </w:rPr>
              <w:t>Version 3.0.RC1</w:t>
            </w:r>
            <w:r w:rsidR="00AF1612">
              <w:rPr>
                <w:noProof/>
                <w:webHidden/>
              </w:rPr>
              <w:tab/>
            </w:r>
            <w:r w:rsidR="00AF1612">
              <w:rPr>
                <w:noProof/>
                <w:webHidden/>
              </w:rPr>
              <w:fldChar w:fldCharType="begin"/>
            </w:r>
            <w:r w:rsidR="00AF1612">
              <w:rPr>
                <w:noProof/>
                <w:webHidden/>
              </w:rPr>
              <w:instrText xml:space="preserve"> PAGEREF _Toc384906563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380A7120"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64" w:history="1">
            <w:r w:rsidR="00AF1612" w:rsidRPr="008D1B0E">
              <w:rPr>
                <w:rStyle w:val="Hyperlink"/>
                <w:noProof/>
              </w:rPr>
              <w:t>2.1.1</w:t>
            </w:r>
            <w:r w:rsidR="00AF1612">
              <w:rPr>
                <w:rFonts w:asciiTheme="minorHAnsi" w:eastAsiaTheme="minorEastAsia" w:hAnsiTheme="minorHAnsi" w:cstheme="minorBidi"/>
                <w:noProof/>
                <w:sz w:val="22"/>
                <w:lang w:eastAsia="sv-SE"/>
              </w:rPr>
              <w:tab/>
            </w:r>
            <w:r w:rsidR="00AF1612" w:rsidRPr="008D1B0E">
              <w:rPr>
                <w:rStyle w:val="Hyperlink"/>
                <w:noProof/>
              </w:rPr>
              <w:t>Oförändrade tjänstekontrakt</w:t>
            </w:r>
            <w:r w:rsidR="00AF1612">
              <w:rPr>
                <w:noProof/>
                <w:webHidden/>
              </w:rPr>
              <w:tab/>
            </w:r>
            <w:r w:rsidR="00AF1612">
              <w:rPr>
                <w:noProof/>
                <w:webHidden/>
              </w:rPr>
              <w:fldChar w:fldCharType="begin"/>
            </w:r>
            <w:r w:rsidR="00AF1612">
              <w:rPr>
                <w:noProof/>
                <w:webHidden/>
              </w:rPr>
              <w:instrText xml:space="preserve"> PAGEREF _Toc384906564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03A2BC35"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65" w:history="1">
            <w:r w:rsidR="00AF1612" w:rsidRPr="008D1B0E">
              <w:rPr>
                <w:rStyle w:val="Hyperlink"/>
                <w:noProof/>
              </w:rPr>
              <w:t>2.1.2</w:t>
            </w:r>
            <w:r w:rsidR="00AF1612">
              <w:rPr>
                <w:rFonts w:asciiTheme="minorHAnsi" w:eastAsiaTheme="minorEastAsia" w:hAnsiTheme="minorHAnsi" w:cstheme="minorBidi"/>
                <w:noProof/>
                <w:sz w:val="22"/>
                <w:lang w:eastAsia="sv-SE"/>
              </w:rPr>
              <w:tab/>
            </w:r>
            <w:r w:rsidR="00AF1612" w:rsidRPr="008D1B0E">
              <w:rPr>
                <w:rStyle w:val="Hyperlink"/>
                <w:noProof/>
              </w:rPr>
              <w:t>Nya tjänstekontrakt</w:t>
            </w:r>
            <w:r w:rsidR="00AF1612">
              <w:rPr>
                <w:noProof/>
                <w:webHidden/>
              </w:rPr>
              <w:tab/>
            </w:r>
            <w:r w:rsidR="00AF1612">
              <w:rPr>
                <w:noProof/>
                <w:webHidden/>
              </w:rPr>
              <w:fldChar w:fldCharType="begin"/>
            </w:r>
            <w:r w:rsidR="00AF1612">
              <w:rPr>
                <w:noProof/>
                <w:webHidden/>
              </w:rPr>
              <w:instrText xml:space="preserve"> PAGEREF _Toc384906565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151B0018"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66" w:history="1">
            <w:r w:rsidR="00AF1612" w:rsidRPr="008D1B0E">
              <w:rPr>
                <w:rStyle w:val="Hyperlink"/>
                <w:noProof/>
              </w:rPr>
              <w:t>2.1.3</w:t>
            </w:r>
            <w:r w:rsidR="00AF1612">
              <w:rPr>
                <w:rFonts w:asciiTheme="minorHAnsi" w:eastAsiaTheme="minorEastAsia" w:hAnsiTheme="minorHAnsi" w:cstheme="minorBidi"/>
                <w:noProof/>
                <w:sz w:val="22"/>
                <w:lang w:eastAsia="sv-SE"/>
              </w:rPr>
              <w:tab/>
            </w:r>
            <w:r w:rsidR="00AF1612" w:rsidRPr="008D1B0E">
              <w:rPr>
                <w:rStyle w:val="Hyperlink"/>
                <w:noProof/>
              </w:rPr>
              <w:t>Förändrade tjänstekontrakt</w:t>
            </w:r>
            <w:r w:rsidR="00AF1612">
              <w:rPr>
                <w:noProof/>
                <w:webHidden/>
              </w:rPr>
              <w:tab/>
            </w:r>
            <w:r w:rsidR="00AF1612">
              <w:rPr>
                <w:noProof/>
                <w:webHidden/>
              </w:rPr>
              <w:fldChar w:fldCharType="begin"/>
            </w:r>
            <w:r w:rsidR="00AF1612">
              <w:rPr>
                <w:noProof/>
                <w:webHidden/>
              </w:rPr>
              <w:instrText xml:space="preserve"> PAGEREF _Toc384906566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47DF4D18"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67" w:history="1">
            <w:r w:rsidR="00AF1612" w:rsidRPr="008D1B0E">
              <w:rPr>
                <w:rStyle w:val="Hyperlink"/>
                <w:noProof/>
              </w:rPr>
              <w:t>2.1.4</w:t>
            </w:r>
            <w:r w:rsidR="00AF1612">
              <w:rPr>
                <w:rFonts w:asciiTheme="minorHAnsi" w:eastAsiaTheme="minorEastAsia" w:hAnsiTheme="minorHAnsi" w:cstheme="minorBidi"/>
                <w:noProof/>
                <w:sz w:val="22"/>
                <w:lang w:eastAsia="sv-SE"/>
              </w:rPr>
              <w:tab/>
            </w:r>
            <w:r w:rsidR="00AF1612" w:rsidRPr="008D1B0E">
              <w:rPr>
                <w:rStyle w:val="Hyperlink"/>
                <w:noProof/>
              </w:rPr>
              <w:t>Utgångna tjänstekontrakt</w:t>
            </w:r>
            <w:r w:rsidR="00AF1612">
              <w:rPr>
                <w:noProof/>
                <w:webHidden/>
              </w:rPr>
              <w:tab/>
            </w:r>
            <w:r w:rsidR="00AF1612">
              <w:rPr>
                <w:noProof/>
                <w:webHidden/>
              </w:rPr>
              <w:fldChar w:fldCharType="begin"/>
            </w:r>
            <w:r w:rsidR="00AF1612">
              <w:rPr>
                <w:noProof/>
                <w:webHidden/>
              </w:rPr>
              <w:instrText xml:space="preserve"> PAGEREF _Toc384906567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5C9D6A48" w14:textId="77777777" w:rsidR="00AF1612" w:rsidRDefault="00AD13AE">
          <w:pPr>
            <w:pStyle w:val="TOC2"/>
            <w:tabs>
              <w:tab w:val="left" w:pos="880"/>
              <w:tab w:val="right" w:leader="dot" w:pos="8664"/>
            </w:tabs>
            <w:rPr>
              <w:rFonts w:asciiTheme="minorHAnsi" w:eastAsiaTheme="minorEastAsia" w:hAnsiTheme="minorHAnsi" w:cstheme="minorBidi"/>
              <w:noProof/>
              <w:sz w:val="22"/>
              <w:lang w:eastAsia="sv-SE"/>
            </w:rPr>
          </w:pPr>
          <w:hyperlink w:anchor="_Toc384906568" w:history="1">
            <w:r w:rsidR="00AF1612" w:rsidRPr="008D1B0E">
              <w:rPr>
                <w:rStyle w:val="Hyperlink"/>
                <w:noProof/>
              </w:rPr>
              <w:t>2.2</w:t>
            </w:r>
            <w:r w:rsidR="00AF1612">
              <w:rPr>
                <w:rFonts w:asciiTheme="minorHAnsi" w:eastAsiaTheme="minorEastAsia" w:hAnsiTheme="minorHAnsi" w:cstheme="minorBidi"/>
                <w:noProof/>
                <w:sz w:val="22"/>
                <w:lang w:eastAsia="sv-SE"/>
              </w:rPr>
              <w:tab/>
            </w:r>
            <w:r w:rsidR="00AF1612" w:rsidRPr="008D1B0E">
              <w:rPr>
                <w:rStyle w:val="Hyperlink"/>
                <w:noProof/>
              </w:rPr>
              <w:t>Version tidigare</w:t>
            </w:r>
            <w:r w:rsidR="00AF1612">
              <w:rPr>
                <w:noProof/>
                <w:webHidden/>
              </w:rPr>
              <w:tab/>
            </w:r>
            <w:r w:rsidR="00AF1612">
              <w:rPr>
                <w:noProof/>
                <w:webHidden/>
              </w:rPr>
              <w:fldChar w:fldCharType="begin"/>
            </w:r>
            <w:r w:rsidR="00AF1612">
              <w:rPr>
                <w:noProof/>
                <w:webHidden/>
              </w:rPr>
              <w:instrText xml:space="preserve"> PAGEREF _Toc384906568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1E0340D2" w14:textId="77777777" w:rsidR="00AF1612" w:rsidRDefault="00AD13AE">
          <w:pPr>
            <w:pStyle w:val="TOC1"/>
            <w:tabs>
              <w:tab w:val="left" w:pos="400"/>
              <w:tab w:val="right" w:leader="dot" w:pos="8664"/>
            </w:tabs>
            <w:rPr>
              <w:rFonts w:asciiTheme="minorHAnsi" w:eastAsiaTheme="minorEastAsia" w:hAnsiTheme="minorHAnsi" w:cstheme="minorBidi"/>
              <w:noProof/>
              <w:sz w:val="22"/>
              <w:lang w:eastAsia="sv-SE"/>
            </w:rPr>
          </w:pPr>
          <w:hyperlink w:anchor="_Toc384906569" w:history="1">
            <w:r w:rsidR="00AF1612" w:rsidRPr="008D1B0E">
              <w:rPr>
                <w:rStyle w:val="Hyperlink"/>
                <w:noProof/>
              </w:rPr>
              <w:t>3</w:t>
            </w:r>
            <w:r w:rsidR="00AF1612">
              <w:rPr>
                <w:rFonts w:asciiTheme="minorHAnsi" w:eastAsiaTheme="minorEastAsia" w:hAnsiTheme="minorHAnsi" w:cstheme="minorBidi"/>
                <w:noProof/>
                <w:sz w:val="22"/>
                <w:lang w:eastAsia="sv-SE"/>
              </w:rPr>
              <w:tab/>
            </w:r>
            <w:r w:rsidR="00AF1612" w:rsidRPr="008D1B0E">
              <w:rPr>
                <w:rStyle w:val="Hyperlink"/>
                <w:noProof/>
              </w:rPr>
              <w:t>Tjänstedomänens arkitektur</w:t>
            </w:r>
            <w:r w:rsidR="00AF1612">
              <w:rPr>
                <w:noProof/>
                <w:webHidden/>
              </w:rPr>
              <w:tab/>
            </w:r>
            <w:r w:rsidR="00AF1612">
              <w:rPr>
                <w:noProof/>
                <w:webHidden/>
              </w:rPr>
              <w:fldChar w:fldCharType="begin"/>
            </w:r>
            <w:r w:rsidR="00AF1612">
              <w:rPr>
                <w:noProof/>
                <w:webHidden/>
              </w:rPr>
              <w:instrText xml:space="preserve"> PAGEREF _Toc384906569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7DDA8B02" w14:textId="77777777" w:rsidR="00AF1612" w:rsidRDefault="00AD13AE">
          <w:pPr>
            <w:pStyle w:val="TOC2"/>
            <w:tabs>
              <w:tab w:val="left" w:pos="880"/>
              <w:tab w:val="right" w:leader="dot" w:pos="8664"/>
            </w:tabs>
            <w:rPr>
              <w:rFonts w:asciiTheme="minorHAnsi" w:eastAsiaTheme="minorEastAsia" w:hAnsiTheme="minorHAnsi" w:cstheme="minorBidi"/>
              <w:noProof/>
              <w:sz w:val="22"/>
              <w:lang w:eastAsia="sv-SE"/>
            </w:rPr>
          </w:pPr>
          <w:hyperlink w:anchor="_Toc384906570" w:history="1">
            <w:r w:rsidR="00AF1612" w:rsidRPr="008D1B0E">
              <w:rPr>
                <w:rStyle w:val="Hyperlink"/>
                <w:noProof/>
              </w:rPr>
              <w:t>3.1</w:t>
            </w:r>
            <w:r w:rsidR="00AF1612">
              <w:rPr>
                <w:rFonts w:asciiTheme="minorHAnsi" w:eastAsiaTheme="minorEastAsia" w:hAnsiTheme="minorHAnsi" w:cstheme="minorBidi"/>
                <w:noProof/>
                <w:sz w:val="22"/>
                <w:lang w:eastAsia="sv-SE"/>
              </w:rPr>
              <w:tab/>
            </w:r>
            <w:r w:rsidR="00AF1612" w:rsidRPr="008D1B0E">
              <w:rPr>
                <w:rStyle w:val="Hyperlink"/>
                <w:noProof/>
              </w:rPr>
              <w:t>Flöden</w:t>
            </w:r>
            <w:r w:rsidR="00AF1612">
              <w:rPr>
                <w:noProof/>
                <w:webHidden/>
              </w:rPr>
              <w:tab/>
            </w:r>
            <w:r w:rsidR="00AF1612">
              <w:rPr>
                <w:noProof/>
                <w:webHidden/>
              </w:rPr>
              <w:fldChar w:fldCharType="begin"/>
            </w:r>
            <w:r w:rsidR="00AF1612">
              <w:rPr>
                <w:noProof/>
                <w:webHidden/>
              </w:rPr>
              <w:instrText xml:space="preserve"> PAGEREF _Toc384906570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4413B9F2"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71" w:history="1">
            <w:r w:rsidR="00AF1612" w:rsidRPr="008D1B0E">
              <w:rPr>
                <w:rStyle w:val="Hyperlink"/>
                <w:noProof/>
              </w:rPr>
              <w:t>3.1.1</w:t>
            </w:r>
            <w:r w:rsidR="00AF1612">
              <w:rPr>
                <w:rFonts w:asciiTheme="minorHAnsi" w:eastAsiaTheme="minorEastAsia" w:hAnsiTheme="minorHAnsi" w:cstheme="minorBidi"/>
                <w:noProof/>
                <w:sz w:val="22"/>
                <w:lang w:eastAsia="sv-SE"/>
              </w:rPr>
              <w:tab/>
            </w:r>
            <w:r w:rsidR="00AF1612" w:rsidRPr="008D1B0E">
              <w:rPr>
                <w:rStyle w:val="Hyperlink"/>
                <w:noProof/>
              </w:rPr>
              <w:t>Flöde 1 – Hämta svar på en konsultationsremiss.</w:t>
            </w:r>
            <w:r w:rsidR="00AF1612">
              <w:rPr>
                <w:noProof/>
                <w:webHidden/>
              </w:rPr>
              <w:tab/>
            </w:r>
            <w:r w:rsidR="00AF1612">
              <w:rPr>
                <w:noProof/>
                <w:webHidden/>
              </w:rPr>
              <w:fldChar w:fldCharType="begin"/>
            </w:r>
            <w:r w:rsidR="00AF1612">
              <w:rPr>
                <w:noProof/>
                <w:webHidden/>
              </w:rPr>
              <w:instrText xml:space="preserve"> PAGEREF _Toc384906571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43D15A3F"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72" w:history="1">
            <w:r w:rsidR="00AF1612" w:rsidRPr="008D1B0E">
              <w:rPr>
                <w:rStyle w:val="Hyperlink"/>
                <w:noProof/>
              </w:rPr>
              <w:t>3.1.2</w:t>
            </w:r>
            <w:r w:rsidR="00AF1612">
              <w:rPr>
                <w:rFonts w:asciiTheme="minorHAnsi" w:eastAsiaTheme="minorEastAsia" w:hAnsiTheme="minorHAnsi" w:cstheme="minorBidi"/>
                <w:noProof/>
                <w:sz w:val="22"/>
                <w:lang w:eastAsia="sv-SE"/>
              </w:rPr>
              <w:tab/>
            </w:r>
            <w:r w:rsidR="00AF1612" w:rsidRPr="008D1B0E">
              <w:rPr>
                <w:rStyle w:val="Hyperlink"/>
                <w:noProof/>
              </w:rPr>
              <w:t>Flöde 2 – Hämta mödravårdsinformation</w:t>
            </w:r>
            <w:r w:rsidR="00AF1612">
              <w:rPr>
                <w:noProof/>
                <w:webHidden/>
              </w:rPr>
              <w:tab/>
            </w:r>
            <w:r w:rsidR="00AF1612">
              <w:rPr>
                <w:noProof/>
                <w:webHidden/>
              </w:rPr>
              <w:fldChar w:fldCharType="begin"/>
            </w:r>
            <w:r w:rsidR="00AF1612">
              <w:rPr>
                <w:noProof/>
                <w:webHidden/>
              </w:rPr>
              <w:instrText xml:space="preserve"> PAGEREF _Toc384906572 \h </w:instrText>
            </w:r>
            <w:r w:rsidR="00AF1612">
              <w:rPr>
                <w:noProof/>
                <w:webHidden/>
              </w:rPr>
            </w:r>
            <w:r w:rsidR="00AF1612">
              <w:rPr>
                <w:noProof/>
                <w:webHidden/>
              </w:rPr>
              <w:fldChar w:fldCharType="separate"/>
            </w:r>
            <w:r w:rsidR="00AF1612">
              <w:rPr>
                <w:noProof/>
                <w:webHidden/>
              </w:rPr>
              <w:t>14</w:t>
            </w:r>
            <w:r w:rsidR="00AF1612">
              <w:rPr>
                <w:noProof/>
                <w:webHidden/>
              </w:rPr>
              <w:fldChar w:fldCharType="end"/>
            </w:r>
          </w:hyperlink>
        </w:p>
        <w:p w14:paraId="517FFADA"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73" w:history="1">
            <w:r w:rsidR="00AF1612" w:rsidRPr="008D1B0E">
              <w:rPr>
                <w:rStyle w:val="Hyperlink"/>
                <w:noProof/>
              </w:rPr>
              <w:t>3.1.3</w:t>
            </w:r>
            <w:r w:rsidR="00AF1612">
              <w:rPr>
                <w:rFonts w:asciiTheme="minorHAnsi" w:eastAsiaTheme="minorEastAsia" w:hAnsiTheme="minorHAnsi" w:cstheme="minorBidi"/>
                <w:noProof/>
                <w:sz w:val="22"/>
                <w:lang w:eastAsia="sv-SE"/>
              </w:rPr>
              <w:tab/>
            </w:r>
            <w:r w:rsidR="00AF1612" w:rsidRPr="008D1B0E">
              <w:rPr>
                <w:rStyle w:val="Hyperlink"/>
                <w:noProof/>
              </w:rPr>
              <w:t>Flöde 3 – Hämta patienters kemilaboratoriesvar</w:t>
            </w:r>
            <w:r w:rsidR="00AF1612">
              <w:rPr>
                <w:noProof/>
                <w:webHidden/>
              </w:rPr>
              <w:tab/>
            </w:r>
            <w:r w:rsidR="00AF1612">
              <w:rPr>
                <w:noProof/>
                <w:webHidden/>
              </w:rPr>
              <w:fldChar w:fldCharType="begin"/>
            </w:r>
            <w:r w:rsidR="00AF1612">
              <w:rPr>
                <w:noProof/>
                <w:webHidden/>
              </w:rPr>
              <w:instrText xml:space="preserve"> PAGEREF _Toc384906573 \h </w:instrText>
            </w:r>
            <w:r w:rsidR="00AF1612">
              <w:rPr>
                <w:noProof/>
                <w:webHidden/>
              </w:rPr>
            </w:r>
            <w:r w:rsidR="00AF1612">
              <w:rPr>
                <w:noProof/>
                <w:webHidden/>
              </w:rPr>
              <w:fldChar w:fldCharType="separate"/>
            </w:r>
            <w:r w:rsidR="00AF1612">
              <w:rPr>
                <w:noProof/>
                <w:webHidden/>
              </w:rPr>
              <w:t>16</w:t>
            </w:r>
            <w:r w:rsidR="00AF1612">
              <w:rPr>
                <w:noProof/>
                <w:webHidden/>
              </w:rPr>
              <w:fldChar w:fldCharType="end"/>
            </w:r>
          </w:hyperlink>
        </w:p>
        <w:p w14:paraId="35C7607A"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74" w:history="1">
            <w:r w:rsidR="00AF1612" w:rsidRPr="008D1B0E">
              <w:rPr>
                <w:rStyle w:val="Hyperlink"/>
                <w:noProof/>
              </w:rPr>
              <w:t>3.1.4</w:t>
            </w:r>
            <w:r w:rsidR="00AF1612">
              <w:rPr>
                <w:rFonts w:asciiTheme="minorHAnsi" w:eastAsiaTheme="minorEastAsia" w:hAnsiTheme="minorHAnsi" w:cstheme="minorBidi"/>
                <w:noProof/>
                <w:sz w:val="22"/>
                <w:lang w:eastAsia="sv-SE"/>
              </w:rPr>
              <w:tab/>
            </w:r>
            <w:r w:rsidR="00AF1612" w:rsidRPr="008D1B0E">
              <w:rPr>
                <w:rStyle w:val="Hyperlink"/>
                <w:noProof/>
              </w:rPr>
              <w:t>Flöde 4 – Hämta EKG data</w:t>
            </w:r>
            <w:r w:rsidR="00AF1612">
              <w:rPr>
                <w:noProof/>
                <w:webHidden/>
              </w:rPr>
              <w:tab/>
            </w:r>
            <w:r w:rsidR="00AF1612">
              <w:rPr>
                <w:noProof/>
                <w:webHidden/>
              </w:rPr>
              <w:fldChar w:fldCharType="begin"/>
            </w:r>
            <w:r w:rsidR="00AF1612">
              <w:rPr>
                <w:noProof/>
                <w:webHidden/>
              </w:rPr>
              <w:instrText xml:space="preserve"> PAGEREF _Toc384906574 \h </w:instrText>
            </w:r>
            <w:r w:rsidR="00AF1612">
              <w:rPr>
                <w:noProof/>
                <w:webHidden/>
              </w:rPr>
            </w:r>
            <w:r w:rsidR="00AF1612">
              <w:rPr>
                <w:noProof/>
                <w:webHidden/>
              </w:rPr>
              <w:fldChar w:fldCharType="separate"/>
            </w:r>
            <w:r w:rsidR="00AF1612">
              <w:rPr>
                <w:noProof/>
                <w:webHidden/>
              </w:rPr>
              <w:t>18</w:t>
            </w:r>
            <w:r w:rsidR="00AF1612">
              <w:rPr>
                <w:noProof/>
                <w:webHidden/>
              </w:rPr>
              <w:fldChar w:fldCharType="end"/>
            </w:r>
          </w:hyperlink>
        </w:p>
        <w:p w14:paraId="3CCCF5A6"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75" w:history="1">
            <w:r w:rsidR="00AF1612" w:rsidRPr="008D1B0E">
              <w:rPr>
                <w:rStyle w:val="Hyperlink"/>
                <w:noProof/>
              </w:rPr>
              <w:t>3.1.5</w:t>
            </w:r>
            <w:r w:rsidR="00AF1612">
              <w:rPr>
                <w:rFonts w:asciiTheme="minorHAnsi" w:eastAsiaTheme="minorEastAsia" w:hAnsiTheme="minorHAnsi" w:cstheme="minorBidi"/>
                <w:noProof/>
                <w:sz w:val="22"/>
                <w:lang w:eastAsia="sv-SE"/>
              </w:rPr>
              <w:tab/>
            </w:r>
            <w:r w:rsidR="00AF1612" w:rsidRPr="008D1B0E">
              <w:rPr>
                <w:rStyle w:val="Hyperlink"/>
                <w:noProof/>
              </w:rPr>
              <w:t>Flöde 5 – Hämta bilddiagnostisk data</w:t>
            </w:r>
            <w:r w:rsidR="00AF1612">
              <w:rPr>
                <w:noProof/>
                <w:webHidden/>
              </w:rPr>
              <w:tab/>
            </w:r>
            <w:r w:rsidR="00AF1612">
              <w:rPr>
                <w:noProof/>
                <w:webHidden/>
              </w:rPr>
              <w:fldChar w:fldCharType="begin"/>
            </w:r>
            <w:r w:rsidR="00AF1612">
              <w:rPr>
                <w:noProof/>
                <w:webHidden/>
              </w:rPr>
              <w:instrText xml:space="preserve"> PAGEREF _Toc384906575 \h </w:instrText>
            </w:r>
            <w:r w:rsidR="00AF1612">
              <w:rPr>
                <w:noProof/>
                <w:webHidden/>
              </w:rPr>
            </w:r>
            <w:r w:rsidR="00AF1612">
              <w:rPr>
                <w:noProof/>
                <w:webHidden/>
              </w:rPr>
              <w:fldChar w:fldCharType="separate"/>
            </w:r>
            <w:r w:rsidR="00AF1612">
              <w:rPr>
                <w:noProof/>
                <w:webHidden/>
              </w:rPr>
              <w:t>20</w:t>
            </w:r>
            <w:r w:rsidR="00AF1612">
              <w:rPr>
                <w:noProof/>
                <w:webHidden/>
              </w:rPr>
              <w:fldChar w:fldCharType="end"/>
            </w:r>
          </w:hyperlink>
        </w:p>
        <w:p w14:paraId="1DF8A62B"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76" w:history="1">
            <w:r w:rsidR="00AF1612" w:rsidRPr="008D1B0E">
              <w:rPr>
                <w:rStyle w:val="Hyperlink"/>
                <w:noProof/>
              </w:rPr>
              <w:t>3.1.6</w:t>
            </w:r>
            <w:r w:rsidR="00AF1612">
              <w:rPr>
                <w:rFonts w:asciiTheme="minorHAnsi" w:eastAsiaTheme="minorEastAsia" w:hAnsiTheme="minorHAnsi" w:cstheme="minorBidi"/>
                <w:noProof/>
                <w:sz w:val="22"/>
                <w:lang w:eastAsia="sv-SE"/>
              </w:rPr>
              <w:tab/>
            </w:r>
            <w:r w:rsidR="00AF1612" w:rsidRPr="008D1B0E">
              <w:rPr>
                <w:rStyle w:val="Hyperlink"/>
                <w:noProof/>
              </w:rPr>
              <w:t>Obligatoriska kontrakt</w:t>
            </w:r>
            <w:r w:rsidR="00AF1612">
              <w:rPr>
                <w:noProof/>
                <w:webHidden/>
              </w:rPr>
              <w:tab/>
            </w:r>
            <w:r w:rsidR="00AF1612">
              <w:rPr>
                <w:noProof/>
                <w:webHidden/>
              </w:rPr>
              <w:fldChar w:fldCharType="begin"/>
            </w:r>
            <w:r w:rsidR="00AF1612">
              <w:rPr>
                <w:noProof/>
                <w:webHidden/>
              </w:rPr>
              <w:instrText xml:space="preserve"> PAGEREF _Toc384906576 \h </w:instrText>
            </w:r>
            <w:r w:rsidR="00AF1612">
              <w:rPr>
                <w:noProof/>
                <w:webHidden/>
              </w:rPr>
            </w:r>
            <w:r w:rsidR="00AF1612">
              <w:rPr>
                <w:noProof/>
                <w:webHidden/>
              </w:rPr>
              <w:fldChar w:fldCharType="separate"/>
            </w:r>
            <w:r w:rsidR="00AF1612">
              <w:rPr>
                <w:noProof/>
                <w:webHidden/>
              </w:rPr>
              <w:t>22</w:t>
            </w:r>
            <w:r w:rsidR="00AF1612">
              <w:rPr>
                <w:noProof/>
                <w:webHidden/>
              </w:rPr>
              <w:fldChar w:fldCharType="end"/>
            </w:r>
          </w:hyperlink>
        </w:p>
        <w:p w14:paraId="670B7053" w14:textId="77777777" w:rsidR="00AF1612" w:rsidRDefault="00AD13AE">
          <w:pPr>
            <w:pStyle w:val="TOC2"/>
            <w:tabs>
              <w:tab w:val="left" w:pos="880"/>
              <w:tab w:val="right" w:leader="dot" w:pos="8664"/>
            </w:tabs>
            <w:rPr>
              <w:rFonts w:asciiTheme="minorHAnsi" w:eastAsiaTheme="minorEastAsia" w:hAnsiTheme="minorHAnsi" w:cstheme="minorBidi"/>
              <w:noProof/>
              <w:sz w:val="22"/>
              <w:lang w:eastAsia="sv-SE"/>
            </w:rPr>
          </w:pPr>
          <w:hyperlink w:anchor="_Toc384906577" w:history="1">
            <w:r w:rsidR="00AF1612" w:rsidRPr="008D1B0E">
              <w:rPr>
                <w:rStyle w:val="Hyperlink"/>
                <w:noProof/>
              </w:rPr>
              <w:t>3.2</w:t>
            </w:r>
            <w:r w:rsidR="00AF1612">
              <w:rPr>
                <w:rFonts w:asciiTheme="minorHAnsi" w:eastAsiaTheme="minorEastAsia" w:hAnsiTheme="minorHAnsi" w:cstheme="minorBidi"/>
                <w:noProof/>
                <w:sz w:val="22"/>
                <w:lang w:eastAsia="sv-SE"/>
              </w:rPr>
              <w:tab/>
            </w:r>
            <w:r w:rsidR="00AF1612" w:rsidRPr="008D1B0E">
              <w:rPr>
                <w:rStyle w:val="Hyperlink"/>
                <w:noProof/>
              </w:rPr>
              <w:t>Adressering</w:t>
            </w:r>
            <w:r w:rsidR="00AF1612">
              <w:rPr>
                <w:noProof/>
                <w:webHidden/>
              </w:rPr>
              <w:tab/>
            </w:r>
            <w:r w:rsidR="00AF1612">
              <w:rPr>
                <w:noProof/>
                <w:webHidden/>
              </w:rPr>
              <w:fldChar w:fldCharType="begin"/>
            </w:r>
            <w:r w:rsidR="00AF1612">
              <w:rPr>
                <w:noProof/>
                <w:webHidden/>
              </w:rPr>
              <w:instrText xml:space="preserve"> PAGEREF _Toc384906577 \h </w:instrText>
            </w:r>
            <w:r w:rsidR="00AF1612">
              <w:rPr>
                <w:noProof/>
                <w:webHidden/>
              </w:rPr>
            </w:r>
            <w:r w:rsidR="00AF1612">
              <w:rPr>
                <w:noProof/>
                <w:webHidden/>
              </w:rPr>
              <w:fldChar w:fldCharType="separate"/>
            </w:r>
            <w:r w:rsidR="00AF1612">
              <w:rPr>
                <w:noProof/>
                <w:webHidden/>
              </w:rPr>
              <w:t>22</w:t>
            </w:r>
            <w:r w:rsidR="00AF1612">
              <w:rPr>
                <w:noProof/>
                <w:webHidden/>
              </w:rPr>
              <w:fldChar w:fldCharType="end"/>
            </w:r>
          </w:hyperlink>
        </w:p>
        <w:p w14:paraId="3CE0FC8A"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78" w:history="1">
            <w:r w:rsidR="00AF1612" w:rsidRPr="008D1B0E">
              <w:rPr>
                <w:rStyle w:val="Hyperlink"/>
                <w:noProof/>
              </w:rPr>
              <w:t>3.2.1</w:t>
            </w:r>
            <w:r w:rsidR="00AF1612">
              <w:rPr>
                <w:rFonts w:asciiTheme="minorHAnsi" w:eastAsiaTheme="minorEastAsia" w:hAnsiTheme="minorHAnsi" w:cstheme="minorBidi"/>
                <w:noProof/>
                <w:sz w:val="22"/>
                <w:lang w:eastAsia="sv-SE"/>
              </w:rPr>
              <w:tab/>
            </w:r>
            <w:r w:rsidR="00AF1612" w:rsidRPr="008D1B0E">
              <w:rPr>
                <w:rStyle w:val="Hyperlink"/>
                <w:noProof/>
              </w:rPr>
              <w:t>Sammanfattning av adresseringsmodell</w:t>
            </w:r>
            <w:r w:rsidR="00AF1612">
              <w:rPr>
                <w:noProof/>
                <w:webHidden/>
              </w:rPr>
              <w:tab/>
            </w:r>
            <w:r w:rsidR="00AF1612">
              <w:rPr>
                <w:noProof/>
                <w:webHidden/>
              </w:rPr>
              <w:fldChar w:fldCharType="begin"/>
            </w:r>
            <w:r w:rsidR="00AF1612">
              <w:rPr>
                <w:noProof/>
                <w:webHidden/>
              </w:rPr>
              <w:instrText xml:space="preserve"> PAGEREF _Toc384906578 \h </w:instrText>
            </w:r>
            <w:r w:rsidR="00AF1612">
              <w:rPr>
                <w:noProof/>
                <w:webHidden/>
              </w:rPr>
            </w:r>
            <w:r w:rsidR="00AF1612">
              <w:rPr>
                <w:noProof/>
                <w:webHidden/>
              </w:rPr>
              <w:fldChar w:fldCharType="separate"/>
            </w:r>
            <w:r w:rsidR="00AF1612">
              <w:rPr>
                <w:noProof/>
                <w:webHidden/>
              </w:rPr>
              <w:t>23</w:t>
            </w:r>
            <w:r w:rsidR="00AF1612">
              <w:rPr>
                <w:noProof/>
                <w:webHidden/>
              </w:rPr>
              <w:fldChar w:fldCharType="end"/>
            </w:r>
          </w:hyperlink>
        </w:p>
        <w:p w14:paraId="1E45128D" w14:textId="77777777" w:rsidR="00AF1612" w:rsidRDefault="00AD13AE">
          <w:pPr>
            <w:pStyle w:val="TOC2"/>
            <w:tabs>
              <w:tab w:val="left" w:pos="880"/>
              <w:tab w:val="right" w:leader="dot" w:pos="8664"/>
            </w:tabs>
            <w:rPr>
              <w:rFonts w:asciiTheme="minorHAnsi" w:eastAsiaTheme="minorEastAsia" w:hAnsiTheme="minorHAnsi" w:cstheme="minorBidi"/>
              <w:noProof/>
              <w:sz w:val="22"/>
              <w:lang w:eastAsia="sv-SE"/>
            </w:rPr>
          </w:pPr>
          <w:hyperlink w:anchor="_Toc384906579" w:history="1">
            <w:r w:rsidR="00AF1612" w:rsidRPr="008D1B0E">
              <w:rPr>
                <w:rStyle w:val="Hyperlink"/>
                <w:noProof/>
              </w:rPr>
              <w:t>3.3</w:t>
            </w:r>
            <w:r w:rsidR="00AF1612">
              <w:rPr>
                <w:rFonts w:asciiTheme="minorHAnsi" w:eastAsiaTheme="minorEastAsia" w:hAnsiTheme="minorHAnsi" w:cstheme="minorBidi"/>
                <w:noProof/>
                <w:sz w:val="22"/>
                <w:lang w:eastAsia="sv-SE"/>
              </w:rPr>
              <w:tab/>
            </w:r>
            <w:r w:rsidR="00AF1612" w:rsidRPr="008D1B0E">
              <w:rPr>
                <w:rStyle w:val="Hyperlink"/>
                <w:noProof/>
              </w:rPr>
              <w:t>Aggregering och engagemangsindex</w:t>
            </w:r>
            <w:r w:rsidR="00AF1612">
              <w:rPr>
                <w:noProof/>
                <w:webHidden/>
              </w:rPr>
              <w:tab/>
            </w:r>
            <w:r w:rsidR="00AF1612">
              <w:rPr>
                <w:noProof/>
                <w:webHidden/>
              </w:rPr>
              <w:fldChar w:fldCharType="begin"/>
            </w:r>
            <w:r w:rsidR="00AF1612">
              <w:rPr>
                <w:noProof/>
                <w:webHidden/>
              </w:rPr>
              <w:instrText xml:space="preserve"> PAGEREF _Toc384906579 \h </w:instrText>
            </w:r>
            <w:r w:rsidR="00AF1612">
              <w:rPr>
                <w:noProof/>
                <w:webHidden/>
              </w:rPr>
            </w:r>
            <w:r w:rsidR="00AF1612">
              <w:rPr>
                <w:noProof/>
                <w:webHidden/>
              </w:rPr>
              <w:fldChar w:fldCharType="separate"/>
            </w:r>
            <w:r w:rsidR="00AF1612">
              <w:rPr>
                <w:noProof/>
                <w:webHidden/>
              </w:rPr>
              <w:t>23</w:t>
            </w:r>
            <w:r w:rsidR="00AF1612">
              <w:rPr>
                <w:noProof/>
                <w:webHidden/>
              </w:rPr>
              <w:fldChar w:fldCharType="end"/>
            </w:r>
          </w:hyperlink>
        </w:p>
        <w:p w14:paraId="5AE56B96" w14:textId="77777777" w:rsidR="00AF1612" w:rsidRDefault="00AD13AE">
          <w:pPr>
            <w:pStyle w:val="TOC1"/>
            <w:tabs>
              <w:tab w:val="left" w:pos="400"/>
              <w:tab w:val="right" w:leader="dot" w:pos="8664"/>
            </w:tabs>
            <w:rPr>
              <w:rFonts w:asciiTheme="minorHAnsi" w:eastAsiaTheme="minorEastAsia" w:hAnsiTheme="minorHAnsi" w:cstheme="minorBidi"/>
              <w:noProof/>
              <w:sz w:val="22"/>
              <w:lang w:eastAsia="sv-SE"/>
            </w:rPr>
          </w:pPr>
          <w:hyperlink w:anchor="_Toc384906580" w:history="1">
            <w:r w:rsidR="00AF1612" w:rsidRPr="008D1B0E">
              <w:rPr>
                <w:rStyle w:val="Hyperlink"/>
                <w:noProof/>
              </w:rPr>
              <w:t>4</w:t>
            </w:r>
            <w:r w:rsidR="00AF1612">
              <w:rPr>
                <w:rFonts w:asciiTheme="minorHAnsi" w:eastAsiaTheme="minorEastAsia" w:hAnsiTheme="minorHAnsi" w:cstheme="minorBidi"/>
                <w:noProof/>
                <w:sz w:val="22"/>
                <w:lang w:eastAsia="sv-SE"/>
              </w:rPr>
              <w:tab/>
            </w:r>
            <w:r w:rsidR="00AF1612" w:rsidRPr="008D1B0E">
              <w:rPr>
                <w:rStyle w:val="Hyperlink"/>
                <w:noProof/>
              </w:rPr>
              <w:t>Tjänstedomänens krav och regler</w:t>
            </w:r>
            <w:r w:rsidR="00AF1612">
              <w:rPr>
                <w:noProof/>
                <w:webHidden/>
              </w:rPr>
              <w:tab/>
            </w:r>
            <w:r w:rsidR="00AF1612">
              <w:rPr>
                <w:noProof/>
                <w:webHidden/>
              </w:rPr>
              <w:fldChar w:fldCharType="begin"/>
            </w:r>
            <w:r w:rsidR="00AF1612">
              <w:rPr>
                <w:noProof/>
                <w:webHidden/>
              </w:rPr>
              <w:instrText xml:space="preserve"> PAGEREF _Toc384906580 \h </w:instrText>
            </w:r>
            <w:r w:rsidR="00AF1612">
              <w:rPr>
                <w:noProof/>
                <w:webHidden/>
              </w:rPr>
            </w:r>
            <w:r w:rsidR="00AF1612">
              <w:rPr>
                <w:noProof/>
                <w:webHidden/>
              </w:rPr>
              <w:fldChar w:fldCharType="separate"/>
            </w:r>
            <w:r w:rsidR="00AF1612">
              <w:rPr>
                <w:noProof/>
                <w:webHidden/>
              </w:rPr>
              <w:t>24</w:t>
            </w:r>
            <w:r w:rsidR="00AF1612">
              <w:rPr>
                <w:noProof/>
                <w:webHidden/>
              </w:rPr>
              <w:fldChar w:fldCharType="end"/>
            </w:r>
          </w:hyperlink>
        </w:p>
        <w:p w14:paraId="2E5D3475" w14:textId="77777777" w:rsidR="00AF1612" w:rsidRDefault="00AD13AE">
          <w:pPr>
            <w:pStyle w:val="TOC2"/>
            <w:tabs>
              <w:tab w:val="left" w:pos="880"/>
              <w:tab w:val="right" w:leader="dot" w:pos="8664"/>
            </w:tabs>
            <w:rPr>
              <w:rFonts w:asciiTheme="minorHAnsi" w:eastAsiaTheme="minorEastAsia" w:hAnsiTheme="minorHAnsi" w:cstheme="minorBidi"/>
              <w:noProof/>
              <w:sz w:val="22"/>
              <w:lang w:eastAsia="sv-SE"/>
            </w:rPr>
          </w:pPr>
          <w:hyperlink w:anchor="_Toc384906581" w:history="1">
            <w:r w:rsidR="00AF1612" w:rsidRPr="008D1B0E">
              <w:rPr>
                <w:rStyle w:val="Hyperlink"/>
                <w:noProof/>
              </w:rPr>
              <w:t>4.1</w:t>
            </w:r>
            <w:r w:rsidR="00AF1612">
              <w:rPr>
                <w:rFonts w:asciiTheme="minorHAnsi" w:eastAsiaTheme="minorEastAsia" w:hAnsiTheme="minorHAnsi" w:cstheme="minorBidi"/>
                <w:noProof/>
                <w:sz w:val="22"/>
                <w:lang w:eastAsia="sv-SE"/>
              </w:rPr>
              <w:tab/>
            </w:r>
            <w:r w:rsidR="00AF1612" w:rsidRPr="008D1B0E">
              <w:rPr>
                <w:rStyle w:val="Hyperlink"/>
                <w:noProof/>
              </w:rPr>
              <w:t>Uppdatering av engagemangsindex</w:t>
            </w:r>
            <w:r w:rsidR="00AF1612">
              <w:rPr>
                <w:noProof/>
                <w:webHidden/>
              </w:rPr>
              <w:tab/>
            </w:r>
            <w:r w:rsidR="00AF1612">
              <w:rPr>
                <w:noProof/>
                <w:webHidden/>
              </w:rPr>
              <w:fldChar w:fldCharType="begin"/>
            </w:r>
            <w:r w:rsidR="00AF1612">
              <w:rPr>
                <w:noProof/>
                <w:webHidden/>
              </w:rPr>
              <w:instrText xml:space="preserve"> PAGEREF _Toc384906581 \h </w:instrText>
            </w:r>
            <w:r w:rsidR="00AF1612">
              <w:rPr>
                <w:noProof/>
                <w:webHidden/>
              </w:rPr>
            </w:r>
            <w:r w:rsidR="00AF1612">
              <w:rPr>
                <w:noProof/>
                <w:webHidden/>
              </w:rPr>
              <w:fldChar w:fldCharType="separate"/>
            </w:r>
            <w:r w:rsidR="00AF1612">
              <w:rPr>
                <w:noProof/>
                <w:webHidden/>
              </w:rPr>
              <w:t>24</w:t>
            </w:r>
            <w:r w:rsidR="00AF1612">
              <w:rPr>
                <w:noProof/>
                <w:webHidden/>
              </w:rPr>
              <w:fldChar w:fldCharType="end"/>
            </w:r>
          </w:hyperlink>
        </w:p>
        <w:p w14:paraId="48B2339C" w14:textId="77777777" w:rsidR="00AF1612" w:rsidRDefault="00AD13AE">
          <w:pPr>
            <w:pStyle w:val="TOC2"/>
            <w:tabs>
              <w:tab w:val="left" w:pos="880"/>
              <w:tab w:val="right" w:leader="dot" w:pos="8664"/>
            </w:tabs>
            <w:rPr>
              <w:rFonts w:asciiTheme="minorHAnsi" w:eastAsiaTheme="minorEastAsia" w:hAnsiTheme="minorHAnsi" w:cstheme="minorBidi"/>
              <w:noProof/>
              <w:sz w:val="22"/>
              <w:lang w:eastAsia="sv-SE"/>
            </w:rPr>
          </w:pPr>
          <w:hyperlink w:anchor="_Toc384906582" w:history="1">
            <w:r w:rsidR="00AF1612" w:rsidRPr="008D1B0E">
              <w:rPr>
                <w:rStyle w:val="Hyperlink"/>
                <w:noProof/>
              </w:rPr>
              <w:t>4.2</w:t>
            </w:r>
            <w:r w:rsidR="00AF1612">
              <w:rPr>
                <w:rFonts w:asciiTheme="minorHAnsi" w:eastAsiaTheme="minorEastAsia" w:hAnsiTheme="minorHAnsi" w:cstheme="minorBidi"/>
                <w:noProof/>
                <w:sz w:val="22"/>
                <w:lang w:eastAsia="sv-SE"/>
              </w:rPr>
              <w:tab/>
            </w:r>
            <w:r w:rsidR="00AF1612" w:rsidRPr="008D1B0E">
              <w:rPr>
                <w:rStyle w:val="Hyperlink"/>
                <w:noProof/>
              </w:rPr>
              <w:t>Informationssäkerhet och juridik</w:t>
            </w:r>
            <w:r w:rsidR="00AF1612">
              <w:rPr>
                <w:noProof/>
                <w:webHidden/>
              </w:rPr>
              <w:tab/>
            </w:r>
            <w:r w:rsidR="00AF1612">
              <w:rPr>
                <w:noProof/>
                <w:webHidden/>
              </w:rPr>
              <w:fldChar w:fldCharType="begin"/>
            </w:r>
            <w:r w:rsidR="00AF1612">
              <w:rPr>
                <w:noProof/>
                <w:webHidden/>
              </w:rPr>
              <w:instrText xml:space="preserve"> PAGEREF _Toc384906582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7772CFF8"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83" w:history="1">
            <w:r w:rsidR="00AF1612" w:rsidRPr="008D1B0E">
              <w:rPr>
                <w:rStyle w:val="Hyperlink"/>
                <w:noProof/>
              </w:rPr>
              <w:t>4.2.1</w:t>
            </w:r>
            <w:r w:rsidR="00AF1612">
              <w:rPr>
                <w:rFonts w:asciiTheme="minorHAnsi" w:eastAsiaTheme="minorEastAsia" w:hAnsiTheme="minorHAnsi" w:cstheme="minorBidi"/>
                <w:noProof/>
                <w:sz w:val="22"/>
                <w:lang w:eastAsia="sv-SE"/>
              </w:rPr>
              <w:tab/>
            </w:r>
            <w:r w:rsidR="00AF1612" w:rsidRPr="008D1B0E">
              <w:rPr>
                <w:rStyle w:val="Hyperlink"/>
                <w:noProof/>
              </w:rPr>
              <w:t>Medarbetarens direktåtkomst</w:t>
            </w:r>
            <w:r w:rsidR="00AF1612">
              <w:rPr>
                <w:noProof/>
                <w:webHidden/>
              </w:rPr>
              <w:tab/>
            </w:r>
            <w:r w:rsidR="00AF1612">
              <w:rPr>
                <w:noProof/>
                <w:webHidden/>
              </w:rPr>
              <w:fldChar w:fldCharType="begin"/>
            </w:r>
            <w:r w:rsidR="00AF1612">
              <w:rPr>
                <w:noProof/>
                <w:webHidden/>
              </w:rPr>
              <w:instrText xml:space="preserve"> PAGEREF _Toc384906583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0AA1574E"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84" w:history="1">
            <w:r w:rsidR="00AF1612" w:rsidRPr="008D1B0E">
              <w:rPr>
                <w:rStyle w:val="Hyperlink"/>
                <w:noProof/>
              </w:rPr>
              <w:t>4.2.2</w:t>
            </w:r>
            <w:r w:rsidR="00AF1612">
              <w:rPr>
                <w:rFonts w:asciiTheme="minorHAnsi" w:eastAsiaTheme="minorEastAsia" w:hAnsiTheme="minorHAnsi" w:cstheme="minorBidi"/>
                <w:noProof/>
                <w:sz w:val="22"/>
                <w:lang w:eastAsia="sv-SE"/>
              </w:rPr>
              <w:tab/>
            </w:r>
            <w:r w:rsidR="00AF1612" w:rsidRPr="008D1B0E">
              <w:rPr>
                <w:rStyle w:val="Hyperlink"/>
                <w:noProof/>
              </w:rPr>
              <w:t>Patientens direktåtkomst</w:t>
            </w:r>
            <w:r w:rsidR="00AF1612">
              <w:rPr>
                <w:noProof/>
                <w:webHidden/>
              </w:rPr>
              <w:tab/>
            </w:r>
            <w:r w:rsidR="00AF1612">
              <w:rPr>
                <w:noProof/>
                <w:webHidden/>
              </w:rPr>
              <w:fldChar w:fldCharType="begin"/>
            </w:r>
            <w:r w:rsidR="00AF1612">
              <w:rPr>
                <w:noProof/>
                <w:webHidden/>
              </w:rPr>
              <w:instrText xml:space="preserve"> PAGEREF _Toc384906584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6A9F08B3"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85" w:history="1">
            <w:r w:rsidR="00AF1612" w:rsidRPr="008D1B0E">
              <w:rPr>
                <w:rStyle w:val="Hyperlink"/>
                <w:noProof/>
              </w:rPr>
              <w:t>4.2.3</w:t>
            </w:r>
            <w:r w:rsidR="00AF1612">
              <w:rPr>
                <w:rFonts w:asciiTheme="minorHAnsi" w:eastAsiaTheme="minorEastAsia" w:hAnsiTheme="minorHAnsi" w:cstheme="minorBidi"/>
                <w:noProof/>
                <w:sz w:val="22"/>
                <w:lang w:eastAsia="sv-SE"/>
              </w:rPr>
              <w:tab/>
            </w:r>
            <w:r w:rsidR="00AF1612" w:rsidRPr="008D1B0E">
              <w:rPr>
                <w:rStyle w:val="Hyperlink"/>
                <w:noProof/>
              </w:rPr>
              <w:t>Generellt</w:t>
            </w:r>
            <w:r w:rsidR="00AF1612">
              <w:rPr>
                <w:noProof/>
                <w:webHidden/>
              </w:rPr>
              <w:tab/>
            </w:r>
            <w:r w:rsidR="00AF1612">
              <w:rPr>
                <w:noProof/>
                <w:webHidden/>
              </w:rPr>
              <w:fldChar w:fldCharType="begin"/>
            </w:r>
            <w:r w:rsidR="00AF1612">
              <w:rPr>
                <w:noProof/>
                <w:webHidden/>
              </w:rPr>
              <w:instrText xml:space="preserve"> PAGEREF _Toc384906585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721DB229" w14:textId="77777777" w:rsidR="00AF1612" w:rsidRDefault="00AD13AE">
          <w:pPr>
            <w:pStyle w:val="TOC2"/>
            <w:tabs>
              <w:tab w:val="left" w:pos="880"/>
              <w:tab w:val="right" w:leader="dot" w:pos="8664"/>
            </w:tabs>
            <w:rPr>
              <w:rFonts w:asciiTheme="minorHAnsi" w:eastAsiaTheme="minorEastAsia" w:hAnsiTheme="minorHAnsi" w:cstheme="minorBidi"/>
              <w:noProof/>
              <w:sz w:val="22"/>
              <w:lang w:eastAsia="sv-SE"/>
            </w:rPr>
          </w:pPr>
          <w:hyperlink w:anchor="_Toc384906586" w:history="1">
            <w:r w:rsidR="00AF1612" w:rsidRPr="008D1B0E">
              <w:rPr>
                <w:rStyle w:val="Hyperlink"/>
                <w:noProof/>
              </w:rPr>
              <w:t>4.3</w:t>
            </w:r>
            <w:r w:rsidR="00AF1612">
              <w:rPr>
                <w:rFonts w:asciiTheme="minorHAnsi" w:eastAsiaTheme="minorEastAsia" w:hAnsiTheme="minorHAnsi" w:cstheme="minorBidi"/>
                <w:noProof/>
                <w:sz w:val="22"/>
                <w:lang w:eastAsia="sv-SE"/>
              </w:rPr>
              <w:tab/>
            </w:r>
            <w:r w:rsidR="00AF1612" w:rsidRPr="008D1B0E">
              <w:rPr>
                <w:rStyle w:val="Hyperlink"/>
                <w:noProof/>
              </w:rPr>
              <w:t>Icke funktionella krav</w:t>
            </w:r>
            <w:r w:rsidR="00AF1612">
              <w:rPr>
                <w:noProof/>
                <w:webHidden/>
              </w:rPr>
              <w:tab/>
            </w:r>
            <w:r w:rsidR="00AF1612">
              <w:rPr>
                <w:noProof/>
                <w:webHidden/>
              </w:rPr>
              <w:fldChar w:fldCharType="begin"/>
            </w:r>
            <w:r w:rsidR="00AF1612">
              <w:rPr>
                <w:noProof/>
                <w:webHidden/>
              </w:rPr>
              <w:instrText xml:space="preserve"> PAGEREF _Toc384906586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7848C7C0"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87" w:history="1">
            <w:r w:rsidR="00AF1612" w:rsidRPr="008D1B0E">
              <w:rPr>
                <w:rStyle w:val="Hyperlink"/>
                <w:noProof/>
              </w:rPr>
              <w:t>4.3.1</w:t>
            </w:r>
            <w:r w:rsidR="00AF1612">
              <w:rPr>
                <w:rFonts w:asciiTheme="minorHAnsi" w:eastAsiaTheme="minorEastAsia" w:hAnsiTheme="minorHAnsi" w:cstheme="minorBidi"/>
                <w:noProof/>
                <w:sz w:val="22"/>
                <w:lang w:eastAsia="sv-SE"/>
              </w:rPr>
              <w:tab/>
            </w:r>
            <w:r w:rsidR="00AF1612" w:rsidRPr="008D1B0E">
              <w:rPr>
                <w:rStyle w:val="Hyperlink"/>
                <w:noProof/>
              </w:rPr>
              <w:t>SLA krav</w:t>
            </w:r>
            <w:r w:rsidR="00AF1612">
              <w:rPr>
                <w:noProof/>
                <w:webHidden/>
              </w:rPr>
              <w:tab/>
            </w:r>
            <w:r w:rsidR="00AF1612">
              <w:rPr>
                <w:noProof/>
                <w:webHidden/>
              </w:rPr>
              <w:fldChar w:fldCharType="begin"/>
            </w:r>
            <w:r w:rsidR="00AF1612">
              <w:rPr>
                <w:noProof/>
                <w:webHidden/>
              </w:rPr>
              <w:instrText xml:space="preserve"> PAGEREF _Toc384906587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1B241081"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88" w:history="1">
            <w:r w:rsidR="00AF1612" w:rsidRPr="008D1B0E">
              <w:rPr>
                <w:rStyle w:val="Hyperlink"/>
                <w:noProof/>
              </w:rPr>
              <w:t>4.3.2</w:t>
            </w:r>
            <w:r w:rsidR="00AF1612">
              <w:rPr>
                <w:rFonts w:asciiTheme="minorHAnsi" w:eastAsiaTheme="minorEastAsia" w:hAnsiTheme="minorHAnsi" w:cstheme="minorBidi"/>
                <w:noProof/>
                <w:sz w:val="22"/>
                <w:lang w:eastAsia="sv-SE"/>
              </w:rPr>
              <w:tab/>
            </w:r>
            <w:r w:rsidR="00AF1612" w:rsidRPr="008D1B0E">
              <w:rPr>
                <w:rStyle w:val="Hyperlink"/>
                <w:noProof/>
              </w:rPr>
              <w:t>Övriga krav och regler</w:t>
            </w:r>
            <w:r w:rsidR="00AF1612">
              <w:rPr>
                <w:noProof/>
                <w:webHidden/>
              </w:rPr>
              <w:tab/>
            </w:r>
            <w:r w:rsidR="00AF1612">
              <w:rPr>
                <w:noProof/>
                <w:webHidden/>
              </w:rPr>
              <w:fldChar w:fldCharType="begin"/>
            </w:r>
            <w:r w:rsidR="00AF1612">
              <w:rPr>
                <w:noProof/>
                <w:webHidden/>
              </w:rPr>
              <w:instrText xml:space="preserve"> PAGEREF _Toc384906588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5199F32A" w14:textId="77777777" w:rsidR="00AF1612" w:rsidRDefault="00AD13AE">
          <w:pPr>
            <w:pStyle w:val="TOC2"/>
            <w:tabs>
              <w:tab w:val="left" w:pos="880"/>
              <w:tab w:val="right" w:leader="dot" w:pos="8664"/>
            </w:tabs>
            <w:rPr>
              <w:rFonts w:asciiTheme="minorHAnsi" w:eastAsiaTheme="minorEastAsia" w:hAnsiTheme="minorHAnsi" w:cstheme="minorBidi"/>
              <w:noProof/>
              <w:sz w:val="22"/>
              <w:lang w:eastAsia="sv-SE"/>
            </w:rPr>
          </w:pPr>
          <w:hyperlink w:anchor="_Toc384906589" w:history="1">
            <w:r w:rsidR="00AF1612" w:rsidRPr="008D1B0E">
              <w:rPr>
                <w:rStyle w:val="Hyperlink"/>
                <w:noProof/>
              </w:rPr>
              <w:t>4.4</w:t>
            </w:r>
            <w:r w:rsidR="00AF1612">
              <w:rPr>
                <w:rFonts w:asciiTheme="minorHAnsi" w:eastAsiaTheme="minorEastAsia" w:hAnsiTheme="minorHAnsi" w:cstheme="minorBidi"/>
                <w:noProof/>
                <w:sz w:val="22"/>
                <w:lang w:eastAsia="sv-SE"/>
              </w:rPr>
              <w:tab/>
            </w:r>
            <w:r w:rsidR="00AF1612" w:rsidRPr="008D1B0E">
              <w:rPr>
                <w:rStyle w:val="Hyperlink"/>
                <w:noProof/>
              </w:rPr>
              <w:t>Felhantering</w:t>
            </w:r>
            <w:r w:rsidR="00AF1612">
              <w:rPr>
                <w:noProof/>
                <w:webHidden/>
              </w:rPr>
              <w:tab/>
            </w:r>
            <w:r w:rsidR="00AF1612">
              <w:rPr>
                <w:noProof/>
                <w:webHidden/>
              </w:rPr>
              <w:fldChar w:fldCharType="begin"/>
            </w:r>
            <w:r w:rsidR="00AF1612">
              <w:rPr>
                <w:noProof/>
                <w:webHidden/>
              </w:rPr>
              <w:instrText xml:space="preserve"> PAGEREF _Toc384906589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1A1264FB"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90" w:history="1">
            <w:r w:rsidR="00AF1612" w:rsidRPr="008D1B0E">
              <w:rPr>
                <w:rStyle w:val="Hyperlink"/>
                <w:noProof/>
              </w:rPr>
              <w:t>4.4.1</w:t>
            </w:r>
            <w:r w:rsidR="00AF1612">
              <w:rPr>
                <w:rFonts w:asciiTheme="minorHAnsi" w:eastAsiaTheme="minorEastAsia" w:hAnsiTheme="minorHAnsi" w:cstheme="minorBidi"/>
                <w:noProof/>
                <w:sz w:val="22"/>
                <w:lang w:eastAsia="sv-SE"/>
              </w:rPr>
              <w:tab/>
            </w:r>
            <w:r w:rsidR="00AF1612" w:rsidRPr="008D1B0E">
              <w:rPr>
                <w:rStyle w:val="Hyperlink"/>
                <w:noProof/>
              </w:rPr>
              <w:t>Krav på en tjänsteproducent</w:t>
            </w:r>
            <w:r w:rsidR="00AF1612">
              <w:rPr>
                <w:noProof/>
                <w:webHidden/>
              </w:rPr>
              <w:tab/>
            </w:r>
            <w:r w:rsidR="00AF1612">
              <w:rPr>
                <w:noProof/>
                <w:webHidden/>
              </w:rPr>
              <w:fldChar w:fldCharType="begin"/>
            </w:r>
            <w:r w:rsidR="00AF1612">
              <w:rPr>
                <w:noProof/>
                <w:webHidden/>
              </w:rPr>
              <w:instrText xml:space="preserve"> PAGEREF _Toc384906590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4EB8B90A"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91" w:history="1">
            <w:r w:rsidR="00AF1612" w:rsidRPr="008D1B0E">
              <w:rPr>
                <w:rStyle w:val="Hyperlink"/>
                <w:noProof/>
              </w:rPr>
              <w:t>4.4.2</w:t>
            </w:r>
            <w:r w:rsidR="00AF1612">
              <w:rPr>
                <w:rFonts w:asciiTheme="minorHAnsi" w:eastAsiaTheme="minorEastAsia" w:hAnsiTheme="minorHAnsi" w:cstheme="minorBidi"/>
                <w:noProof/>
                <w:sz w:val="22"/>
                <w:lang w:eastAsia="sv-SE"/>
              </w:rPr>
              <w:tab/>
            </w:r>
            <w:r w:rsidR="00AF1612" w:rsidRPr="008D1B0E">
              <w:rPr>
                <w:rStyle w:val="Hyperlink"/>
                <w:noProof/>
              </w:rPr>
              <w:t>Krav på en tjänstekonsument</w:t>
            </w:r>
            <w:r w:rsidR="00AF1612">
              <w:rPr>
                <w:noProof/>
                <w:webHidden/>
              </w:rPr>
              <w:tab/>
            </w:r>
            <w:r w:rsidR="00AF1612">
              <w:rPr>
                <w:noProof/>
                <w:webHidden/>
              </w:rPr>
              <w:fldChar w:fldCharType="begin"/>
            </w:r>
            <w:r w:rsidR="00AF1612">
              <w:rPr>
                <w:noProof/>
                <w:webHidden/>
              </w:rPr>
              <w:instrText xml:space="preserve"> PAGEREF _Toc384906591 \h </w:instrText>
            </w:r>
            <w:r w:rsidR="00AF1612">
              <w:rPr>
                <w:noProof/>
                <w:webHidden/>
              </w:rPr>
            </w:r>
            <w:r w:rsidR="00AF1612">
              <w:rPr>
                <w:noProof/>
                <w:webHidden/>
              </w:rPr>
              <w:fldChar w:fldCharType="separate"/>
            </w:r>
            <w:r w:rsidR="00AF1612">
              <w:rPr>
                <w:noProof/>
                <w:webHidden/>
              </w:rPr>
              <w:t>29</w:t>
            </w:r>
            <w:r w:rsidR="00AF1612">
              <w:rPr>
                <w:noProof/>
                <w:webHidden/>
              </w:rPr>
              <w:fldChar w:fldCharType="end"/>
            </w:r>
          </w:hyperlink>
        </w:p>
        <w:p w14:paraId="1F9F95E4" w14:textId="77777777" w:rsidR="00AF1612" w:rsidRDefault="00AD13AE">
          <w:pPr>
            <w:pStyle w:val="TOC1"/>
            <w:tabs>
              <w:tab w:val="left" w:pos="400"/>
              <w:tab w:val="right" w:leader="dot" w:pos="8664"/>
            </w:tabs>
            <w:rPr>
              <w:rFonts w:asciiTheme="minorHAnsi" w:eastAsiaTheme="minorEastAsia" w:hAnsiTheme="minorHAnsi" w:cstheme="minorBidi"/>
              <w:noProof/>
              <w:sz w:val="22"/>
              <w:lang w:eastAsia="sv-SE"/>
            </w:rPr>
          </w:pPr>
          <w:hyperlink w:anchor="_Toc384906592" w:history="1">
            <w:r w:rsidR="00AF1612" w:rsidRPr="008D1B0E">
              <w:rPr>
                <w:rStyle w:val="Hyperlink"/>
                <w:noProof/>
              </w:rPr>
              <w:t>5</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_Toc384906592 \h </w:instrText>
            </w:r>
            <w:r w:rsidR="00AF1612">
              <w:rPr>
                <w:noProof/>
                <w:webHidden/>
              </w:rPr>
            </w:r>
            <w:r w:rsidR="00AF1612">
              <w:rPr>
                <w:noProof/>
                <w:webHidden/>
              </w:rPr>
              <w:fldChar w:fldCharType="separate"/>
            </w:r>
            <w:r w:rsidR="00AF1612">
              <w:rPr>
                <w:noProof/>
                <w:webHidden/>
              </w:rPr>
              <w:t>30</w:t>
            </w:r>
            <w:r w:rsidR="00AF1612">
              <w:rPr>
                <w:noProof/>
                <w:webHidden/>
              </w:rPr>
              <w:fldChar w:fldCharType="end"/>
            </w:r>
          </w:hyperlink>
        </w:p>
        <w:p w14:paraId="48461CD3" w14:textId="77777777" w:rsidR="00AF1612" w:rsidRDefault="00AD13AE">
          <w:pPr>
            <w:pStyle w:val="TOC1"/>
            <w:tabs>
              <w:tab w:val="left" w:pos="400"/>
              <w:tab w:val="right" w:leader="dot" w:pos="8664"/>
            </w:tabs>
            <w:rPr>
              <w:rFonts w:asciiTheme="minorHAnsi" w:eastAsiaTheme="minorEastAsia" w:hAnsiTheme="minorHAnsi" w:cstheme="minorBidi"/>
              <w:noProof/>
              <w:sz w:val="22"/>
              <w:lang w:eastAsia="sv-SE"/>
            </w:rPr>
          </w:pPr>
          <w:hyperlink w:anchor="_Toc384906593" w:history="1">
            <w:r w:rsidR="00AF1612" w:rsidRPr="008D1B0E">
              <w:rPr>
                <w:rStyle w:val="Hyperlink"/>
                <w:noProof/>
              </w:rPr>
              <w:t>6</w:t>
            </w:r>
            <w:r w:rsidR="00AF1612">
              <w:rPr>
                <w:rFonts w:asciiTheme="minorHAnsi" w:eastAsiaTheme="minorEastAsia" w:hAnsiTheme="minorHAnsi" w:cstheme="minorBidi"/>
                <w:noProof/>
                <w:sz w:val="22"/>
                <w:lang w:eastAsia="sv-SE"/>
              </w:rPr>
              <w:tab/>
            </w:r>
            <w:r w:rsidR="00AF1612" w:rsidRPr="008D1B0E">
              <w:rPr>
                <w:rStyle w:val="Hyperlink"/>
                <w:noProof/>
              </w:rPr>
              <w:t>Tjänstedomänens meddelandemodeller</w:t>
            </w:r>
            <w:r w:rsidR="00AF1612">
              <w:rPr>
                <w:noProof/>
                <w:webHidden/>
              </w:rPr>
              <w:tab/>
            </w:r>
            <w:r w:rsidR="00AF1612">
              <w:rPr>
                <w:noProof/>
                <w:webHidden/>
              </w:rPr>
              <w:fldChar w:fldCharType="begin"/>
            </w:r>
            <w:r w:rsidR="00AF1612">
              <w:rPr>
                <w:noProof/>
                <w:webHidden/>
              </w:rPr>
              <w:instrText xml:space="preserve"> PAGEREF _Toc384906593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44CCB20E" w14:textId="77777777" w:rsidR="00AF1612" w:rsidRDefault="00AD13AE">
          <w:pPr>
            <w:pStyle w:val="TOC2"/>
            <w:tabs>
              <w:tab w:val="left" w:pos="880"/>
              <w:tab w:val="right" w:leader="dot" w:pos="8664"/>
            </w:tabs>
            <w:rPr>
              <w:rFonts w:asciiTheme="minorHAnsi" w:eastAsiaTheme="minorEastAsia" w:hAnsiTheme="minorHAnsi" w:cstheme="minorBidi"/>
              <w:noProof/>
              <w:sz w:val="22"/>
              <w:lang w:eastAsia="sv-SE"/>
            </w:rPr>
          </w:pPr>
          <w:hyperlink w:anchor="_Toc384906594" w:history="1">
            <w:r w:rsidR="00AF1612" w:rsidRPr="008D1B0E">
              <w:rPr>
                <w:rStyle w:val="Hyperlink"/>
                <w:noProof/>
              </w:rPr>
              <w:t>6.1</w:t>
            </w:r>
            <w:r w:rsidR="00AF1612">
              <w:rPr>
                <w:rFonts w:asciiTheme="minorHAnsi" w:eastAsiaTheme="minorEastAsia" w:hAnsiTheme="minorHAnsi" w:cstheme="minorBidi"/>
                <w:noProof/>
                <w:sz w:val="22"/>
                <w:lang w:eastAsia="sv-SE"/>
              </w:rPr>
              <w:tab/>
            </w:r>
            <w:r w:rsidR="00AF1612" w:rsidRPr="008D1B0E">
              <w:rPr>
                <w:rStyle w:val="Hyperlink"/>
                <w:noProof/>
              </w:rPr>
              <w:t>V-MIM</w:t>
            </w:r>
            <w:r w:rsidR="00AF1612">
              <w:rPr>
                <w:noProof/>
                <w:webHidden/>
              </w:rPr>
              <w:tab/>
            </w:r>
            <w:r w:rsidR="00AF1612">
              <w:rPr>
                <w:noProof/>
                <w:webHidden/>
              </w:rPr>
              <w:fldChar w:fldCharType="begin"/>
            </w:r>
            <w:r w:rsidR="00AF1612">
              <w:rPr>
                <w:noProof/>
                <w:webHidden/>
              </w:rPr>
              <w:instrText xml:space="preserve"> PAGEREF _Toc384906594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7BD79009"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95" w:history="1">
            <w:r w:rsidR="00AF1612" w:rsidRPr="008D1B0E">
              <w:rPr>
                <w:rStyle w:val="Hyperlink"/>
                <w:noProof/>
              </w:rPr>
              <w:t>6.1.1</w:t>
            </w:r>
            <w:r w:rsidR="00AF1612">
              <w:rPr>
                <w:rFonts w:asciiTheme="minorHAnsi" w:eastAsiaTheme="minorEastAsia" w:hAnsiTheme="minorHAnsi" w:cstheme="minorBidi"/>
                <w:noProof/>
                <w:sz w:val="22"/>
                <w:lang w:eastAsia="sv-SE"/>
              </w:rPr>
              <w:tab/>
            </w:r>
            <w:r w:rsidR="00AF1612" w:rsidRPr="008D1B0E">
              <w:rPr>
                <w:rStyle w:val="Hyperlink"/>
                <w:noProof/>
              </w:rPr>
              <w:t>GetReferralOutcome</w:t>
            </w:r>
            <w:r w:rsidR="00AF1612">
              <w:rPr>
                <w:noProof/>
                <w:webHidden/>
              </w:rPr>
              <w:tab/>
            </w:r>
            <w:r w:rsidR="00AF1612">
              <w:rPr>
                <w:noProof/>
                <w:webHidden/>
              </w:rPr>
              <w:fldChar w:fldCharType="begin"/>
            </w:r>
            <w:r w:rsidR="00AF1612">
              <w:rPr>
                <w:noProof/>
                <w:webHidden/>
              </w:rPr>
              <w:instrText xml:space="preserve"> PAGEREF _Toc384906595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17BD9804"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96" w:history="1">
            <w:r w:rsidR="00AF1612" w:rsidRPr="008D1B0E">
              <w:rPr>
                <w:rStyle w:val="Hyperlink"/>
                <w:noProof/>
              </w:rPr>
              <w:t>6.1.2</w:t>
            </w:r>
            <w:r w:rsidR="00AF1612">
              <w:rPr>
                <w:rFonts w:asciiTheme="minorHAnsi" w:eastAsiaTheme="minorEastAsia" w:hAnsiTheme="minorHAnsi" w:cstheme="minorBidi"/>
                <w:noProof/>
                <w:sz w:val="22"/>
                <w:lang w:eastAsia="sv-SE"/>
              </w:rPr>
              <w:tab/>
            </w:r>
            <w:r w:rsidR="00AF1612" w:rsidRPr="008D1B0E">
              <w:rPr>
                <w:rStyle w:val="Hyperlink"/>
                <w:noProof/>
              </w:rPr>
              <w:t>GetMaternityMedicalHistory</w:t>
            </w:r>
            <w:r w:rsidR="00AF1612">
              <w:rPr>
                <w:noProof/>
                <w:webHidden/>
              </w:rPr>
              <w:tab/>
            </w:r>
            <w:r w:rsidR="00AF1612">
              <w:rPr>
                <w:noProof/>
                <w:webHidden/>
              </w:rPr>
              <w:fldChar w:fldCharType="begin"/>
            </w:r>
            <w:r w:rsidR="00AF1612">
              <w:rPr>
                <w:noProof/>
                <w:webHidden/>
              </w:rPr>
              <w:instrText xml:space="preserve"> PAGEREF _Toc384906596 \h </w:instrText>
            </w:r>
            <w:r w:rsidR="00AF1612">
              <w:rPr>
                <w:noProof/>
                <w:webHidden/>
              </w:rPr>
            </w:r>
            <w:r w:rsidR="00AF1612">
              <w:rPr>
                <w:noProof/>
                <w:webHidden/>
              </w:rPr>
              <w:fldChar w:fldCharType="separate"/>
            </w:r>
            <w:r w:rsidR="00AF1612">
              <w:rPr>
                <w:noProof/>
                <w:webHidden/>
              </w:rPr>
              <w:t>36</w:t>
            </w:r>
            <w:r w:rsidR="00AF1612">
              <w:rPr>
                <w:noProof/>
                <w:webHidden/>
              </w:rPr>
              <w:fldChar w:fldCharType="end"/>
            </w:r>
          </w:hyperlink>
        </w:p>
        <w:p w14:paraId="5F7D96E9"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97" w:history="1">
            <w:r w:rsidR="00AF1612" w:rsidRPr="008D1B0E">
              <w:rPr>
                <w:rStyle w:val="Hyperlink"/>
                <w:noProof/>
              </w:rPr>
              <w:t>6.1.3</w:t>
            </w:r>
            <w:r w:rsidR="00AF1612">
              <w:rPr>
                <w:rFonts w:asciiTheme="minorHAnsi" w:eastAsiaTheme="minorEastAsia" w:hAnsiTheme="minorHAnsi" w:cstheme="minorBidi"/>
                <w:noProof/>
                <w:sz w:val="22"/>
                <w:lang w:eastAsia="sv-SE"/>
              </w:rPr>
              <w:tab/>
            </w:r>
            <w:r w:rsidR="00AF1612" w:rsidRPr="008D1B0E">
              <w:rPr>
                <w:rStyle w:val="Hyperlink"/>
                <w:noProof/>
              </w:rPr>
              <w:t>GetLaboratoryOrderOutcome</w:t>
            </w:r>
            <w:r w:rsidR="00AF1612">
              <w:rPr>
                <w:noProof/>
                <w:webHidden/>
              </w:rPr>
              <w:tab/>
            </w:r>
            <w:r w:rsidR="00AF1612">
              <w:rPr>
                <w:noProof/>
                <w:webHidden/>
              </w:rPr>
              <w:fldChar w:fldCharType="begin"/>
            </w:r>
            <w:r w:rsidR="00AF1612">
              <w:rPr>
                <w:noProof/>
                <w:webHidden/>
              </w:rPr>
              <w:instrText xml:space="preserve"> PAGEREF _Toc384906597 \h </w:instrText>
            </w:r>
            <w:r w:rsidR="00AF1612">
              <w:rPr>
                <w:noProof/>
                <w:webHidden/>
              </w:rPr>
            </w:r>
            <w:r w:rsidR="00AF1612">
              <w:rPr>
                <w:noProof/>
                <w:webHidden/>
              </w:rPr>
              <w:fldChar w:fldCharType="separate"/>
            </w:r>
            <w:r w:rsidR="00AF1612">
              <w:rPr>
                <w:noProof/>
                <w:webHidden/>
              </w:rPr>
              <w:t>43</w:t>
            </w:r>
            <w:r w:rsidR="00AF1612">
              <w:rPr>
                <w:noProof/>
                <w:webHidden/>
              </w:rPr>
              <w:fldChar w:fldCharType="end"/>
            </w:r>
          </w:hyperlink>
        </w:p>
        <w:p w14:paraId="70135118"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98" w:history="1">
            <w:r w:rsidR="00AF1612" w:rsidRPr="008D1B0E">
              <w:rPr>
                <w:rStyle w:val="Hyperlink"/>
                <w:noProof/>
              </w:rPr>
              <w:t>6.1.4</w:t>
            </w:r>
            <w:r w:rsidR="00AF1612">
              <w:rPr>
                <w:rFonts w:asciiTheme="minorHAnsi" w:eastAsiaTheme="minorEastAsia" w:hAnsiTheme="minorHAnsi" w:cstheme="minorBidi"/>
                <w:noProof/>
                <w:sz w:val="22"/>
                <w:lang w:eastAsia="sv-SE"/>
              </w:rPr>
              <w:tab/>
            </w:r>
            <w:r w:rsidR="00AF1612" w:rsidRPr="008D1B0E">
              <w:rPr>
                <w:rStyle w:val="Hyperlink"/>
                <w:noProof/>
              </w:rPr>
              <w:t>GetECGOutcome</w:t>
            </w:r>
            <w:r w:rsidR="00AF1612">
              <w:rPr>
                <w:noProof/>
                <w:webHidden/>
              </w:rPr>
              <w:tab/>
            </w:r>
            <w:r w:rsidR="00AF1612">
              <w:rPr>
                <w:noProof/>
                <w:webHidden/>
              </w:rPr>
              <w:fldChar w:fldCharType="begin"/>
            </w:r>
            <w:r w:rsidR="00AF1612">
              <w:rPr>
                <w:noProof/>
                <w:webHidden/>
              </w:rPr>
              <w:instrText xml:space="preserve"> PAGEREF _Toc384906598 \h </w:instrText>
            </w:r>
            <w:r w:rsidR="00AF1612">
              <w:rPr>
                <w:noProof/>
                <w:webHidden/>
              </w:rPr>
            </w:r>
            <w:r w:rsidR="00AF1612">
              <w:rPr>
                <w:noProof/>
                <w:webHidden/>
              </w:rPr>
              <w:fldChar w:fldCharType="separate"/>
            </w:r>
            <w:r w:rsidR="00AF1612">
              <w:rPr>
                <w:noProof/>
                <w:webHidden/>
              </w:rPr>
              <w:t>49</w:t>
            </w:r>
            <w:r w:rsidR="00AF1612">
              <w:rPr>
                <w:noProof/>
                <w:webHidden/>
              </w:rPr>
              <w:fldChar w:fldCharType="end"/>
            </w:r>
          </w:hyperlink>
        </w:p>
        <w:p w14:paraId="301AE780"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599" w:history="1">
            <w:r w:rsidR="00AF1612" w:rsidRPr="008D1B0E">
              <w:rPr>
                <w:rStyle w:val="Hyperlink"/>
                <w:noProof/>
              </w:rPr>
              <w:t>6.1.5</w:t>
            </w:r>
            <w:r w:rsidR="00AF1612">
              <w:rPr>
                <w:rFonts w:asciiTheme="minorHAnsi" w:eastAsiaTheme="minorEastAsia" w:hAnsiTheme="minorHAnsi" w:cstheme="minorBidi"/>
                <w:noProof/>
                <w:sz w:val="22"/>
                <w:lang w:eastAsia="sv-SE"/>
              </w:rPr>
              <w:tab/>
            </w:r>
            <w:r w:rsidR="00AF1612" w:rsidRPr="008D1B0E">
              <w:rPr>
                <w:rStyle w:val="Hyperlink"/>
                <w:noProof/>
              </w:rPr>
              <w:t>GetImagingOutcome</w:t>
            </w:r>
            <w:r w:rsidR="00AF1612">
              <w:rPr>
                <w:noProof/>
                <w:webHidden/>
              </w:rPr>
              <w:tab/>
            </w:r>
            <w:r w:rsidR="00AF1612">
              <w:rPr>
                <w:noProof/>
                <w:webHidden/>
              </w:rPr>
              <w:fldChar w:fldCharType="begin"/>
            </w:r>
            <w:r w:rsidR="00AF1612">
              <w:rPr>
                <w:noProof/>
                <w:webHidden/>
              </w:rPr>
              <w:instrText xml:space="preserve"> PAGEREF _Toc384906599 \h </w:instrText>
            </w:r>
            <w:r w:rsidR="00AF1612">
              <w:rPr>
                <w:noProof/>
                <w:webHidden/>
              </w:rPr>
            </w:r>
            <w:r w:rsidR="00AF1612">
              <w:rPr>
                <w:noProof/>
                <w:webHidden/>
              </w:rPr>
              <w:fldChar w:fldCharType="separate"/>
            </w:r>
            <w:r w:rsidR="00AF1612">
              <w:rPr>
                <w:noProof/>
                <w:webHidden/>
              </w:rPr>
              <w:t>56</w:t>
            </w:r>
            <w:r w:rsidR="00AF1612">
              <w:rPr>
                <w:noProof/>
                <w:webHidden/>
              </w:rPr>
              <w:fldChar w:fldCharType="end"/>
            </w:r>
          </w:hyperlink>
        </w:p>
        <w:p w14:paraId="132FF4FE" w14:textId="77777777" w:rsidR="00AF1612" w:rsidRDefault="00AD13AE">
          <w:pPr>
            <w:pStyle w:val="TOC1"/>
            <w:tabs>
              <w:tab w:val="left" w:pos="400"/>
              <w:tab w:val="right" w:leader="dot" w:pos="8664"/>
            </w:tabs>
            <w:rPr>
              <w:rFonts w:asciiTheme="minorHAnsi" w:eastAsiaTheme="minorEastAsia" w:hAnsiTheme="minorHAnsi" w:cstheme="minorBidi"/>
              <w:noProof/>
              <w:sz w:val="22"/>
              <w:lang w:eastAsia="sv-SE"/>
            </w:rPr>
          </w:pPr>
          <w:hyperlink w:anchor="_Toc384906600" w:history="1">
            <w:r w:rsidR="00AF1612" w:rsidRPr="008D1B0E">
              <w:rPr>
                <w:rStyle w:val="Hyperlink"/>
                <w:noProof/>
              </w:rPr>
              <w:t>7</w:t>
            </w:r>
            <w:r w:rsidR="00AF1612">
              <w:rPr>
                <w:rFonts w:asciiTheme="minorHAnsi" w:eastAsiaTheme="minorEastAsia" w:hAnsiTheme="minorHAnsi" w:cstheme="minorBidi"/>
                <w:noProof/>
                <w:sz w:val="22"/>
                <w:lang w:eastAsia="sv-SE"/>
              </w:rPr>
              <w:tab/>
            </w:r>
            <w:r w:rsidR="00AF1612" w:rsidRPr="008D1B0E">
              <w:rPr>
                <w:rStyle w:val="Hyperlink"/>
                <w:noProof/>
              </w:rPr>
              <w:t>Tjänstekontrakt</w:t>
            </w:r>
            <w:r w:rsidR="00AF1612">
              <w:rPr>
                <w:noProof/>
                <w:webHidden/>
              </w:rPr>
              <w:tab/>
            </w:r>
            <w:r w:rsidR="00AF1612">
              <w:rPr>
                <w:noProof/>
                <w:webHidden/>
              </w:rPr>
              <w:fldChar w:fldCharType="begin"/>
            </w:r>
            <w:r w:rsidR="00AF1612">
              <w:rPr>
                <w:noProof/>
                <w:webHidden/>
              </w:rPr>
              <w:instrText xml:space="preserve"> PAGEREF _Toc384906600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31D65F6F" w14:textId="77777777" w:rsidR="00AF1612" w:rsidRDefault="00AD13AE">
          <w:pPr>
            <w:pStyle w:val="TOC2"/>
            <w:tabs>
              <w:tab w:val="left" w:pos="880"/>
              <w:tab w:val="right" w:leader="dot" w:pos="8664"/>
            </w:tabs>
            <w:rPr>
              <w:rFonts w:asciiTheme="minorHAnsi" w:eastAsiaTheme="minorEastAsia" w:hAnsiTheme="minorHAnsi" w:cstheme="minorBidi"/>
              <w:noProof/>
              <w:sz w:val="22"/>
              <w:lang w:eastAsia="sv-SE"/>
            </w:rPr>
          </w:pPr>
          <w:hyperlink w:anchor="_Toc384906601" w:history="1">
            <w:r w:rsidR="00AF1612" w:rsidRPr="008D1B0E">
              <w:rPr>
                <w:rStyle w:val="Hyperlink"/>
                <w:noProof/>
              </w:rPr>
              <w:t>7.1</w:t>
            </w:r>
            <w:r w:rsidR="00AF1612">
              <w:rPr>
                <w:rFonts w:asciiTheme="minorHAnsi" w:eastAsiaTheme="minorEastAsia" w:hAnsiTheme="minorHAnsi" w:cstheme="minorBidi"/>
                <w:noProof/>
                <w:sz w:val="22"/>
                <w:lang w:eastAsia="sv-SE"/>
              </w:rPr>
              <w:tab/>
            </w:r>
            <w:r w:rsidR="00AF1612" w:rsidRPr="008D1B0E">
              <w:rPr>
                <w:rStyle w:val="Hyperlink"/>
                <w:noProof/>
              </w:rPr>
              <w:t>GetReferralOutcome</w:t>
            </w:r>
            <w:r w:rsidR="00AF1612">
              <w:rPr>
                <w:noProof/>
                <w:webHidden/>
              </w:rPr>
              <w:tab/>
            </w:r>
            <w:r w:rsidR="00AF1612">
              <w:rPr>
                <w:noProof/>
                <w:webHidden/>
              </w:rPr>
              <w:fldChar w:fldCharType="begin"/>
            </w:r>
            <w:r w:rsidR="00AF1612">
              <w:rPr>
                <w:noProof/>
                <w:webHidden/>
              </w:rPr>
              <w:instrText xml:space="preserve"> PAGEREF _Toc384906601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0817F0C8"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02" w:history="1">
            <w:r w:rsidR="00AF1612" w:rsidRPr="008D1B0E">
              <w:rPr>
                <w:rStyle w:val="Hyperlink"/>
                <w:noProof/>
              </w:rPr>
              <w:t>7.1.1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_Toc384906602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197CD8C3"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03" w:history="1">
            <w:r w:rsidR="00AF1612" w:rsidRPr="008D1B0E">
              <w:rPr>
                <w:rStyle w:val="Hyperlink"/>
                <w:noProof/>
              </w:rPr>
              <w:t>7.1.2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_Toc384906603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65947BD7"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04" w:history="1">
            <w:r w:rsidR="00AF1612" w:rsidRPr="008D1B0E">
              <w:rPr>
                <w:rStyle w:val="Hyperlink"/>
                <w:noProof/>
              </w:rPr>
              <w:t>7.1.3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_Toc384906604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0C5FE07E"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05" w:history="1">
            <w:r w:rsidR="00AF1612" w:rsidRPr="008D1B0E">
              <w:rPr>
                <w:rStyle w:val="Hyperlink"/>
                <w:noProof/>
              </w:rPr>
              <w:t>7.1.4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_Toc384906605 \h </w:instrText>
            </w:r>
            <w:r w:rsidR="00AF1612">
              <w:rPr>
                <w:noProof/>
                <w:webHidden/>
              </w:rPr>
            </w:r>
            <w:r w:rsidR="00AF1612">
              <w:rPr>
                <w:noProof/>
                <w:webHidden/>
              </w:rPr>
              <w:fldChar w:fldCharType="separate"/>
            </w:r>
            <w:r w:rsidR="00AF1612">
              <w:rPr>
                <w:noProof/>
                <w:webHidden/>
              </w:rPr>
              <w:t>69</w:t>
            </w:r>
            <w:r w:rsidR="00AF1612">
              <w:rPr>
                <w:noProof/>
                <w:webHidden/>
              </w:rPr>
              <w:fldChar w:fldCharType="end"/>
            </w:r>
          </w:hyperlink>
        </w:p>
        <w:p w14:paraId="5533FF24" w14:textId="77777777" w:rsidR="00AF1612" w:rsidRDefault="00AD13AE">
          <w:pPr>
            <w:pStyle w:val="TOC2"/>
            <w:tabs>
              <w:tab w:val="left" w:pos="880"/>
              <w:tab w:val="right" w:leader="dot" w:pos="8664"/>
            </w:tabs>
            <w:rPr>
              <w:rFonts w:asciiTheme="minorHAnsi" w:eastAsiaTheme="minorEastAsia" w:hAnsiTheme="minorHAnsi" w:cstheme="minorBidi"/>
              <w:noProof/>
              <w:sz w:val="22"/>
              <w:lang w:eastAsia="sv-SE"/>
            </w:rPr>
          </w:pPr>
          <w:hyperlink w:anchor="_Toc384906606" w:history="1">
            <w:r w:rsidR="00AF1612" w:rsidRPr="008D1B0E">
              <w:rPr>
                <w:rStyle w:val="Hyperlink"/>
                <w:noProof/>
              </w:rPr>
              <w:t>7.2</w:t>
            </w:r>
            <w:r w:rsidR="00AF1612">
              <w:rPr>
                <w:rFonts w:asciiTheme="minorHAnsi" w:eastAsiaTheme="minorEastAsia" w:hAnsiTheme="minorHAnsi" w:cstheme="minorBidi"/>
                <w:noProof/>
                <w:sz w:val="22"/>
                <w:lang w:eastAsia="sv-SE"/>
              </w:rPr>
              <w:tab/>
            </w:r>
            <w:r w:rsidR="00AF1612" w:rsidRPr="008D1B0E">
              <w:rPr>
                <w:rStyle w:val="Hyperlink"/>
                <w:noProof/>
              </w:rPr>
              <w:t>GetMaternityMedicalHistory</w:t>
            </w:r>
            <w:r w:rsidR="00AF1612">
              <w:rPr>
                <w:noProof/>
                <w:webHidden/>
              </w:rPr>
              <w:tab/>
            </w:r>
            <w:r w:rsidR="00AF1612">
              <w:rPr>
                <w:noProof/>
                <w:webHidden/>
              </w:rPr>
              <w:fldChar w:fldCharType="begin"/>
            </w:r>
            <w:r w:rsidR="00AF1612">
              <w:rPr>
                <w:noProof/>
                <w:webHidden/>
              </w:rPr>
              <w:instrText xml:space="preserve"> PAGEREF _Toc384906606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46CFD8DA"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07" w:history="1">
            <w:r w:rsidR="00AF1612" w:rsidRPr="008D1B0E">
              <w:rPr>
                <w:rStyle w:val="Hyperlink"/>
                <w:noProof/>
              </w:rPr>
              <w:t>7.2.1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_Toc384906607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2EBEF5B1"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08" w:history="1">
            <w:r w:rsidR="00AF1612" w:rsidRPr="008D1B0E">
              <w:rPr>
                <w:rStyle w:val="Hyperlink"/>
                <w:noProof/>
              </w:rPr>
              <w:t>7.2.2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_Toc384906608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6EE4609D"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09" w:history="1">
            <w:r w:rsidR="00AF1612" w:rsidRPr="008D1B0E">
              <w:rPr>
                <w:rStyle w:val="Hyperlink"/>
                <w:noProof/>
              </w:rPr>
              <w:t>7.2.3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_Toc384906609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4A5B54A8"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10" w:history="1">
            <w:r w:rsidR="00AF1612" w:rsidRPr="008D1B0E">
              <w:rPr>
                <w:rStyle w:val="Hyperlink"/>
                <w:noProof/>
              </w:rPr>
              <w:t>7.2.4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_Toc384906610 \h </w:instrText>
            </w:r>
            <w:r w:rsidR="00AF1612">
              <w:rPr>
                <w:noProof/>
                <w:webHidden/>
              </w:rPr>
            </w:r>
            <w:r w:rsidR="00AF1612">
              <w:rPr>
                <w:noProof/>
                <w:webHidden/>
              </w:rPr>
              <w:fldChar w:fldCharType="separate"/>
            </w:r>
            <w:r w:rsidR="00AF1612">
              <w:rPr>
                <w:noProof/>
                <w:webHidden/>
              </w:rPr>
              <w:t>78</w:t>
            </w:r>
            <w:r w:rsidR="00AF1612">
              <w:rPr>
                <w:noProof/>
                <w:webHidden/>
              </w:rPr>
              <w:fldChar w:fldCharType="end"/>
            </w:r>
          </w:hyperlink>
        </w:p>
        <w:p w14:paraId="2CCB80FB" w14:textId="77777777" w:rsidR="00AF1612" w:rsidRDefault="00AD13AE">
          <w:pPr>
            <w:pStyle w:val="TOC2"/>
            <w:tabs>
              <w:tab w:val="left" w:pos="880"/>
              <w:tab w:val="right" w:leader="dot" w:pos="8664"/>
            </w:tabs>
            <w:rPr>
              <w:rFonts w:asciiTheme="minorHAnsi" w:eastAsiaTheme="minorEastAsia" w:hAnsiTheme="minorHAnsi" w:cstheme="minorBidi"/>
              <w:noProof/>
              <w:sz w:val="22"/>
              <w:lang w:eastAsia="sv-SE"/>
            </w:rPr>
          </w:pPr>
          <w:hyperlink w:anchor="_Toc384906611" w:history="1">
            <w:r w:rsidR="00AF1612" w:rsidRPr="008D1B0E">
              <w:rPr>
                <w:rStyle w:val="Hyperlink"/>
                <w:noProof/>
              </w:rPr>
              <w:t>7.3</w:t>
            </w:r>
            <w:r w:rsidR="00AF1612">
              <w:rPr>
                <w:rFonts w:asciiTheme="minorHAnsi" w:eastAsiaTheme="minorEastAsia" w:hAnsiTheme="minorHAnsi" w:cstheme="minorBidi"/>
                <w:noProof/>
                <w:sz w:val="22"/>
                <w:lang w:eastAsia="sv-SE"/>
              </w:rPr>
              <w:tab/>
            </w:r>
            <w:r w:rsidR="00AF1612" w:rsidRPr="008D1B0E">
              <w:rPr>
                <w:rStyle w:val="Hyperlink"/>
                <w:noProof/>
              </w:rPr>
              <w:t>GetLaboratoryOrderOutcome</w:t>
            </w:r>
            <w:r w:rsidR="00AF1612">
              <w:rPr>
                <w:noProof/>
                <w:webHidden/>
              </w:rPr>
              <w:tab/>
            </w:r>
            <w:r w:rsidR="00AF1612">
              <w:rPr>
                <w:noProof/>
                <w:webHidden/>
              </w:rPr>
              <w:fldChar w:fldCharType="begin"/>
            </w:r>
            <w:r w:rsidR="00AF1612">
              <w:rPr>
                <w:noProof/>
                <w:webHidden/>
              </w:rPr>
              <w:instrText xml:space="preserve"> PAGEREF _Toc384906611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161FEFC2"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12" w:history="1">
            <w:r w:rsidR="00AF1612" w:rsidRPr="008D1B0E">
              <w:rPr>
                <w:rStyle w:val="Hyperlink"/>
                <w:noProof/>
              </w:rPr>
              <w:t>7.3.1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_Toc384906612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623D9F65"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13" w:history="1">
            <w:r w:rsidR="00AF1612" w:rsidRPr="008D1B0E">
              <w:rPr>
                <w:rStyle w:val="Hyperlink"/>
                <w:noProof/>
              </w:rPr>
              <w:t>7.3.2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_Toc384906613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7118CF30"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14" w:history="1">
            <w:r w:rsidR="00AF1612" w:rsidRPr="008D1B0E">
              <w:rPr>
                <w:rStyle w:val="Hyperlink"/>
                <w:noProof/>
              </w:rPr>
              <w:t>7.3.3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_Toc384906614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5FD15B0C"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15" w:history="1">
            <w:r w:rsidR="00AF1612" w:rsidRPr="008D1B0E">
              <w:rPr>
                <w:rStyle w:val="Hyperlink"/>
                <w:noProof/>
              </w:rPr>
              <w:t>7.3.4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_Toc384906615 \h </w:instrText>
            </w:r>
            <w:r w:rsidR="00AF1612">
              <w:rPr>
                <w:noProof/>
                <w:webHidden/>
              </w:rPr>
            </w:r>
            <w:r w:rsidR="00AF1612">
              <w:rPr>
                <w:noProof/>
                <w:webHidden/>
              </w:rPr>
              <w:fldChar w:fldCharType="separate"/>
            </w:r>
            <w:r w:rsidR="00AF1612">
              <w:rPr>
                <w:noProof/>
                <w:webHidden/>
              </w:rPr>
              <w:t>86</w:t>
            </w:r>
            <w:r w:rsidR="00AF1612">
              <w:rPr>
                <w:noProof/>
                <w:webHidden/>
              </w:rPr>
              <w:fldChar w:fldCharType="end"/>
            </w:r>
          </w:hyperlink>
        </w:p>
        <w:p w14:paraId="7D9EC9E0" w14:textId="77777777" w:rsidR="00AF1612" w:rsidRDefault="00AD13AE">
          <w:pPr>
            <w:pStyle w:val="TOC2"/>
            <w:tabs>
              <w:tab w:val="left" w:pos="880"/>
              <w:tab w:val="right" w:leader="dot" w:pos="8664"/>
            </w:tabs>
            <w:rPr>
              <w:rFonts w:asciiTheme="minorHAnsi" w:eastAsiaTheme="minorEastAsia" w:hAnsiTheme="minorHAnsi" w:cstheme="minorBidi"/>
              <w:noProof/>
              <w:sz w:val="22"/>
              <w:lang w:eastAsia="sv-SE"/>
            </w:rPr>
          </w:pPr>
          <w:hyperlink w:anchor="_Toc384906616" w:history="1">
            <w:r w:rsidR="00AF1612" w:rsidRPr="008D1B0E">
              <w:rPr>
                <w:rStyle w:val="Hyperlink"/>
                <w:noProof/>
              </w:rPr>
              <w:t>7.4</w:t>
            </w:r>
            <w:r w:rsidR="00AF1612">
              <w:rPr>
                <w:rFonts w:asciiTheme="minorHAnsi" w:eastAsiaTheme="minorEastAsia" w:hAnsiTheme="minorHAnsi" w:cstheme="minorBidi"/>
                <w:noProof/>
                <w:sz w:val="22"/>
                <w:lang w:eastAsia="sv-SE"/>
              </w:rPr>
              <w:tab/>
            </w:r>
            <w:r w:rsidR="00AF1612" w:rsidRPr="008D1B0E">
              <w:rPr>
                <w:rStyle w:val="Hyperlink"/>
                <w:noProof/>
              </w:rPr>
              <w:t>GetECGOutcome</w:t>
            </w:r>
            <w:r w:rsidR="00AF1612">
              <w:rPr>
                <w:noProof/>
                <w:webHidden/>
              </w:rPr>
              <w:tab/>
            </w:r>
            <w:r w:rsidR="00AF1612">
              <w:rPr>
                <w:noProof/>
                <w:webHidden/>
              </w:rPr>
              <w:fldChar w:fldCharType="begin"/>
            </w:r>
            <w:r w:rsidR="00AF1612">
              <w:rPr>
                <w:noProof/>
                <w:webHidden/>
              </w:rPr>
              <w:instrText xml:space="preserve"> PAGEREF _Toc384906616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4FB39381"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17" w:history="1">
            <w:r w:rsidR="00AF1612" w:rsidRPr="008D1B0E">
              <w:rPr>
                <w:rStyle w:val="Hyperlink"/>
                <w:noProof/>
              </w:rPr>
              <w:t>7.4.1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_Toc384906617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372EA2E4"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18" w:history="1">
            <w:r w:rsidR="00AF1612" w:rsidRPr="008D1B0E">
              <w:rPr>
                <w:rStyle w:val="Hyperlink"/>
                <w:noProof/>
              </w:rPr>
              <w:t>7.4.2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_Toc384906618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132BD54E"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19" w:history="1">
            <w:r w:rsidR="00AF1612" w:rsidRPr="008D1B0E">
              <w:rPr>
                <w:rStyle w:val="Hyperlink"/>
                <w:noProof/>
              </w:rPr>
              <w:t>7.4.3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_Toc384906619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13A2C7F6"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20" w:history="1">
            <w:r w:rsidR="00AF1612" w:rsidRPr="008D1B0E">
              <w:rPr>
                <w:rStyle w:val="Hyperlink"/>
                <w:noProof/>
              </w:rPr>
              <w:t>7.4.4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_Toc384906620 \h </w:instrText>
            </w:r>
            <w:r w:rsidR="00AF1612">
              <w:rPr>
                <w:noProof/>
                <w:webHidden/>
              </w:rPr>
            </w:r>
            <w:r w:rsidR="00AF1612">
              <w:rPr>
                <w:noProof/>
                <w:webHidden/>
              </w:rPr>
              <w:fldChar w:fldCharType="separate"/>
            </w:r>
            <w:r w:rsidR="00AF1612">
              <w:rPr>
                <w:noProof/>
                <w:webHidden/>
              </w:rPr>
              <w:t>99</w:t>
            </w:r>
            <w:r w:rsidR="00AF1612">
              <w:rPr>
                <w:noProof/>
                <w:webHidden/>
              </w:rPr>
              <w:fldChar w:fldCharType="end"/>
            </w:r>
          </w:hyperlink>
        </w:p>
        <w:p w14:paraId="66DDEBCD" w14:textId="77777777" w:rsidR="00AF1612" w:rsidRDefault="00AD13AE">
          <w:pPr>
            <w:pStyle w:val="TOC2"/>
            <w:tabs>
              <w:tab w:val="left" w:pos="880"/>
              <w:tab w:val="right" w:leader="dot" w:pos="8664"/>
            </w:tabs>
            <w:rPr>
              <w:rFonts w:asciiTheme="minorHAnsi" w:eastAsiaTheme="minorEastAsia" w:hAnsiTheme="minorHAnsi" w:cstheme="minorBidi"/>
              <w:noProof/>
              <w:sz w:val="22"/>
              <w:lang w:eastAsia="sv-SE"/>
            </w:rPr>
          </w:pPr>
          <w:hyperlink w:anchor="_Toc384906621" w:history="1">
            <w:r w:rsidR="00AF1612" w:rsidRPr="008D1B0E">
              <w:rPr>
                <w:rStyle w:val="Hyperlink"/>
                <w:noProof/>
              </w:rPr>
              <w:t>7.5</w:t>
            </w:r>
            <w:r w:rsidR="00AF1612">
              <w:rPr>
                <w:rFonts w:asciiTheme="minorHAnsi" w:eastAsiaTheme="minorEastAsia" w:hAnsiTheme="minorHAnsi" w:cstheme="minorBidi"/>
                <w:noProof/>
                <w:sz w:val="22"/>
                <w:lang w:eastAsia="sv-SE"/>
              </w:rPr>
              <w:tab/>
            </w:r>
            <w:r w:rsidR="00AF1612" w:rsidRPr="008D1B0E">
              <w:rPr>
                <w:rStyle w:val="Hyperlink"/>
                <w:noProof/>
              </w:rPr>
              <w:t>GetImagingOutcome</w:t>
            </w:r>
            <w:r w:rsidR="00AF1612">
              <w:rPr>
                <w:noProof/>
                <w:webHidden/>
              </w:rPr>
              <w:tab/>
            </w:r>
            <w:r w:rsidR="00AF1612">
              <w:rPr>
                <w:noProof/>
                <w:webHidden/>
              </w:rPr>
              <w:fldChar w:fldCharType="begin"/>
            </w:r>
            <w:r w:rsidR="00AF1612">
              <w:rPr>
                <w:noProof/>
                <w:webHidden/>
              </w:rPr>
              <w:instrText xml:space="preserve"> PAGEREF _Toc384906621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6AAC0398"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22" w:history="1">
            <w:r w:rsidR="00AF1612" w:rsidRPr="008D1B0E">
              <w:rPr>
                <w:rStyle w:val="Hyperlink"/>
                <w:noProof/>
              </w:rPr>
              <w:t>7.5.1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_Toc384906622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6412BC2D"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23" w:history="1">
            <w:r w:rsidR="00AF1612" w:rsidRPr="008D1B0E">
              <w:rPr>
                <w:rStyle w:val="Hyperlink"/>
                <w:noProof/>
              </w:rPr>
              <w:t>7.5.2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_Toc384906623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3DCA0202"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24" w:history="1">
            <w:r w:rsidR="00AF1612" w:rsidRPr="008D1B0E">
              <w:rPr>
                <w:rStyle w:val="Hyperlink"/>
                <w:noProof/>
              </w:rPr>
              <w:t>7.5.3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_Toc384906624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09BBE3A4" w14:textId="77777777" w:rsidR="00AF1612" w:rsidRDefault="00AD13AE">
          <w:pPr>
            <w:pStyle w:val="TOC3"/>
            <w:tabs>
              <w:tab w:val="left" w:pos="1100"/>
              <w:tab w:val="right" w:leader="dot" w:pos="8664"/>
            </w:tabs>
            <w:rPr>
              <w:rFonts w:asciiTheme="minorHAnsi" w:eastAsiaTheme="minorEastAsia" w:hAnsiTheme="minorHAnsi" w:cstheme="minorBidi"/>
              <w:noProof/>
              <w:sz w:val="22"/>
              <w:lang w:eastAsia="sv-SE"/>
            </w:rPr>
          </w:pPr>
          <w:hyperlink w:anchor="_Toc384906625" w:history="1">
            <w:r w:rsidR="00AF1612" w:rsidRPr="008D1B0E">
              <w:rPr>
                <w:rStyle w:val="Hyperlink"/>
                <w:noProof/>
              </w:rPr>
              <w:t>7.5.4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_Toc384906625 \h </w:instrText>
            </w:r>
            <w:r w:rsidR="00AF1612">
              <w:rPr>
                <w:noProof/>
                <w:webHidden/>
              </w:rPr>
            </w:r>
            <w:r w:rsidR="00AF1612">
              <w:rPr>
                <w:noProof/>
                <w:webHidden/>
              </w:rPr>
              <w:fldChar w:fldCharType="separate"/>
            </w:r>
            <w:r w:rsidR="00AF1612">
              <w:rPr>
                <w:noProof/>
                <w:webHidden/>
              </w:rPr>
              <w:t>111</w:t>
            </w:r>
            <w:r w:rsidR="00AF1612">
              <w:rPr>
                <w:noProof/>
                <w:webHidden/>
              </w:rPr>
              <w:fldChar w:fldCharType="end"/>
            </w:r>
          </w:hyperlink>
        </w:p>
        <w:p w14:paraId="189021DD" w14:textId="77777777" w:rsidR="00C54F68" w:rsidRPr="00CC412F" w:rsidRDefault="00C54F68">
          <w:r w:rsidRPr="00FB06E9">
            <w:fldChar w:fldCharType="end"/>
          </w:r>
        </w:p>
      </w:sdtContent>
    </w:sdt>
    <w:p w14:paraId="1B7DDC6F" w14:textId="61FE3413" w:rsidR="00C54F68" w:rsidRPr="00CC412F"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6344DB3E" w14:textId="77777777" w:rsidR="004255A2" w:rsidRPr="00CC412F" w:rsidRDefault="004255A2" w:rsidP="004255A2">
      <w:pPr>
        <w:rPr>
          <w:color w:val="4F81BD" w:themeColor="accent1"/>
        </w:rPr>
      </w:pPr>
    </w:p>
    <w:p w14:paraId="6BCC6A44" w14:textId="77777777" w:rsidR="004A06CA" w:rsidRDefault="004A06CA">
      <w:pPr>
        <w:spacing w:line="240" w:lineRule="auto"/>
        <w:rPr>
          <w:b/>
        </w:rPr>
      </w:pPr>
      <w:r>
        <w:rPr>
          <w:b/>
        </w:rPr>
        <w:br w:type="page"/>
      </w:r>
    </w:p>
    <w:p w14:paraId="271B41A9" w14:textId="5F58C6B8" w:rsidR="004255A2" w:rsidRPr="00CC412F" w:rsidRDefault="004255A2" w:rsidP="004255A2">
      <w:pPr>
        <w:rPr>
          <w:rStyle w:val="BodyTextChar"/>
          <w:rFonts w:ascii="Times New Roman" w:hAnsi="Times New Roman"/>
          <w:szCs w:val="20"/>
        </w:rPr>
      </w:pPr>
      <w:r w:rsidRPr="00CC412F">
        <w:rPr>
          <w:b/>
        </w:rPr>
        <w:lastRenderedPageBreak/>
        <w:t>Revisionshistorik</w:t>
      </w:r>
    </w:p>
    <w:p w14:paraId="5BB2AF1C" w14:textId="77777777" w:rsidR="004255A2" w:rsidRPr="00CC412F"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rsidRPr="00CC412F" w14:paraId="2C008A49" w14:textId="77777777" w:rsidTr="000D0257">
        <w:tc>
          <w:tcPr>
            <w:tcW w:w="964" w:type="dxa"/>
            <w:shd w:val="clear" w:color="auto" w:fill="DDD9C3" w:themeFill="background2" w:themeFillShade="E6"/>
          </w:tcPr>
          <w:p w14:paraId="70F4A048" w14:textId="77777777" w:rsidR="004255A2" w:rsidRPr="00FB06E9" w:rsidRDefault="004255A2" w:rsidP="00C420B9">
            <w:pPr>
              <w:pStyle w:val="TableText"/>
              <w:rPr>
                <w:szCs w:val="22"/>
              </w:rPr>
            </w:pPr>
            <w:r w:rsidRPr="00CC412F">
              <w:t>Revision Nr</w:t>
            </w:r>
          </w:p>
        </w:tc>
        <w:tc>
          <w:tcPr>
            <w:tcW w:w="1224" w:type="dxa"/>
            <w:shd w:val="clear" w:color="auto" w:fill="DDD9C3" w:themeFill="background2" w:themeFillShade="E6"/>
          </w:tcPr>
          <w:p w14:paraId="73B5E58F" w14:textId="77777777" w:rsidR="004255A2" w:rsidRPr="00FB06E9" w:rsidRDefault="004255A2" w:rsidP="00C420B9">
            <w:pPr>
              <w:pStyle w:val="TableText"/>
              <w:rPr>
                <w:szCs w:val="22"/>
              </w:rPr>
            </w:pPr>
            <w:r w:rsidRPr="00CC412F">
              <w:t>Revision Datum</w:t>
            </w:r>
          </w:p>
        </w:tc>
        <w:tc>
          <w:tcPr>
            <w:tcW w:w="4140" w:type="dxa"/>
            <w:shd w:val="clear" w:color="auto" w:fill="DDD9C3" w:themeFill="background2" w:themeFillShade="E6"/>
          </w:tcPr>
          <w:p w14:paraId="2434A573" w14:textId="77777777" w:rsidR="004255A2" w:rsidRPr="00FB06E9" w:rsidRDefault="004255A2" w:rsidP="00C420B9">
            <w:pPr>
              <w:pStyle w:val="TableText"/>
              <w:rPr>
                <w:szCs w:val="22"/>
              </w:rPr>
            </w:pPr>
            <w:r w:rsidRPr="00CC412F">
              <w:t>Beskrivning av ändringar</w:t>
            </w:r>
          </w:p>
        </w:tc>
        <w:tc>
          <w:tcPr>
            <w:tcW w:w="1980" w:type="dxa"/>
            <w:shd w:val="clear" w:color="auto" w:fill="DDD9C3" w:themeFill="background2" w:themeFillShade="E6"/>
          </w:tcPr>
          <w:p w14:paraId="12BBE20E" w14:textId="77777777" w:rsidR="004255A2" w:rsidRPr="00FB06E9" w:rsidRDefault="004255A2" w:rsidP="00C420B9">
            <w:pPr>
              <w:pStyle w:val="TableText"/>
              <w:rPr>
                <w:szCs w:val="22"/>
              </w:rPr>
            </w:pPr>
            <w:r w:rsidRPr="00CC412F">
              <w:t>Ändringar gjorda av</w:t>
            </w:r>
          </w:p>
        </w:tc>
        <w:tc>
          <w:tcPr>
            <w:tcW w:w="1440" w:type="dxa"/>
            <w:shd w:val="clear" w:color="auto" w:fill="DDD9C3" w:themeFill="background2" w:themeFillShade="E6"/>
          </w:tcPr>
          <w:p w14:paraId="4CDBEC2E" w14:textId="77777777" w:rsidR="004255A2" w:rsidRPr="00FB06E9" w:rsidRDefault="004255A2" w:rsidP="00C420B9">
            <w:pPr>
              <w:pStyle w:val="TableText"/>
              <w:rPr>
                <w:szCs w:val="22"/>
              </w:rPr>
            </w:pPr>
            <w:r w:rsidRPr="00CC412F">
              <w:t>Granskad av</w:t>
            </w:r>
          </w:p>
        </w:tc>
      </w:tr>
      <w:tr w:rsidR="002D5403" w:rsidRPr="00CC412F" w14:paraId="59B83073" w14:textId="77777777" w:rsidTr="000D0257">
        <w:tc>
          <w:tcPr>
            <w:tcW w:w="964" w:type="dxa"/>
          </w:tcPr>
          <w:p w14:paraId="2BC5E9BD" w14:textId="1523C8B2" w:rsidR="002D5403" w:rsidRPr="00FB06E9" w:rsidRDefault="002D5403" w:rsidP="00C420B9">
            <w:pPr>
              <w:pStyle w:val="TableText"/>
              <w:rPr>
                <w:szCs w:val="22"/>
              </w:rPr>
            </w:pPr>
            <w:r w:rsidRPr="00CC412F">
              <w:t>PA1</w:t>
            </w:r>
          </w:p>
        </w:tc>
        <w:tc>
          <w:tcPr>
            <w:tcW w:w="1224" w:type="dxa"/>
          </w:tcPr>
          <w:p w14:paraId="62A4BB9E" w14:textId="0E82462E" w:rsidR="002D5403" w:rsidRPr="00FB06E9" w:rsidRDefault="002D5403" w:rsidP="00C420B9">
            <w:pPr>
              <w:pStyle w:val="TableText"/>
              <w:rPr>
                <w:szCs w:val="22"/>
              </w:rPr>
            </w:pPr>
            <w:r w:rsidRPr="00CC412F">
              <w:t>2012-12-03</w:t>
            </w:r>
          </w:p>
        </w:tc>
        <w:tc>
          <w:tcPr>
            <w:tcW w:w="4140" w:type="dxa"/>
          </w:tcPr>
          <w:p w14:paraId="64BE92EF" w14:textId="290C0AD5" w:rsidR="002D5403" w:rsidRPr="00FB06E9" w:rsidRDefault="002D5403" w:rsidP="00C420B9">
            <w:pPr>
              <w:pStyle w:val="TableText"/>
              <w:rPr>
                <w:szCs w:val="22"/>
              </w:rPr>
            </w:pPr>
            <w:r w:rsidRPr="00CC412F">
              <w:t>Arbetsdokument: Vårddokumentation tillagd</w:t>
            </w:r>
          </w:p>
        </w:tc>
        <w:tc>
          <w:tcPr>
            <w:tcW w:w="1980" w:type="dxa"/>
          </w:tcPr>
          <w:p w14:paraId="7E17C24C" w14:textId="2EC6968F" w:rsidR="002D5403" w:rsidRPr="00FB06E9" w:rsidRDefault="002D5403" w:rsidP="00C420B9">
            <w:pPr>
              <w:pStyle w:val="TableText"/>
              <w:rPr>
                <w:szCs w:val="22"/>
              </w:rPr>
            </w:pPr>
            <w:r w:rsidRPr="00CC412F">
              <w:t>FS, MA</w:t>
            </w:r>
          </w:p>
        </w:tc>
        <w:tc>
          <w:tcPr>
            <w:tcW w:w="1440" w:type="dxa"/>
          </w:tcPr>
          <w:p w14:paraId="7085D7E4" w14:textId="77777777" w:rsidR="002D5403" w:rsidRPr="00517C89" w:rsidRDefault="002D5403" w:rsidP="00C420B9">
            <w:pPr>
              <w:pStyle w:val="TableText"/>
            </w:pPr>
          </w:p>
        </w:tc>
      </w:tr>
      <w:tr w:rsidR="002D5403" w:rsidRPr="00CC412F" w14:paraId="2CE132FF" w14:textId="77777777" w:rsidTr="000D0257">
        <w:tc>
          <w:tcPr>
            <w:tcW w:w="964" w:type="dxa"/>
          </w:tcPr>
          <w:p w14:paraId="092146D7" w14:textId="566E1BFB" w:rsidR="002D5403" w:rsidRPr="00FB06E9" w:rsidRDefault="002D5403" w:rsidP="00C420B9">
            <w:pPr>
              <w:pStyle w:val="TableText"/>
              <w:rPr>
                <w:szCs w:val="22"/>
              </w:rPr>
            </w:pPr>
            <w:r w:rsidRPr="00CC412F">
              <w:t>PA2</w:t>
            </w:r>
          </w:p>
        </w:tc>
        <w:tc>
          <w:tcPr>
            <w:tcW w:w="1224" w:type="dxa"/>
          </w:tcPr>
          <w:p w14:paraId="5CA74E57" w14:textId="593440A0" w:rsidR="002D5403" w:rsidRPr="00FB06E9" w:rsidRDefault="002D5403" w:rsidP="00C420B9">
            <w:pPr>
              <w:pStyle w:val="TableText"/>
              <w:rPr>
                <w:szCs w:val="22"/>
              </w:rPr>
            </w:pPr>
            <w:r w:rsidRPr="00CC412F">
              <w:t>2012-12-11</w:t>
            </w:r>
          </w:p>
        </w:tc>
        <w:tc>
          <w:tcPr>
            <w:tcW w:w="4140" w:type="dxa"/>
          </w:tcPr>
          <w:p w14:paraId="19754E34" w14:textId="44A02F2A" w:rsidR="002D5403" w:rsidRPr="00FB06E9" w:rsidRDefault="002D5403" w:rsidP="00C420B9">
            <w:pPr>
              <w:pStyle w:val="TableText"/>
              <w:rPr>
                <w:szCs w:val="22"/>
              </w:rPr>
            </w:pPr>
            <w:r w:rsidRPr="00CC412F">
              <w:t>Uppdaterade tabeller efter diskussioner med Johan Eltes</w:t>
            </w:r>
          </w:p>
        </w:tc>
        <w:tc>
          <w:tcPr>
            <w:tcW w:w="1980" w:type="dxa"/>
          </w:tcPr>
          <w:p w14:paraId="4445D843" w14:textId="503E2D75" w:rsidR="002D5403" w:rsidRPr="00FB06E9" w:rsidRDefault="002D5403" w:rsidP="00C420B9">
            <w:pPr>
              <w:pStyle w:val="TableText"/>
              <w:rPr>
                <w:szCs w:val="22"/>
              </w:rPr>
            </w:pPr>
            <w:r w:rsidRPr="00CC412F">
              <w:t>Maria Andersson</w:t>
            </w:r>
          </w:p>
        </w:tc>
        <w:tc>
          <w:tcPr>
            <w:tcW w:w="1440" w:type="dxa"/>
          </w:tcPr>
          <w:p w14:paraId="46866518" w14:textId="77777777" w:rsidR="002D5403" w:rsidRPr="00517C89" w:rsidRDefault="002D5403" w:rsidP="00C420B9">
            <w:pPr>
              <w:pStyle w:val="TableText"/>
            </w:pPr>
          </w:p>
        </w:tc>
      </w:tr>
      <w:tr w:rsidR="002D5403" w:rsidRPr="00CC412F" w14:paraId="2B0931A2" w14:textId="77777777" w:rsidTr="000D0257">
        <w:tc>
          <w:tcPr>
            <w:tcW w:w="964" w:type="dxa"/>
          </w:tcPr>
          <w:p w14:paraId="4C87F6D9" w14:textId="1AC1ED65" w:rsidR="002D5403" w:rsidRPr="00FB06E9" w:rsidRDefault="002D5403" w:rsidP="00C420B9">
            <w:pPr>
              <w:pStyle w:val="TableText"/>
              <w:rPr>
                <w:szCs w:val="22"/>
              </w:rPr>
            </w:pPr>
            <w:r w:rsidRPr="00CC412F">
              <w:t>PA3</w:t>
            </w:r>
          </w:p>
        </w:tc>
        <w:tc>
          <w:tcPr>
            <w:tcW w:w="1224" w:type="dxa"/>
          </w:tcPr>
          <w:p w14:paraId="1715BAF3" w14:textId="1CBCF17E" w:rsidR="002D5403" w:rsidRPr="00FB06E9" w:rsidRDefault="002D5403" w:rsidP="00C420B9">
            <w:pPr>
              <w:pStyle w:val="TableText"/>
              <w:rPr>
                <w:szCs w:val="22"/>
              </w:rPr>
            </w:pPr>
            <w:r w:rsidRPr="00CC412F">
              <w:t>2012-12-18</w:t>
            </w:r>
          </w:p>
        </w:tc>
        <w:tc>
          <w:tcPr>
            <w:tcW w:w="4140" w:type="dxa"/>
          </w:tcPr>
          <w:p w14:paraId="37B1C722" w14:textId="17893249" w:rsidR="002D5403" w:rsidRPr="00FB06E9" w:rsidRDefault="002D5403" w:rsidP="00C420B9">
            <w:pPr>
              <w:pStyle w:val="TableText"/>
              <w:rPr>
                <w:szCs w:val="22"/>
              </w:rPr>
            </w:pPr>
            <w:r w:rsidRPr="00CC412F">
              <w:t>Lagt till kap 5. GetReferralAnswer</w:t>
            </w:r>
          </w:p>
        </w:tc>
        <w:tc>
          <w:tcPr>
            <w:tcW w:w="1980" w:type="dxa"/>
          </w:tcPr>
          <w:p w14:paraId="3A312870" w14:textId="055AE740" w:rsidR="002D5403" w:rsidRPr="00FB06E9" w:rsidRDefault="002D5403" w:rsidP="00C420B9">
            <w:pPr>
              <w:pStyle w:val="TableText"/>
              <w:rPr>
                <w:szCs w:val="22"/>
              </w:rPr>
            </w:pPr>
            <w:r w:rsidRPr="00CC412F">
              <w:t>Maria Andersson</w:t>
            </w:r>
          </w:p>
        </w:tc>
        <w:tc>
          <w:tcPr>
            <w:tcW w:w="1440" w:type="dxa"/>
          </w:tcPr>
          <w:p w14:paraId="0AE9164D" w14:textId="77777777" w:rsidR="002D5403" w:rsidRPr="00517C89" w:rsidRDefault="002D5403" w:rsidP="00C420B9">
            <w:pPr>
              <w:pStyle w:val="TableText"/>
            </w:pPr>
          </w:p>
        </w:tc>
      </w:tr>
      <w:tr w:rsidR="002D5403" w:rsidRPr="00CC412F" w14:paraId="31234F34" w14:textId="77777777" w:rsidTr="000D0257">
        <w:tc>
          <w:tcPr>
            <w:tcW w:w="964" w:type="dxa"/>
          </w:tcPr>
          <w:p w14:paraId="272593F7" w14:textId="32A257F5" w:rsidR="002D5403" w:rsidRPr="00FB06E9" w:rsidRDefault="002D5403" w:rsidP="00C420B9">
            <w:pPr>
              <w:pStyle w:val="TableText"/>
              <w:rPr>
                <w:szCs w:val="22"/>
              </w:rPr>
            </w:pPr>
            <w:r w:rsidRPr="00CC412F">
              <w:t>PA4</w:t>
            </w:r>
          </w:p>
        </w:tc>
        <w:tc>
          <w:tcPr>
            <w:tcW w:w="1224" w:type="dxa"/>
          </w:tcPr>
          <w:p w14:paraId="67AA2180" w14:textId="19151238" w:rsidR="002D5403" w:rsidRPr="00FB06E9" w:rsidRDefault="002D5403" w:rsidP="00C420B9">
            <w:pPr>
              <w:pStyle w:val="TableText"/>
              <w:rPr>
                <w:szCs w:val="22"/>
              </w:rPr>
            </w:pPr>
            <w:r w:rsidRPr="00CC412F">
              <w:t>2012-12-20</w:t>
            </w:r>
          </w:p>
        </w:tc>
        <w:tc>
          <w:tcPr>
            <w:tcW w:w="4140" w:type="dxa"/>
          </w:tcPr>
          <w:p w14:paraId="04D4233D" w14:textId="5868BB5E" w:rsidR="002D5403" w:rsidRPr="00FB06E9" w:rsidRDefault="002D5403" w:rsidP="00C420B9">
            <w:pPr>
              <w:pStyle w:val="TableText"/>
              <w:rPr>
                <w:szCs w:val="22"/>
              </w:rPr>
            </w:pPr>
            <w:r w:rsidRPr="00CC412F">
              <w:t>Uppdaterat tabeller</w:t>
            </w:r>
          </w:p>
        </w:tc>
        <w:tc>
          <w:tcPr>
            <w:tcW w:w="1980" w:type="dxa"/>
          </w:tcPr>
          <w:p w14:paraId="595898AD" w14:textId="44E8FADC" w:rsidR="002D5403" w:rsidRPr="00FB06E9" w:rsidRDefault="002D5403" w:rsidP="00C420B9">
            <w:pPr>
              <w:pStyle w:val="TableText"/>
              <w:rPr>
                <w:szCs w:val="22"/>
              </w:rPr>
            </w:pPr>
            <w:r w:rsidRPr="00CC412F">
              <w:t>Maria Andersson</w:t>
            </w:r>
          </w:p>
        </w:tc>
        <w:tc>
          <w:tcPr>
            <w:tcW w:w="1440" w:type="dxa"/>
          </w:tcPr>
          <w:p w14:paraId="36E6038F" w14:textId="77777777" w:rsidR="002D5403" w:rsidRPr="00517C89" w:rsidRDefault="002D5403" w:rsidP="00C420B9">
            <w:pPr>
              <w:pStyle w:val="TableText"/>
            </w:pPr>
          </w:p>
        </w:tc>
      </w:tr>
      <w:tr w:rsidR="002D5403" w:rsidRPr="00CC412F" w14:paraId="69E798D4" w14:textId="77777777" w:rsidTr="000D0257">
        <w:tc>
          <w:tcPr>
            <w:tcW w:w="964" w:type="dxa"/>
          </w:tcPr>
          <w:p w14:paraId="6B569869" w14:textId="74DEF8CB" w:rsidR="002D5403" w:rsidRPr="00FB06E9" w:rsidRDefault="002D5403" w:rsidP="00C420B9">
            <w:pPr>
              <w:pStyle w:val="TableText"/>
              <w:rPr>
                <w:szCs w:val="22"/>
              </w:rPr>
            </w:pPr>
            <w:r w:rsidRPr="00CC412F">
              <w:t>PA5</w:t>
            </w:r>
          </w:p>
        </w:tc>
        <w:tc>
          <w:tcPr>
            <w:tcW w:w="1224" w:type="dxa"/>
          </w:tcPr>
          <w:p w14:paraId="7421D28D" w14:textId="28FB86A6" w:rsidR="002D5403" w:rsidRPr="00FB06E9" w:rsidRDefault="002D5403" w:rsidP="00C420B9">
            <w:pPr>
              <w:pStyle w:val="TableText"/>
              <w:rPr>
                <w:szCs w:val="22"/>
              </w:rPr>
            </w:pPr>
            <w:r w:rsidRPr="00CC412F">
              <w:t>2012-12-21</w:t>
            </w:r>
          </w:p>
        </w:tc>
        <w:tc>
          <w:tcPr>
            <w:tcW w:w="4140" w:type="dxa"/>
          </w:tcPr>
          <w:p w14:paraId="50976654" w14:textId="54694E5E" w:rsidR="002D5403" w:rsidRPr="00FB06E9" w:rsidRDefault="002D5403" w:rsidP="00C420B9">
            <w:pPr>
              <w:pStyle w:val="TableText"/>
              <w:rPr>
                <w:szCs w:val="22"/>
              </w:rPr>
            </w:pPr>
            <w:r w:rsidRPr="00CC412F">
              <w:t>Uppdaterat tabeller efter ny struktur</w:t>
            </w:r>
          </w:p>
        </w:tc>
        <w:tc>
          <w:tcPr>
            <w:tcW w:w="1980" w:type="dxa"/>
          </w:tcPr>
          <w:p w14:paraId="5B3D8F23" w14:textId="66F05199" w:rsidR="002D5403" w:rsidRPr="00FB06E9" w:rsidRDefault="002D5403" w:rsidP="00C420B9">
            <w:pPr>
              <w:pStyle w:val="TableText"/>
              <w:rPr>
                <w:szCs w:val="22"/>
              </w:rPr>
            </w:pPr>
            <w:r w:rsidRPr="00CC412F">
              <w:t>Maria Andersson</w:t>
            </w:r>
          </w:p>
        </w:tc>
        <w:tc>
          <w:tcPr>
            <w:tcW w:w="1440" w:type="dxa"/>
          </w:tcPr>
          <w:p w14:paraId="63A91DC2" w14:textId="77777777" w:rsidR="002D5403" w:rsidRPr="00517C89" w:rsidRDefault="002D5403" w:rsidP="00C420B9">
            <w:pPr>
              <w:pStyle w:val="TableText"/>
            </w:pPr>
          </w:p>
        </w:tc>
      </w:tr>
      <w:tr w:rsidR="002D5403" w:rsidRPr="00CC412F" w14:paraId="2E279118" w14:textId="77777777" w:rsidTr="000D0257">
        <w:tc>
          <w:tcPr>
            <w:tcW w:w="964" w:type="dxa"/>
          </w:tcPr>
          <w:p w14:paraId="5E6F2FC8" w14:textId="3EF60B8D" w:rsidR="002D5403" w:rsidRPr="00FB06E9" w:rsidRDefault="002D5403" w:rsidP="00C420B9">
            <w:pPr>
              <w:pStyle w:val="TableText"/>
              <w:rPr>
                <w:szCs w:val="22"/>
              </w:rPr>
            </w:pPr>
            <w:r w:rsidRPr="00CC412F">
              <w:t>PA6</w:t>
            </w:r>
          </w:p>
        </w:tc>
        <w:tc>
          <w:tcPr>
            <w:tcW w:w="1224" w:type="dxa"/>
          </w:tcPr>
          <w:p w14:paraId="6A890171" w14:textId="00260528" w:rsidR="002D5403" w:rsidRPr="00FB06E9" w:rsidRDefault="002D5403" w:rsidP="00C420B9">
            <w:pPr>
              <w:pStyle w:val="TableText"/>
              <w:rPr>
                <w:szCs w:val="22"/>
              </w:rPr>
            </w:pPr>
            <w:r w:rsidRPr="00CC412F">
              <w:t>2012-12-21</w:t>
            </w:r>
          </w:p>
        </w:tc>
        <w:tc>
          <w:tcPr>
            <w:tcW w:w="4140" w:type="dxa"/>
          </w:tcPr>
          <w:p w14:paraId="25093A92" w14:textId="4DA07658" w:rsidR="002D5403" w:rsidRPr="00FB06E9" w:rsidRDefault="002D5403" w:rsidP="00C420B9">
            <w:pPr>
              <w:pStyle w:val="TableText"/>
              <w:rPr>
                <w:szCs w:val="22"/>
              </w:rPr>
            </w:pPr>
            <w:r w:rsidRPr="00CC412F">
              <w:t>Uppdaterat namnen i tabellen</w:t>
            </w:r>
          </w:p>
        </w:tc>
        <w:tc>
          <w:tcPr>
            <w:tcW w:w="1980" w:type="dxa"/>
          </w:tcPr>
          <w:p w14:paraId="6E18C9CE" w14:textId="1FE8EB42" w:rsidR="002D5403" w:rsidRPr="00FB06E9" w:rsidRDefault="002D5403" w:rsidP="00C420B9">
            <w:pPr>
              <w:pStyle w:val="TableText"/>
              <w:rPr>
                <w:szCs w:val="22"/>
              </w:rPr>
            </w:pPr>
            <w:r w:rsidRPr="00CC412F">
              <w:t>Maria Andersson</w:t>
            </w:r>
          </w:p>
        </w:tc>
        <w:tc>
          <w:tcPr>
            <w:tcW w:w="1440" w:type="dxa"/>
          </w:tcPr>
          <w:p w14:paraId="4802CAB6" w14:textId="77777777" w:rsidR="002D5403" w:rsidRPr="00517C89" w:rsidRDefault="002D5403" w:rsidP="00C420B9">
            <w:pPr>
              <w:pStyle w:val="TableText"/>
            </w:pPr>
          </w:p>
        </w:tc>
      </w:tr>
      <w:tr w:rsidR="002D5403" w:rsidRPr="00CC412F" w14:paraId="10315F33" w14:textId="77777777" w:rsidTr="000D0257">
        <w:tc>
          <w:tcPr>
            <w:tcW w:w="964" w:type="dxa"/>
          </w:tcPr>
          <w:p w14:paraId="52E47079" w14:textId="511DE81D" w:rsidR="002D5403" w:rsidRPr="00FB06E9" w:rsidRDefault="002D5403" w:rsidP="00C420B9">
            <w:pPr>
              <w:pStyle w:val="TableText"/>
              <w:rPr>
                <w:szCs w:val="22"/>
              </w:rPr>
            </w:pPr>
            <w:r w:rsidRPr="00CC412F">
              <w:t>PA7</w:t>
            </w:r>
          </w:p>
        </w:tc>
        <w:tc>
          <w:tcPr>
            <w:tcW w:w="1224" w:type="dxa"/>
          </w:tcPr>
          <w:p w14:paraId="20BBAC66" w14:textId="035E9068" w:rsidR="002D5403" w:rsidRPr="00FB06E9" w:rsidRDefault="002D5403" w:rsidP="00C420B9">
            <w:pPr>
              <w:pStyle w:val="TableText"/>
              <w:rPr>
                <w:szCs w:val="22"/>
              </w:rPr>
            </w:pPr>
            <w:r w:rsidRPr="00CC412F">
              <w:t>2012-12-21</w:t>
            </w:r>
          </w:p>
        </w:tc>
        <w:tc>
          <w:tcPr>
            <w:tcW w:w="4140" w:type="dxa"/>
          </w:tcPr>
          <w:p w14:paraId="5AD181BF" w14:textId="5DD6A086" w:rsidR="002D5403" w:rsidRPr="00FB06E9" w:rsidRDefault="002D5403" w:rsidP="00C420B9">
            <w:pPr>
              <w:pStyle w:val="TableText"/>
              <w:rPr>
                <w:szCs w:val="22"/>
              </w:rPr>
            </w:pPr>
            <w:r w:rsidRPr="00CC412F">
              <w:t>Lagt till avsnittet Tjänstedomänens arkitektur samt redigerat avsnittet Generella regler</w:t>
            </w:r>
          </w:p>
        </w:tc>
        <w:tc>
          <w:tcPr>
            <w:tcW w:w="1980" w:type="dxa"/>
          </w:tcPr>
          <w:p w14:paraId="326B5B2C" w14:textId="0DD91E1B" w:rsidR="002D5403" w:rsidRPr="00FB06E9" w:rsidRDefault="002D5403" w:rsidP="00C420B9">
            <w:pPr>
              <w:pStyle w:val="TableText"/>
              <w:rPr>
                <w:szCs w:val="22"/>
              </w:rPr>
            </w:pPr>
            <w:r w:rsidRPr="00CC412F">
              <w:t>Johan Eltes</w:t>
            </w:r>
          </w:p>
        </w:tc>
        <w:tc>
          <w:tcPr>
            <w:tcW w:w="1440" w:type="dxa"/>
          </w:tcPr>
          <w:p w14:paraId="5B957835" w14:textId="77777777" w:rsidR="002D5403" w:rsidRPr="00517C89" w:rsidRDefault="002D5403" w:rsidP="00C420B9">
            <w:pPr>
              <w:pStyle w:val="TableText"/>
            </w:pPr>
          </w:p>
        </w:tc>
      </w:tr>
      <w:tr w:rsidR="002D5403" w:rsidRPr="00CC412F" w14:paraId="15858D91" w14:textId="77777777" w:rsidTr="000D0257">
        <w:tc>
          <w:tcPr>
            <w:tcW w:w="964" w:type="dxa"/>
          </w:tcPr>
          <w:p w14:paraId="69C6A35C" w14:textId="3F94C13A" w:rsidR="002D5403" w:rsidRPr="00FB06E9" w:rsidRDefault="002D5403" w:rsidP="00C420B9">
            <w:pPr>
              <w:pStyle w:val="TableText"/>
              <w:rPr>
                <w:szCs w:val="22"/>
              </w:rPr>
            </w:pPr>
            <w:r w:rsidRPr="00CC412F">
              <w:t>PA8</w:t>
            </w:r>
          </w:p>
        </w:tc>
        <w:tc>
          <w:tcPr>
            <w:tcW w:w="1224" w:type="dxa"/>
          </w:tcPr>
          <w:p w14:paraId="0475E953" w14:textId="48C5A7D6" w:rsidR="002D5403" w:rsidRPr="00FB06E9" w:rsidRDefault="002D5403" w:rsidP="00C420B9">
            <w:pPr>
              <w:pStyle w:val="TableText"/>
              <w:rPr>
                <w:szCs w:val="22"/>
              </w:rPr>
            </w:pPr>
            <w:r w:rsidRPr="00CC412F">
              <w:t>2013-01-07</w:t>
            </w:r>
          </w:p>
        </w:tc>
        <w:tc>
          <w:tcPr>
            <w:tcW w:w="4140" w:type="dxa"/>
          </w:tcPr>
          <w:p w14:paraId="3A84D405" w14:textId="61C48772" w:rsidR="002D5403" w:rsidRPr="00FB06E9" w:rsidRDefault="002D5403" w:rsidP="00C420B9">
            <w:pPr>
              <w:pStyle w:val="TableText"/>
              <w:rPr>
                <w:szCs w:val="22"/>
              </w:rPr>
            </w:pPr>
            <w:r w:rsidRPr="00CC412F">
              <w:t>Förbättrad kvalitén på texterna från PA7</w:t>
            </w:r>
          </w:p>
        </w:tc>
        <w:tc>
          <w:tcPr>
            <w:tcW w:w="1980" w:type="dxa"/>
          </w:tcPr>
          <w:p w14:paraId="14C68681" w14:textId="4B8CFDED" w:rsidR="002D5403" w:rsidRPr="00FB06E9" w:rsidRDefault="002D5403" w:rsidP="00C420B9">
            <w:pPr>
              <w:pStyle w:val="TableText"/>
              <w:rPr>
                <w:szCs w:val="22"/>
              </w:rPr>
            </w:pPr>
            <w:r w:rsidRPr="00CC412F">
              <w:t>Johan Eltes</w:t>
            </w:r>
          </w:p>
        </w:tc>
        <w:tc>
          <w:tcPr>
            <w:tcW w:w="1440" w:type="dxa"/>
          </w:tcPr>
          <w:p w14:paraId="1F22CFAB" w14:textId="77777777" w:rsidR="002D5403" w:rsidRPr="00517C89" w:rsidRDefault="002D5403" w:rsidP="00C420B9">
            <w:pPr>
              <w:pStyle w:val="TableText"/>
            </w:pPr>
          </w:p>
        </w:tc>
      </w:tr>
      <w:tr w:rsidR="002D5403" w:rsidRPr="00CC412F" w14:paraId="76E00641" w14:textId="77777777" w:rsidTr="000D0257">
        <w:tc>
          <w:tcPr>
            <w:tcW w:w="964" w:type="dxa"/>
          </w:tcPr>
          <w:p w14:paraId="7D42B090" w14:textId="0B5CE7EC" w:rsidR="002D5403" w:rsidRPr="00FB06E9" w:rsidRDefault="002D5403" w:rsidP="00C420B9">
            <w:pPr>
              <w:pStyle w:val="TableText"/>
              <w:rPr>
                <w:szCs w:val="22"/>
              </w:rPr>
            </w:pPr>
            <w:r w:rsidRPr="00CC412F">
              <w:t>PA9</w:t>
            </w:r>
          </w:p>
        </w:tc>
        <w:tc>
          <w:tcPr>
            <w:tcW w:w="1224" w:type="dxa"/>
          </w:tcPr>
          <w:p w14:paraId="027C8BB6" w14:textId="063A0967" w:rsidR="002D5403" w:rsidRPr="00FB06E9" w:rsidRDefault="002D5403" w:rsidP="00C420B9">
            <w:pPr>
              <w:pStyle w:val="TableText"/>
              <w:rPr>
                <w:szCs w:val="22"/>
              </w:rPr>
            </w:pPr>
            <w:r w:rsidRPr="00CC412F">
              <w:t>2013-01-08</w:t>
            </w:r>
          </w:p>
        </w:tc>
        <w:tc>
          <w:tcPr>
            <w:tcW w:w="4140" w:type="dxa"/>
          </w:tcPr>
          <w:p w14:paraId="7F088148" w14:textId="7B875E86" w:rsidR="002D5403" w:rsidRPr="00FB06E9" w:rsidRDefault="002D5403" w:rsidP="00C420B9">
            <w:pPr>
              <w:pStyle w:val="TableText"/>
              <w:rPr>
                <w:szCs w:val="22"/>
              </w:rPr>
            </w:pPr>
            <w:r w:rsidRPr="00CC412F">
              <w:t>Uppdaterat tabellerna under kap 4, 5 och 6</w:t>
            </w:r>
          </w:p>
        </w:tc>
        <w:tc>
          <w:tcPr>
            <w:tcW w:w="1980" w:type="dxa"/>
          </w:tcPr>
          <w:p w14:paraId="0454A1E5" w14:textId="13423E08" w:rsidR="002D5403" w:rsidRPr="00FB06E9" w:rsidRDefault="002D5403" w:rsidP="00C420B9">
            <w:pPr>
              <w:pStyle w:val="TableText"/>
              <w:rPr>
                <w:szCs w:val="22"/>
              </w:rPr>
            </w:pPr>
            <w:r w:rsidRPr="00CC412F">
              <w:t>Maria Andersson</w:t>
            </w:r>
          </w:p>
        </w:tc>
        <w:tc>
          <w:tcPr>
            <w:tcW w:w="1440" w:type="dxa"/>
          </w:tcPr>
          <w:p w14:paraId="3DD3869D" w14:textId="77777777" w:rsidR="002D5403" w:rsidRPr="00517C89" w:rsidRDefault="002D5403" w:rsidP="00C420B9">
            <w:pPr>
              <w:pStyle w:val="TableText"/>
            </w:pPr>
          </w:p>
        </w:tc>
      </w:tr>
      <w:tr w:rsidR="002D5403" w:rsidRPr="00CC412F" w14:paraId="6F6F2C58" w14:textId="77777777" w:rsidTr="000D0257">
        <w:tc>
          <w:tcPr>
            <w:tcW w:w="964" w:type="dxa"/>
          </w:tcPr>
          <w:p w14:paraId="065A31B7" w14:textId="17051D6A" w:rsidR="002D5403" w:rsidRPr="00FB06E9" w:rsidRDefault="002D5403" w:rsidP="00C420B9">
            <w:pPr>
              <w:pStyle w:val="TableText"/>
              <w:rPr>
                <w:szCs w:val="22"/>
              </w:rPr>
            </w:pPr>
            <w:r w:rsidRPr="00CC412F">
              <w:t>PA10</w:t>
            </w:r>
          </w:p>
        </w:tc>
        <w:tc>
          <w:tcPr>
            <w:tcW w:w="1224" w:type="dxa"/>
          </w:tcPr>
          <w:p w14:paraId="4D31DEDF" w14:textId="3A461F49" w:rsidR="002D5403" w:rsidRPr="00FB06E9" w:rsidRDefault="002D5403" w:rsidP="00C420B9">
            <w:pPr>
              <w:pStyle w:val="TableText"/>
              <w:rPr>
                <w:szCs w:val="22"/>
              </w:rPr>
            </w:pPr>
            <w:r w:rsidRPr="00CC412F">
              <w:t>2013-01-09</w:t>
            </w:r>
          </w:p>
        </w:tc>
        <w:tc>
          <w:tcPr>
            <w:tcW w:w="4140" w:type="dxa"/>
          </w:tcPr>
          <w:p w14:paraId="0D3FDCFE" w14:textId="2F2AFAB4" w:rsidR="002D5403" w:rsidRPr="00FB06E9" w:rsidRDefault="002D5403" w:rsidP="00C420B9">
            <w:pPr>
              <w:pStyle w:val="TableText"/>
              <w:rPr>
                <w:szCs w:val="22"/>
              </w:rPr>
            </w:pPr>
            <w:r w:rsidRPr="00CC412F">
              <w:t>Lagt till avsnitt om engagemangsindex. Kompletterat/förtydligat avsnitten nationell användning, nationell användning och adresseringsmodell.</w:t>
            </w:r>
          </w:p>
        </w:tc>
        <w:tc>
          <w:tcPr>
            <w:tcW w:w="1980" w:type="dxa"/>
          </w:tcPr>
          <w:p w14:paraId="660DB6CA" w14:textId="1EE0944C" w:rsidR="002D5403" w:rsidRPr="00FB06E9" w:rsidRDefault="002D5403" w:rsidP="00C420B9">
            <w:pPr>
              <w:pStyle w:val="TableText"/>
              <w:rPr>
                <w:szCs w:val="22"/>
              </w:rPr>
            </w:pPr>
            <w:r w:rsidRPr="00CC412F">
              <w:t>Johan Eltes</w:t>
            </w:r>
          </w:p>
        </w:tc>
        <w:tc>
          <w:tcPr>
            <w:tcW w:w="1440" w:type="dxa"/>
          </w:tcPr>
          <w:p w14:paraId="372A5E44" w14:textId="77777777" w:rsidR="002D5403" w:rsidRPr="00517C89" w:rsidRDefault="002D5403" w:rsidP="00C420B9">
            <w:pPr>
              <w:pStyle w:val="TableText"/>
            </w:pPr>
          </w:p>
        </w:tc>
      </w:tr>
      <w:tr w:rsidR="002D5403" w:rsidRPr="00CC412F" w14:paraId="1E7CDBCD" w14:textId="77777777" w:rsidTr="000D0257">
        <w:tc>
          <w:tcPr>
            <w:tcW w:w="964" w:type="dxa"/>
          </w:tcPr>
          <w:p w14:paraId="6CCAF065" w14:textId="3708F6E7" w:rsidR="002D5403" w:rsidRPr="00FB06E9" w:rsidRDefault="002D5403" w:rsidP="00C420B9">
            <w:pPr>
              <w:pStyle w:val="TableText"/>
              <w:rPr>
                <w:szCs w:val="22"/>
              </w:rPr>
            </w:pPr>
            <w:r w:rsidRPr="00CC412F">
              <w:t>PA11</w:t>
            </w:r>
          </w:p>
        </w:tc>
        <w:tc>
          <w:tcPr>
            <w:tcW w:w="1224" w:type="dxa"/>
          </w:tcPr>
          <w:p w14:paraId="4075440F" w14:textId="6DF4D4EE" w:rsidR="002D5403" w:rsidRPr="00FB06E9" w:rsidRDefault="002D5403" w:rsidP="00C420B9">
            <w:pPr>
              <w:pStyle w:val="TableText"/>
              <w:rPr>
                <w:szCs w:val="22"/>
              </w:rPr>
            </w:pPr>
            <w:r w:rsidRPr="00CC412F">
              <w:t>2013-01-14</w:t>
            </w:r>
          </w:p>
        </w:tc>
        <w:tc>
          <w:tcPr>
            <w:tcW w:w="4140" w:type="dxa"/>
          </w:tcPr>
          <w:p w14:paraId="6DC0C68B" w14:textId="6499A692" w:rsidR="002D5403" w:rsidRPr="00FB06E9" w:rsidRDefault="002D5403" w:rsidP="00C420B9">
            <w:pPr>
              <w:pStyle w:val="TableText"/>
              <w:rPr>
                <w:szCs w:val="22"/>
              </w:rPr>
            </w:pPr>
            <w:r w:rsidRPr="00CC412F">
              <w:t>Uppdaterat kap 5 och 6 med ny struktur.</w:t>
            </w:r>
          </w:p>
        </w:tc>
        <w:tc>
          <w:tcPr>
            <w:tcW w:w="1980" w:type="dxa"/>
          </w:tcPr>
          <w:p w14:paraId="178DAD32" w14:textId="75980F78" w:rsidR="002D5403" w:rsidRPr="00FB06E9" w:rsidRDefault="002D5403" w:rsidP="00C420B9">
            <w:pPr>
              <w:pStyle w:val="TableText"/>
              <w:rPr>
                <w:szCs w:val="22"/>
              </w:rPr>
            </w:pPr>
            <w:r w:rsidRPr="00CC412F">
              <w:t>Maria Andersson</w:t>
            </w:r>
          </w:p>
        </w:tc>
        <w:tc>
          <w:tcPr>
            <w:tcW w:w="1440" w:type="dxa"/>
          </w:tcPr>
          <w:p w14:paraId="313A23D1" w14:textId="77777777" w:rsidR="002D5403" w:rsidRPr="00517C89" w:rsidRDefault="002D5403" w:rsidP="00C420B9">
            <w:pPr>
              <w:pStyle w:val="TableText"/>
            </w:pPr>
          </w:p>
        </w:tc>
      </w:tr>
      <w:tr w:rsidR="002D5403" w:rsidRPr="00CC412F" w14:paraId="56CF7350" w14:textId="77777777" w:rsidTr="000D0257">
        <w:tc>
          <w:tcPr>
            <w:tcW w:w="964" w:type="dxa"/>
          </w:tcPr>
          <w:p w14:paraId="742B728C" w14:textId="6F879D00" w:rsidR="002D5403" w:rsidRPr="00FB06E9" w:rsidRDefault="002D5403" w:rsidP="00C420B9">
            <w:pPr>
              <w:pStyle w:val="TableText"/>
              <w:rPr>
                <w:szCs w:val="22"/>
              </w:rPr>
            </w:pPr>
            <w:r w:rsidRPr="00CC412F">
              <w:t>PA12</w:t>
            </w:r>
          </w:p>
        </w:tc>
        <w:tc>
          <w:tcPr>
            <w:tcW w:w="1224" w:type="dxa"/>
          </w:tcPr>
          <w:p w14:paraId="41D64DFC" w14:textId="409EFA24" w:rsidR="002D5403" w:rsidRPr="00FB06E9" w:rsidRDefault="002D5403" w:rsidP="00C420B9">
            <w:pPr>
              <w:pStyle w:val="TableText"/>
              <w:rPr>
                <w:szCs w:val="22"/>
              </w:rPr>
            </w:pPr>
            <w:r w:rsidRPr="00CC412F">
              <w:t>2013-01-14</w:t>
            </w:r>
          </w:p>
        </w:tc>
        <w:tc>
          <w:tcPr>
            <w:tcW w:w="4140" w:type="dxa"/>
          </w:tcPr>
          <w:p w14:paraId="557A9064" w14:textId="2DEF1BB5" w:rsidR="002D5403" w:rsidRPr="00FB06E9" w:rsidRDefault="002D5403" w:rsidP="00C420B9">
            <w:pPr>
              <w:pStyle w:val="TableText"/>
              <w:rPr>
                <w:szCs w:val="22"/>
              </w:rPr>
            </w:pPr>
            <w:r w:rsidRPr="00CC412F">
              <w:t>Lagt till kap 7.</w:t>
            </w:r>
          </w:p>
        </w:tc>
        <w:tc>
          <w:tcPr>
            <w:tcW w:w="1980" w:type="dxa"/>
          </w:tcPr>
          <w:p w14:paraId="5A022FFB" w14:textId="4906C66B" w:rsidR="002D5403" w:rsidRPr="00FB06E9" w:rsidRDefault="002D5403" w:rsidP="00C420B9">
            <w:pPr>
              <w:pStyle w:val="TableText"/>
              <w:rPr>
                <w:szCs w:val="22"/>
              </w:rPr>
            </w:pPr>
            <w:r w:rsidRPr="00CC412F">
              <w:t>Maria Andersson</w:t>
            </w:r>
          </w:p>
        </w:tc>
        <w:tc>
          <w:tcPr>
            <w:tcW w:w="1440" w:type="dxa"/>
          </w:tcPr>
          <w:p w14:paraId="20F7A05A" w14:textId="77777777" w:rsidR="002D5403" w:rsidRPr="00517C89" w:rsidRDefault="002D5403" w:rsidP="00C420B9">
            <w:pPr>
              <w:pStyle w:val="TableText"/>
            </w:pPr>
          </w:p>
        </w:tc>
      </w:tr>
      <w:tr w:rsidR="002D5403" w:rsidRPr="00CC412F" w14:paraId="266902FE" w14:textId="77777777" w:rsidTr="000D0257">
        <w:tc>
          <w:tcPr>
            <w:tcW w:w="964" w:type="dxa"/>
          </w:tcPr>
          <w:p w14:paraId="36165A9C" w14:textId="25A487F1" w:rsidR="002D5403" w:rsidRPr="00FB06E9" w:rsidRDefault="002D5403" w:rsidP="00C420B9">
            <w:pPr>
              <w:pStyle w:val="TableText"/>
              <w:rPr>
                <w:szCs w:val="22"/>
              </w:rPr>
            </w:pPr>
            <w:r w:rsidRPr="00CC412F">
              <w:t>PA13</w:t>
            </w:r>
          </w:p>
        </w:tc>
        <w:tc>
          <w:tcPr>
            <w:tcW w:w="1224" w:type="dxa"/>
          </w:tcPr>
          <w:p w14:paraId="129EF31C" w14:textId="33FFEED6" w:rsidR="002D5403" w:rsidRPr="00FB06E9" w:rsidRDefault="002D5403" w:rsidP="00C420B9">
            <w:pPr>
              <w:pStyle w:val="TableText"/>
              <w:rPr>
                <w:szCs w:val="22"/>
              </w:rPr>
            </w:pPr>
            <w:r w:rsidRPr="00CC412F">
              <w:t>2013-01-20</w:t>
            </w:r>
          </w:p>
        </w:tc>
        <w:tc>
          <w:tcPr>
            <w:tcW w:w="4140" w:type="dxa"/>
          </w:tcPr>
          <w:p w14:paraId="76E123E1" w14:textId="7C7A49C0" w:rsidR="002D5403" w:rsidRPr="00FB06E9" w:rsidRDefault="002D5403" w:rsidP="00C420B9">
            <w:pPr>
              <w:pStyle w:val="TableText"/>
              <w:rPr>
                <w:szCs w:val="22"/>
              </w:rPr>
            </w:pPr>
            <w:r w:rsidRPr="00CC412F">
              <w:t>Uppdaterat efter beslut att håll aindexpostern på PDLenhetsnivå och använda SourceSystem för adressering.</w:t>
            </w:r>
          </w:p>
        </w:tc>
        <w:tc>
          <w:tcPr>
            <w:tcW w:w="1980" w:type="dxa"/>
          </w:tcPr>
          <w:p w14:paraId="362A5D1C" w14:textId="7A6C4BEC" w:rsidR="002D5403" w:rsidRPr="00FB06E9" w:rsidRDefault="002D5403" w:rsidP="00C420B9">
            <w:pPr>
              <w:pStyle w:val="TableText"/>
              <w:rPr>
                <w:szCs w:val="22"/>
              </w:rPr>
            </w:pPr>
            <w:r w:rsidRPr="00CC412F">
              <w:t>Johan Eltes</w:t>
            </w:r>
          </w:p>
        </w:tc>
        <w:tc>
          <w:tcPr>
            <w:tcW w:w="1440" w:type="dxa"/>
          </w:tcPr>
          <w:p w14:paraId="1242C415" w14:textId="77777777" w:rsidR="002D5403" w:rsidRPr="00517C89" w:rsidRDefault="002D5403" w:rsidP="00C420B9">
            <w:pPr>
              <w:pStyle w:val="TableText"/>
            </w:pPr>
          </w:p>
        </w:tc>
      </w:tr>
      <w:tr w:rsidR="002D5403" w:rsidRPr="00CC412F" w14:paraId="150D1C1C" w14:textId="77777777" w:rsidTr="000D0257">
        <w:tc>
          <w:tcPr>
            <w:tcW w:w="964" w:type="dxa"/>
          </w:tcPr>
          <w:p w14:paraId="44BF3373" w14:textId="32FC1F5C" w:rsidR="002D5403" w:rsidRPr="00FB06E9" w:rsidRDefault="002D5403" w:rsidP="00C420B9">
            <w:pPr>
              <w:pStyle w:val="TableText"/>
              <w:rPr>
                <w:szCs w:val="22"/>
              </w:rPr>
            </w:pPr>
            <w:r w:rsidRPr="00CC412F">
              <w:t>PA14</w:t>
            </w:r>
          </w:p>
        </w:tc>
        <w:tc>
          <w:tcPr>
            <w:tcW w:w="1224" w:type="dxa"/>
          </w:tcPr>
          <w:p w14:paraId="7625AA53" w14:textId="0D4BE750" w:rsidR="002D5403" w:rsidRPr="00FB06E9" w:rsidRDefault="002D5403" w:rsidP="00C420B9">
            <w:pPr>
              <w:pStyle w:val="TableText"/>
              <w:rPr>
                <w:szCs w:val="22"/>
              </w:rPr>
            </w:pPr>
            <w:r w:rsidRPr="00CC412F">
              <w:t>2013-01-21</w:t>
            </w:r>
          </w:p>
        </w:tc>
        <w:tc>
          <w:tcPr>
            <w:tcW w:w="4140" w:type="dxa"/>
          </w:tcPr>
          <w:p w14:paraId="1E043368" w14:textId="33F5A834" w:rsidR="002D5403" w:rsidRPr="00FB06E9" w:rsidRDefault="002D5403" w:rsidP="00C420B9">
            <w:pPr>
              <w:pStyle w:val="TableText"/>
              <w:rPr>
                <w:szCs w:val="22"/>
              </w:rPr>
            </w:pPr>
            <w:r w:rsidRPr="00CC412F">
              <w:t>Uppdaterat gemensamma informationskomponenter och tjänstebeskrivning</w:t>
            </w:r>
          </w:p>
        </w:tc>
        <w:tc>
          <w:tcPr>
            <w:tcW w:w="1980" w:type="dxa"/>
          </w:tcPr>
          <w:p w14:paraId="2234DCFF" w14:textId="724298F2" w:rsidR="002D5403" w:rsidRPr="00FB06E9" w:rsidRDefault="002D5403" w:rsidP="00C420B9">
            <w:pPr>
              <w:pStyle w:val="TableText"/>
              <w:rPr>
                <w:szCs w:val="22"/>
              </w:rPr>
            </w:pPr>
            <w:r w:rsidRPr="00CC412F">
              <w:t>Fredrik Ström</w:t>
            </w:r>
          </w:p>
        </w:tc>
        <w:tc>
          <w:tcPr>
            <w:tcW w:w="1440" w:type="dxa"/>
          </w:tcPr>
          <w:p w14:paraId="610EEFA9" w14:textId="77777777" w:rsidR="002D5403" w:rsidRPr="00517C89" w:rsidRDefault="002D5403" w:rsidP="00C420B9">
            <w:pPr>
              <w:pStyle w:val="TableText"/>
            </w:pPr>
          </w:p>
        </w:tc>
      </w:tr>
      <w:tr w:rsidR="002D5403" w:rsidRPr="00CC412F" w14:paraId="02C09E5F" w14:textId="77777777" w:rsidTr="000D0257">
        <w:tc>
          <w:tcPr>
            <w:tcW w:w="964" w:type="dxa"/>
          </w:tcPr>
          <w:p w14:paraId="64FCACAB" w14:textId="32885C35" w:rsidR="002D5403" w:rsidRPr="00FB06E9" w:rsidRDefault="002D5403" w:rsidP="00C420B9">
            <w:pPr>
              <w:pStyle w:val="TableText"/>
              <w:rPr>
                <w:szCs w:val="22"/>
              </w:rPr>
            </w:pPr>
            <w:r w:rsidRPr="00CC412F">
              <w:t>PA15</w:t>
            </w:r>
          </w:p>
        </w:tc>
        <w:tc>
          <w:tcPr>
            <w:tcW w:w="1224" w:type="dxa"/>
          </w:tcPr>
          <w:p w14:paraId="4C79173A" w14:textId="344631DA" w:rsidR="002D5403" w:rsidRPr="00FB06E9" w:rsidRDefault="002D5403" w:rsidP="00C420B9">
            <w:pPr>
              <w:pStyle w:val="TableText"/>
              <w:rPr>
                <w:szCs w:val="22"/>
              </w:rPr>
            </w:pPr>
            <w:r w:rsidRPr="00CC412F">
              <w:t>2013-01-21</w:t>
            </w:r>
          </w:p>
        </w:tc>
        <w:tc>
          <w:tcPr>
            <w:tcW w:w="4140" w:type="dxa"/>
          </w:tcPr>
          <w:p w14:paraId="5C7CF69E" w14:textId="03F34573" w:rsidR="002D5403" w:rsidRPr="00FB06E9" w:rsidRDefault="002D5403" w:rsidP="00C420B9">
            <w:pPr>
              <w:pStyle w:val="TableText"/>
              <w:rPr>
                <w:szCs w:val="22"/>
              </w:rPr>
            </w:pPr>
            <w:r w:rsidRPr="00CC412F">
              <w:t>Uppdaterat typerna med inledande versal. Ändrat från careRequest till Referral och från Answer till Outcome i kap 6.</w:t>
            </w:r>
          </w:p>
        </w:tc>
        <w:tc>
          <w:tcPr>
            <w:tcW w:w="1980" w:type="dxa"/>
          </w:tcPr>
          <w:p w14:paraId="410DF07A" w14:textId="26BC0AAC" w:rsidR="002D5403" w:rsidRPr="00FB06E9" w:rsidRDefault="002D5403" w:rsidP="00C420B9">
            <w:pPr>
              <w:pStyle w:val="TableText"/>
              <w:rPr>
                <w:szCs w:val="22"/>
              </w:rPr>
            </w:pPr>
            <w:r w:rsidRPr="00CC412F">
              <w:t>Maria Andersson</w:t>
            </w:r>
          </w:p>
        </w:tc>
        <w:tc>
          <w:tcPr>
            <w:tcW w:w="1440" w:type="dxa"/>
          </w:tcPr>
          <w:p w14:paraId="4ECF536F" w14:textId="77777777" w:rsidR="002D5403" w:rsidRPr="00517C89" w:rsidRDefault="002D5403" w:rsidP="00C420B9">
            <w:pPr>
              <w:pStyle w:val="TableText"/>
            </w:pPr>
          </w:p>
        </w:tc>
      </w:tr>
      <w:tr w:rsidR="002D5403" w:rsidRPr="00CC412F" w14:paraId="4F73D70C" w14:textId="77777777" w:rsidTr="000D0257">
        <w:tc>
          <w:tcPr>
            <w:tcW w:w="964" w:type="dxa"/>
          </w:tcPr>
          <w:p w14:paraId="766D340F" w14:textId="2A0DCEFD" w:rsidR="002D5403" w:rsidRPr="00FB06E9" w:rsidRDefault="002D5403" w:rsidP="00C420B9">
            <w:pPr>
              <w:pStyle w:val="TableText"/>
              <w:rPr>
                <w:szCs w:val="22"/>
              </w:rPr>
            </w:pPr>
            <w:r w:rsidRPr="00CC412F">
              <w:t>PA16</w:t>
            </w:r>
          </w:p>
        </w:tc>
        <w:tc>
          <w:tcPr>
            <w:tcW w:w="1224" w:type="dxa"/>
          </w:tcPr>
          <w:p w14:paraId="5673260C" w14:textId="6ECA7B67" w:rsidR="002D5403" w:rsidRPr="00FB06E9" w:rsidRDefault="002D5403" w:rsidP="00C420B9">
            <w:pPr>
              <w:pStyle w:val="TableText"/>
              <w:rPr>
                <w:szCs w:val="22"/>
              </w:rPr>
            </w:pPr>
            <w:r w:rsidRPr="00CC412F">
              <w:t>2013-01-21</w:t>
            </w:r>
          </w:p>
        </w:tc>
        <w:tc>
          <w:tcPr>
            <w:tcW w:w="4140" w:type="dxa"/>
          </w:tcPr>
          <w:p w14:paraId="1A878B47" w14:textId="68ED00CC" w:rsidR="002D5403" w:rsidRPr="00FB06E9" w:rsidRDefault="002D5403" w:rsidP="00C420B9">
            <w:pPr>
              <w:pStyle w:val="TableText"/>
              <w:rPr>
                <w:szCs w:val="22"/>
              </w:rPr>
            </w:pPr>
            <w:r w:rsidRPr="00CC412F">
              <w:t>Ändrat kardinaliteten på referral i kap 6.</w:t>
            </w:r>
          </w:p>
        </w:tc>
        <w:tc>
          <w:tcPr>
            <w:tcW w:w="1980" w:type="dxa"/>
          </w:tcPr>
          <w:p w14:paraId="5CF6F25E" w14:textId="67447EFA" w:rsidR="002D5403" w:rsidRPr="00FB06E9" w:rsidRDefault="002D5403" w:rsidP="00C420B9">
            <w:pPr>
              <w:pStyle w:val="TableText"/>
              <w:rPr>
                <w:szCs w:val="22"/>
              </w:rPr>
            </w:pPr>
            <w:r w:rsidRPr="00CC412F">
              <w:t>Maria Andersson</w:t>
            </w:r>
          </w:p>
        </w:tc>
        <w:tc>
          <w:tcPr>
            <w:tcW w:w="1440" w:type="dxa"/>
          </w:tcPr>
          <w:p w14:paraId="08BCD63F" w14:textId="77777777" w:rsidR="002D5403" w:rsidRPr="00517C89" w:rsidRDefault="002D5403" w:rsidP="00C420B9">
            <w:pPr>
              <w:pStyle w:val="TableText"/>
            </w:pPr>
          </w:p>
        </w:tc>
      </w:tr>
      <w:tr w:rsidR="002D5403" w:rsidRPr="00CC412F" w14:paraId="39833537" w14:textId="77777777" w:rsidTr="000D0257">
        <w:tc>
          <w:tcPr>
            <w:tcW w:w="964" w:type="dxa"/>
          </w:tcPr>
          <w:p w14:paraId="310F8A14" w14:textId="799D40C4" w:rsidR="002D5403" w:rsidRPr="00FB06E9" w:rsidRDefault="002D5403" w:rsidP="00C420B9">
            <w:pPr>
              <w:pStyle w:val="TableText"/>
              <w:rPr>
                <w:szCs w:val="22"/>
              </w:rPr>
            </w:pPr>
            <w:r w:rsidRPr="00CC412F">
              <w:t>PA17</w:t>
            </w:r>
          </w:p>
        </w:tc>
        <w:tc>
          <w:tcPr>
            <w:tcW w:w="1224" w:type="dxa"/>
          </w:tcPr>
          <w:p w14:paraId="3C3101B3" w14:textId="20CA8B7A" w:rsidR="002D5403" w:rsidRPr="00FB06E9" w:rsidRDefault="002D5403" w:rsidP="00C420B9">
            <w:pPr>
              <w:pStyle w:val="TableText"/>
              <w:rPr>
                <w:szCs w:val="22"/>
              </w:rPr>
            </w:pPr>
            <w:r w:rsidRPr="00CC412F">
              <w:t>2013-01-24</w:t>
            </w:r>
          </w:p>
        </w:tc>
        <w:tc>
          <w:tcPr>
            <w:tcW w:w="4140" w:type="dxa"/>
          </w:tcPr>
          <w:p w14:paraId="3F1B011A" w14:textId="15558CEE" w:rsidR="002D5403" w:rsidRPr="00FB06E9" w:rsidRDefault="002D5403" w:rsidP="00C420B9">
            <w:pPr>
              <w:pStyle w:val="TableText"/>
              <w:rPr>
                <w:szCs w:val="22"/>
              </w:rPr>
            </w:pPr>
            <w:r w:rsidRPr="00CC412F">
              <w:t>Ändrat i tabellerna i kap 4, 5 och 6.</w:t>
            </w:r>
          </w:p>
        </w:tc>
        <w:tc>
          <w:tcPr>
            <w:tcW w:w="1980" w:type="dxa"/>
          </w:tcPr>
          <w:p w14:paraId="0A060A74" w14:textId="0E0C567D" w:rsidR="002D5403" w:rsidRPr="00FB06E9" w:rsidRDefault="002D5403" w:rsidP="00C420B9">
            <w:pPr>
              <w:pStyle w:val="TableText"/>
              <w:rPr>
                <w:szCs w:val="22"/>
              </w:rPr>
            </w:pPr>
            <w:r w:rsidRPr="00CC412F">
              <w:t>Maria Andersson</w:t>
            </w:r>
          </w:p>
        </w:tc>
        <w:tc>
          <w:tcPr>
            <w:tcW w:w="1440" w:type="dxa"/>
          </w:tcPr>
          <w:p w14:paraId="24CBCCF9" w14:textId="77777777" w:rsidR="002D5403" w:rsidRPr="00517C89" w:rsidRDefault="002D5403" w:rsidP="00C420B9">
            <w:pPr>
              <w:pStyle w:val="TableText"/>
            </w:pPr>
          </w:p>
        </w:tc>
      </w:tr>
      <w:tr w:rsidR="002D5403" w:rsidRPr="00CC412F" w14:paraId="1C369640" w14:textId="77777777" w:rsidTr="000D0257">
        <w:tc>
          <w:tcPr>
            <w:tcW w:w="964" w:type="dxa"/>
          </w:tcPr>
          <w:p w14:paraId="6FF0156B" w14:textId="752EC86C" w:rsidR="002D5403" w:rsidRPr="00FB06E9" w:rsidRDefault="002D5403" w:rsidP="00C420B9">
            <w:pPr>
              <w:pStyle w:val="TableText"/>
              <w:rPr>
                <w:szCs w:val="22"/>
              </w:rPr>
            </w:pPr>
            <w:r w:rsidRPr="00CC412F">
              <w:t>PA18</w:t>
            </w:r>
          </w:p>
        </w:tc>
        <w:tc>
          <w:tcPr>
            <w:tcW w:w="1224" w:type="dxa"/>
          </w:tcPr>
          <w:p w14:paraId="6872A9FF" w14:textId="1ECBD9C3" w:rsidR="002D5403" w:rsidRPr="00FB06E9" w:rsidRDefault="002D5403" w:rsidP="00C420B9">
            <w:pPr>
              <w:pStyle w:val="TableText"/>
              <w:rPr>
                <w:szCs w:val="22"/>
              </w:rPr>
            </w:pPr>
            <w:r w:rsidRPr="00CC412F">
              <w:t>2013-01-25</w:t>
            </w:r>
          </w:p>
        </w:tc>
        <w:tc>
          <w:tcPr>
            <w:tcW w:w="4140" w:type="dxa"/>
          </w:tcPr>
          <w:p w14:paraId="11F08CDB" w14:textId="0D6DD181" w:rsidR="002D5403" w:rsidRPr="00FB06E9" w:rsidRDefault="002D5403" w:rsidP="00C420B9">
            <w:pPr>
              <w:pStyle w:val="TableText"/>
              <w:rPr>
                <w:szCs w:val="22"/>
              </w:rPr>
            </w:pPr>
            <w:r w:rsidRPr="00CC412F">
              <w:t>Ändrat i tabellerna i kap 4, 5 och 6.</w:t>
            </w:r>
          </w:p>
        </w:tc>
        <w:tc>
          <w:tcPr>
            <w:tcW w:w="1980" w:type="dxa"/>
          </w:tcPr>
          <w:p w14:paraId="545872A4" w14:textId="490AF62A" w:rsidR="002D5403" w:rsidRPr="00FB06E9" w:rsidRDefault="002D5403" w:rsidP="00C420B9">
            <w:pPr>
              <w:pStyle w:val="TableText"/>
              <w:rPr>
                <w:szCs w:val="22"/>
              </w:rPr>
            </w:pPr>
            <w:r w:rsidRPr="00CC412F">
              <w:t>Maria Andersson</w:t>
            </w:r>
          </w:p>
        </w:tc>
        <w:tc>
          <w:tcPr>
            <w:tcW w:w="1440" w:type="dxa"/>
          </w:tcPr>
          <w:p w14:paraId="6032E98C" w14:textId="77777777" w:rsidR="002D5403" w:rsidRPr="00517C89" w:rsidRDefault="002D5403" w:rsidP="00C420B9">
            <w:pPr>
              <w:pStyle w:val="TableText"/>
            </w:pPr>
          </w:p>
        </w:tc>
      </w:tr>
      <w:tr w:rsidR="002D5403" w:rsidRPr="00CC412F" w14:paraId="3BFD8690" w14:textId="77777777" w:rsidTr="000D0257">
        <w:tc>
          <w:tcPr>
            <w:tcW w:w="964" w:type="dxa"/>
          </w:tcPr>
          <w:p w14:paraId="4952EF84" w14:textId="08200D05" w:rsidR="002D5403" w:rsidRPr="00FB06E9" w:rsidRDefault="002D5403" w:rsidP="00C420B9">
            <w:pPr>
              <w:pStyle w:val="TableText"/>
              <w:rPr>
                <w:szCs w:val="22"/>
              </w:rPr>
            </w:pPr>
            <w:r w:rsidRPr="00CC412F">
              <w:t>PA19</w:t>
            </w:r>
          </w:p>
        </w:tc>
        <w:tc>
          <w:tcPr>
            <w:tcW w:w="1224" w:type="dxa"/>
          </w:tcPr>
          <w:p w14:paraId="0DBB74A5" w14:textId="50A02FF7" w:rsidR="002D5403" w:rsidRPr="00FB06E9" w:rsidRDefault="002D5403" w:rsidP="00C420B9">
            <w:pPr>
              <w:pStyle w:val="TableText"/>
              <w:rPr>
                <w:szCs w:val="22"/>
              </w:rPr>
            </w:pPr>
            <w:r w:rsidRPr="00CC412F">
              <w:t>2013-01-29</w:t>
            </w:r>
          </w:p>
        </w:tc>
        <w:tc>
          <w:tcPr>
            <w:tcW w:w="4140" w:type="dxa"/>
          </w:tcPr>
          <w:p w14:paraId="6B76A1AD" w14:textId="2C5CE495" w:rsidR="002D5403" w:rsidRPr="00FB06E9" w:rsidRDefault="002D5403" w:rsidP="00C420B9">
            <w:pPr>
              <w:pStyle w:val="TableText"/>
              <w:rPr>
                <w:szCs w:val="22"/>
              </w:rPr>
            </w:pPr>
            <w:r w:rsidRPr="00CC412F">
              <w:t>Ändrat beskrivningar i kap 4, 5 och 6 samt ny struktur i kap 4.</w:t>
            </w:r>
          </w:p>
        </w:tc>
        <w:tc>
          <w:tcPr>
            <w:tcW w:w="1980" w:type="dxa"/>
          </w:tcPr>
          <w:p w14:paraId="41254B7B" w14:textId="02B9F768" w:rsidR="002D5403" w:rsidRPr="00FB06E9" w:rsidRDefault="002D5403" w:rsidP="00C420B9">
            <w:pPr>
              <w:pStyle w:val="TableText"/>
              <w:rPr>
                <w:szCs w:val="22"/>
              </w:rPr>
            </w:pPr>
            <w:r w:rsidRPr="00CC412F">
              <w:t>Maria Andersson</w:t>
            </w:r>
          </w:p>
        </w:tc>
        <w:tc>
          <w:tcPr>
            <w:tcW w:w="1440" w:type="dxa"/>
          </w:tcPr>
          <w:p w14:paraId="4ECD7B3C" w14:textId="77777777" w:rsidR="002D5403" w:rsidRPr="00517C89" w:rsidRDefault="002D5403" w:rsidP="00C420B9">
            <w:pPr>
              <w:pStyle w:val="TableText"/>
            </w:pPr>
          </w:p>
        </w:tc>
      </w:tr>
      <w:tr w:rsidR="002D5403" w:rsidRPr="00CC412F" w14:paraId="52318E64" w14:textId="77777777" w:rsidTr="000D0257">
        <w:tc>
          <w:tcPr>
            <w:tcW w:w="964" w:type="dxa"/>
          </w:tcPr>
          <w:p w14:paraId="618511EF" w14:textId="52308365" w:rsidR="002D5403" w:rsidRPr="00FB06E9" w:rsidRDefault="002D5403" w:rsidP="00C420B9">
            <w:pPr>
              <w:pStyle w:val="TableText"/>
              <w:rPr>
                <w:szCs w:val="22"/>
              </w:rPr>
            </w:pPr>
            <w:r w:rsidRPr="00CC412F">
              <w:t>PA20</w:t>
            </w:r>
          </w:p>
        </w:tc>
        <w:tc>
          <w:tcPr>
            <w:tcW w:w="1224" w:type="dxa"/>
          </w:tcPr>
          <w:p w14:paraId="490DE6E0" w14:textId="2A2D9734" w:rsidR="002D5403" w:rsidRPr="00FB06E9" w:rsidRDefault="002D5403" w:rsidP="00C420B9">
            <w:pPr>
              <w:pStyle w:val="TableText"/>
              <w:rPr>
                <w:szCs w:val="22"/>
              </w:rPr>
            </w:pPr>
            <w:r w:rsidRPr="00CC412F">
              <w:t>2013-01-30</w:t>
            </w:r>
          </w:p>
        </w:tc>
        <w:tc>
          <w:tcPr>
            <w:tcW w:w="4140" w:type="dxa"/>
          </w:tcPr>
          <w:p w14:paraId="320E73BE" w14:textId="77777777" w:rsidR="002D5403" w:rsidRPr="00FB06E9" w:rsidRDefault="002D5403" w:rsidP="00C420B9">
            <w:pPr>
              <w:pStyle w:val="TableText"/>
              <w:rPr>
                <w:szCs w:val="22"/>
              </w:rPr>
            </w:pPr>
            <w:r w:rsidRPr="00CC412F">
              <w:t>Ändrat beskrivningar kap 4, 5.4 och 6.4.</w:t>
            </w:r>
          </w:p>
          <w:p w14:paraId="355EEC2D" w14:textId="6F7B0F4C" w:rsidR="002D5403" w:rsidRPr="00FB06E9" w:rsidRDefault="002D5403" w:rsidP="00C420B9">
            <w:pPr>
              <w:pStyle w:val="TableText"/>
              <w:rPr>
                <w:szCs w:val="22"/>
              </w:rPr>
            </w:pPr>
            <w:r w:rsidRPr="00CC412F">
              <w:t>Nya och uppdaterade typer kap 4, 5.4 och 6.4.</w:t>
            </w:r>
          </w:p>
        </w:tc>
        <w:tc>
          <w:tcPr>
            <w:tcW w:w="1980" w:type="dxa"/>
          </w:tcPr>
          <w:p w14:paraId="5F06B731" w14:textId="77777777" w:rsidR="002D5403" w:rsidRPr="00FB06E9" w:rsidRDefault="002D5403" w:rsidP="00C420B9">
            <w:pPr>
              <w:pStyle w:val="TableText"/>
              <w:rPr>
                <w:szCs w:val="22"/>
              </w:rPr>
            </w:pPr>
            <w:r w:rsidRPr="00CC412F">
              <w:t>Fredrik Ström</w:t>
            </w:r>
          </w:p>
          <w:p w14:paraId="15975B28" w14:textId="1FAEB1E3" w:rsidR="002D5403" w:rsidRPr="00FB06E9" w:rsidRDefault="002D5403" w:rsidP="00C420B9">
            <w:pPr>
              <w:pStyle w:val="TableText"/>
              <w:rPr>
                <w:szCs w:val="22"/>
              </w:rPr>
            </w:pPr>
            <w:r w:rsidRPr="00CC412F">
              <w:t>Magnus Ekstrand</w:t>
            </w:r>
          </w:p>
        </w:tc>
        <w:tc>
          <w:tcPr>
            <w:tcW w:w="1440" w:type="dxa"/>
          </w:tcPr>
          <w:p w14:paraId="6A90DB14" w14:textId="77777777" w:rsidR="002D5403" w:rsidRPr="00517C89" w:rsidRDefault="002D5403" w:rsidP="00C420B9">
            <w:pPr>
              <w:pStyle w:val="TableText"/>
            </w:pPr>
          </w:p>
        </w:tc>
      </w:tr>
      <w:tr w:rsidR="002D5403" w:rsidRPr="00CC412F" w14:paraId="54A3D927" w14:textId="77777777" w:rsidTr="000D0257">
        <w:tc>
          <w:tcPr>
            <w:tcW w:w="964" w:type="dxa"/>
          </w:tcPr>
          <w:p w14:paraId="3907AF13" w14:textId="2CCE8FED" w:rsidR="002D5403" w:rsidRPr="00FB06E9" w:rsidRDefault="002D5403" w:rsidP="00C420B9">
            <w:pPr>
              <w:pStyle w:val="TableText"/>
              <w:rPr>
                <w:szCs w:val="22"/>
              </w:rPr>
            </w:pPr>
            <w:r w:rsidRPr="00CC412F">
              <w:t>PA21</w:t>
            </w:r>
          </w:p>
        </w:tc>
        <w:tc>
          <w:tcPr>
            <w:tcW w:w="1224" w:type="dxa"/>
          </w:tcPr>
          <w:p w14:paraId="76D43B79" w14:textId="0B743A03" w:rsidR="002D5403" w:rsidRPr="00FB06E9" w:rsidRDefault="002D5403" w:rsidP="00C420B9">
            <w:pPr>
              <w:pStyle w:val="TableText"/>
              <w:rPr>
                <w:szCs w:val="22"/>
              </w:rPr>
            </w:pPr>
            <w:r w:rsidRPr="00CC412F">
              <w:t>2013-01-31</w:t>
            </w:r>
          </w:p>
        </w:tc>
        <w:tc>
          <w:tcPr>
            <w:tcW w:w="4140" w:type="dxa"/>
          </w:tcPr>
          <w:p w14:paraId="46FA8D6A" w14:textId="04E24070" w:rsidR="002D5403" w:rsidRPr="00CC412F" w:rsidRDefault="002D5403" w:rsidP="000D0257">
            <w:pPr>
              <w:pStyle w:val="TOC1"/>
            </w:pPr>
            <w:r w:rsidRPr="00CC412F">
              <w:t>Ändringar i beskrivningar kap 4, 5, 6 och 7.</w:t>
            </w:r>
          </w:p>
        </w:tc>
        <w:tc>
          <w:tcPr>
            <w:tcW w:w="1980" w:type="dxa"/>
          </w:tcPr>
          <w:p w14:paraId="150FEA1C" w14:textId="76CEB6C4" w:rsidR="002D5403" w:rsidRPr="00CC412F" w:rsidRDefault="002D5403" w:rsidP="000D0257">
            <w:pPr>
              <w:pStyle w:val="TOC1"/>
              <w:ind w:left="28"/>
            </w:pPr>
            <w:r w:rsidRPr="00CC412F">
              <w:t>Maria Andersson</w:t>
            </w:r>
          </w:p>
        </w:tc>
        <w:tc>
          <w:tcPr>
            <w:tcW w:w="1440" w:type="dxa"/>
          </w:tcPr>
          <w:p w14:paraId="1E94FC68" w14:textId="77777777" w:rsidR="002D5403" w:rsidRPr="00FB06E9" w:rsidRDefault="002D5403" w:rsidP="00C420B9">
            <w:pPr>
              <w:pStyle w:val="TableText"/>
            </w:pPr>
          </w:p>
        </w:tc>
      </w:tr>
      <w:tr w:rsidR="002D5403" w:rsidRPr="00CC412F" w14:paraId="3597DBB7" w14:textId="77777777" w:rsidTr="000D0257">
        <w:tc>
          <w:tcPr>
            <w:tcW w:w="964" w:type="dxa"/>
          </w:tcPr>
          <w:p w14:paraId="59B5E60E" w14:textId="1DD4C79C" w:rsidR="002D5403" w:rsidRPr="00FB06E9" w:rsidRDefault="002D5403" w:rsidP="00C420B9">
            <w:pPr>
              <w:pStyle w:val="TableText"/>
              <w:rPr>
                <w:szCs w:val="22"/>
              </w:rPr>
            </w:pPr>
            <w:r w:rsidRPr="00CC412F">
              <w:t>PA22</w:t>
            </w:r>
          </w:p>
        </w:tc>
        <w:tc>
          <w:tcPr>
            <w:tcW w:w="1224" w:type="dxa"/>
          </w:tcPr>
          <w:p w14:paraId="32479DC6" w14:textId="06FA7422" w:rsidR="002D5403" w:rsidRPr="00FB06E9" w:rsidRDefault="002D5403" w:rsidP="00C420B9">
            <w:pPr>
              <w:pStyle w:val="TableText"/>
              <w:rPr>
                <w:szCs w:val="22"/>
              </w:rPr>
            </w:pPr>
            <w:r w:rsidRPr="00CC412F">
              <w:t>2013-01-31</w:t>
            </w:r>
          </w:p>
        </w:tc>
        <w:tc>
          <w:tcPr>
            <w:tcW w:w="4140" w:type="dxa"/>
          </w:tcPr>
          <w:p w14:paraId="007C83FC" w14:textId="5145E244" w:rsidR="002D5403" w:rsidRPr="00CC412F" w:rsidRDefault="002D5403" w:rsidP="000D0257">
            <w:pPr>
              <w:pStyle w:val="TOC1"/>
            </w:pPr>
            <w:r w:rsidRPr="00CC412F">
              <w:t>Ändringar i kap 7, GetCareContact</w:t>
            </w:r>
          </w:p>
        </w:tc>
        <w:tc>
          <w:tcPr>
            <w:tcW w:w="1980" w:type="dxa"/>
          </w:tcPr>
          <w:p w14:paraId="43DFFFDC" w14:textId="0106211A" w:rsidR="002D5403" w:rsidRPr="00CC412F" w:rsidRDefault="002D5403" w:rsidP="000D0257">
            <w:pPr>
              <w:pStyle w:val="TOC1"/>
              <w:ind w:left="28"/>
            </w:pPr>
            <w:r w:rsidRPr="00CC412F">
              <w:t>Maria Andersson</w:t>
            </w:r>
          </w:p>
        </w:tc>
        <w:tc>
          <w:tcPr>
            <w:tcW w:w="1440" w:type="dxa"/>
          </w:tcPr>
          <w:p w14:paraId="0367864D" w14:textId="77777777" w:rsidR="002D5403" w:rsidRPr="00FB06E9" w:rsidRDefault="002D5403" w:rsidP="00C420B9">
            <w:pPr>
              <w:pStyle w:val="TableText"/>
            </w:pPr>
          </w:p>
        </w:tc>
      </w:tr>
      <w:tr w:rsidR="002D5403" w:rsidRPr="00CC412F" w14:paraId="6226F6EA" w14:textId="77777777" w:rsidTr="000D0257">
        <w:tc>
          <w:tcPr>
            <w:tcW w:w="964" w:type="dxa"/>
          </w:tcPr>
          <w:p w14:paraId="5E35F1BD" w14:textId="0BDB47F4" w:rsidR="002D5403" w:rsidRPr="00FB06E9" w:rsidRDefault="002D5403" w:rsidP="00C420B9">
            <w:pPr>
              <w:pStyle w:val="TableText"/>
              <w:rPr>
                <w:szCs w:val="22"/>
              </w:rPr>
            </w:pPr>
            <w:r w:rsidRPr="00CC412F">
              <w:t>PA23</w:t>
            </w:r>
          </w:p>
        </w:tc>
        <w:tc>
          <w:tcPr>
            <w:tcW w:w="1224" w:type="dxa"/>
          </w:tcPr>
          <w:p w14:paraId="5687B6CD" w14:textId="7664000E" w:rsidR="002D5403" w:rsidRPr="00FB06E9" w:rsidRDefault="002D5403" w:rsidP="00C420B9">
            <w:pPr>
              <w:pStyle w:val="TableText"/>
              <w:rPr>
                <w:szCs w:val="22"/>
              </w:rPr>
            </w:pPr>
            <w:r w:rsidRPr="00CC412F">
              <w:t>2013-02-07</w:t>
            </w:r>
          </w:p>
        </w:tc>
        <w:tc>
          <w:tcPr>
            <w:tcW w:w="4140" w:type="dxa"/>
          </w:tcPr>
          <w:p w14:paraId="7562FD90" w14:textId="77777777" w:rsidR="002D5403" w:rsidRPr="00FB06E9" w:rsidRDefault="002D5403" w:rsidP="00C420B9">
            <w:pPr>
              <w:pStyle w:val="TableText"/>
              <w:rPr>
                <w:szCs w:val="22"/>
              </w:rPr>
            </w:pPr>
            <w:r w:rsidRPr="00CC412F">
              <w:t>Justeringar av elementnamn och kardinalitet i kap 5, 6 och 7.</w:t>
            </w:r>
          </w:p>
          <w:p w14:paraId="2F7CB9D4" w14:textId="71A66D7A" w:rsidR="002D5403" w:rsidRPr="00CC412F" w:rsidRDefault="002D5403" w:rsidP="000D0257">
            <w:pPr>
              <w:pStyle w:val="TOC1"/>
            </w:pPr>
            <w:r w:rsidRPr="00CC412F">
              <w:t>Tog bort ej använd gemensam komponent.</w:t>
            </w:r>
          </w:p>
        </w:tc>
        <w:tc>
          <w:tcPr>
            <w:tcW w:w="1980" w:type="dxa"/>
          </w:tcPr>
          <w:p w14:paraId="5EF1CE4F" w14:textId="18C2DE61" w:rsidR="002D5403" w:rsidRPr="00CC412F" w:rsidRDefault="002D5403" w:rsidP="000D0257">
            <w:pPr>
              <w:pStyle w:val="TOC1"/>
              <w:ind w:left="28"/>
            </w:pPr>
            <w:r w:rsidRPr="00CC412F">
              <w:t>Magnus Ekstrand</w:t>
            </w:r>
          </w:p>
        </w:tc>
        <w:tc>
          <w:tcPr>
            <w:tcW w:w="1440" w:type="dxa"/>
          </w:tcPr>
          <w:p w14:paraId="7D8493CC" w14:textId="77777777" w:rsidR="002D5403" w:rsidRPr="00FB06E9" w:rsidRDefault="002D5403" w:rsidP="00C420B9">
            <w:pPr>
              <w:pStyle w:val="TableText"/>
            </w:pPr>
          </w:p>
        </w:tc>
      </w:tr>
      <w:tr w:rsidR="002D5403" w:rsidRPr="00CC412F" w14:paraId="33A59637" w14:textId="77777777" w:rsidTr="000D0257">
        <w:tc>
          <w:tcPr>
            <w:tcW w:w="964" w:type="dxa"/>
          </w:tcPr>
          <w:p w14:paraId="65FB14A4" w14:textId="72807ED0" w:rsidR="002D5403" w:rsidRPr="00FB06E9" w:rsidRDefault="002D5403" w:rsidP="00C420B9">
            <w:pPr>
              <w:pStyle w:val="TableText"/>
              <w:rPr>
                <w:szCs w:val="22"/>
              </w:rPr>
            </w:pPr>
            <w:r w:rsidRPr="00CC412F">
              <w:t>PA24</w:t>
            </w:r>
          </w:p>
        </w:tc>
        <w:tc>
          <w:tcPr>
            <w:tcW w:w="1224" w:type="dxa"/>
          </w:tcPr>
          <w:p w14:paraId="6C53B8FC" w14:textId="468DF2AA" w:rsidR="002D5403" w:rsidRPr="00FB06E9" w:rsidRDefault="002D5403" w:rsidP="00C420B9">
            <w:pPr>
              <w:pStyle w:val="TableText"/>
              <w:rPr>
                <w:szCs w:val="22"/>
              </w:rPr>
            </w:pPr>
            <w:r w:rsidRPr="00CC412F">
              <w:t>2013-02-11</w:t>
            </w:r>
          </w:p>
        </w:tc>
        <w:tc>
          <w:tcPr>
            <w:tcW w:w="4140" w:type="dxa"/>
          </w:tcPr>
          <w:p w14:paraId="62EC7A7B" w14:textId="4EA33C66" w:rsidR="002D5403" w:rsidRPr="00CC412F" w:rsidRDefault="002D5403" w:rsidP="000D0257">
            <w:pPr>
              <w:pStyle w:val="TOC1"/>
            </w:pPr>
            <w:r w:rsidRPr="00CC412F">
              <w:t>Lagt till kap 8, GetDiagnosis</w:t>
            </w:r>
          </w:p>
        </w:tc>
        <w:tc>
          <w:tcPr>
            <w:tcW w:w="1980" w:type="dxa"/>
          </w:tcPr>
          <w:p w14:paraId="25239FEB" w14:textId="6750EA52" w:rsidR="002D5403" w:rsidRPr="00CC412F" w:rsidRDefault="002D5403" w:rsidP="000D0257">
            <w:pPr>
              <w:pStyle w:val="TOC1"/>
              <w:ind w:left="28"/>
            </w:pPr>
            <w:r w:rsidRPr="00CC412F">
              <w:t>Maria Andersson</w:t>
            </w:r>
          </w:p>
        </w:tc>
        <w:tc>
          <w:tcPr>
            <w:tcW w:w="1440" w:type="dxa"/>
          </w:tcPr>
          <w:p w14:paraId="62BACF0A" w14:textId="77777777" w:rsidR="002D5403" w:rsidRPr="00FB06E9" w:rsidRDefault="002D5403" w:rsidP="00C420B9">
            <w:pPr>
              <w:pStyle w:val="TableText"/>
            </w:pPr>
          </w:p>
        </w:tc>
      </w:tr>
      <w:tr w:rsidR="002D5403" w:rsidRPr="00CC412F" w14:paraId="0F91E968" w14:textId="77777777" w:rsidTr="000D0257">
        <w:tc>
          <w:tcPr>
            <w:tcW w:w="964" w:type="dxa"/>
          </w:tcPr>
          <w:p w14:paraId="49E162EE" w14:textId="6BB3FD51" w:rsidR="002D5403" w:rsidRPr="00FB06E9" w:rsidRDefault="002D5403" w:rsidP="00C420B9">
            <w:pPr>
              <w:pStyle w:val="TableText"/>
              <w:rPr>
                <w:szCs w:val="22"/>
              </w:rPr>
            </w:pPr>
            <w:r w:rsidRPr="00CC412F">
              <w:t>PA25</w:t>
            </w:r>
          </w:p>
        </w:tc>
        <w:tc>
          <w:tcPr>
            <w:tcW w:w="1224" w:type="dxa"/>
          </w:tcPr>
          <w:p w14:paraId="669D10A9" w14:textId="7309F1A7" w:rsidR="002D5403" w:rsidRPr="00FB06E9" w:rsidRDefault="002D5403" w:rsidP="00C420B9">
            <w:pPr>
              <w:pStyle w:val="TableText"/>
              <w:rPr>
                <w:szCs w:val="22"/>
              </w:rPr>
            </w:pPr>
            <w:r w:rsidRPr="00CC412F">
              <w:t>2013-02-19</w:t>
            </w:r>
          </w:p>
        </w:tc>
        <w:tc>
          <w:tcPr>
            <w:tcW w:w="4140" w:type="dxa"/>
          </w:tcPr>
          <w:p w14:paraId="3295192F" w14:textId="5F887CCA" w:rsidR="002D5403" w:rsidRPr="00CC412F" w:rsidRDefault="002D5403" w:rsidP="000D0257">
            <w:pPr>
              <w:pStyle w:val="TOC1"/>
            </w:pPr>
            <w:r w:rsidRPr="00CC412F">
              <w:t xml:space="preserve">Definierat krav på uppdatering av fältet mostRecentContent i EI-posten. </w:t>
            </w:r>
          </w:p>
        </w:tc>
        <w:tc>
          <w:tcPr>
            <w:tcW w:w="1980" w:type="dxa"/>
          </w:tcPr>
          <w:p w14:paraId="1CF3E83C" w14:textId="12284B98" w:rsidR="002D5403" w:rsidRPr="00CC412F" w:rsidRDefault="002D5403" w:rsidP="000D0257">
            <w:pPr>
              <w:pStyle w:val="TOC1"/>
              <w:ind w:left="28"/>
            </w:pPr>
            <w:r w:rsidRPr="00CC412F">
              <w:t>Johan Eltes</w:t>
            </w:r>
          </w:p>
        </w:tc>
        <w:tc>
          <w:tcPr>
            <w:tcW w:w="1440" w:type="dxa"/>
          </w:tcPr>
          <w:p w14:paraId="5420F633" w14:textId="77777777" w:rsidR="002D5403" w:rsidRPr="00FB06E9" w:rsidRDefault="002D5403" w:rsidP="00C420B9">
            <w:pPr>
              <w:pStyle w:val="TableText"/>
            </w:pPr>
          </w:p>
        </w:tc>
      </w:tr>
      <w:tr w:rsidR="002D5403" w:rsidRPr="00CC412F" w14:paraId="0C66B6CF" w14:textId="77777777" w:rsidTr="000D0257">
        <w:tc>
          <w:tcPr>
            <w:tcW w:w="964" w:type="dxa"/>
          </w:tcPr>
          <w:p w14:paraId="2881B369" w14:textId="5B7FC990" w:rsidR="002D5403" w:rsidRPr="00FB06E9" w:rsidRDefault="002D5403" w:rsidP="00C420B9">
            <w:pPr>
              <w:pStyle w:val="TableText"/>
              <w:rPr>
                <w:szCs w:val="22"/>
              </w:rPr>
            </w:pPr>
            <w:r w:rsidRPr="00CC412F">
              <w:t>PA26</w:t>
            </w:r>
          </w:p>
        </w:tc>
        <w:tc>
          <w:tcPr>
            <w:tcW w:w="1224" w:type="dxa"/>
          </w:tcPr>
          <w:p w14:paraId="12CC88C2" w14:textId="50647327" w:rsidR="002D5403" w:rsidRPr="00FB06E9" w:rsidRDefault="002D5403" w:rsidP="00C420B9">
            <w:pPr>
              <w:pStyle w:val="TableText"/>
              <w:rPr>
                <w:szCs w:val="22"/>
              </w:rPr>
            </w:pPr>
            <w:r w:rsidRPr="00CC412F">
              <w:t>2013-03-04</w:t>
            </w:r>
          </w:p>
        </w:tc>
        <w:tc>
          <w:tcPr>
            <w:tcW w:w="4140" w:type="dxa"/>
          </w:tcPr>
          <w:p w14:paraId="4BA72423" w14:textId="38A270D7" w:rsidR="002D5403" w:rsidRPr="00CC412F" w:rsidRDefault="002D5403" w:rsidP="000D0257">
            <w:pPr>
              <w:pStyle w:val="TOC1"/>
            </w:pPr>
            <w:r w:rsidRPr="00CC412F">
              <w:t xml:space="preserve">Flyttat från domän ehr:patientsummary till </w:t>
            </w:r>
            <w:r w:rsidRPr="00CC412F">
              <w:rPr>
                <w:rFonts w:ascii="Calibri" w:hAnsi="Calibri"/>
                <w:color w:val="000000"/>
              </w:rPr>
              <w:lastRenderedPageBreak/>
              <w:t>clinicalprocess:healthcond:description</w:t>
            </w:r>
          </w:p>
        </w:tc>
        <w:tc>
          <w:tcPr>
            <w:tcW w:w="1980" w:type="dxa"/>
          </w:tcPr>
          <w:p w14:paraId="66222C41" w14:textId="4ACFC17F" w:rsidR="002D5403" w:rsidRPr="00CC412F" w:rsidRDefault="002D5403" w:rsidP="000D0257">
            <w:pPr>
              <w:pStyle w:val="TOC1"/>
              <w:ind w:left="28"/>
            </w:pPr>
            <w:r w:rsidRPr="00CC412F">
              <w:lastRenderedPageBreak/>
              <w:t>Johan Eltes</w:t>
            </w:r>
          </w:p>
        </w:tc>
        <w:tc>
          <w:tcPr>
            <w:tcW w:w="1440" w:type="dxa"/>
          </w:tcPr>
          <w:p w14:paraId="480895C6" w14:textId="77777777" w:rsidR="002D5403" w:rsidRPr="00FB06E9" w:rsidRDefault="002D5403" w:rsidP="00C420B9">
            <w:pPr>
              <w:pStyle w:val="TableText"/>
            </w:pPr>
          </w:p>
        </w:tc>
      </w:tr>
      <w:tr w:rsidR="002D5403" w:rsidRPr="00CC412F" w14:paraId="5E78A992" w14:textId="77777777" w:rsidTr="000D0257">
        <w:tc>
          <w:tcPr>
            <w:tcW w:w="964" w:type="dxa"/>
          </w:tcPr>
          <w:p w14:paraId="7FEF17F3" w14:textId="560E21D3" w:rsidR="002D5403" w:rsidRPr="00FB06E9" w:rsidRDefault="002D5403" w:rsidP="00C420B9">
            <w:pPr>
              <w:pStyle w:val="TableText"/>
              <w:rPr>
                <w:szCs w:val="22"/>
              </w:rPr>
            </w:pPr>
            <w:r w:rsidRPr="00CC412F">
              <w:lastRenderedPageBreak/>
              <w:t>PA27</w:t>
            </w:r>
          </w:p>
        </w:tc>
        <w:tc>
          <w:tcPr>
            <w:tcW w:w="1224" w:type="dxa"/>
          </w:tcPr>
          <w:p w14:paraId="1276B6B9" w14:textId="7734890B" w:rsidR="002D5403" w:rsidRPr="00FB06E9" w:rsidRDefault="002D5403" w:rsidP="00C420B9">
            <w:pPr>
              <w:pStyle w:val="TableText"/>
              <w:rPr>
                <w:szCs w:val="22"/>
              </w:rPr>
            </w:pPr>
            <w:r w:rsidRPr="00CC412F">
              <w:t>2013-03-19</w:t>
            </w:r>
          </w:p>
        </w:tc>
        <w:tc>
          <w:tcPr>
            <w:tcW w:w="4140" w:type="dxa"/>
          </w:tcPr>
          <w:p w14:paraId="6F4C8AFB" w14:textId="357A72B1" w:rsidR="002D5403" w:rsidRPr="00CC412F" w:rsidRDefault="002D5403" w:rsidP="000D0257">
            <w:pPr>
              <w:pStyle w:val="TOC1"/>
            </w:pPr>
            <w:r w:rsidRPr="00CC412F">
              <w:t xml:space="preserve">Applicerat uppdateringar för att komma i fas med GetCareDocumentation. </w:t>
            </w:r>
          </w:p>
        </w:tc>
        <w:tc>
          <w:tcPr>
            <w:tcW w:w="1980" w:type="dxa"/>
          </w:tcPr>
          <w:p w14:paraId="667CACBA" w14:textId="358EC858" w:rsidR="002D5403" w:rsidRPr="00CC412F" w:rsidRDefault="002D5403" w:rsidP="000D0257">
            <w:pPr>
              <w:pStyle w:val="TOC1"/>
              <w:ind w:left="28"/>
            </w:pPr>
            <w:r w:rsidRPr="00CC412F">
              <w:t>Johan Eltes</w:t>
            </w:r>
          </w:p>
        </w:tc>
        <w:tc>
          <w:tcPr>
            <w:tcW w:w="1440" w:type="dxa"/>
          </w:tcPr>
          <w:p w14:paraId="57FB4AFD" w14:textId="77777777" w:rsidR="002D5403" w:rsidRPr="00FB06E9" w:rsidRDefault="002D5403" w:rsidP="00C420B9">
            <w:pPr>
              <w:pStyle w:val="TableText"/>
            </w:pPr>
          </w:p>
        </w:tc>
      </w:tr>
      <w:tr w:rsidR="002D5403" w:rsidRPr="00CC412F" w14:paraId="14D676F8" w14:textId="77777777" w:rsidTr="000D0257">
        <w:tc>
          <w:tcPr>
            <w:tcW w:w="964" w:type="dxa"/>
          </w:tcPr>
          <w:p w14:paraId="15C6E1EE" w14:textId="029EB820" w:rsidR="002D5403" w:rsidRPr="00FB06E9" w:rsidRDefault="002D5403" w:rsidP="00C420B9">
            <w:pPr>
              <w:pStyle w:val="TableText"/>
              <w:rPr>
                <w:szCs w:val="22"/>
              </w:rPr>
            </w:pPr>
            <w:r w:rsidRPr="00CC412F">
              <w:t>PA28</w:t>
            </w:r>
          </w:p>
        </w:tc>
        <w:tc>
          <w:tcPr>
            <w:tcW w:w="1224" w:type="dxa"/>
          </w:tcPr>
          <w:p w14:paraId="09D61219" w14:textId="1E0A67AA" w:rsidR="002D5403" w:rsidRPr="00FB06E9" w:rsidRDefault="002D5403" w:rsidP="00C420B9">
            <w:pPr>
              <w:pStyle w:val="TableText"/>
              <w:rPr>
                <w:szCs w:val="22"/>
              </w:rPr>
            </w:pPr>
            <w:r w:rsidRPr="00CC412F">
              <w:t>2013-03-19</w:t>
            </w:r>
          </w:p>
        </w:tc>
        <w:tc>
          <w:tcPr>
            <w:tcW w:w="4140" w:type="dxa"/>
          </w:tcPr>
          <w:p w14:paraId="74810A1E" w14:textId="1037958B" w:rsidR="002D5403" w:rsidRPr="00CC412F" w:rsidRDefault="002D5403" w:rsidP="000D0257">
            <w:pPr>
              <w:pStyle w:val="TOC1"/>
            </w:pPr>
            <w:r w:rsidRPr="00CC412F">
              <w:t xml:space="preserve">Rättat spec för serviceDomän i spec för EI-posten </w:t>
            </w:r>
          </w:p>
        </w:tc>
        <w:tc>
          <w:tcPr>
            <w:tcW w:w="1980" w:type="dxa"/>
          </w:tcPr>
          <w:p w14:paraId="156E1437" w14:textId="3F70A321" w:rsidR="002D5403" w:rsidRPr="00CC412F" w:rsidRDefault="002D5403" w:rsidP="000D0257">
            <w:pPr>
              <w:pStyle w:val="TOC1"/>
              <w:ind w:left="28"/>
            </w:pPr>
            <w:r w:rsidRPr="00CC412F">
              <w:t>Johan Eltes</w:t>
            </w:r>
          </w:p>
        </w:tc>
        <w:tc>
          <w:tcPr>
            <w:tcW w:w="1440" w:type="dxa"/>
          </w:tcPr>
          <w:p w14:paraId="3B0A4A70" w14:textId="77777777" w:rsidR="002D5403" w:rsidRPr="00FB06E9" w:rsidRDefault="002D5403" w:rsidP="00C420B9">
            <w:pPr>
              <w:pStyle w:val="TableText"/>
            </w:pPr>
          </w:p>
        </w:tc>
      </w:tr>
      <w:tr w:rsidR="002D5403" w:rsidRPr="00CC412F" w14:paraId="645DE397" w14:textId="77777777" w:rsidTr="000D0257">
        <w:tc>
          <w:tcPr>
            <w:tcW w:w="964" w:type="dxa"/>
          </w:tcPr>
          <w:p w14:paraId="1C284C84" w14:textId="00F10721" w:rsidR="002D5403" w:rsidRPr="00FB06E9" w:rsidRDefault="002D5403" w:rsidP="00C420B9">
            <w:pPr>
              <w:pStyle w:val="TableText"/>
              <w:rPr>
                <w:szCs w:val="22"/>
              </w:rPr>
            </w:pPr>
            <w:r w:rsidRPr="00CC412F">
              <w:t>PA29</w:t>
            </w:r>
          </w:p>
        </w:tc>
        <w:tc>
          <w:tcPr>
            <w:tcW w:w="1224" w:type="dxa"/>
          </w:tcPr>
          <w:p w14:paraId="510C30D4" w14:textId="39AB2659" w:rsidR="002D5403" w:rsidRPr="00FB06E9" w:rsidRDefault="002D5403" w:rsidP="00C420B9">
            <w:pPr>
              <w:pStyle w:val="TableText"/>
              <w:rPr>
                <w:szCs w:val="22"/>
              </w:rPr>
            </w:pPr>
            <w:r w:rsidRPr="00CC412F">
              <w:t>2013-03-20</w:t>
            </w:r>
          </w:p>
        </w:tc>
        <w:tc>
          <w:tcPr>
            <w:tcW w:w="4140" w:type="dxa"/>
          </w:tcPr>
          <w:p w14:paraId="5BBA1CCA" w14:textId="75EB085C" w:rsidR="002D5403" w:rsidRPr="00CC412F" w:rsidRDefault="002D5403" w:rsidP="000D0257">
            <w:pPr>
              <w:pStyle w:val="TOC1"/>
            </w:pPr>
            <w:r w:rsidRPr="00CC412F">
              <w:t>Nytt tjänstekontrakt: GetPrenatalMedicalHistory</w:t>
            </w:r>
          </w:p>
        </w:tc>
        <w:tc>
          <w:tcPr>
            <w:tcW w:w="1980" w:type="dxa"/>
          </w:tcPr>
          <w:p w14:paraId="0DEF612E" w14:textId="54ACA988" w:rsidR="002D5403" w:rsidRPr="00CC412F" w:rsidRDefault="002D5403" w:rsidP="000D0257">
            <w:pPr>
              <w:pStyle w:val="TOC1"/>
              <w:ind w:left="28"/>
            </w:pPr>
            <w:r w:rsidRPr="00CC412F">
              <w:t>Jacob Tardell</w:t>
            </w:r>
          </w:p>
        </w:tc>
        <w:tc>
          <w:tcPr>
            <w:tcW w:w="1440" w:type="dxa"/>
          </w:tcPr>
          <w:p w14:paraId="336FD57D" w14:textId="77777777" w:rsidR="002D5403" w:rsidRPr="00FB06E9" w:rsidRDefault="002D5403" w:rsidP="00C420B9">
            <w:pPr>
              <w:pStyle w:val="TableText"/>
            </w:pPr>
          </w:p>
        </w:tc>
      </w:tr>
      <w:tr w:rsidR="002D5403" w:rsidRPr="00CC412F" w14:paraId="0A15688D" w14:textId="77777777" w:rsidTr="000D0257">
        <w:tc>
          <w:tcPr>
            <w:tcW w:w="964" w:type="dxa"/>
          </w:tcPr>
          <w:p w14:paraId="59A69D8A" w14:textId="7258AC6E" w:rsidR="002D5403" w:rsidRPr="00FB06E9" w:rsidRDefault="002D5403" w:rsidP="00C420B9">
            <w:pPr>
              <w:pStyle w:val="TableText"/>
              <w:rPr>
                <w:szCs w:val="22"/>
              </w:rPr>
            </w:pPr>
            <w:r w:rsidRPr="00CC412F">
              <w:t>PA30</w:t>
            </w:r>
          </w:p>
        </w:tc>
        <w:tc>
          <w:tcPr>
            <w:tcW w:w="1224" w:type="dxa"/>
          </w:tcPr>
          <w:p w14:paraId="67F6AAAC" w14:textId="4EDBF58A" w:rsidR="002D5403" w:rsidRPr="00FB06E9" w:rsidRDefault="002D5403" w:rsidP="00C420B9">
            <w:pPr>
              <w:pStyle w:val="TableText"/>
              <w:rPr>
                <w:szCs w:val="22"/>
              </w:rPr>
            </w:pPr>
            <w:r w:rsidRPr="00CC412F">
              <w:t>2013-03-27</w:t>
            </w:r>
          </w:p>
        </w:tc>
        <w:tc>
          <w:tcPr>
            <w:tcW w:w="4140" w:type="dxa"/>
          </w:tcPr>
          <w:p w14:paraId="7CFE65C4" w14:textId="67679974" w:rsidR="002D5403" w:rsidRPr="00CC412F" w:rsidRDefault="002D5403" w:rsidP="000D0257">
            <w:pPr>
              <w:pStyle w:val="TOC1"/>
            </w:pPr>
            <w:r w:rsidRPr="00CC412F">
              <w:t>Nytt tjänstekontrakt: GetDeliveryMedicalHistory</w:t>
            </w:r>
          </w:p>
        </w:tc>
        <w:tc>
          <w:tcPr>
            <w:tcW w:w="1980" w:type="dxa"/>
          </w:tcPr>
          <w:p w14:paraId="469315E0" w14:textId="0C76EDAE" w:rsidR="002D5403" w:rsidRPr="00CC412F" w:rsidRDefault="002D5403" w:rsidP="000D0257">
            <w:pPr>
              <w:pStyle w:val="TOC1"/>
              <w:ind w:left="28"/>
            </w:pPr>
            <w:r w:rsidRPr="00CC412F">
              <w:t>Jacob Tardell</w:t>
            </w:r>
          </w:p>
        </w:tc>
        <w:tc>
          <w:tcPr>
            <w:tcW w:w="1440" w:type="dxa"/>
          </w:tcPr>
          <w:p w14:paraId="13BB0E04" w14:textId="77777777" w:rsidR="002D5403" w:rsidRPr="00FB06E9" w:rsidRDefault="002D5403" w:rsidP="00C420B9">
            <w:pPr>
              <w:pStyle w:val="TableText"/>
            </w:pPr>
          </w:p>
        </w:tc>
      </w:tr>
      <w:tr w:rsidR="002D5403" w:rsidRPr="00CC412F" w14:paraId="711C6124" w14:textId="77777777" w:rsidTr="000D0257">
        <w:tc>
          <w:tcPr>
            <w:tcW w:w="964" w:type="dxa"/>
          </w:tcPr>
          <w:p w14:paraId="27ABDBEB" w14:textId="68C78787" w:rsidR="002D5403" w:rsidRPr="00FB06E9" w:rsidRDefault="002D5403" w:rsidP="00C420B9">
            <w:pPr>
              <w:pStyle w:val="TableText"/>
              <w:rPr>
                <w:szCs w:val="22"/>
              </w:rPr>
            </w:pPr>
            <w:r w:rsidRPr="00CC412F">
              <w:t>PA31</w:t>
            </w:r>
          </w:p>
        </w:tc>
        <w:tc>
          <w:tcPr>
            <w:tcW w:w="1224" w:type="dxa"/>
          </w:tcPr>
          <w:p w14:paraId="07207C8C" w14:textId="49A74426" w:rsidR="002D5403" w:rsidRPr="00FB06E9" w:rsidRDefault="002D5403" w:rsidP="00C420B9">
            <w:pPr>
              <w:pStyle w:val="TableText"/>
              <w:rPr>
                <w:szCs w:val="22"/>
              </w:rPr>
            </w:pPr>
            <w:r w:rsidRPr="00CC412F">
              <w:t>2013-04-08</w:t>
            </w:r>
          </w:p>
        </w:tc>
        <w:tc>
          <w:tcPr>
            <w:tcW w:w="4140" w:type="dxa"/>
          </w:tcPr>
          <w:p w14:paraId="30EE342E" w14:textId="20C6B3CD" w:rsidR="002D5403" w:rsidRPr="00FB06E9" w:rsidRDefault="000D0257" w:rsidP="00C420B9">
            <w:pPr>
              <w:pStyle w:val="TableText"/>
              <w:rPr>
                <w:szCs w:val="22"/>
              </w:rPr>
            </w:pPr>
            <w:r>
              <w:t xml:space="preserve">- </w:t>
            </w:r>
            <w:r w:rsidR="002D5403" w:rsidRPr="00CC412F">
              <w:t>Kardinalitet på haemorrhageBeforePlacentaDelivery, haemorrhageAfterPlacentaDelivery.</w:t>
            </w:r>
          </w:p>
          <w:p w14:paraId="3D54A267" w14:textId="77777777" w:rsidR="002D5403" w:rsidRPr="00FB06E9" w:rsidRDefault="002D5403" w:rsidP="00C420B9">
            <w:pPr>
              <w:pStyle w:val="TableText"/>
              <w:rPr>
                <w:szCs w:val="22"/>
              </w:rPr>
            </w:pPr>
            <w:r w:rsidRPr="00CC412F">
              <w:t>- Lagt till oid(CeHis) för kön.</w:t>
            </w:r>
          </w:p>
          <w:p w14:paraId="72E70D26" w14:textId="77777777" w:rsidR="002D5403" w:rsidRPr="00FB06E9" w:rsidRDefault="002D5403" w:rsidP="00C420B9">
            <w:pPr>
              <w:pStyle w:val="TableText"/>
              <w:rPr>
                <w:szCs w:val="22"/>
              </w:rPr>
            </w:pPr>
            <w:r w:rsidRPr="00CC412F">
              <w:t>- Ändrat semantik i EI-fältet ”Most Recent Content”</w:t>
            </w:r>
          </w:p>
          <w:p w14:paraId="0456C6DA" w14:textId="24F072CD" w:rsidR="002D5403" w:rsidRPr="00CC412F" w:rsidRDefault="002D5403" w:rsidP="000D0257">
            <w:pPr>
              <w:pStyle w:val="TOC1"/>
            </w:pPr>
            <w:r w:rsidRPr="00CC412F">
              <w:t>- Uppdaterat arkitektur- och adresseringsbeskrivningar för att täcka direktadressering av källsystem</w:t>
            </w:r>
          </w:p>
        </w:tc>
        <w:tc>
          <w:tcPr>
            <w:tcW w:w="1980" w:type="dxa"/>
          </w:tcPr>
          <w:p w14:paraId="3770F006" w14:textId="77777777" w:rsidR="002D5403" w:rsidRPr="00FB06E9" w:rsidRDefault="002D5403" w:rsidP="00C420B9">
            <w:pPr>
              <w:pStyle w:val="TableText"/>
              <w:rPr>
                <w:szCs w:val="22"/>
              </w:rPr>
            </w:pPr>
            <w:r w:rsidRPr="00CC412F">
              <w:t>Khaled Daham</w:t>
            </w:r>
          </w:p>
          <w:p w14:paraId="10175152" w14:textId="02B4EFF3" w:rsidR="002D5403" w:rsidRPr="00CC412F" w:rsidRDefault="002D5403" w:rsidP="000D0257">
            <w:pPr>
              <w:pStyle w:val="TOC1"/>
              <w:ind w:left="28"/>
            </w:pPr>
            <w:r w:rsidRPr="00CC412F">
              <w:t>Johan Eltes</w:t>
            </w:r>
          </w:p>
        </w:tc>
        <w:tc>
          <w:tcPr>
            <w:tcW w:w="1440" w:type="dxa"/>
          </w:tcPr>
          <w:p w14:paraId="69976C23" w14:textId="77777777" w:rsidR="002D5403" w:rsidRPr="00FB06E9" w:rsidRDefault="002D5403" w:rsidP="00C420B9">
            <w:pPr>
              <w:pStyle w:val="TableText"/>
            </w:pPr>
          </w:p>
        </w:tc>
      </w:tr>
      <w:tr w:rsidR="002D5403" w:rsidRPr="00CC412F" w14:paraId="56D27B7C" w14:textId="77777777" w:rsidTr="000D0257">
        <w:tc>
          <w:tcPr>
            <w:tcW w:w="964" w:type="dxa"/>
          </w:tcPr>
          <w:p w14:paraId="1DD74709" w14:textId="63D83AA8" w:rsidR="002D5403" w:rsidRPr="00FB06E9" w:rsidRDefault="002D5403" w:rsidP="00C420B9">
            <w:pPr>
              <w:pStyle w:val="TableText"/>
              <w:rPr>
                <w:szCs w:val="22"/>
              </w:rPr>
            </w:pPr>
            <w:r w:rsidRPr="00CC412F">
              <w:t>PA32</w:t>
            </w:r>
          </w:p>
        </w:tc>
        <w:tc>
          <w:tcPr>
            <w:tcW w:w="1224" w:type="dxa"/>
          </w:tcPr>
          <w:p w14:paraId="66CCD98B" w14:textId="794F2D79" w:rsidR="002D5403" w:rsidRPr="00FB06E9" w:rsidRDefault="002D5403" w:rsidP="00C420B9">
            <w:pPr>
              <w:pStyle w:val="TableText"/>
              <w:rPr>
                <w:szCs w:val="22"/>
              </w:rPr>
            </w:pPr>
            <w:r w:rsidRPr="00CC412F">
              <w:t>2013-05-02</w:t>
            </w:r>
          </w:p>
        </w:tc>
        <w:tc>
          <w:tcPr>
            <w:tcW w:w="4140" w:type="dxa"/>
          </w:tcPr>
          <w:p w14:paraId="6D90711E" w14:textId="77777777" w:rsidR="002D5403" w:rsidRPr="00FB06E9" w:rsidRDefault="002D5403" w:rsidP="00C420B9">
            <w:pPr>
              <w:pStyle w:val="TableText"/>
              <w:numPr>
                <w:ilvl w:val="0"/>
                <w:numId w:val="29"/>
              </w:numPr>
              <w:rPr>
                <w:szCs w:val="22"/>
              </w:rPr>
            </w:pPr>
            <w:r w:rsidRPr="00CC412F">
              <w:t>Uppdaterat skrivningar kring adressering och engagemangspostens innehåll</w:t>
            </w:r>
          </w:p>
          <w:p w14:paraId="595076F8" w14:textId="77777777" w:rsidR="002D5403" w:rsidRPr="00FB06E9" w:rsidRDefault="002D5403" w:rsidP="00C420B9">
            <w:pPr>
              <w:pStyle w:val="TableText"/>
              <w:numPr>
                <w:ilvl w:val="0"/>
                <w:numId w:val="29"/>
              </w:numPr>
              <w:rPr>
                <w:szCs w:val="22"/>
              </w:rPr>
            </w:pPr>
            <w:r w:rsidRPr="00CC412F">
              <w:t>Tagit bort GetDeliveryMedicalHistory</w:t>
            </w:r>
          </w:p>
          <w:p w14:paraId="7EF0F7A9" w14:textId="77777777" w:rsidR="002D5403" w:rsidRPr="00FB06E9" w:rsidRDefault="002D5403" w:rsidP="00C420B9">
            <w:pPr>
              <w:pStyle w:val="TableText"/>
              <w:numPr>
                <w:ilvl w:val="0"/>
                <w:numId w:val="29"/>
              </w:numPr>
              <w:rPr>
                <w:szCs w:val="22"/>
              </w:rPr>
            </w:pPr>
            <w:r w:rsidRPr="00CC412F">
              <w:t>Bytt namn på GetPrenatalMedicalHistory till GetMaternityMedicalHistory</w:t>
            </w:r>
          </w:p>
          <w:p w14:paraId="7D59F9FD" w14:textId="77777777" w:rsidR="002D5403" w:rsidRPr="00FB06E9" w:rsidRDefault="002D5403" w:rsidP="00C420B9">
            <w:pPr>
              <w:pStyle w:val="TableText"/>
              <w:numPr>
                <w:ilvl w:val="0"/>
                <w:numId w:val="29"/>
              </w:numPr>
              <w:rPr>
                <w:szCs w:val="22"/>
              </w:rPr>
            </w:pPr>
            <w:r w:rsidRPr="00CC412F">
              <w:t>Uppdaterat och kompletterat GetMaternityMedicalHistory</w:t>
            </w:r>
          </w:p>
          <w:p w14:paraId="7FD858D1" w14:textId="77777777" w:rsidR="002D5403" w:rsidRPr="00517C89" w:rsidRDefault="002D5403" w:rsidP="00C420B9">
            <w:pPr>
              <w:pStyle w:val="TableText"/>
            </w:pPr>
          </w:p>
          <w:p w14:paraId="5BC288F4" w14:textId="29D43826" w:rsidR="002D5403" w:rsidRPr="00CC412F" w:rsidRDefault="002D5403" w:rsidP="000D0257">
            <w:pPr>
              <w:pStyle w:val="TOC1"/>
            </w:pPr>
            <w:r w:rsidRPr="00CC412F">
              <w:t>Viktiga ändringar är gulmarkerade</w:t>
            </w:r>
          </w:p>
        </w:tc>
        <w:tc>
          <w:tcPr>
            <w:tcW w:w="1980" w:type="dxa"/>
          </w:tcPr>
          <w:p w14:paraId="4D7AC4C6" w14:textId="77777777" w:rsidR="002D5403" w:rsidRPr="00FB06E9" w:rsidRDefault="002D5403" w:rsidP="00C420B9">
            <w:pPr>
              <w:pStyle w:val="TableText"/>
              <w:rPr>
                <w:szCs w:val="22"/>
              </w:rPr>
            </w:pPr>
            <w:r w:rsidRPr="00CC412F">
              <w:t>Jacob Tardell</w:t>
            </w:r>
          </w:p>
          <w:p w14:paraId="510CE237" w14:textId="79DBB7E4" w:rsidR="002D5403" w:rsidRPr="00CC412F" w:rsidRDefault="002D5403" w:rsidP="000D0257">
            <w:pPr>
              <w:pStyle w:val="TOC1"/>
              <w:ind w:left="28"/>
            </w:pPr>
            <w:r w:rsidRPr="00CC412F">
              <w:t>Johan Eltes</w:t>
            </w:r>
          </w:p>
        </w:tc>
        <w:tc>
          <w:tcPr>
            <w:tcW w:w="1440" w:type="dxa"/>
          </w:tcPr>
          <w:p w14:paraId="764F2F32" w14:textId="77777777" w:rsidR="002D5403" w:rsidRPr="00FB06E9" w:rsidRDefault="002D5403" w:rsidP="00C420B9">
            <w:pPr>
              <w:pStyle w:val="TableText"/>
            </w:pPr>
          </w:p>
        </w:tc>
      </w:tr>
      <w:tr w:rsidR="002D5403" w:rsidRPr="00CC412F" w14:paraId="02F97D2B" w14:textId="77777777" w:rsidTr="000D0257">
        <w:tc>
          <w:tcPr>
            <w:tcW w:w="964" w:type="dxa"/>
          </w:tcPr>
          <w:p w14:paraId="1D77A032" w14:textId="384395F7" w:rsidR="002D5403" w:rsidRPr="00FB06E9" w:rsidRDefault="002D5403" w:rsidP="00C420B9">
            <w:pPr>
              <w:pStyle w:val="TableText"/>
              <w:rPr>
                <w:szCs w:val="22"/>
              </w:rPr>
            </w:pPr>
            <w:r w:rsidRPr="00CC412F">
              <w:t>PA33</w:t>
            </w:r>
          </w:p>
        </w:tc>
        <w:tc>
          <w:tcPr>
            <w:tcW w:w="1224" w:type="dxa"/>
          </w:tcPr>
          <w:p w14:paraId="11496CC4" w14:textId="13DCF92E" w:rsidR="002D5403" w:rsidRPr="00FB06E9" w:rsidRDefault="002D5403" w:rsidP="00C420B9">
            <w:pPr>
              <w:pStyle w:val="TableText"/>
              <w:rPr>
                <w:szCs w:val="22"/>
              </w:rPr>
            </w:pPr>
            <w:r w:rsidRPr="00CC412F">
              <w:t>2013-05-05</w:t>
            </w:r>
          </w:p>
        </w:tc>
        <w:tc>
          <w:tcPr>
            <w:tcW w:w="4140" w:type="dxa"/>
          </w:tcPr>
          <w:p w14:paraId="48DE636F" w14:textId="1F501907" w:rsidR="002D5403" w:rsidRPr="00CC412F" w:rsidRDefault="002D5403" w:rsidP="000D0257">
            <w:pPr>
              <w:pStyle w:val="TOC1"/>
            </w:pPr>
            <w:r w:rsidRPr="00CC412F">
              <w:t>Korrigering av engelsk terminologi</w:t>
            </w:r>
          </w:p>
        </w:tc>
        <w:tc>
          <w:tcPr>
            <w:tcW w:w="1980" w:type="dxa"/>
          </w:tcPr>
          <w:p w14:paraId="5EDCE7AD" w14:textId="77777777" w:rsidR="002D5403" w:rsidRPr="00FB06E9" w:rsidRDefault="002D5403" w:rsidP="00C420B9">
            <w:pPr>
              <w:pStyle w:val="TableText"/>
              <w:rPr>
                <w:szCs w:val="22"/>
              </w:rPr>
            </w:pPr>
            <w:r w:rsidRPr="00CC412F">
              <w:t>Jacob Tardell</w:t>
            </w:r>
          </w:p>
          <w:p w14:paraId="16997710" w14:textId="5BB0B249" w:rsidR="002D5403" w:rsidRPr="00CC412F" w:rsidRDefault="002D5403" w:rsidP="000D0257">
            <w:pPr>
              <w:pStyle w:val="TOC1"/>
              <w:ind w:left="28"/>
            </w:pPr>
            <w:r w:rsidRPr="00CC412F">
              <w:t>Johan Eltes</w:t>
            </w:r>
          </w:p>
        </w:tc>
        <w:tc>
          <w:tcPr>
            <w:tcW w:w="1440" w:type="dxa"/>
          </w:tcPr>
          <w:p w14:paraId="18795D35" w14:textId="77777777" w:rsidR="002D5403" w:rsidRPr="00FB06E9" w:rsidRDefault="002D5403" w:rsidP="00C420B9">
            <w:pPr>
              <w:pStyle w:val="TableText"/>
            </w:pPr>
          </w:p>
        </w:tc>
      </w:tr>
      <w:tr w:rsidR="002D5403" w:rsidRPr="00CC412F" w14:paraId="607ADC7B" w14:textId="77777777" w:rsidTr="000D0257">
        <w:tc>
          <w:tcPr>
            <w:tcW w:w="964" w:type="dxa"/>
          </w:tcPr>
          <w:p w14:paraId="198C438B" w14:textId="64693798" w:rsidR="002D5403" w:rsidRPr="00FB06E9" w:rsidRDefault="002D5403" w:rsidP="00C420B9">
            <w:pPr>
              <w:pStyle w:val="TableText"/>
              <w:rPr>
                <w:szCs w:val="22"/>
              </w:rPr>
            </w:pPr>
            <w:r w:rsidRPr="00CC412F">
              <w:t>PA34</w:t>
            </w:r>
          </w:p>
        </w:tc>
        <w:tc>
          <w:tcPr>
            <w:tcW w:w="1224" w:type="dxa"/>
          </w:tcPr>
          <w:p w14:paraId="3507E21F" w14:textId="3386BC0E" w:rsidR="002D5403" w:rsidRPr="00FB06E9" w:rsidRDefault="002D5403" w:rsidP="00C420B9">
            <w:pPr>
              <w:pStyle w:val="TableText"/>
              <w:rPr>
                <w:szCs w:val="22"/>
              </w:rPr>
            </w:pPr>
            <w:r w:rsidRPr="00CC412F">
              <w:t>2013-05-07</w:t>
            </w:r>
          </w:p>
        </w:tc>
        <w:tc>
          <w:tcPr>
            <w:tcW w:w="4140" w:type="dxa"/>
          </w:tcPr>
          <w:p w14:paraId="52E925E6" w14:textId="77777777" w:rsidR="002D5403" w:rsidRPr="00FB06E9" w:rsidRDefault="002D5403" w:rsidP="00C420B9">
            <w:pPr>
              <w:pStyle w:val="TableText"/>
              <w:numPr>
                <w:ilvl w:val="0"/>
                <w:numId w:val="29"/>
              </w:numPr>
              <w:rPr>
                <w:szCs w:val="22"/>
              </w:rPr>
            </w:pPr>
            <w:r w:rsidRPr="00CC412F">
              <w:t>Arkitekturskisser uppdaterade för att spegla korrekt användning av EI</w:t>
            </w:r>
          </w:p>
          <w:p w14:paraId="555FC6F7" w14:textId="77777777" w:rsidR="002D5403" w:rsidRPr="00FB06E9" w:rsidRDefault="002D5403" w:rsidP="00C420B9">
            <w:pPr>
              <w:pStyle w:val="TableText"/>
              <w:numPr>
                <w:ilvl w:val="0"/>
                <w:numId w:val="29"/>
              </w:numPr>
              <w:rPr>
                <w:szCs w:val="22"/>
              </w:rPr>
            </w:pPr>
            <w:r w:rsidRPr="00CC412F">
              <w:t>Uppdaterad typ på viktfält från int till PQType</w:t>
            </w:r>
          </w:p>
          <w:p w14:paraId="5660C679" w14:textId="77777777" w:rsidR="002D5403" w:rsidRPr="00FB06E9" w:rsidRDefault="002D5403" w:rsidP="00C420B9">
            <w:pPr>
              <w:pStyle w:val="TableText"/>
              <w:numPr>
                <w:ilvl w:val="0"/>
                <w:numId w:val="29"/>
              </w:numPr>
              <w:rPr>
                <w:szCs w:val="22"/>
              </w:rPr>
            </w:pPr>
            <w:r w:rsidRPr="00CC412F">
              <w:t>Återställt typ för ”dosage” till text och förtydligat att värdet är beskrivande text</w:t>
            </w:r>
          </w:p>
          <w:p w14:paraId="0A7A82B3" w14:textId="59AAFA81" w:rsidR="002D5403" w:rsidRPr="00CC412F" w:rsidRDefault="002D5403" w:rsidP="000D0257">
            <w:pPr>
              <w:pStyle w:val="TOC1"/>
            </w:pPr>
            <w:r w:rsidRPr="00CC412F">
              <w:t>Formatteringsproblem åtgärdade</w:t>
            </w:r>
          </w:p>
        </w:tc>
        <w:tc>
          <w:tcPr>
            <w:tcW w:w="1980" w:type="dxa"/>
          </w:tcPr>
          <w:p w14:paraId="18F4D2CA" w14:textId="0F590BF2" w:rsidR="002D5403" w:rsidRPr="00CC412F" w:rsidRDefault="002D5403" w:rsidP="000D0257">
            <w:pPr>
              <w:pStyle w:val="TOC1"/>
              <w:ind w:left="28"/>
            </w:pPr>
            <w:r w:rsidRPr="00CC412F">
              <w:t>Johan Eltes</w:t>
            </w:r>
          </w:p>
        </w:tc>
        <w:tc>
          <w:tcPr>
            <w:tcW w:w="1440" w:type="dxa"/>
          </w:tcPr>
          <w:p w14:paraId="034746FC" w14:textId="77777777" w:rsidR="002D5403" w:rsidRPr="00FB06E9" w:rsidRDefault="002D5403" w:rsidP="00C420B9">
            <w:pPr>
              <w:pStyle w:val="TableText"/>
            </w:pPr>
          </w:p>
        </w:tc>
      </w:tr>
      <w:tr w:rsidR="002D5403" w:rsidRPr="00CC412F" w14:paraId="61552EF4" w14:textId="77777777" w:rsidTr="000D0257">
        <w:tc>
          <w:tcPr>
            <w:tcW w:w="964" w:type="dxa"/>
          </w:tcPr>
          <w:p w14:paraId="67C2F0FD" w14:textId="1BF74233" w:rsidR="002D5403" w:rsidRPr="00FB06E9" w:rsidRDefault="002D5403" w:rsidP="00C420B9">
            <w:pPr>
              <w:pStyle w:val="TableText"/>
              <w:rPr>
                <w:szCs w:val="22"/>
              </w:rPr>
            </w:pPr>
            <w:r w:rsidRPr="00CC412F">
              <w:t>PA35</w:t>
            </w:r>
          </w:p>
        </w:tc>
        <w:tc>
          <w:tcPr>
            <w:tcW w:w="1224" w:type="dxa"/>
          </w:tcPr>
          <w:p w14:paraId="3CA41AA3" w14:textId="77B36628" w:rsidR="002D5403" w:rsidRPr="00FB06E9" w:rsidRDefault="002D5403" w:rsidP="00C420B9">
            <w:pPr>
              <w:pStyle w:val="TableText"/>
              <w:rPr>
                <w:szCs w:val="22"/>
              </w:rPr>
            </w:pPr>
            <w:r w:rsidRPr="00CC412F">
              <w:t>2013-09-02</w:t>
            </w:r>
          </w:p>
        </w:tc>
        <w:tc>
          <w:tcPr>
            <w:tcW w:w="4140" w:type="dxa"/>
          </w:tcPr>
          <w:p w14:paraId="7E9EBB4C" w14:textId="3862FF3F" w:rsidR="002D5403" w:rsidRPr="00CC412F" w:rsidRDefault="002D5403" w:rsidP="000D0257">
            <w:pPr>
              <w:pStyle w:val="TOC1"/>
            </w:pPr>
            <w:r w:rsidRPr="00CC412F">
              <w:t>GetLaboratoryOrderOutcome tillags, samt gemensamma komponenter uppdaterade</w:t>
            </w:r>
          </w:p>
        </w:tc>
        <w:tc>
          <w:tcPr>
            <w:tcW w:w="1980" w:type="dxa"/>
          </w:tcPr>
          <w:p w14:paraId="2A845BE1" w14:textId="48E6F152" w:rsidR="002D5403" w:rsidRPr="00CC412F" w:rsidRDefault="002D5403" w:rsidP="000D0257">
            <w:pPr>
              <w:pStyle w:val="TOC1"/>
              <w:ind w:left="28"/>
            </w:pPr>
            <w:r w:rsidRPr="00CC412F">
              <w:t>Fredrik Ström</w:t>
            </w:r>
          </w:p>
        </w:tc>
        <w:tc>
          <w:tcPr>
            <w:tcW w:w="1440" w:type="dxa"/>
          </w:tcPr>
          <w:p w14:paraId="32C59796" w14:textId="77777777" w:rsidR="002D5403" w:rsidRPr="00FB06E9" w:rsidRDefault="002D5403" w:rsidP="00C420B9">
            <w:pPr>
              <w:pStyle w:val="TableText"/>
            </w:pPr>
          </w:p>
        </w:tc>
      </w:tr>
      <w:tr w:rsidR="002D5403" w:rsidRPr="00CC412F" w14:paraId="09985C9F" w14:textId="77777777" w:rsidTr="000D0257">
        <w:tc>
          <w:tcPr>
            <w:tcW w:w="964" w:type="dxa"/>
          </w:tcPr>
          <w:p w14:paraId="391046B2" w14:textId="3525EFB8" w:rsidR="002D5403" w:rsidRPr="00FB06E9" w:rsidRDefault="002D5403" w:rsidP="00C420B9">
            <w:pPr>
              <w:pStyle w:val="TableText"/>
              <w:rPr>
                <w:szCs w:val="22"/>
              </w:rPr>
            </w:pPr>
            <w:r w:rsidRPr="00CC412F">
              <w:t>PA36</w:t>
            </w:r>
          </w:p>
        </w:tc>
        <w:tc>
          <w:tcPr>
            <w:tcW w:w="1224" w:type="dxa"/>
          </w:tcPr>
          <w:p w14:paraId="4074E9DD" w14:textId="0B6A22EA" w:rsidR="002D5403" w:rsidRPr="00FB06E9" w:rsidRDefault="002D5403" w:rsidP="00C420B9">
            <w:pPr>
              <w:pStyle w:val="TableText"/>
              <w:rPr>
                <w:szCs w:val="22"/>
              </w:rPr>
            </w:pPr>
            <w:r w:rsidRPr="00CC412F">
              <w:t>2013-09-03</w:t>
            </w:r>
          </w:p>
        </w:tc>
        <w:tc>
          <w:tcPr>
            <w:tcW w:w="4140" w:type="dxa"/>
          </w:tcPr>
          <w:p w14:paraId="603C9CE6" w14:textId="01CA1FE9" w:rsidR="002D5403" w:rsidRPr="00CC412F" w:rsidRDefault="002D5403" w:rsidP="000D0257">
            <w:pPr>
              <w:pStyle w:val="TOC1"/>
            </w:pPr>
            <w:r w:rsidRPr="00CC412F">
              <w:t>Uppdaterat beskrivning av author.</w:t>
            </w:r>
          </w:p>
        </w:tc>
        <w:tc>
          <w:tcPr>
            <w:tcW w:w="1980" w:type="dxa"/>
          </w:tcPr>
          <w:p w14:paraId="105C06B0" w14:textId="4236EA43" w:rsidR="002D5403" w:rsidRPr="00CC412F" w:rsidRDefault="002D5403" w:rsidP="000D0257">
            <w:pPr>
              <w:pStyle w:val="TOC1"/>
              <w:ind w:left="28"/>
            </w:pPr>
            <w:r w:rsidRPr="00CC412F">
              <w:t>Björn Genfors</w:t>
            </w:r>
          </w:p>
        </w:tc>
        <w:tc>
          <w:tcPr>
            <w:tcW w:w="1440" w:type="dxa"/>
          </w:tcPr>
          <w:p w14:paraId="35794D54" w14:textId="77777777" w:rsidR="002D5403" w:rsidRPr="00FB06E9" w:rsidRDefault="002D5403" w:rsidP="00C420B9">
            <w:pPr>
              <w:pStyle w:val="TableText"/>
            </w:pPr>
          </w:p>
        </w:tc>
      </w:tr>
      <w:tr w:rsidR="002D5403" w:rsidRPr="00CC412F" w14:paraId="2B707DD2" w14:textId="77777777" w:rsidTr="000D0257">
        <w:tc>
          <w:tcPr>
            <w:tcW w:w="964" w:type="dxa"/>
          </w:tcPr>
          <w:p w14:paraId="6C3F7749" w14:textId="15979FDB" w:rsidR="002D5403" w:rsidRPr="00FB06E9" w:rsidRDefault="002D5403" w:rsidP="00C420B9">
            <w:pPr>
              <w:pStyle w:val="TableText"/>
              <w:rPr>
                <w:szCs w:val="22"/>
              </w:rPr>
            </w:pPr>
            <w:r w:rsidRPr="00CC412F">
              <w:t>PA37</w:t>
            </w:r>
          </w:p>
        </w:tc>
        <w:tc>
          <w:tcPr>
            <w:tcW w:w="1224" w:type="dxa"/>
          </w:tcPr>
          <w:p w14:paraId="59D02B0C" w14:textId="74DC61BB" w:rsidR="002D5403" w:rsidRPr="00FB06E9" w:rsidRDefault="002D5403" w:rsidP="00C420B9">
            <w:pPr>
              <w:pStyle w:val="TableText"/>
              <w:rPr>
                <w:szCs w:val="22"/>
              </w:rPr>
            </w:pPr>
            <w:r w:rsidRPr="00CC412F">
              <w:t>2013-09-16</w:t>
            </w:r>
          </w:p>
        </w:tc>
        <w:tc>
          <w:tcPr>
            <w:tcW w:w="4140" w:type="dxa"/>
          </w:tcPr>
          <w:p w14:paraId="22104B32" w14:textId="459E4695" w:rsidR="002D5403" w:rsidRPr="00CC412F" w:rsidRDefault="002D5403" w:rsidP="000D0257">
            <w:pPr>
              <w:pStyle w:val="TOC1"/>
            </w:pPr>
            <w:r w:rsidRPr="00CC412F">
              <w:t>Uppdaterat länkar (4 st.) till HSA-dokumentation under AuthorRoleCode</w:t>
            </w:r>
          </w:p>
        </w:tc>
        <w:tc>
          <w:tcPr>
            <w:tcW w:w="1980" w:type="dxa"/>
          </w:tcPr>
          <w:p w14:paraId="66217CDA" w14:textId="6406A183" w:rsidR="002D5403" w:rsidRPr="00CC412F" w:rsidRDefault="002D5403" w:rsidP="000D0257">
            <w:pPr>
              <w:pStyle w:val="TOC1"/>
              <w:ind w:left="28"/>
            </w:pPr>
            <w:r w:rsidRPr="00CC412F">
              <w:t>Jacob Tardell</w:t>
            </w:r>
          </w:p>
        </w:tc>
        <w:tc>
          <w:tcPr>
            <w:tcW w:w="1440" w:type="dxa"/>
          </w:tcPr>
          <w:p w14:paraId="2DBFA02C" w14:textId="77777777" w:rsidR="002D5403" w:rsidRPr="00FB06E9" w:rsidRDefault="002D5403" w:rsidP="00C420B9">
            <w:pPr>
              <w:pStyle w:val="TableText"/>
            </w:pPr>
          </w:p>
        </w:tc>
      </w:tr>
      <w:tr w:rsidR="002D5403" w:rsidRPr="00CC412F" w14:paraId="3B1F0D57" w14:textId="77777777" w:rsidTr="000D0257">
        <w:tc>
          <w:tcPr>
            <w:tcW w:w="964" w:type="dxa"/>
          </w:tcPr>
          <w:p w14:paraId="0E559F1A" w14:textId="314FA5BD" w:rsidR="002D5403" w:rsidRPr="00FB06E9" w:rsidRDefault="002D5403" w:rsidP="00C420B9">
            <w:pPr>
              <w:pStyle w:val="TableText"/>
              <w:rPr>
                <w:szCs w:val="22"/>
              </w:rPr>
            </w:pPr>
            <w:r w:rsidRPr="00CC412F">
              <w:t>PA38</w:t>
            </w:r>
          </w:p>
        </w:tc>
        <w:tc>
          <w:tcPr>
            <w:tcW w:w="1224" w:type="dxa"/>
          </w:tcPr>
          <w:p w14:paraId="05C5546F" w14:textId="5796030C" w:rsidR="002D5403" w:rsidRPr="00FB06E9" w:rsidRDefault="002D5403" w:rsidP="00C420B9">
            <w:pPr>
              <w:pStyle w:val="TableText"/>
              <w:rPr>
                <w:szCs w:val="22"/>
              </w:rPr>
            </w:pPr>
            <w:r w:rsidRPr="00CC412F">
              <w:t>2013-09-16</w:t>
            </w:r>
          </w:p>
        </w:tc>
        <w:tc>
          <w:tcPr>
            <w:tcW w:w="4140" w:type="dxa"/>
          </w:tcPr>
          <w:p w14:paraId="30FFD6D3" w14:textId="77777777" w:rsidR="002D5403" w:rsidRPr="00FB06E9" w:rsidRDefault="002D5403" w:rsidP="00C420B9">
            <w:pPr>
              <w:pStyle w:val="TableText"/>
              <w:numPr>
                <w:ilvl w:val="0"/>
                <w:numId w:val="29"/>
              </w:numPr>
              <w:rPr>
                <w:szCs w:val="22"/>
              </w:rPr>
            </w:pPr>
            <w:r w:rsidRPr="00CC412F">
              <w:t>Det ska vara tre apgar-värden (1,5,10 min)</w:t>
            </w:r>
          </w:p>
          <w:p w14:paraId="7E44CB56" w14:textId="61E132F8" w:rsidR="002D5403" w:rsidRPr="00CC412F" w:rsidRDefault="002D5403" w:rsidP="000D0257">
            <w:pPr>
              <w:pStyle w:val="TOC1"/>
            </w:pPr>
            <w:r w:rsidRPr="00CC412F">
              <w:lastRenderedPageBreak/>
              <w:t>Stavfel transverse (fetalPosition)</w:t>
            </w:r>
          </w:p>
        </w:tc>
        <w:tc>
          <w:tcPr>
            <w:tcW w:w="1980" w:type="dxa"/>
          </w:tcPr>
          <w:p w14:paraId="3039981B" w14:textId="176D3787" w:rsidR="002D5403" w:rsidRPr="00CC412F" w:rsidRDefault="002D5403" w:rsidP="000D0257">
            <w:pPr>
              <w:pStyle w:val="TOC1"/>
              <w:ind w:left="28"/>
            </w:pPr>
            <w:r w:rsidRPr="00CC412F">
              <w:lastRenderedPageBreak/>
              <w:t>Jacob Tardell</w:t>
            </w:r>
          </w:p>
        </w:tc>
        <w:tc>
          <w:tcPr>
            <w:tcW w:w="1440" w:type="dxa"/>
          </w:tcPr>
          <w:p w14:paraId="2C8D1302" w14:textId="77777777" w:rsidR="002D5403" w:rsidRPr="00FB06E9" w:rsidRDefault="002D5403" w:rsidP="00C420B9">
            <w:pPr>
              <w:pStyle w:val="TableText"/>
            </w:pPr>
          </w:p>
        </w:tc>
      </w:tr>
      <w:tr w:rsidR="002D5403" w:rsidRPr="00CC412F" w14:paraId="42C2EC82" w14:textId="77777777" w:rsidTr="000D0257">
        <w:tc>
          <w:tcPr>
            <w:tcW w:w="964" w:type="dxa"/>
          </w:tcPr>
          <w:p w14:paraId="0659C85C" w14:textId="4AF8029B" w:rsidR="002D5403" w:rsidRPr="00FB06E9" w:rsidRDefault="002D5403" w:rsidP="00C420B9">
            <w:pPr>
              <w:pStyle w:val="TableText"/>
              <w:rPr>
                <w:szCs w:val="22"/>
              </w:rPr>
            </w:pPr>
            <w:r w:rsidRPr="00CC412F">
              <w:lastRenderedPageBreak/>
              <w:t>PA39</w:t>
            </w:r>
          </w:p>
        </w:tc>
        <w:tc>
          <w:tcPr>
            <w:tcW w:w="1224" w:type="dxa"/>
          </w:tcPr>
          <w:p w14:paraId="3D68292B" w14:textId="2788C3CF" w:rsidR="002D5403" w:rsidRPr="00FB06E9" w:rsidRDefault="002D5403" w:rsidP="00C420B9">
            <w:pPr>
              <w:pStyle w:val="TableText"/>
              <w:rPr>
                <w:szCs w:val="22"/>
              </w:rPr>
            </w:pPr>
            <w:r w:rsidRPr="00CC412F">
              <w:t>2013-09-16</w:t>
            </w:r>
          </w:p>
        </w:tc>
        <w:tc>
          <w:tcPr>
            <w:tcW w:w="4140" w:type="dxa"/>
          </w:tcPr>
          <w:p w14:paraId="600035DA" w14:textId="44CCAB53" w:rsidR="002D5403" w:rsidRPr="00CC412F" w:rsidRDefault="002D5403" w:rsidP="000D0257">
            <w:pPr>
              <w:pStyle w:val="TOC1"/>
            </w:pPr>
            <w:r w:rsidRPr="00CC412F">
              <w:t>Ändrat mall, samma sidhuvud i hela dokumentet samt rubrik på revisionshistorik och innehållsförteckning</w:t>
            </w:r>
          </w:p>
        </w:tc>
        <w:tc>
          <w:tcPr>
            <w:tcW w:w="1980" w:type="dxa"/>
          </w:tcPr>
          <w:p w14:paraId="031EE73B" w14:textId="7AD561CC" w:rsidR="002D5403" w:rsidRPr="00CC412F" w:rsidRDefault="002D5403" w:rsidP="000D0257">
            <w:pPr>
              <w:pStyle w:val="TOC1"/>
              <w:ind w:left="28"/>
            </w:pPr>
            <w:r w:rsidRPr="00CC412F">
              <w:t>Jacob Tardell</w:t>
            </w:r>
          </w:p>
        </w:tc>
        <w:tc>
          <w:tcPr>
            <w:tcW w:w="1440" w:type="dxa"/>
          </w:tcPr>
          <w:p w14:paraId="53997FA6" w14:textId="77777777" w:rsidR="002D5403" w:rsidRPr="00FB06E9" w:rsidRDefault="002D5403" w:rsidP="00C420B9">
            <w:pPr>
              <w:pStyle w:val="TableText"/>
            </w:pPr>
          </w:p>
        </w:tc>
      </w:tr>
      <w:tr w:rsidR="002D5403" w:rsidRPr="00CC412F" w14:paraId="69CB148D" w14:textId="77777777" w:rsidTr="000D0257">
        <w:tc>
          <w:tcPr>
            <w:tcW w:w="964" w:type="dxa"/>
          </w:tcPr>
          <w:p w14:paraId="696848F5" w14:textId="2EE06547" w:rsidR="002D5403" w:rsidRPr="00FB06E9" w:rsidRDefault="002D5403" w:rsidP="00C420B9">
            <w:pPr>
              <w:pStyle w:val="TableText"/>
              <w:rPr>
                <w:szCs w:val="22"/>
              </w:rPr>
            </w:pPr>
            <w:r w:rsidRPr="00CC412F">
              <w:t>PA40</w:t>
            </w:r>
          </w:p>
        </w:tc>
        <w:tc>
          <w:tcPr>
            <w:tcW w:w="1224" w:type="dxa"/>
          </w:tcPr>
          <w:p w14:paraId="60C3D96F" w14:textId="719A1887" w:rsidR="002D5403" w:rsidRPr="00FB06E9" w:rsidRDefault="002D5403" w:rsidP="00C420B9">
            <w:pPr>
              <w:pStyle w:val="TableText"/>
              <w:rPr>
                <w:szCs w:val="22"/>
              </w:rPr>
            </w:pPr>
            <w:r w:rsidRPr="00CC412F">
              <w:t>2013-09-30</w:t>
            </w:r>
          </w:p>
        </w:tc>
        <w:tc>
          <w:tcPr>
            <w:tcW w:w="4140" w:type="dxa"/>
          </w:tcPr>
          <w:p w14:paraId="3FABD4AD" w14:textId="77777777" w:rsidR="002D5403" w:rsidRPr="00FB06E9" w:rsidRDefault="002D5403" w:rsidP="00C420B9">
            <w:pPr>
              <w:pStyle w:val="TableText"/>
              <w:numPr>
                <w:ilvl w:val="0"/>
                <w:numId w:val="29"/>
              </w:numPr>
              <w:rPr>
                <w:szCs w:val="22"/>
              </w:rPr>
            </w:pPr>
            <w:r w:rsidRPr="00CC412F">
              <w:t>Uppdaterat med nya gemensamma komponenter</w:t>
            </w:r>
          </w:p>
          <w:p w14:paraId="54796FE2" w14:textId="3E0ABE66" w:rsidR="002D5403" w:rsidRPr="00CC412F" w:rsidRDefault="002D5403" w:rsidP="000D0257">
            <w:pPr>
              <w:pStyle w:val="TOC1"/>
            </w:pPr>
            <w:r w:rsidRPr="00CC412F">
              <w:t>laboratoryOrderOutcome uppdaterad med nya komponenter</w:t>
            </w:r>
          </w:p>
        </w:tc>
        <w:tc>
          <w:tcPr>
            <w:tcW w:w="1980" w:type="dxa"/>
          </w:tcPr>
          <w:p w14:paraId="51C614E8" w14:textId="3D3728D2" w:rsidR="002D5403" w:rsidRPr="00CC412F" w:rsidRDefault="002D5403" w:rsidP="000D0257">
            <w:pPr>
              <w:pStyle w:val="TOC1"/>
              <w:ind w:left="28"/>
            </w:pPr>
            <w:r w:rsidRPr="00CC412F">
              <w:t>Fredrik Ström</w:t>
            </w:r>
          </w:p>
        </w:tc>
        <w:tc>
          <w:tcPr>
            <w:tcW w:w="1440" w:type="dxa"/>
          </w:tcPr>
          <w:p w14:paraId="371CE006" w14:textId="77777777" w:rsidR="002D5403" w:rsidRPr="00FB06E9" w:rsidRDefault="002D5403" w:rsidP="00C420B9">
            <w:pPr>
              <w:pStyle w:val="TableText"/>
            </w:pPr>
          </w:p>
        </w:tc>
      </w:tr>
      <w:tr w:rsidR="002D5403" w:rsidRPr="00CC412F" w14:paraId="4E4ADA21" w14:textId="77777777" w:rsidTr="000D0257">
        <w:tc>
          <w:tcPr>
            <w:tcW w:w="964" w:type="dxa"/>
          </w:tcPr>
          <w:p w14:paraId="37545675" w14:textId="69CA00BD" w:rsidR="002D5403" w:rsidRPr="00FB06E9" w:rsidRDefault="002D5403" w:rsidP="00C420B9">
            <w:pPr>
              <w:pStyle w:val="TableText"/>
              <w:rPr>
                <w:szCs w:val="22"/>
              </w:rPr>
            </w:pPr>
            <w:r w:rsidRPr="00CC412F">
              <w:t>PA41</w:t>
            </w:r>
          </w:p>
        </w:tc>
        <w:tc>
          <w:tcPr>
            <w:tcW w:w="1224" w:type="dxa"/>
          </w:tcPr>
          <w:p w14:paraId="39858645" w14:textId="058B332C" w:rsidR="002D5403" w:rsidRPr="00FB06E9" w:rsidRDefault="002D5403" w:rsidP="00C420B9">
            <w:pPr>
              <w:pStyle w:val="TableText"/>
              <w:rPr>
                <w:szCs w:val="22"/>
              </w:rPr>
            </w:pPr>
            <w:r w:rsidRPr="00CC412F">
              <w:t>2013-09-30</w:t>
            </w:r>
          </w:p>
        </w:tc>
        <w:tc>
          <w:tcPr>
            <w:tcW w:w="4140" w:type="dxa"/>
          </w:tcPr>
          <w:p w14:paraId="527CCEA5" w14:textId="4836D0A9" w:rsidR="002D5403" w:rsidRPr="00FB06E9" w:rsidRDefault="002D5403" w:rsidP="00C420B9">
            <w:pPr>
              <w:pStyle w:val="TableText"/>
              <w:numPr>
                <w:ilvl w:val="0"/>
                <w:numId w:val="29"/>
              </w:numPr>
              <w:rPr>
                <w:szCs w:val="22"/>
              </w:rPr>
            </w:pPr>
            <w:r w:rsidRPr="00CC412F">
              <w:t>ändrat namn på fält från ”healthCare…” till ”healthcare…”</w:t>
            </w:r>
          </w:p>
        </w:tc>
        <w:tc>
          <w:tcPr>
            <w:tcW w:w="1980" w:type="dxa"/>
          </w:tcPr>
          <w:p w14:paraId="19107805" w14:textId="79EFCDA4" w:rsidR="002D5403" w:rsidRPr="00CC412F" w:rsidRDefault="002D5403" w:rsidP="000D0257">
            <w:pPr>
              <w:pStyle w:val="TOC1"/>
              <w:ind w:left="28"/>
            </w:pPr>
            <w:r w:rsidRPr="00CC412F">
              <w:t>Johan Eltes</w:t>
            </w:r>
          </w:p>
        </w:tc>
        <w:tc>
          <w:tcPr>
            <w:tcW w:w="1440" w:type="dxa"/>
          </w:tcPr>
          <w:p w14:paraId="27D916C2" w14:textId="77777777" w:rsidR="002D5403" w:rsidRPr="00FB06E9" w:rsidRDefault="002D5403" w:rsidP="00C420B9">
            <w:pPr>
              <w:pStyle w:val="TableText"/>
            </w:pPr>
          </w:p>
        </w:tc>
      </w:tr>
      <w:tr w:rsidR="002D5403" w:rsidRPr="00CC412F" w14:paraId="17D4E3EE" w14:textId="77777777" w:rsidTr="000D0257">
        <w:tc>
          <w:tcPr>
            <w:tcW w:w="964" w:type="dxa"/>
          </w:tcPr>
          <w:p w14:paraId="52D6CC81" w14:textId="5D38E50B" w:rsidR="002D5403" w:rsidRPr="00FB06E9" w:rsidRDefault="002D5403" w:rsidP="00C420B9">
            <w:pPr>
              <w:pStyle w:val="TableText"/>
              <w:rPr>
                <w:szCs w:val="22"/>
              </w:rPr>
            </w:pPr>
            <w:r w:rsidRPr="00CC412F">
              <w:t>PA42</w:t>
            </w:r>
          </w:p>
        </w:tc>
        <w:tc>
          <w:tcPr>
            <w:tcW w:w="1224" w:type="dxa"/>
          </w:tcPr>
          <w:p w14:paraId="15703FC4" w14:textId="6AB7D10D" w:rsidR="002D5403" w:rsidRPr="00FB06E9" w:rsidRDefault="002D5403" w:rsidP="00C420B9">
            <w:pPr>
              <w:pStyle w:val="TableText"/>
              <w:rPr>
                <w:szCs w:val="22"/>
              </w:rPr>
            </w:pPr>
            <w:r w:rsidRPr="00CC412F">
              <w:t>2013-10-01</w:t>
            </w:r>
          </w:p>
        </w:tc>
        <w:tc>
          <w:tcPr>
            <w:tcW w:w="4140" w:type="dxa"/>
          </w:tcPr>
          <w:p w14:paraId="0E4AFFF3" w14:textId="28DBDBCE" w:rsidR="002D5403" w:rsidRPr="00FB06E9" w:rsidRDefault="002D5403" w:rsidP="00C420B9">
            <w:pPr>
              <w:pStyle w:val="TableText"/>
              <w:numPr>
                <w:ilvl w:val="0"/>
                <w:numId w:val="29"/>
              </w:numPr>
              <w:rPr>
                <w:szCs w:val="22"/>
              </w:rPr>
            </w:pPr>
            <w:r w:rsidRPr="00CC412F">
              <w:t>Dimensioner för PQType i GetMaternityMedicalHistory</w:t>
            </w:r>
          </w:p>
        </w:tc>
        <w:tc>
          <w:tcPr>
            <w:tcW w:w="1980" w:type="dxa"/>
          </w:tcPr>
          <w:p w14:paraId="6E49B42A" w14:textId="158C3FE3" w:rsidR="002D5403" w:rsidRPr="00CC412F" w:rsidRDefault="002D5403" w:rsidP="000D0257">
            <w:pPr>
              <w:pStyle w:val="TOC1"/>
              <w:ind w:left="28"/>
            </w:pPr>
            <w:r w:rsidRPr="00CC412F">
              <w:t>Jacob Tardell</w:t>
            </w:r>
          </w:p>
        </w:tc>
        <w:tc>
          <w:tcPr>
            <w:tcW w:w="1440" w:type="dxa"/>
          </w:tcPr>
          <w:p w14:paraId="1C919384" w14:textId="77777777" w:rsidR="002D5403" w:rsidRPr="00FB06E9" w:rsidRDefault="002D5403" w:rsidP="00C420B9">
            <w:pPr>
              <w:pStyle w:val="TableText"/>
            </w:pPr>
          </w:p>
        </w:tc>
      </w:tr>
      <w:tr w:rsidR="002D5403" w:rsidRPr="00CC412F" w14:paraId="4AF21D10" w14:textId="77777777" w:rsidTr="000D0257">
        <w:tc>
          <w:tcPr>
            <w:tcW w:w="964" w:type="dxa"/>
          </w:tcPr>
          <w:p w14:paraId="5935883A" w14:textId="4551C5E1" w:rsidR="002D5403" w:rsidRPr="00FB06E9" w:rsidRDefault="002D5403" w:rsidP="00C420B9">
            <w:pPr>
              <w:pStyle w:val="TableText"/>
              <w:rPr>
                <w:szCs w:val="22"/>
              </w:rPr>
            </w:pPr>
            <w:r w:rsidRPr="00CC412F">
              <w:t>PA43</w:t>
            </w:r>
          </w:p>
        </w:tc>
        <w:tc>
          <w:tcPr>
            <w:tcW w:w="1224" w:type="dxa"/>
          </w:tcPr>
          <w:p w14:paraId="75B7F155" w14:textId="6D21251F" w:rsidR="002D5403" w:rsidRPr="00FB06E9" w:rsidRDefault="002D5403" w:rsidP="00C420B9">
            <w:pPr>
              <w:pStyle w:val="TableText"/>
              <w:rPr>
                <w:szCs w:val="22"/>
              </w:rPr>
            </w:pPr>
            <w:r w:rsidRPr="00CC412F">
              <w:t>2013-10-02</w:t>
            </w:r>
          </w:p>
        </w:tc>
        <w:tc>
          <w:tcPr>
            <w:tcW w:w="4140" w:type="dxa"/>
          </w:tcPr>
          <w:p w14:paraId="2CB24909" w14:textId="2B9A150B" w:rsidR="002D5403" w:rsidRPr="00FB06E9" w:rsidRDefault="002D5403" w:rsidP="00C420B9">
            <w:pPr>
              <w:pStyle w:val="TableText"/>
              <w:numPr>
                <w:ilvl w:val="0"/>
                <w:numId w:val="29"/>
              </w:numPr>
              <w:rPr>
                <w:szCs w:val="22"/>
              </w:rPr>
            </w:pPr>
            <w:r w:rsidRPr="00CC412F">
              <w:t>Ändrat formatering tabell laboratoryOrderOutcome</w:t>
            </w:r>
          </w:p>
        </w:tc>
        <w:tc>
          <w:tcPr>
            <w:tcW w:w="1980" w:type="dxa"/>
          </w:tcPr>
          <w:p w14:paraId="4EA89B30" w14:textId="5126075C" w:rsidR="002D5403" w:rsidRPr="00CC412F" w:rsidRDefault="002D5403" w:rsidP="000D0257">
            <w:pPr>
              <w:pStyle w:val="TOC1"/>
              <w:ind w:left="28"/>
            </w:pPr>
            <w:r w:rsidRPr="00CC412F">
              <w:t>Fredrik Ström</w:t>
            </w:r>
          </w:p>
        </w:tc>
        <w:tc>
          <w:tcPr>
            <w:tcW w:w="1440" w:type="dxa"/>
          </w:tcPr>
          <w:p w14:paraId="35564DC4" w14:textId="77777777" w:rsidR="002D5403" w:rsidRPr="00FB06E9" w:rsidRDefault="002D5403" w:rsidP="00C420B9">
            <w:pPr>
              <w:pStyle w:val="TableText"/>
            </w:pPr>
          </w:p>
        </w:tc>
      </w:tr>
      <w:tr w:rsidR="002D5403" w:rsidRPr="00CC412F" w14:paraId="3902EED7" w14:textId="77777777" w:rsidTr="000D0257">
        <w:tc>
          <w:tcPr>
            <w:tcW w:w="964" w:type="dxa"/>
          </w:tcPr>
          <w:p w14:paraId="32DBC893" w14:textId="40917FC7" w:rsidR="002D5403" w:rsidRPr="00FB06E9" w:rsidRDefault="002D5403" w:rsidP="00C420B9">
            <w:pPr>
              <w:pStyle w:val="TableText"/>
              <w:rPr>
                <w:szCs w:val="22"/>
              </w:rPr>
            </w:pPr>
            <w:r w:rsidRPr="00CC412F">
              <w:t>PA44</w:t>
            </w:r>
          </w:p>
        </w:tc>
        <w:tc>
          <w:tcPr>
            <w:tcW w:w="1224" w:type="dxa"/>
          </w:tcPr>
          <w:p w14:paraId="34AA88F1" w14:textId="28DFCEAF" w:rsidR="002D5403" w:rsidRPr="00FB06E9" w:rsidRDefault="002D5403" w:rsidP="00C420B9">
            <w:pPr>
              <w:pStyle w:val="TableText"/>
              <w:rPr>
                <w:szCs w:val="22"/>
              </w:rPr>
            </w:pPr>
            <w:r w:rsidRPr="00CC412F">
              <w:t>2013-10-03</w:t>
            </w:r>
          </w:p>
        </w:tc>
        <w:tc>
          <w:tcPr>
            <w:tcW w:w="4140" w:type="dxa"/>
          </w:tcPr>
          <w:p w14:paraId="0D5461B7" w14:textId="2D08DDCD" w:rsidR="002D5403" w:rsidRPr="00FB06E9" w:rsidRDefault="002D5403" w:rsidP="00C420B9">
            <w:pPr>
              <w:pStyle w:val="TableText"/>
              <w:numPr>
                <w:ilvl w:val="0"/>
                <w:numId w:val="29"/>
              </w:numPr>
              <w:rPr>
                <w:szCs w:val="22"/>
              </w:rPr>
            </w:pPr>
            <w:r w:rsidRPr="00CC412F">
              <w:t>Ändrat namnet i rubriken för getLaboratoryOrderOutcom från getLaboratoryOrder</w:t>
            </w:r>
          </w:p>
        </w:tc>
        <w:tc>
          <w:tcPr>
            <w:tcW w:w="1980" w:type="dxa"/>
          </w:tcPr>
          <w:p w14:paraId="79356CFD" w14:textId="4831CD3A" w:rsidR="002D5403" w:rsidRPr="00CC412F" w:rsidRDefault="002D5403" w:rsidP="000D0257">
            <w:pPr>
              <w:pStyle w:val="TOC1"/>
              <w:ind w:left="28"/>
            </w:pPr>
            <w:r w:rsidRPr="00CC412F">
              <w:t>Fredrik Ström</w:t>
            </w:r>
          </w:p>
        </w:tc>
        <w:tc>
          <w:tcPr>
            <w:tcW w:w="1440" w:type="dxa"/>
          </w:tcPr>
          <w:p w14:paraId="11A31901" w14:textId="77777777" w:rsidR="002D5403" w:rsidRPr="00FB06E9" w:rsidRDefault="002D5403" w:rsidP="00C420B9">
            <w:pPr>
              <w:pStyle w:val="TableText"/>
            </w:pPr>
          </w:p>
        </w:tc>
      </w:tr>
      <w:tr w:rsidR="002D5403" w:rsidRPr="00CC412F" w14:paraId="30E56A6D" w14:textId="77777777" w:rsidTr="000D0257">
        <w:tc>
          <w:tcPr>
            <w:tcW w:w="964" w:type="dxa"/>
          </w:tcPr>
          <w:p w14:paraId="08355606" w14:textId="6C30AE5D" w:rsidR="002D5403" w:rsidRPr="00FB06E9" w:rsidRDefault="002D5403" w:rsidP="00C420B9">
            <w:pPr>
              <w:pStyle w:val="TableText"/>
              <w:rPr>
                <w:szCs w:val="22"/>
              </w:rPr>
            </w:pPr>
            <w:r w:rsidRPr="00CC412F">
              <w:t>PA45</w:t>
            </w:r>
          </w:p>
        </w:tc>
        <w:tc>
          <w:tcPr>
            <w:tcW w:w="1224" w:type="dxa"/>
          </w:tcPr>
          <w:p w14:paraId="0131DD6E" w14:textId="229E0CAA" w:rsidR="002D5403" w:rsidRPr="00FB06E9" w:rsidRDefault="002D5403" w:rsidP="00C420B9">
            <w:pPr>
              <w:pStyle w:val="TableText"/>
              <w:rPr>
                <w:szCs w:val="22"/>
              </w:rPr>
            </w:pPr>
            <w:r w:rsidRPr="00CC412F">
              <w:t>2013-10-10</w:t>
            </w:r>
          </w:p>
        </w:tc>
        <w:tc>
          <w:tcPr>
            <w:tcW w:w="4140" w:type="dxa"/>
          </w:tcPr>
          <w:p w14:paraId="71086FBE" w14:textId="2458985F" w:rsidR="002D5403" w:rsidRPr="00FB06E9" w:rsidRDefault="002D5403" w:rsidP="00C420B9">
            <w:pPr>
              <w:pStyle w:val="TableText"/>
              <w:numPr>
                <w:ilvl w:val="0"/>
                <w:numId w:val="29"/>
              </w:numPr>
              <w:rPr>
                <w:szCs w:val="22"/>
              </w:rPr>
            </w:pPr>
            <w:r w:rsidRPr="00CC412F">
              <w:t>Uppdaterat gemensamma komponenter i GetMaternityMedicalHistory</w:t>
            </w:r>
          </w:p>
        </w:tc>
        <w:tc>
          <w:tcPr>
            <w:tcW w:w="1980" w:type="dxa"/>
          </w:tcPr>
          <w:p w14:paraId="75DA3A58" w14:textId="77777777" w:rsidR="002D5403" w:rsidRPr="00FB06E9" w:rsidRDefault="002D5403" w:rsidP="00C420B9">
            <w:pPr>
              <w:pStyle w:val="TableText"/>
              <w:rPr>
                <w:szCs w:val="22"/>
              </w:rPr>
            </w:pPr>
            <w:r w:rsidRPr="00CC412F">
              <w:t>Jacob Tardell</w:t>
            </w:r>
          </w:p>
          <w:p w14:paraId="6BB3C15C" w14:textId="4FFD26E6" w:rsidR="002D5403" w:rsidRPr="00CC412F" w:rsidRDefault="002D5403" w:rsidP="000D0257">
            <w:pPr>
              <w:pStyle w:val="TOC1"/>
              <w:ind w:left="28"/>
            </w:pPr>
            <w:r w:rsidRPr="00CC412F">
              <w:t>Björn Genfors</w:t>
            </w:r>
          </w:p>
        </w:tc>
        <w:tc>
          <w:tcPr>
            <w:tcW w:w="1440" w:type="dxa"/>
          </w:tcPr>
          <w:p w14:paraId="6A0DDD08" w14:textId="77777777" w:rsidR="002D5403" w:rsidRPr="00FB06E9" w:rsidRDefault="002D5403" w:rsidP="00C420B9">
            <w:pPr>
              <w:pStyle w:val="TableText"/>
            </w:pPr>
          </w:p>
        </w:tc>
      </w:tr>
      <w:tr w:rsidR="002D5403" w:rsidRPr="00CC412F" w14:paraId="1F2F5B54" w14:textId="77777777" w:rsidTr="000D0257">
        <w:tc>
          <w:tcPr>
            <w:tcW w:w="964" w:type="dxa"/>
          </w:tcPr>
          <w:p w14:paraId="79134939" w14:textId="76CF5637" w:rsidR="002D5403" w:rsidRPr="00FB06E9" w:rsidRDefault="002D5403" w:rsidP="00C420B9">
            <w:pPr>
              <w:pStyle w:val="TableText"/>
              <w:rPr>
                <w:szCs w:val="22"/>
              </w:rPr>
            </w:pPr>
            <w:r w:rsidRPr="00CC412F">
              <w:t>PA46</w:t>
            </w:r>
          </w:p>
        </w:tc>
        <w:tc>
          <w:tcPr>
            <w:tcW w:w="1224" w:type="dxa"/>
          </w:tcPr>
          <w:p w14:paraId="73ED0F28" w14:textId="0B2B7EBC" w:rsidR="002D5403" w:rsidRPr="00FB06E9" w:rsidRDefault="002D5403" w:rsidP="00C420B9">
            <w:pPr>
              <w:pStyle w:val="TableText"/>
              <w:rPr>
                <w:szCs w:val="22"/>
              </w:rPr>
            </w:pPr>
            <w:r w:rsidRPr="00CC412F">
              <w:t>2013-10-15</w:t>
            </w:r>
          </w:p>
        </w:tc>
        <w:tc>
          <w:tcPr>
            <w:tcW w:w="4140" w:type="dxa"/>
          </w:tcPr>
          <w:p w14:paraId="1EA9A46D" w14:textId="77777777" w:rsidR="002D5403" w:rsidRPr="00FB06E9" w:rsidRDefault="002D5403" w:rsidP="00C420B9">
            <w:pPr>
              <w:pStyle w:val="TableText"/>
              <w:numPr>
                <w:ilvl w:val="0"/>
                <w:numId w:val="29"/>
              </w:numPr>
              <w:rPr>
                <w:szCs w:val="22"/>
              </w:rPr>
            </w:pPr>
            <w:r w:rsidRPr="00CC412F">
              <w:t>Förtydligat patientId i PatientSummaryHeader.</w:t>
            </w:r>
          </w:p>
          <w:p w14:paraId="686B70AF" w14:textId="6D15B0ED" w:rsidR="002D5403" w:rsidRPr="00FB06E9" w:rsidRDefault="002D5403" w:rsidP="00C420B9">
            <w:pPr>
              <w:pStyle w:val="TableText"/>
              <w:numPr>
                <w:ilvl w:val="0"/>
                <w:numId w:val="29"/>
              </w:numPr>
              <w:rPr>
                <w:szCs w:val="22"/>
              </w:rPr>
            </w:pPr>
            <w:r w:rsidRPr="00CC412F">
              <w:t>Förtydligat indenteringen i GetReferralOutcome</w:t>
            </w:r>
          </w:p>
        </w:tc>
        <w:tc>
          <w:tcPr>
            <w:tcW w:w="1980" w:type="dxa"/>
          </w:tcPr>
          <w:p w14:paraId="7CCECCDA" w14:textId="7431714D" w:rsidR="002D5403" w:rsidRPr="00CC412F" w:rsidRDefault="002D5403" w:rsidP="000D0257">
            <w:pPr>
              <w:pStyle w:val="TOC1"/>
              <w:ind w:left="28"/>
            </w:pPr>
            <w:r w:rsidRPr="00CC412F">
              <w:t>Björn Genfors</w:t>
            </w:r>
          </w:p>
        </w:tc>
        <w:tc>
          <w:tcPr>
            <w:tcW w:w="1440" w:type="dxa"/>
          </w:tcPr>
          <w:p w14:paraId="2495BAE3" w14:textId="77777777" w:rsidR="002D5403" w:rsidRPr="00FB06E9" w:rsidRDefault="002D5403" w:rsidP="00C420B9">
            <w:pPr>
              <w:pStyle w:val="TableText"/>
            </w:pPr>
          </w:p>
        </w:tc>
      </w:tr>
      <w:tr w:rsidR="002D5403" w:rsidRPr="00CC412F" w14:paraId="32F7FA59" w14:textId="77777777" w:rsidTr="000D0257">
        <w:tc>
          <w:tcPr>
            <w:tcW w:w="964" w:type="dxa"/>
          </w:tcPr>
          <w:p w14:paraId="0EF007DE" w14:textId="6E4BEB51" w:rsidR="002D5403" w:rsidRPr="00FB06E9" w:rsidRDefault="002D5403" w:rsidP="00C420B9">
            <w:pPr>
              <w:pStyle w:val="TableText"/>
              <w:rPr>
                <w:szCs w:val="22"/>
              </w:rPr>
            </w:pPr>
            <w:r w:rsidRPr="00CC412F">
              <w:t>PA47</w:t>
            </w:r>
          </w:p>
        </w:tc>
        <w:tc>
          <w:tcPr>
            <w:tcW w:w="1224" w:type="dxa"/>
          </w:tcPr>
          <w:p w14:paraId="296A78DC" w14:textId="718F6B19" w:rsidR="002D5403" w:rsidRPr="00FB06E9" w:rsidRDefault="002D5403" w:rsidP="00C420B9">
            <w:pPr>
              <w:pStyle w:val="TableText"/>
              <w:rPr>
                <w:szCs w:val="22"/>
              </w:rPr>
            </w:pPr>
            <w:r w:rsidRPr="00CC412F">
              <w:t>2013-10-15</w:t>
            </w:r>
          </w:p>
        </w:tc>
        <w:tc>
          <w:tcPr>
            <w:tcW w:w="4140" w:type="dxa"/>
          </w:tcPr>
          <w:p w14:paraId="74AB6603" w14:textId="260C94D8" w:rsidR="002D5403" w:rsidRPr="00CC412F" w:rsidRDefault="002D5403" w:rsidP="000D0257">
            <w:pPr>
              <w:pStyle w:val="TOC1"/>
            </w:pPr>
            <w:r w:rsidRPr="00CC412F">
              <w:t>Lagt till BMI i GetMaternityMedicalHistory</w:t>
            </w:r>
          </w:p>
        </w:tc>
        <w:tc>
          <w:tcPr>
            <w:tcW w:w="1980" w:type="dxa"/>
          </w:tcPr>
          <w:p w14:paraId="6E7575FA" w14:textId="4BB6F890" w:rsidR="002D5403" w:rsidRPr="00CC412F" w:rsidRDefault="002D5403" w:rsidP="000D0257">
            <w:pPr>
              <w:pStyle w:val="TOC1"/>
              <w:ind w:left="28"/>
            </w:pPr>
            <w:r w:rsidRPr="00CC412F">
              <w:t>Jacob Tardell</w:t>
            </w:r>
          </w:p>
        </w:tc>
        <w:tc>
          <w:tcPr>
            <w:tcW w:w="1440" w:type="dxa"/>
          </w:tcPr>
          <w:p w14:paraId="2B3BDF73" w14:textId="77777777" w:rsidR="002D5403" w:rsidRPr="00FB06E9" w:rsidRDefault="002D5403" w:rsidP="00C420B9">
            <w:pPr>
              <w:pStyle w:val="TableText"/>
            </w:pPr>
          </w:p>
        </w:tc>
      </w:tr>
      <w:tr w:rsidR="002D5403" w:rsidRPr="00CC412F" w14:paraId="5B89D5FB" w14:textId="77777777" w:rsidTr="000D0257">
        <w:tc>
          <w:tcPr>
            <w:tcW w:w="964" w:type="dxa"/>
          </w:tcPr>
          <w:p w14:paraId="3CAF543D" w14:textId="51E2D4F3" w:rsidR="002D5403" w:rsidRPr="00FB06E9" w:rsidRDefault="002D5403" w:rsidP="00C420B9">
            <w:pPr>
              <w:pStyle w:val="TableText"/>
              <w:rPr>
                <w:szCs w:val="22"/>
              </w:rPr>
            </w:pPr>
            <w:r w:rsidRPr="00CC412F">
              <w:t>PA48</w:t>
            </w:r>
          </w:p>
        </w:tc>
        <w:tc>
          <w:tcPr>
            <w:tcW w:w="1224" w:type="dxa"/>
          </w:tcPr>
          <w:p w14:paraId="2D3F7ABC" w14:textId="06105528" w:rsidR="002D5403" w:rsidRPr="00FB06E9" w:rsidRDefault="002D5403" w:rsidP="00C420B9">
            <w:pPr>
              <w:pStyle w:val="TableText"/>
              <w:rPr>
                <w:szCs w:val="22"/>
              </w:rPr>
            </w:pPr>
            <w:r w:rsidRPr="00CC412F">
              <w:t>2013-10-17</w:t>
            </w:r>
          </w:p>
        </w:tc>
        <w:tc>
          <w:tcPr>
            <w:tcW w:w="4140" w:type="dxa"/>
          </w:tcPr>
          <w:p w14:paraId="3B9FA211" w14:textId="77777777" w:rsidR="002D5403" w:rsidRPr="00FB06E9" w:rsidRDefault="002D5403" w:rsidP="00C420B9">
            <w:pPr>
              <w:pStyle w:val="TableText"/>
              <w:numPr>
                <w:ilvl w:val="0"/>
                <w:numId w:val="29"/>
              </w:numPr>
              <w:rPr>
                <w:szCs w:val="22"/>
              </w:rPr>
            </w:pPr>
            <w:r w:rsidRPr="00CC412F">
              <w:t>Lagt till ett avsaknat ”healthcareProfessionalOrgUnit” i GetMaternityMedicalHistory</w:t>
            </w:r>
          </w:p>
          <w:p w14:paraId="76194B67" w14:textId="77777777" w:rsidR="002D5403" w:rsidRPr="00FB06E9" w:rsidRDefault="002D5403" w:rsidP="00C420B9">
            <w:pPr>
              <w:pStyle w:val="TableText"/>
              <w:numPr>
                <w:ilvl w:val="0"/>
                <w:numId w:val="29"/>
              </w:numPr>
              <w:rPr>
                <w:szCs w:val="22"/>
              </w:rPr>
            </w:pPr>
            <w:r w:rsidRPr="00CC412F">
              <w:t>Justerat beskrivningen av adress i OrgUnitType.</w:t>
            </w:r>
          </w:p>
          <w:p w14:paraId="77543837" w14:textId="436E9778" w:rsidR="002D5403" w:rsidRPr="00CC412F" w:rsidRDefault="002D5403" w:rsidP="000D0257">
            <w:pPr>
              <w:pStyle w:val="TOC1"/>
            </w:pPr>
            <w:r w:rsidRPr="00CC412F">
              <w:t>Korrigerat beskrivningen av documentId i PatientSummaryHeader.</w:t>
            </w:r>
          </w:p>
        </w:tc>
        <w:tc>
          <w:tcPr>
            <w:tcW w:w="1980" w:type="dxa"/>
          </w:tcPr>
          <w:p w14:paraId="74FD7F7A" w14:textId="04B5A38D" w:rsidR="002D5403" w:rsidRPr="00CC412F" w:rsidRDefault="002D5403" w:rsidP="000D0257">
            <w:pPr>
              <w:pStyle w:val="TOC1"/>
              <w:ind w:left="28"/>
            </w:pPr>
            <w:r w:rsidRPr="00CC412F">
              <w:t>Björn Genfors</w:t>
            </w:r>
          </w:p>
        </w:tc>
        <w:tc>
          <w:tcPr>
            <w:tcW w:w="1440" w:type="dxa"/>
          </w:tcPr>
          <w:p w14:paraId="3C1061EF" w14:textId="77777777" w:rsidR="002D5403" w:rsidRPr="00FB06E9" w:rsidRDefault="002D5403" w:rsidP="00C420B9">
            <w:pPr>
              <w:pStyle w:val="TableText"/>
            </w:pPr>
          </w:p>
        </w:tc>
      </w:tr>
      <w:tr w:rsidR="002D5403" w:rsidRPr="00CC412F" w14:paraId="511EFDD3" w14:textId="77777777" w:rsidTr="000D0257">
        <w:tc>
          <w:tcPr>
            <w:tcW w:w="964" w:type="dxa"/>
          </w:tcPr>
          <w:p w14:paraId="2CA55885" w14:textId="2CFC5A4D" w:rsidR="002D5403" w:rsidRPr="00FB06E9" w:rsidRDefault="002D5403" w:rsidP="00C420B9">
            <w:pPr>
              <w:pStyle w:val="TableText"/>
              <w:rPr>
                <w:szCs w:val="22"/>
              </w:rPr>
            </w:pPr>
            <w:r w:rsidRPr="00CC412F">
              <w:t>PA49</w:t>
            </w:r>
          </w:p>
        </w:tc>
        <w:tc>
          <w:tcPr>
            <w:tcW w:w="1224" w:type="dxa"/>
          </w:tcPr>
          <w:p w14:paraId="5E41B8BC" w14:textId="6820FCDC" w:rsidR="002D5403" w:rsidRPr="00FB06E9" w:rsidRDefault="002D5403" w:rsidP="00C420B9">
            <w:pPr>
              <w:pStyle w:val="TableText"/>
              <w:rPr>
                <w:szCs w:val="22"/>
              </w:rPr>
            </w:pPr>
            <w:r w:rsidRPr="00CC412F">
              <w:t>2013-10-18</w:t>
            </w:r>
          </w:p>
        </w:tc>
        <w:tc>
          <w:tcPr>
            <w:tcW w:w="4140" w:type="dxa"/>
          </w:tcPr>
          <w:p w14:paraId="1A58FD02" w14:textId="5491694D" w:rsidR="002D5403" w:rsidRPr="00CC412F" w:rsidRDefault="002D5403" w:rsidP="000D0257">
            <w:pPr>
              <w:pStyle w:val="TOC1"/>
            </w:pPr>
            <w:r w:rsidRPr="00CC412F">
              <w:t>Uppdaterat GetReferralOutcome med gemensamma datatyper</w:t>
            </w:r>
          </w:p>
        </w:tc>
        <w:tc>
          <w:tcPr>
            <w:tcW w:w="1980" w:type="dxa"/>
          </w:tcPr>
          <w:p w14:paraId="62EF011A" w14:textId="69817F98" w:rsidR="002D5403" w:rsidRPr="00CC412F" w:rsidRDefault="002D5403" w:rsidP="000D0257">
            <w:pPr>
              <w:pStyle w:val="TOC1"/>
              <w:ind w:left="28"/>
            </w:pPr>
            <w:r w:rsidRPr="00CC412F">
              <w:t>Fredrik Ström</w:t>
            </w:r>
          </w:p>
        </w:tc>
        <w:tc>
          <w:tcPr>
            <w:tcW w:w="1440" w:type="dxa"/>
          </w:tcPr>
          <w:p w14:paraId="060A3850" w14:textId="77777777" w:rsidR="002D5403" w:rsidRPr="00FB06E9" w:rsidRDefault="002D5403" w:rsidP="00C420B9">
            <w:pPr>
              <w:pStyle w:val="TableText"/>
            </w:pPr>
          </w:p>
        </w:tc>
      </w:tr>
      <w:tr w:rsidR="002D5403" w:rsidRPr="00CC412F" w14:paraId="7108E462" w14:textId="77777777" w:rsidTr="000D0257">
        <w:tc>
          <w:tcPr>
            <w:tcW w:w="964" w:type="dxa"/>
          </w:tcPr>
          <w:p w14:paraId="58007B73" w14:textId="7D2E8885" w:rsidR="002D5403" w:rsidRPr="00FB06E9" w:rsidRDefault="002D5403" w:rsidP="00C420B9">
            <w:pPr>
              <w:pStyle w:val="TableText"/>
              <w:rPr>
                <w:szCs w:val="22"/>
              </w:rPr>
            </w:pPr>
            <w:r w:rsidRPr="00CC412F">
              <w:t>PA50</w:t>
            </w:r>
          </w:p>
        </w:tc>
        <w:tc>
          <w:tcPr>
            <w:tcW w:w="1224" w:type="dxa"/>
          </w:tcPr>
          <w:p w14:paraId="258CD122" w14:textId="7D385F82" w:rsidR="002D5403" w:rsidRPr="00FB06E9" w:rsidRDefault="002D5403" w:rsidP="00C420B9">
            <w:pPr>
              <w:pStyle w:val="TableText"/>
              <w:rPr>
                <w:szCs w:val="22"/>
              </w:rPr>
            </w:pPr>
            <w:r w:rsidRPr="00CC412F">
              <w:t>2013-10-21</w:t>
            </w:r>
          </w:p>
        </w:tc>
        <w:tc>
          <w:tcPr>
            <w:tcW w:w="4140" w:type="dxa"/>
          </w:tcPr>
          <w:p w14:paraId="76B4EE8B" w14:textId="77777777" w:rsidR="002D5403" w:rsidRPr="00CC412F" w:rsidRDefault="002D5403" w:rsidP="000D0257">
            <w:pPr>
              <w:pStyle w:val="ListParagraph"/>
              <w:widowControl w:val="0"/>
              <w:numPr>
                <w:ilvl w:val="0"/>
                <w:numId w:val="29"/>
              </w:numPr>
              <w:spacing w:line="240" w:lineRule="auto"/>
              <w:contextualSpacing w:val="0"/>
            </w:pPr>
            <w:r w:rsidRPr="00CC412F">
              <w:t>Förtydligat kravet på filtrering av svar enligt logicalAddress (lagt till avsnitt 3.4).</w:t>
            </w:r>
          </w:p>
          <w:p w14:paraId="263FBD7A" w14:textId="16302F21" w:rsidR="002D5403" w:rsidRPr="00CC412F" w:rsidRDefault="002D5403" w:rsidP="000D0257">
            <w:pPr>
              <w:pStyle w:val="TOC1"/>
            </w:pPr>
            <w:r w:rsidRPr="00CC412F">
              <w:t>Markerat i flödesmodeller att anslutningskatalog inte är del av dagens arkitektur.</w:t>
            </w:r>
          </w:p>
        </w:tc>
        <w:tc>
          <w:tcPr>
            <w:tcW w:w="1980" w:type="dxa"/>
          </w:tcPr>
          <w:p w14:paraId="7654A6AB" w14:textId="518CB65E" w:rsidR="002D5403" w:rsidRPr="00CC412F" w:rsidRDefault="002D5403" w:rsidP="000D0257">
            <w:pPr>
              <w:pStyle w:val="TOC1"/>
              <w:ind w:left="28"/>
            </w:pPr>
            <w:r w:rsidRPr="00CC412F">
              <w:t>Johan Eltes</w:t>
            </w:r>
          </w:p>
        </w:tc>
        <w:tc>
          <w:tcPr>
            <w:tcW w:w="1440" w:type="dxa"/>
          </w:tcPr>
          <w:p w14:paraId="288AD48D" w14:textId="77777777" w:rsidR="002D5403" w:rsidRPr="00FB06E9" w:rsidRDefault="002D5403" w:rsidP="00C420B9">
            <w:pPr>
              <w:pStyle w:val="TableText"/>
            </w:pPr>
          </w:p>
        </w:tc>
      </w:tr>
      <w:tr w:rsidR="002D5403" w:rsidRPr="00CC412F" w14:paraId="737CFCAA" w14:textId="77777777" w:rsidTr="000D0257">
        <w:tc>
          <w:tcPr>
            <w:tcW w:w="964" w:type="dxa"/>
          </w:tcPr>
          <w:p w14:paraId="2BFFB78B" w14:textId="1CF5F661" w:rsidR="002D5403" w:rsidRPr="00FB06E9" w:rsidRDefault="002D5403" w:rsidP="00C420B9">
            <w:pPr>
              <w:pStyle w:val="TableText"/>
              <w:rPr>
                <w:szCs w:val="22"/>
              </w:rPr>
            </w:pPr>
            <w:r w:rsidRPr="00CC412F">
              <w:t>PA51</w:t>
            </w:r>
          </w:p>
        </w:tc>
        <w:tc>
          <w:tcPr>
            <w:tcW w:w="1224" w:type="dxa"/>
          </w:tcPr>
          <w:p w14:paraId="0C311E53" w14:textId="22F99B04" w:rsidR="002D5403" w:rsidRPr="00FB06E9" w:rsidRDefault="002D5403" w:rsidP="00C420B9">
            <w:pPr>
              <w:pStyle w:val="TableText"/>
              <w:rPr>
                <w:szCs w:val="22"/>
              </w:rPr>
            </w:pPr>
            <w:r w:rsidRPr="00CC412F">
              <w:t>2013-10-22</w:t>
            </w:r>
          </w:p>
        </w:tc>
        <w:tc>
          <w:tcPr>
            <w:tcW w:w="4140" w:type="dxa"/>
          </w:tcPr>
          <w:p w14:paraId="5CBCAFA2" w14:textId="77777777" w:rsidR="002D5403" w:rsidRPr="00CC412F" w:rsidRDefault="002D5403" w:rsidP="000D0257">
            <w:pPr>
              <w:pStyle w:val="ListParagraph"/>
              <w:widowControl w:val="0"/>
              <w:numPr>
                <w:ilvl w:val="0"/>
                <w:numId w:val="29"/>
              </w:numPr>
              <w:spacing w:line="240" w:lineRule="auto"/>
              <w:contextualSpacing w:val="0"/>
            </w:pPr>
            <w:r w:rsidRPr="00CC412F">
              <w:t>Ändrat kardinalitet för fetalHeartRate, fetalPosition och fetalPresentation till 0..* i GetMaternityMedicalHistory</w:t>
            </w:r>
          </w:p>
          <w:p w14:paraId="53650CED" w14:textId="4DAAC91F" w:rsidR="002D5403" w:rsidRPr="00CC412F" w:rsidRDefault="002D5403" w:rsidP="000D0257">
            <w:pPr>
              <w:pStyle w:val="TOC1"/>
            </w:pPr>
            <w:r w:rsidRPr="00CC412F">
              <w:t>Ändrat kardinalitet för typeOfLeave till 0..*.</w:t>
            </w:r>
          </w:p>
        </w:tc>
        <w:tc>
          <w:tcPr>
            <w:tcW w:w="1980" w:type="dxa"/>
          </w:tcPr>
          <w:p w14:paraId="66ADB178" w14:textId="2BF279FD" w:rsidR="002D5403" w:rsidRPr="00CC412F" w:rsidRDefault="002D5403" w:rsidP="000D0257">
            <w:pPr>
              <w:pStyle w:val="TOC1"/>
              <w:ind w:left="28"/>
            </w:pPr>
            <w:r w:rsidRPr="00CC412F">
              <w:t>Jacob Tardell</w:t>
            </w:r>
          </w:p>
        </w:tc>
        <w:tc>
          <w:tcPr>
            <w:tcW w:w="1440" w:type="dxa"/>
          </w:tcPr>
          <w:p w14:paraId="307E2C79" w14:textId="77777777" w:rsidR="002D5403" w:rsidRPr="00FB06E9" w:rsidRDefault="002D5403" w:rsidP="00C420B9">
            <w:pPr>
              <w:pStyle w:val="TableText"/>
            </w:pPr>
          </w:p>
        </w:tc>
      </w:tr>
      <w:tr w:rsidR="002D5403" w:rsidRPr="00CC412F" w14:paraId="5FE6313D" w14:textId="77777777" w:rsidTr="000D0257">
        <w:tc>
          <w:tcPr>
            <w:tcW w:w="964" w:type="dxa"/>
          </w:tcPr>
          <w:p w14:paraId="7367B9EE" w14:textId="1CFBE946" w:rsidR="002D5403" w:rsidRPr="00FB06E9" w:rsidRDefault="002D5403" w:rsidP="00C420B9">
            <w:pPr>
              <w:pStyle w:val="TableText"/>
              <w:rPr>
                <w:szCs w:val="22"/>
              </w:rPr>
            </w:pPr>
            <w:r w:rsidRPr="00CC412F">
              <w:t>PA52</w:t>
            </w:r>
          </w:p>
        </w:tc>
        <w:tc>
          <w:tcPr>
            <w:tcW w:w="1224" w:type="dxa"/>
          </w:tcPr>
          <w:p w14:paraId="6D54D8EB" w14:textId="0730DC6E" w:rsidR="002D5403" w:rsidRPr="00FB06E9" w:rsidRDefault="002D5403" w:rsidP="00C420B9">
            <w:pPr>
              <w:pStyle w:val="TableText"/>
              <w:rPr>
                <w:szCs w:val="22"/>
              </w:rPr>
            </w:pPr>
            <w:r w:rsidRPr="00CC412F">
              <w:t>2013-10-22</w:t>
            </w:r>
          </w:p>
        </w:tc>
        <w:tc>
          <w:tcPr>
            <w:tcW w:w="4140" w:type="dxa"/>
          </w:tcPr>
          <w:p w14:paraId="6B129A24" w14:textId="78850BB3" w:rsidR="002D5403" w:rsidRPr="00CC412F" w:rsidRDefault="002D5403" w:rsidP="000D0257">
            <w:pPr>
              <w:pStyle w:val="TOC1"/>
            </w:pPr>
            <w:r w:rsidRPr="00CC412F">
              <w:t>Flyttat BMI till inskrivningsdelen i GetMaternityMedicalHistory</w:t>
            </w:r>
          </w:p>
        </w:tc>
        <w:tc>
          <w:tcPr>
            <w:tcW w:w="1980" w:type="dxa"/>
          </w:tcPr>
          <w:p w14:paraId="43B05123" w14:textId="231EC485" w:rsidR="002D5403" w:rsidRPr="00CC412F" w:rsidRDefault="002D5403" w:rsidP="000D0257">
            <w:pPr>
              <w:pStyle w:val="TOC1"/>
              <w:ind w:left="28"/>
            </w:pPr>
            <w:r w:rsidRPr="00CC412F">
              <w:t>Jacob Tardell</w:t>
            </w:r>
          </w:p>
        </w:tc>
        <w:tc>
          <w:tcPr>
            <w:tcW w:w="1440" w:type="dxa"/>
          </w:tcPr>
          <w:p w14:paraId="5E258182" w14:textId="77777777" w:rsidR="002D5403" w:rsidRPr="00FB06E9" w:rsidRDefault="002D5403" w:rsidP="00C420B9">
            <w:pPr>
              <w:pStyle w:val="TableText"/>
            </w:pPr>
          </w:p>
        </w:tc>
      </w:tr>
      <w:tr w:rsidR="002D5403" w:rsidRPr="00CC412F" w14:paraId="700F219D" w14:textId="77777777" w:rsidTr="000D0257">
        <w:tc>
          <w:tcPr>
            <w:tcW w:w="964" w:type="dxa"/>
          </w:tcPr>
          <w:p w14:paraId="6C0FC425" w14:textId="0F897BD9" w:rsidR="002D5403" w:rsidRPr="00FB06E9" w:rsidRDefault="002D5403" w:rsidP="00C420B9">
            <w:pPr>
              <w:pStyle w:val="TableText"/>
              <w:rPr>
                <w:szCs w:val="22"/>
              </w:rPr>
            </w:pPr>
            <w:r w:rsidRPr="00CC412F">
              <w:t>PA53</w:t>
            </w:r>
          </w:p>
        </w:tc>
        <w:tc>
          <w:tcPr>
            <w:tcW w:w="1224" w:type="dxa"/>
          </w:tcPr>
          <w:p w14:paraId="33E4B30F" w14:textId="2860F865" w:rsidR="002D5403" w:rsidRPr="00FB06E9" w:rsidRDefault="002D5403" w:rsidP="00C420B9">
            <w:pPr>
              <w:pStyle w:val="TableText"/>
              <w:rPr>
                <w:szCs w:val="22"/>
              </w:rPr>
            </w:pPr>
            <w:r w:rsidRPr="00CC412F">
              <w:t>2013-10-29</w:t>
            </w:r>
          </w:p>
        </w:tc>
        <w:tc>
          <w:tcPr>
            <w:tcW w:w="4140" w:type="dxa"/>
          </w:tcPr>
          <w:p w14:paraId="67B6046A" w14:textId="2B25F5E3" w:rsidR="002D5403" w:rsidRPr="00CC412F" w:rsidRDefault="002D5403" w:rsidP="000D0257">
            <w:pPr>
              <w:pStyle w:val="TOC1"/>
            </w:pPr>
            <w:r w:rsidRPr="00CC412F">
              <w:t xml:space="preserve">Ändrat typnamn ifrån PatientIdType till </w:t>
            </w:r>
            <w:r w:rsidRPr="00CC412F">
              <w:lastRenderedPageBreak/>
              <w:t>PersonIdType, rättat  sourceSystemHSAid till sourceSystemHSAId</w:t>
            </w:r>
          </w:p>
        </w:tc>
        <w:tc>
          <w:tcPr>
            <w:tcW w:w="1980" w:type="dxa"/>
          </w:tcPr>
          <w:p w14:paraId="4CD438AA" w14:textId="6A56CBF8" w:rsidR="002D5403" w:rsidRPr="00CC412F" w:rsidRDefault="002D5403" w:rsidP="000D0257">
            <w:pPr>
              <w:pStyle w:val="TOC1"/>
              <w:ind w:left="28"/>
            </w:pPr>
            <w:r w:rsidRPr="00CC412F">
              <w:lastRenderedPageBreak/>
              <w:t>Khaled Daham</w:t>
            </w:r>
          </w:p>
        </w:tc>
        <w:tc>
          <w:tcPr>
            <w:tcW w:w="1440" w:type="dxa"/>
          </w:tcPr>
          <w:p w14:paraId="048EA9A7" w14:textId="77777777" w:rsidR="002D5403" w:rsidRPr="00FB06E9" w:rsidRDefault="002D5403" w:rsidP="00C420B9">
            <w:pPr>
              <w:pStyle w:val="TableText"/>
            </w:pPr>
          </w:p>
        </w:tc>
      </w:tr>
      <w:tr w:rsidR="002D5403" w:rsidRPr="00CC412F" w14:paraId="39B5E99E" w14:textId="77777777" w:rsidTr="000D0257">
        <w:tc>
          <w:tcPr>
            <w:tcW w:w="964" w:type="dxa"/>
          </w:tcPr>
          <w:p w14:paraId="20E762CC" w14:textId="12D0178F" w:rsidR="002D5403" w:rsidRPr="00FB06E9" w:rsidRDefault="002D5403" w:rsidP="00C420B9">
            <w:pPr>
              <w:pStyle w:val="TableText"/>
              <w:rPr>
                <w:szCs w:val="22"/>
              </w:rPr>
            </w:pPr>
            <w:r w:rsidRPr="00CC412F">
              <w:lastRenderedPageBreak/>
              <w:t>PA54</w:t>
            </w:r>
          </w:p>
        </w:tc>
        <w:tc>
          <w:tcPr>
            <w:tcW w:w="1224" w:type="dxa"/>
          </w:tcPr>
          <w:p w14:paraId="67C5EB0C" w14:textId="54249586" w:rsidR="002D5403" w:rsidRPr="00FB06E9" w:rsidRDefault="002D5403" w:rsidP="00C420B9">
            <w:pPr>
              <w:pStyle w:val="TableText"/>
              <w:rPr>
                <w:szCs w:val="22"/>
              </w:rPr>
            </w:pPr>
            <w:r w:rsidRPr="00CC412F">
              <w:t>2013-11-04</w:t>
            </w:r>
          </w:p>
        </w:tc>
        <w:tc>
          <w:tcPr>
            <w:tcW w:w="4140" w:type="dxa"/>
          </w:tcPr>
          <w:p w14:paraId="1A8927F3" w14:textId="77777777" w:rsidR="002D5403" w:rsidRPr="00CC412F" w:rsidRDefault="002D5403" w:rsidP="000D0257">
            <w:pPr>
              <w:pStyle w:val="ListParagraph"/>
              <w:widowControl w:val="0"/>
              <w:numPr>
                <w:ilvl w:val="0"/>
                <w:numId w:val="29"/>
              </w:numPr>
              <w:spacing w:line="240" w:lineRule="auto"/>
              <w:contextualSpacing w:val="0"/>
            </w:pPr>
            <w:r w:rsidRPr="00CC412F">
              <w:t>Ersatt termen PDL-enhet med vårdenhet (i löpande text)</w:t>
            </w:r>
          </w:p>
          <w:p w14:paraId="2ED71B61" w14:textId="1ACE48D5" w:rsidR="002D5403" w:rsidRPr="00CC412F" w:rsidRDefault="002D5403" w:rsidP="000D0257">
            <w:pPr>
              <w:pStyle w:val="TOC1"/>
            </w:pPr>
            <w:r w:rsidRPr="00CC412F">
              <w:t>Uppdaterat avsnittet om informationssäkerhet efter CeHis-granskning</w:t>
            </w:r>
          </w:p>
        </w:tc>
        <w:tc>
          <w:tcPr>
            <w:tcW w:w="1980" w:type="dxa"/>
          </w:tcPr>
          <w:p w14:paraId="0D4220EC" w14:textId="76CCC5A7" w:rsidR="002D5403" w:rsidRPr="00CC412F" w:rsidRDefault="002D5403" w:rsidP="000D0257">
            <w:pPr>
              <w:pStyle w:val="TOC1"/>
              <w:ind w:left="28"/>
            </w:pPr>
            <w:r w:rsidRPr="00CC412F">
              <w:t>Johan Eltes</w:t>
            </w:r>
          </w:p>
        </w:tc>
        <w:tc>
          <w:tcPr>
            <w:tcW w:w="1440" w:type="dxa"/>
          </w:tcPr>
          <w:p w14:paraId="3CF5B88E" w14:textId="77777777" w:rsidR="002D5403" w:rsidRPr="00FB06E9" w:rsidRDefault="002D5403" w:rsidP="00C420B9">
            <w:pPr>
              <w:pStyle w:val="TableText"/>
            </w:pPr>
          </w:p>
        </w:tc>
      </w:tr>
      <w:tr w:rsidR="002D5403" w:rsidRPr="00CC412F" w14:paraId="182D7D40" w14:textId="77777777" w:rsidTr="000D0257">
        <w:tc>
          <w:tcPr>
            <w:tcW w:w="964" w:type="dxa"/>
          </w:tcPr>
          <w:p w14:paraId="57210FE6" w14:textId="242AB826" w:rsidR="002D5403" w:rsidRPr="00FB06E9" w:rsidRDefault="002D5403" w:rsidP="00C420B9">
            <w:pPr>
              <w:pStyle w:val="TableText"/>
              <w:rPr>
                <w:szCs w:val="22"/>
              </w:rPr>
            </w:pPr>
            <w:r w:rsidRPr="00CC412F">
              <w:t>PA55</w:t>
            </w:r>
          </w:p>
        </w:tc>
        <w:tc>
          <w:tcPr>
            <w:tcW w:w="1224" w:type="dxa"/>
          </w:tcPr>
          <w:p w14:paraId="2A6BC97E" w14:textId="15E7509D" w:rsidR="002D5403" w:rsidRPr="00FB06E9" w:rsidRDefault="002D5403" w:rsidP="00C420B9">
            <w:pPr>
              <w:pStyle w:val="TableText"/>
              <w:rPr>
                <w:szCs w:val="22"/>
              </w:rPr>
            </w:pPr>
            <w:r w:rsidRPr="00CC412F">
              <w:t>2013-11-08</w:t>
            </w:r>
          </w:p>
        </w:tc>
        <w:tc>
          <w:tcPr>
            <w:tcW w:w="4140" w:type="dxa"/>
          </w:tcPr>
          <w:p w14:paraId="660C6376" w14:textId="77777777" w:rsidR="002D5403" w:rsidRPr="00CC412F" w:rsidRDefault="002D5403" w:rsidP="000D0257">
            <w:pPr>
              <w:pStyle w:val="ListParagraph"/>
              <w:widowControl w:val="0"/>
              <w:numPr>
                <w:ilvl w:val="0"/>
                <w:numId w:val="29"/>
              </w:numPr>
              <w:spacing w:line="240" w:lineRule="auto"/>
              <w:contextualSpacing w:val="0"/>
            </w:pPr>
            <w:r w:rsidRPr="00CC412F">
              <w:t>För LaboratoryOutcome</w:t>
            </w:r>
          </w:p>
          <w:p w14:paraId="04508A33" w14:textId="77777777" w:rsidR="002D5403" w:rsidRPr="00CC412F" w:rsidRDefault="002D5403" w:rsidP="000D0257">
            <w:pPr>
              <w:pStyle w:val="ListParagraph"/>
              <w:widowControl w:val="0"/>
              <w:numPr>
                <w:ilvl w:val="0"/>
                <w:numId w:val="29"/>
              </w:numPr>
              <w:spacing w:line="240" w:lineRule="auto"/>
              <w:contextualSpacing w:val="0"/>
            </w:pPr>
            <w:r w:rsidRPr="00CC412F">
              <w:t>analysisId kardinalitet uppdaterad</w:t>
            </w:r>
          </w:p>
          <w:p w14:paraId="041D9F93" w14:textId="77777777" w:rsidR="002D5403" w:rsidRPr="00CC412F" w:rsidRDefault="002D5403" w:rsidP="000D0257">
            <w:pPr>
              <w:pStyle w:val="TOC1"/>
            </w:pPr>
          </w:p>
        </w:tc>
        <w:tc>
          <w:tcPr>
            <w:tcW w:w="1980" w:type="dxa"/>
          </w:tcPr>
          <w:p w14:paraId="7F7F71BC" w14:textId="38A23DC4" w:rsidR="002D5403" w:rsidRPr="00CC412F" w:rsidRDefault="000D0257" w:rsidP="000D0257">
            <w:pPr>
              <w:pStyle w:val="TOC1"/>
              <w:ind w:left="28"/>
            </w:pPr>
            <w:r>
              <w:t>-</w:t>
            </w:r>
          </w:p>
        </w:tc>
        <w:tc>
          <w:tcPr>
            <w:tcW w:w="1440" w:type="dxa"/>
          </w:tcPr>
          <w:p w14:paraId="573B475C" w14:textId="77777777" w:rsidR="002D5403" w:rsidRPr="00FB06E9" w:rsidRDefault="002D5403" w:rsidP="00C420B9">
            <w:pPr>
              <w:pStyle w:val="TableText"/>
            </w:pPr>
          </w:p>
        </w:tc>
      </w:tr>
      <w:tr w:rsidR="002D5403" w:rsidRPr="00CC412F" w14:paraId="42B4CFA2" w14:textId="77777777" w:rsidTr="000D0257">
        <w:tc>
          <w:tcPr>
            <w:tcW w:w="964" w:type="dxa"/>
          </w:tcPr>
          <w:p w14:paraId="63D4A6B1" w14:textId="2D8E4B3A" w:rsidR="002D5403" w:rsidRPr="00FB06E9" w:rsidRDefault="002D5403" w:rsidP="00C420B9">
            <w:pPr>
              <w:pStyle w:val="TableText"/>
              <w:rPr>
                <w:szCs w:val="22"/>
              </w:rPr>
            </w:pPr>
            <w:r w:rsidRPr="00CC412F">
              <w:t>PA56</w:t>
            </w:r>
          </w:p>
        </w:tc>
        <w:tc>
          <w:tcPr>
            <w:tcW w:w="1224" w:type="dxa"/>
          </w:tcPr>
          <w:p w14:paraId="700BD33A" w14:textId="46E8AD96" w:rsidR="002D5403" w:rsidRPr="00FB06E9" w:rsidRDefault="002D5403" w:rsidP="00C420B9">
            <w:pPr>
              <w:pStyle w:val="TableText"/>
              <w:rPr>
                <w:szCs w:val="22"/>
              </w:rPr>
            </w:pPr>
            <w:r w:rsidRPr="00CC412F">
              <w:t>2013-11-12</w:t>
            </w:r>
          </w:p>
        </w:tc>
        <w:tc>
          <w:tcPr>
            <w:tcW w:w="4140" w:type="dxa"/>
          </w:tcPr>
          <w:p w14:paraId="67583233" w14:textId="77777777" w:rsidR="002D5403" w:rsidRPr="00CC412F" w:rsidRDefault="002D5403" w:rsidP="000D0257">
            <w:pPr>
              <w:pStyle w:val="ListParagraph"/>
              <w:widowControl w:val="0"/>
              <w:numPr>
                <w:ilvl w:val="0"/>
                <w:numId w:val="29"/>
              </w:numPr>
              <w:spacing w:line="240" w:lineRule="auto"/>
              <w:contextualSpacing w:val="0"/>
            </w:pPr>
            <w:r w:rsidRPr="00CC412F">
              <w:t>För LaboratoryOrderOutcome</w:t>
            </w:r>
          </w:p>
          <w:p w14:paraId="3D8ABF25" w14:textId="77777777" w:rsidR="002D5403" w:rsidRPr="00CC412F" w:rsidRDefault="002D5403" w:rsidP="000D0257">
            <w:pPr>
              <w:pStyle w:val="ListParagraph"/>
              <w:widowControl w:val="0"/>
              <w:numPr>
                <w:ilvl w:val="0"/>
                <w:numId w:val="29"/>
              </w:numPr>
              <w:spacing w:line="240" w:lineRule="auto"/>
              <w:contextualSpacing w:val="0"/>
            </w:pPr>
            <w:r w:rsidRPr="00CC412F">
              <w:t>ReferralType ändrat namn till LaboratoryReferralType</w:t>
            </w:r>
          </w:p>
          <w:p w14:paraId="0ED3C882" w14:textId="77777777" w:rsidR="002D5403" w:rsidRPr="00CC412F" w:rsidRDefault="002D5403" w:rsidP="000D0257">
            <w:pPr>
              <w:pStyle w:val="ListParagraph"/>
              <w:widowControl w:val="0"/>
              <w:numPr>
                <w:ilvl w:val="0"/>
                <w:numId w:val="29"/>
              </w:numPr>
              <w:spacing w:line="240" w:lineRule="auto"/>
              <w:contextualSpacing w:val="0"/>
            </w:pPr>
            <w:r w:rsidRPr="00CC412F">
              <w:t xml:space="preserve">Ersatt förekomster av LaboratoryOutcome med LaboratoryOrderOutcome </w:t>
            </w:r>
          </w:p>
          <w:p w14:paraId="10B34CBD" w14:textId="6DBFE370" w:rsidR="002D5403" w:rsidRPr="00CC412F" w:rsidRDefault="002D5403" w:rsidP="000D0257">
            <w:pPr>
              <w:pStyle w:val="TOC1"/>
            </w:pPr>
            <w:r w:rsidRPr="00CC412F">
              <w:t>För GetMaternityMedicalHistory tagit bort healthcareProfessional ifrån elementnamn under healthcareProfessionalOrgUnit.</w:t>
            </w:r>
          </w:p>
        </w:tc>
        <w:tc>
          <w:tcPr>
            <w:tcW w:w="1980" w:type="dxa"/>
          </w:tcPr>
          <w:p w14:paraId="49939B18" w14:textId="75853313" w:rsidR="002D5403" w:rsidRPr="00CC412F" w:rsidRDefault="002D5403" w:rsidP="000D0257">
            <w:pPr>
              <w:pStyle w:val="TOC1"/>
              <w:ind w:left="28"/>
            </w:pPr>
            <w:r w:rsidRPr="00CC412F">
              <w:t>Khaled Daham</w:t>
            </w:r>
          </w:p>
        </w:tc>
        <w:tc>
          <w:tcPr>
            <w:tcW w:w="1440" w:type="dxa"/>
          </w:tcPr>
          <w:p w14:paraId="3EB1B68B" w14:textId="77777777" w:rsidR="002D5403" w:rsidRPr="00FB06E9" w:rsidRDefault="002D5403" w:rsidP="00C420B9">
            <w:pPr>
              <w:pStyle w:val="TableText"/>
            </w:pPr>
          </w:p>
        </w:tc>
      </w:tr>
      <w:tr w:rsidR="002D5403" w:rsidRPr="00CC412F" w14:paraId="1CB97DD6" w14:textId="77777777" w:rsidTr="000D0257">
        <w:tc>
          <w:tcPr>
            <w:tcW w:w="964" w:type="dxa"/>
          </w:tcPr>
          <w:p w14:paraId="7784D665" w14:textId="5FE4EBDE" w:rsidR="002D5403" w:rsidRPr="00FB06E9" w:rsidRDefault="002D5403" w:rsidP="00C420B9">
            <w:pPr>
              <w:pStyle w:val="TableText"/>
              <w:rPr>
                <w:szCs w:val="22"/>
              </w:rPr>
            </w:pPr>
            <w:r w:rsidRPr="00CC412F">
              <w:t>PA57</w:t>
            </w:r>
          </w:p>
        </w:tc>
        <w:tc>
          <w:tcPr>
            <w:tcW w:w="1224" w:type="dxa"/>
          </w:tcPr>
          <w:p w14:paraId="3E21E863" w14:textId="6C398A5F" w:rsidR="002D5403" w:rsidRPr="00FB06E9" w:rsidRDefault="002D5403" w:rsidP="00C420B9">
            <w:pPr>
              <w:pStyle w:val="TableText"/>
              <w:rPr>
                <w:szCs w:val="22"/>
              </w:rPr>
            </w:pPr>
            <w:r w:rsidRPr="00CC412F">
              <w:t>2013-11-18</w:t>
            </w:r>
          </w:p>
        </w:tc>
        <w:tc>
          <w:tcPr>
            <w:tcW w:w="4140" w:type="dxa"/>
          </w:tcPr>
          <w:p w14:paraId="35DCF602" w14:textId="767E5FD6" w:rsidR="002D5403" w:rsidRPr="00CC412F" w:rsidRDefault="002D5403" w:rsidP="000D0257">
            <w:pPr>
              <w:pStyle w:val="ListParagraph"/>
              <w:widowControl w:val="0"/>
              <w:numPr>
                <w:ilvl w:val="0"/>
                <w:numId w:val="29"/>
              </w:numPr>
              <w:spacing w:line="240" w:lineRule="auto"/>
              <w:contextualSpacing w:val="0"/>
            </w:pPr>
            <w:r w:rsidRPr="00CC412F">
              <w:t>Bytt antenatalFollowUpRecord till PregnancyCheckupRecord</w:t>
            </w:r>
          </w:p>
        </w:tc>
        <w:tc>
          <w:tcPr>
            <w:tcW w:w="1980" w:type="dxa"/>
          </w:tcPr>
          <w:p w14:paraId="78D66E9C" w14:textId="692F825C" w:rsidR="002D5403" w:rsidRPr="00CC412F" w:rsidRDefault="002D5403" w:rsidP="000D0257">
            <w:pPr>
              <w:pStyle w:val="TOC1"/>
              <w:ind w:left="28"/>
            </w:pPr>
            <w:r w:rsidRPr="00CC412F">
              <w:t>Jacob Tardell</w:t>
            </w:r>
          </w:p>
        </w:tc>
        <w:tc>
          <w:tcPr>
            <w:tcW w:w="1440" w:type="dxa"/>
          </w:tcPr>
          <w:p w14:paraId="555E463D" w14:textId="77777777" w:rsidR="002D5403" w:rsidRPr="00FB06E9" w:rsidRDefault="002D5403" w:rsidP="00C420B9">
            <w:pPr>
              <w:pStyle w:val="TableText"/>
            </w:pPr>
          </w:p>
        </w:tc>
      </w:tr>
      <w:tr w:rsidR="002D5403" w:rsidRPr="00CC412F" w14:paraId="6EECD9A7" w14:textId="77777777" w:rsidTr="000D0257">
        <w:tc>
          <w:tcPr>
            <w:tcW w:w="964" w:type="dxa"/>
          </w:tcPr>
          <w:p w14:paraId="6083507A" w14:textId="0F66C3E6" w:rsidR="002D5403" w:rsidRPr="00FB06E9" w:rsidRDefault="002D5403" w:rsidP="00C420B9">
            <w:pPr>
              <w:pStyle w:val="TableText"/>
              <w:rPr>
                <w:szCs w:val="22"/>
              </w:rPr>
            </w:pPr>
            <w:r w:rsidRPr="00CC412F">
              <w:t>PA58</w:t>
            </w:r>
          </w:p>
        </w:tc>
        <w:tc>
          <w:tcPr>
            <w:tcW w:w="1224" w:type="dxa"/>
          </w:tcPr>
          <w:p w14:paraId="28B34E7C" w14:textId="7475F524" w:rsidR="002D5403" w:rsidRPr="00FB06E9" w:rsidRDefault="002D5403" w:rsidP="00C420B9">
            <w:pPr>
              <w:pStyle w:val="TableText"/>
              <w:rPr>
                <w:szCs w:val="22"/>
              </w:rPr>
            </w:pPr>
            <w:r w:rsidRPr="00CC412F">
              <w:t>2013-11-21</w:t>
            </w:r>
          </w:p>
        </w:tc>
        <w:tc>
          <w:tcPr>
            <w:tcW w:w="4140" w:type="dxa"/>
          </w:tcPr>
          <w:p w14:paraId="6C4A54D2" w14:textId="77777777" w:rsidR="002D5403" w:rsidRPr="00CC412F" w:rsidRDefault="002D5403" w:rsidP="000D0257">
            <w:pPr>
              <w:pStyle w:val="ListParagraph"/>
              <w:widowControl w:val="0"/>
              <w:numPr>
                <w:ilvl w:val="0"/>
                <w:numId w:val="29"/>
              </w:numPr>
              <w:spacing w:line="240" w:lineRule="auto"/>
              <w:contextualSpacing w:val="0"/>
            </w:pPr>
            <w:r w:rsidRPr="00CC412F">
              <w:t>Bytt namn på Referral till Order</w:t>
            </w:r>
          </w:p>
          <w:p w14:paraId="01D6AFAF" w14:textId="7AA4E81C" w:rsidR="002D5403" w:rsidRPr="00CC412F" w:rsidRDefault="002D5403" w:rsidP="000D0257">
            <w:pPr>
              <w:pStyle w:val="ListParagraph"/>
              <w:widowControl w:val="0"/>
              <w:numPr>
                <w:ilvl w:val="0"/>
                <w:numId w:val="29"/>
              </w:numPr>
              <w:spacing w:line="240" w:lineRule="auto"/>
              <w:contextualSpacing w:val="0"/>
            </w:pPr>
            <w:r w:rsidRPr="00CC412F">
              <w:t>Lagt till text på labbsvar och konsultationsremissvar som deklarerar kompatibilitet med NPö RIV Spec och HL7 CDA.</w:t>
            </w:r>
          </w:p>
        </w:tc>
        <w:tc>
          <w:tcPr>
            <w:tcW w:w="1980" w:type="dxa"/>
          </w:tcPr>
          <w:p w14:paraId="241E8EBD" w14:textId="236962B3" w:rsidR="002D5403" w:rsidRPr="00CC412F" w:rsidRDefault="002D5403" w:rsidP="000D0257">
            <w:pPr>
              <w:pStyle w:val="TOC1"/>
              <w:ind w:left="28"/>
            </w:pPr>
            <w:r w:rsidRPr="00CC412F">
              <w:t>Johan Eltes</w:t>
            </w:r>
          </w:p>
        </w:tc>
        <w:tc>
          <w:tcPr>
            <w:tcW w:w="1440" w:type="dxa"/>
          </w:tcPr>
          <w:p w14:paraId="4356AB0D" w14:textId="77777777" w:rsidR="002D5403" w:rsidRPr="00FB06E9" w:rsidRDefault="002D5403" w:rsidP="00C420B9">
            <w:pPr>
              <w:pStyle w:val="TableText"/>
            </w:pPr>
          </w:p>
        </w:tc>
      </w:tr>
      <w:tr w:rsidR="002D5403" w:rsidRPr="00CC412F" w14:paraId="369C9BFA" w14:textId="77777777" w:rsidTr="000D0257">
        <w:tc>
          <w:tcPr>
            <w:tcW w:w="964" w:type="dxa"/>
          </w:tcPr>
          <w:p w14:paraId="43370DB8" w14:textId="31189073" w:rsidR="002D5403" w:rsidRPr="00FB06E9" w:rsidRDefault="002D5403" w:rsidP="00C420B9">
            <w:pPr>
              <w:pStyle w:val="TableText"/>
              <w:rPr>
                <w:szCs w:val="22"/>
              </w:rPr>
            </w:pPr>
            <w:r w:rsidRPr="00CC412F">
              <w:t>PA59</w:t>
            </w:r>
          </w:p>
        </w:tc>
        <w:tc>
          <w:tcPr>
            <w:tcW w:w="1224" w:type="dxa"/>
          </w:tcPr>
          <w:p w14:paraId="321623BC" w14:textId="166A6253" w:rsidR="002D5403" w:rsidRPr="00FB06E9" w:rsidRDefault="002D5403" w:rsidP="00C420B9">
            <w:pPr>
              <w:pStyle w:val="TableText"/>
              <w:rPr>
                <w:szCs w:val="22"/>
              </w:rPr>
            </w:pPr>
            <w:r w:rsidRPr="00CC412F">
              <w:t>2013-12-07</w:t>
            </w:r>
          </w:p>
        </w:tc>
        <w:tc>
          <w:tcPr>
            <w:tcW w:w="4140" w:type="dxa"/>
          </w:tcPr>
          <w:p w14:paraId="0A4AB5C4" w14:textId="6D51C8EA" w:rsidR="002D5403" w:rsidRPr="00CC412F" w:rsidRDefault="001C4712" w:rsidP="000D0257">
            <w:pPr>
              <w:widowControl w:val="0"/>
              <w:spacing w:line="240" w:lineRule="auto"/>
            </w:pPr>
            <w:r w:rsidRPr="00CC412F">
              <w:t xml:space="preserve">- </w:t>
            </w:r>
            <w:r w:rsidR="002D5403" w:rsidRPr="00CC412F">
              <w:t>Ändrat kardinalitet för typeOfLeave till 0..* (igen! se PA51).</w:t>
            </w:r>
          </w:p>
          <w:p w14:paraId="6F2BC8BD" w14:textId="57FE52C6" w:rsidR="002D5403" w:rsidRPr="00CC412F" w:rsidRDefault="001C4712" w:rsidP="000D0257">
            <w:pPr>
              <w:widowControl w:val="0"/>
              <w:spacing w:line="240" w:lineRule="auto"/>
              <w:ind w:left="28"/>
            </w:pPr>
            <w:r w:rsidRPr="00CC412F">
              <w:t xml:space="preserve">- </w:t>
            </w:r>
            <w:r w:rsidR="002D5403" w:rsidRPr="00CC412F">
              <w:t>Lagt till proteinuria (proteinuri)</w:t>
            </w:r>
          </w:p>
          <w:p w14:paraId="7DC0DEC3" w14:textId="6BF02036" w:rsidR="002D5403" w:rsidRPr="00CC412F" w:rsidRDefault="001C4712" w:rsidP="000D0257">
            <w:pPr>
              <w:widowControl w:val="0"/>
              <w:spacing w:line="240" w:lineRule="auto"/>
              <w:ind w:left="28"/>
            </w:pPr>
            <w:r w:rsidRPr="00CC412F">
              <w:t xml:space="preserve">- </w:t>
            </w:r>
            <w:r w:rsidR="002D5403" w:rsidRPr="00CC412F">
              <w:t>Lagt till glycosuria (glucosuri)</w:t>
            </w:r>
          </w:p>
          <w:p w14:paraId="1665BF9D" w14:textId="319EF124" w:rsidR="002D5403" w:rsidRPr="00CC412F" w:rsidRDefault="001C4712" w:rsidP="000D0257">
            <w:r w:rsidRPr="00CC412F">
              <w:t xml:space="preserve">- </w:t>
            </w:r>
            <w:r w:rsidR="002D5403" w:rsidRPr="00CC412F">
              <w:t>Lagt till length (moderns längd) vid inskrivning</w:t>
            </w:r>
          </w:p>
        </w:tc>
        <w:tc>
          <w:tcPr>
            <w:tcW w:w="1980" w:type="dxa"/>
          </w:tcPr>
          <w:p w14:paraId="5874951E" w14:textId="7E4C9077" w:rsidR="002D5403" w:rsidRPr="00CC412F" w:rsidRDefault="002D5403" w:rsidP="000D0257">
            <w:pPr>
              <w:pStyle w:val="TOC1"/>
              <w:ind w:left="28"/>
            </w:pPr>
            <w:r w:rsidRPr="00CC412F">
              <w:t>Jacob Tardell</w:t>
            </w:r>
          </w:p>
        </w:tc>
        <w:tc>
          <w:tcPr>
            <w:tcW w:w="1440" w:type="dxa"/>
          </w:tcPr>
          <w:p w14:paraId="0B898AC0" w14:textId="77777777" w:rsidR="002D5403" w:rsidRPr="00FB06E9" w:rsidRDefault="002D5403" w:rsidP="00C420B9">
            <w:pPr>
              <w:pStyle w:val="TableText"/>
            </w:pPr>
          </w:p>
        </w:tc>
      </w:tr>
      <w:tr w:rsidR="002D5403" w:rsidRPr="00CC412F" w14:paraId="6B7B1FAC" w14:textId="77777777" w:rsidTr="000D0257">
        <w:tc>
          <w:tcPr>
            <w:tcW w:w="964" w:type="dxa"/>
          </w:tcPr>
          <w:p w14:paraId="6BEF3DA8" w14:textId="6D7AF873" w:rsidR="002D5403" w:rsidRPr="00FB06E9" w:rsidRDefault="002D5403" w:rsidP="00C420B9">
            <w:pPr>
              <w:pStyle w:val="TableText"/>
              <w:rPr>
                <w:szCs w:val="22"/>
              </w:rPr>
            </w:pPr>
            <w:r w:rsidRPr="00CC412F">
              <w:t>PA60</w:t>
            </w:r>
          </w:p>
        </w:tc>
        <w:tc>
          <w:tcPr>
            <w:tcW w:w="1224" w:type="dxa"/>
          </w:tcPr>
          <w:p w14:paraId="541D344A" w14:textId="219A546E" w:rsidR="002D5403" w:rsidRPr="00FB06E9" w:rsidRDefault="002D5403" w:rsidP="00C420B9">
            <w:pPr>
              <w:pStyle w:val="TableText"/>
              <w:rPr>
                <w:szCs w:val="22"/>
              </w:rPr>
            </w:pPr>
            <w:r w:rsidRPr="00CC412F">
              <w:t>2013-12-13</w:t>
            </w:r>
          </w:p>
        </w:tc>
        <w:tc>
          <w:tcPr>
            <w:tcW w:w="4140" w:type="dxa"/>
          </w:tcPr>
          <w:p w14:paraId="38A5D528" w14:textId="77777777" w:rsidR="002D5403" w:rsidRPr="00CC412F" w:rsidRDefault="002D5403" w:rsidP="000D0257">
            <w:pPr>
              <w:pStyle w:val="ListParagraph"/>
              <w:widowControl w:val="0"/>
              <w:numPr>
                <w:ilvl w:val="0"/>
                <w:numId w:val="29"/>
              </w:numPr>
              <w:spacing w:line="240" w:lineRule="auto"/>
              <w:contextualSpacing w:val="0"/>
            </w:pPr>
            <w:r w:rsidRPr="00CC412F">
              <w:t>typeOfLeave 0..*</w:t>
            </w:r>
          </w:p>
          <w:p w14:paraId="7F6BE833" w14:textId="4CEF272A" w:rsidR="002D5403" w:rsidRPr="00CC412F" w:rsidRDefault="002D5403" w:rsidP="000D0257">
            <w:r w:rsidRPr="00CC412F">
              <w:t>fixat stavfel på contraceptiveDiscontinued</w:t>
            </w:r>
          </w:p>
        </w:tc>
        <w:tc>
          <w:tcPr>
            <w:tcW w:w="1980" w:type="dxa"/>
          </w:tcPr>
          <w:p w14:paraId="69B7ED40" w14:textId="0DBE429D" w:rsidR="002D5403" w:rsidRPr="00CC412F" w:rsidRDefault="002D5403" w:rsidP="000D0257">
            <w:pPr>
              <w:pStyle w:val="TOC1"/>
              <w:ind w:left="28"/>
            </w:pPr>
            <w:r w:rsidRPr="00CC412F">
              <w:t>Khaled Daham</w:t>
            </w:r>
          </w:p>
        </w:tc>
        <w:tc>
          <w:tcPr>
            <w:tcW w:w="1440" w:type="dxa"/>
          </w:tcPr>
          <w:p w14:paraId="5015B2D9" w14:textId="77777777" w:rsidR="002D5403" w:rsidRPr="00FB06E9" w:rsidRDefault="002D5403" w:rsidP="00C420B9">
            <w:pPr>
              <w:pStyle w:val="TableText"/>
            </w:pPr>
          </w:p>
        </w:tc>
      </w:tr>
      <w:tr w:rsidR="002D5403" w:rsidRPr="00CC412F" w14:paraId="00CAEEC0" w14:textId="77777777" w:rsidTr="000D0257">
        <w:tc>
          <w:tcPr>
            <w:tcW w:w="964" w:type="dxa"/>
          </w:tcPr>
          <w:p w14:paraId="22E30EE3" w14:textId="7A374573" w:rsidR="002D5403" w:rsidRPr="00FB06E9" w:rsidRDefault="00A02346" w:rsidP="00C420B9">
            <w:pPr>
              <w:pStyle w:val="TableText"/>
              <w:rPr>
                <w:szCs w:val="22"/>
              </w:rPr>
            </w:pPr>
            <w:r w:rsidRPr="00CC412F">
              <w:t>2.0-</w:t>
            </w:r>
            <w:r w:rsidR="00EE7F9F" w:rsidRPr="00CC412F">
              <w:t>RC11</w:t>
            </w:r>
          </w:p>
        </w:tc>
        <w:tc>
          <w:tcPr>
            <w:tcW w:w="1224" w:type="dxa"/>
          </w:tcPr>
          <w:p w14:paraId="7BBEE04B" w14:textId="247AB1FF" w:rsidR="002D5403" w:rsidRPr="00FB06E9" w:rsidRDefault="002D5403" w:rsidP="00C420B9">
            <w:pPr>
              <w:pStyle w:val="TableText"/>
              <w:rPr>
                <w:szCs w:val="22"/>
              </w:rPr>
            </w:pPr>
            <w:r w:rsidRPr="00CC412F">
              <w:t>2014-02-10</w:t>
            </w:r>
          </w:p>
        </w:tc>
        <w:tc>
          <w:tcPr>
            <w:tcW w:w="4140" w:type="dxa"/>
          </w:tcPr>
          <w:p w14:paraId="64AFA889" w14:textId="3018369A" w:rsidR="002D5403" w:rsidRPr="00CC412F" w:rsidRDefault="00363A55" w:rsidP="000D0257">
            <w:pPr>
              <w:pStyle w:val="ListParagraph"/>
              <w:widowControl w:val="0"/>
              <w:numPr>
                <w:ilvl w:val="0"/>
                <w:numId w:val="29"/>
              </w:numPr>
              <w:spacing w:line="240" w:lineRule="auto"/>
              <w:contextualSpacing w:val="0"/>
            </w:pPr>
            <w:r w:rsidRPr="00CC412F">
              <w:t>Byte av</w:t>
            </w:r>
            <w:r w:rsidR="002D5403" w:rsidRPr="00CC412F">
              <w:t xml:space="preserve"> TKB-mall</w:t>
            </w:r>
          </w:p>
        </w:tc>
        <w:tc>
          <w:tcPr>
            <w:tcW w:w="1980" w:type="dxa"/>
          </w:tcPr>
          <w:p w14:paraId="41E18362" w14:textId="544C5BC1" w:rsidR="002D5403" w:rsidRPr="00CC412F" w:rsidRDefault="002D5403" w:rsidP="000D0257">
            <w:pPr>
              <w:pStyle w:val="TOC1"/>
              <w:ind w:left="28"/>
            </w:pPr>
            <w:r w:rsidRPr="00CC412F">
              <w:t>Khaled Daham</w:t>
            </w:r>
          </w:p>
        </w:tc>
        <w:tc>
          <w:tcPr>
            <w:tcW w:w="1440" w:type="dxa"/>
          </w:tcPr>
          <w:p w14:paraId="037A2ADC" w14:textId="77777777" w:rsidR="002D5403" w:rsidRPr="00FB06E9" w:rsidRDefault="002D5403" w:rsidP="00C420B9">
            <w:pPr>
              <w:pStyle w:val="TableText"/>
            </w:pPr>
          </w:p>
        </w:tc>
      </w:tr>
      <w:tr w:rsidR="00035299" w:rsidRPr="00CC412F" w14:paraId="7AB54273" w14:textId="77777777" w:rsidTr="000D0257">
        <w:tc>
          <w:tcPr>
            <w:tcW w:w="964" w:type="dxa"/>
          </w:tcPr>
          <w:p w14:paraId="4A2B3879" w14:textId="35704184" w:rsidR="00035299" w:rsidRPr="00FB06E9" w:rsidRDefault="00A02346" w:rsidP="00C420B9">
            <w:pPr>
              <w:pStyle w:val="TableText"/>
              <w:rPr>
                <w:szCs w:val="22"/>
              </w:rPr>
            </w:pPr>
            <w:r w:rsidRPr="00CC412F">
              <w:t>2.0-</w:t>
            </w:r>
            <w:r w:rsidR="00035299" w:rsidRPr="00CC412F">
              <w:t>RC12</w:t>
            </w:r>
          </w:p>
        </w:tc>
        <w:tc>
          <w:tcPr>
            <w:tcW w:w="1224" w:type="dxa"/>
          </w:tcPr>
          <w:p w14:paraId="77224D93" w14:textId="5BB83BF5" w:rsidR="00035299" w:rsidRPr="00FB06E9" w:rsidRDefault="00035299" w:rsidP="00C420B9">
            <w:pPr>
              <w:pStyle w:val="TableText"/>
              <w:rPr>
                <w:szCs w:val="22"/>
              </w:rPr>
            </w:pPr>
            <w:r w:rsidRPr="00CC412F">
              <w:t>2014-02-11</w:t>
            </w:r>
          </w:p>
        </w:tc>
        <w:tc>
          <w:tcPr>
            <w:tcW w:w="4140" w:type="dxa"/>
          </w:tcPr>
          <w:p w14:paraId="0F466438" w14:textId="77777777" w:rsidR="00035299" w:rsidRPr="00CC412F" w:rsidRDefault="00035299" w:rsidP="000D0257">
            <w:pPr>
              <w:pStyle w:val="ListParagraph"/>
              <w:widowControl w:val="0"/>
              <w:numPr>
                <w:ilvl w:val="0"/>
                <w:numId w:val="29"/>
              </w:numPr>
              <w:spacing w:line="240" w:lineRule="auto"/>
              <w:contextualSpacing w:val="0"/>
            </w:pPr>
            <w:r w:rsidRPr="00CC412F">
              <w:t>Referens till RIVTA angående anslutningspunkt</w:t>
            </w:r>
          </w:p>
          <w:p w14:paraId="7A06F583" w14:textId="1A7F739D" w:rsidR="00035299" w:rsidRPr="00CC412F" w:rsidRDefault="00035299" w:rsidP="000D0257">
            <w:pPr>
              <w:pStyle w:val="ListParagraph"/>
              <w:widowControl w:val="0"/>
              <w:numPr>
                <w:ilvl w:val="0"/>
                <w:numId w:val="29"/>
              </w:numPr>
              <w:spacing w:line="240" w:lineRule="auto"/>
              <w:contextualSpacing w:val="0"/>
            </w:pPr>
            <w:r w:rsidRPr="00CC412F">
              <w:t>Ändrat ordalydelse runt API-GW</w:t>
            </w:r>
          </w:p>
        </w:tc>
        <w:tc>
          <w:tcPr>
            <w:tcW w:w="1980" w:type="dxa"/>
          </w:tcPr>
          <w:p w14:paraId="78059F31" w14:textId="26831B83" w:rsidR="00035299" w:rsidRPr="00CC412F" w:rsidRDefault="00035299" w:rsidP="000D0257">
            <w:pPr>
              <w:pStyle w:val="TOC1"/>
              <w:ind w:left="28"/>
            </w:pPr>
            <w:r w:rsidRPr="00CC412F">
              <w:t>Khaled Daham</w:t>
            </w:r>
          </w:p>
        </w:tc>
        <w:tc>
          <w:tcPr>
            <w:tcW w:w="1440" w:type="dxa"/>
          </w:tcPr>
          <w:p w14:paraId="0AB91DB4" w14:textId="77777777" w:rsidR="00035299" w:rsidRPr="00FB06E9" w:rsidRDefault="00035299" w:rsidP="00C420B9">
            <w:pPr>
              <w:pStyle w:val="TableText"/>
            </w:pPr>
          </w:p>
        </w:tc>
      </w:tr>
      <w:tr w:rsidR="0007349B" w:rsidRPr="00CC412F" w14:paraId="0D7477B1" w14:textId="77777777" w:rsidTr="000D0257">
        <w:tc>
          <w:tcPr>
            <w:tcW w:w="964" w:type="dxa"/>
          </w:tcPr>
          <w:p w14:paraId="62D1D7BF" w14:textId="48206F28" w:rsidR="0007349B" w:rsidRPr="00FB06E9" w:rsidRDefault="0007349B" w:rsidP="00C420B9">
            <w:pPr>
              <w:pStyle w:val="TableText"/>
              <w:rPr>
                <w:szCs w:val="22"/>
              </w:rPr>
            </w:pPr>
            <w:r w:rsidRPr="00CC412F">
              <w:t>2.0-RC13</w:t>
            </w:r>
          </w:p>
        </w:tc>
        <w:tc>
          <w:tcPr>
            <w:tcW w:w="1224" w:type="dxa"/>
          </w:tcPr>
          <w:p w14:paraId="274E9BDF" w14:textId="1F5531AB" w:rsidR="0007349B" w:rsidRPr="00FB06E9" w:rsidRDefault="0007349B" w:rsidP="00C420B9">
            <w:pPr>
              <w:pStyle w:val="TableText"/>
              <w:rPr>
                <w:szCs w:val="22"/>
              </w:rPr>
            </w:pPr>
            <w:r w:rsidRPr="00CC412F">
              <w:t>2014-02-14</w:t>
            </w:r>
          </w:p>
        </w:tc>
        <w:tc>
          <w:tcPr>
            <w:tcW w:w="4140" w:type="dxa"/>
          </w:tcPr>
          <w:p w14:paraId="0DBE798E" w14:textId="1C47E212" w:rsidR="0007349B" w:rsidRPr="00CC412F" w:rsidRDefault="0007349B" w:rsidP="000D0257">
            <w:pPr>
              <w:pStyle w:val="ListParagraph"/>
              <w:widowControl w:val="0"/>
              <w:numPr>
                <w:ilvl w:val="0"/>
                <w:numId w:val="29"/>
              </w:numPr>
              <w:spacing w:line="240" w:lineRule="auto"/>
              <w:contextualSpacing w:val="0"/>
            </w:pPr>
            <w:r w:rsidRPr="00CC412F">
              <w:t>Ändrat redaktionella fel efter återkoppling ifrån AL-granskning.</w:t>
            </w:r>
          </w:p>
        </w:tc>
        <w:tc>
          <w:tcPr>
            <w:tcW w:w="1980" w:type="dxa"/>
          </w:tcPr>
          <w:p w14:paraId="5F49F142" w14:textId="64CE3968" w:rsidR="0007349B" w:rsidRPr="00CC412F" w:rsidRDefault="0007349B" w:rsidP="000D0257">
            <w:pPr>
              <w:pStyle w:val="TOC1"/>
              <w:ind w:left="28"/>
            </w:pPr>
            <w:r w:rsidRPr="00CC412F">
              <w:t>Khaled Daham</w:t>
            </w:r>
          </w:p>
        </w:tc>
        <w:tc>
          <w:tcPr>
            <w:tcW w:w="1440" w:type="dxa"/>
          </w:tcPr>
          <w:p w14:paraId="32B9656B" w14:textId="77777777" w:rsidR="0007349B" w:rsidRPr="00FB06E9" w:rsidRDefault="0007349B" w:rsidP="00C420B9">
            <w:pPr>
              <w:pStyle w:val="TableText"/>
            </w:pPr>
          </w:p>
        </w:tc>
      </w:tr>
      <w:tr w:rsidR="001170E4" w:rsidRPr="00CC412F" w14:paraId="1DDEFC5F" w14:textId="77777777" w:rsidTr="000D0257">
        <w:tc>
          <w:tcPr>
            <w:tcW w:w="964" w:type="dxa"/>
          </w:tcPr>
          <w:p w14:paraId="5C62D676" w14:textId="0E847938" w:rsidR="001170E4" w:rsidRPr="00FB06E9" w:rsidRDefault="001170E4" w:rsidP="00C420B9">
            <w:pPr>
              <w:pStyle w:val="TableText"/>
              <w:rPr>
                <w:szCs w:val="22"/>
              </w:rPr>
            </w:pPr>
            <w:r w:rsidRPr="00CC412F">
              <w:t>2.1-RC1</w:t>
            </w:r>
          </w:p>
        </w:tc>
        <w:tc>
          <w:tcPr>
            <w:tcW w:w="1224" w:type="dxa"/>
          </w:tcPr>
          <w:p w14:paraId="56CA4E33" w14:textId="0B2B0F5F" w:rsidR="001170E4" w:rsidRPr="00FB06E9" w:rsidRDefault="001170E4" w:rsidP="00C420B9">
            <w:pPr>
              <w:pStyle w:val="TableText"/>
              <w:rPr>
                <w:szCs w:val="22"/>
              </w:rPr>
            </w:pPr>
            <w:r w:rsidRPr="00CC412F">
              <w:t>2014-02-18</w:t>
            </w:r>
          </w:p>
        </w:tc>
        <w:tc>
          <w:tcPr>
            <w:tcW w:w="4140" w:type="dxa"/>
          </w:tcPr>
          <w:p w14:paraId="09413299" w14:textId="77777777" w:rsidR="001170E4" w:rsidRPr="00CC412F" w:rsidRDefault="001170E4" w:rsidP="000D0257">
            <w:pPr>
              <w:pStyle w:val="ListParagraph"/>
              <w:widowControl w:val="0"/>
              <w:numPr>
                <w:ilvl w:val="0"/>
                <w:numId w:val="29"/>
              </w:numPr>
              <w:spacing w:line="240" w:lineRule="auto"/>
              <w:contextualSpacing w:val="0"/>
            </w:pPr>
            <w:r w:rsidRPr="00CC412F">
              <w:t>lagt till plasmaGlucose (P-Glukos)</w:t>
            </w:r>
          </w:p>
          <w:p w14:paraId="10820019" w14:textId="77777777" w:rsidR="001170E4" w:rsidRPr="00CC412F" w:rsidRDefault="001170E4" w:rsidP="000D0257">
            <w:pPr>
              <w:pStyle w:val="ListParagraph"/>
              <w:widowControl w:val="0"/>
              <w:numPr>
                <w:ilvl w:val="0"/>
                <w:numId w:val="29"/>
              </w:numPr>
              <w:spacing w:line="240" w:lineRule="auto"/>
              <w:contextualSpacing w:val="0"/>
            </w:pPr>
            <w:r w:rsidRPr="00CC412F">
              <w:t>Ändrat PlasmaGlucoseType till MeasurementType.</w:t>
            </w:r>
          </w:p>
          <w:p w14:paraId="2A26D27F" w14:textId="664A697D" w:rsidR="001170E4" w:rsidRPr="00CC412F" w:rsidRDefault="001170E4" w:rsidP="000D0257">
            <w:pPr>
              <w:pStyle w:val="ListParagraph"/>
              <w:widowControl w:val="0"/>
              <w:numPr>
                <w:ilvl w:val="0"/>
                <w:numId w:val="29"/>
              </w:numPr>
              <w:spacing w:line="240" w:lineRule="auto"/>
              <w:contextualSpacing w:val="0"/>
            </w:pPr>
            <w:r w:rsidRPr="00CC412F">
              <w:t>Uppdaterat MIM för mödravårdskontraktet</w:t>
            </w:r>
          </w:p>
        </w:tc>
        <w:tc>
          <w:tcPr>
            <w:tcW w:w="1980" w:type="dxa"/>
          </w:tcPr>
          <w:p w14:paraId="2E660F0E" w14:textId="4FBDD945" w:rsidR="001170E4" w:rsidRPr="00CC412F" w:rsidRDefault="001170E4" w:rsidP="000D0257">
            <w:pPr>
              <w:pStyle w:val="TOC1"/>
              <w:ind w:left="28"/>
            </w:pPr>
            <w:r w:rsidRPr="00CC412F">
              <w:t>Khaled Daham, Björn Genfors</w:t>
            </w:r>
          </w:p>
        </w:tc>
        <w:tc>
          <w:tcPr>
            <w:tcW w:w="1440" w:type="dxa"/>
          </w:tcPr>
          <w:p w14:paraId="1C5C596A" w14:textId="77777777" w:rsidR="001170E4" w:rsidRPr="00FB06E9" w:rsidRDefault="001170E4" w:rsidP="00C420B9">
            <w:pPr>
              <w:pStyle w:val="TableText"/>
            </w:pPr>
          </w:p>
        </w:tc>
      </w:tr>
      <w:tr w:rsidR="00F422D0" w:rsidRPr="00CC412F" w14:paraId="11EFE4F8" w14:textId="77777777" w:rsidTr="000D0257">
        <w:tc>
          <w:tcPr>
            <w:tcW w:w="964" w:type="dxa"/>
          </w:tcPr>
          <w:p w14:paraId="5CBE03B3" w14:textId="3B2FB6D1" w:rsidR="00F422D0" w:rsidRPr="00FB06E9" w:rsidRDefault="00F422D0" w:rsidP="00C420B9">
            <w:pPr>
              <w:pStyle w:val="TableText"/>
              <w:rPr>
                <w:szCs w:val="22"/>
              </w:rPr>
            </w:pPr>
            <w:r w:rsidRPr="00CC412F">
              <w:t>2.1-RC2</w:t>
            </w:r>
          </w:p>
        </w:tc>
        <w:tc>
          <w:tcPr>
            <w:tcW w:w="1224" w:type="dxa"/>
          </w:tcPr>
          <w:p w14:paraId="00A0E24B" w14:textId="308536A9" w:rsidR="00F422D0" w:rsidRPr="00FB06E9" w:rsidRDefault="00F422D0" w:rsidP="00C420B9">
            <w:pPr>
              <w:pStyle w:val="TableText"/>
              <w:rPr>
                <w:szCs w:val="22"/>
              </w:rPr>
            </w:pPr>
            <w:r w:rsidRPr="00CC412F">
              <w:t>2014-02-24</w:t>
            </w:r>
          </w:p>
        </w:tc>
        <w:tc>
          <w:tcPr>
            <w:tcW w:w="4140" w:type="dxa"/>
          </w:tcPr>
          <w:p w14:paraId="3715F8D1" w14:textId="018EB6DB" w:rsidR="00F422D0" w:rsidRPr="00CC412F" w:rsidRDefault="00F422D0" w:rsidP="000D0257">
            <w:pPr>
              <w:pStyle w:val="ListParagraph"/>
              <w:widowControl w:val="0"/>
              <w:numPr>
                <w:ilvl w:val="0"/>
                <w:numId w:val="29"/>
              </w:numPr>
              <w:spacing w:line="240" w:lineRule="auto"/>
              <w:contextualSpacing w:val="0"/>
            </w:pPr>
            <w:r w:rsidRPr="00CC412F">
              <w:t>Ändrat datum, revision samt synkat med AB</w:t>
            </w:r>
          </w:p>
        </w:tc>
        <w:tc>
          <w:tcPr>
            <w:tcW w:w="1980" w:type="dxa"/>
          </w:tcPr>
          <w:p w14:paraId="60F72BCA" w14:textId="5B09B1A5" w:rsidR="00F422D0" w:rsidRPr="00CC412F" w:rsidRDefault="00F422D0" w:rsidP="000D0257">
            <w:pPr>
              <w:pStyle w:val="TOC1"/>
              <w:ind w:left="28"/>
            </w:pPr>
            <w:r w:rsidRPr="00CC412F">
              <w:t>Khaled Daham</w:t>
            </w:r>
          </w:p>
        </w:tc>
        <w:tc>
          <w:tcPr>
            <w:tcW w:w="1440" w:type="dxa"/>
          </w:tcPr>
          <w:p w14:paraId="0557BCBA" w14:textId="77777777" w:rsidR="00F422D0" w:rsidRPr="00FB06E9" w:rsidRDefault="00F422D0" w:rsidP="00C420B9">
            <w:pPr>
              <w:pStyle w:val="TableText"/>
            </w:pPr>
          </w:p>
        </w:tc>
      </w:tr>
      <w:tr w:rsidR="000647D1" w:rsidRPr="00E10ACE" w14:paraId="289BAD50" w14:textId="77777777" w:rsidTr="000D0257">
        <w:tc>
          <w:tcPr>
            <w:tcW w:w="964" w:type="dxa"/>
          </w:tcPr>
          <w:p w14:paraId="6FA11D3A" w14:textId="77777777" w:rsidR="000647D1" w:rsidRPr="00E10ACE" w:rsidRDefault="000647D1" w:rsidP="00C420B9">
            <w:pPr>
              <w:pStyle w:val="TableText"/>
            </w:pPr>
            <w:r w:rsidRPr="00E10ACE">
              <w:t>2.1-RC3</w:t>
            </w:r>
          </w:p>
        </w:tc>
        <w:tc>
          <w:tcPr>
            <w:tcW w:w="1224" w:type="dxa"/>
          </w:tcPr>
          <w:p w14:paraId="12EB3A20" w14:textId="77777777" w:rsidR="000647D1" w:rsidRPr="00E10ACE" w:rsidRDefault="000647D1" w:rsidP="00C420B9">
            <w:pPr>
              <w:pStyle w:val="TableText"/>
            </w:pPr>
            <w:r w:rsidRPr="00E10ACE">
              <w:t>2014-03-13</w:t>
            </w:r>
          </w:p>
        </w:tc>
        <w:tc>
          <w:tcPr>
            <w:tcW w:w="4140" w:type="dxa"/>
          </w:tcPr>
          <w:p w14:paraId="6521A16F" w14:textId="77777777" w:rsidR="000647D1" w:rsidRPr="00E10ACE" w:rsidRDefault="000647D1" w:rsidP="000D0257">
            <w:pPr>
              <w:pStyle w:val="ListParagraph"/>
              <w:widowControl w:val="0"/>
              <w:numPr>
                <w:ilvl w:val="0"/>
                <w:numId w:val="29"/>
              </w:numPr>
              <w:spacing w:line="240" w:lineRule="auto"/>
              <w:contextualSpacing w:val="0"/>
            </w:pPr>
            <w:r w:rsidRPr="00E10ACE">
              <w:t xml:space="preserve">Lagt tillbaka två fält (proteinuri, glucosuri) i fältregel-tabellen, då dessa av misstag fallit bort vid byte av TKB-mall. </w:t>
            </w:r>
            <w:r w:rsidRPr="00E10ACE">
              <w:lastRenderedPageBreak/>
              <w:t>Inga ändringar i schema.</w:t>
            </w:r>
          </w:p>
        </w:tc>
        <w:tc>
          <w:tcPr>
            <w:tcW w:w="1980" w:type="dxa"/>
          </w:tcPr>
          <w:p w14:paraId="563B07EC" w14:textId="77777777" w:rsidR="000647D1" w:rsidRPr="00E10ACE" w:rsidRDefault="000647D1" w:rsidP="000D0257">
            <w:pPr>
              <w:pStyle w:val="TOC1"/>
              <w:ind w:left="28"/>
            </w:pPr>
            <w:r w:rsidRPr="00E10ACE">
              <w:lastRenderedPageBreak/>
              <w:t>Khaled Daham</w:t>
            </w:r>
          </w:p>
        </w:tc>
        <w:tc>
          <w:tcPr>
            <w:tcW w:w="1440" w:type="dxa"/>
          </w:tcPr>
          <w:p w14:paraId="31ABD874" w14:textId="77777777" w:rsidR="000647D1" w:rsidRPr="00E10ACE" w:rsidRDefault="000647D1" w:rsidP="00C420B9">
            <w:pPr>
              <w:pStyle w:val="TableText"/>
            </w:pPr>
          </w:p>
        </w:tc>
      </w:tr>
      <w:tr w:rsidR="000D0257" w:rsidRPr="000D0257" w14:paraId="37DE35DB" w14:textId="77777777" w:rsidTr="000D0257">
        <w:tc>
          <w:tcPr>
            <w:tcW w:w="964" w:type="dxa"/>
          </w:tcPr>
          <w:p w14:paraId="4EECCF6B" w14:textId="2EB98C09" w:rsidR="00A92ED7" w:rsidRPr="007275EA" w:rsidRDefault="00A1603C" w:rsidP="00C420B9">
            <w:pPr>
              <w:pStyle w:val="TableText"/>
            </w:pPr>
            <w:r>
              <w:lastRenderedPageBreak/>
              <w:t>3.0-RC1</w:t>
            </w:r>
          </w:p>
        </w:tc>
        <w:tc>
          <w:tcPr>
            <w:tcW w:w="1224" w:type="dxa"/>
          </w:tcPr>
          <w:p w14:paraId="6DDE09DE" w14:textId="4C8DA36F" w:rsidR="00A92ED7" w:rsidRPr="007275EA" w:rsidRDefault="00554C0F" w:rsidP="00C420B9">
            <w:pPr>
              <w:pStyle w:val="TableText"/>
            </w:pPr>
            <w:r w:rsidRPr="007275EA">
              <w:t>2014-04-10</w:t>
            </w:r>
          </w:p>
        </w:tc>
        <w:tc>
          <w:tcPr>
            <w:tcW w:w="4140" w:type="dxa"/>
          </w:tcPr>
          <w:p w14:paraId="70C3B6C2" w14:textId="77777777" w:rsidR="00A92ED7" w:rsidRPr="007275EA" w:rsidRDefault="00554C0F" w:rsidP="000D0257">
            <w:pPr>
              <w:pStyle w:val="ListParagraph"/>
              <w:widowControl w:val="0"/>
              <w:numPr>
                <w:ilvl w:val="0"/>
                <w:numId w:val="29"/>
              </w:numPr>
              <w:spacing w:line="240" w:lineRule="auto"/>
              <w:contextualSpacing w:val="0"/>
            </w:pPr>
            <w:r w:rsidRPr="007275EA">
              <w:t>Generella dokumentuppdateringar</w:t>
            </w:r>
          </w:p>
          <w:p w14:paraId="2FEB54E5" w14:textId="0DA59DAA" w:rsidR="00554C0F" w:rsidRDefault="007275EA" w:rsidP="000D0257">
            <w:pPr>
              <w:pStyle w:val="ListParagraph"/>
              <w:widowControl w:val="0"/>
              <w:numPr>
                <w:ilvl w:val="0"/>
                <w:numId w:val="29"/>
              </w:numPr>
              <w:spacing w:line="240" w:lineRule="auto"/>
              <w:contextualSpacing w:val="0"/>
            </w:pPr>
            <w:r w:rsidRPr="007275EA">
              <w:t>Korrekturläsning och godkännande</w:t>
            </w:r>
          </w:p>
          <w:p w14:paraId="76DC5A3C" w14:textId="1F3E05D2" w:rsidR="00A1603C" w:rsidRPr="007275EA" w:rsidRDefault="00A1603C" w:rsidP="000D0257">
            <w:pPr>
              <w:pStyle w:val="ListParagraph"/>
              <w:widowControl w:val="0"/>
              <w:numPr>
                <w:ilvl w:val="0"/>
                <w:numId w:val="29"/>
              </w:numPr>
              <w:spacing w:line="240" w:lineRule="auto"/>
              <w:contextualSpacing w:val="0"/>
            </w:pPr>
            <w:r>
              <w:t>Två nya kontrakt GetECGOutcome och GetImagingOutcome</w:t>
            </w:r>
          </w:p>
          <w:p w14:paraId="7A2D8D38" w14:textId="064C15C2" w:rsidR="00554C0F" w:rsidRPr="007275EA" w:rsidRDefault="00554C0F" w:rsidP="007275EA">
            <w:pPr>
              <w:pStyle w:val="ListParagraph"/>
              <w:widowControl w:val="0"/>
              <w:spacing w:line="240" w:lineRule="auto"/>
              <w:ind w:left="388" w:firstLine="0"/>
              <w:contextualSpacing w:val="0"/>
            </w:pPr>
          </w:p>
        </w:tc>
        <w:tc>
          <w:tcPr>
            <w:tcW w:w="1980" w:type="dxa"/>
          </w:tcPr>
          <w:p w14:paraId="408F9C0C" w14:textId="4328524F" w:rsidR="00A92ED7" w:rsidRPr="000D0257" w:rsidRDefault="000647D1" w:rsidP="000D0257">
            <w:pPr>
              <w:pStyle w:val="TOC1"/>
              <w:ind w:left="28"/>
            </w:pPr>
            <w:r w:rsidRPr="007275EA">
              <w:t>Stefan Asanin, Björn Genfors, Andreas Bjärkmar</w:t>
            </w:r>
            <w:r w:rsidR="000D0257" w:rsidRPr="007275EA">
              <w:t>, Khaled Daham</w:t>
            </w:r>
          </w:p>
        </w:tc>
        <w:tc>
          <w:tcPr>
            <w:tcW w:w="1440" w:type="dxa"/>
          </w:tcPr>
          <w:p w14:paraId="60625831" w14:textId="77777777" w:rsidR="00A92ED7" w:rsidRPr="000D0257" w:rsidRDefault="00A92ED7" w:rsidP="00C420B9">
            <w:pPr>
              <w:pStyle w:val="TableText"/>
            </w:pPr>
          </w:p>
        </w:tc>
      </w:tr>
    </w:tbl>
    <w:p w14:paraId="2BFB3084" w14:textId="7224AF7A" w:rsidR="004255A2" w:rsidRPr="00CC412F" w:rsidRDefault="004255A2" w:rsidP="004255A2">
      <w:pPr>
        <w:rPr>
          <w:sz w:val="36"/>
        </w:rPr>
      </w:pPr>
    </w:p>
    <w:p w14:paraId="5E810940" w14:textId="3C0F6BA4" w:rsidR="004255A2" w:rsidRPr="00CC412F" w:rsidRDefault="004255A2" w:rsidP="004255A2">
      <w:pPr>
        <w:rPr>
          <w:b/>
        </w:rPr>
      </w:pPr>
      <w:r w:rsidRPr="00CC412F">
        <w:rPr>
          <w:b/>
        </w:rPr>
        <w:t xml:space="preserve">Referenser </w:t>
      </w:r>
    </w:p>
    <w:p w14:paraId="6D227C6F" w14:textId="2162DA1C" w:rsidR="000B0F50" w:rsidRDefault="000B0F50" w:rsidP="00554C0F">
      <w:pPr>
        <w:pStyle w:val="Caption"/>
        <w:keepNext/>
        <w:spacing w:after="0"/>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rsidRPr="00CC412F" w14:paraId="54A8F73E" w14:textId="77777777" w:rsidTr="00514BAB">
        <w:tc>
          <w:tcPr>
            <w:tcW w:w="964" w:type="dxa"/>
            <w:shd w:val="clear" w:color="auto" w:fill="DDD9C3" w:themeFill="background2" w:themeFillShade="E6"/>
          </w:tcPr>
          <w:p w14:paraId="75683CB9" w14:textId="77777777" w:rsidR="004255A2" w:rsidRPr="00FB06E9" w:rsidRDefault="004255A2" w:rsidP="00C420B9">
            <w:pPr>
              <w:pStyle w:val="TableText"/>
              <w:rPr>
                <w:szCs w:val="22"/>
              </w:rPr>
            </w:pPr>
            <w:r w:rsidRPr="00CC412F">
              <w:t>Namn</w:t>
            </w:r>
          </w:p>
        </w:tc>
        <w:tc>
          <w:tcPr>
            <w:tcW w:w="2892" w:type="dxa"/>
            <w:shd w:val="clear" w:color="auto" w:fill="DDD9C3" w:themeFill="background2" w:themeFillShade="E6"/>
          </w:tcPr>
          <w:p w14:paraId="3AEE7573" w14:textId="77777777" w:rsidR="004255A2" w:rsidRPr="00FB06E9" w:rsidRDefault="004255A2" w:rsidP="00C420B9">
            <w:pPr>
              <w:pStyle w:val="TableText"/>
              <w:rPr>
                <w:szCs w:val="22"/>
              </w:rPr>
            </w:pPr>
            <w:r w:rsidRPr="00CC412F">
              <w:t>Dokument</w:t>
            </w:r>
          </w:p>
        </w:tc>
        <w:tc>
          <w:tcPr>
            <w:tcW w:w="2472" w:type="dxa"/>
            <w:shd w:val="clear" w:color="auto" w:fill="DDD9C3" w:themeFill="background2" w:themeFillShade="E6"/>
          </w:tcPr>
          <w:p w14:paraId="691C9A83" w14:textId="77777777" w:rsidR="004255A2" w:rsidRPr="00FB06E9" w:rsidRDefault="004255A2" w:rsidP="00C420B9">
            <w:pPr>
              <w:pStyle w:val="TableText"/>
              <w:rPr>
                <w:szCs w:val="22"/>
              </w:rPr>
            </w:pPr>
            <w:r w:rsidRPr="00CC412F">
              <w:t>Kommentar</w:t>
            </w:r>
          </w:p>
        </w:tc>
        <w:tc>
          <w:tcPr>
            <w:tcW w:w="3339" w:type="dxa"/>
            <w:shd w:val="clear" w:color="auto" w:fill="DDD9C3" w:themeFill="background2" w:themeFillShade="E6"/>
          </w:tcPr>
          <w:p w14:paraId="09607659" w14:textId="77777777" w:rsidR="004255A2" w:rsidRPr="00FB06E9" w:rsidRDefault="004255A2" w:rsidP="00C420B9">
            <w:pPr>
              <w:pStyle w:val="TableText"/>
              <w:rPr>
                <w:szCs w:val="22"/>
              </w:rPr>
            </w:pPr>
            <w:r w:rsidRPr="00CC412F">
              <w:t>Länk</w:t>
            </w:r>
          </w:p>
        </w:tc>
      </w:tr>
      <w:tr w:rsidR="002D5403" w:rsidRPr="00CC412F" w14:paraId="1638D443" w14:textId="77777777" w:rsidTr="00514BAB">
        <w:tc>
          <w:tcPr>
            <w:tcW w:w="964" w:type="dxa"/>
          </w:tcPr>
          <w:p w14:paraId="7121E73A" w14:textId="0D082206" w:rsidR="002D5403" w:rsidRPr="00FB06E9" w:rsidRDefault="000B0F50" w:rsidP="00C420B9">
            <w:pPr>
              <w:pStyle w:val="TableText"/>
              <w:rPr>
                <w:szCs w:val="22"/>
              </w:rPr>
            </w:pPr>
            <w:bookmarkStart w:id="7" w:name="_Ref384034820"/>
            <w:r>
              <w:t xml:space="preserve">R </w:t>
            </w:r>
            <w:fldSimple w:instr=" SEQ R \* ARABIC ">
              <w:r w:rsidR="00AF1612">
                <w:rPr>
                  <w:noProof/>
                </w:rPr>
                <w:t>1</w:t>
              </w:r>
            </w:fldSimple>
            <w:bookmarkEnd w:id="7"/>
          </w:p>
        </w:tc>
        <w:tc>
          <w:tcPr>
            <w:tcW w:w="2892" w:type="dxa"/>
          </w:tcPr>
          <w:p w14:paraId="3CB096E1" w14:textId="0C0DF768" w:rsidR="002D5403" w:rsidRPr="000C5BDE" w:rsidRDefault="00134B9E" w:rsidP="000C5BDE">
            <w:pPr>
              <w:pStyle w:val="TableText"/>
              <w:rPr>
                <w:szCs w:val="22"/>
                <w:lang w:val="en-US"/>
              </w:rPr>
            </w:pPr>
            <w:r w:rsidRPr="000C5BDE">
              <w:rPr>
                <w:lang w:val="en-US"/>
              </w:rPr>
              <w:t>AB_clinicalprocess_healthcond_actoutcome.docx</w:t>
            </w:r>
          </w:p>
        </w:tc>
        <w:tc>
          <w:tcPr>
            <w:tcW w:w="2472" w:type="dxa"/>
          </w:tcPr>
          <w:p w14:paraId="5D99047D" w14:textId="2533AC9C" w:rsidR="002D5403" w:rsidRPr="00FB06E9" w:rsidRDefault="002D5403" w:rsidP="00C420B9">
            <w:pPr>
              <w:pStyle w:val="TableText"/>
              <w:rPr>
                <w:szCs w:val="22"/>
              </w:rPr>
            </w:pPr>
            <w:r w:rsidRPr="00CC412F">
              <w:t>Obligatoriskt</w:t>
            </w:r>
          </w:p>
        </w:tc>
        <w:tc>
          <w:tcPr>
            <w:tcW w:w="3339" w:type="dxa"/>
          </w:tcPr>
          <w:p w14:paraId="524E0594" w14:textId="041817EF" w:rsidR="002D5403" w:rsidRPr="00FB06E9" w:rsidRDefault="002D5403" w:rsidP="00C420B9">
            <w:pPr>
              <w:pStyle w:val="TableText"/>
              <w:rPr>
                <w:szCs w:val="22"/>
              </w:rPr>
            </w:pPr>
            <w:r w:rsidRPr="00CC412F">
              <w:t>Bilaga</w:t>
            </w:r>
          </w:p>
        </w:tc>
      </w:tr>
      <w:tr w:rsidR="002D5403" w:rsidRPr="00CC412F" w14:paraId="0F548ABC" w14:textId="77777777" w:rsidTr="00514BAB">
        <w:tc>
          <w:tcPr>
            <w:tcW w:w="964" w:type="dxa"/>
          </w:tcPr>
          <w:p w14:paraId="4A0ADCDB" w14:textId="0ED8FF3D" w:rsidR="002D5403" w:rsidRPr="00FB06E9" w:rsidRDefault="000B0F50" w:rsidP="00C420B9">
            <w:pPr>
              <w:pStyle w:val="TableText"/>
              <w:rPr>
                <w:szCs w:val="22"/>
              </w:rPr>
            </w:pPr>
            <w:bookmarkStart w:id="8" w:name="_Ref384034814"/>
            <w:r>
              <w:t xml:space="preserve">R </w:t>
            </w:r>
            <w:fldSimple w:instr=" SEQ R \* ARABIC ">
              <w:r w:rsidR="00AF1612">
                <w:rPr>
                  <w:noProof/>
                </w:rPr>
                <w:t>2</w:t>
              </w:r>
            </w:fldSimple>
            <w:bookmarkEnd w:id="8"/>
          </w:p>
        </w:tc>
        <w:tc>
          <w:tcPr>
            <w:tcW w:w="2892" w:type="dxa"/>
          </w:tcPr>
          <w:p w14:paraId="1DC79B25" w14:textId="739F17C1" w:rsidR="002D5403" w:rsidRPr="00FB06E9" w:rsidRDefault="002D5403" w:rsidP="00C420B9">
            <w:pPr>
              <w:pStyle w:val="TableText"/>
              <w:rPr>
                <w:szCs w:val="22"/>
              </w:rPr>
            </w:pPr>
            <w:r w:rsidRPr="00CC412F">
              <w:t>RIVTA flera dokument</w:t>
            </w:r>
          </w:p>
        </w:tc>
        <w:tc>
          <w:tcPr>
            <w:tcW w:w="2472" w:type="dxa"/>
          </w:tcPr>
          <w:p w14:paraId="0D97AF43" w14:textId="395F38EE" w:rsidR="002D5403" w:rsidRPr="00FB06E9" w:rsidRDefault="002D5403" w:rsidP="00C420B9">
            <w:pPr>
              <w:pStyle w:val="TableText"/>
              <w:rPr>
                <w:szCs w:val="22"/>
              </w:rPr>
            </w:pPr>
            <w:r w:rsidRPr="00CC412F">
              <w:t>Finns på Webben</w:t>
            </w:r>
          </w:p>
        </w:tc>
        <w:tc>
          <w:tcPr>
            <w:tcW w:w="3339" w:type="dxa"/>
          </w:tcPr>
          <w:p w14:paraId="0F2B687F" w14:textId="6C8F5226" w:rsidR="002D5403" w:rsidRPr="00FB06E9" w:rsidRDefault="00AD13AE" w:rsidP="00C420B9">
            <w:pPr>
              <w:pStyle w:val="TableText"/>
              <w:rPr>
                <w:szCs w:val="22"/>
              </w:rPr>
            </w:pPr>
            <w:hyperlink r:id="rId9" w:history="1">
              <w:r w:rsidR="00462112" w:rsidRPr="00CC412F">
                <w:rPr>
                  <w:rStyle w:val="Hyperlink"/>
                </w:rPr>
                <w:t>http://rivta.se/documents/</w:t>
              </w:r>
            </w:hyperlink>
          </w:p>
        </w:tc>
      </w:tr>
      <w:tr w:rsidR="002D5403" w:rsidRPr="00CC412F" w14:paraId="465EA79B" w14:textId="77777777" w:rsidTr="00514BAB">
        <w:tc>
          <w:tcPr>
            <w:tcW w:w="964" w:type="dxa"/>
          </w:tcPr>
          <w:p w14:paraId="41FDF469" w14:textId="35C49250" w:rsidR="002D5403" w:rsidRPr="00FB06E9" w:rsidRDefault="000B0F50" w:rsidP="00C420B9">
            <w:pPr>
              <w:pStyle w:val="TableText"/>
              <w:rPr>
                <w:szCs w:val="22"/>
              </w:rPr>
            </w:pPr>
            <w:r>
              <w:t xml:space="preserve">R </w:t>
            </w:r>
            <w:fldSimple w:instr=" SEQ R \* ARABIC ">
              <w:r w:rsidR="00AF1612">
                <w:rPr>
                  <w:noProof/>
                </w:rPr>
                <w:t>3</w:t>
              </w:r>
            </w:fldSimple>
          </w:p>
        </w:tc>
        <w:tc>
          <w:tcPr>
            <w:tcW w:w="2892" w:type="dxa"/>
          </w:tcPr>
          <w:p w14:paraId="46962BF9" w14:textId="6447B048" w:rsidR="002D5403" w:rsidRPr="00FB06E9" w:rsidRDefault="002D5403" w:rsidP="00C420B9">
            <w:pPr>
              <w:pStyle w:val="TableText"/>
              <w:rPr>
                <w:szCs w:val="22"/>
              </w:rPr>
            </w:pPr>
            <w:r w:rsidRPr="00CC412F">
              <w:t>Bilaga_Gemensamma_typer_</w:t>
            </w:r>
            <w:r w:rsidR="00F94BE2">
              <w:t>4</w:t>
            </w:r>
            <w:r w:rsidRPr="00CC412F">
              <w:t>.pdf</w:t>
            </w:r>
          </w:p>
        </w:tc>
        <w:tc>
          <w:tcPr>
            <w:tcW w:w="2472" w:type="dxa"/>
          </w:tcPr>
          <w:p w14:paraId="0A21C268" w14:textId="77777777" w:rsidR="002D5403" w:rsidRPr="00517C89" w:rsidRDefault="002D5403" w:rsidP="00C420B9">
            <w:pPr>
              <w:pStyle w:val="TableText"/>
            </w:pPr>
          </w:p>
        </w:tc>
        <w:tc>
          <w:tcPr>
            <w:tcW w:w="3339" w:type="dxa"/>
          </w:tcPr>
          <w:p w14:paraId="4C2BC62E" w14:textId="275F14F9" w:rsidR="002D5403" w:rsidRPr="00FB06E9" w:rsidRDefault="002D5403" w:rsidP="00C420B9">
            <w:pPr>
              <w:pStyle w:val="TableText"/>
              <w:rPr>
                <w:szCs w:val="22"/>
              </w:rPr>
            </w:pPr>
            <w:r w:rsidRPr="00CC412F">
              <w:t>Bilaga</w:t>
            </w:r>
          </w:p>
        </w:tc>
      </w:tr>
      <w:tr w:rsidR="00420C18" w:rsidRPr="00CC412F" w14:paraId="6B11CC29" w14:textId="77777777" w:rsidTr="00514BAB">
        <w:tc>
          <w:tcPr>
            <w:tcW w:w="964" w:type="dxa"/>
          </w:tcPr>
          <w:p w14:paraId="381158B7" w14:textId="512DE805" w:rsidR="00420C18" w:rsidRPr="00FB06E9" w:rsidRDefault="000B0F50" w:rsidP="00C420B9">
            <w:pPr>
              <w:pStyle w:val="TableText"/>
              <w:rPr>
                <w:szCs w:val="22"/>
              </w:rPr>
            </w:pPr>
            <w:bookmarkStart w:id="9" w:name="_Ref384036420"/>
            <w:r>
              <w:t xml:space="preserve">R </w:t>
            </w:r>
            <w:fldSimple w:instr=" SEQ R \* ARABIC ">
              <w:r w:rsidR="00AF1612">
                <w:rPr>
                  <w:noProof/>
                </w:rPr>
                <w:t>4</w:t>
              </w:r>
            </w:fldSimple>
            <w:bookmarkEnd w:id="9"/>
          </w:p>
        </w:tc>
        <w:tc>
          <w:tcPr>
            <w:tcW w:w="2892" w:type="dxa"/>
          </w:tcPr>
          <w:p w14:paraId="0C8535C8" w14:textId="404C420D" w:rsidR="00420C18" w:rsidRPr="00FB06E9" w:rsidRDefault="00420C18" w:rsidP="00C420B9">
            <w:pPr>
              <w:pStyle w:val="TableText"/>
              <w:rPr>
                <w:szCs w:val="22"/>
              </w:rPr>
            </w:pPr>
            <w:r w:rsidRPr="00CC412F">
              <w:t>RIV_Tekniska_Anvisningar_Oversikt_revD.pdf</w:t>
            </w:r>
          </w:p>
        </w:tc>
        <w:tc>
          <w:tcPr>
            <w:tcW w:w="2472" w:type="dxa"/>
          </w:tcPr>
          <w:p w14:paraId="6D6CF034" w14:textId="488EB45B" w:rsidR="00420C18" w:rsidRPr="00FB06E9" w:rsidRDefault="00420C18" w:rsidP="00C420B9">
            <w:pPr>
              <w:pStyle w:val="TableText"/>
              <w:rPr>
                <w:szCs w:val="22"/>
              </w:rPr>
            </w:pPr>
            <w:r w:rsidRPr="00CC412F">
              <w:t>Finns på Webben</w:t>
            </w:r>
          </w:p>
        </w:tc>
        <w:tc>
          <w:tcPr>
            <w:tcW w:w="3339" w:type="dxa"/>
          </w:tcPr>
          <w:p w14:paraId="0747DDBA" w14:textId="692AE34D" w:rsidR="00420C18" w:rsidRPr="00FB06E9" w:rsidRDefault="00AD13AE" w:rsidP="00C420B9">
            <w:pPr>
              <w:pStyle w:val="TableText"/>
              <w:rPr>
                <w:szCs w:val="22"/>
              </w:rPr>
            </w:pPr>
            <w:hyperlink r:id="rId10" w:history="1">
              <w:r w:rsidR="00134B9E" w:rsidRPr="00420C18">
                <w:rPr>
                  <w:rStyle w:val="Hyperlink"/>
                </w:rPr>
                <w:t>http://rivta.se/documents/ARK_0001/RIV_Tekniska_Anvisningar_Oversikt_revD.pdf</w:t>
              </w:r>
            </w:hyperlink>
          </w:p>
        </w:tc>
      </w:tr>
      <w:tr w:rsidR="000B0F50" w:rsidRPr="00CC412F" w14:paraId="4BEADEDE" w14:textId="77777777" w:rsidTr="00514BAB">
        <w:tc>
          <w:tcPr>
            <w:tcW w:w="964" w:type="dxa"/>
          </w:tcPr>
          <w:p w14:paraId="0DCBDF6F" w14:textId="72D5DC1D" w:rsidR="000B0F50" w:rsidRPr="00CC412F" w:rsidRDefault="000B0F50" w:rsidP="00C420B9">
            <w:pPr>
              <w:pStyle w:val="TableText"/>
            </w:pPr>
            <w:bookmarkStart w:id="10" w:name="_Ref383778264"/>
            <w:r>
              <w:t xml:space="preserve">R </w:t>
            </w:r>
            <w:fldSimple w:instr=" SEQ R \* ARABIC ">
              <w:r w:rsidR="00AF1612">
                <w:rPr>
                  <w:noProof/>
                </w:rPr>
                <w:t>5</w:t>
              </w:r>
            </w:fldSimple>
            <w:bookmarkEnd w:id="10"/>
          </w:p>
        </w:tc>
        <w:tc>
          <w:tcPr>
            <w:tcW w:w="2892" w:type="dxa"/>
          </w:tcPr>
          <w:p w14:paraId="6147702D" w14:textId="45BF9CC6" w:rsidR="000B0F50" w:rsidRPr="00CC412F" w:rsidRDefault="000B0F50" w:rsidP="00C420B9">
            <w:pPr>
              <w:pStyle w:val="TableText"/>
            </w:pPr>
            <w:r w:rsidRPr="000B0F50">
              <w:t>Lista över vanligt förekommande kodverk och identifierare</w:t>
            </w:r>
          </w:p>
        </w:tc>
        <w:tc>
          <w:tcPr>
            <w:tcW w:w="2472" w:type="dxa"/>
          </w:tcPr>
          <w:p w14:paraId="0CA759CC" w14:textId="77777777" w:rsidR="000B0F50" w:rsidRPr="00CC412F" w:rsidRDefault="000B0F50" w:rsidP="00C420B9">
            <w:pPr>
              <w:pStyle w:val="TableText"/>
            </w:pPr>
          </w:p>
        </w:tc>
        <w:tc>
          <w:tcPr>
            <w:tcW w:w="3339" w:type="dxa"/>
          </w:tcPr>
          <w:p w14:paraId="0B2CACB9" w14:textId="3ED57DE9" w:rsidR="000B0F50" w:rsidRDefault="00AD13AE" w:rsidP="000C5BDE">
            <w:pPr>
              <w:pStyle w:val="TableText"/>
              <w:keepNext/>
              <w:rPr>
                <w:szCs w:val="22"/>
              </w:rPr>
            </w:pPr>
            <w:hyperlink r:id="rId11" w:history="1">
              <w:r w:rsidR="000B0F50" w:rsidRPr="003176ED">
                <w:rPr>
                  <w:rStyle w:val="Hyperlink"/>
                </w:rPr>
                <w:t>https://code.google.com/p/rivta/wiki/ListOfCommonlyUsedCodeSystems</w:t>
              </w:r>
            </w:hyperlink>
            <w:r w:rsidR="000B0F50">
              <w:t xml:space="preserve"> </w:t>
            </w:r>
          </w:p>
        </w:tc>
      </w:tr>
      <w:tr w:rsidR="005558E1" w:rsidRPr="00CC412F" w14:paraId="7907F4FD" w14:textId="77777777" w:rsidTr="00514BAB">
        <w:tc>
          <w:tcPr>
            <w:tcW w:w="964" w:type="dxa"/>
          </w:tcPr>
          <w:p w14:paraId="69CB4660" w14:textId="5CC2EC8B" w:rsidR="005558E1" w:rsidRDefault="00570100" w:rsidP="00C420B9">
            <w:pPr>
              <w:pStyle w:val="TableText"/>
            </w:pPr>
            <w:bookmarkStart w:id="11" w:name="_Ref383778755"/>
            <w:r>
              <w:t xml:space="preserve">R </w:t>
            </w:r>
            <w:fldSimple w:instr=" SEQ R \* ARABIC ">
              <w:r w:rsidR="00AF1612">
                <w:rPr>
                  <w:noProof/>
                </w:rPr>
                <w:t>6</w:t>
              </w:r>
            </w:fldSimple>
            <w:bookmarkEnd w:id="11"/>
          </w:p>
        </w:tc>
        <w:tc>
          <w:tcPr>
            <w:tcW w:w="2892" w:type="dxa"/>
          </w:tcPr>
          <w:p w14:paraId="3657C0D2" w14:textId="77F28541" w:rsidR="005558E1" w:rsidRPr="000B0F50" w:rsidRDefault="00570100" w:rsidP="00F66D4E">
            <w:pPr>
              <w:pStyle w:val="TableText"/>
            </w:pPr>
            <w:r>
              <w:t>CDA-mappning av konsultationsremissvar</w:t>
            </w:r>
          </w:p>
        </w:tc>
        <w:tc>
          <w:tcPr>
            <w:tcW w:w="2472" w:type="dxa"/>
          </w:tcPr>
          <w:p w14:paraId="5F8CFA00" w14:textId="77777777" w:rsidR="005558E1" w:rsidRPr="00CC412F" w:rsidRDefault="005558E1" w:rsidP="00C420B9">
            <w:pPr>
              <w:pStyle w:val="TableText"/>
            </w:pPr>
          </w:p>
        </w:tc>
        <w:tc>
          <w:tcPr>
            <w:tcW w:w="3339" w:type="dxa"/>
          </w:tcPr>
          <w:p w14:paraId="3E5FB74E" w14:textId="575E9E5A" w:rsidR="005558E1" w:rsidRDefault="00570100" w:rsidP="00F66D4E">
            <w:pPr>
              <w:pStyle w:val="TableText"/>
              <w:keepNext/>
            </w:pPr>
            <w:r>
              <w:t xml:space="preserve">Bilaga </w:t>
            </w:r>
            <w:r w:rsidRPr="00CC412F">
              <w:t>MIM_Mappningar_Get</w:t>
            </w:r>
            <w:r>
              <w:t>ReferralOutcome</w:t>
            </w:r>
            <w:r w:rsidRPr="00CC412F">
              <w:t>.xlsx</w:t>
            </w:r>
          </w:p>
        </w:tc>
      </w:tr>
      <w:tr w:rsidR="005558E1" w:rsidRPr="00CC412F" w14:paraId="6F1F53DE" w14:textId="77777777" w:rsidTr="00514BAB">
        <w:tc>
          <w:tcPr>
            <w:tcW w:w="964" w:type="dxa"/>
          </w:tcPr>
          <w:p w14:paraId="1E7D7ACD" w14:textId="4BC6C4FE" w:rsidR="005558E1" w:rsidRDefault="00570100" w:rsidP="00C420B9">
            <w:pPr>
              <w:pStyle w:val="TableText"/>
            </w:pPr>
            <w:bookmarkStart w:id="12" w:name="_Ref383778677"/>
            <w:r>
              <w:t xml:space="preserve">R </w:t>
            </w:r>
            <w:fldSimple w:instr=" SEQ R \* ARABIC ">
              <w:r w:rsidR="00AF1612">
                <w:rPr>
                  <w:noProof/>
                </w:rPr>
                <w:t>7</w:t>
              </w:r>
            </w:fldSimple>
            <w:bookmarkEnd w:id="12"/>
          </w:p>
        </w:tc>
        <w:tc>
          <w:tcPr>
            <w:tcW w:w="2892" w:type="dxa"/>
          </w:tcPr>
          <w:p w14:paraId="4EDCBBED" w14:textId="411E51B5" w:rsidR="005558E1" w:rsidRPr="000B0F50" w:rsidRDefault="00570100" w:rsidP="00F66D4E">
            <w:pPr>
              <w:pStyle w:val="TableText"/>
            </w:pPr>
            <w:r>
              <w:t>CDA-mappning av labbsvar</w:t>
            </w:r>
          </w:p>
        </w:tc>
        <w:tc>
          <w:tcPr>
            <w:tcW w:w="2472" w:type="dxa"/>
          </w:tcPr>
          <w:p w14:paraId="05224872" w14:textId="77777777" w:rsidR="005558E1" w:rsidRPr="00CC412F" w:rsidRDefault="005558E1" w:rsidP="00C420B9">
            <w:pPr>
              <w:pStyle w:val="TableText"/>
            </w:pPr>
          </w:p>
        </w:tc>
        <w:tc>
          <w:tcPr>
            <w:tcW w:w="3339" w:type="dxa"/>
          </w:tcPr>
          <w:p w14:paraId="0F41EC9F" w14:textId="23803232" w:rsidR="005558E1" w:rsidRDefault="00570100" w:rsidP="000B0F50">
            <w:pPr>
              <w:pStyle w:val="TableText"/>
              <w:keepNext/>
            </w:pPr>
            <w:r>
              <w:t xml:space="preserve">Bilaga </w:t>
            </w:r>
            <w:r w:rsidR="005558E1" w:rsidRPr="00CC412F">
              <w:t>MIM_Mappningar_GetLaboratoryOrderOutcome.xlsx</w:t>
            </w:r>
          </w:p>
        </w:tc>
      </w:tr>
      <w:tr w:rsidR="00134B9E" w:rsidRPr="00CC412F" w14:paraId="26D4E408" w14:textId="77777777" w:rsidTr="00514BAB">
        <w:tc>
          <w:tcPr>
            <w:tcW w:w="964" w:type="dxa"/>
          </w:tcPr>
          <w:p w14:paraId="7BDFB8FE" w14:textId="1BEED530" w:rsidR="00134B9E" w:rsidRDefault="00134B9E" w:rsidP="00C420B9">
            <w:pPr>
              <w:pStyle w:val="TableText"/>
            </w:pPr>
            <w:bookmarkStart w:id="13" w:name="_Ref383787391"/>
            <w:r>
              <w:t xml:space="preserve">R </w:t>
            </w:r>
            <w:fldSimple w:instr=" SEQ R \* ARABIC ">
              <w:r w:rsidR="00AF1612">
                <w:rPr>
                  <w:noProof/>
                </w:rPr>
                <w:t>8</w:t>
              </w:r>
            </w:fldSimple>
            <w:bookmarkEnd w:id="13"/>
          </w:p>
        </w:tc>
        <w:tc>
          <w:tcPr>
            <w:tcW w:w="2892" w:type="dxa"/>
          </w:tcPr>
          <w:p w14:paraId="50C8D49E" w14:textId="7CF36EE6" w:rsidR="00134B9E" w:rsidRDefault="00134B9E" w:rsidP="00F66D4E">
            <w:pPr>
              <w:pStyle w:val="TableText"/>
            </w:pPr>
            <w:r>
              <w:t>PDL i Praktiken</w:t>
            </w:r>
          </w:p>
        </w:tc>
        <w:tc>
          <w:tcPr>
            <w:tcW w:w="2472" w:type="dxa"/>
          </w:tcPr>
          <w:p w14:paraId="4391A46A" w14:textId="77777777" w:rsidR="00134B9E" w:rsidRPr="00CC412F" w:rsidRDefault="00134B9E" w:rsidP="00C420B9">
            <w:pPr>
              <w:pStyle w:val="TableText"/>
            </w:pPr>
          </w:p>
        </w:tc>
        <w:tc>
          <w:tcPr>
            <w:tcW w:w="3339" w:type="dxa"/>
          </w:tcPr>
          <w:p w14:paraId="455D4961" w14:textId="427114DF" w:rsidR="00134B9E" w:rsidRDefault="00AD13AE" w:rsidP="000B0F50">
            <w:pPr>
              <w:pStyle w:val="TableText"/>
              <w:keepNext/>
            </w:pPr>
            <w:hyperlink r:id="rId12" w:history="1">
              <w:r w:rsidR="00DF164E">
                <w:rPr>
                  <w:rStyle w:val="Hyperlink"/>
                </w:rPr>
                <w:t>http://rivta.se/documents/</w:t>
              </w:r>
            </w:hyperlink>
          </w:p>
        </w:tc>
      </w:tr>
      <w:tr w:rsidR="00134B9E" w:rsidRPr="00CC412F" w14:paraId="36EB62A6" w14:textId="77777777" w:rsidTr="00514BAB">
        <w:tc>
          <w:tcPr>
            <w:tcW w:w="964" w:type="dxa"/>
          </w:tcPr>
          <w:p w14:paraId="503CDFEC" w14:textId="347559C5" w:rsidR="00134B9E" w:rsidRDefault="00134B9E" w:rsidP="00C420B9">
            <w:pPr>
              <w:pStyle w:val="TableText"/>
            </w:pPr>
            <w:bookmarkStart w:id="14" w:name="_Ref383787238"/>
            <w:r>
              <w:t xml:space="preserve">R </w:t>
            </w:r>
            <w:fldSimple w:instr=" SEQ R \* ARABIC ">
              <w:r w:rsidR="00AF1612">
                <w:rPr>
                  <w:noProof/>
                </w:rPr>
                <w:t>9</w:t>
              </w:r>
            </w:fldSimple>
            <w:bookmarkEnd w:id="14"/>
          </w:p>
        </w:tc>
        <w:tc>
          <w:tcPr>
            <w:tcW w:w="2892" w:type="dxa"/>
          </w:tcPr>
          <w:p w14:paraId="4A67327B" w14:textId="11005A1C" w:rsidR="00134B9E" w:rsidRDefault="00134B9E" w:rsidP="00F66D4E">
            <w:pPr>
              <w:pStyle w:val="TableText"/>
            </w:pPr>
            <w:r>
              <w:t>ISO8601-standarden för tidsformat</w:t>
            </w:r>
          </w:p>
        </w:tc>
        <w:tc>
          <w:tcPr>
            <w:tcW w:w="2472" w:type="dxa"/>
          </w:tcPr>
          <w:p w14:paraId="7408790A" w14:textId="77777777" w:rsidR="00134B9E" w:rsidRPr="00CC412F" w:rsidRDefault="00134B9E" w:rsidP="00C420B9">
            <w:pPr>
              <w:pStyle w:val="TableText"/>
            </w:pPr>
          </w:p>
        </w:tc>
        <w:tc>
          <w:tcPr>
            <w:tcW w:w="3339" w:type="dxa"/>
          </w:tcPr>
          <w:p w14:paraId="0418651B" w14:textId="26CAB6AB" w:rsidR="00134B9E" w:rsidRDefault="00AD13AE" w:rsidP="000B0F50">
            <w:pPr>
              <w:pStyle w:val="TableText"/>
              <w:keepNext/>
            </w:pPr>
            <w:hyperlink r:id="rId13" w:history="1">
              <w:r w:rsidR="00134B9E" w:rsidRPr="002A2D20">
                <w:rPr>
                  <w:rStyle w:val="Hyperlink"/>
                </w:rPr>
                <w:t>http://en.wikipedia.org/wiki/ISO_8601</w:t>
              </w:r>
            </w:hyperlink>
          </w:p>
        </w:tc>
      </w:tr>
      <w:tr w:rsidR="00134B9E" w:rsidRPr="00CC412F" w14:paraId="6BF95DA7" w14:textId="77777777" w:rsidTr="00514BAB">
        <w:tc>
          <w:tcPr>
            <w:tcW w:w="964" w:type="dxa"/>
          </w:tcPr>
          <w:p w14:paraId="7F3449BA" w14:textId="5B14691D" w:rsidR="00134B9E" w:rsidRDefault="00134B9E" w:rsidP="00C420B9">
            <w:pPr>
              <w:pStyle w:val="TableText"/>
            </w:pPr>
            <w:bookmarkStart w:id="15" w:name="_Ref384036421"/>
            <w:r>
              <w:t xml:space="preserve">R </w:t>
            </w:r>
            <w:fldSimple w:instr=" SEQ R \* ARABIC ">
              <w:r w:rsidR="00AF1612">
                <w:rPr>
                  <w:noProof/>
                </w:rPr>
                <w:t>10</w:t>
              </w:r>
            </w:fldSimple>
            <w:bookmarkEnd w:id="15"/>
          </w:p>
        </w:tc>
        <w:tc>
          <w:tcPr>
            <w:tcW w:w="2892" w:type="dxa"/>
          </w:tcPr>
          <w:p w14:paraId="13FD5318" w14:textId="26630531" w:rsidR="00134B9E" w:rsidRDefault="00134B9E" w:rsidP="00F66D4E">
            <w:pPr>
              <w:pStyle w:val="TableText"/>
            </w:pPr>
            <w:r>
              <w:t>Tabell över godkända tjänstedomäner</w:t>
            </w:r>
          </w:p>
        </w:tc>
        <w:tc>
          <w:tcPr>
            <w:tcW w:w="2472" w:type="dxa"/>
          </w:tcPr>
          <w:p w14:paraId="78697032" w14:textId="77777777" w:rsidR="00134B9E" w:rsidRPr="00CC412F" w:rsidRDefault="00134B9E" w:rsidP="00C420B9">
            <w:pPr>
              <w:pStyle w:val="TableText"/>
            </w:pPr>
          </w:p>
        </w:tc>
        <w:tc>
          <w:tcPr>
            <w:tcW w:w="3339" w:type="dxa"/>
          </w:tcPr>
          <w:p w14:paraId="00021C03" w14:textId="230DE35F" w:rsidR="00134B9E" w:rsidRDefault="00AD13AE" w:rsidP="000B0F50">
            <w:pPr>
              <w:pStyle w:val="TableText"/>
              <w:keepNext/>
            </w:pPr>
            <w:hyperlink r:id="rId14" w:history="1">
              <w:r w:rsidR="00134B9E" w:rsidRPr="002A2D20">
                <w:rPr>
                  <w:rStyle w:val="Hyperlink"/>
                </w:rPr>
                <w:t>https://code.google.com/p/rivta/wiki/ServiceDomainTable</w:t>
              </w:r>
            </w:hyperlink>
          </w:p>
        </w:tc>
      </w:tr>
    </w:tbl>
    <w:p w14:paraId="1D33CB7C" w14:textId="798BB76E" w:rsidR="004255A2" w:rsidRPr="00CC412F" w:rsidRDefault="004255A2" w:rsidP="000C5BDE">
      <w:pPr>
        <w:pStyle w:val="Caption"/>
      </w:pPr>
    </w:p>
    <w:p w14:paraId="06871BDD" w14:textId="77E493DB" w:rsidR="00030D6C" w:rsidRPr="00CC412F" w:rsidRDefault="00030D6C" w:rsidP="00030D6C">
      <w:pPr>
        <w:spacing w:line="240" w:lineRule="auto"/>
        <w:rPr>
          <w:rFonts w:eastAsia="Times New Roman"/>
          <w:bCs/>
          <w:sz w:val="30"/>
          <w:szCs w:val="28"/>
        </w:rPr>
      </w:pPr>
      <w:r w:rsidRPr="00CC412F">
        <w:rPr>
          <w:b/>
        </w:rPr>
        <w:t>Förkortningar</w:t>
      </w:r>
    </w:p>
    <w:p w14:paraId="08449347" w14:textId="77777777" w:rsidR="00030D6C" w:rsidRPr="00CC412F"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rsidRPr="00CC412F" w14:paraId="4A96F272" w14:textId="77777777" w:rsidTr="00565935">
        <w:tc>
          <w:tcPr>
            <w:tcW w:w="1116" w:type="pct"/>
            <w:shd w:val="clear" w:color="auto" w:fill="DDD9C3" w:themeFill="background2" w:themeFillShade="E6"/>
          </w:tcPr>
          <w:p w14:paraId="49D2C1CA" w14:textId="24B245A6" w:rsidR="00030D6C" w:rsidRPr="00FB06E9" w:rsidRDefault="00030D6C" w:rsidP="00C420B9">
            <w:pPr>
              <w:pStyle w:val="TableText"/>
              <w:rPr>
                <w:szCs w:val="22"/>
              </w:rPr>
            </w:pPr>
            <w:r w:rsidRPr="00CC412F">
              <w:t>Förkortning</w:t>
            </w:r>
          </w:p>
        </w:tc>
        <w:tc>
          <w:tcPr>
            <w:tcW w:w="2784" w:type="pct"/>
            <w:shd w:val="clear" w:color="auto" w:fill="DDD9C3" w:themeFill="background2" w:themeFillShade="E6"/>
          </w:tcPr>
          <w:p w14:paraId="356148A9" w14:textId="2CF1EC0C" w:rsidR="00030D6C" w:rsidRPr="00FB06E9" w:rsidRDefault="00030D6C" w:rsidP="00C420B9">
            <w:pPr>
              <w:pStyle w:val="TableText"/>
              <w:rPr>
                <w:szCs w:val="22"/>
              </w:rPr>
            </w:pPr>
            <w:r w:rsidRPr="00CC412F">
              <w:t>Betydelse</w:t>
            </w:r>
          </w:p>
        </w:tc>
        <w:tc>
          <w:tcPr>
            <w:tcW w:w="1100" w:type="pct"/>
            <w:shd w:val="clear" w:color="auto" w:fill="DDD9C3" w:themeFill="background2" w:themeFillShade="E6"/>
          </w:tcPr>
          <w:p w14:paraId="702D52E8" w14:textId="77777777" w:rsidR="00030D6C" w:rsidRPr="00FB06E9" w:rsidRDefault="00030D6C" w:rsidP="00C420B9">
            <w:pPr>
              <w:pStyle w:val="TableText"/>
              <w:rPr>
                <w:szCs w:val="22"/>
              </w:rPr>
            </w:pPr>
            <w:r w:rsidRPr="00CC412F">
              <w:t>Kommentar</w:t>
            </w:r>
          </w:p>
        </w:tc>
      </w:tr>
      <w:tr w:rsidR="00942C22" w:rsidRPr="00CC412F" w14:paraId="0471D124" w14:textId="77777777" w:rsidTr="00565935">
        <w:tc>
          <w:tcPr>
            <w:tcW w:w="1116" w:type="pct"/>
          </w:tcPr>
          <w:p w14:paraId="51E2515C" w14:textId="6E21EF67" w:rsidR="00420C18" w:rsidRPr="00FB06E9" w:rsidRDefault="000E4FE6" w:rsidP="00C420B9">
            <w:pPr>
              <w:pStyle w:val="TableText"/>
              <w:rPr>
                <w:szCs w:val="22"/>
              </w:rPr>
            </w:pPr>
            <w:r w:rsidRPr="00CC412F">
              <w:t>Tjänste</w:t>
            </w:r>
            <w:r w:rsidR="0007349B" w:rsidRPr="00CC412F">
              <w:t>k</w:t>
            </w:r>
            <w:r w:rsidR="00420C18" w:rsidRPr="00CC412F">
              <w:t>onsument (K)</w:t>
            </w:r>
          </w:p>
        </w:tc>
        <w:tc>
          <w:tcPr>
            <w:tcW w:w="2784" w:type="pct"/>
          </w:tcPr>
          <w:p w14:paraId="725805E6" w14:textId="62C43E57" w:rsidR="00420C18" w:rsidRPr="00FB06E9" w:rsidRDefault="00942C22" w:rsidP="00C420B9">
            <w:pPr>
              <w:pStyle w:val="TableText"/>
              <w:rPr>
                <w:szCs w:val="22"/>
              </w:rPr>
            </w:pPr>
            <w:r w:rsidRPr="00CC412F">
              <w:t xml:space="preserve">Informationssystem där aktörens agerande leder till automatiskt informationsutbyte med andra system (t.ex. e-tjänst eller </w:t>
            </w:r>
            <w:r w:rsidR="00A24C6D" w:rsidRPr="00CC412F">
              <w:t>journalsystem). En Tjänstekonsu</w:t>
            </w:r>
            <w:r w:rsidRPr="00CC412F">
              <w:t>ment använder en SOA-tjänst som i sin tur följer ett tjänstekontrakt.</w:t>
            </w:r>
          </w:p>
        </w:tc>
        <w:tc>
          <w:tcPr>
            <w:tcW w:w="1100" w:type="pct"/>
          </w:tcPr>
          <w:p w14:paraId="35E745E9" w14:textId="6CE69A30" w:rsidR="00420C18" w:rsidRPr="00FB06E9" w:rsidRDefault="00420C18" w:rsidP="00C420B9">
            <w:pPr>
              <w:pStyle w:val="TableText"/>
              <w:rPr>
                <w:szCs w:val="22"/>
              </w:rPr>
            </w:pPr>
            <w:r w:rsidRPr="00CC412F">
              <w:t>Se referens R4</w:t>
            </w:r>
          </w:p>
        </w:tc>
      </w:tr>
      <w:tr w:rsidR="00942C22" w:rsidRPr="00CC412F" w14:paraId="767601B1" w14:textId="77777777" w:rsidTr="00565935">
        <w:tc>
          <w:tcPr>
            <w:tcW w:w="1116" w:type="pct"/>
          </w:tcPr>
          <w:p w14:paraId="1BDFEF5C" w14:textId="138BC8CC" w:rsidR="00030D6C" w:rsidRPr="00FB06E9" w:rsidRDefault="00420C18" w:rsidP="00C420B9">
            <w:pPr>
              <w:pStyle w:val="TableText"/>
              <w:rPr>
                <w:szCs w:val="22"/>
              </w:rPr>
            </w:pPr>
            <w:r w:rsidRPr="00CC412F">
              <w:t>Anslutningspunkt (</w:t>
            </w:r>
            <w:r w:rsidR="00537CC7" w:rsidRPr="00CC412F">
              <w:t>AP</w:t>
            </w:r>
            <w:r w:rsidRPr="00CC412F">
              <w:t>)</w:t>
            </w:r>
          </w:p>
        </w:tc>
        <w:tc>
          <w:tcPr>
            <w:tcW w:w="2784" w:type="pct"/>
          </w:tcPr>
          <w:p w14:paraId="78EE5E21" w14:textId="5FA317C6" w:rsidR="00030D6C" w:rsidRPr="00FB06E9" w:rsidRDefault="00420C18" w:rsidP="00C420B9">
            <w:pPr>
              <w:pStyle w:val="TableText"/>
              <w:rPr>
                <w:szCs w:val="22"/>
              </w:rPr>
            </w:pPr>
            <w:r w:rsidRPr="00CC412F">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Pr="00FB06E9" w:rsidRDefault="00420C18" w:rsidP="00C420B9">
            <w:pPr>
              <w:pStyle w:val="TableText"/>
              <w:rPr>
                <w:szCs w:val="22"/>
              </w:rPr>
            </w:pPr>
            <w:r w:rsidRPr="00CC412F">
              <w:t>Se referens R4</w:t>
            </w:r>
          </w:p>
        </w:tc>
      </w:tr>
      <w:tr w:rsidR="00942C22" w:rsidRPr="00CC412F" w14:paraId="1713DA28" w14:textId="77777777" w:rsidTr="00565935">
        <w:tc>
          <w:tcPr>
            <w:tcW w:w="1116" w:type="pct"/>
          </w:tcPr>
          <w:p w14:paraId="191584DE" w14:textId="520E2042" w:rsidR="00420C18" w:rsidRPr="00FB06E9" w:rsidRDefault="00420C18" w:rsidP="00C420B9">
            <w:pPr>
              <w:pStyle w:val="TableText"/>
              <w:rPr>
                <w:szCs w:val="22"/>
              </w:rPr>
            </w:pPr>
            <w:r w:rsidRPr="00CC412F">
              <w:t>Tjänsteproducent (P)</w:t>
            </w:r>
          </w:p>
        </w:tc>
        <w:tc>
          <w:tcPr>
            <w:tcW w:w="2784" w:type="pct"/>
          </w:tcPr>
          <w:p w14:paraId="6996E946" w14:textId="09D27871" w:rsidR="00420C18" w:rsidRPr="00FB06E9" w:rsidRDefault="00420C18" w:rsidP="00C420B9">
            <w:pPr>
              <w:pStyle w:val="TableText"/>
              <w:rPr>
                <w:szCs w:val="22"/>
              </w:rPr>
            </w:pPr>
            <w:r w:rsidRPr="00CC412F">
              <w:t>Hanterar logik och format så som specificeras av ett tjänstekontrakt.</w:t>
            </w:r>
          </w:p>
        </w:tc>
        <w:tc>
          <w:tcPr>
            <w:tcW w:w="1100" w:type="pct"/>
          </w:tcPr>
          <w:p w14:paraId="5D801E36" w14:textId="6A63349B" w:rsidR="00420C18" w:rsidRPr="00FB06E9" w:rsidRDefault="00420C18" w:rsidP="00C420B9">
            <w:pPr>
              <w:pStyle w:val="TableText"/>
              <w:rPr>
                <w:szCs w:val="22"/>
              </w:rPr>
            </w:pPr>
            <w:r w:rsidRPr="00CC412F">
              <w:t>Se referens R4</w:t>
            </w:r>
          </w:p>
        </w:tc>
      </w:tr>
      <w:tr w:rsidR="00942C22" w:rsidRPr="00CC412F" w14:paraId="559BC913" w14:textId="77777777" w:rsidTr="00565935">
        <w:tc>
          <w:tcPr>
            <w:tcW w:w="1116" w:type="pct"/>
          </w:tcPr>
          <w:p w14:paraId="18A6B182" w14:textId="7F1FD961" w:rsidR="00420C18" w:rsidRPr="00FB06E9" w:rsidRDefault="00420C18" w:rsidP="00C420B9">
            <w:pPr>
              <w:pStyle w:val="TableText"/>
              <w:rPr>
                <w:szCs w:val="22"/>
              </w:rPr>
            </w:pPr>
            <w:r w:rsidRPr="00CC412F">
              <w:t>Källsystem (KS)</w:t>
            </w:r>
          </w:p>
        </w:tc>
        <w:tc>
          <w:tcPr>
            <w:tcW w:w="2784" w:type="pct"/>
          </w:tcPr>
          <w:p w14:paraId="4DF4764F" w14:textId="71427900" w:rsidR="00420C18" w:rsidRPr="00FB06E9" w:rsidRDefault="00942C22" w:rsidP="00C420B9">
            <w:pPr>
              <w:pStyle w:val="TableText"/>
              <w:rPr>
                <w:szCs w:val="22"/>
              </w:rPr>
            </w:pPr>
            <w:r w:rsidRPr="00CC412F">
              <w:t xml:space="preserve">Det verksamhetssystem där </w:t>
            </w:r>
            <w:r w:rsidR="00420C18" w:rsidRPr="00CC412F">
              <w:t>origina</w:t>
            </w:r>
            <w:r w:rsidRPr="00CC412F">
              <w:t xml:space="preserve">linformationen skapas (t.ex. en </w:t>
            </w:r>
            <w:r w:rsidR="00420C18" w:rsidRPr="00CC412F">
              <w:t>driftsinstans av ett journalsystem).</w:t>
            </w:r>
          </w:p>
        </w:tc>
        <w:tc>
          <w:tcPr>
            <w:tcW w:w="1100" w:type="pct"/>
          </w:tcPr>
          <w:p w14:paraId="366B8360" w14:textId="348BFC43" w:rsidR="00420C18" w:rsidRPr="00FB06E9" w:rsidRDefault="00420C18" w:rsidP="00C420B9">
            <w:pPr>
              <w:pStyle w:val="TableText"/>
              <w:rPr>
                <w:szCs w:val="22"/>
              </w:rPr>
            </w:pPr>
            <w:r w:rsidRPr="00CC412F">
              <w:t>Se referens R4</w:t>
            </w:r>
          </w:p>
        </w:tc>
      </w:tr>
    </w:tbl>
    <w:p w14:paraId="3AF962DE" w14:textId="31F4B7D0" w:rsidR="00030D6C" w:rsidRPr="00CC412F" w:rsidRDefault="00030D6C">
      <w:pPr>
        <w:spacing w:line="240" w:lineRule="auto"/>
        <w:rPr>
          <w:rFonts w:eastAsia="Times New Roman"/>
          <w:bCs/>
          <w:sz w:val="30"/>
          <w:szCs w:val="28"/>
        </w:rPr>
      </w:pPr>
      <w:r w:rsidRPr="00CC412F">
        <w:br w:type="page"/>
      </w:r>
    </w:p>
    <w:p w14:paraId="143C84FA" w14:textId="621AFDD8" w:rsidR="004255A2" w:rsidRPr="00CC412F" w:rsidRDefault="004255A2" w:rsidP="004255A2">
      <w:pPr>
        <w:pStyle w:val="Heading1"/>
        <w:numPr>
          <w:ilvl w:val="0"/>
          <w:numId w:val="0"/>
        </w:numPr>
        <w:ind w:left="432"/>
      </w:pPr>
    </w:p>
    <w:p w14:paraId="0C52B6D8" w14:textId="77777777" w:rsidR="007E47C0" w:rsidRPr="00CC412F" w:rsidRDefault="007E47C0" w:rsidP="007E47C0">
      <w:pPr>
        <w:pStyle w:val="Heading1"/>
      </w:pPr>
      <w:bookmarkStart w:id="16" w:name="_Toc357754843"/>
      <w:bookmarkStart w:id="17" w:name="_Toc384906561"/>
      <w:r w:rsidRPr="00CC412F">
        <w:t>Inledning</w:t>
      </w:r>
      <w:bookmarkEnd w:id="1"/>
      <w:bookmarkEnd w:id="2"/>
      <w:bookmarkEnd w:id="3"/>
      <w:bookmarkEnd w:id="4"/>
      <w:bookmarkEnd w:id="5"/>
      <w:bookmarkEnd w:id="6"/>
      <w:bookmarkEnd w:id="16"/>
      <w:bookmarkEnd w:id="17"/>
    </w:p>
    <w:p w14:paraId="74981C58" w14:textId="6E7F2903" w:rsidR="00184BA7" w:rsidRDefault="00AD6605">
      <w:r w:rsidRPr="00CC412F">
        <w:t>Detta är beskrivningen av tjänstekontrakten</w:t>
      </w:r>
      <w:r w:rsidR="00184BA7" w:rsidRPr="00CC412F">
        <w:t xml:space="preserve"> i tjänstedomänen </w:t>
      </w:r>
      <w:r w:rsidRPr="00CC412F">
        <w:t>clinicalprocess:healthcond:actoutcom</w:t>
      </w:r>
      <w:r w:rsidR="00184BA7" w:rsidRPr="00CC412F">
        <w:t>e.</w:t>
      </w:r>
    </w:p>
    <w:p w14:paraId="0ED94688" w14:textId="77777777" w:rsidR="00565935" w:rsidRPr="00CC412F" w:rsidRDefault="00565935"/>
    <w:p w14:paraId="5C0E0FF1" w14:textId="26EA4159" w:rsidR="00AD6605" w:rsidRPr="00CC412F" w:rsidRDefault="00184BA7">
      <w:r w:rsidRPr="00CC412F">
        <w:t>Den svenska benämningen är ”</w:t>
      </w:r>
      <w:r w:rsidR="00AD6605" w:rsidRPr="00CC412F">
        <w:t xml:space="preserve">Hantera hälsorelaterade tillstånd, </w:t>
      </w:r>
      <w:r w:rsidR="007D6631" w:rsidRPr="00CC412F">
        <w:t>utfall av aktivitet</w:t>
      </w:r>
      <w:r w:rsidR="00AD6605" w:rsidRPr="00CC412F">
        <w:t>”.</w:t>
      </w:r>
    </w:p>
    <w:p w14:paraId="2286800C" w14:textId="77777777" w:rsidR="00AD6605" w:rsidRPr="00CC412F" w:rsidRDefault="00AD6605"/>
    <w:p w14:paraId="4D864E4D" w14:textId="2A82F45B" w:rsidR="00C345A7" w:rsidRDefault="00C345A7" w:rsidP="00C345A7">
      <w:r>
        <w:t>Tjänstekontrak</w:t>
      </w:r>
      <w:r w:rsidR="000C61CC">
        <w:t>ten är baserade på RIVTA 2.1 [</w:t>
      </w:r>
      <w:r w:rsidR="000C61CC">
        <w:fldChar w:fldCharType="begin"/>
      </w:r>
      <w:r w:rsidR="000C61CC">
        <w:instrText xml:space="preserve"> REF _Ref384034814 \h </w:instrText>
      </w:r>
      <w:r w:rsidR="000C61CC">
        <w:fldChar w:fldCharType="separate"/>
      </w:r>
      <w:r w:rsidR="00AF1612">
        <w:t xml:space="preserve">R </w:t>
      </w:r>
      <w:r w:rsidR="00AF1612">
        <w:rPr>
          <w:noProof/>
        </w:rPr>
        <w:t>2</w:t>
      </w:r>
      <w:r w:rsidR="000C61CC">
        <w:fldChar w:fldCharType="end"/>
      </w:r>
      <w:r>
        <w:t>] och reglerade</w:t>
      </w:r>
      <w:r w:rsidR="000C61CC">
        <w:t xml:space="preserve"> genom arkitekturella beslut [</w:t>
      </w:r>
      <w:r w:rsidR="000C61CC">
        <w:fldChar w:fldCharType="begin"/>
      </w:r>
      <w:r w:rsidR="000C61CC">
        <w:instrText xml:space="preserve"> REF _Ref384034820 \h </w:instrText>
      </w:r>
      <w:r w:rsidR="000C61CC">
        <w:fldChar w:fldCharType="separate"/>
      </w:r>
      <w:r w:rsidR="00AF1612">
        <w:t xml:space="preserve">R </w:t>
      </w:r>
      <w:r w:rsidR="00AF1612">
        <w:rPr>
          <w:noProof/>
        </w:rPr>
        <w:t>1</w:t>
      </w:r>
      <w:r w:rsidR="000C61CC">
        <w:fldChar w:fldCharType="end"/>
      </w:r>
      <w:r>
        <w:t xml:space="preserve">].  </w:t>
      </w:r>
    </w:p>
    <w:p w14:paraId="3476C042" w14:textId="77777777" w:rsidR="00C345A7" w:rsidRDefault="00C345A7" w:rsidP="00C345A7"/>
    <w:p w14:paraId="4ABA671D" w14:textId="77777777" w:rsidR="00C345A7" w:rsidRDefault="00C345A7" w:rsidP="00C345A7">
      <w:r w:rsidRPr="00BC5B0B">
        <w:t xml:space="preserve">Tjänstedomänens syftar till att tillmötesgå behovet av </w:t>
      </w:r>
      <w:r>
        <w:t>både patientens och vårdprofessionens direkt</w:t>
      </w:r>
      <w:r w:rsidRPr="00BC5B0B">
        <w:t xml:space="preserve">åtkomst till </w:t>
      </w:r>
      <w:r>
        <w:t>patientens vårdinformation.</w:t>
      </w:r>
    </w:p>
    <w:p w14:paraId="6C1293C8" w14:textId="77777777" w:rsidR="00C345A7" w:rsidRDefault="00C345A7" w:rsidP="00C345A7"/>
    <w:p w14:paraId="1FBC4E1A" w14:textId="77777777" w:rsidR="00C345A7" w:rsidRDefault="00C345A7" w:rsidP="00C345A7">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160D0B66" w14:textId="77777777" w:rsidR="00C345A7" w:rsidRDefault="00C345A7" w:rsidP="00C345A7">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Pr="00CC412F" w:rsidRDefault="007E47C0"/>
    <w:p w14:paraId="2836636F" w14:textId="53EBF650" w:rsidR="007E47C0" w:rsidRPr="00CC412F" w:rsidRDefault="00030D6C" w:rsidP="007E47C0">
      <w:pPr>
        <w:tabs>
          <w:tab w:val="left" w:pos="7110"/>
        </w:tabs>
      </w:pPr>
      <w:r w:rsidRPr="00FB06E9">
        <w:rPr>
          <w:noProof/>
          <w:lang w:val="en-US"/>
        </w:rPr>
        <mc:AlternateContent>
          <mc:Choice Requires="wps">
            <w:drawing>
              <wp:inline distT="0" distB="0" distL="0" distR="0" wp14:anchorId="64CEEA4E" wp14:editId="5DDF688C">
                <wp:extent cx="5753100" cy="340042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00425"/>
                        </a:xfrm>
                        <a:prstGeom prst="rect">
                          <a:avLst/>
                        </a:prstGeom>
                        <a:solidFill>
                          <a:srgbClr val="DDDDDD"/>
                        </a:solidFill>
                        <a:ln w="9525">
                          <a:solidFill>
                            <a:srgbClr val="000000"/>
                          </a:solidFill>
                          <a:miter lim="800000"/>
                          <a:headEnd/>
                          <a:tailEnd/>
                        </a:ln>
                      </wps:spPr>
                      <wps:txb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" fillcolor="#ddd">
                <v:textbo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v:textbox>
                <w10:anchorlock/>
              </v:shape>
            </w:pict>
          </mc:Fallback>
        </mc:AlternateContent>
      </w:r>
    </w:p>
    <w:p w14:paraId="49915903" w14:textId="77777777" w:rsidR="007E47C0" w:rsidRPr="00CC412F" w:rsidRDefault="007E47C0" w:rsidP="007E47C0">
      <w:pPr>
        <w:pStyle w:val="Heading1"/>
      </w:pPr>
      <w:bookmarkStart w:id="18" w:name="_Toc198086678"/>
      <w:bookmarkStart w:id="19" w:name="_Toc224960918"/>
      <w:bookmarkStart w:id="20" w:name="_Toc357754844"/>
      <w:bookmarkStart w:id="21" w:name="_Toc384906562"/>
      <w:bookmarkStart w:id="22" w:name="_Toc163300578"/>
      <w:bookmarkStart w:id="23" w:name="_Toc163300880"/>
      <w:bookmarkStart w:id="24" w:name="_Toc198366954"/>
      <w:r w:rsidRPr="00CC412F">
        <w:lastRenderedPageBreak/>
        <w:t>Versionsinformation</w:t>
      </w:r>
      <w:bookmarkEnd w:id="18"/>
      <w:bookmarkEnd w:id="19"/>
      <w:bookmarkEnd w:id="20"/>
      <w:bookmarkEnd w:id="21"/>
    </w:p>
    <w:p w14:paraId="6810B110" w14:textId="382EBB22" w:rsidR="007E47C0" w:rsidRPr="00565935" w:rsidRDefault="007E47C0" w:rsidP="007E47C0">
      <w:r w:rsidRPr="00CC412F">
        <w:t xml:space="preserve">Denna revision av tjänstekontraktsbeskrivningen handlar om </w:t>
      </w:r>
      <w:r w:rsidRPr="00565935">
        <w:t xml:space="preserve">version </w:t>
      </w:r>
      <w:fldSimple w:instr=" DOCPROPERTY  &quot;Version_1&quot; \* MERGEFORMAT ">
        <w:r w:rsidR="00AF1612">
          <w:t>3</w:t>
        </w:r>
      </w:fldSimple>
      <w:r w:rsidRPr="00565935">
        <w:t>.</w:t>
      </w:r>
      <w:fldSimple w:instr=" DOCPROPERTY &quot;Version_2&quot; \* MERGEFORMAT ">
        <w:r w:rsidR="00AF1612">
          <w:t>0</w:t>
        </w:r>
      </w:fldSimple>
      <w:r w:rsidRPr="00565935">
        <w:t>.</w:t>
      </w:r>
      <w:fldSimple w:instr=" DOCPROPERTY &quot;Version_3&quot; \* MERGEFORMAT ">
        <w:r w:rsidR="00AF1612">
          <w:t>RC1</w:t>
        </w:r>
      </w:fldSimple>
      <w:r w:rsidRPr="00565935">
        <w:t xml:space="preserve">. </w:t>
      </w:r>
    </w:p>
    <w:p w14:paraId="3869434E" w14:textId="3947D410" w:rsidR="00A16E37" w:rsidRPr="00565935" w:rsidRDefault="00A16E37" w:rsidP="007E47C0">
      <w:r w:rsidRPr="00565935">
        <w:t xml:space="preserve">Observera att version för detta dokument och domänen måste vara lika. Detta för att spårbarheten inte skall brytas. </w:t>
      </w:r>
    </w:p>
    <w:p w14:paraId="2AE2B5DF" w14:textId="77777777" w:rsidR="00030D6C" w:rsidRPr="00565935" w:rsidRDefault="00030D6C" w:rsidP="007E47C0"/>
    <w:p w14:paraId="63659F02" w14:textId="5FE2D3FE" w:rsidR="007E47C0" w:rsidRPr="00565935" w:rsidRDefault="007E47C0" w:rsidP="007E47C0">
      <w:pPr>
        <w:pStyle w:val="Heading2"/>
      </w:pPr>
      <w:bookmarkStart w:id="25" w:name="_Toc357754845"/>
      <w:bookmarkStart w:id="26" w:name="_Toc384906563"/>
      <w:bookmarkStart w:id="27" w:name="_Toc163300882"/>
      <w:r w:rsidRPr="00565935">
        <w:t xml:space="preserve">Version </w:t>
      </w:r>
      <w:fldSimple w:instr=" DOCPROPERTY  &quot;Version_1&quot; \* MERGEFORMAT ">
        <w:r w:rsidR="00AF1612">
          <w:t>3</w:t>
        </w:r>
      </w:fldSimple>
      <w:r w:rsidRPr="00565935">
        <w:t>.</w:t>
      </w:r>
      <w:fldSimple w:instr=" DOCPROPERTY &quot;Version_2&quot; \* MERGEFORMAT ">
        <w:r w:rsidR="00AF1612">
          <w:t>0</w:t>
        </w:r>
      </w:fldSimple>
      <w:bookmarkEnd w:id="25"/>
      <w:r w:rsidR="00A14B9C" w:rsidRPr="00565935">
        <w:t>.</w:t>
      </w:r>
      <w:r w:rsidR="0093229E" w:rsidRPr="00565935">
        <w:t>RC</w:t>
      </w:r>
      <w:r w:rsidR="00DF164E">
        <w:t>1</w:t>
      </w:r>
      <w:bookmarkEnd w:id="26"/>
    </w:p>
    <w:p w14:paraId="4C91F4A8" w14:textId="77777777" w:rsidR="007E47C0" w:rsidRPr="00CC412F" w:rsidRDefault="007E47C0" w:rsidP="007E47C0">
      <w:pPr>
        <w:pStyle w:val="Heading3"/>
      </w:pPr>
      <w:bookmarkStart w:id="28" w:name="_Toc384906564"/>
      <w:r w:rsidRPr="00CC412F">
        <w:t>Oförändrade tjänstekontrakt</w:t>
      </w:r>
      <w:bookmarkEnd w:id="28"/>
    </w:p>
    <w:p w14:paraId="41E3EFAA" w14:textId="232CABED" w:rsidR="003F5B63" w:rsidRDefault="00565935" w:rsidP="00565935">
      <w:bookmarkStart w:id="29" w:name="_Toc379448220"/>
      <w:r>
        <w:t>Inga oförändrade</w:t>
      </w:r>
      <w:r w:rsidR="003F5B63" w:rsidRPr="00CC412F">
        <w:t xml:space="preserve"> tjänstekontrakt</w:t>
      </w:r>
      <w:bookmarkEnd w:id="29"/>
      <w:r w:rsidR="000E4FE6" w:rsidRPr="00CC412F">
        <w:t>.</w:t>
      </w:r>
    </w:p>
    <w:p w14:paraId="26A6A167" w14:textId="77777777" w:rsidR="00565935" w:rsidRPr="00CC412F" w:rsidRDefault="00565935" w:rsidP="00565935"/>
    <w:p w14:paraId="4009D7B0" w14:textId="77777777" w:rsidR="007E47C0" w:rsidRPr="00CC412F" w:rsidRDefault="007E47C0" w:rsidP="007E47C0">
      <w:pPr>
        <w:pStyle w:val="Heading3"/>
      </w:pPr>
      <w:bookmarkStart w:id="30" w:name="_Toc384906565"/>
      <w:r w:rsidRPr="00CC412F">
        <w:t>Nya tjänstekontrakt</w:t>
      </w:r>
      <w:bookmarkEnd w:id="30"/>
    </w:p>
    <w:p w14:paraId="099B0FB1" w14:textId="1BEB95D6" w:rsidR="001022A3" w:rsidRDefault="001022A3" w:rsidP="007E47C0">
      <w:r>
        <w:t>N</w:t>
      </w:r>
      <w:r w:rsidR="007E47C0" w:rsidRPr="00CC412F">
        <w:t>ya tjänstekontrakt</w:t>
      </w:r>
      <w:r w:rsidR="00EA0175" w:rsidRPr="00CC412F">
        <w:t xml:space="preserve"> </w:t>
      </w:r>
      <w:r w:rsidR="007E47C0" w:rsidRPr="00CC412F">
        <w:t>från och med</w:t>
      </w:r>
      <w:r w:rsidR="00A30DC6" w:rsidRPr="00CC412F">
        <w:t xml:space="preserve"> </w:t>
      </w:r>
      <w:r w:rsidR="00EA0175" w:rsidRPr="00CC412F">
        <w:t>version 2.</w:t>
      </w:r>
      <w:r>
        <w:t>1</w:t>
      </w:r>
      <w:r w:rsidR="005535AF" w:rsidRPr="00CC412F">
        <w:t>.</w:t>
      </w:r>
      <w:r w:rsidR="008636CB" w:rsidRPr="00CC412F">
        <w:t>RC</w:t>
      </w:r>
      <w:r w:rsidR="00DF164E">
        <w:t>2</w:t>
      </w:r>
    </w:p>
    <w:p w14:paraId="03764731" w14:textId="77777777" w:rsidR="001022A3" w:rsidRDefault="001022A3" w:rsidP="003A6D72">
      <w:pPr>
        <w:pStyle w:val="ListParagraph"/>
        <w:numPr>
          <w:ilvl w:val="0"/>
          <w:numId w:val="33"/>
        </w:numPr>
      </w:pPr>
      <w:r>
        <w:t>GetECGOutcome, version 1.0</w:t>
      </w:r>
    </w:p>
    <w:p w14:paraId="54A45A65" w14:textId="5109A681" w:rsidR="007E47C0" w:rsidRPr="00CC412F" w:rsidRDefault="001022A3" w:rsidP="003A6D72">
      <w:pPr>
        <w:pStyle w:val="ListParagraph"/>
        <w:numPr>
          <w:ilvl w:val="0"/>
          <w:numId w:val="33"/>
        </w:numPr>
      </w:pPr>
      <w:r>
        <w:t>GetImagingOutcome, version 1.0</w:t>
      </w:r>
    </w:p>
    <w:p w14:paraId="0F8C0DEC" w14:textId="77777777" w:rsidR="00E131FD" w:rsidRPr="00CC412F" w:rsidRDefault="00E131FD" w:rsidP="00E131FD">
      <w:pPr>
        <w:rPr>
          <w:highlight w:val="yellow"/>
        </w:rPr>
      </w:pPr>
    </w:p>
    <w:p w14:paraId="03CC77B2" w14:textId="315490BE" w:rsidR="00565935" w:rsidRDefault="007E47C0" w:rsidP="00565935">
      <w:pPr>
        <w:pStyle w:val="Heading3"/>
      </w:pPr>
      <w:bookmarkStart w:id="31" w:name="_Toc384906566"/>
      <w:r w:rsidRPr="00CC412F">
        <w:t>Förändrade tjänstekontrakt</w:t>
      </w:r>
      <w:bookmarkEnd w:id="31"/>
    </w:p>
    <w:p w14:paraId="7C4CFC1B" w14:textId="24E2F4C2" w:rsidR="00653CA6" w:rsidRPr="00653CA6" w:rsidRDefault="00653CA6" w:rsidP="000C5BDE">
      <w:r w:rsidRPr="00C420B9">
        <w:t>Förändrade kontrakt från och med version 2.</w:t>
      </w:r>
      <w:r w:rsidR="00DF164E">
        <w:t>1</w:t>
      </w:r>
      <w:r w:rsidRPr="00C420B9">
        <w:t>.RC</w:t>
      </w:r>
      <w:r w:rsidR="00DF164E">
        <w:t>2</w:t>
      </w:r>
    </w:p>
    <w:p w14:paraId="1EF82EB2" w14:textId="31D475F1" w:rsidR="00565935" w:rsidRPr="00CC412F" w:rsidRDefault="00565935" w:rsidP="00565935">
      <w:pPr>
        <w:numPr>
          <w:ilvl w:val="0"/>
          <w:numId w:val="27"/>
        </w:numPr>
      </w:pPr>
      <w:r>
        <w:t xml:space="preserve">GetReferralOutcome, version </w:t>
      </w:r>
      <w:r w:rsidR="008D1111">
        <w:t>3.0</w:t>
      </w:r>
    </w:p>
    <w:p w14:paraId="1C2141C8" w14:textId="15E80DD0" w:rsidR="00653CA6" w:rsidRDefault="00653CA6" w:rsidP="00565935">
      <w:pPr>
        <w:numPr>
          <w:ilvl w:val="0"/>
          <w:numId w:val="27"/>
        </w:numPr>
      </w:pPr>
      <w:r>
        <w:t xml:space="preserve">GetMaternityMedicalHistory, version </w:t>
      </w:r>
      <w:r w:rsidR="008D1111">
        <w:t>3.0</w:t>
      </w:r>
    </w:p>
    <w:p w14:paraId="62585032" w14:textId="026695F2" w:rsidR="00CF35C5" w:rsidRPr="00CC412F" w:rsidRDefault="00CF35C5" w:rsidP="00CF35C5">
      <w:pPr>
        <w:numPr>
          <w:ilvl w:val="0"/>
          <w:numId w:val="27"/>
        </w:numPr>
      </w:pPr>
      <w:r w:rsidRPr="00CC412F">
        <w:t>GetLab</w:t>
      </w:r>
      <w:r>
        <w:t xml:space="preserve">oratoryOrderOutcome, version </w:t>
      </w:r>
      <w:r w:rsidR="008D1111">
        <w:t>3.0</w:t>
      </w:r>
    </w:p>
    <w:p w14:paraId="3DDEFC1A" w14:textId="0CC13C7D" w:rsidR="008636CB" w:rsidRPr="00C420B9" w:rsidRDefault="008636CB" w:rsidP="000C5BDE"/>
    <w:tbl>
      <w:tblPr>
        <w:tblW w:w="0" w:type="auto"/>
        <w:tblInd w:w="567" w:type="dxa"/>
        <w:tblCellMar>
          <w:left w:w="0" w:type="dxa"/>
          <w:right w:w="0" w:type="dxa"/>
        </w:tblCellMar>
        <w:tblLook w:val="04A0" w:firstRow="1" w:lastRow="0" w:firstColumn="1" w:lastColumn="0" w:noHBand="0" w:noVBand="1"/>
      </w:tblPr>
      <w:tblGrid>
        <w:gridCol w:w="2838"/>
        <w:gridCol w:w="1685"/>
        <w:gridCol w:w="1559"/>
        <w:gridCol w:w="2241"/>
      </w:tblGrid>
      <w:tr w:rsidR="008636CB" w:rsidRPr="00C420B9" w14:paraId="3A1574E5" w14:textId="77777777" w:rsidTr="00565935">
        <w:tc>
          <w:tcPr>
            <w:tcW w:w="2838"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Tjänstekontrakt</w:t>
            </w:r>
          </w:p>
        </w:tc>
        <w:tc>
          <w:tcPr>
            <w:tcW w:w="1685"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Konsument</w:t>
            </w:r>
          </w:p>
        </w:tc>
        <w:tc>
          <w:tcPr>
            <w:tcW w:w="155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Producent</w:t>
            </w:r>
          </w:p>
        </w:tc>
        <w:tc>
          <w:tcPr>
            <w:tcW w:w="22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Kompatibilitet</w:t>
            </w:r>
          </w:p>
        </w:tc>
      </w:tr>
      <w:tr w:rsidR="00565935" w:rsidRPr="00C420B9" w14:paraId="07E4D9B0"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436337" w14:textId="77777777" w:rsidR="00565935" w:rsidRPr="00C420B9" w:rsidRDefault="00565935" w:rsidP="00C420B9">
            <w:pPr>
              <w:spacing w:before="100" w:beforeAutospacing="1" w:after="100" w:afterAutospacing="1"/>
              <w:rPr>
                <w:rFonts w:eastAsia="Times New Roman" w:cs="Arial"/>
                <w:sz w:val="24"/>
                <w:lang w:eastAsia="sv-SE"/>
              </w:rPr>
            </w:pPr>
            <w:r w:rsidRPr="00C420B9">
              <w:t>GetReferralOutcome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41F8A4" w14:textId="74DB551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w:t>
            </w:r>
            <w:r w:rsidR="00565935" w:rsidRPr="00C420B9">
              <w:rPr>
                <w:rFonts w:eastAsia="Times New Roman" w:cs="Arial"/>
                <w:szCs w:val="20"/>
                <w:lang w:eastAsia="sv-SE"/>
              </w:rPr>
              <w:t>.</w:t>
            </w:r>
            <w:r>
              <w:rPr>
                <w:rFonts w:eastAsia="Times New Roman" w:cs="Arial"/>
                <w:szCs w:val="20"/>
                <w:lang w:eastAsia="sv-SE"/>
              </w:rPr>
              <w:t>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C863E" w14:textId="1D5D5E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w:t>
            </w:r>
            <w:r w:rsidR="00DF164E">
              <w:rPr>
                <w:rFonts w:eastAsia="Times New Roman" w:cs="Arial"/>
                <w:szCs w:val="20"/>
                <w:lang w:eastAsia="sv-SE"/>
              </w:rPr>
              <w:t>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E6CA1F" w14:textId="3A5B95F5"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383C661F"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717FE0EB"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E4891D" w14:textId="36D6EAE4"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w:t>
            </w:r>
            <w:r w:rsidR="00565935" w:rsidRPr="00C420B9">
              <w:rPr>
                <w:rFonts w:eastAsia="Times New Roman" w:cs="Arial"/>
                <w:szCs w:val="20"/>
                <w:lang w:eastAsia="sv-SE"/>
              </w:rPr>
              <w:t>.</w:t>
            </w:r>
            <w:r>
              <w:rPr>
                <w:rFonts w:eastAsia="Times New Roman" w:cs="Arial"/>
                <w:szCs w:val="20"/>
                <w:lang w:eastAsia="sv-SE"/>
              </w:rPr>
              <w:t>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CED2F" w14:textId="6DFDEC7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D40123"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CF35C5" w:rsidRPr="00C420B9" w14:paraId="028646C0" w14:textId="77777777" w:rsidTr="00B72356">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B2F235" w14:textId="77777777" w:rsidR="00CF35C5" w:rsidRPr="00C420B9" w:rsidRDefault="00CF35C5" w:rsidP="00B72356">
            <w:pPr>
              <w:spacing w:before="100" w:beforeAutospacing="1" w:after="100" w:afterAutospacing="1"/>
              <w:rPr>
                <w:rFonts w:eastAsia="Times New Roman" w:cs="Arial"/>
                <w:sz w:val="24"/>
                <w:lang w:eastAsia="sv-SE"/>
              </w:rPr>
            </w:pPr>
            <w:r w:rsidRPr="00C420B9">
              <w:t>GetMaternityMedicalHistory</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02C774" w14:textId="41648D0F"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AA6BB4" w14:textId="49844267"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F2CBEE" w14:textId="77777777" w:rsidR="00CF35C5" w:rsidRPr="00C420B9" w:rsidRDefault="00CF35C5" w:rsidP="00B72356">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CF35C5" w:rsidRPr="00C420B9" w14:paraId="593EB15D" w14:textId="77777777" w:rsidTr="00B72356">
        <w:tc>
          <w:tcPr>
            <w:tcW w:w="0" w:type="auto"/>
            <w:vMerge/>
            <w:tcBorders>
              <w:top w:val="nil"/>
              <w:left w:val="single" w:sz="8" w:space="0" w:color="auto"/>
              <w:bottom w:val="single" w:sz="8" w:space="0" w:color="auto"/>
              <w:right w:val="single" w:sz="8" w:space="0" w:color="auto"/>
            </w:tcBorders>
            <w:vAlign w:val="center"/>
            <w:hideMark/>
          </w:tcPr>
          <w:p w14:paraId="7454ECB1" w14:textId="77777777" w:rsidR="00CF35C5" w:rsidRPr="00C420B9" w:rsidRDefault="00CF35C5" w:rsidP="00B72356">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909444D" w14:textId="71F44DF8"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8E346E" w14:textId="44601A28"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17E66E8" w14:textId="77777777" w:rsidR="00CF35C5" w:rsidRPr="00C420B9" w:rsidRDefault="00CF35C5" w:rsidP="00B72356">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6B2B1397"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3DA6BC" w14:textId="0FD3ED9C" w:rsidR="00565935" w:rsidRPr="00C420B9" w:rsidRDefault="00565935" w:rsidP="00C420B9">
            <w:pPr>
              <w:spacing w:before="100" w:beforeAutospacing="1" w:after="100" w:afterAutospacing="1"/>
              <w:rPr>
                <w:rFonts w:eastAsia="Times New Roman" w:cs="Arial"/>
                <w:sz w:val="24"/>
                <w:lang w:eastAsia="sv-SE"/>
              </w:rPr>
            </w:pPr>
            <w:r w:rsidRPr="00C420B9">
              <w:t>GetLaboratoryOrderOutcome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32472D" w14:textId="35D83C23"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14AC3" w14:textId="4387C8C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4FDE446" w14:textId="36CBA4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C412F" w14:paraId="4CA423E5"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6E9B709A"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BC1C0" w14:textId="4B2D7D3D"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84BBB0" w14:textId="2B2A60E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214015" w14:textId="77777777" w:rsidR="00565935" w:rsidRPr="00CC412F"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bl>
    <w:p w14:paraId="5001DFDB" w14:textId="77777777" w:rsidR="00565935" w:rsidRPr="00CC412F" w:rsidRDefault="00565935" w:rsidP="00565935"/>
    <w:p w14:paraId="03AAB965" w14:textId="77777777" w:rsidR="007E47C0" w:rsidRPr="00CC412F" w:rsidRDefault="007E47C0" w:rsidP="007E47C0">
      <w:pPr>
        <w:pStyle w:val="Heading3"/>
      </w:pPr>
      <w:bookmarkStart w:id="32" w:name="_Toc384906567"/>
      <w:r w:rsidRPr="00CC412F">
        <w:t>Utgångna tjänstekontrakt</w:t>
      </w:r>
      <w:bookmarkEnd w:id="32"/>
    </w:p>
    <w:p w14:paraId="47970566" w14:textId="77777777" w:rsidR="007E47C0" w:rsidRPr="00CC412F" w:rsidRDefault="007E47C0" w:rsidP="007E47C0">
      <w:r w:rsidRPr="00CC412F">
        <w:t>Inga tjänstekontrakt har utgått.</w:t>
      </w:r>
    </w:p>
    <w:p w14:paraId="07B6FAA1" w14:textId="77777777" w:rsidR="007E47C0" w:rsidRPr="00CC412F" w:rsidRDefault="007E47C0" w:rsidP="007E47C0"/>
    <w:p w14:paraId="11B99449" w14:textId="77777777" w:rsidR="007E47C0" w:rsidRPr="00CC412F" w:rsidRDefault="007E47C0" w:rsidP="007E47C0">
      <w:pPr>
        <w:pStyle w:val="Heading2"/>
      </w:pPr>
      <w:bookmarkStart w:id="33" w:name="_Toc357754846"/>
      <w:bookmarkStart w:id="34" w:name="_Toc384906568"/>
      <w:r w:rsidRPr="00CC412F">
        <w:t>Version tidigare</w:t>
      </w:r>
      <w:bookmarkEnd w:id="33"/>
      <w:bookmarkEnd w:id="34"/>
    </w:p>
    <w:p w14:paraId="0DBC1633" w14:textId="2853DE2E" w:rsidR="00E23759" w:rsidRPr="00CC412F" w:rsidRDefault="00335A01" w:rsidP="00E23759">
      <w:r w:rsidRPr="00CC412F">
        <w:t>2.</w:t>
      </w:r>
      <w:r w:rsidR="00DF164E">
        <w:t>1</w:t>
      </w:r>
      <w:r w:rsidR="00AE4909" w:rsidRPr="00CC412F">
        <w:t>.</w:t>
      </w:r>
      <w:r w:rsidR="009866B4" w:rsidRPr="00CC412F">
        <w:t>RC</w:t>
      </w:r>
      <w:r w:rsidR="00DF164E">
        <w:t>2</w:t>
      </w:r>
    </w:p>
    <w:p w14:paraId="0AFD2D46" w14:textId="77777777" w:rsidR="00CF35C5" w:rsidRDefault="00CF35C5">
      <w:pPr>
        <w:spacing w:line="240" w:lineRule="auto"/>
        <w:rPr>
          <w:rFonts w:eastAsia="Times New Roman"/>
          <w:bCs/>
          <w:sz w:val="30"/>
          <w:szCs w:val="28"/>
        </w:rPr>
      </w:pPr>
      <w:bookmarkStart w:id="35" w:name="_Toc383084509"/>
      <w:bookmarkStart w:id="36" w:name="_Toc383098688"/>
      <w:bookmarkStart w:id="37" w:name="_Toc383101216"/>
      <w:bookmarkStart w:id="38" w:name="_Toc383101741"/>
      <w:bookmarkStart w:id="39" w:name="_Toc383102051"/>
      <w:bookmarkStart w:id="40" w:name="_Toc357754847"/>
      <w:bookmarkEnd w:id="27"/>
      <w:bookmarkEnd w:id="35"/>
      <w:bookmarkEnd w:id="36"/>
      <w:bookmarkEnd w:id="37"/>
      <w:bookmarkEnd w:id="38"/>
      <w:bookmarkEnd w:id="39"/>
      <w:r>
        <w:br w:type="page"/>
      </w:r>
    </w:p>
    <w:p w14:paraId="0CB18193" w14:textId="74B626D8" w:rsidR="007E47C0" w:rsidRPr="00CC412F" w:rsidRDefault="007E47C0" w:rsidP="007E47C0">
      <w:pPr>
        <w:pStyle w:val="Heading1"/>
      </w:pPr>
      <w:bookmarkStart w:id="41" w:name="_Toc384906569"/>
      <w:r w:rsidRPr="00CC412F">
        <w:lastRenderedPageBreak/>
        <w:t>Tjänstedomänens arkitektur</w:t>
      </w:r>
      <w:bookmarkEnd w:id="40"/>
      <w:bookmarkEnd w:id="41"/>
    </w:p>
    <w:p w14:paraId="3EAEA312" w14:textId="77777777" w:rsidR="00CF35C5" w:rsidRDefault="00CF35C5" w:rsidP="00CF35C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CB2B631" w14:textId="77777777" w:rsidR="00CF35C5" w:rsidRDefault="00CF35C5" w:rsidP="00CF35C5"/>
    <w:p w14:paraId="7F0448AB" w14:textId="77777777" w:rsidR="00CF35C5" w:rsidRDefault="00CF35C5" w:rsidP="00CF35C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6264C447" w14:textId="77777777" w:rsidR="00CF35C5" w:rsidRDefault="00CF35C5" w:rsidP="00CF35C5"/>
    <w:p w14:paraId="4ECAB0E2" w14:textId="77777777" w:rsidR="00CF35C5" w:rsidRPr="0096471C" w:rsidRDefault="00CF35C5" w:rsidP="00CF35C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50F0A6D1" w14:textId="77777777" w:rsidR="00CF35C5" w:rsidRPr="00143050" w:rsidRDefault="00CF35C5" w:rsidP="00CF35C5"/>
    <w:p w14:paraId="3B3C7C2A" w14:textId="77777777" w:rsidR="00CF35C5" w:rsidRDefault="00CF35C5" w:rsidP="00CF35C5">
      <w:r w:rsidRPr="00143050">
        <w:t>Följande flödesmodeller beskriver översiktligt hur tjänstekontrakten är tänkta att användas. Tjänstekonsument (K) och tjänsteproducente</w:t>
      </w:r>
      <w:r>
        <w:t>r (P) är markerade i figurerna.</w:t>
      </w:r>
    </w:p>
    <w:p w14:paraId="6B65A3A7" w14:textId="77777777" w:rsidR="005D57CE" w:rsidRPr="00CC412F" w:rsidRDefault="005D57CE" w:rsidP="007E47C0">
      <w:pPr>
        <w:rPr>
          <w:color w:val="4F81BD" w:themeColor="accent1"/>
        </w:rPr>
      </w:pPr>
    </w:p>
    <w:p w14:paraId="79A51145" w14:textId="503F8707" w:rsidR="00CF35C5" w:rsidRDefault="00CF35C5">
      <w:pPr>
        <w:spacing w:line="240" w:lineRule="auto"/>
        <w:rPr>
          <w:rFonts w:eastAsia="Times New Roman"/>
          <w:bCs/>
          <w:sz w:val="24"/>
          <w:szCs w:val="26"/>
        </w:rPr>
      </w:pPr>
      <w:bookmarkStart w:id="42" w:name="_Toc357754848"/>
    </w:p>
    <w:p w14:paraId="53FEC8EA" w14:textId="11620D4E" w:rsidR="007E47C0" w:rsidRPr="00CC412F" w:rsidRDefault="007E47C0" w:rsidP="007E47C0">
      <w:pPr>
        <w:pStyle w:val="Heading2"/>
      </w:pPr>
      <w:bookmarkStart w:id="43" w:name="_Toc384906570"/>
      <w:r w:rsidRPr="00CC412F">
        <w:t>Flöden</w:t>
      </w:r>
      <w:bookmarkEnd w:id="42"/>
      <w:bookmarkEnd w:id="43"/>
    </w:p>
    <w:p w14:paraId="7DC69096" w14:textId="2E370365" w:rsidR="0031447D" w:rsidRDefault="00016347" w:rsidP="003311B8">
      <w:pPr>
        <w:pStyle w:val="Heading3"/>
      </w:pPr>
      <w:bookmarkStart w:id="44" w:name="_Toc384906571"/>
      <w:r w:rsidRPr="00CC412F">
        <w:t>Flöde 1</w:t>
      </w:r>
      <w:r w:rsidR="006D0182" w:rsidRPr="00CC412F">
        <w:t xml:space="preserve"> – Hämta svar på en konsultationsremiss.</w:t>
      </w:r>
      <w:bookmarkEnd w:id="44"/>
    </w:p>
    <w:p w14:paraId="287EB87D" w14:textId="540C7460" w:rsidR="00CF35C5" w:rsidRPr="00CF35C5" w:rsidRDefault="00CF35C5" w:rsidP="000C5BDE">
      <w:r w:rsidRPr="006D487E">
        <w:t xml:space="preserve">Nedanstående diagram visar hur flödet </w:t>
      </w:r>
      <w:r>
        <w:t xml:space="preserve">principiellt </w:t>
      </w:r>
      <w:r w:rsidRPr="006D487E">
        <w:t xml:space="preserve">ser ut när information ur kontraktet </w:t>
      </w:r>
      <w:r>
        <w:t>GetReferralOutcome</w:t>
      </w:r>
      <w:r w:rsidRPr="00F81A41">
        <w:t xml:space="preserve"> </w:t>
      </w:r>
      <w:r>
        <w:t xml:space="preserve">efterfrågas och </w:t>
      </w:r>
      <w:r w:rsidRPr="00F81A41">
        <w:t>hanteras.</w:t>
      </w:r>
    </w:p>
    <w:p w14:paraId="0F89FA0F" w14:textId="77777777" w:rsidR="00C420B9" w:rsidRPr="00C420B9" w:rsidRDefault="00C420B9" w:rsidP="00C420B9"/>
    <w:p w14:paraId="1B8B8629" w14:textId="77777777" w:rsidR="007E47C0" w:rsidRPr="00CC412F" w:rsidRDefault="007E47C0" w:rsidP="007E47C0">
      <w:pPr>
        <w:pStyle w:val="Heading4"/>
      </w:pPr>
      <w:r w:rsidRPr="00CC412F">
        <w:lastRenderedPageBreak/>
        <w:t>Arbetsflöde</w:t>
      </w:r>
    </w:p>
    <w:p w14:paraId="368B2306" w14:textId="77777777" w:rsidR="00804C10" w:rsidRPr="00CC412F" w:rsidRDefault="00804C10" w:rsidP="00804C10">
      <w:pPr>
        <w:rPr>
          <w:highlight w:val="yellow"/>
        </w:rPr>
      </w:pPr>
      <w:r w:rsidRPr="00FB06E9">
        <w:rPr>
          <w:noProof/>
          <w:lang w:val="en-US"/>
        </w:rPr>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Pr="00CC412F" w:rsidRDefault="00804C10" w:rsidP="00804C10">
      <w:pPr>
        <w:rPr>
          <w:highlight w:val="yellow"/>
        </w:rPr>
      </w:pPr>
    </w:p>
    <w:p w14:paraId="39E35CFE" w14:textId="5700DE84" w:rsidR="00804C10" w:rsidRPr="00CC412F" w:rsidRDefault="000C61CC" w:rsidP="000C5BDE">
      <w:pPr>
        <w:pStyle w:val="Caption"/>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sidR="00AF1612">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Vårdkontakters tjänst för journalåtkomst).</w:t>
      </w:r>
    </w:p>
    <w:p w14:paraId="6C91F5AF" w14:textId="4F6C4DDE" w:rsidR="00804C10" w:rsidRDefault="00804C10" w:rsidP="00C420B9">
      <w:pPr>
        <w:pStyle w:val="BodyText"/>
      </w:pPr>
      <w:r w:rsidRPr="00FB06E9">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1CEBA57" w14:textId="2A02480F" w:rsidR="000C61CC" w:rsidRPr="00CC412F" w:rsidRDefault="000C61CC" w:rsidP="000C5BDE">
      <w:pPr>
        <w:pStyle w:val="Caption"/>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5E042810" w14:textId="77777777" w:rsidR="00E131FD" w:rsidRPr="00CC412F" w:rsidRDefault="00E131FD" w:rsidP="00E131FD">
      <w:pPr>
        <w:pStyle w:val="Heading5"/>
      </w:pPr>
      <w:r w:rsidRPr="00CC412F">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CC412F"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CC412F" w:rsidRDefault="00804C10"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CC412F" w:rsidRDefault="00804C10" w:rsidP="00D654EF">
            <w:pPr>
              <w:tabs>
                <w:tab w:val="left" w:pos="567"/>
              </w:tabs>
              <w:rPr>
                <w:rFonts w:ascii="Times New Roman" w:hAnsi="Times New Roman"/>
                <w:b/>
              </w:rPr>
            </w:pPr>
            <w:r w:rsidRPr="00CC412F">
              <w:rPr>
                <w:rFonts w:ascii="Times New Roman" w:hAnsi="Times New Roman"/>
                <w:b/>
              </w:rPr>
              <w:t>Beskrivning alt. referens</w:t>
            </w:r>
          </w:p>
        </w:tc>
      </w:tr>
      <w:tr w:rsidR="00804C10" w:rsidRPr="00CC412F" w14:paraId="7D431107" w14:textId="77777777" w:rsidTr="00D654EF">
        <w:trPr>
          <w:trHeight w:val="709"/>
        </w:trPr>
        <w:tc>
          <w:tcPr>
            <w:tcW w:w="1027" w:type="pct"/>
            <w:tcBorders>
              <w:top w:val="single" w:sz="6" w:space="0" w:color="auto"/>
            </w:tcBorders>
          </w:tcPr>
          <w:p w14:paraId="4120E96A" w14:textId="77777777" w:rsidR="00804C10" w:rsidRPr="00CC412F" w:rsidRDefault="00804C10"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26A75A61" w14:textId="74FA3D92" w:rsidR="00804C10" w:rsidRPr="00CC412F" w:rsidRDefault="00804C10" w:rsidP="000E4FE6">
            <w:pPr>
              <w:spacing w:before="40" w:after="40"/>
              <w:rPr>
                <w:rFonts w:ascii="Times New Roman" w:hAnsi="Times New Roman"/>
              </w:rPr>
            </w:pPr>
            <w:r w:rsidRPr="00CC412F">
              <w:rPr>
                <w:rFonts w:ascii="Times New Roman" w:hAnsi="Times New Roman"/>
              </w:rPr>
              <w:t>Den patient som vill få tillgång till si</w:t>
            </w:r>
            <w:r w:rsidR="000E4FE6" w:rsidRPr="00CC412F">
              <w:rPr>
                <w:rFonts w:ascii="Times New Roman" w:hAnsi="Times New Roman"/>
              </w:rPr>
              <w:t>na konsultationsremissvar.</w:t>
            </w:r>
          </w:p>
        </w:tc>
      </w:tr>
    </w:tbl>
    <w:p w14:paraId="3B4AC60D" w14:textId="77777777" w:rsidR="00C420B9" w:rsidRDefault="00C420B9" w:rsidP="00C420B9">
      <w:pPr>
        <w:pStyle w:val="Heading4"/>
        <w:numPr>
          <w:ilvl w:val="0"/>
          <w:numId w:val="0"/>
        </w:numPr>
        <w:ind w:left="864"/>
      </w:pPr>
    </w:p>
    <w:p w14:paraId="71D7552B" w14:textId="77777777" w:rsidR="007E47C0" w:rsidRPr="00CC412F" w:rsidRDefault="007E47C0" w:rsidP="007E47C0">
      <w:pPr>
        <w:pStyle w:val="Heading4"/>
      </w:pPr>
      <w:r w:rsidRPr="00CC412F">
        <w:t>Sekvensdiagram</w:t>
      </w:r>
    </w:p>
    <w:p w14:paraId="18C17267" w14:textId="0ACA85AD" w:rsidR="007E47C0" w:rsidRDefault="000B0F50" w:rsidP="007E47C0">
      <w:r>
        <w:rPr>
          <w:noProof/>
          <w:lang w:val="en-US"/>
        </w:rPr>
        <w:drawing>
          <wp:inline distT="0" distB="0" distL="0" distR="0" wp14:anchorId="1AE9E344" wp14:editId="3CF0166D">
            <wp:extent cx="5507990" cy="970915"/>
            <wp:effectExtent l="0" t="0" r="0"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7">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2EC554E0" w14:textId="1C98176E"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konsultationsremissvar</w:t>
      </w:r>
      <w:r w:rsidRPr="00F81A41">
        <w:rPr>
          <w:b w:val="0"/>
          <w:color w:val="auto"/>
        </w:rPr>
        <w:t>.</w:t>
      </w:r>
    </w:p>
    <w:p w14:paraId="2CF8B561" w14:textId="77777777" w:rsidR="00D654EF" w:rsidRPr="00CC412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1676E5CA" w:rsidR="00D654EF" w:rsidRPr="00CC412F" w:rsidRDefault="000B0F50" w:rsidP="00D654EF">
            <w:pPr>
              <w:spacing w:before="40" w:after="40"/>
              <w:rPr>
                <w:rFonts w:ascii="Times New Roman" w:hAnsi="Times New Roman"/>
              </w:rPr>
            </w:pPr>
            <w:r>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D654EF" w:rsidRPr="00CC412F"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CC412F" w:rsidRDefault="00D654EF" w:rsidP="00D654E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D654EF" w:rsidRPr="00CC412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CC412F" w:rsidRDefault="00D654EF" w:rsidP="00D654E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79A7E6F2" w14:textId="77777777" w:rsidR="00D654EF" w:rsidRDefault="00D654EF" w:rsidP="007E47C0"/>
    <w:p w14:paraId="5604CF0B" w14:textId="77777777" w:rsidR="00C45FE7" w:rsidRPr="00CC412F" w:rsidRDefault="00C45FE7" w:rsidP="007E47C0"/>
    <w:p w14:paraId="504E9596" w14:textId="492A0F4C" w:rsidR="007E47C0" w:rsidRDefault="007E47C0" w:rsidP="007E47C0">
      <w:pPr>
        <w:pStyle w:val="Heading3"/>
      </w:pPr>
      <w:bookmarkStart w:id="45" w:name="_Toc384906572"/>
      <w:r w:rsidRPr="00CC412F">
        <w:t xml:space="preserve">Flöde </w:t>
      </w:r>
      <w:r w:rsidR="00261EA5" w:rsidRPr="00CC412F">
        <w:t>2</w:t>
      </w:r>
      <w:r w:rsidR="003F58B4" w:rsidRPr="00CC412F">
        <w:t xml:space="preserve"> – Hämta </w:t>
      </w:r>
      <w:r w:rsidR="00804C10" w:rsidRPr="00CC412F">
        <w:t>mödravårdsinformation</w:t>
      </w:r>
      <w:bookmarkEnd w:id="45"/>
    </w:p>
    <w:p w14:paraId="2AE7BCF7" w14:textId="789F8C97" w:rsidR="00C45FE7" w:rsidRPr="00C45FE7" w:rsidRDefault="00C45FE7" w:rsidP="000C5BDE">
      <w:r w:rsidRPr="006D487E">
        <w:t xml:space="preserve">Nedanstående diagram visar hur flödet </w:t>
      </w:r>
      <w:r>
        <w:t xml:space="preserve">principiellt </w:t>
      </w:r>
      <w:r w:rsidRPr="006D487E">
        <w:t xml:space="preserve">ser ut när information ur kontraktet </w:t>
      </w:r>
      <w:r>
        <w:t xml:space="preserve">GetMaternityMedicalHistory efterfrågas och </w:t>
      </w:r>
      <w:r w:rsidRPr="00F81A41">
        <w:t>hanteras.</w:t>
      </w:r>
    </w:p>
    <w:p w14:paraId="5846D676" w14:textId="77777777" w:rsidR="00D654EF" w:rsidRDefault="00D654EF" w:rsidP="00D654EF">
      <w:pPr>
        <w:pStyle w:val="Heading4"/>
      </w:pPr>
      <w:r w:rsidRPr="00CC412F">
        <w:lastRenderedPageBreak/>
        <w:t>Arbetsflöde</w:t>
      </w:r>
    </w:p>
    <w:p w14:paraId="42E3213D" w14:textId="77777777" w:rsidR="00D654EF" w:rsidRPr="00CC412F" w:rsidRDefault="00D654EF" w:rsidP="00D654EF">
      <w:pPr>
        <w:rPr>
          <w:highlight w:val="yellow"/>
        </w:rPr>
      </w:pPr>
      <w:r w:rsidRPr="00FB06E9">
        <w:rPr>
          <w:noProof/>
          <w:lang w:val="en-US"/>
        </w:rPr>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Pr="00CC412F" w:rsidRDefault="00D654EF" w:rsidP="00D654EF">
      <w:pPr>
        <w:rPr>
          <w:highlight w:val="yellow"/>
        </w:rPr>
      </w:pPr>
    </w:p>
    <w:p w14:paraId="4C53144D" w14:textId="1EF39AE2" w:rsidR="00D654EF"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4</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A3EADE2" w14:textId="77777777" w:rsidR="00D654EF" w:rsidRDefault="00D654EF" w:rsidP="00C420B9">
      <w:pPr>
        <w:pStyle w:val="BodyText"/>
      </w:pPr>
      <w:r w:rsidRPr="00FB06E9">
        <w:rPr>
          <w:noProof/>
          <w:lang w:val="en-US"/>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CEC7B2B" w14:textId="133E144E" w:rsidR="000C61CC" w:rsidRPr="00CC412F" w:rsidRDefault="000C61CC" w:rsidP="000C5BDE">
      <w:pPr>
        <w:pStyle w:val="Caption"/>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5</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41A17DC2" w14:textId="77777777" w:rsidR="00D654EF" w:rsidRPr="00CC412F" w:rsidRDefault="00D654EF" w:rsidP="00D654EF">
      <w:pPr>
        <w:pStyle w:val="Heading5"/>
      </w:pPr>
      <w:r w:rsidRPr="00CC412F">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CC412F"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CC412F" w:rsidRDefault="00D654EF"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CC412F" w:rsidRDefault="00D654EF" w:rsidP="00D654EF">
            <w:pPr>
              <w:tabs>
                <w:tab w:val="left" w:pos="567"/>
              </w:tabs>
              <w:rPr>
                <w:rFonts w:ascii="Times New Roman" w:hAnsi="Times New Roman"/>
                <w:b/>
              </w:rPr>
            </w:pPr>
            <w:r w:rsidRPr="00CC412F">
              <w:rPr>
                <w:rFonts w:ascii="Times New Roman" w:hAnsi="Times New Roman"/>
                <w:b/>
              </w:rPr>
              <w:t>Beskrivning alt. referens</w:t>
            </w:r>
          </w:p>
        </w:tc>
      </w:tr>
      <w:tr w:rsidR="00D654EF" w:rsidRPr="00CC412F" w14:paraId="221F2872" w14:textId="77777777" w:rsidTr="00D654EF">
        <w:trPr>
          <w:trHeight w:val="709"/>
        </w:trPr>
        <w:tc>
          <w:tcPr>
            <w:tcW w:w="1027" w:type="pct"/>
            <w:tcBorders>
              <w:top w:val="single" w:sz="6" w:space="0" w:color="auto"/>
            </w:tcBorders>
          </w:tcPr>
          <w:p w14:paraId="44581BDC" w14:textId="77777777" w:rsidR="00D654EF" w:rsidRPr="00CC412F" w:rsidRDefault="00D654EF"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0331A1F7" w14:textId="3F18F111" w:rsidR="00D654EF" w:rsidRPr="00CC412F" w:rsidRDefault="00D654EF" w:rsidP="000E4FE6">
            <w:pPr>
              <w:spacing w:before="40" w:after="40"/>
              <w:rPr>
                <w:rFonts w:ascii="Times New Roman" w:hAnsi="Times New Roman"/>
              </w:rPr>
            </w:pPr>
            <w:r w:rsidRPr="00CC412F">
              <w:rPr>
                <w:rFonts w:ascii="Times New Roman" w:hAnsi="Times New Roman"/>
              </w:rPr>
              <w:t xml:space="preserve">Den patient som vill få tillgång till sin </w:t>
            </w:r>
            <w:r w:rsidR="000E4FE6" w:rsidRPr="00CC412F">
              <w:rPr>
                <w:rFonts w:ascii="Times New Roman" w:hAnsi="Times New Roman"/>
              </w:rPr>
              <w:t>mödravårdsinformation</w:t>
            </w:r>
            <w:r w:rsidRPr="00CC412F">
              <w:rPr>
                <w:rFonts w:ascii="Times New Roman" w:hAnsi="Times New Roman"/>
              </w:rPr>
              <w:t>.</w:t>
            </w:r>
          </w:p>
        </w:tc>
      </w:tr>
    </w:tbl>
    <w:p w14:paraId="177915B6" w14:textId="77777777" w:rsidR="00C420B9" w:rsidRDefault="00C420B9" w:rsidP="00C420B9">
      <w:pPr>
        <w:pStyle w:val="Heading4"/>
        <w:numPr>
          <w:ilvl w:val="0"/>
          <w:numId w:val="0"/>
        </w:numPr>
        <w:ind w:left="864"/>
      </w:pPr>
    </w:p>
    <w:p w14:paraId="205F5B3C" w14:textId="77777777" w:rsidR="00D654EF" w:rsidRPr="00CC412F" w:rsidRDefault="00D654EF" w:rsidP="00D654EF">
      <w:pPr>
        <w:pStyle w:val="Heading4"/>
      </w:pPr>
      <w:r w:rsidRPr="00CC412F">
        <w:t>Sekvensdiagram</w:t>
      </w:r>
    </w:p>
    <w:p w14:paraId="053BD1A9" w14:textId="02898B00" w:rsidR="00D654EF" w:rsidRDefault="000B0F50" w:rsidP="00D654EF">
      <w:r>
        <w:rPr>
          <w:noProof/>
          <w:lang w:val="en-US"/>
        </w:rPr>
        <w:drawing>
          <wp:inline distT="0" distB="0" distL="0" distR="0" wp14:anchorId="46CA045F" wp14:editId="272D1EA4">
            <wp:extent cx="5507990" cy="949960"/>
            <wp:effectExtent l="0" t="0" r="0" b="254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61F468CE" w14:textId="4E2FEE0A"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mödravårdsinformation</w:t>
      </w:r>
      <w:r w:rsidRPr="00F81A41">
        <w:rPr>
          <w:b w:val="0"/>
          <w:color w:val="auto"/>
        </w:rPr>
        <w:t>.</w:t>
      </w:r>
    </w:p>
    <w:p w14:paraId="62E6F119" w14:textId="77777777" w:rsidR="00D654EF" w:rsidRPr="00CC412F" w:rsidRDefault="00D654EF" w:rsidP="00D654EF"/>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3AE4E9B9" w:rsidR="00D654EF" w:rsidRPr="00CC412F" w:rsidRDefault="000E4FE6" w:rsidP="00D654E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D654EF" w:rsidRPr="00CC412F"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CC412F" w:rsidRDefault="00D654EF" w:rsidP="00D654E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D654EF" w:rsidRPr="00CC412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CC412F" w:rsidRDefault="00D654EF" w:rsidP="00D654E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28460C9D" w14:textId="77777777" w:rsidR="00C45FE7" w:rsidRPr="00CC412F" w:rsidRDefault="00C45FE7" w:rsidP="00D654EF"/>
    <w:p w14:paraId="785AB017" w14:textId="77777777" w:rsidR="00C45FE7" w:rsidRDefault="00D654EF" w:rsidP="00E901DA">
      <w:pPr>
        <w:pStyle w:val="Heading3"/>
      </w:pPr>
      <w:bookmarkStart w:id="46" w:name="_Toc384906573"/>
      <w:r w:rsidRPr="00CC412F">
        <w:t xml:space="preserve">Flöde 3 – Hämta </w:t>
      </w:r>
      <w:r w:rsidR="004078E1" w:rsidRPr="00CC412F">
        <w:t>patienters kemilaboratoriesvar</w:t>
      </w:r>
      <w:bookmarkEnd w:id="46"/>
    </w:p>
    <w:p w14:paraId="5BF8C8B1" w14:textId="71A629A2" w:rsidR="00D654EF" w:rsidRPr="00CC412F" w:rsidRDefault="00C45FE7" w:rsidP="000C5BDE">
      <w:r w:rsidRPr="006D487E">
        <w:t xml:space="preserve">Nedanstående diagram visar hur flödet </w:t>
      </w:r>
      <w:r>
        <w:t xml:space="preserve">principiellt </w:t>
      </w:r>
      <w:r w:rsidRPr="006D487E">
        <w:t xml:space="preserve">ser ut när information ur kontraktet </w:t>
      </w:r>
      <w:r>
        <w:t>GetLaboratoryOrderOutcome</w:t>
      </w:r>
      <w:r w:rsidRPr="00F81A41">
        <w:t xml:space="preserve"> </w:t>
      </w:r>
      <w:r>
        <w:t xml:space="preserve">efterfrågas och </w:t>
      </w:r>
      <w:r w:rsidRPr="00F81A41">
        <w:t>hanteras.</w:t>
      </w:r>
    </w:p>
    <w:p w14:paraId="5B256735" w14:textId="77777777" w:rsidR="00E901DA" w:rsidRPr="00CC412F" w:rsidRDefault="00E901DA" w:rsidP="00E901DA">
      <w:pPr>
        <w:pStyle w:val="Heading4"/>
      </w:pPr>
      <w:r w:rsidRPr="00CC412F">
        <w:lastRenderedPageBreak/>
        <w:t>Arbetsflöde</w:t>
      </w:r>
    </w:p>
    <w:p w14:paraId="11900135" w14:textId="77777777" w:rsidR="00E901DA" w:rsidRPr="00CC412F" w:rsidRDefault="00E901DA" w:rsidP="00E901DA">
      <w:pPr>
        <w:rPr>
          <w:highlight w:val="yellow"/>
        </w:rPr>
      </w:pPr>
      <w:r w:rsidRPr="00FB06E9">
        <w:rPr>
          <w:noProof/>
          <w:lang w:val="en-US"/>
        </w:rPr>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7CA80918" w14:textId="36B1E83A" w:rsidR="00E901DA"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7</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5571D9E0" w14:textId="77777777" w:rsidR="00E901DA" w:rsidRDefault="00E901DA" w:rsidP="00C420B9">
      <w:pPr>
        <w:pStyle w:val="BodyText"/>
      </w:pPr>
      <w:r w:rsidRPr="00FB06E9">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3A737B0" w14:textId="5415E0E0"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8</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3891A24D" w14:textId="77777777" w:rsidR="000C61CC" w:rsidRPr="000C61CC" w:rsidRDefault="000C61CC" w:rsidP="000C5BDE"/>
    <w:p w14:paraId="0BC03F78" w14:textId="77777777" w:rsidR="00E901DA" w:rsidRPr="00CC412F" w:rsidRDefault="00E901DA" w:rsidP="00E901DA">
      <w:pPr>
        <w:pStyle w:val="Heading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CC412F"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CC412F" w:rsidRDefault="00E901DA" w:rsidP="00035299">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CC412F" w:rsidRDefault="00E901DA" w:rsidP="00035299">
            <w:pPr>
              <w:tabs>
                <w:tab w:val="left" w:pos="567"/>
              </w:tabs>
              <w:rPr>
                <w:rFonts w:ascii="Times New Roman" w:hAnsi="Times New Roman"/>
                <w:b/>
              </w:rPr>
            </w:pPr>
            <w:r w:rsidRPr="00CC412F">
              <w:rPr>
                <w:rFonts w:ascii="Times New Roman" w:hAnsi="Times New Roman"/>
                <w:b/>
              </w:rPr>
              <w:t>Beskrivning alt. referens</w:t>
            </w:r>
          </w:p>
        </w:tc>
      </w:tr>
      <w:tr w:rsidR="00E901DA" w:rsidRPr="00CC412F" w14:paraId="67897C12" w14:textId="77777777" w:rsidTr="00035299">
        <w:trPr>
          <w:trHeight w:val="709"/>
        </w:trPr>
        <w:tc>
          <w:tcPr>
            <w:tcW w:w="1027" w:type="pct"/>
            <w:tcBorders>
              <w:top w:val="single" w:sz="6" w:space="0" w:color="auto"/>
            </w:tcBorders>
          </w:tcPr>
          <w:p w14:paraId="1A3672EA" w14:textId="77777777" w:rsidR="00E901DA" w:rsidRPr="00CC412F" w:rsidRDefault="00E901DA" w:rsidP="00035299">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35E32EDC" w14:textId="6226BB3B" w:rsidR="00E901DA" w:rsidRPr="00CC412F" w:rsidRDefault="00E901DA" w:rsidP="000E4FE6">
            <w:pPr>
              <w:spacing w:before="40" w:after="40"/>
              <w:rPr>
                <w:rFonts w:ascii="Times New Roman" w:hAnsi="Times New Roman"/>
              </w:rPr>
            </w:pPr>
            <w:r w:rsidRPr="00CC412F">
              <w:rPr>
                <w:rFonts w:ascii="Times New Roman" w:hAnsi="Times New Roman"/>
              </w:rPr>
              <w:t>Den patient som vill få tillgång till sin</w:t>
            </w:r>
            <w:r w:rsidR="000E4FE6" w:rsidRPr="00CC412F">
              <w:rPr>
                <w:rFonts w:ascii="Times New Roman" w:hAnsi="Times New Roman"/>
              </w:rPr>
              <w:t>a kemilaboratoriesvar.</w:t>
            </w:r>
          </w:p>
        </w:tc>
      </w:tr>
    </w:tbl>
    <w:p w14:paraId="1B4299B2" w14:textId="77777777" w:rsidR="00C420B9" w:rsidRDefault="00C420B9" w:rsidP="00C420B9">
      <w:pPr>
        <w:pStyle w:val="Heading4"/>
        <w:numPr>
          <w:ilvl w:val="0"/>
          <w:numId w:val="0"/>
        </w:numPr>
        <w:ind w:left="864"/>
      </w:pPr>
    </w:p>
    <w:p w14:paraId="2069A9B0" w14:textId="77777777" w:rsidR="00E901DA" w:rsidRPr="00CC412F" w:rsidRDefault="00E901DA" w:rsidP="00E901DA">
      <w:pPr>
        <w:pStyle w:val="Heading4"/>
      </w:pPr>
      <w:r w:rsidRPr="00CC412F">
        <w:t>Sekvensdiagram</w:t>
      </w:r>
    </w:p>
    <w:p w14:paraId="109F950A" w14:textId="02E9AF30" w:rsidR="00E901DA" w:rsidRDefault="000B0F50" w:rsidP="00E901DA">
      <w:r>
        <w:rPr>
          <w:noProof/>
          <w:lang w:val="en-US"/>
        </w:rPr>
        <w:drawing>
          <wp:inline distT="0" distB="0" distL="0" distR="0" wp14:anchorId="16468568" wp14:editId="36AA3615">
            <wp:extent cx="5507990" cy="949960"/>
            <wp:effectExtent l="0" t="0" r="0" b="254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370D9939" w14:textId="73C8C04A"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kemilaboratoriesvar</w:t>
      </w:r>
      <w:r w:rsidRPr="00F81A41">
        <w:rPr>
          <w:b w:val="0"/>
          <w:color w:val="auto"/>
        </w:rPr>
        <w:t>.</w:t>
      </w:r>
    </w:p>
    <w:p w14:paraId="55255AC7" w14:textId="77777777" w:rsidR="00E901DA" w:rsidRPr="00CC412F" w:rsidRDefault="00E901DA" w:rsidP="00E901DA"/>
    <w:tbl>
      <w:tblPr>
        <w:tblW w:w="0" w:type="auto"/>
        <w:tblCellMar>
          <w:left w:w="10" w:type="dxa"/>
          <w:right w:w="10" w:type="dxa"/>
        </w:tblCellMar>
        <w:tblLook w:val="04A0" w:firstRow="1" w:lastRow="0" w:firstColumn="1" w:lastColumn="0" w:noHBand="0" w:noVBand="1"/>
      </w:tblPr>
      <w:tblGrid>
        <w:gridCol w:w="1998"/>
        <w:gridCol w:w="6696"/>
      </w:tblGrid>
      <w:tr w:rsidR="00E901DA" w:rsidRPr="00CC412F"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CC412F" w:rsidRDefault="00E901DA" w:rsidP="00035299">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CC412F" w:rsidRDefault="00E901DA" w:rsidP="00035299">
            <w:pPr>
              <w:spacing w:before="40" w:after="40"/>
              <w:rPr>
                <w:rFonts w:ascii="Times New Roman" w:hAnsi="Times New Roman"/>
                <w:b/>
              </w:rPr>
            </w:pPr>
            <w:r w:rsidRPr="00CC412F">
              <w:rPr>
                <w:rFonts w:ascii="Times New Roman" w:hAnsi="Times New Roman"/>
                <w:b/>
              </w:rPr>
              <w:t>Beskrivning</w:t>
            </w:r>
          </w:p>
        </w:tc>
      </w:tr>
      <w:tr w:rsidR="00E901DA" w:rsidRPr="00CC412F"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CC412F" w:rsidRDefault="00E901DA" w:rsidP="00035299">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Den/det som utför själva handlingen. </w:t>
            </w:r>
          </w:p>
        </w:tc>
      </w:tr>
      <w:tr w:rsidR="00E901DA" w:rsidRPr="00CC412F"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14E20493" w:rsidR="00E901DA" w:rsidRPr="00CC412F" w:rsidRDefault="000E4FE6" w:rsidP="00035299">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E901DA" w:rsidRPr="00CC412F"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CC412F" w:rsidRDefault="00E901DA" w:rsidP="00035299">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CC412F" w:rsidRDefault="00E901DA" w:rsidP="00035299">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E901DA" w:rsidRPr="00CC412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CC412F" w:rsidRDefault="00E901DA" w:rsidP="00035299">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E901DA" w:rsidRPr="00CC412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CC412F" w:rsidRDefault="00E901DA" w:rsidP="00035299">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6E3AA3B4" w14:textId="77777777" w:rsidR="00E901DA" w:rsidRDefault="00E901DA" w:rsidP="00D654EF"/>
    <w:p w14:paraId="40231F52" w14:textId="77777777" w:rsidR="00C45FE7" w:rsidRPr="00CC412F" w:rsidRDefault="00C45FE7" w:rsidP="00D654EF"/>
    <w:p w14:paraId="11F5A5A7" w14:textId="12178561" w:rsidR="00156D6C" w:rsidRDefault="00156D6C" w:rsidP="00156D6C">
      <w:pPr>
        <w:pStyle w:val="Heading3"/>
      </w:pPr>
      <w:bookmarkStart w:id="47" w:name="_Toc384906574"/>
      <w:r w:rsidRPr="00CC412F">
        <w:t>Flöde 4 – Hämta EKG data</w:t>
      </w:r>
      <w:bookmarkEnd w:id="47"/>
    </w:p>
    <w:p w14:paraId="017F69DB" w14:textId="14259D2C" w:rsidR="00C45FE7" w:rsidRPr="00C45FE7" w:rsidRDefault="00C45FE7" w:rsidP="000C5BDE">
      <w:r w:rsidRPr="006D487E">
        <w:t xml:space="preserve">Nedanstående diagram visar hur flödet </w:t>
      </w:r>
      <w:r>
        <w:t xml:space="preserve">principiellt </w:t>
      </w:r>
      <w:r w:rsidRPr="006D487E">
        <w:t xml:space="preserve">ser ut när information ur kontraktet </w:t>
      </w:r>
      <w:r>
        <w:t>GetECGOutcome</w:t>
      </w:r>
      <w:r w:rsidRPr="00F81A41">
        <w:t xml:space="preserve"> </w:t>
      </w:r>
      <w:r>
        <w:t xml:space="preserve">efterfrågas och </w:t>
      </w:r>
      <w:r w:rsidRPr="00F81A41">
        <w:t>hanteras.</w:t>
      </w:r>
    </w:p>
    <w:p w14:paraId="219C75E8" w14:textId="77777777" w:rsidR="00156D6C" w:rsidRPr="00CC412F" w:rsidRDefault="00156D6C" w:rsidP="00156D6C">
      <w:pPr>
        <w:pStyle w:val="Heading4"/>
      </w:pPr>
      <w:r w:rsidRPr="00CC412F">
        <w:lastRenderedPageBreak/>
        <w:t>Arbetsflöde</w:t>
      </w:r>
    </w:p>
    <w:p w14:paraId="3D13850E" w14:textId="77777777" w:rsidR="00156D6C" w:rsidRPr="00CC412F" w:rsidRDefault="00156D6C" w:rsidP="00156D6C">
      <w:pPr>
        <w:rPr>
          <w:highlight w:val="yellow"/>
        </w:rPr>
      </w:pPr>
      <w:r w:rsidRPr="00FB06E9">
        <w:rPr>
          <w:noProof/>
          <w:lang w:val="en-US"/>
        </w:rPr>
        <w:drawing>
          <wp:inline distT="0" distB="0" distL="0" distR="0" wp14:anchorId="55BA2F97" wp14:editId="62C094A9">
            <wp:extent cx="5507990" cy="3472091"/>
            <wp:effectExtent l="0" t="0" r="3810" b="8255"/>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05EED647" w14:textId="5BF87C52" w:rsidR="00156D6C"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10</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369F0EC0" w14:textId="77777777" w:rsidR="00156D6C" w:rsidRDefault="00156D6C" w:rsidP="00C420B9">
      <w:pPr>
        <w:pStyle w:val="BodyText"/>
      </w:pPr>
      <w:r w:rsidRPr="00FB06E9">
        <w:rPr>
          <w:noProof/>
          <w:lang w:val="en-US"/>
        </w:rPr>
        <w:drawing>
          <wp:inline distT="0" distB="0" distL="0" distR="0" wp14:anchorId="11140B50" wp14:editId="4902AF77">
            <wp:extent cx="5702643" cy="3613289"/>
            <wp:effectExtent l="0" t="0" r="1270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6D912E9" w14:textId="7A56A866"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11</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2976B623" w14:textId="77777777" w:rsidR="000C61CC" w:rsidRPr="000C61CC" w:rsidRDefault="000C61CC" w:rsidP="000C5BDE"/>
    <w:p w14:paraId="0F05B4FE" w14:textId="77777777" w:rsidR="00156D6C" w:rsidRPr="000C5BDE" w:rsidRDefault="00156D6C" w:rsidP="00156D6C">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3C3A3DEE"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FD348F"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D64C4E"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19B972C2" w14:textId="77777777" w:rsidTr="000C5BDE">
        <w:trPr>
          <w:trHeight w:val="539"/>
        </w:trPr>
        <w:tc>
          <w:tcPr>
            <w:tcW w:w="1027" w:type="pct"/>
            <w:tcBorders>
              <w:top w:val="single" w:sz="6" w:space="0" w:color="auto"/>
            </w:tcBorders>
          </w:tcPr>
          <w:p w14:paraId="21669506"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776FDE8B" w14:textId="66C63492" w:rsidR="00156D6C" w:rsidRPr="000C5BDE" w:rsidRDefault="00156D6C" w:rsidP="000C61CC">
            <w:pPr>
              <w:spacing w:before="40" w:after="40"/>
              <w:rPr>
                <w:rFonts w:ascii="Times New Roman" w:hAnsi="Times New Roman"/>
              </w:rPr>
            </w:pPr>
            <w:r w:rsidRPr="000C5BDE">
              <w:rPr>
                <w:rFonts w:ascii="Times New Roman" w:hAnsi="Times New Roman"/>
              </w:rPr>
              <w:t xml:space="preserve">Den patient som vill få tillgång till sin </w:t>
            </w:r>
            <w:r w:rsidR="000C61CC">
              <w:rPr>
                <w:rFonts w:ascii="Times New Roman" w:hAnsi="Times New Roman"/>
              </w:rPr>
              <w:t>EKG-data</w:t>
            </w:r>
            <w:r w:rsidRPr="000C5BDE">
              <w:rPr>
                <w:rFonts w:ascii="Times New Roman" w:hAnsi="Times New Roman"/>
              </w:rPr>
              <w:t>.</w:t>
            </w:r>
          </w:p>
        </w:tc>
      </w:tr>
    </w:tbl>
    <w:p w14:paraId="650F0C71" w14:textId="77777777" w:rsidR="00C420B9" w:rsidRPr="000C5BDE" w:rsidRDefault="00C420B9" w:rsidP="00C420B9">
      <w:pPr>
        <w:pStyle w:val="Heading4"/>
        <w:numPr>
          <w:ilvl w:val="0"/>
          <w:numId w:val="0"/>
        </w:numPr>
        <w:ind w:left="864"/>
      </w:pPr>
    </w:p>
    <w:p w14:paraId="7A74447B" w14:textId="77777777" w:rsidR="00156D6C" w:rsidRPr="000C5BDE" w:rsidRDefault="00156D6C" w:rsidP="00156D6C">
      <w:pPr>
        <w:pStyle w:val="Heading4"/>
      </w:pPr>
      <w:r w:rsidRPr="000C5BDE">
        <w:t>Sekvensdiagram</w:t>
      </w:r>
    </w:p>
    <w:p w14:paraId="597411E0" w14:textId="5CDBBCA0" w:rsidR="00156D6C" w:rsidRDefault="000B0F50" w:rsidP="00156D6C">
      <w:pPr>
        <w:rPr>
          <w:highlight w:val="yellow"/>
        </w:rPr>
      </w:pPr>
      <w:r>
        <w:rPr>
          <w:noProof/>
          <w:lang w:val="en-US"/>
        </w:rPr>
        <w:drawing>
          <wp:inline distT="0" distB="0" distL="0" distR="0" wp14:anchorId="60352CCE" wp14:editId="3988DD08">
            <wp:extent cx="5507990" cy="970915"/>
            <wp:effectExtent l="0" t="0" r="0" b="635"/>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ECGOutcome.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0AE825DB" w14:textId="181761FE" w:rsidR="000C61CC" w:rsidRPr="000C5BDE"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EKG-data</w:t>
      </w:r>
      <w:r w:rsidRPr="00F81A41">
        <w:rPr>
          <w:b w:val="0"/>
          <w:color w:val="auto"/>
        </w:rPr>
        <w:t>.</w:t>
      </w:r>
    </w:p>
    <w:p w14:paraId="54DEAD7E" w14:textId="77777777" w:rsidR="00156D6C" w:rsidRPr="003A6D72"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176F2656"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B2A2EC"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212401"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482111AF" w14:textId="77777777" w:rsidTr="00CC412F">
        <w:tc>
          <w:tcPr>
            <w:tcW w:w="1951" w:type="dxa"/>
            <w:tcBorders>
              <w:top w:val="single" w:sz="6" w:space="0" w:color="auto"/>
              <w:left w:val="single" w:sz="6" w:space="0" w:color="auto"/>
              <w:bottom w:val="single" w:sz="6" w:space="0" w:color="auto"/>
              <w:right w:val="single" w:sz="6" w:space="0" w:color="auto"/>
            </w:tcBorders>
          </w:tcPr>
          <w:p w14:paraId="1E1E8145"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1351E73F"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7EB7E6B3" w14:textId="77777777" w:rsidTr="00CC412F">
        <w:tc>
          <w:tcPr>
            <w:tcW w:w="1951" w:type="dxa"/>
            <w:tcBorders>
              <w:top w:val="single" w:sz="6" w:space="0" w:color="auto"/>
              <w:left w:val="single" w:sz="6" w:space="0" w:color="auto"/>
              <w:bottom w:val="single" w:sz="6" w:space="0" w:color="auto"/>
              <w:right w:val="single" w:sz="6" w:space="0" w:color="auto"/>
            </w:tcBorders>
          </w:tcPr>
          <w:p w14:paraId="37B05073"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020B1882"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15D2B55C" w14:textId="77777777" w:rsidTr="00CC412F">
        <w:tc>
          <w:tcPr>
            <w:tcW w:w="1951" w:type="dxa"/>
            <w:tcBorders>
              <w:top w:val="single" w:sz="6" w:space="0" w:color="auto"/>
              <w:left w:val="single" w:sz="6" w:space="0" w:color="auto"/>
              <w:bottom w:val="single" w:sz="6" w:space="0" w:color="auto"/>
              <w:right w:val="single" w:sz="6" w:space="0" w:color="auto"/>
            </w:tcBorders>
          </w:tcPr>
          <w:p w14:paraId="701A5910"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3DD7AB48"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3F8E3DAD" w14:textId="77777777" w:rsidTr="00CC412F">
        <w:tc>
          <w:tcPr>
            <w:tcW w:w="1951" w:type="dxa"/>
            <w:tcBorders>
              <w:top w:val="single" w:sz="6" w:space="0" w:color="auto"/>
              <w:left w:val="single" w:sz="6" w:space="0" w:color="auto"/>
              <w:bottom w:val="single" w:sz="6" w:space="0" w:color="auto"/>
              <w:right w:val="single" w:sz="6" w:space="0" w:color="auto"/>
            </w:tcBorders>
          </w:tcPr>
          <w:p w14:paraId="4F8459D8"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377A1FD"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0D91A70A" w14:textId="77777777" w:rsidTr="00CC412F">
        <w:tc>
          <w:tcPr>
            <w:tcW w:w="1951" w:type="dxa"/>
            <w:tcBorders>
              <w:top w:val="single" w:sz="6" w:space="0" w:color="auto"/>
              <w:left w:val="single" w:sz="6" w:space="0" w:color="auto"/>
              <w:bottom w:val="single" w:sz="6" w:space="0" w:color="auto"/>
              <w:right w:val="single" w:sz="6" w:space="0" w:color="auto"/>
            </w:tcBorders>
          </w:tcPr>
          <w:p w14:paraId="4EE0FCB9"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84C2E1C"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7C1ED52" w14:textId="77777777" w:rsidR="00156D6C" w:rsidRDefault="00156D6C" w:rsidP="00156D6C"/>
    <w:p w14:paraId="64D7E3B0" w14:textId="77777777" w:rsidR="00C45FE7" w:rsidRPr="00CC412F" w:rsidRDefault="00C45FE7" w:rsidP="00156D6C"/>
    <w:p w14:paraId="792984C5" w14:textId="5E5CAC85" w:rsidR="00156D6C" w:rsidRPr="00CC412F" w:rsidRDefault="00156D6C" w:rsidP="00156D6C">
      <w:pPr>
        <w:pStyle w:val="Heading3"/>
      </w:pPr>
      <w:bookmarkStart w:id="48" w:name="_Toc384906575"/>
      <w:r w:rsidRPr="00CC412F">
        <w:t>Flöde 5 – Hämta bilddiagnostisk data</w:t>
      </w:r>
      <w:bookmarkEnd w:id="48"/>
    </w:p>
    <w:p w14:paraId="48D76011" w14:textId="41E415AD" w:rsidR="00156D6C" w:rsidRPr="00CC412F" w:rsidRDefault="00C45FE7" w:rsidP="00156D6C">
      <w:r w:rsidRPr="006D487E">
        <w:t xml:space="preserve">Nedanstående diagram visar hur flödet </w:t>
      </w:r>
      <w:r>
        <w:t xml:space="preserve">principiellt </w:t>
      </w:r>
      <w:r w:rsidRPr="006D487E">
        <w:t xml:space="preserve">ser ut när information ur kontraktet </w:t>
      </w:r>
      <w:r>
        <w:t>GetImagingOutcome</w:t>
      </w:r>
      <w:r w:rsidRPr="00F81A41">
        <w:t xml:space="preserve"> </w:t>
      </w:r>
      <w:r>
        <w:t xml:space="preserve">efterfrågas och </w:t>
      </w:r>
      <w:r w:rsidRPr="00F81A41">
        <w:t>hanteras.</w:t>
      </w:r>
    </w:p>
    <w:p w14:paraId="098D589A" w14:textId="77777777" w:rsidR="00156D6C" w:rsidRPr="00CC412F" w:rsidRDefault="00156D6C" w:rsidP="00156D6C">
      <w:pPr>
        <w:pStyle w:val="Heading4"/>
      </w:pPr>
      <w:r w:rsidRPr="00CC412F">
        <w:lastRenderedPageBreak/>
        <w:t>Arbetsflöde</w:t>
      </w:r>
    </w:p>
    <w:p w14:paraId="47A40EE6" w14:textId="77777777" w:rsidR="00156D6C" w:rsidRPr="00CC412F" w:rsidRDefault="00156D6C" w:rsidP="00156D6C">
      <w:pPr>
        <w:rPr>
          <w:highlight w:val="yellow"/>
        </w:rPr>
      </w:pPr>
      <w:r w:rsidRPr="00FB06E9">
        <w:rPr>
          <w:noProof/>
          <w:lang w:val="en-US"/>
        </w:rPr>
        <w:drawing>
          <wp:inline distT="0" distB="0" distL="0" distR="0" wp14:anchorId="67CF57D1" wp14:editId="1868E2A4">
            <wp:extent cx="5507990" cy="3472091"/>
            <wp:effectExtent l="0" t="0" r="3810" b="8255"/>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32598795" w14:textId="57627EA4" w:rsidR="00156D6C"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13</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FB324D0" w14:textId="77777777" w:rsidR="00156D6C" w:rsidRDefault="00156D6C" w:rsidP="00C420B9">
      <w:pPr>
        <w:pStyle w:val="BodyText"/>
      </w:pPr>
      <w:r w:rsidRPr="00FB06E9">
        <w:rPr>
          <w:noProof/>
          <w:lang w:val="en-US"/>
        </w:rPr>
        <w:drawing>
          <wp:inline distT="0" distB="0" distL="0" distR="0" wp14:anchorId="0ACB6EC5" wp14:editId="39653018">
            <wp:extent cx="5702643" cy="3613289"/>
            <wp:effectExtent l="0" t="0" r="12700" b="0"/>
            <wp:docPr id="2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F6FA89" w14:textId="42CB3EE3"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14</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1970FC46" w14:textId="77777777" w:rsidR="000C61CC" w:rsidRPr="000C61CC" w:rsidRDefault="000C61CC" w:rsidP="000C5BDE"/>
    <w:p w14:paraId="0698168F" w14:textId="77777777" w:rsidR="00156D6C" w:rsidRPr="000C5BDE" w:rsidRDefault="00156D6C" w:rsidP="00156D6C">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118F4AE9"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A61B02"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666D1E6"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66BFAD6F" w14:textId="77777777" w:rsidTr="00CC412F">
        <w:trPr>
          <w:trHeight w:val="709"/>
        </w:trPr>
        <w:tc>
          <w:tcPr>
            <w:tcW w:w="1027" w:type="pct"/>
            <w:tcBorders>
              <w:top w:val="single" w:sz="6" w:space="0" w:color="auto"/>
            </w:tcBorders>
          </w:tcPr>
          <w:p w14:paraId="413984C4"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56A72EEA" w14:textId="78A1489E" w:rsidR="00156D6C" w:rsidRPr="000C5BDE" w:rsidRDefault="00156D6C" w:rsidP="00FC272B">
            <w:pPr>
              <w:spacing w:before="40" w:after="40"/>
              <w:rPr>
                <w:rFonts w:ascii="Times New Roman" w:hAnsi="Times New Roman"/>
              </w:rPr>
            </w:pPr>
            <w:r w:rsidRPr="000C5BDE">
              <w:rPr>
                <w:rFonts w:ascii="Times New Roman" w:hAnsi="Times New Roman"/>
              </w:rPr>
              <w:t xml:space="preserve">Den patient som vill få tillgång till sin </w:t>
            </w:r>
            <w:r w:rsidR="00FC272B">
              <w:rPr>
                <w:rFonts w:ascii="Times New Roman" w:hAnsi="Times New Roman"/>
              </w:rPr>
              <w:t>bilddiagnostiska data</w:t>
            </w:r>
            <w:r w:rsidRPr="000C5BDE">
              <w:rPr>
                <w:rFonts w:ascii="Times New Roman" w:hAnsi="Times New Roman"/>
              </w:rPr>
              <w:t>.</w:t>
            </w:r>
          </w:p>
        </w:tc>
      </w:tr>
    </w:tbl>
    <w:p w14:paraId="0D5D2F88" w14:textId="77777777" w:rsidR="00C420B9" w:rsidRPr="000C5BDE" w:rsidRDefault="00C420B9" w:rsidP="00C420B9">
      <w:pPr>
        <w:pStyle w:val="Heading4"/>
        <w:numPr>
          <w:ilvl w:val="0"/>
          <w:numId w:val="0"/>
        </w:numPr>
        <w:ind w:left="864"/>
      </w:pPr>
    </w:p>
    <w:p w14:paraId="626D60C6" w14:textId="77777777" w:rsidR="00156D6C" w:rsidRPr="000C5BDE" w:rsidRDefault="00156D6C" w:rsidP="00156D6C">
      <w:pPr>
        <w:pStyle w:val="Heading4"/>
      </w:pPr>
      <w:r w:rsidRPr="000C5BDE">
        <w:t>Sekvensdiagram</w:t>
      </w:r>
    </w:p>
    <w:p w14:paraId="192689E3" w14:textId="5E6BDCF1" w:rsidR="00156D6C" w:rsidRDefault="000B0F50" w:rsidP="00156D6C">
      <w:pPr>
        <w:rPr>
          <w:highlight w:val="yellow"/>
        </w:rPr>
      </w:pPr>
      <w:r>
        <w:rPr>
          <w:noProof/>
          <w:lang w:val="en-US"/>
        </w:rPr>
        <w:drawing>
          <wp:inline distT="0" distB="0" distL="0" distR="0" wp14:anchorId="35D5B6F5" wp14:editId="2DDFC8FC">
            <wp:extent cx="5507990" cy="970915"/>
            <wp:effectExtent l="0" t="0" r="0" b="635"/>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ingOutcome.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491C17FD" w14:textId="67124D79" w:rsidR="000C61CC" w:rsidRPr="000C5BDE"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15</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C272B">
        <w:rPr>
          <w:b w:val="0"/>
          <w:color w:val="auto"/>
        </w:rPr>
        <w:t>bilddiagnostisk data</w:t>
      </w:r>
      <w:r w:rsidRPr="00F81A41">
        <w:rPr>
          <w:b w:val="0"/>
          <w:color w:val="auto"/>
        </w:rPr>
        <w:t>.</w:t>
      </w:r>
    </w:p>
    <w:p w14:paraId="768489E6" w14:textId="77777777" w:rsidR="00156D6C" w:rsidRPr="00CC412F"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29980742"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AB44D9"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7D2242"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0D22BDE0" w14:textId="77777777" w:rsidTr="00CC412F">
        <w:tc>
          <w:tcPr>
            <w:tcW w:w="1951" w:type="dxa"/>
            <w:tcBorders>
              <w:top w:val="single" w:sz="6" w:space="0" w:color="auto"/>
              <w:left w:val="single" w:sz="6" w:space="0" w:color="auto"/>
              <w:bottom w:val="single" w:sz="6" w:space="0" w:color="auto"/>
              <w:right w:val="single" w:sz="6" w:space="0" w:color="auto"/>
            </w:tcBorders>
          </w:tcPr>
          <w:p w14:paraId="485B3B2E"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FA2322"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67F8B369" w14:textId="77777777" w:rsidTr="00CC412F">
        <w:tc>
          <w:tcPr>
            <w:tcW w:w="1951" w:type="dxa"/>
            <w:tcBorders>
              <w:top w:val="single" w:sz="6" w:space="0" w:color="auto"/>
              <w:left w:val="single" w:sz="6" w:space="0" w:color="auto"/>
              <w:bottom w:val="single" w:sz="6" w:space="0" w:color="auto"/>
              <w:right w:val="single" w:sz="6" w:space="0" w:color="auto"/>
            </w:tcBorders>
          </w:tcPr>
          <w:p w14:paraId="08DAEADB"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51709B0A"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0AE7CB92" w14:textId="77777777" w:rsidTr="00CC412F">
        <w:tc>
          <w:tcPr>
            <w:tcW w:w="1951" w:type="dxa"/>
            <w:tcBorders>
              <w:top w:val="single" w:sz="6" w:space="0" w:color="auto"/>
              <w:left w:val="single" w:sz="6" w:space="0" w:color="auto"/>
              <w:bottom w:val="single" w:sz="6" w:space="0" w:color="auto"/>
              <w:right w:val="single" w:sz="6" w:space="0" w:color="auto"/>
            </w:tcBorders>
          </w:tcPr>
          <w:p w14:paraId="4B07A8BF"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FE18CE9"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5D3D368B" w14:textId="77777777" w:rsidTr="00CC412F">
        <w:tc>
          <w:tcPr>
            <w:tcW w:w="1951" w:type="dxa"/>
            <w:tcBorders>
              <w:top w:val="single" w:sz="6" w:space="0" w:color="auto"/>
              <w:left w:val="single" w:sz="6" w:space="0" w:color="auto"/>
              <w:bottom w:val="single" w:sz="6" w:space="0" w:color="auto"/>
              <w:right w:val="single" w:sz="6" w:space="0" w:color="auto"/>
            </w:tcBorders>
          </w:tcPr>
          <w:p w14:paraId="79795C81"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3FDEB11B"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2A433363" w14:textId="77777777" w:rsidTr="00CC412F">
        <w:tc>
          <w:tcPr>
            <w:tcW w:w="1951" w:type="dxa"/>
            <w:tcBorders>
              <w:top w:val="single" w:sz="6" w:space="0" w:color="auto"/>
              <w:left w:val="single" w:sz="6" w:space="0" w:color="auto"/>
              <w:bottom w:val="single" w:sz="6" w:space="0" w:color="auto"/>
              <w:right w:val="single" w:sz="6" w:space="0" w:color="auto"/>
            </w:tcBorders>
          </w:tcPr>
          <w:p w14:paraId="10625541"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76D6187"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BE2E7C1" w14:textId="77777777" w:rsidR="00156D6C" w:rsidRPr="00CC412F" w:rsidRDefault="00156D6C" w:rsidP="007E47C0">
      <w:pPr>
        <w:rPr>
          <w:color w:val="4F81BD" w:themeColor="accent1"/>
        </w:rPr>
      </w:pPr>
    </w:p>
    <w:p w14:paraId="211C3BAC" w14:textId="77777777" w:rsidR="007E47C0" w:rsidRPr="00CC412F" w:rsidRDefault="007E47C0" w:rsidP="007E47C0">
      <w:pPr>
        <w:pStyle w:val="Heading3"/>
      </w:pPr>
      <w:bookmarkStart w:id="49" w:name="_Toc384906576"/>
      <w:r w:rsidRPr="00CC412F">
        <w:t>Obligatoriska kontrakt</w:t>
      </w:r>
      <w:bookmarkEnd w:id="49"/>
    </w:p>
    <w:p w14:paraId="5329EF67" w14:textId="77777777" w:rsidR="007E47C0" w:rsidRPr="00CC412F" w:rsidRDefault="007E47C0">
      <w:pPr>
        <w:rPr>
          <w:color w:val="4F81BD" w:themeColor="accent1"/>
        </w:rPr>
      </w:pPr>
      <w:r w:rsidRPr="00CC412F">
        <w:t>Följande tabell specificerar vilka kontrakt som är obligatoriska att realisera för respektive flöde</w:t>
      </w:r>
      <w:r w:rsidRPr="00CC412F">
        <w:rPr>
          <w:color w:val="4F81BD" w:themeColor="accent1"/>
        </w:rPr>
        <w:t>.</w:t>
      </w:r>
    </w:p>
    <w:p w14:paraId="0AD22BEC" w14:textId="77777777" w:rsidR="007E47C0" w:rsidRPr="00CC412F" w:rsidRDefault="007E47C0"/>
    <w:tbl>
      <w:tblPr>
        <w:tblW w:w="8647" w:type="dxa"/>
        <w:tblInd w:w="108" w:type="dxa"/>
        <w:tblLayout w:type="fixed"/>
        <w:tblCellMar>
          <w:left w:w="0" w:type="dxa"/>
          <w:right w:w="0" w:type="dxa"/>
        </w:tblCellMar>
        <w:tblLook w:val="04A0" w:firstRow="1" w:lastRow="0" w:firstColumn="1" w:lastColumn="0" w:noHBand="0" w:noVBand="1"/>
      </w:tblPr>
      <w:tblGrid>
        <w:gridCol w:w="3686"/>
        <w:gridCol w:w="992"/>
        <w:gridCol w:w="992"/>
        <w:gridCol w:w="992"/>
        <w:gridCol w:w="992"/>
        <w:gridCol w:w="993"/>
      </w:tblGrid>
      <w:tr w:rsidR="00156D6C" w:rsidRPr="00CC412F" w14:paraId="40F9358D" w14:textId="2FDAAE32" w:rsidTr="003A6D72">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156D6C" w:rsidRPr="00CC412F" w:rsidRDefault="00156D6C" w:rsidP="00514BAB">
            <w:pPr>
              <w:spacing w:before="100" w:beforeAutospacing="1" w:after="100" w:afterAutospacing="1"/>
              <w:rPr>
                <w:rFonts w:ascii="Times New Roman" w:eastAsia="Times New Roman" w:hAnsi="Times New Roman"/>
                <w:b/>
                <w:sz w:val="24"/>
                <w:lang w:eastAsia="sv-SE"/>
              </w:rPr>
            </w:pPr>
            <w:r w:rsidRPr="00CC412F">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5A63E9D7" w14:textId="77777777"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60ED344" w14:textId="77777777"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2</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1CBC2B3" w14:textId="07EBE344"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3</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4C50FD16" w14:textId="20EEE492"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4</w:t>
            </w:r>
          </w:p>
        </w:tc>
        <w:tc>
          <w:tcPr>
            <w:tcW w:w="993"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735976FF" w14:textId="22AC1C10"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5</w:t>
            </w:r>
          </w:p>
        </w:tc>
      </w:tr>
      <w:tr w:rsidR="00156D6C" w:rsidRPr="00CC412F" w14:paraId="33BF3231" w14:textId="4A3715BD"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GetReferralOutcome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EB109C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8CFD5AE" w14:textId="57C80143"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454044"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504C4303"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E49CC4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4C655497" w14:textId="302F7B3E"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D89363" w14:textId="77777777" w:rsidR="00156D6C" w:rsidRPr="00CC412F" w:rsidRDefault="00156D6C"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GetMaternityMedicalHistory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A9AEFFE"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44F5B18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0A74741"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427BC6E7"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2897C82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1876F0B5" w14:textId="61E53BDB"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6B05BC" w14:textId="77777777" w:rsidR="00156D6C" w:rsidRPr="00CC412F" w:rsidRDefault="00156D6C"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GetLaboratoryOutcome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2C7F82E"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C88D25B"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FAB822"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vAlign w:val="center"/>
          </w:tcPr>
          <w:p w14:paraId="56DE8498"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2361E4C"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4BD91B18" w14:textId="61350600"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3DD6419C"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GetECGOutcome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65F448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FD5766B" w14:textId="5F9FDF14"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B2CAC42" w14:textId="30FF5F94"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3A6EE258" w14:textId="2DCFC47C"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3" w:type="dxa"/>
            <w:tcBorders>
              <w:top w:val="nil"/>
              <w:left w:val="nil"/>
              <w:bottom w:val="single" w:sz="8" w:space="0" w:color="auto"/>
              <w:right w:val="single" w:sz="8" w:space="0" w:color="auto"/>
            </w:tcBorders>
            <w:shd w:val="clear" w:color="auto" w:fill="FFFFFF"/>
            <w:vAlign w:val="center"/>
          </w:tcPr>
          <w:p w14:paraId="4A341746"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0532CFDB" w14:textId="4B6DBA23"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33DE134"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GetImagingOutcome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3BA7CC" w14:textId="76313836"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1A1318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FF6AC0B" w14:textId="47F540B0"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2C3415A2"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4B8AA529" w14:textId="16B1867E"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AF53E23" w14:textId="77777777" w:rsidR="00C420B9" w:rsidRPr="00CC412F" w:rsidRDefault="00C420B9" w:rsidP="007E47C0">
      <w:pPr>
        <w:rPr>
          <w:color w:val="4F81BD" w:themeColor="accent1"/>
        </w:rPr>
      </w:pPr>
    </w:p>
    <w:p w14:paraId="45FE7814" w14:textId="77777777" w:rsidR="007E47C0" w:rsidRPr="000C5BDE" w:rsidRDefault="007E47C0" w:rsidP="007E47C0">
      <w:pPr>
        <w:pStyle w:val="Heading2"/>
      </w:pPr>
      <w:bookmarkStart w:id="50" w:name="_Toc357754849"/>
      <w:bookmarkStart w:id="51" w:name="_Toc384906577"/>
      <w:r w:rsidRPr="000C5BDE">
        <w:t>Adressering</w:t>
      </w:r>
      <w:bookmarkEnd w:id="50"/>
      <w:bookmarkEnd w:id="51"/>
    </w:p>
    <w:p w14:paraId="1B0B0D03" w14:textId="77777777" w:rsidR="004A06CA" w:rsidRPr="00E146AE" w:rsidRDefault="004A06CA" w:rsidP="004A06CA">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11FEF812" w14:textId="77777777" w:rsidR="004A06CA" w:rsidRPr="00E146AE" w:rsidRDefault="004A06CA" w:rsidP="004A06CA"/>
    <w:p w14:paraId="7D7F850E" w14:textId="77777777" w:rsidR="004A06CA" w:rsidRDefault="004A06CA" w:rsidP="004A06C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202064F8" w14:textId="77777777" w:rsidR="004A06CA" w:rsidRDefault="004A06CA" w:rsidP="004A06CA"/>
    <w:p w14:paraId="15CE53BD" w14:textId="7354455B" w:rsidR="004A06CA" w:rsidRDefault="004A06CA" w:rsidP="004A06CA">
      <w:r>
        <w:t>Adressering sker i enlighet med RIV Tekniska Anvisningar Översikt, Rev PD2, avsnitt 8.3 (referens [</w:t>
      </w:r>
      <w:r>
        <w:fldChar w:fldCharType="begin"/>
      </w:r>
      <w:r>
        <w:instrText xml:space="preserve"> REF _Ref384036420 \h </w:instrText>
      </w:r>
      <w:r>
        <w:fldChar w:fldCharType="separate"/>
      </w:r>
      <w:r w:rsidR="00AF1612">
        <w:t xml:space="preserve">R </w:t>
      </w:r>
      <w:r w:rsidR="00AF1612">
        <w:rPr>
          <w:noProof/>
        </w:rPr>
        <w:t>4</w:t>
      </w:r>
      <w:r>
        <w:fldChar w:fldCharType="end"/>
      </w:r>
      <w:r>
        <w:t>]), där mer information kan hittas.</w:t>
      </w:r>
    </w:p>
    <w:p w14:paraId="706EBF5B" w14:textId="77777777" w:rsidR="00137C8C" w:rsidRPr="00CC412F" w:rsidRDefault="00137C8C" w:rsidP="00C420B9">
      <w:pPr>
        <w:pStyle w:val="BodyText"/>
      </w:pPr>
    </w:p>
    <w:p w14:paraId="63B007C2" w14:textId="77777777" w:rsidR="00137C8C" w:rsidRPr="00CC412F" w:rsidRDefault="00137C8C" w:rsidP="000C5BDE">
      <w:pPr>
        <w:pStyle w:val="Heading3"/>
      </w:pPr>
      <w:bookmarkStart w:id="52" w:name="_Toc227077992"/>
      <w:bookmarkStart w:id="53" w:name="_Toc384906578"/>
      <w:r w:rsidRPr="00CC412F">
        <w:t>Sammanfattning av adresseringsmodell</w:t>
      </w:r>
      <w:bookmarkEnd w:id="52"/>
      <w:bookmarkEnd w:id="53"/>
    </w:p>
    <w:tbl>
      <w:tblPr>
        <w:tblStyle w:val="TableGrid"/>
        <w:tblW w:w="0" w:type="auto"/>
        <w:tblInd w:w="867" w:type="dxa"/>
        <w:tblLook w:val="04A0" w:firstRow="1" w:lastRow="0" w:firstColumn="1" w:lastColumn="0" w:noHBand="0" w:noVBand="1"/>
      </w:tblPr>
      <w:tblGrid>
        <w:gridCol w:w="3210"/>
        <w:gridCol w:w="3544"/>
      </w:tblGrid>
      <w:tr w:rsidR="004A06CA" w:rsidRPr="003F45DF" w14:paraId="769CDCCC" w14:textId="77777777" w:rsidTr="0039059D">
        <w:tc>
          <w:tcPr>
            <w:tcW w:w="3210" w:type="dxa"/>
            <w:shd w:val="clear" w:color="auto" w:fill="D9D9D9" w:themeFill="background1" w:themeFillShade="D9"/>
          </w:tcPr>
          <w:p w14:paraId="4C42F665" w14:textId="77777777" w:rsidR="004A06CA" w:rsidRPr="003F45DF" w:rsidRDefault="004A06CA" w:rsidP="0039059D">
            <w:pPr>
              <w:rPr>
                <w:b/>
              </w:rPr>
            </w:pPr>
            <w:bookmarkStart w:id="54" w:name="_Toc357754850"/>
            <w:r w:rsidRPr="003F45DF">
              <w:rPr>
                <w:b/>
              </w:rPr>
              <w:t>Åtkomstbehov för patientens journalhistorik</w:t>
            </w:r>
          </w:p>
        </w:tc>
        <w:tc>
          <w:tcPr>
            <w:tcW w:w="3544" w:type="dxa"/>
            <w:shd w:val="clear" w:color="auto" w:fill="D9D9D9" w:themeFill="background1" w:themeFillShade="D9"/>
          </w:tcPr>
          <w:p w14:paraId="3FF35F53" w14:textId="77777777" w:rsidR="004A06CA" w:rsidRPr="003F45DF" w:rsidRDefault="004A06CA" w:rsidP="0039059D">
            <w:pPr>
              <w:rPr>
                <w:b/>
              </w:rPr>
            </w:pPr>
            <w:r w:rsidRPr="003F45DF">
              <w:rPr>
                <w:b/>
              </w:rPr>
              <w:t>Logisk adress</w:t>
            </w:r>
          </w:p>
        </w:tc>
      </w:tr>
      <w:tr w:rsidR="004A06CA" w:rsidRPr="00E146AE" w14:paraId="3CA6A74A" w14:textId="77777777" w:rsidTr="0039059D">
        <w:tc>
          <w:tcPr>
            <w:tcW w:w="3210" w:type="dxa"/>
          </w:tcPr>
          <w:p w14:paraId="7ACF82A7" w14:textId="77777777" w:rsidR="004A06CA" w:rsidRPr="00E146AE" w:rsidRDefault="004A06CA" w:rsidP="0039059D">
            <w:r w:rsidRPr="00E146AE">
              <w:t>För alla huvudmän</w:t>
            </w:r>
          </w:p>
        </w:tc>
        <w:tc>
          <w:tcPr>
            <w:tcW w:w="3544" w:type="dxa"/>
          </w:tcPr>
          <w:p w14:paraId="05D44D50" w14:textId="77777777" w:rsidR="004A06CA" w:rsidRPr="00E146AE" w:rsidRDefault="004A06CA" w:rsidP="0039059D">
            <w:r w:rsidRPr="00E146AE">
              <w:t>Ineras HSA-id</w:t>
            </w:r>
          </w:p>
        </w:tc>
      </w:tr>
      <w:tr w:rsidR="004A06CA" w:rsidRPr="00E146AE" w14:paraId="0BAEF537" w14:textId="77777777" w:rsidTr="0039059D">
        <w:tc>
          <w:tcPr>
            <w:tcW w:w="3210" w:type="dxa"/>
          </w:tcPr>
          <w:p w14:paraId="606CA8AF" w14:textId="77777777" w:rsidR="004A06CA" w:rsidRPr="00E146AE" w:rsidRDefault="004A06CA" w:rsidP="0039059D">
            <w:r w:rsidRPr="00E146AE">
              <w:t>För en huvudman/region</w:t>
            </w:r>
          </w:p>
        </w:tc>
        <w:tc>
          <w:tcPr>
            <w:tcW w:w="3544" w:type="dxa"/>
          </w:tcPr>
          <w:p w14:paraId="43902381" w14:textId="77777777" w:rsidR="004A06CA" w:rsidRPr="00E146AE" w:rsidRDefault="004A06CA" w:rsidP="0039059D">
            <w:r w:rsidRPr="00E146AE">
              <w:t>Huvudmannens/regionens HSA-id</w:t>
            </w:r>
          </w:p>
        </w:tc>
      </w:tr>
      <w:tr w:rsidR="004A06CA" w:rsidRPr="00E146AE" w14:paraId="221D3217" w14:textId="77777777" w:rsidTr="0039059D">
        <w:tc>
          <w:tcPr>
            <w:tcW w:w="3210" w:type="dxa"/>
          </w:tcPr>
          <w:p w14:paraId="5202014B" w14:textId="77777777" w:rsidR="004A06CA" w:rsidRPr="00E146AE" w:rsidRDefault="004A06CA" w:rsidP="0039059D">
            <w:r w:rsidRPr="00E146AE">
              <w:t>För ett källsystem</w:t>
            </w:r>
          </w:p>
        </w:tc>
        <w:tc>
          <w:tcPr>
            <w:tcW w:w="3544" w:type="dxa"/>
          </w:tcPr>
          <w:p w14:paraId="31F86A92" w14:textId="77777777" w:rsidR="004A06CA" w:rsidRPr="00E146AE" w:rsidRDefault="004A06CA" w:rsidP="0039059D">
            <w:r w:rsidRPr="00E146AE">
              <w:t>Källsystemets HSA-id</w:t>
            </w:r>
          </w:p>
        </w:tc>
      </w:tr>
    </w:tbl>
    <w:p w14:paraId="1F24F617" w14:textId="77777777" w:rsidR="004A06CA" w:rsidRDefault="004A06CA" w:rsidP="000C5BDE">
      <w:pPr>
        <w:pStyle w:val="Heading2"/>
        <w:numPr>
          <w:ilvl w:val="0"/>
          <w:numId w:val="0"/>
        </w:numPr>
        <w:ind w:left="718"/>
      </w:pPr>
    </w:p>
    <w:p w14:paraId="1D78D80B" w14:textId="77777777" w:rsidR="007E47C0" w:rsidRPr="00CC412F" w:rsidRDefault="007E47C0" w:rsidP="007E47C0">
      <w:pPr>
        <w:pStyle w:val="Heading2"/>
      </w:pPr>
      <w:bookmarkStart w:id="55" w:name="_Toc384906579"/>
      <w:r w:rsidRPr="00CC412F">
        <w:t>Aggregering och engagemangsindex</w:t>
      </w:r>
      <w:bookmarkEnd w:id="54"/>
      <w:bookmarkEnd w:id="55"/>
    </w:p>
    <w:p w14:paraId="62B3F01E" w14:textId="77777777" w:rsidR="004A06CA" w:rsidRDefault="004A06CA" w:rsidP="004A06CA">
      <w:r>
        <w:t xml:space="preserve">Det behövs en aggregerande tjänst för varje tjänstekontrakt som läser data i denna domän. </w:t>
      </w:r>
    </w:p>
    <w:p w14:paraId="2C0FACB4" w14:textId="77777777" w:rsidR="004A06CA" w:rsidRDefault="004A06CA" w:rsidP="004A06CA">
      <w:r>
        <w:t xml:space="preserve">Aggregerande tjänster har samma tjänstekontrakt och anropsadress som en traditionell virtuell tjänst, men nås via olika logiska adresser. </w:t>
      </w:r>
    </w:p>
    <w:p w14:paraId="70614E41" w14:textId="77777777" w:rsidR="004A06CA" w:rsidRDefault="004A06CA" w:rsidP="004A06CA"/>
    <w:p w14:paraId="6003FDC9" w14:textId="77777777" w:rsidR="004A06CA" w:rsidRDefault="004A06CA" w:rsidP="004A06CA">
      <w:r>
        <w:t xml:space="preserve">Om ett källsystemets HSA-id anges som logisk adress, kommer frågemeddelandet att dirigeras vidare direkt till källsystemet utav tjänsteplattformen utan att passera en aggregerande tjänst. </w:t>
      </w:r>
    </w:p>
    <w:p w14:paraId="142BF0B3" w14:textId="77777777" w:rsidR="004A06CA" w:rsidRPr="0020087D" w:rsidRDefault="004A06CA" w:rsidP="004A06CA">
      <w:r>
        <w:t>Om logisk adress HSA-id för Inera eller en huvudman kommer anropet att dirigeras till aggregerande tjänsten som i sin tur – efter att ha konsulterat engagemangsindex – vidarebefordrar frågan till de källsystem som har information om patienten.</w:t>
      </w:r>
    </w:p>
    <w:p w14:paraId="663AECAB" w14:textId="77777777" w:rsidR="00FD36F1" w:rsidRDefault="00FD36F1" w:rsidP="003A6D72"/>
    <w:p w14:paraId="43722784" w14:textId="77777777" w:rsidR="00FD36F1" w:rsidRDefault="00FD36F1">
      <w:pPr>
        <w:spacing w:line="240" w:lineRule="auto"/>
        <w:rPr>
          <w:rFonts w:eastAsia="Times New Roman"/>
          <w:bCs/>
          <w:sz w:val="30"/>
          <w:szCs w:val="28"/>
        </w:rPr>
      </w:pPr>
      <w:bookmarkStart w:id="56" w:name="_Toc382487404"/>
      <w:r>
        <w:br w:type="page"/>
      </w:r>
    </w:p>
    <w:p w14:paraId="24FBDEF3" w14:textId="6AAE8005" w:rsidR="00FD36F1" w:rsidRDefault="00FD36F1" w:rsidP="00FD36F1">
      <w:pPr>
        <w:pStyle w:val="Heading1"/>
      </w:pPr>
      <w:bookmarkStart w:id="57" w:name="_Toc384906580"/>
      <w:r>
        <w:lastRenderedPageBreak/>
        <w:t>Tjänstedomänens krav och regler</w:t>
      </w:r>
      <w:bookmarkEnd w:id="56"/>
      <w:bookmarkEnd w:id="57"/>
    </w:p>
    <w:p w14:paraId="6DA4D4AF" w14:textId="77777777" w:rsidR="00FD36F1" w:rsidRDefault="00FD36F1" w:rsidP="00FD36F1">
      <w:r>
        <w:t>Dessa gäller alla tjänstekontrakt i hela tjänstedomänen om inte undantag görs för specifika tjänstekontrakt senare i dokumentet.</w:t>
      </w:r>
    </w:p>
    <w:p w14:paraId="7AD61DBB" w14:textId="77777777" w:rsidR="0027683A" w:rsidRPr="00CC412F" w:rsidRDefault="0027683A" w:rsidP="003A6D72"/>
    <w:p w14:paraId="1028FBE1" w14:textId="1037D952" w:rsidR="00137C8C" w:rsidRPr="00CC412F" w:rsidRDefault="00137C8C" w:rsidP="000C5BDE">
      <w:pPr>
        <w:pStyle w:val="Heading2"/>
      </w:pPr>
      <w:bookmarkStart w:id="58" w:name="_Toc248640896"/>
      <w:bookmarkStart w:id="59" w:name="_Toc384906581"/>
      <w:r w:rsidRPr="00CC412F">
        <w:t>Uppdatering av engagemangsindex</w:t>
      </w:r>
      <w:bookmarkEnd w:id="58"/>
      <w:bookmarkEnd w:id="59"/>
    </w:p>
    <w:p w14:paraId="0F539845" w14:textId="77777777" w:rsidR="00137C8C" w:rsidRPr="00CC412F" w:rsidRDefault="00137C8C" w:rsidP="003A6D72">
      <w:r w:rsidRPr="00CC412F">
        <w:t>Alla källsystem ska uppdatera engagemangsindex. Engagemangsindex ska uppdateras så snart en händelse inträffar som påverkar indexposterna enligt beskrivningen nedan.</w:t>
      </w:r>
    </w:p>
    <w:p w14:paraId="15054505" w14:textId="77777777" w:rsidR="00137C8C" w:rsidRPr="00CC412F" w:rsidRDefault="00137C8C" w:rsidP="003A6D72"/>
    <w:p w14:paraId="16FEA7E7" w14:textId="77777777" w:rsidR="00502896" w:rsidRPr="00CC412F" w:rsidRDefault="00137C8C" w:rsidP="003A6D72">
      <w:r w:rsidRPr="00CC412F">
        <w:t>All uppdatering av engagemangsindex sker genom att källsystemet anropar engageman</w:t>
      </w:r>
      <w:r w:rsidR="00502896" w:rsidRPr="00CC412F">
        <w:t>gsindex genom tjänstekontraktet</w:t>
      </w:r>
    </w:p>
    <w:p w14:paraId="7814A966" w14:textId="77777777" w:rsidR="00502896" w:rsidRPr="00CC412F" w:rsidRDefault="00502896" w:rsidP="003A6D72">
      <w:r w:rsidRPr="00CC412F">
        <w:tab/>
      </w:r>
      <w:r w:rsidR="00137C8C" w:rsidRPr="00CC412F">
        <w:t>urn:riv:itintegration:engagementindex:U</w:t>
      </w:r>
      <w:r w:rsidRPr="00CC412F">
        <w:t>pdateResponder:1 (”index-push”)</w:t>
      </w:r>
    </w:p>
    <w:p w14:paraId="273055F6" w14:textId="045E75BE" w:rsidR="00502896" w:rsidRPr="00CC412F" w:rsidRDefault="00502896" w:rsidP="003A6D72">
      <w:r w:rsidRPr="00CC412F">
        <w:t>eller genom att erbjuda tjänstekontraktet</w:t>
      </w:r>
    </w:p>
    <w:p w14:paraId="6F93D2BF" w14:textId="0C7DE9C9" w:rsidR="00502896" w:rsidRPr="00CC412F" w:rsidRDefault="00502896" w:rsidP="003A6D72">
      <w:r w:rsidRPr="00CC412F">
        <w:tab/>
      </w:r>
      <w:r w:rsidR="00137C8C" w:rsidRPr="00CC412F">
        <w:t>urn:riv:itintegration:engagementindex:GetUpd</w:t>
      </w:r>
      <w:r w:rsidRPr="00CC412F">
        <w:t>atesResponder:1 (”index-pull”).</w:t>
      </w:r>
    </w:p>
    <w:p w14:paraId="06357BE7" w14:textId="31201BF0" w:rsidR="00137C8C" w:rsidRPr="00CC412F" w:rsidRDefault="00137C8C" w:rsidP="003A6D72">
      <w:r w:rsidRPr="00CC412F">
        <w:t>Ladda hem Engagemangsindex WSDL, scheman och tjänstekontraktsbeskrivning för detaljer</w:t>
      </w:r>
      <w:r w:rsidR="00FD36F1">
        <w:t xml:space="preserve"> (se referens[</w:t>
      </w:r>
      <w:r w:rsidR="00FD36F1">
        <w:fldChar w:fldCharType="begin"/>
      </w:r>
      <w:r w:rsidR="00FD36F1">
        <w:instrText xml:space="preserve"> REF _Ref384036421 \h </w:instrText>
      </w:r>
      <w:r w:rsidR="00FD36F1">
        <w:fldChar w:fldCharType="separate"/>
      </w:r>
      <w:r w:rsidR="00AF1612">
        <w:t xml:space="preserve">R </w:t>
      </w:r>
      <w:r w:rsidR="00AF1612">
        <w:rPr>
          <w:noProof/>
        </w:rPr>
        <w:t>10</w:t>
      </w:r>
      <w:r w:rsidR="00FD36F1">
        <w:fldChar w:fldCharType="end"/>
      </w:r>
      <w:r w:rsidR="00FD36F1">
        <w:t>])</w:t>
      </w:r>
      <w:r w:rsidRPr="00CC412F">
        <w:t>.</w:t>
      </w:r>
    </w:p>
    <w:p w14:paraId="4CDF1167" w14:textId="77777777" w:rsidR="00137C8C" w:rsidRPr="00CC412F" w:rsidRDefault="00137C8C" w:rsidP="003A6D72"/>
    <w:p w14:paraId="24AB7702" w14:textId="77777777" w:rsidR="00137C8C" w:rsidRPr="00CC412F" w:rsidRDefault="00137C8C" w:rsidP="003A6D72">
      <w:r w:rsidRPr="00CC412F">
        <w:t xml:space="preserve">Följande regler gäller för innehållet i begäran till engagemangsindex för uppdateringar som rör denna tjänstedomän: </w:t>
      </w:r>
    </w:p>
    <w:p w14:paraId="6101525A" w14:textId="77777777" w:rsidR="00137C8C" w:rsidRPr="00CC412F" w:rsidRDefault="00137C8C" w:rsidP="003A6D72"/>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FB69B3" w:rsidRPr="00554C0F" w14:paraId="383ACDE9" w14:textId="77777777" w:rsidTr="00554C0F">
        <w:tc>
          <w:tcPr>
            <w:tcW w:w="1242" w:type="dxa"/>
            <w:shd w:val="clear" w:color="auto" w:fill="D9D9D9"/>
          </w:tcPr>
          <w:p w14:paraId="0AC1439B" w14:textId="01309DED" w:rsidR="00FB69B3" w:rsidRPr="00554C0F" w:rsidRDefault="00FB69B3" w:rsidP="00C420B9">
            <w:pPr>
              <w:pStyle w:val="BodyText"/>
              <w:rPr>
                <w:b/>
              </w:rPr>
            </w:pPr>
            <w:r w:rsidRPr="00554C0F">
              <w:rPr>
                <w:b/>
              </w:rPr>
              <w:t>Attribut</w:t>
            </w:r>
          </w:p>
        </w:tc>
        <w:tc>
          <w:tcPr>
            <w:tcW w:w="1701" w:type="dxa"/>
            <w:shd w:val="clear" w:color="auto" w:fill="D9D9D9"/>
          </w:tcPr>
          <w:p w14:paraId="334B3CEB" w14:textId="16C03D4A" w:rsidR="00FB69B3" w:rsidRPr="00554C0F" w:rsidRDefault="00FB69B3" w:rsidP="00C420B9">
            <w:pPr>
              <w:pStyle w:val="BodyText"/>
              <w:rPr>
                <w:b/>
              </w:rPr>
            </w:pPr>
            <w:r w:rsidRPr="00554C0F">
              <w:rPr>
                <w:b/>
              </w:rPr>
              <w:t>Beskrivning</w:t>
            </w:r>
          </w:p>
        </w:tc>
        <w:tc>
          <w:tcPr>
            <w:tcW w:w="2303" w:type="dxa"/>
            <w:shd w:val="clear" w:color="auto" w:fill="D9D9D9"/>
          </w:tcPr>
          <w:p w14:paraId="686CD245" w14:textId="49CD69E9" w:rsidR="00FB69B3" w:rsidRPr="00554C0F" w:rsidRDefault="00FB69B3" w:rsidP="00C420B9">
            <w:pPr>
              <w:pStyle w:val="BodyText"/>
              <w:rPr>
                <w:b/>
              </w:rPr>
            </w:pPr>
            <w:r w:rsidRPr="00554C0F">
              <w:rPr>
                <w:b/>
              </w:rPr>
              <w:t>Format</w:t>
            </w:r>
          </w:p>
        </w:tc>
        <w:tc>
          <w:tcPr>
            <w:tcW w:w="788" w:type="dxa"/>
            <w:shd w:val="clear" w:color="auto" w:fill="D9D9D9"/>
          </w:tcPr>
          <w:p w14:paraId="31CB852C" w14:textId="01CB7252" w:rsidR="00FB69B3" w:rsidRPr="00554C0F" w:rsidRDefault="00FB69B3" w:rsidP="00C420B9">
            <w:pPr>
              <w:pStyle w:val="BodyText"/>
              <w:rPr>
                <w:b/>
              </w:rPr>
            </w:pPr>
            <w:r w:rsidRPr="00554C0F">
              <w:rPr>
                <w:b/>
              </w:rPr>
              <w:t>Kardinalitet</w:t>
            </w:r>
          </w:p>
        </w:tc>
        <w:tc>
          <w:tcPr>
            <w:tcW w:w="1998" w:type="dxa"/>
            <w:shd w:val="clear" w:color="auto" w:fill="D9D9D9"/>
          </w:tcPr>
          <w:p w14:paraId="67C0B63C" w14:textId="4F8EB0AF" w:rsidR="00FB69B3" w:rsidRPr="00554C0F" w:rsidRDefault="00FB69B3" w:rsidP="00C420B9">
            <w:pPr>
              <w:pStyle w:val="BodyText"/>
              <w:rPr>
                <w:b/>
              </w:rPr>
            </w:pPr>
            <w:r w:rsidRPr="00554C0F">
              <w:rPr>
                <w:b/>
              </w:rPr>
              <w:t xml:space="preserve">Kodverk/värde-mängd </w:t>
            </w:r>
            <w:r w:rsidRPr="00554C0F">
              <w:rPr>
                <w:b/>
              </w:rPr>
              <w:br/>
              <w:t>/ev begränsningar</w:t>
            </w:r>
          </w:p>
        </w:tc>
        <w:tc>
          <w:tcPr>
            <w:tcW w:w="1330" w:type="dxa"/>
            <w:shd w:val="clear" w:color="auto" w:fill="D9D9D9"/>
          </w:tcPr>
          <w:p w14:paraId="671C000D" w14:textId="639A50DE" w:rsidR="00FB69B3" w:rsidRPr="00554C0F" w:rsidRDefault="00FB69B3" w:rsidP="00C420B9">
            <w:pPr>
              <w:pStyle w:val="BodyText"/>
              <w:rPr>
                <w:b/>
              </w:rPr>
            </w:pPr>
            <w:r w:rsidRPr="00554C0F">
              <w:rPr>
                <w:b/>
              </w:rPr>
              <w:t>Beslutsregler och kommentar</w:t>
            </w:r>
          </w:p>
        </w:tc>
      </w:tr>
      <w:tr w:rsidR="00137C8C" w:rsidRPr="00554C0F" w14:paraId="29440EBB" w14:textId="77777777" w:rsidTr="00554C0F">
        <w:tc>
          <w:tcPr>
            <w:tcW w:w="1242" w:type="dxa"/>
            <w:shd w:val="clear" w:color="auto" w:fill="auto"/>
          </w:tcPr>
          <w:p w14:paraId="42FA3FA8" w14:textId="77777777" w:rsidR="00137C8C" w:rsidRPr="00554C0F" w:rsidRDefault="00137C8C" w:rsidP="00C420B9">
            <w:pPr>
              <w:pStyle w:val="BodyText"/>
            </w:pPr>
            <w:r w:rsidRPr="00554C0F">
              <w:t>Registered ResidentIdent Identification</w:t>
            </w:r>
          </w:p>
        </w:tc>
        <w:tc>
          <w:tcPr>
            <w:tcW w:w="1701" w:type="dxa"/>
            <w:shd w:val="clear" w:color="auto" w:fill="auto"/>
          </w:tcPr>
          <w:p w14:paraId="1568EBF9" w14:textId="77777777" w:rsidR="00137C8C" w:rsidRPr="00554C0F" w:rsidRDefault="00137C8C" w:rsidP="00C420B9">
            <w:pPr>
              <w:pStyle w:val="BodyText"/>
            </w:pPr>
            <w:r w:rsidRPr="00554C0F">
              <w:t>Invånarens person-nummer</w:t>
            </w:r>
          </w:p>
        </w:tc>
        <w:tc>
          <w:tcPr>
            <w:tcW w:w="2303" w:type="dxa"/>
            <w:shd w:val="clear" w:color="auto" w:fill="auto"/>
          </w:tcPr>
          <w:p w14:paraId="75315E0F" w14:textId="77777777" w:rsidR="00137C8C" w:rsidRPr="00554C0F" w:rsidRDefault="00137C8C" w:rsidP="00C420B9">
            <w:pPr>
              <w:pStyle w:val="BodyText"/>
            </w:pPr>
            <w:r w:rsidRPr="00554C0F">
              <w:t xml:space="preserve">Person- eller samordningsnummer enligt skatteverkets definition (12 tecken). </w:t>
            </w:r>
          </w:p>
        </w:tc>
        <w:tc>
          <w:tcPr>
            <w:tcW w:w="788" w:type="dxa"/>
            <w:shd w:val="clear" w:color="auto" w:fill="auto"/>
          </w:tcPr>
          <w:p w14:paraId="01F264E8" w14:textId="77777777" w:rsidR="00137C8C" w:rsidRPr="00554C0F" w:rsidRDefault="00137C8C" w:rsidP="00C420B9">
            <w:pPr>
              <w:pStyle w:val="BodyText"/>
            </w:pPr>
            <w:r w:rsidRPr="00554C0F">
              <w:t>1..1</w:t>
            </w:r>
          </w:p>
        </w:tc>
        <w:tc>
          <w:tcPr>
            <w:tcW w:w="1998" w:type="dxa"/>
            <w:shd w:val="clear" w:color="auto" w:fill="auto"/>
          </w:tcPr>
          <w:p w14:paraId="4B15CAB5" w14:textId="77777777" w:rsidR="00137C8C" w:rsidRPr="00554C0F" w:rsidRDefault="00137C8C" w:rsidP="00C420B9">
            <w:pPr>
              <w:pStyle w:val="BodyText"/>
            </w:pPr>
          </w:p>
        </w:tc>
        <w:tc>
          <w:tcPr>
            <w:tcW w:w="1330" w:type="dxa"/>
            <w:shd w:val="clear" w:color="auto" w:fill="auto"/>
          </w:tcPr>
          <w:p w14:paraId="1E0E64F7" w14:textId="77777777" w:rsidR="00137C8C" w:rsidRPr="00554C0F" w:rsidRDefault="00137C8C" w:rsidP="00C420B9">
            <w:pPr>
              <w:pStyle w:val="BodyText"/>
            </w:pPr>
            <w:r w:rsidRPr="00554C0F">
              <w:t>Del av instansens unikhet</w:t>
            </w:r>
          </w:p>
        </w:tc>
      </w:tr>
      <w:tr w:rsidR="00137C8C" w:rsidRPr="00554C0F" w14:paraId="1B5B3324" w14:textId="77777777" w:rsidTr="00554C0F">
        <w:tc>
          <w:tcPr>
            <w:tcW w:w="1242" w:type="dxa"/>
            <w:shd w:val="clear" w:color="auto" w:fill="auto"/>
          </w:tcPr>
          <w:p w14:paraId="32F5DBD9" w14:textId="77777777" w:rsidR="00137C8C" w:rsidRPr="00554C0F" w:rsidRDefault="00137C8C" w:rsidP="00C420B9">
            <w:pPr>
              <w:pStyle w:val="BodyText"/>
            </w:pPr>
            <w:r w:rsidRPr="00554C0F">
              <w:t>Service domain*</w:t>
            </w:r>
          </w:p>
        </w:tc>
        <w:tc>
          <w:tcPr>
            <w:tcW w:w="1701" w:type="dxa"/>
            <w:shd w:val="clear" w:color="auto" w:fill="auto"/>
          </w:tcPr>
          <w:p w14:paraId="1CFFEB5A" w14:textId="77777777" w:rsidR="00137C8C" w:rsidRPr="00554C0F" w:rsidRDefault="00137C8C" w:rsidP="00C420B9">
            <w:pPr>
              <w:pStyle w:val="BodyText"/>
            </w:pPr>
            <w:r w:rsidRPr="00554C0F">
              <w:t xml:space="preserve">Den tjänstedomän som förekomsten avser. </w:t>
            </w:r>
          </w:p>
        </w:tc>
        <w:tc>
          <w:tcPr>
            <w:tcW w:w="2303" w:type="dxa"/>
            <w:shd w:val="clear" w:color="auto" w:fill="auto"/>
          </w:tcPr>
          <w:p w14:paraId="20F4952B" w14:textId="77777777" w:rsidR="00137C8C" w:rsidRPr="00554C0F" w:rsidRDefault="00137C8C" w:rsidP="00C420B9">
            <w:pPr>
              <w:pStyle w:val="BodyText"/>
            </w:pPr>
            <w:r w:rsidRPr="00554C0F">
              <w:t xml:space="preserve">URN på formen &lt;regelverk&gt;:&lt;huvuddomän&gt;:&lt;underdomän&gt;. </w:t>
            </w:r>
          </w:p>
        </w:tc>
        <w:tc>
          <w:tcPr>
            <w:tcW w:w="788" w:type="dxa"/>
            <w:shd w:val="clear" w:color="auto" w:fill="auto"/>
          </w:tcPr>
          <w:p w14:paraId="620B524F" w14:textId="77777777" w:rsidR="00137C8C" w:rsidRPr="00554C0F" w:rsidRDefault="00137C8C" w:rsidP="00C420B9">
            <w:pPr>
              <w:pStyle w:val="BodyText"/>
            </w:pPr>
            <w:r w:rsidRPr="00554C0F">
              <w:t>1..1</w:t>
            </w:r>
          </w:p>
        </w:tc>
        <w:tc>
          <w:tcPr>
            <w:tcW w:w="1998" w:type="dxa"/>
            <w:shd w:val="clear" w:color="auto" w:fill="auto"/>
          </w:tcPr>
          <w:p w14:paraId="676189AC" w14:textId="77777777" w:rsidR="00137C8C" w:rsidRPr="00554C0F" w:rsidRDefault="00137C8C" w:rsidP="00C420B9">
            <w:pPr>
              <w:pStyle w:val="BodyText"/>
            </w:pPr>
            <w:r w:rsidRPr="00554C0F">
              <w:t>Värdet ska vara ”riv:clinicalprocess:healthcond:actoutcome”</w:t>
            </w:r>
          </w:p>
        </w:tc>
        <w:tc>
          <w:tcPr>
            <w:tcW w:w="1330" w:type="dxa"/>
            <w:shd w:val="clear" w:color="auto" w:fill="auto"/>
          </w:tcPr>
          <w:p w14:paraId="23EB77AF" w14:textId="77777777" w:rsidR="00137C8C" w:rsidRPr="00554C0F" w:rsidRDefault="00137C8C" w:rsidP="00C420B9">
            <w:pPr>
              <w:pStyle w:val="BodyText"/>
            </w:pPr>
            <w:r w:rsidRPr="00554C0F">
              <w:t>Del av instansens unikhet</w:t>
            </w:r>
          </w:p>
        </w:tc>
      </w:tr>
      <w:tr w:rsidR="00137C8C" w:rsidRPr="00554C0F" w14:paraId="1AA0049E" w14:textId="77777777" w:rsidTr="00554C0F">
        <w:tc>
          <w:tcPr>
            <w:tcW w:w="1242" w:type="dxa"/>
            <w:shd w:val="clear" w:color="auto" w:fill="auto"/>
          </w:tcPr>
          <w:p w14:paraId="14C5B942" w14:textId="77777777" w:rsidR="00137C8C" w:rsidRPr="00554C0F" w:rsidRDefault="00137C8C" w:rsidP="00C420B9">
            <w:pPr>
              <w:pStyle w:val="BodyText"/>
            </w:pPr>
            <w:r w:rsidRPr="00554C0F">
              <w:t>Categori-zation*</w:t>
            </w:r>
          </w:p>
        </w:tc>
        <w:tc>
          <w:tcPr>
            <w:tcW w:w="1701" w:type="dxa"/>
            <w:shd w:val="clear" w:color="auto" w:fill="auto"/>
          </w:tcPr>
          <w:p w14:paraId="0060CFE7" w14:textId="77777777" w:rsidR="00137C8C" w:rsidRPr="00554C0F" w:rsidRDefault="00137C8C" w:rsidP="00C420B9">
            <w:pPr>
              <w:pStyle w:val="BodyText"/>
            </w:pPr>
            <w:r w:rsidRPr="00554C0F">
              <w:t xml:space="preserve">Kategori-sering enligt kodverk som är specifikt för tjänste-domänen </w:t>
            </w:r>
          </w:p>
        </w:tc>
        <w:tc>
          <w:tcPr>
            <w:tcW w:w="2303" w:type="dxa"/>
            <w:shd w:val="clear" w:color="auto" w:fill="auto"/>
          </w:tcPr>
          <w:p w14:paraId="1D1489DE" w14:textId="77777777" w:rsidR="00137C8C" w:rsidRPr="00554C0F" w:rsidRDefault="00137C8C" w:rsidP="00C420B9">
            <w:pPr>
              <w:pStyle w:val="BodyText"/>
            </w:pPr>
            <w:r w:rsidRPr="00554C0F">
              <w:t xml:space="preserve">Text bestående av bokstäver i ASCII. </w:t>
            </w:r>
          </w:p>
          <w:p w14:paraId="37F9BEED" w14:textId="77777777" w:rsidR="00137C8C" w:rsidRPr="00554C0F" w:rsidRDefault="00137C8C" w:rsidP="00C420B9">
            <w:pPr>
              <w:pStyle w:val="BodyText"/>
            </w:pPr>
          </w:p>
        </w:tc>
        <w:tc>
          <w:tcPr>
            <w:tcW w:w="788" w:type="dxa"/>
            <w:shd w:val="clear" w:color="auto" w:fill="auto"/>
          </w:tcPr>
          <w:p w14:paraId="031E5195" w14:textId="77777777" w:rsidR="00137C8C" w:rsidRPr="00554C0F" w:rsidRDefault="00137C8C" w:rsidP="00C420B9">
            <w:pPr>
              <w:pStyle w:val="BodyText"/>
            </w:pPr>
            <w:r w:rsidRPr="00554C0F">
              <w:t>1..1</w:t>
            </w:r>
          </w:p>
        </w:tc>
        <w:tc>
          <w:tcPr>
            <w:tcW w:w="1998" w:type="dxa"/>
            <w:shd w:val="clear" w:color="auto" w:fill="auto"/>
          </w:tcPr>
          <w:p w14:paraId="3D2C7F8B" w14:textId="77777777" w:rsidR="00137C8C" w:rsidRPr="00554C0F" w:rsidRDefault="00137C8C" w:rsidP="00C420B9">
            <w:pPr>
              <w:pStyle w:val="BodyText"/>
            </w:pPr>
            <w:r w:rsidRPr="00554C0F">
              <w:t>Tjänstekontrakt genom vilket den information som indexposten avser kan hämtas. Anges med kortform enligt tabell nedan.</w:t>
            </w:r>
          </w:p>
        </w:tc>
        <w:tc>
          <w:tcPr>
            <w:tcW w:w="1330" w:type="dxa"/>
            <w:shd w:val="clear" w:color="auto" w:fill="auto"/>
          </w:tcPr>
          <w:p w14:paraId="6F25DD19" w14:textId="77777777" w:rsidR="00137C8C" w:rsidRPr="00554C0F" w:rsidRDefault="00137C8C" w:rsidP="00C420B9">
            <w:pPr>
              <w:pStyle w:val="BodyText"/>
            </w:pPr>
            <w:r w:rsidRPr="00554C0F">
              <w:t>Del av instansens unikhet</w:t>
            </w:r>
          </w:p>
        </w:tc>
      </w:tr>
      <w:tr w:rsidR="00137C8C" w:rsidRPr="00554C0F" w14:paraId="5948C978" w14:textId="77777777" w:rsidTr="00554C0F">
        <w:tc>
          <w:tcPr>
            <w:tcW w:w="1242" w:type="dxa"/>
            <w:shd w:val="clear" w:color="auto" w:fill="auto"/>
          </w:tcPr>
          <w:p w14:paraId="07DDD0AF" w14:textId="77777777" w:rsidR="00137C8C" w:rsidRPr="00554C0F" w:rsidRDefault="00137C8C" w:rsidP="00C420B9">
            <w:pPr>
              <w:pStyle w:val="BodyText"/>
            </w:pPr>
            <w:r w:rsidRPr="00554C0F">
              <w:t>Logical address*</w:t>
            </w:r>
          </w:p>
        </w:tc>
        <w:tc>
          <w:tcPr>
            <w:tcW w:w="1701" w:type="dxa"/>
            <w:shd w:val="clear" w:color="auto" w:fill="auto"/>
          </w:tcPr>
          <w:p w14:paraId="639B6E4A" w14:textId="77777777" w:rsidR="00137C8C" w:rsidRPr="00554C0F" w:rsidRDefault="00137C8C" w:rsidP="00C420B9">
            <w:pPr>
              <w:pStyle w:val="BodyText"/>
            </w:pPr>
            <w:r w:rsidRPr="00554C0F">
              <w:t>Referens till informationskällan enligt tjänste-domänens definition</w:t>
            </w:r>
          </w:p>
        </w:tc>
        <w:tc>
          <w:tcPr>
            <w:tcW w:w="2303" w:type="dxa"/>
            <w:shd w:val="clear" w:color="auto" w:fill="auto"/>
          </w:tcPr>
          <w:p w14:paraId="5CE2E6DF" w14:textId="77777777" w:rsidR="00137C8C" w:rsidRPr="00554C0F" w:rsidRDefault="00137C8C" w:rsidP="00C420B9">
            <w:pPr>
              <w:pStyle w:val="BodyText"/>
            </w:pPr>
            <w:r w:rsidRPr="00554C0F">
              <w:t>Logisk adress enligt adresseringsmodell för den tjänstedomän som anges av fältet Service Domain.</w:t>
            </w:r>
          </w:p>
        </w:tc>
        <w:tc>
          <w:tcPr>
            <w:tcW w:w="788" w:type="dxa"/>
            <w:shd w:val="clear" w:color="auto" w:fill="auto"/>
          </w:tcPr>
          <w:p w14:paraId="07BFD8A0" w14:textId="77777777" w:rsidR="00137C8C" w:rsidRPr="00554C0F" w:rsidRDefault="00137C8C" w:rsidP="00C420B9">
            <w:pPr>
              <w:pStyle w:val="BodyText"/>
            </w:pPr>
            <w:r w:rsidRPr="00554C0F">
              <w:t>1..1</w:t>
            </w:r>
          </w:p>
        </w:tc>
        <w:tc>
          <w:tcPr>
            <w:tcW w:w="1998" w:type="dxa"/>
            <w:shd w:val="clear" w:color="auto" w:fill="auto"/>
          </w:tcPr>
          <w:p w14:paraId="65E61CE8" w14:textId="77777777" w:rsidR="00137C8C" w:rsidRPr="00554C0F" w:rsidRDefault="00137C8C" w:rsidP="00C420B9">
            <w:pPr>
              <w:pStyle w:val="BodyText"/>
            </w:pPr>
            <w:r w:rsidRPr="00554C0F">
              <w:t>Samma värde som fältet Source System.</w:t>
            </w:r>
          </w:p>
        </w:tc>
        <w:tc>
          <w:tcPr>
            <w:tcW w:w="1330" w:type="dxa"/>
            <w:shd w:val="clear" w:color="auto" w:fill="auto"/>
          </w:tcPr>
          <w:p w14:paraId="47EFE59E" w14:textId="77777777" w:rsidR="00137C8C" w:rsidRPr="00554C0F" w:rsidRDefault="00137C8C" w:rsidP="00C420B9">
            <w:pPr>
              <w:pStyle w:val="BodyText"/>
            </w:pPr>
            <w:r w:rsidRPr="00554C0F">
              <w:t>Del av instansens unikhet</w:t>
            </w:r>
          </w:p>
        </w:tc>
      </w:tr>
      <w:tr w:rsidR="00137C8C" w:rsidRPr="00554C0F" w14:paraId="715779B9" w14:textId="77777777" w:rsidTr="00554C0F">
        <w:tc>
          <w:tcPr>
            <w:tcW w:w="1242" w:type="dxa"/>
            <w:shd w:val="clear" w:color="auto" w:fill="auto"/>
          </w:tcPr>
          <w:p w14:paraId="5865F016" w14:textId="77777777" w:rsidR="00137C8C" w:rsidRPr="00554C0F" w:rsidRDefault="00137C8C" w:rsidP="00C420B9">
            <w:pPr>
              <w:pStyle w:val="BodyText"/>
            </w:pPr>
            <w:r w:rsidRPr="00554C0F">
              <w:t xml:space="preserve">Business </w:t>
            </w:r>
            <w:r w:rsidRPr="00554C0F">
              <w:lastRenderedPageBreak/>
              <w:t>object Instance Identifier*</w:t>
            </w:r>
          </w:p>
        </w:tc>
        <w:tc>
          <w:tcPr>
            <w:tcW w:w="1701" w:type="dxa"/>
            <w:shd w:val="clear" w:color="auto" w:fill="auto"/>
          </w:tcPr>
          <w:p w14:paraId="59B8609F" w14:textId="77777777" w:rsidR="00137C8C" w:rsidRPr="00554C0F" w:rsidRDefault="00137C8C" w:rsidP="00C420B9">
            <w:pPr>
              <w:pStyle w:val="BodyText"/>
            </w:pPr>
            <w:r w:rsidRPr="00554C0F">
              <w:lastRenderedPageBreak/>
              <w:t xml:space="preserve">Unik </w:t>
            </w:r>
            <w:r w:rsidRPr="00554C0F">
              <w:lastRenderedPageBreak/>
              <w:t>identifierare för händelse-bärande objekt</w:t>
            </w:r>
          </w:p>
        </w:tc>
        <w:tc>
          <w:tcPr>
            <w:tcW w:w="2303" w:type="dxa"/>
            <w:shd w:val="clear" w:color="auto" w:fill="auto"/>
          </w:tcPr>
          <w:p w14:paraId="115F8B6E" w14:textId="77777777" w:rsidR="00137C8C" w:rsidRPr="00554C0F" w:rsidRDefault="00137C8C" w:rsidP="00C420B9">
            <w:pPr>
              <w:pStyle w:val="BodyText"/>
            </w:pPr>
            <w:r w:rsidRPr="00554C0F">
              <w:lastRenderedPageBreak/>
              <w:t>Text</w:t>
            </w:r>
          </w:p>
        </w:tc>
        <w:tc>
          <w:tcPr>
            <w:tcW w:w="788" w:type="dxa"/>
            <w:shd w:val="clear" w:color="auto" w:fill="auto"/>
          </w:tcPr>
          <w:p w14:paraId="1974C25F" w14:textId="77777777" w:rsidR="00137C8C" w:rsidRPr="00554C0F" w:rsidRDefault="00137C8C" w:rsidP="00C420B9">
            <w:pPr>
              <w:pStyle w:val="BodyText"/>
            </w:pPr>
            <w:r w:rsidRPr="00554C0F">
              <w:t>1..1</w:t>
            </w:r>
          </w:p>
        </w:tc>
        <w:tc>
          <w:tcPr>
            <w:tcW w:w="1998" w:type="dxa"/>
            <w:shd w:val="clear" w:color="auto" w:fill="auto"/>
          </w:tcPr>
          <w:p w14:paraId="2F516DF6" w14:textId="77777777" w:rsidR="00137C8C" w:rsidRPr="00554C0F" w:rsidRDefault="00137C8C" w:rsidP="00C420B9">
            <w:pPr>
              <w:pStyle w:val="BodyText"/>
            </w:pPr>
            <w:r w:rsidRPr="00554C0F">
              <w:t xml:space="preserve">”NA” – dvs ej </w:t>
            </w:r>
            <w:r w:rsidRPr="00554C0F">
              <w:lastRenderedPageBreak/>
              <w:t>tillämpat för tjänstedomänen.</w:t>
            </w:r>
          </w:p>
        </w:tc>
        <w:tc>
          <w:tcPr>
            <w:tcW w:w="1330" w:type="dxa"/>
            <w:shd w:val="clear" w:color="auto" w:fill="auto"/>
          </w:tcPr>
          <w:p w14:paraId="61F439BA" w14:textId="77777777" w:rsidR="00137C8C" w:rsidRPr="00554C0F" w:rsidRDefault="00137C8C" w:rsidP="00C420B9">
            <w:pPr>
              <w:pStyle w:val="BodyText"/>
            </w:pPr>
            <w:r w:rsidRPr="00554C0F">
              <w:lastRenderedPageBreak/>
              <w:t xml:space="preserve">Del av </w:t>
            </w:r>
            <w:r w:rsidRPr="00554C0F">
              <w:lastRenderedPageBreak/>
              <w:t>instansens unikhet</w:t>
            </w:r>
          </w:p>
        </w:tc>
      </w:tr>
      <w:tr w:rsidR="00137C8C" w:rsidRPr="00554C0F" w14:paraId="3956325A" w14:textId="77777777" w:rsidTr="00554C0F">
        <w:tc>
          <w:tcPr>
            <w:tcW w:w="1242" w:type="dxa"/>
            <w:shd w:val="clear" w:color="auto" w:fill="auto"/>
          </w:tcPr>
          <w:p w14:paraId="3642A8B7" w14:textId="5EAEC242" w:rsidR="00137C8C" w:rsidRPr="00554C0F" w:rsidRDefault="00137C8C" w:rsidP="00C420B9">
            <w:pPr>
              <w:pStyle w:val="BodyText"/>
            </w:pPr>
            <w:r w:rsidRPr="00554C0F">
              <w:lastRenderedPageBreak/>
              <w:t>Clinical process interest Id</w:t>
            </w:r>
          </w:p>
        </w:tc>
        <w:tc>
          <w:tcPr>
            <w:tcW w:w="1701" w:type="dxa"/>
            <w:shd w:val="clear" w:color="auto" w:fill="auto"/>
          </w:tcPr>
          <w:p w14:paraId="364F3F8F" w14:textId="715F47B3" w:rsidR="00137C8C" w:rsidRPr="00554C0F" w:rsidRDefault="00137C8C" w:rsidP="00C420B9">
            <w:pPr>
              <w:pStyle w:val="BodyText"/>
            </w:pPr>
            <w:r w:rsidRPr="00554C0F">
              <w:t>Hälsoärende-id</w:t>
            </w:r>
          </w:p>
        </w:tc>
        <w:tc>
          <w:tcPr>
            <w:tcW w:w="2303" w:type="dxa"/>
            <w:shd w:val="clear" w:color="auto" w:fill="auto"/>
          </w:tcPr>
          <w:p w14:paraId="19462AF1" w14:textId="6F4E832E" w:rsidR="00137C8C" w:rsidRPr="00554C0F" w:rsidRDefault="00137C8C" w:rsidP="00C420B9">
            <w:pPr>
              <w:pStyle w:val="BodyText"/>
            </w:pPr>
            <w:r w:rsidRPr="00554C0F">
              <w:t>GUID</w:t>
            </w:r>
          </w:p>
        </w:tc>
        <w:tc>
          <w:tcPr>
            <w:tcW w:w="788" w:type="dxa"/>
            <w:shd w:val="clear" w:color="auto" w:fill="auto"/>
          </w:tcPr>
          <w:p w14:paraId="33EA18CC" w14:textId="320B5DF1" w:rsidR="00137C8C" w:rsidRPr="00554C0F" w:rsidRDefault="00137C8C" w:rsidP="00C420B9">
            <w:pPr>
              <w:pStyle w:val="BodyText"/>
            </w:pPr>
            <w:r w:rsidRPr="00554C0F">
              <w:t>1..1</w:t>
            </w:r>
          </w:p>
        </w:tc>
        <w:tc>
          <w:tcPr>
            <w:tcW w:w="1998" w:type="dxa"/>
            <w:shd w:val="clear" w:color="auto" w:fill="auto"/>
          </w:tcPr>
          <w:p w14:paraId="36C61B42" w14:textId="791FC57B" w:rsidR="00137C8C" w:rsidRPr="00554C0F" w:rsidRDefault="00137C8C" w:rsidP="00C420B9">
            <w:pPr>
              <w:pStyle w:val="BodyText"/>
            </w:pPr>
            <w:r w:rsidRPr="00554C0F">
              <w:t>”NA” (ännu ej tillämpat i tjänstedomänen)</w:t>
            </w:r>
          </w:p>
        </w:tc>
        <w:tc>
          <w:tcPr>
            <w:tcW w:w="1330" w:type="dxa"/>
            <w:shd w:val="clear" w:color="auto" w:fill="auto"/>
          </w:tcPr>
          <w:p w14:paraId="691081F3" w14:textId="52E80534" w:rsidR="00137C8C" w:rsidRPr="00554C0F" w:rsidRDefault="00137C8C" w:rsidP="00C420B9">
            <w:pPr>
              <w:pStyle w:val="BodyText"/>
            </w:pPr>
            <w:r w:rsidRPr="00554C0F">
              <w:t>Del av instansens unikhet</w:t>
            </w:r>
          </w:p>
        </w:tc>
      </w:tr>
      <w:tr w:rsidR="00137C8C" w:rsidRPr="00554C0F" w14:paraId="12CF44B0" w14:textId="77777777" w:rsidTr="00554C0F">
        <w:tc>
          <w:tcPr>
            <w:tcW w:w="1242" w:type="dxa"/>
            <w:shd w:val="clear" w:color="auto" w:fill="auto"/>
          </w:tcPr>
          <w:p w14:paraId="52F1ADE0" w14:textId="348ABF06" w:rsidR="00137C8C" w:rsidRPr="00554C0F" w:rsidRDefault="00137C8C" w:rsidP="00C420B9">
            <w:pPr>
              <w:pStyle w:val="BodyText"/>
            </w:pPr>
            <w:r w:rsidRPr="00554C0F">
              <w:t>Most Recent Content*</w:t>
            </w:r>
          </w:p>
        </w:tc>
        <w:tc>
          <w:tcPr>
            <w:tcW w:w="1701" w:type="dxa"/>
            <w:shd w:val="clear" w:color="auto" w:fill="auto"/>
          </w:tcPr>
          <w:p w14:paraId="1CA84FAE" w14:textId="49CF0DAA" w:rsidR="00137C8C" w:rsidRPr="00554C0F" w:rsidRDefault="00137C8C" w:rsidP="00C420B9">
            <w:pPr>
              <w:pStyle w:val="BodyText"/>
            </w:pPr>
            <w:r w:rsidRPr="00554C0F">
              <w:t>Verksamhetsmässig tidpunkt för senaste informations-förekomsten i källan som indexeras av denna  indexpost</w:t>
            </w:r>
          </w:p>
        </w:tc>
        <w:tc>
          <w:tcPr>
            <w:tcW w:w="2303" w:type="dxa"/>
            <w:shd w:val="clear" w:color="auto" w:fill="auto"/>
          </w:tcPr>
          <w:p w14:paraId="00058FDF" w14:textId="274C0D59" w:rsidR="00137C8C" w:rsidRPr="00554C0F" w:rsidRDefault="00137C8C" w:rsidP="00C420B9">
            <w:pPr>
              <w:pStyle w:val="BodyText"/>
            </w:pPr>
            <w:r w:rsidRPr="00554C0F">
              <w:t>DT</w:t>
            </w:r>
          </w:p>
        </w:tc>
        <w:tc>
          <w:tcPr>
            <w:tcW w:w="788" w:type="dxa"/>
            <w:shd w:val="clear" w:color="auto" w:fill="auto"/>
          </w:tcPr>
          <w:p w14:paraId="706D0054" w14:textId="2BA8D9F6" w:rsidR="00137C8C" w:rsidRPr="00554C0F" w:rsidRDefault="00137C8C" w:rsidP="00C420B9">
            <w:pPr>
              <w:pStyle w:val="BodyText"/>
            </w:pPr>
            <w:r w:rsidRPr="00554C0F">
              <w:t>1..1</w:t>
            </w:r>
          </w:p>
        </w:tc>
        <w:tc>
          <w:tcPr>
            <w:tcW w:w="1998" w:type="dxa"/>
            <w:shd w:val="clear" w:color="auto" w:fill="auto"/>
          </w:tcPr>
          <w:p w14:paraId="20B277B4" w14:textId="07BE88EA" w:rsidR="00137C8C" w:rsidRPr="00554C0F" w:rsidRDefault="00137C8C" w:rsidP="00C420B9">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554C0F" w:rsidRDefault="00137C8C" w:rsidP="00C420B9">
            <w:pPr>
              <w:pStyle w:val="BodyText"/>
            </w:pPr>
          </w:p>
        </w:tc>
      </w:tr>
      <w:tr w:rsidR="00137C8C" w:rsidRPr="00554C0F" w14:paraId="7284F136" w14:textId="77777777" w:rsidTr="00554C0F">
        <w:tc>
          <w:tcPr>
            <w:tcW w:w="1242" w:type="dxa"/>
            <w:shd w:val="clear" w:color="auto" w:fill="auto"/>
          </w:tcPr>
          <w:p w14:paraId="7126A56B" w14:textId="77777777" w:rsidR="00137C8C" w:rsidRPr="00554C0F" w:rsidRDefault="00137C8C" w:rsidP="00C420B9">
            <w:pPr>
              <w:pStyle w:val="BodyText"/>
            </w:pPr>
            <w:r w:rsidRPr="00554C0F">
              <w:t>Creation</w:t>
            </w:r>
          </w:p>
          <w:p w14:paraId="7AA45022" w14:textId="72A4DD00" w:rsidR="00137C8C" w:rsidRPr="00554C0F" w:rsidRDefault="00137C8C" w:rsidP="00C420B9">
            <w:pPr>
              <w:pStyle w:val="BodyText"/>
            </w:pPr>
            <w:r w:rsidRPr="00554C0F">
              <w:t>Time</w:t>
            </w:r>
          </w:p>
        </w:tc>
        <w:tc>
          <w:tcPr>
            <w:tcW w:w="1701" w:type="dxa"/>
            <w:shd w:val="clear" w:color="auto" w:fill="auto"/>
          </w:tcPr>
          <w:p w14:paraId="0CA32AA8" w14:textId="39BF2ED4" w:rsidR="00137C8C" w:rsidRPr="00554C0F" w:rsidRDefault="00137C8C" w:rsidP="00C420B9">
            <w:pPr>
              <w:pStyle w:val="BodyText"/>
            </w:pPr>
            <w:r w:rsidRPr="00554C0F">
              <w:t>Tidpunkten då index-posten regi-strerades</w:t>
            </w:r>
          </w:p>
        </w:tc>
        <w:tc>
          <w:tcPr>
            <w:tcW w:w="2303" w:type="dxa"/>
            <w:shd w:val="clear" w:color="auto" w:fill="auto"/>
          </w:tcPr>
          <w:p w14:paraId="6AA81DB6" w14:textId="76744F28" w:rsidR="00137C8C" w:rsidRPr="00554C0F" w:rsidRDefault="00137C8C" w:rsidP="00C420B9">
            <w:pPr>
              <w:pStyle w:val="BodyText"/>
            </w:pPr>
            <w:r w:rsidRPr="00554C0F">
              <w:t>DT</w:t>
            </w:r>
          </w:p>
        </w:tc>
        <w:tc>
          <w:tcPr>
            <w:tcW w:w="788" w:type="dxa"/>
            <w:shd w:val="clear" w:color="auto" w:fill="auto"/>
          </w:tcPr>
          <w:p w14:paraId="4E88AF2D" w14:textId="670DB10F" w:rsidR="00137C8C" w:rsidRPr="00554C0F" w:rsidRDefault="00137C8C" w:rsidP="00C420B9">
            <w:pPr>
              <w:pStyle w:val="BodyText"/>
            </w:pPr>
            <w:r w:rsidRPr="00554C0F">
              <w:t>1..1</w:t>
            </w:r>
          </w:p>
        </w:tc>
        <w:tc>
          <w:tcPr>
            <w:tcW w:w="1998" w:type="dxa"/>
            <w:shd w:val="clear" w:color="auto" w:fill="auto"/>
          </w:tcPr>
          <w:p w14:paraId="6CB525F0" w14:textId="134E6C49" w:rsidR="00137C8C" w:rsidRPr="00554C0F" w:rsidRDefault="00137C8C" w:rsidP="00C420B9">
            <w:pPr>
              <w:pStyle w:val="BodyText"/>
            </w:pPr>
            <w:r w:rsidRPr="00554C0F">
              <w:t>Sätts automatiskt av EI-instansen.</w:t>
            </w:r>
          </w:p>
        </w:tc>
        <w:tc>
          <w:tcPr>
            <w:tcW w:w="1330" w:type="dxa"/>
            <w:shd w:val="clear" w:color="auto" w:fill="auto"/>
          </w:tcPr>
          <w:p w14:paraId="7C7D6B29" w14:textId="429CEC35" w:rsidR="00137C8C" w:rsidRPr="00554C0F" w:rsidRDefault="00137C8C" w:rsidP="00C420B9">
            <w:pPr>
              <w:pStyle w:val="BodyText"/>
            </w:pPr>
            <w:r w:rsidRPr="00554C0F">
              <w:t>Genereras automatiskt av kontraktets tjänste-producent</w:t>
            </w:r>
          </w:p>
        </w:tc>
      </w:tr>
      <w:tr w:rsidR="00137C8C" w:rsidRPr="00554C0F" w14:paraId="56FF3B09" w14:textId="77777777" w:rsidTr="00554C0F">
        <w:tc>
          <w:tcPr>
            <w:tcW w:w="1242" w:type="dxa"/>
            <w:shd w:val="clear" w:color="auto" w:fill="auto"/>
          </w:tcPr>
          <w:p w14:paraId="5B6958CA" w14:textId="18889FA3" w:rsidR="00137C8C" w:rsidRPr="00554C0F" w:rsidRDefault="00137C8C" w:rsidP="00C420B9">
            <w:pPr>
              <w:ind w:left="5"/>
              <w:rPr>
                <w:szCs w:val="20"/>
              </w:rPr>
            </w:pPr>
            <w:r w:rsidRPr="00554C0F">
              <w:rPr>
                <w:szCs w:val="20"/>
              </w:rPr>
              <w:t>Update Time</w:t>
            </w:r>
          </w:p>
        </w:tc>
        <w:tc>
          <w:tcPr>
            <w:tcW w:w="1701" w:type="dxa"/>
            <w:shd w:val="clear" w:color="auto" w:fill="auto"/>
          </w:tcPr>
          <w:p w14:paraId="73801CD7" w14:textId="4C61021C" w:rsidR="00137C8C" w:rsidRPr="00554C0F" w:rsidRDefault="00137C8C" w:rsidP="00C420B9">
            <w:pPr>
              <w:pStyle w:val="BodyText"/>
            </w:pPr>
            <w:r w:rsidRPr="00554C0F">
              <w:t>Tidpunkten då index-posten senast upp-daterades</w:t>
            </w:r>
          </w:p>
        </w:tc>
        <w:tc>
          <w:tcPr>
            <w:tcW w:w="2303" w:type="dxa"/>
            <w:shd w:val="clear" w:color="auto" w:fill="auto"/>
          </w:tcPr>
          <w:p w14:paraId="14DF4DAF" w14:textId="409ADA77" w:rsidR="00137C8C" w:rsidRPr="00554C0F" w:rsidRDefault="00137C8C" w:rsidP="00C420B9">
            <w:pPr>
              <w:pStyle w:val="BodyText"/>
            </w:pPr>
            <w:r w:rsidRPr="00554C0F">
              <w:t>DT</w:t>
            </w:r>
          </w:p>
        </w:tc>
        <w:tc>
          <w:tcPr>
            <w:tcW w:w="788" w:type="dxa"/>
            <w:shd w:val="clear" w:color="auto" w:fill="auto"/>
          </w:tcPr>
          <w:p w14:paraId="55B3E380" w14:textId="0FBBEF76" w:rsidR="00137C8C" w:rsidRPr="00554C0F" w:rsidRDefault="00137C8C" w:rsidP="00C420B9">
            <w:pPr>
              <w:pStyle w:val="BodyText"/>
            </w:pPr>
            <w:r w:rsidRPr="00554C0F">
              <w:t>0..1</w:t>
            </w:r>
          </w:p>
        </w:tc>
        <w:tc>
          <w:tcPr>
            <w:tcW w:w="1998" w:type="dxa"/>
            <w:shd w:val="clear" w:color="auto" w:fill="auto"/>
          </w:tcPr>
          <w:p w14:paraId="712B96CA" w14:textId="37DE2862" w:rsidR="00137C8C" w:rsidRPr="00554C0F" w:rsidRDefault="00137C8C" w:rsidP="00C420B9">
            <w:pPr>
              <w:pStyle w:val="BodyText"/>
            </w:pPr>
            <w:r w:rsidRPr="00554C0F">
              <w:t>Sätts automatiskt av EI-instansen.</w:t>
            </w:r>
          </w:p>
        </w:tc>
        <w:tc>
          <w:tcPr>
            <w:tcW w:w="1330" w:type="dxa"/>
            <w:shd w:val="clear" w:color="auto" w:fill="auto"/>
          </w:tcPr>
          <w:p w14:paraId="3044B5CD" w14:textId="60BFF903" w:rsidR="00137C8C" w:rsidRPr="00554C0F" w:rsidRDefault="00137C8C" w:rsidP="00C420B9">
            <w:pPr>
              <w:pStyle w:val="BodyText"/>
            </w:pPr>
            <w:r w:rsidRPr="00554C0F">
              <w:t>Upp-datering innebär ny post som matchar samtliga attribut som är del av en instans unikitet.</w:t>
            </w:r>
          </w:p>
        </w:tc>
      </w:tr>
      <w:tr w:rsidR="00137C8C" w:rsidRPr="00554C0F" w14:paraId="12986874" w14:textId="77777777" w:rsidTr="00554C0F">
        <w:tc>
          <w:tcPr>
            <w:tcW w:w="1242" w:type="dxa"/>
            <w:shd w:val="clear" w:color="auto" w:fill="auto"/>
          </w:tcPr>
          <w:p w14:paraId="4A9D45BE" w14:textId="7BEBF6CA" w:rsidR="00137C8C" w:rsidRPr="00554C0F" w:rsidRDefault="00137C8C" w:rsidP="00C420B9">
            <w:pPr>
              <w:ind w:left="5"/>
              <w:rPr>
                <w:szCs w:val="20"/>
              </w:rPr>
            </w:pPr>
            <w:r w:rsidRPr="00554C0F">
              <w:rPr>
                <w:szCs w:val="20"/>
              </w:rPr>
              <w:t>Source system</w:t>
            </w:r>
          </w:p>
        </w:tc>
        <w:tc>
          <w:tcPr>
            <w:tcW w:w="1701" w:type="dxa"/>
            <w:shd w:val="clear" w:color="auto" w:fill="auto"/>
          </w:tcPr>
          <w:p w14:paraId="0E897267" w14:textId="26679C9E" w:rsidR="00137C8C" w:rsidRPr="00554C0F" w:rsidRDefault="00137C8C" w:rsidP="00C420B9">
            <w:pPr>
              <w:pStyle w:val="BodyText"/>
            </w:pPr>
            <w:r w:rsidRPr="00554C0F">
              <w:t>Käll-systemet som genererade engage-mangs-posten via Update-tjänsten</w:t>
            </w:r>
          </w:p>
        </w:tc>
        <w:tc>
          <w:tcPr>
            <w:tcW w:w="2303" w:type="dxa"/>
            <w:shd w:val="clear" w:color="auto" w:fill="auto"/>
          </w:tcPr>
          <w:p w14:paraId="49F68DDE" w14:textId="6FF02F57" w:rsidR="00137C8C" w:rsidRPr="00554C0F" w:rsidRDefault="00137C8C" w:rsidP="00C420B9">
            <w:pPr>
              <w:pStyle w:val="BodyText"/>
            </w:pPr>
            <w:r w:rsidRPr="00554C0F">
              <w:t xml:space="preserve">Systemets HSA-id.  För system-adresserade tjänstedomäner motsvarar detta LogicalAddress vid anrop till tjänster i tjänstedomänen i fråga. Detta är inte anslutningspunktens HSA-id utan systemet som operativt hanterar informationen i </w:t>
            </w:r>
            <w:r w:rsidRPr="00554C0F">
              <w:lastRenderedPageBreak/>
              <w:t>verksamheten.</w:t>
            </w:r>
          </w:p>
        </w:tc>
        <w:tc>
          <w:tcPr>
            <w:tcW w:w="788" w:type="dxa"/>
            <w:shd w:val="clear" w:color="auto" w:fill="auto"/>
          </w:tcPr>
          <w:p w14:paraId="12AD5D2F" w14:textId="6C55038E" w:rsidR="00137C8C" w:rsidRPr="00554C0F" w:rsidRDefault="00137C8C" w:rsidP="00C420B9">
            <w:pPr>
              <w:pStyle w:val="BodyText"/>
            </w:pPr>
            <w:r w:rsidRPr="00554C0F">
              <w:lastRenderedPageBreak/>
              <w:t>1..1</w:t>
            </w:r>
          </w:p>
        </w:tc>
        <w:tc>
          <w:tcPr>
            <w:tcW w:w="1998" w:type="dxa"/>
            <w:shd w:val="clear" w:color="auto" w:fill="auto"/>
          </w:tcPr>
          <w:p w14:paraId="1FDC9E41" w14:textId="14764E9B" w:rsidR="00137C8C" w:rsidRPr="00554C0F" w:rsidRDefault="00137C8C" w:rsidP="00C420B9">
            <w:pPr>
              <w:pStyle w:val="BodyText"/>
            </w:pPr>
            <w:r w:rsidRPr="00554C0F">
              <w:t>Systemadressering tillämpas. Detta värde används som LogicalAddress vid tjänsteanrop.</w:t>
            </w:r>
          </w:p>
        </w:tc>
        <w:tc>
          <w:tcPr>
            <w:tcW w:w="1330" w:type="dxa"/>
            <w:shd w:val="clear" w:color="auto" w:fill="auto"/>
          </w:tcPr>
          <w:p w14:paraId="6DAFF6B5" w14:textId="19B25911" w:rsidR="00137C8C" w:rsidRPr="00554C0F" w:rsidRDefault="00137C8C" w:rsidP="00C420B9">
            <w:pPr>
              <w:pStyle w:val="BodyText"/>
            </w:pPr>
            <w:r w:rsidRPr="00554C0F">
              <w:t>Del av instansens unikhet</w:t>
            </w:r>
          </w:p>
        </w:tc>
      </w:tr>
      <w:tr w:rsidR="00137C8C" w:rsidRPr="00554C0F" w14:paraId="6F14CCC0" w14:textId="77777777" w:rsidTr="00554C0F">
        <w:tc>
          <w:tcPr>
            <w:tcW w:w="1242" w:type="dxa"/>
            <w:shd w:val="clear" w:color="auto" w:fill="auto"/>
          </w:tcPr>
          <w:p w14:paraId="536A709B" w14:textId="77777777" w:rsidR="00137C8C" w:rsidRPr="00554C0F" w:rsidRDefault="00137C8C" w:rsidP="00C420B9">
            <w:pPr>
              <w:pStyle w:val="BodyText"/>
            </w:pPr>
            <w:r w:rsidRPr="00554C0F">
              <w:lastRenderedPageBreak/>
              <w:t>Data Controller</w:t>
            </w:r>
          </w:p>
        </w:tc>
        <w:tc>
          <w:tcPr>
            <w:tcW w:w="1701" w:type="dxa"/>
            <w:shd w:val="clear" w:color="auto" w:fill="auto"/>
          </w:tcPr>
          <w:p w14:paraId="356EC067" w14:textId="77777777" w:rsidR="00137C8C" w:rsidRPr="00554C0F" w:rsidRDefault="00137C8C" w:rsidP="00C420B9">
            <w:pPr>
              <w:pStyle w:val="BodyText"/>
            </w:pPr>
            <w:r w:rsidRPr="00554C0F">
              <w:t>Personuppgitsansvarig organisation</w:t>
            </w:r>
          </w:p>
        </w:tc>
        <w:tc>
          <w:tcPr>
            <w:tcW w:w="2303" w:type="dxa"/>
            <w:shd w:val="clear" w:color="auto" w:fill="auto"/>
          </w:tcPr>
          <w:p w14:paraId="74D7FDF1" w14:textId="77777777" w:rsidR="00137C8C" w:rsidRPr="00554C0F" w:rsidRDefault="00137C8C" w:rsidP="00C420B9">
            <w:pPr>
              <w:pStyle w:val="BodyText"/>
            </w:pPr>
            <w:r w:rsidRPr="00554C0F">
              <w:t>Ett värde som i källsystemet med id SourceSystem unikt identifierar PU-ansvarig organisation.</w:t>
            </w:r>
          </w:p>
        </w:tc>
        <w:tc>
          <w:tcPr>
            <w:tcW w:w="788" w:type="dxa"/>
            <w:shd w:val="clear" w:color="auto" w:fill="auto"/>
          </w:tcPr>
          <w:p w14:paraId="1D35EE2E" w14:textId="77777777" w:rsidR="00137C8C" w:rsidRPr="00554C0F" w:rsidRDefault="00137C8C" w:rsidP="00C420B9">
            <w:pPr>
              <w:pStyle w:val="BodyText"/>
            </w:pPr>
            <w:r w:rsidRPr="00554C0F">
              <w:t>1..1</w:t>
            </w:r>
          </w:p>
        </w:tc>
        <w:tc>
          <w:tcPr>
            <w:tcW w:w="1998" w:type="dxa"/>
            <w:shd w:val="clear" w:color="auto" w:fill="auto"/>
          </w:tcPr>
          <w:p w14:paraId="38FF1648" w14:textId="77777777" w:rsidR="00137C8C" w:rsidRPr="00554C0F" w:rsidRDefault="00137C8C" w:rsidP="00C420B9">
            <w:pPr>
              <w:pStyle w:val="BodyText"/>
            </w:pPr>
            <w:r w:rsidRPr="00554C0F">
              <w:t>”SE”&lt;organisationsnummer&gt;, (t ex: ”SE5565594230”), HSA-id, eller systemspecifik identitet.</w:t>
            </w:r>
          </w:p>
        </w:tc>
        <w:tc>
          <w:tcPr>
            <w:tcW w:w="1330" w:type="dxa"/>
            <w:shd w:val="clear" w:color="auto" w:fill="auto"/>
          </w:tcPr>
          <w:p w14:paraId="2D068B25" w14:textId="77777777" w:rsidR="00137C8C" w:rsidRPr="00554C0F" w:rsidRDefault="00137C8C" w:rsidP="00C420B9">
            <w:pPr>
              <w:pStyle w:val="BodyText"/>
            </w:pPr>
            <w:r w:rsidRPr="00554C0F">
              <w:t>Del av instansens unikhet</w:t>
            </w:r>
          </w:p>
        </w:tc>
      </w:tr>
    </w:tbl>
    <w:p w14:paraId="16E45E1A" w14:textId="77777777" w:rsidR="007E47C0" w:rsidRPr="00CC412F" w:rsidRDefault="007E47C0"/>
    <w:p w14:paraId="4CBC4E17" w14:textId="37A27E09" w:rsidR="00137C8C" w:rsidRPr="00CC412F" w:rsidRDefault="00137C8C" w:rsidP="003A6D72">
      <w:r w:rsidRPr="00CC412F">
        <w:t>Regler för tilldelning av värde i fältet Categorization i engagemangsposten</w:t>
      </w:r>
      <w:r w:rsidR="00FD36F1">
        <w:t xml:space="preserve"> i denna domän</w:t>
      </w:r>
      <w:r w:rsidRPr="00CC412F">
        <w:t>:</w:t>
      </w:r>
    </w:p>
    <w:p w14:paraId="6F0CB992" w14:textId="77777777" w:rsidR="00137C8C" w:rsidRPr="00CC412F" w:rsidRDefault="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31447D" w14:paraId="6C60F594" w14:textId="77777777" w:rsidTr="00E62163">
        <w:tc>
          <w:tcPr>
            <w:tcW w:w="4253" w:type="dxa"/>
            <w:shd w:val="clear" w:color="auto" w:fill="D9D9D9"/>
          </w:tcPr>
          <w:p w14:paraId="5638017C" w14:textId="77777777" w:rsidR="00137C8C" w:rsidRPr="003A6D72" w:rsidRDefault="00137C8C" w:rsidP="002E33F3">
            <w:pPr>
              <w:rPr>
                <w:b/>
              </w:rPr>
            </w:pPr>
            <w:r w:rsidRPr="003A6D72">
              <w:rPr>
                <w:b/>
              </w:rPr>
              <w:t>Infomängd enl. Tjänstekontrakt</w:t>
            </w:r>
          </w:p>
        </w:tc>
        <w:tc>
          <w:tcPr>
            <w:tcW w:w="5103" w:type="dxa"/>
            <w:shd w:val="clear" w:color="auto" w:fill="D9D9D9"/>
          </w:tcPr>
          <w:p w14:paraId="3D9DDE2B" w14:textId="77777777" w:rsidR="00137C8C" w:rsidRPr="003A6D72" w:rsidRDefault="00137C8C" w:rsidP="002E33F3">
            <w:pPr>
              <w:rPr>
                <w:b/>
              </w:rPr>
            </w:pPr>
            <w:r w:rsidRPr="003A6D72">
              <w:rPr>
                <w:b/>
              </w:rPr>
              <w:t>Värde på Categorization</w:t>
            </w:r>
          </w:p>
        </w:tc>
      </w:tr>
      <w:tr w:rsidR="00926B52" w:rsidRPr="0031447D" w14:paraId="72603DED" w14:textId="77777777" w:rsidTr="00926B52">
        <w:tc>
          <w:tcPr>
            <w:tcW w:w="4253" w:type="dxa"/>
          </w:tcPr>
          <w:p w14:paraId="5EBA266D" w14:textId="77777777" w:rsidR="00137C8C" w:rsidRPr="003A6D72" w:rsidRDefault="00137C8C" w:rsidP="002E33F3">
            <w:r w:rsidRPr="003A6D72">
              <w:t>GetMaternityMedicalHistory</w:t>
            </w:r>
          </w:p>
        </w:tc>
        <w:tc>
          <w:tcPr>
            <w:tcW w:w="5103" w:type="dxa"/>
          </w:tcPr>
          <w:p w14:paraId="26610096" w14:textId="77777777" w:rsidR="00137C8C" w:rsidRPr="003A6D72" w:rsidRDefault="00137C8C" w:rsidP="002E33F3">
            <w:pPr>
              <w:rPr>
                <w:color w:val="000000"/>
              </w:rPr>
            </w:pPr>
            <w:r w:rsidRPr="003A6D72">
              <w:rPr>
                <w:color w:val="000000"/>
              </w:rPr>
              <w:t>utr-mtr</w:t>
            </w:r>
          </w:p>
        </w:tc>
      </w:tr>
      <w:tr w:rsidR="00926B52" w:rsidRPr="0031447D" w14:paraId="77E17C93" w14:textId="77777777" w:rsidTr="00926B52">
        <w:tc>
          <w:tcPr>
            <w:tcW w:w="4253" w:type="dxa"/>
          </w:tcPr>
          <w:p w14:paraId="71349937" w14:textId="77777777" w:rsidR="00137C8C" w:rsidRPr="003A6D72" w:rsidRDefault="00137C8C" w:rsidP="002E33F3">
            <w:r w:rsidRPr="003A6D72">
              <w:t>GetReferralOutcome</w:t>
            </w:r>
          </w:p>
        </w:tc>
        <w:tc>
          <w:tcPr>
            <w:tcW w:w="5103" w:type="dxa"/>
          </w:tcPr>
          <w:p w14:paraId="09E6D762" w14:textId="77777777" w:rsidR="00137C8C" w:rsidRPr="003A6D72" w:rsidRDefault="00137C8C" w:rsidP="002E33F3">
            <w:pPr>
              <w:rPr>
                <w:color w:val="000000"/>
              </w:rPr>
            </w:pPr>
            <w:r w:rsidRPr="003A6D72">
              <w:rPr>
                <w:color w:val="000000"/>
              </w:rPr>
              <w:t>und-kon-ure</w:t>
            </w:r>
          </w:p>
        </w:tc>
      </w:tr>
      <w:tr w:rsidR="00C420B9" w:rsidRPr="0031447D" w14:paraId="532F5ABD" w14:textId="77777777" w:rsidTr="00C420B9">
        <w:trPr>
          <w:trHeight w:val="271"/>
        </w:trPr>
        <w:tc>
          <w:tcPr>
            <w:tcW w:w="4253" w:type="dxa"/>
          </w:tcPr>
          <w:p w14:paraId="194EC92D" w14:textId="77777777" w:rsidR="00C420B9" w:rsidRPr="003A6D72" w:rsidRDefault="00C420B9" w:rsidP="00C420B9">
            <w:r w:rsidRPr="003A6D72">
              <w:t>GetLaboratoryOrderOutcome</w:t>
            </w:r>
          </w:p>
        </w:tc>
        <w:tc>
          <w:tcPr>
            <w:tcW w:w="5103" w:type="dxa"/>
          </w:tcPr>
          <w:p w14:paraId="7E886FA0" w14:textId="77777777" w:rsidR="00C420B9" w:rsidRPr="003A6D72" w:rsidRDefault="00C420B9" w:rsidP="00C420B9">
            <w:pPr>
              <w:rPr>
                <w:color w:val="000000"/>
              </w:rPr>
            </w:pPr>
            <w:r w:rsidRPr="003A6D72">
              <w:rPr>
                <w:color w:val="000000"/>
              </w:rPr>
              <w:t>und-kkm-ure</w:t>
            </w:r>
          </w:p>
        </w:tc>
      </w:tr>
      <w:tr w:rsidR="00C420B9" w:rsidRPr="0031447D" w14:paraId="41A84651" w14:textId="77777777" w:rsidTr="00C420B9">
        <w:trPr>
          <w:trHeight w:val="271"/>
        </w:trPr>
        <w:tc>
          <w:tcPr>
            <w:tcW w:w="4253" w:type="dxa"/>
          </w:tcPr>
          <w:p w14:paraId="5AB8EA30" w14:textId="2CCAC9C4" w:rsidR="00C420B9" w:rsidRPr="003A6D72" w:rsidRDefault="00C420B9" w:rsidP="00C420B9">
            <w:r>
              <w:t>GetECGOutcome</w:t>
            </w:r>
          </w:p>
        </w:tc>
        <w:tc>
          <w:tcPr>
            <w:tcW w:w="5103" w:type="dxa"/>
          </w:tcPr>
          <w:p w14:paraId="02FD1200" w14:textId="1D87AE0D" w:rsidR="00C420B9" w:rsidRPr="003A6D72" w:rsidRDefault="00AA1444" w:rsidP="00C420B9">
            <w:pPr>
              <w:rPr>
                <w:color w:val="000000"/>
              </w:rPr>
            </w:pPr>
            <w:r>
              <w:rPr>
                <w:color w:val="000000"/>
              </w:rPr>
              <w:t>und-ekg-ure</w:t>
            </w:r>
          </w:p>
        </w:tc>
      </w:tr>
      <w:tr w:rsidR="00926B52" w:rsidRPr="0031447D" w14:paraId="3DA2496E" w14:textId="77777777" w:rsidTr="00C420B9">
        <w:trPr>
          <w:trHeight w:val="271"/>
        </w:trPr>
        <w:tc>
          <w:tcPr>
            <w:tcW w:w="4253" w:type="dxa"/>
          </w:tcPr>
          <w:p w14:paraId="476108EA" w14:textId="49D47904" w:rsidR="00137C8C" w:rsidRPr="003A6D72" w:rsidRDefault="00AA1444" w:rsidP="002E33F3">
            <w:r>
              <w:t>GetImagingOutcome</w:t>
            </w:r>
          </w:p>
        </w:tc>
        <w:tc>
          <w:tcPr>
            <w:tcW w:w="5103" w:type="dxa"/>
          </w:tcPr>
          <w:p w14:paraId="709FCDAD" w14:textId="1F181C54" w:rsidR="00137C8C" w:rsidRPr="003A6D72" w:rsidRDefault="00AA1444" w:rsidP="002E33F3">
            <w:pPr>
              <w:rPr>
                <w:color w:val="000000"/>
              </w:rPr>
            </w:pPr>
            <w:r>
              <w:rPr>
                <w:color w:val="000000"/>
              </w:rPr>
              <w:t>und-bdi-ure</w:t>
            </w:r>
          </w:p>
        </w:tc>
      </w:tr>
    </w:tbl>
    <w:p w14:paraId="349519FF" w14:textId="77777777" w:rsidR="007E47C0" w:rsidRPr="00CC412F" w:rsidRDefault="007E47C0">
      <w:bookmarkStart w:id="60" w:name="_Toc383084525"/>
      <w:bookmarkStart w:id="61" w:name="_Toc383098704"/>
      <w:bookmarkStart w:id="62" w:name="_Toc383101232"/>
      <w:bookmarkStart w:id="63" w:name="_Toc383101757"/>
      <w:bookmarkStart w:id="64" w:name="_Toc383102067"/>
      <w:bookmarkEnd w:id="60"/>
      <w:bookmarkEnd w:id="61"/>
      <w:bookmarkEnd w:id="62"/>
      <w:bookmarkEnd w:id="63"/>
      <w:bookmarkEnd w:id="64"/>
    </w:p>
    <w:p w14:paraId="57131836" w14:textId="77777777" w:rsidR="007E47C0" w:rsidRPr="00CC412F" w:rsidRDefault="007E47C0" w:rsidP="007E47C0">
      <w:pPr>
        <w:pStyle w:val="Heading2"/>
      </w:pPr>
      <w:bookmarkStart w:id="65" w:name="_Informationssäkerhet_och_juridik"/>
      <w:bookmarkStart w:id="66" w:name="_Toc357754853"/>
      <w:bookmarkStart w:id="67" w:name="_Toc384906582"/>
      <w:bookmarkEnd w:id="65"/>
      <w:r w:rsidRPr="00CC412F">
        <w:t>Informationssäkerhet och juridik</w:t>
      </w:r>
      <w:bookmarkEnd w:id="66"/>
      <w:bookmarkEnd w:id="67"/>
    </w:p>
    <w:p w14:paraId="293C5933" w14:textId="77777777" w:rsidR="00FB69B3" w:rsidRPr="00CC412F" w:rsidRDefault="00FB69B3" w:rsidP="000C5BDE">
      <w:pPr>
        <w:pStyle w:val="Heading3"/>
      </w:pPr>
      <w:bookmarkStart w:id="68" w:name="_Toc219337771"/>
      <w:bookmarkStart w:id="69" w:name="_Toc227077995"/>
      <w:bookmarkStart w:id="70" w:name="_Toc245231399"/>
      <w:bookmarkStart w:id="71" w:name="_Toc384906583"/>
      <w:r w:rsidRPr="00CC412F">
        <w:t>Medarbetarens direktåtkomst</w:t>
      </w:r>
      <w:bookmarkEnd w:id="68"/>
      <w:bookmarkEnd w:id="69"/>
      <w:bookmarkEnd w:id="70"/>
      <w:bookmarkEnd w:id="71"/>
    </w:p>
    <w:p w14:paraId="7898CA63" w14:textId="77777777" w:rsidR="00FD36F1" w:rsidRDefault="00FD36F1" w:rsidP="00FD36F1">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8991DA5" w14:textId="77777777" w:rsidR="00FD36F1" w:rsidRDefault="00FD36F1" w:rsidP="00FD36F1"/>
    <w:p w14:paraId="45130926" w14:textId="77777777" w:rsidR="00FD36F1" w:rsidRDefault="00FD36F1" w:rsidP="00FD36F1">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652D837" w14:textId="77777777" w:rsidR="00FD36F1" w:rsidRDefault="00FD36F1" w:rsidP="00FD36F1"/>
    <w:p w14:paraId="333D6E8D" w14:textId="77777777" w:rsidR="00FD36F1" w:rsidRDefault="00FD36F1" w:rsidP="00FD36F1">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7A4267AA" w14:textId="77777777" w:rsidR="00546456" w:rsidRPr="00CC412F" w:rsidRDefault="00546456" w:rsidP="003A6D72"/>
    <w:p w14:paraId="0346F7E2" w14:textId="77777777" w:rsidR="00FB69B3" w:rsidRPr="00CC412F" w:rsidRDefault="00FB69B3" w:rsidP="000C5BDE">
      <w:pPr>
        <w:pStyle w:val="Heading3"/>
        <w:rPr>
          <w:b/>
        </w:rPr>
      </w:pPr>
      <w:bookmarkStart w:id="72" w:name="_Toc219337772"/>
      <w:bookmarkStart w:id="73" w:name="_Toc227077996"/>
      <w:bookmarkStart w:id="74" w:name="_Toc229537043"/>
      <w:bookmarkStart w:id="75" w:name="_Toc245231400"/>
      <w:bookmarkStart w:id="76" w:name="_Toc384906584"/>
      <w:r w:rsidRPr="00CC412F">
        <w:t>Patientens direktåtkomst</w:t>
      </w:r>
      <w:bookmarkEnd w:id="72"/>
      <w:bookmarkEnd w:id="73"/>
      <w:bookmarkEnd w:id="74"/>
      <w:bookmarkEnd w:id="75"/>
      <w:bookmarkEnd w:id="76"/>
    </w:p>
    <w:p w14:paraId="4CD44E7A" w14:textId="77777777" w:rsidR="00FD36F1" w:rsidRDefault="00FD36F1" w:rsidP="00FD36F1">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08FE183" w14:textId="77777777" w:rsidR="00546456" w:rsidRPr="00CC412F" w:rsidRDefault="00546456" w:rsidP="003A6D72"/>
    <w:p w14:paraId="239E2757" w14:textId="77777777" w:rsidR="00FB69B3" w:rsidRPr="00CC412F" w:rsidRDefault="00FB69B3" w:rsidP="000C5BDE">
      <w:pPr>
        <w:pStyle w:val="Heading3"/>
      </w:pPr>
      <w:bookmarkStart w:id="77" w:name="_Toc219337773"/>
      <w:bookmarkStart w:id="78" w:name="_Toc227077997"/>
      <w:bookmarkStart w:id="79" w:name="_Toc245231401"/>
      <w:bookmarkStart w:id="80" w:name="_Toc384906585"/>
      <w:r w:rsidRPr="00CC412F">
        <w:lastRenderedPageBreak/>
        <w:t>Generellt</w:t>
      </w:r>
      <w:bookmarkEnd w:id="77"/>
      <w:bookmarkEnd w:id="78"/>
      <w:bookmarkEnd w:id="79"/>
      <w:bookmarkEnd w:id="80"/>
    </w:p>
    <w:p w14:paraId="20EA344A" w14:textId="77777777" w:rsidR="00FD36F1" w:rsidRDefault="00FD36F1" w:rsidP="00FD36F1">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CC412F" w:rsidRDefault="007E47C0">
      <w:pPr>
        <w:rPr>
          <w:highlight w:val="yellow"/>
        </w:rPr>
      </w:pPr>
    </w:p>
    <w:p w14:paraId="0FB1143F" w14:textId="77777777" w:rsidR="00265F33" w:rsidRPr="00CC412F" w:rsidRDefault="00265F33" w:rsidP="00C54F68">
      <w:pPr>
        <w:pStyle w:val="Heading2"/>
      </w:pPr>
      <w:bookmarkStart w:id="81" w:name="_Toc384906586"/>
      <w:r w:rsidRPr="00CC412F">
        <w:t>Icke funktionella krav</w:t>
      </w:r>
      <w:bookmarkEnd w:id="81"/>
    </w:p>
    <w:p w14:paraId="4C98E4CC" w14:textId="77777777" w:rsidR="00FD36F1" w:rsidRDefault="00FD36F1" w:rsidP="00FD36F1">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EC3425A" w14:textId="3DA9D99D" w:rsidR="00073910" w:rsidRPr="00CC412F" w:rsidRDefault="00073910">
      <w:r w:rsidRPr="00CC412F">
        <w:t xml:space="preserve"> </w:t>
      </w:r>
    </w:p>
    <w:p w14:paraId="505468A0" w14:textId="2F78B9A7" w:rsidR="007E47C0" w:rsidRPr="00CC412F" w:rsidRDefault="007E47C0" w:rsidP="007E47C0">
      <w:pPr>
        <w:pStyle w:val="Heading3"/>
      </w:pPr>
      <w:bookmarkStart w:id="82" w:name="_Toc384906587"/>
      <w:r w:rsidRPr="00CC412F">
        <w:t>SLA krav</w:t>
      </w:r>
      <w:bookmarkEnd w:id="82"/>
    </w:p>
    <w:p w14:paraId="09274A51" w14:textId="77777777" w:rsidR="00FD36F1" w:rsidRPr="003F45DF" w:rsidRDefault="00FD36F1" w:rsidP="00FD36F1">
      <w:r>
        <w:t>Följande generella SLA-krav gäller för alla tjänsteproducenter som tillhandahåller tjänster. Dessa krav gäller där inget annat anges för ett specifikt tjänstekontrakt.</w:t>
      </w:r>
    </w:p>
    <w:p w14:paraId="435AC6C3" w14:textId="77777777" w:rsidR="00FD36F1" w:rsidRPr="003F45DF" w:rsidRDefault="00FD36F1" w:rsidP="00FD36F1">
      <w:pPr>
        <w:rPr>
          <w:szCs w:val="20"/>
        </w:rPr>
      </w:pPr>
    </w:p>
    <w:p w14:paraId="0C880FAB" w14:textId="77777777" w:rsidR="00FD36F1" w:rsidRPr="003F45DF" w:rsidRDefault="00FD36F1" w:rsidP="00FD36F1">
      <w:pPr>
        <w:pStyle w:val="BodyText"/>
      </w:pPr>
      <w:r w:rsidRPr="003F45DF">
        <w:t xml:space="preserve">Följande SLA-krav gäller för </w:t>
      </w:r>
      <w:r w:rsidRPr="003F45DF">
        <w:rPr>
          <w:i/>
        </w:rPr>
        <w:t>producenter</w:t>
      </w:r>
      <w:r w:rsidRPr="003F45DF">
        <w:t xml:space="preserve"> av tjänstekontrakten i denna domän </w:t>
      </w:r>
    </w:p>
    <w:p w14:paraId="68F52FC8" w14:textId="77777777" w:rsidR="007E47C0" w:rsidRPr="00CC412F" w:rsidRDefault="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CC412F" w14:paraId="6496BCE7" w14:textId="77777777" w:rsidTr="00E62163">
        <w:tc>
          <w:tcPr>
            <w:tcW w:w="2268" w:type="dxa"/>
            <w:shd w:val="clear" w:color="auto" w:fill="D9D9D9"/>
          </w:tcPr>
          <w:p w14:paraId="2136F66E" w14:textId="77777777" w:rsidR="007E47C0" w:rsidRPr="00CC412F" w:rsidRDefault="007E47C0" w:rsidP="00514BAB">
            <w:pPr>
              <w:rPr>
                <w:b/>
              </w:rPr>
            </w:pPr>
            <w:r w:rsidRPr="00CC412F">
              <w:rPr>
                <w:b/>
              </w:rPr>
              <w:t>Kategori</w:t>
            </w:r>
          </w:p>
        </w:tc>
        <w:tc>
          <w:tcPr>
            <w:tcW w:w="4154" w:type="dxa"/>
            <w:shd w:val="clear" w:color="auto" w:fill="D9D9D9"/>
          </w:tcPr>
          <w:p w14:paraId="5498AD94" w14:textId="77777777" w:rsidR="007E47C0" w:rsidRPr="00CC412F" w:rsidRDefault="007E47C0" w:rsidP="00546456">
            <w:pPr>
              <w:rPr>
                <w:b/>
              </w:rPr>
            </w:pPr>
            <w:r w:rsidRPr="00CC412F">
              <w:rPr>
                <w:b/>
              </w:rPr>
              <w:t>Värde</w:t>
            </w:r>
          </w:p>
        </w:tc>
        <w:tc>
          <w:tcPr>
            <w:tcW w:w="3266" w:type="dxa"/>
            <w:shd w:val="clear" w:color="auto" w:fill="D9D9D9"/>
          </w:tcPr>
          <w:p w14:paraId="0047FBE2" w14:textId="77777777" w:rsidR="007E47C0" w:rsidRPr="00CC412F" w:rsidRDefault="007E47C0" w:rsidP="00514BAB">
            <w:pPr>
              <w:rPr>
                <w:b/>
              </w:rPr>
            </w:pPr>
            <w:r w:rsidRPr="00CC412F">
              <w:rPr>
                <w:b/>
              </w:rPr>
              <w:t>Beskrivning</w:t>
            </w:r>
          </w:p>
        </w:tc>
      </w:tr>
      <w:tr w:rsidR="00E62163" w:rsidRPr="00CC412F" w14:paraId="13694575" w14:textId="77777777" w:rsidTr="00514BAB">
        <w:tc>
          <w:tcPr>
            <w:tcW w:w="2268" w:type="dxa"/>
          </w:tcPr>
          <w:p w14:paraId="05D9E5C8" w14:textId="019728F7" w:rsidR="00E62163" w:rsidRPr="00CC412F" w:rsidRDefault="00E62163" w:rsidP="00514BAB">
            <w:r w:rsidRPr="00CC412F">
              <w:t>Svarstid</w:t>
            </w:r>
          </w:p>
        </w:tc>
        <w:tc>
          <w:tcPr>
            <w:tcW w:w="4154" w:type="dxa"/>
          </w:tcPr>
          <w:p w14:paraId="1350CED3" w14:textId="0E259EB0" w:rsidR="00E62163" w:rsidRPr="00CC412F" w:rsidRDefault="00E62163" w:rsidP="00546456">
            <w:pPr>
              <w:rPr>
                <w:highlight w:val="yellow"/>
              </w:rPr>
            </w:pPr>
            <w:r w:rsidRPr="00CC412F">
              <w:t>Svarstiden för ett anrop får inte överstiga 15 sekunder.</w:t>
            </w:r>
          </w:p>
        </w:tc>
        <w:tc>
          <w:tcPr>
            <w:tcW w:w="3266" w:type="dxa"/>
          </w:tcPr>
          <w:p w14:paraId="1E1B2BBA" w14:textId="70EA1EC2" w:rsidR="00E62163" w:rsidRPr="00CC412F" w:rsidRDefault="00E62163" w:rsidP="00514BAB">
            <w:r w:rsidRPr="00CC412F">
              <w:t>Svarstid</w:t>
            </w:r>
          </w:p>
        </w:tc>
      </w:tr>
      <w:tr w:rsidR="00E62163" w:rsidRPr="00CC412F" w14:paraId="6892E310" w14:textId="77777777" w:rsidTr="00514BAB">
        <w:tc>
          <w:tcPr>
            <w:tcW w:w="2268" w:type="dxa"/>
          </w:tcPr>
          <w:p w14:paraId="489A4689" w14:textId="09E0A724" w:rsidR="00E62163" w:rsidRPr="00CC412F" w:rsidRDefault="00E62163" w:rsidP="00514BAB">
            <w:r w:rsidRPr="00CC412F">
              <w:t>Tillgänglighet</w:t>
            </w:r>
          </w:p>
        </w:tc>
        <w:tc>
          <w:tcPr>
            <w:tcW w:w="4154" w:type="dxa"/>
          </w:tcPr>
          <w:p w14:paraId="6190D5FA" w14:textId="58D5AF05" w:rsidR="00E62163" w:rsidRPr="00CC412F" w:rsidRDefault="00E62163" w:rsidP="00546456">
            <w:pPr>
              <w:rPr>
                <w:highlight w:val="yellow"/>
              </w:rPr>
            </w:pPr>
            <w:r w:rsidRPr="00CC412F">
              <w:t>24x7, 99,5%</w:t>
            </w:r>
          </w:p>
        </w:tc>
        <w:tc>
          <w:tcPr>
            <w:tcW w:w="3266" w:type="dxa"/>
          </w:tcPr>
          <w:p w14:paraId="0C6DBA5B" w14:textId="60AAF2E8" w:rsidR="00E62163" w:rsidRPr="00CC412F" w:rsidRDefault="00E62163" w:rsidP="00514BAB">
            <w:r w:rsidRPr="00CC412F">
              <w:t>Tillgänglighet</w:t>
            </w:r>
          </w:p>
        </w:tc>
      </w:tr>
      <w:tr w:rsidR="00E62163" w:rsidRPr="00CC412F" w14:paraId="6595DB9B" w14:textId="77777777" w:rsidTr="00514BAB">
        <w:tc>
          <w:tcPr>
            <w:tcW w:w="2268" w:type="dxa"/>
          </w:tcPr>
          <w:p w14:paraId="661DCAE1" w14:textId="08F6817D" w:rsidR="00E62163" w:rsidRPr="00CC412F" w:rsidRDefault="00E62163" w:rsidP="00514BAB">
            <w:r w:rsidRPr="00CC412F">
              <w:t>Last</w:t>
            </w:r>
          </w:p>
        </w:tc>
        <w:tc>
          <w:tcPr>
            <w:tcW w:w="4154" w:type="dxa"/>
          </w:tcPr>
          <w:p w14:paraId="1FFD136D" w14:textId="65F2726B" w:rsidR="00E62163" w:rsidRPr="00CC412F" w:rsidRDefault="00E62163" w:rsidP="00546456">
            <w:pPr>
              <w:rPr>
                <w:highlight w:val="yellow"/>
              </w:rPr>
            </w:pPr>
            <w:r w:rsidRPr="00CC412F">
              <w:t>Tjänsteproducenten ska kunna hantera minst dubbla mängden frågor per dygn i förhållande till antalet journaluppdatering per dygn.</w:t>
            </w:r>
          </w:p>
        </w:tc>
        <w:tc>
          <w:tcPr>
            <w:tcW w:w="3266" w:type="dxa"/>
          </w:tcPr>
          <w:p w14:paraId="4ADEEF79" w14:textId="1935A6FE" w:rsidR="00E62163" w:rsidRPr="00CC412F" w:rsidRDefault="00E62163" w:rsidP="00514BAB">
            <w:r w:rsidRPr="00CC412F">
              <w:t>Last</w:t>
            </w:r>
          </w:p>
        </w:tc>
      </w:tr>
      <w:tr w:rsidR="00E62163" w:rsidRPr="00CC412F" w14:paraId="22C61358" w14:textId="77777777" w:rsidTr="00514BAB">
        <w:tc>
          <w:tcPr>
            <w:tcW w:w="2268" w:type="dxa"/>
          </w:tcPr>
          <w:p w14:paraId="4116C3AB" w14:textId="59F08329" w:rsidR="00E62163" w:rsidRPr="00CC412F" w:rsidRDefault="00E62163" w:rsidP="00514BAB">
            <w:r w:rsidRPr="00CC412F">
              <w:t>Aktualitet</w:t>
            </w:r>
          </w:p>
        </w:tc>
        <w:tc>
          <w:tcPr>
            <w:tcW w:w="4154" w:type="dxa"/>
          </w:tcPr>
          <w:p w14:paraId="31C0B765" w14:textId="77777777" w:rsidR="00E62163" w:rsidRPr="00CC412F" w:rsidRDefault="00E62163" w:rsidP="00546456">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Pr="00CC412F" w:rsidRDefault="00E62163" w:rsidP="00546456"/>
          <w:p w14:paraId="215D425A" w14:textId="7CCAE651" w:rsidR="00E62163" w:rsidRPr="00CC412F" w:rsidRDefault="00E62163" w:rsidP="00546456">
            <w:pPr>
              <w:rPr>
                <w:highlight w:val="yellow"/>
              </w:rPr>
            </w:pPr>
            <w:r w:rsidRPr="00CC412F">
              <w:t xml:space="preserve">Uppdatering av engagemangspost måste ske så att engagemangsposten refererar data </w:t>
            </w:r>
            <w:r w:rsidRPr="00CC412F">
              <w:lastRenderedPageBreak/>
              <w:t>som är omedelbart tillgängligt via tjänstekontraktet.</w:t>
            </w:r>
          </w:p>
        </w:tc>
        <w:tc>
          <w:tcPr>
            <w:tcW w:w="3266" w:type="dxa"/>
          </w:tcPr>
          <w:p w14:paraId="11C73843" w14:textId="3A5429A7" w:rsidR="00E62163" w:rsidRPr="00CC412F" w:rsidRDefault="00E62163" w:rsidP="00514BAB">
            <w:r w:rsidRPr="00CC412F">
              <w:lastRenderedPageBreak/>
              <w:t>Aktualitet</w:t>
            </w:r>
          </w:p>
        </w:tc>
      </w:tr>
      <w:tr w:rsidR="00E62163" w:rsidRPr="00CC412F" w14:paraId="16B77227" w14:textId="77777777" w:rsidTr="00514BAB">
        <w:tc>
          <w:tcPr>
            <w:tcW w:w="2268" w:type="dxa"/>
          </w:tcPr>
          <w:p w14:paraId="23E0E8DE" w14:textId="0CF49D80" w:rsidR="00E62163" w:rsidRPr="00CC412F" w:rsidRDefault="00E62163" w:rsidP="00514BAB">
            <w:pPr>
              <w:rPr>
                <w:highlight w:val="yellow"/>
              </w:rPr>
            </w:pPr>
            <w:r w:rsidRPr="00CC412F">
              <w:lastRenderedPageBreak/>
              <w:t>Robusthet</w:t>
            </w:r>
          </w:p>
        </w:tc>
        <w:tc>
          <w:tcPr>
            <w:tcW w:w="4154" w:type="dxa"/>
          </w:tcPr>
          <w:p w14:paraId="06525495" w14:textId="19E89631" w:rsidR="00E62163" w:rsidRPr="00CC412F" w:rsidRDefault="00E62163" w:rsidP="005464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Pr="00CC412F" w:rsidRDefault="00E62163" w:rsidP="00514BAB">
            <w:r w:rsidRPr="00CC412F">
              <w:t>Robusthet</w:t>
            </w:r>
          </w:p>
        </w:tc>
      </w:tr>
      <w:tr w:rsidR="00E62163" w:rsidRPr="00CC412F" w14:paraId="2FB6358A" w14:textId="77777777" w:rsidTr="00514BAB">
        <w:tc>
          <w:tcPr>
            <w:tcW w:w="2268" w:type="dxa"/>
          </w:tcPr>
          <w:p w14:paraId="16A30395" w14:textId="64125251" w:rsidR="00E62163" w:rsidRPr="00CC412F" w:rsidRDefault="00E62163" w:rsidP="00514BAB">
            <w:pPr>
              <w:rPr>
                <w:highlight w:val="yellow"/>
              </w:rPr>
            </w:pPr>
            <w:r w:rsidRPr="00CC412F">
              <w:t>Samtidighet</w:t>
            </w:r>
          </w:p>
        </w:tc>
        <w:tc>
          <w:tcPr>
            <w:tcW w:w="4154" w:type="dxa"/>
          </w:tcPr>
          <w:p w14:paraId="06CD3490" w14:textId="2DECCFBC" w:rsidR="00E62163" w:rsidRPr="00CC412F" w:rsidRDefault="00E62163" w:rsidP="00546456">
            <w:pPr>
              <w:rPr>
                <w:highlight w:val="yellow"/>
              </w:rPr>
            </w:pPr>
            <w:r w:rsidRPr="00CC412F">
              <w:t>Tjänsteproducenten ska hantera minst 10 samtidiga frågor.</w:t>
            </w:r>
          </w:p>
        </w:tc>
        <w:tc>
          <w:tcPr>
            <w:tcW w:w="3266" w:type="dxa"/>
          </w:tcPr>
          <w:p w14:paraId="09662C17" w14:textId="65078508" w:rsidR="00E62163" w:rsidRPr="00CC412F" w:rsidRDefault="00E62163" w:rsidP="00514BAB">
            <w:r w:rsidRPr="00CC412F">
              <w:t>Samtidighet</w:t>
            </w:r>
          </w:p>
        </w:tc>
      </w:tr>
    </w:tbl>
    <w:p w14:paraId="7C30B809" w14:textId="77777777" w:rsidR="007E47C0" w:rsidRPr="00CC412F" w:rsidRDefault="007E47C0" w:rsidP="00C420B9">
      <w:pPr>
        <w:pStyle w:val="BodyText"/>
      </w:pPr>
    </w:p>
    <w:p w14:paraId="7411275B" w14:textId="031A1FAC" w:rsidR="00265F33" w:rsidRPr="00CC412F" w:rsidRDefault="00265F33" w:rsidP="00C54F68">
      <w:pPr>
        <w:pStyle w:val="Heading3"/>
      </w:pPr>
      <w:bookmarkStart w:id="83" w:name="_Toc384906588"/>
      <w:r w:rsidRPr="00CC412F">
        <w:t>Övriga krav</w:t>
      </w:r>
      <w:r w:rsidR="00FD36F1">
        <w:t xml:space="preserve"> och regler</w:t>
      </w:r>
      <w:bookmarkEnd w:id="83"/>
    </w:p>
    <w:p w14:paraId="39856B5F" w14:textId="6D8B8D63" w:rsidR="004C7A30" w:rsidRPr="00CC412F" w:rsidRDefault="004C7A30" w:rsidP="000C5BDE">
      <w:pPr>
        <w:pStyle w:val="Heading4"/>
      </w:pPr>
      <w:r w:rsidRPr="00CC412F">
        <w:t>4.2.3 Gemensamma konsumentregler</w:t>
      </w:r>
    </w:p>
    <w:p w14:paraId="4E74E611" w14:textId="77777777" w:rsidR="004C7A30" w:rsidRPr="00CC412F" w:rsidRDefault="004C7A30" w:rsidP="003A6D72">
      <w:r w:rsidRPr="00CC412F">
        <w:t>R1: Filtrera enligt flagga ”patientAccessAllowed”</w:t>
      </w:r>
    </w:p>
    <w:p w14:paraId="75AAE9BF" w14:textId="77777777" w:rsidR="004C7A30" w:rsidRPr="00CC412F" w:rsidRDefault="004C7A30" w:rsidP="003A6D72">
      <w:r w:rsidRPr="00CC412F">
        <w:t>R2: Tillämpa regelverk enl. PDL</w:t>
      </w:r>
    </w:p>
    <w:p w14:paraId="20746936" w14:textId="77777777" w:rsidR="004C7A30" w:rsidRPr="00CC412F" w:rsidRDefault="004C7A30">
      <w:pPr>
        <w:rPr>
          <w:b/>
        </w:rPr>
      </w:pPr>
    </w:p>
    <w:p w14:paraId="38D640D8" w14:textId="1DBBF76B" w:rsidR="004C7A30" w:rsidRPr="00CC412F" w:rsidRDefault="004C7A30" w:rsidP="000C5BDE">
      <w:pPr>
        <w:pStyle w:val="Heading4"/>
      </w:pPr>
      <w:r w:rsidRPr="00CC412F">
        <w:t>4.2.4 Gemensamma producentregler</w:t>
      </w:r>
    </w:p>
    <w:p w14:paraId="0E826D12" w14:textId="77777777" w:rsidR="004C7A30" w:rsidRPr="00CC412F" w:rsidRDefault="004C7A30" w:rsidP="003A6D72">
      <w:r w:rsidRPr="00CC412F">
        <w:t>R3: Filtrera enligt RIVTA-headern LogicalAddress. Svarsmeddelandet får endast innehålla information som skapats i det källsystem som anges av frågemeddelandets LogicalAddress.</w:t>
      </w:r>
    </w:p>
    <w:p w14:paraId="6544EE3C" w14:textId="77777777" w:rsidR="004C7A30" w:rsidRPr="00CC412F" w:rsidRDefault="004C7A30">
      <w:pPr>
        <w:rPr>
          <w:b/>
        </w:rPr>
      </w:pPr>
    </w:p>
    <w:p w14:paraId="3C9F13C5" w14:textId="4F0F7F70" w:rsidR="004C7A30" w:rsidRPr="000C5BDE" w:rsidRDefault="004C7A30" w:rsidP="000C5BDE">
      <w:pPr>
        <w:pStyle w:val="Heading4"/>
      </w:pPr>
      <w:r w:rsidRPr="000C5BDE">
        <w:t>4.2.5 Format för datum och tidpunkter</w:t>
      </w:r>
    </w:p>
    <w:p w14:paraId="3DC64A4D" w14:textId="5F933890" w:rsidR="004C7A30" w:rsidRPr="000C5BDE" w:rsidRDefault="004C7A30" w:rsidP="003A6D72">
      <w:r w:rsidRPr="000C5BDE">
        <w:t>Datum anges alltid på formatet ”ÅÅÅÅMMDD”, vilket motsvarar ISO 8</w:t>
      </w:r>
      <w:r w:rsidR="00D203BA" w:rsidRPr="000C5BDE">
        <w:t>601</w:t>
      </w:r>
      <w:r w:rsidRPr="000C5BDE">
        <w:t>-kompatibla formatbeskrivningen ”YYYYMMDD”</w:t>
      </w:r>
      <w:r w:rsidR="00D203BA" w:rsidRPr="000C5BDE">
        <w:t xml:space="preserve"> </w:t>
      </w:r>
      <w:r w:rsidR="00D203BA" w:rsidRPr="00D203BA">
        <w:t>(se referens [</w:t>
      </w:r>
      <w:r w:rsidR="00D203BA" w:rsidRPr="00F81D11">
        <w:fldChar w:fldCharType="begin"/>
      </w:r>
      <w:r w:rsidR="00D203BA" w:rsidRPr="00D203BA">
        <w:instrText xml:space="preserve"> REF _Ref383787238 \h </w:instrText>
      </w:r>
      <w:r w:rsidR="00D203BA">
        <w:instrText xml:space="preserve"> \* MERGEFORMAT </w:instrText>
      </w:r>
      <w:r w:rsidR="00D203BA" w:rsidRPr="00F81D11">
        <w:fldChar w:fldCharType="separate"/>
      </w:r>
      <w:r w:rsidR="00AF1612">
        <w:t xml:space="preserve">R </w:t>
      </w:r>
      <w:r w:rsidR="00AF1612">
        <w:rPr>
          <w:noProof/>
        </w:rPr>
        <w:t>9</w:t>
      </w:r>
      <w:r w:rsidR="00D203BA" w:rsidRPr="00F81D11">
        <w:fldChar w:fldCharType="end"/>
      </w:r>
      <w:r w:rsidR="00D203BA" w:rsidRPr="00D203BA">
        <w:t>]).</w:t>
      </w:r>
    </w:p>
    <w:p w14:paraId="7B1D4EBA" w14:textId="2DEDCACC" w:rsidR="004C7A30" w:rsidRPr="00CC412F" w:rsidRDefault="004C7A30" w:rsidP="003A6D72">
      <w:r w:rsidRPr="000C5BDE">
        <w:t>Tidpunkter anges alltid på formatet ”ÅÅÅÅMMDDttmmss”, vilket motsvarar den ISO 8</w:t>
      </w:r>
      <w:r w:rsidR="00D203BA" w:rsidRPr="000C5BDE">
        <w:t>601</w:t>
      </w:r>
      <w:r w:rsidRPr="000C5BDE">
        <w:t>-kompatibla formatbeskrivningen ”YYYYMMDDhhmmss”.</w:t>
      </w:r>
    </w:p>
    <w:p w14:paraId="2231A2F2" w14:textId="77777777" w:rsidR="004C7A30" w:rsidRPr="00CC412F" w:rsidRDefault="004C7A30">
      <w:pPr>
        <w:rPr>
          <w:b/>
        </w:rPr>
      </w:pPr>
    </w:p>
    <w:p w14:paraId="2E621ED9" w14:textId="1689CFD3" w:rsidR="004C7A30" w:rsidRPr="00CC412F" w:rsidRDefault="004C7A30" w:rsidP="000C5BDE">
      <w:pPr>
        <w:pStyle w:val="Heading4"/>
      </w:pPr>
      <w:r w:rsidRPr="00CC412F">
        <w:t>Tidszon för tidpunkter</w:t>
      </w:r>
    </w:p>
    <w:p w14:paraId="32FD4679" w14:textId="18DDEDEB" w:rsidR="004C7A30" w:rsidRPr="00CC412F" w:rsidRDefault="004C7A30">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6EDD47DF" w14:textId="77777777" w:rsidR="007C5E55" w:rsidRPr="00CC412F" w:rsidRDefault="007C5E55"/>
    <w:p w14:paraId="692C74D9" w14:textId="77777777" w:rsidR="007C5E55" w:rsidRPr="00CC412F" w:rsidRDefault="007C5E55" w:rsidP="007C5E55">
      <w:pPr>
        <w:pStyle w:val="Heading2"/>
      </w:pPr>
      <w:bookmarkStart w:id="84" w:name="_Toc357754854"/>
      <w:bookmarkStart w:id="85" w:name="_Ref383780140"/>
      <w:bookmarkStart w:id="86" w:name="_Toc384906589"/>
      <w:bookmarkStart w:id="87" w:name="_Toc224960922"/>
      <w:bookmarkStart w:id="88" w:name="_Toc357754855"/>
      <w:bookmarkEnd w:id="22"/>
      <w:bookmarkEnd w:id="23"/>
      <w:bookmarkEnd w:id="24"/>
      <w:r w:rsidRPr="00CC412F">
        <w:t>Felhantering</w:t>
      </w:r>
      <w:bookmarkEnd w:id="84"/>
      <w:bookmarkEnd w:id="85"/>
      <w:bookmarkEnd w:id="86"/>
    </w:p>
    <w:p w14:paraId="2A097C2C" w14:textId="77777777" w:rsidR="007C5E55" w:rsidRPr="00CC412F" w:rsidRDefault="007C5E55" w:rsidP="007C5E55">
      <w:pPr>
        <w:pStyle w:val="Heading3"/>
      </w:pPr>
      <w:bookmarkStart w:id="89" w:name="_Toc384906590"/>
      <w:r w:rsidRPr="00CC412F">
        <w:t>Krav på en tjänsteproducent</w:t>
      </w:r>
      <w:bookmarkEnd w:id="89"/>
    </w:p>
    <w:p w14:paraId="2E7F80F0" w14:textId="1E473F63" w:rsidR="007F22B3" w:rsidRPr="004858FF" w:rsidRDefault="007C5E55" w:rsidP="000C5BDE">
      <w:pPr>
        <w:pStyle w:val="Heading4"/>
      </w:pPr>
      <w:r w:rsidRPr="000C5BDE">
        <w:t xml:space="preserve">Logiska fel </w:t>
      </w:r>
    </w:p>
    <w:p w14:paraId="6273D234" w14:textId="157A4146" w:rsidR="00365624" w:rsidRDefault="00365624" w:rsidP="003A6D72">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74D4FEBD" w14:textId="77777777" w:rsidR="009B662B" w:rsidRDefault="009B662B" w:rsidP="003A6D72"/>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65624" w:rsidRPr="00D957CA" w14:paraId="6E1976E0" w14:textId="77777777" w:rsidTr="009B662B">
        <w:tc>
          <w:tcPr>
            <w:tcW w:w="1843" w:type="dxa"/>
            <w:shd w:val="clear" w:color="auto" w:fill="D9D9D9" w:themeFill="background1" w:themeFillShade="D9"/>
          </w:tcPr>
          <w:p w14:paraId="7F2E0B46" w14:textId="77777777" w:rsidR="00365624" w:rsidRPr="00D957CA" w:rsidRDefault="00365624" w:rsidP="009B662B">
            <w:pPr>
              <w:rPr>
                <w:b/>
              </w:rPr>
            </w:pPr>
            <w:r>
              <w:rPr>
                <w:b/>
              </w:rPr>
              <w:t>Felkod</w:t>
            </w:r>
          </w:p>
        </w:tc>
        <w:tc>
          <w:tcPr>
            <w:tcW w:w="2693" w:type="dxa"/>
            <w:shd w:val="clear" w:color="auto" w:fill="D9D9D9" w:themeFill="background1" w:themeFillShade="D9"/>
          </w:tcPr>
          <w:p w14:paraId="24737EBB" w14:textId="77777777" w:rsidR="00365624" w:rsidRPr="00D957CA" w:rsidRDefault="00365624" w:rsidP="009B662B">
            <w:pPr>
              <w:rPr>
                <w:b/>
              </w:rPr>
            </w:pPr>
            <w:r>
              <w:rPr>
                <w:b/>
              </w:rPr>
              <w:t>Värde</w:t>
            </w:r>
          </w:p>
        </w:tc>
        <w:tc>
          <w:tcPr>
            <w:tcW w:w="5152" w:type="dxa"/>
            <w:shd w:val="clear" w:color="auto" w:fill="D9D9D9" w:themeFill="background1" w:themeFillShade="D9"/>
          </w:tcPr>
          <w:p w14:paraId="7DD1A0F9" w14:textId="77777777" w:rsidR="00365624" w:rsidRDefault="00365624" w:rsidP="009B662B">
            <w:pPr>
              <w:rPr>
                <w:b/>
              </w:rPr>
            </w:pPr>
            <w:r>
              <w:rPr>
                <w:b/>
              </w:rPr>
              <w:t>Beskrivning</w:t>
            </w:r>
          </w:p>
        </w:tc>
      </w:tr>
      <w:tr w:rsidR="00365624" w:rsidRPr="004858FF" w14:paraId="4ACD02C0" w14:textId="77777777" w:rsidTr="009B662B">
        <w:tc>
          <w:tcPr>
            <w:tcW w:w="1843" w:type="dxa"/>
          </w:tcPr>
          <w:p w14:paraId="61F26A7B" w14:textId="77777777" w:rsidR="00365624" w:rsidRPr="003A63C7" w:rsidRDefault="00365624" w:rsidP="009B662B">
            <w:r>
              <w:t>Ogiltig begäran</w:t>
            </w:r>
          </w:p>
        </w:tc>
        <w:tc>
          <w:tcPr>
            <w:tcW w:w="2693" w:type="dxa"/>
          </w:tcPr>
          <w:p w14:paraId="2BEBDB4F" w14:textId="77777777" w:rsidR="00365624" w:rsidRPr="003A63C7" w:rsidRDefault="00365624" w:rsidP="009B662B">
            <w:r>
              <w:t>INVALID_REQUEST</w:t>
            </w:r>
          </w:p>
        </w:tc>
        <w:tc>
          <w:tcPr>
            <w:tcW w:w="5152" w:type="dxa"/>
          </w:tcPr>
          <w:p w14:paraId="12492B63" w14:textId="77777777" w:rsidR="00365624" w:rsidRPr="002B605E" w:rsidRDefault="00365624" w:rsidP="009B662B">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1C122599" w14:textId="77777777" w:rsidR="00365624" w:rsidRDefault="00365624" w:rsidP="009B662B"/>
          <w:p w14:paraId="7F390DA2" w14:textId="77777777" w:rsidR="00365624" w:rsidRPr="003A63C7" w:rsidRDefault="00365624" w:rsidP="009B662B">
            <w:r w:rsidRPr="002B605E">
              <w:t>En omsändning av information kommer att ge samma fel.</w:t>
            </w:r>
          </w:p>
        </w:tc>
      </w:tr>
      <w:tr w:rsidR="00365624" w:rsidRPr="004858FF" w14:paraId="507AB227" w14:textId="77777777" w:rsidTr="009B662B">
        <w:tc>
          <w:tcPr>
            <w:tcW w:w="1843" w:type="dxa"/>
          </w:tcPr>
          <w:p w14:paraId="35EF662E" w14:textId="77777777" w:rsidR="00365624" w:rsidRPr="003A63C7" w:rsidRDefault="00365624" w:rsidP="009B662B">
            <w:r>
              <w:t>Transformationsfel</w:t>
            </w:r>
          </w:p>
        </w:tc>
        <w:tc>
          <w:tcPr>
            <w:tcW w:w="2693" w:type="dxa"/>
          </w:tcPr>
          <w:p w14:paraId="3C2FB1CD" w14:textId="77777777" w:rsidR="00365624" w:rsidRPr="003A63C7" w:rsidRDefault="00365624" w:rsidP="009B662B">
            <w:r w:rsidRPr="002B605E">
              <w:t>TRANSFORMATION_ERROR</w:t>
            </w:r>
          </w:p>
        </w:tc>
        <w:tc>
          <w:tcPr>
            <w:tcW w:w="5152" w:type="dxa"/>
          </w:tcPr>
          <w:p w14:paraId="0CC4DD11" w14:textId="77777777" w:rsidR="00365624" w:rsidRPr="002B605E" w:rsidRDefault="00365624" w:rsidP="009B662B">
            <w:r w:rsidRPr="002B605E">
              <w:t xml:space="preserve">Informationsmängden som skickats kan ej översättas till mottagande systems format. Denna felkod kan uppträda i inledande tester av tjänstekontrakten och skall ej finnas vid produktionsklara system. </w:t>
            </w:r>
          </w:p>
          <w:p w14:paraId="7761959C" w14:textId="77777777" w:rsidR="00365624" w:rsidRDefault="00365624" w:rsidP="009B662B"/>
          <w:p w14:paraId="75B589F7" w14:textId="77777777" w:rsidR="00365624" w:rsidRPr="003A63C7" w:rsidRDefault="00365624" w:rsidP="009B662B">
            <w:r w:rsidRPr="002B605E">
              <w:t>En omsändning av inform</w:t>
            </w:r>
            <w:r>
              <w:t xml:space="preserve">ation kommer att ge samma fel. </w:t>
            </w:r>
          </w:p>
        </w:tc>
      </w:tr>
      <w:tr w:rsidR="00365624" w:rsidRPr="004858FF" w14:paraId="42FFEB89" w14:textId="77777777" w:rsidTr="009B662B">
        <w:tc>
          <w:tcPr>
            <w:tcW w:w="1843" w:type="dxa"/>
          </w:tcPr>
          <w:p w14:paraId="0E1171E4" w14:textId="77777777" w:rsidR="00365624" w:rsidRPr="003A63C7" w:rsidRDefault="00365624" w:rsidP="009B662B">
            <w:r>
              <w:t>Applikationsfel</w:t>
            </w:r>
          </w:p>
        </w:tc>
        <w:tc>
          <w:tcPr>
            <w:tcW w:w="2693" w:type="dxa"/>
          </w:tcPr>
          <w:p w14:paraId="4E4AE4A2" w14:textId="77777777" w:rsidR="00365624" w:rsidRPr="003A63C7" w:rsidRDefault="00365624" w:rsidP="009B662B">
            <w:r>
              <w:t>APPLICATION_ERROR</w:t>
            </w:r>
          </w:p>
        </w:tc>
        <w:tc>
          <w:tcPr>
            <w:tcW w:w="5152" w:type="dxa"/>
          </w:tcPr>
          <w:p w14:paraId="2A320C85" w14:textId="77777777" w:rsidR="00365624" w:rsidRPr="002B605E" w:rsidRDefault="00365624" w:rsidP="009B662B">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D1712D8" w14:textId="77777777" w:rsidR="00365624" w:rsidRPr="002B605E" w:rsidRDefault="00365624" w:rsidP="009B662B"/>
          <w:p w14:paraId="593AE213" w14:textId="77777777" w:rsidR="00365624" w:rsidRPr="003A63C7" w:rsidRDefault="00365624" w:rsidP="009B662B">
            <w:r w:rsidRPr="002B605E">
              <w:t>En omsändning av informationen kan</w:t>
            </w:r>
            <w:r>
              <w:t xml:space="preserve"> lyckas beroende på typ av fel som anges i result.subCode.</w:t>
            </w:r>
          </w:p>
        </w:tc>
      </w:tr>
      <w:tr w:rsidR="00365624" w14:paraId="74D20E2A" w14:textId="77777777" w:rsidTr="009B662B">
        <w:tc>
          <w:tcPr>
            <w:tcW w:w="1843" w:type="dxa"/>
          </w:tcPr>
          <w:p w14:paraId="6EFBD18A" w14:textId="77777777" w:rsidR="00365624" w:rsidRPr="003A63C7" w:rsidRDefault="00365624" w:rsidP="009B662B">
            <w:r>
              <w:t>Tekniskt fel</w:t>
            </w:r>
          </w:p>
        </w:tc>
        <w:tc>
          <w:tcPr>
            <w:tcW w:w="2693" w:type="dxa"/>
          </w:tcPr>
          <w:p w14:paraId="4DA2951E" w14:textId="77777777" w:rsidR="00365624" w:rsidRPr="003A63C7" w:rsidRDefault="00365624" w:rsidP="009B662B">
            <w:r w:rsidRPr="002B605E">
              <w:t>TECHNICAL_ERROR</w:t>
            </w:r>
          </w:p>
        </w:tc>
        <w:tc>
          <w:tcPr>
            <w:tcW w:w="5152" w:type="dxa"/>
          </w:tcPr>
          <w:p w14:paraId="713F6EA5" w14:textId="77777777" w:rsidR="00365624" w:rsidRPr="002B605E" w:rsidRDefault="00365624" w:rsidP="009B662B">
            <w:r w:rsidRPr="002B605E">
              <w:t xml:space="preserve">Ett fel inträffade som inte har med skickad information att göra. Denna typ av fel kan fås om </w:t>
            </w:r>
          </w:p>
          <w:p w14:paraId="2984AC79" w14:textId="77777777" w:rsidR="00365624" w:rsidRPr="002B605E" w:rsidRDefault="00365624" w:rsidP="009B662B">
            <w:r w:rsidRPr="002B605E">
              <w:t xml:space="preserve">mottagande system ej svarar (time-out) eller liknande fel. </w:t>
            </w:r>
          </w:p>
          <w:p w14:paraId="61D97399" w14:textId="77777777" w:rsidR="00365624" w:rsidRPr="002B605E" w:rsidRDefault="00365624" w:rsidP="009B662B"/>
          <w:p w14:paraId="6E34A605" w14:textId="77777777" w:rsidR="00365624" w:rsidRPr="003A63C7" w:rsidRDefault="00365624" w:rsidP="009B662B">
            <w:r w:rsidRPr="002B605E">
              <w:t xml:space="preserve">En omsändning av informationen bör göras enligt ett förutbestämt schema, dock </w:t>
            </w:r>
            <w:r>
              <w:t>med ett begränsat antal försök.</w:t>
            </w:r>
          </w:p>
        </w:tc>
      </w:tr>
    </w:tbl>
    <w:p w14:paraId="1053F015" w14:textId="77777777" w:rsidR="00365624" w:rsidRDefault="00365624" w:rsidP="003A6D72"/>
    <w:p w14:paraId="3162FD7B" w14:textId="77777777" w:rsidR="00365624" w:rsidRPr="00CC412F" w:rsidRDefault="00365624" w:rsidP="003A6D72"/>
    <w:p w14:paraId="1F1C35DA" w14:textId="77777777" w:rsidR="007C5E55" w:rsidRPr="00CC412F" w:rsidRDefault="007C5E55" w:rsidP="007C5E55">
      <w:pPr>
        <w:pStyle w:val="Heading4"/>
      </w:pPr>
      <w:bookmarkStart w:id="90" w:name="_Ref384036494"/>
      <w:r w:rsidRPr="00CC412F">
        <w:t>Tekniska fel</w:t>
      </w:r>
      <w:bookmarkEnd w:id="90"/>
    </w:p>
    <w:p w14:paraId="21994F8A" w14:textId="77777777" w:rsidR="00FD36F1" w:rsidRDefault="00FD36F1" w:rsidP="00FD36F1">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8F43A6B" w14:textId="77777777" w:rsidR="00B0697D" w:rsidRPr="00CC412F" w:rsidRDefault="00B0697D" w:rsidP="003A6D72"/>
    <w:p w14:paraId="03C2254E" w14:textId="77777777" w:rsidR="007C5E55" w:rsidRPr="00CC412F" w:rsidRDefault="007C5E55" w:rsidP="007C5E55">
      <w:pPr>
        <w:pStyle w:val="Heading3"/>
      </w:pPr>
      <w:bookmarkStart w:id="91" w:name="_Toc384906591"/>
      <w:r w:rsidRPr="00CC412F">
        <w:t>Krav på en tjänstekonsument</w:t>
      </w:r>
      <w:bookmarkEnd w:id="91"/>
    </w:p>
    <w:p w14:paraId="4A1DCE71" w14:textId="77777777" w:rsidR="007C5E55" w:rsidRPr="00CC412F" w:rsidRDefault="007C5E55" w:rsidP="007C5E55">
      <w:pPr>
        <w:pStyle w:val="Heading4"/>
      </w:pPr>
      <w:r w:rsidRPr="00CC412F">
        <w:t xml:space="preserve">Logiska fel </w:t>
      </w:r>
    </w:p>
    <w:p w14:paraId="6C43FA8A" w14:textId="10683564" w:rsidR="00E875F8" w:rsidRPr="00CC412F" w:rsidRDefault="00E3060F">
      <w:r w:rsidRPr="00CC412F">
        <w:t>Inga krav på konsument.</w:t>
      </w:r>
    </w:p>
    <w:p w14:paraId="06EF6344" w14:textId="77777777" w:rsidR="00E875F8" w:rsidRPr="00CC412F" w:rsidRDefault="00E875F8" w:rsidP="003A6D72"/>
    <w:p w14:paraId="472D0B7B" w14:textId="77777777" w:rsidR="007C5E55" w:rsidRPr="00CC412F" w:rsidRDefault="007C5E55" w:rsidP="007C5E55">
      <w:pPr>
        <w:pStyle w:val="Heading4"/>
      </w:pPr>
      <w:r w:rsidRPr="00CC412F">
        <w:t>Tekniska fel</w:t>
      </w:r>
    </w:p>
    <w:p w14:paraId="0B95DE04" w14:textId="72EFB628" w:rsidR="00FD36F1" w:rsidRDefault="001C7C78" w:rsidP="00FD36F1">
      <w:r>
        <w:t>Inga krav på konsument.</w:t>
      </w:r>
    </w:p>
    <w:p w14:paraId="00665E9D" w14:textId="72B7F7E1" w:rsidR="008957E8" w:rsidRPr="00CC412F" w:rsidRDefault="008957E8" w:rsidP="000C5BDE">
      <w:pPr>
        <w:pStyle w:val="Heading1"/>
      </w:pPr>
      <w:bookmarkStart w:id="92" w:name="_Toc379448260"/>
      <w:bookmarkStart w:id="93" w:name="_Toc384906592"/>
      <w:r w:rsidRPr="00CC412F">
        <w:t>Gemensamma informationskomponenter</w:t>
      </w:r>
      <w:bookmarkEnd w:id="92"/>
      <w:bookmarkEnd w:id="93"/>
    </w:p>
    <w:p w14:paraId="724862FB" w14:textId="3646695E" w:rsidR="008957E8" w:rsidRDefault="008957E8" w:rsidP="003A6D72">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CC412F">
          <w:rPr>
            <w:rStyle w:val="Hyperlink"/>
          </w:rPr>
          <w:t>Informationssäkerhet och juridik</w:t>
        </w:r>
      </w:hyperlink>
      <w:r w:rsidRPr="00CC412F">
        <w:t>” ovan.</w:t>
      </w:r>
    </w:p>
    <w:p w14:paraId="39A57B96" w14:textId="77777777" w:rsidR="00C8549F" w:rsidRPr="00CC412F" w:rsidRDefault="00C8549F" w:rsidP="003A6D72"/>
    <w:p w14:paraId="349765C7" w14:textId="5CF9A88C" w:rsidR="000B0F50" w:rsidRDefault="000B0F50">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br w:type="page"/>
      </w:r>
    </w:p>
    <w:p w14:paraId="511FB216" w14:textId="16A0DEFE" w:rsidR="007E47C0" w:rsidRPr="00CC412F" w:rsidRDefault="007E47C0" w:rsidP="007E47C0">
      <w:pPr>
        <w:pStyle w:val="Heading1"/>
      </w:pPr>
      <w:bookmarkStart w:id="94" w:name="_Toc384906593"/>
      <w:r w:rsidRPr="00CC412F">
        <w:lastRenderedPageBreak/>
        <w:t xml:space="preserve">Tjänstedomänens </w:t>
      </w:r>
      <w:bookmarkEnd w:id="87"/>
      <w:r w:rsidRPr="00CC412F">
        <w:t>meddelandemodeller</w:t>
      </w:r>
      <w:bookmarkEnd w:id="88"/>
      <w:bookmarkEnd w:id="94"/>
    </w:p>
    <w:p w14:paraId="47FFE2B7" w14:textId="77777777" w:rsidR="007E47C0" w:rsidRPr="00CC412F" w:rsidRDefault="007E47C0">
      <w:bookmarkStart w:id="95" w:name="_Toc224960923"/>
      <w:r w:rsidRPr="00CC412F">
        <w:t>Här beskrivs de meddelandemodeller som tjänstekontrakten bygger på. För varje meddelandemodell beskrivs hur mappning ser ut delvis mot V-TIM, här version 2.2 samt mot schema (XSD) för tjänstekontrakt.</w:t>
      </w:r>
    </w:p>
    <w:p w14:paraId="735AFB5E" w14:textId="1C8305F5" w:rsidR="00F7750B" w:rsidRPr="00CC412F" w:rsidRDefault="00F7750B" w:rsidP="003A6D72">
      <w:pPr>
        <w:rPr>
          <w:rFonts w:eastAsia="Times New Roman"/>
          <w:bCs/>
          <w:sz w:val="24"/>
          <w:szCs w:val="26"/>
        </w:rPr>
      </w:pPr>
      <w:bookmarkStart w:id="96" w:name="_Toc357754856"/>
    </w:p>
    <w:p w14:paraId="3EA94F76" w14:textId="76B4061A" w:rsidR="007E47C0" w:rsidRPr="00CC412F" w:rsidRDefault="007E47C0" w:rsidP="007E47C0">
      <w:pPr>
        <w:pStyle w:val="Heading2"/>
      </w:pPr>
      <w:bookmarkStart w:id="97" w:name="_Toc384906594"/>
      <w:r w:rsidRPr="00CC412F">
        <w:t>V-MIM</w:t>
      </w:r>
      <w:bookmarkEnd w:id="96"/>
      <w:bookmarkEnd w:id="97"/>
      <w:r w:rsidRPr="00CC412F">
        <w:t xml:space="preserve"> </w:t>
      </w:r>
    </w:p>
    <w:p w14:paraId="005A3890" w14:textId="70C3E337" w:rsidR="007E47C0" w:rsidRPr="003A6D72" w:rsidRDefault="0093401A" w:rsidP="003A6D72">
      <w:pPr>
        <w:pStyle w:val="Heading3"/>
      </w:pPr>
      <w:bookmarkStart w:id="98" w:name="_Toc384906595"/>
      <w:r w:rsidRPr="003A6D72">
        <w:t>GetRefer</w:t>
      </w:r>
      <w:r w:rsidR="00342573">
        <w:t>r</w:t>
      </w:r>
      <w:r w:rsidRPr="003A6D72">
        <w:t>alOutcome</w:t>
      </w:r>
      <w:bookmarkEnd w:id="98"/>
    </w:p>
    <w:p w14:paraId="6CD32E5A" w14:textId="1C07F8FB" w:rsidR="0093401A" w:rsidRPr="00CC412F" w:rsidRDefault="0093401A" w:rsidP="003A6D72">
      <w:r w:rsidRPr="00CC412F">
        <w:t>Meddelandeformatet är kompatibelt med HL7 v. 3 CDA v. 2 och NPÖ RIV Informationsspecifikation 2.2.</w:t>
      </w:r>
      <w:r w:rsidR="00B4296F">
        <w:t>0</w:t>
      </w:r>
      <w:r w:rsidRPr="00CC412F">
        <w:t>, V-MIM ”Undersökningsresultat Övrig undersökning”, enligt beskrivning i bilaga</w:t>
      </w:r>
      <w:r w:rsidR="00B4296F">
        <w:t>, se referens [</w:t>
      </w:r>
      <w:r w:rsidR="00B4296F">
        <w:fldChar w:fldCharType="begin"/>
      </w:r>
      <w:r w:rsidR="00B4296F">
        <w:instrText xml:space="preserve"> REF _Ref383778755 \h </w:instrText>
      </w:r>
      <w:r w:rsidR="00B4296F">
        <w:fldChar w:fldCharType="separate"/>
      </w:r>
      <w:r w:rsidR="00AF1612">
        <w:t xml:space="preserve">R </w:t>
      </w:r>
      <w:r w:rsidR="00AF1612">
        <w:rPr>
          <w:noProof/>
        </w:rPr>
        <w:t>6</w:t>
      </w:r>
      <w:r w:rsidR="00B4296F">
        <w:fldChar w:fldCharType="end"/>
      </w:r>
      <w:r w:rsidR="00B4296F">
        <w:t>]</w:t>
      </w:r>
      <w:r w:rsidRPr="00CC412F">
        <w:t>.</w:t>
      </w:r>
    </w:p>
    <w:p w14:paraId="36D7CD6C" w14:textId="77777777" w:rsidR="0093401A" w:rsidRPr="00CC412F" w:rsidRDefault="0093401A" w:rsidP="003A6D72"/>
    <w:p w14:paraId="29537498" w14:textId="78E7849B" w:rsidR="00F7750B" w:rsidRPr="00CC412F" w:rsidRDefault="000B0F50" w:rsidP="003A6D72">
      <w:pPr>
        <w:spacing w:line="239" w:lineRule="auto"/>
        <w:ind w:right="145"/>
        <w:jc w:val="center"/>
        <w:rPr>
          <w:spacing w:val="-1"/>
        </w:rPr>
      </w:pPr>
      <w:r w:rsidRPr="000C5BDE">
        <w:rPr>
          <w:noProof/>
          <w:spacing w:val="-1"/>
          <w:lang w:val="en-US"/>
        </w:rPr>
        <w:drawing>
          <wp:inline distT="0" distB="0" distL="0" distR="0" wp14:anchorId="619B03EF" wp14:editId="39C15B3D">
            <wp:extent cx="5229450" cy="3093085"/>
            <wp:effectExtent l="0" t="0" r="3175" b="5715"/>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22">
                      <a:extLst>
                        <a:ext uri="{28A0092B-C50C-407E-A947-70E740481C1C}">
                          <a14:useLocalDpi xmlns:a14="http://schemas.microsoft.com/office/drawing/2010/main" val="0"/>
                        </a:ext>
                      </a:extLst>
                    </a:blip>
                    <a:stretch>
                      <a:fillRect/>
                    </a:stretch>
                  </pic:blipFill>
                  <pic:spPr>
                    <a:xfrm>
                      <a:off x="0" y="0"/>
                      <a:ext cx="5229450" cy="3093085"/>
                    </a:xfrm>
                    <a:prstGeom prst="rect">
                      <a:avLst/>
                    </a:prstGeom>
                  </pic:spPr>
                </pic:pic>
              </a:graphicData>
            </a:graphic>
          </wp:inline>
        </w:drawing>
      </w:r>
    </w:p>
    <w:p w14:paraId="41457CD1" w14:textId="77777777" w:rsidR="00F7750B" w:rsidRPr="00CC412F" w:rsidRDefault="00F7750B" w:rsidP="003A6D72">
      <w:pPr>
        <w:spacing w:line="239" w:lineRule="auto"/>
        <w:ind w:right="145"/>
        <w:jc w:val="center"/>
        <w:rPr>
          <w:spacing w:val="-1"/>
        </w:rPr>
      </w:pPr>
    </w:p>
    <w:p w14:paraId="4AEC26D1" w14:textId="77777777" w:rsidR="00F7750B" w:rsidRPr="003A6D72" w:rsidRDefault="00F7750B" w:rsidP="00F7750B"/>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750E1253" w14:textId="77777777" w:rsidTr="00CC412F">
        <w:trPr>
          <w:trHeight w:val="397"/>
        </w:trPr>
        <w:tc>
          <w:tcPr>
            <w:tcW w:w="1809" w:type="dxa"/>
            <w:shd w:val="clear" w:color="auto" w:fill="D9D9D9" w:themeFill="background1" w:themeFillShade="D9"/>
            <w:vAlign w:val="center"/>
          </w:tcPr>
          <w:p w14:paraId="609A01DB" w14:textId="77777777" w:rsidR="00F7750B" w:rsidRPr="00451653" w:rsidRDefault="00F7750B" w:rsidP="00CC412F">
            <w:pPr>
              <w:rPr>
                <w:b/>
                <w:szCs w:val="20"/>
              </w:rPr>
            </w:pPr>
            <w:r w:rsidRPr="00451653">
              <w:rPr>
                <w:b/>
                <w:szCs w:val="20"/>
              </w:rPr>
              <w:t>Klass.attribut</w:t>
            </w:r>
          </w:p>
        </w:tc>
        <w:tc>
          <w:tcPr>
            <w:tcW w:w="2977" w:type="dxa"/>
            <w:shd w:val="clear" w:color="auto" w:fill="D9D9D9" w:themeFill="background1" w:themeFillShade="D9"/>
            <w:vAlign w:val="center"/>
          </w:tcPr>
          <w:p w14:paraId="0F4617E9"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0F1007F6" w14:textId="77777777" w:rsidR="00F7750B" w:rsidRPr="00451653" w:rsidRDefault="00F7750B" w:rsidP="00CC412F">
            <w:pPr>
              <w:rPr>
                <w:b/>
                <w:szCs w:val="20"/>
              </w:rPr>
            </w:pPr>
            <w:r w:rsidRPr="00451653">
              <w:rPr>
                <w:b/>
                <w:szCs w:val="20"/>
              </w:rPr>
              <w:t>Mappning mot XSD schema</w:t>
            </w:r>
          </w:p>
        </w:tc>
      </w:tr>
      <w:tr w:rsidR="00F7750B" w:rsidRPr="00451653" w14:paraId="29888439" w14:textId="77777777" w:rsidTr="00CC412F">
        <w:trPr>
          <w:trHeight w:val="397"/>
        </w:trPr>
        <w:tc>
          <w:tcPr>
            <w:tcW w:w="1809" w:type="dxa"/>
            <w:vAlign w:val="center"/>
          </w:tcPr>
          <w:p w14:paraId="37E1EF91" w14:textId="64D71CD3" w:rsidR="00F7750B" w:rsidRPr="00451653" w:rsidRDefault="000B0F50" w:rsidP="00F66D4E">
            <w:pPr>
              <w:jc w:val="both"/>
              <w:rPr>
                <w:szCs w:val="20"/>
              </w:rPr>
            </w:pPr>
            <w:r w:rsidRPr="00451653">
              <w:rPr>
                <w:szCs w:val="20"/>
              </w:rPr>
              <w:t>R</w:t>
            </w:r>
            <w:r w:rsidR="00F7750B" w:rsidRPr="00451653">
              <w:rPr>
                <w:szCs w:val="20"/>
              </w:rPr>
              <w:t>eferralOutcome</w:t>
            </w:r>
            <w:r w:rsidRPr="00451653">
              <w:rPr>
                <w:szCs w:val="20"/>
              </w:rPr>
              <w:t>Type</w:t>
            </w:r>
          </w:p>
        </w:tc>
        <w:tc>
          <w:tcPr>
            <w:tcW w:w="2977" w:type="dxa"/>
            <w:vAlign w:val="center"/>
          </w:tcPr>
          <w:p w14:paraId="71B0596D" w14:textId="77777777" w:rsidR="00F7750B" w:rsidRPr="00451653" w:rsidRDefault="00F7750B" w:rsidP="00CC412F">
            <w:pPr>
              <w:rPr>
                <w:rFonts w:cs="Arial"/>
                <w:spacing w:val="-1"/>
                <w:szCs w:val="20"/>
              </w:rPr>
            </w:pPr>
            <w:r w:rsidRPr="00451653">
              <w:rPr>
                <w:rFonts w:cs="Arial"/>
                <w:spacing w:val="-1"/>
                <w:szCs w:val="20"/>
              </w:rPr>
              <w:t>Framställan resultat</w:t>
            </w:r>
          </w:p>
        </w:tc>
        <w:tc>
          <w:tcPr>
            <w:tcW w:w="4111" w:type="dxa"/>
            <w:vAlign w:val="center"/>
          </w:tcPr>
          <w:p w14:paraId="15639CF1" w14:textId="77777777" w:rsidR="00F7750B" w:rsidRPr="00451653" w:rsidRDefault="00F7750B" w:rsidP="00CC412F">
            <w:pPr>
              <w:jc w:val="both"/>
              <w:rPr>
                <w:szCs w:val="20"/>
              </w:rPr>
            </w:pPr>
          </w:p>
        </w:tc>
      </w:tr>
      <w:tr w:rsidR="00F7750B" w:rsidRPr="00451653" w14:paraId="3BC3D5C8" w14:textId="77777777" w:rsidTr="00CC412F">
        <w:trPr>
          <w:trHeight w:val="397"/>
        </w:trPr>
        <w:tc>
          <w:tcPr>
            <w:tcW w:w="1809" w:type="dxa"/>
            <w:vAlign w:val="center"/>
          </w:tcPr>
          <w:p w14:paraId="75453ACC" w14:textId="24AE822E"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.documentId</w:t>
            </w:r>
          </w:p>
        </w:tc>
        <w:tc>
          <w:tcPr>
            <w:tcW w:w="2977" w:type="dxa"/>
            <w:vAlign w:val="center"/>
          </w:tcPr>
          <w:p w14:paraId="7BED97DF"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4E83847" w14:textId="77777777" w:rsidR="00F7750B" w:rsidRPr="00451653" w:rsidRDefault="00F7750B" w:rsidP="00CC412F">
            <w:pPr>
              <w:jc w:val="both"/>
              <w:rPr>
                <w:szCs w:val="20"/>
              </w:rPr>
            </w:pPr>
            <w:r w:rsidRPr="00451653">
              <w:rPr>
                <w:szCs w:val="20"/>
              </w:rPr>
              <w:t>referralOutcome/referralOutcomeHeader/documentId</w:t>
            </w:r>
          </w:p>
        </w:tc>
      </w:tr>
      <w:tr w:rsidR="00F7750B" w:rsidRPr="00451653" w14:paraId="78AB94B1" w14:textId="77777777" w:rsidTr="00CC412F">
        <w:trPr>
          <w:trHeight w:val="397"/>
        </w:trPr>
        <w:tc>
          <w:tcPr>
            <w:tcW w:w="1809" w:type="dxa"/>
            <w:vAlign w:val="center"/>
          </w:tcPr>
          <w:p w14:paraId="62ED3943" w14:textId="7F4998DC"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.sourceSystemHSAId</w:t>
            </w:r>
          </w:p>
        </w:tc>
        <w:tc>
          <w:tcPr>
            <w:tcW w:w="2977" w:type="dxa"/>
            <w:vAlign w:val="center"/>
          </w:tcPr>
          <w:p w14:paraId="41BAB6D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305982C" w14:textId="77777777" w:rsidR="00F7750B" w:rsidRPr="00451653" w:rsidRDefault="00F7750B" w:rsidP="00CC412F">
            <w:pPr>
              <w:jc w:val="both"/>
              <w:rPr>
                <w:szCs w:val="20"/>
              </w:rPr>
            </w:pPr>
            <w:r w:rsidRPr="00451653">
              <w:rPr>
                <w:szCs w:val="20"/>
              </w:rPr>
              <w:t>referralOutcome/referralOutcomeHeader/sourceSystemHSAId</w:t>
            </w:r>
          </w:p>
        </w:tc>
      </w:tr>
      <w:tr w:rsidR="00F7750B" w:rsidRPr="00451653" w14:paraId="54809AE7" w14:textId="77777777" w:rsidTr="00CC412F">
        <w:trPr>
          <w:trHeight w:val="397"/>
        </w:trPr>
        <w:tc>
          <w:tcPr>
            <w:tcW w:w="1809" w:type="dxa"/>
            <w:vAlign w:val="center"/>
          </w:tcPr>
          <w:p w14:paraId="697439CB" w14:textId="457A2064"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.patientId</w:t>
            </w:r>
          </w:p>
        </w:tc>
        <w:tc>
          <w:tcPr>
            <w:tcW w:w="2977" w:type="dxa"/>
            <w:vAlign w:val="center"/>
          </w:tcPr>
          <w:p w14:paraId="2ADA0560"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090D0B8B" w14:textId="77777777" w:rsidR="00F7750B" w:rsidRPr="00451653" w:rsidRDefault="00F7750B" w:rsidP="00CC412F">
            <w:pPr>
              <w:jc w:val="both"/>
              <w:rPr>
                <w:szCs w:val="20"/>
              </w:rPr>
            </w:pPr>
            <w:r w:rsidRPr="00451653">
              <w:rPr>
                <w:szCs w:val="20"/>
              </w:rPr>
              <w:t>referralOutcome/referralOutcomeHeader/patientId</w:t>
            </w:r>
          </w:p>
        </w:tc>
      </w:tr>
      <w:tr w:rsidR="00F7750B" w:rsidRPr="00451653" w14:paraId="6A507722" w14:textId="77777777" w:rsidTr="00CC412F">
        <w:trPr>
          <w:trHeight w:val="397"/>
        </w:trPr>
        <w:tc>
          <w:tcPr>
            <w:tcW w:w="1809" w:type="dxa"/>
            <w:vAlign w:val="center"/>
          </w:tcPr>
          <w:p w14:paraId="64C36DBA" w14:textId="2B79C7DC" w:rsidR="00F7750B" w:rsidRPr="00451653" w:rsidRDefault="000B0F50" w:rsidP="00CC412F">
            <w:pPr>
              <w:jc w:val="both"/>
              <w:rPr>
                <w:szCs w:val="20"/>
              </w:rPr>
            </w:pPr>
            <w:r w:rsidRPr="00451653">
              <w:rPr>
                <w:szCs w:val="20"/>
              </w:rPr>
              <w:lastRenderedPageBreak/>
              <w:t>R</w:t>
            </w:r>
            <w:r w:rsidR="00F7750B" w:rsidRPr="00451653">
              <w:rPr>
                <w:szCs w:val="20"/>
              </w:rPr>
              <w:t>eferralOutcomeHeader</w:t>
            </w:r>
            <w:r w:rsidRPr="00451653">
              <w:rPr>
                <w:szCs w:val="20"/>
              </w:rPr>
              <w:t>Type</w:t>
            </w:r>
            <w:r w:rsidR="00F7750B" w:rsidRPr="00451653">
              <w:rPr>
                <w:szCs w:val="20"/>
              </w:rPr>
              <w:t>.accountableHealthcareProfessional</w:t>
            </w:r>
          </w:p>
        </w:tc>
        <w:tc>
          <w:tcPr>
            <w:tcW w:w="2977" w:type="dxa"/>
            <w:vAlign w:val="center"/>
          </w:tcPr>
          <w:p w14:paraId="3855624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EA8BC66" w14:textId="77777777" w:rsidR="00F7750B" w:rsidRPr="00451653" w:rsidRDefault="00F7750B" w:rsidP="00CC412F">
            <w:pPr>
              <w:jc w:val="both"/>
              <w:rPr>
                <w:szCs w:val="20"/>
              </w:rPr>
            </w:pPr>
            <w:r w:rsidRPr="00451653">
              <w:rPr>
                <w:szCs w:val="20"/>
              </w:rPr>
              <w:t>referralOutcome/referralOutcomeHeader/accountableHealthcareProfessional</w:t>
            </w:r>
          </w:p>
        </w:tc>
      </w:tr>
      <w:tr w:rsidR="00F7750B" w:rsidRPr="00451653" w14:paraId="68D9853E" w14:textId="77777777" w:rsidTr="00CC412F">
        <w:trPr>
          <w:trHeight w:val="397"/>
        </w:trPr>
        <w:tc>
          <w:tcPr>
            <w:tcW w:w="1809" w:type="dxa"/>
            <w:vAlign w:val="center"/>
          </w:tcPr>
          <w:p w14:paraId="2BF74AA4" w14:textId="79F50A66" w:rsidR="00F7750B" w:rsidRPr="00451653" w:rsidRDefault="00F7750B" w:rsidP="00CC412F">
            <w:pPr>
              <w:jc w:val="both"/>
              <w:rPr>
                <w:szCs w:val="20"/>
              </w:rPr>
            </w:pPr>
            <w:r w:rsidRPr="00451653">
              <w:rPr>
                <w:szCs w:val="20"/>
              </w:rPr>
              <w:t>HealthcareProfessional</w:t>
            </w:r>
            <w:r w:rsidR="000B0F50" w:rsidRPr="00451653">
              <w:rPr>
                <w:szCs w:val="20"/>
              </w:rPr>
              <w:t>Type</w:t>
            </w:r>
            <w:r w:rsidRPr="00451653">
              <w:rPr>
                <w:szCs w:val="20"/>
              </w:rPr>
              <w:t>.authorTime</w:t>
            </w:r>
          </w:p>
        </w:tc>
        <w:tc>
          <w:tcPr>
            <w:tcW w:w="2977" w:type="dxa"/>
            <w:vAlign w:val="center"/>
          </w:tcPr>
          <w:p w14:paraId="48F72FA6"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DEBC460" w14:textId="77777777" w:rsidR="00F7750B" w:rsidRPr="00451653" w:rsidRDefault="00F7750B" w:rsidP="00CC412F">
            <w:pPr>
              <w:jc w:val="both"/>
              <w:rPr>
                <w:szCs w:val="20"/>
              </w:rPr>
            </w:pPr>
            <w:r w:rsidRPr="00451653">
              <w:rPr>
                <w:szCs w:val="20"/>
              </w:rPr>
              <w:t>referralOutcome/referralOutcomeHeader/ accountableHealthcareProfessional /authorTime</w:t>
            </w:r>
          </w:p>
        </w:tc>
      </w:tr>
      <w:tr w:rsidR="00F7750B" w:rsidRPr="00451653" w14:paraId="68BC5813" w14:textId="77777777" w:rsidTr="00CC412F">
        <w:trPr>
          <w:trHeight w:val="397"/>
        </w:trPr>
        <w:tc>
          <w:tcPr>
            <w:tcW w:w="1809" w:type="dxa"/>
            <w:vAlign w:val="center"/>
          </w:tcPr>
          <w:p w14:paraId="7BD98AB7" w14:textId="489CF632" w:rsidR="00F7750B" w:rsidRPr="00451653" w:rsidRDefault="000B0F50"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63AB7D99"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4FE3ECF" w14:textId="77777777" w:rsidR="00F7750B" w:rsidRPr="00451653" w:rsidRDefault="00F7750B" w:rsidP="00CC412F">
            <w:pPr>
              <w:jc w:val="both"/>
              <w:rPr>
                <w:szCs w:val="20"/>
              </w:rPr>
            </w:pPr>
            <w:r w:rsidRPr="00451653">
              <w:rPr>
                <w:szCs w:val="20"/>
              </w:rPr>
              <w:t>referralOutcome/referralOutcomeHeader/accountableHealthcareProfessional/healthcareProfessionalHSAId</w:t>
            </w:r>
          </w:p>
        </w:tc>
      </w:tr>
      <w:tr w:rsidR="00F7750B" w:rsidRPr="00451653" w14:paraId="0A584707" w14:textId="77777777" w:rsidTr="00CC412F">
        <w:trPr>
          <w:trHeight w:val="397"/>
        </w:trPr>
        <w:tc>
          <w:tcPr>
            <w:tcW w:w="1809" w:type="dxa"/>
            <w:vAlign w:val="center"/>
          </w:tcPr>
          <w:p w14:paraId="1C8BB8AE" w14:textId="489DC1D7" w:rsidR="00F7750B" w:rsidRPr="00451653" w:rsidRDefault="000B0F50"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738B4A4"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1576D1B8" w14:textId="77777777" w:rsidR="00F7750B" w:rsidRPr="00451653" w:rsidRDefault="00F7750B" w:rsidP="00CC412F">
            <w:pPr>
              <w:jc w:val="both"/>
              <w:rPr>
                <w:szCs w:val="20"/>
              </w:rPr>
            </w:pPr>
            <w:r w:rsidRPr="00451653">
              <w:rPr>
                <w:szCs w:val="20"/>
              </w:rPr>
              <w:t>referralOutcome/referralOutcomeHeader/accountableHealthcareProfessional/healthcareProfessionalName</w:t>
            </w:r>
          </w:p>
        </w:tc>
      </w:tr>
      <w:tr w:rsidR="00F7750B" w:rsidRPr="00451653" w14:paraId="217974B1" w14:textId="77777777" w:rsidTr="00CC412F">
        <w:trPr>
          <w:trHeight w:val="397"/>
        </w:trPr>
        <w:tc>
          <w:tcPr>
            <w:tcW w:w="1809" w:type="dxa"/>
            <w:vAlign w:val="center"/>
          </w:tcPr>
          <w:p w14:paraId="77A9A072" w14:textId="67224199" w:rsidR="00F7750B" w:rsidRPr="00451653" w:rsidRDefault="000B0F50"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17D2B80"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9FAB187" w14:textId="77777777" w:rsidR="00F7750B" w:rsidRPr="00451653" w:rsidRDefault="00F7750B" w:rsidP="00CC412F">
            <w:pPr>
              <w:jc w:val="both"/>
              <w:rPr>
                <w:szCs w:val="20"/>
              </w:rPr>
            </w:pPr>
            <w:r w:rsidRPr="00451653">
              <w:rPr>
                <w:szCs w:val="20"/>
              </w:rPr>
              <w:t>referralOutcome/referralOutcomeHeader/accountableHealthcareProfessional/healthcareProfessionalRoleCode</w:t>
            </w:r>
          </w:p>
        </w:tc>
      </w:tr>
      <w:tr w:rsidR="00F7750B" w:rsidRPr="0061750A" w14:paraId="2E5AF03B" w14:textId="77777777" w:rsidTr="00CC412F">
        <w:trPr>
          <w:trHeight w:val="397"/>
        </w:trPr>
        <w:tc>
          <w:tcPr>
            <w:tcW w:w="1809" w:type="dxa"/>
            <w:vAlign w:val="center"/>
          </w:tcPr>
          <w:p w14:paraId="4B7E6C76" w14:textId="283B8B63" w:rsidR="00F7750B" w:rsidRPr="00451653" w:rsidRDefault="000B0F50" w:rsidP="00CC412F">
            <w:pPr>
              <w:jc w:val="both"/>
              <w:rPr>
                <w:szCs w:val="20"/>
              </w:rPr>
            </w:pPr>
            <w:r w:rsidRPr="00451653">
              <w:rPr>
                <w:szCs w:val="20"/>
              </w:rPr>
              <w:t>OrgUnitType</w:t>
            </w:r>
            <w:r w:rsidR="00F7750B" w:rsidRPr="00451653">
              <w:rPr>
                <w:szCs w:val="20"/>
              </w:rPr>
              <w:t>.orgUnitHSAId</w:t>
            </w:r>
          </w:p>
        </w:tc>
        <w:tc>
          <w:tcPr>
            <w:tcW w:w="2977" w:type="dxa"/>
            <w:vAlign w:val="center"/>
          </w:tcPr>
          <w:p w14:paraId="4C13D39E"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2FAA2BB1"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referralOutcome/referralOutcomeHeader/accountableHealthcareProfessional/healthcareProfessionalOrgUnit/orgUnitHSAId</w:t>
            </w:r>
          </w:p>
        </w:tc>
      </w:tr>
      <w:tr w:rsidR="00F7750B" w:rsidRPr="0061750A" w14:paraId="44C46C66" w14:textId="77777777" w:rsidTr="00CC412F">
        <w:trPr>
          <w:trHeight w:val="397"/>
        </w:trPr>
        <w:tc>
          <w:tcPr>
            <w:tcW w:w="1809" w:type="dxa"/>
            <w:vAlign w:val="center"/>
          </w:tcPr>
          <w:p w14:paraId="71BED37C" w14:textId="0F5F11A9" w:rsidR="00F7750B" w:rsidRPr="00451653" w:rsidRDefault="000B0F50" w:rsidP="00CC412F">
            <w:pPr>
              <w:jc w:val="both"/>
              <w:rPr>
                <w:szCs w:val="20"/>
              </w:rPr>
            </w:pPr>
            <w:r w:rsidRPr="00451653">
              <w:rPr>
                <w:szCs w:val="20"/>
              </w:rPr>
              <w:t>OrgUnitType</w:t>
            </w:r>
            <w:r w:rsidR="00F7750B" w:rsidRPr="00451653">
              <w:rPr>
                <w:szCs w:val="20"/>
              </w:rPr>
              <w:t>.orgUnitname</w:t>
            </w:r>
          </w:p>
        </w:tc>
        <w:tc>
          <w:tcPr>
            <w:tcW w:w="2977" w:type="dxa"/>
            <w:vAlign w:val="center"/>
          </w:tcPr>
          <w:p w14:paraId="40C423E6"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A1FF1A"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referralOutcome/referralOutcomeHeader/accountableHealthcareProfessional/healthcareProfessionalOrgUnit/orgUnitname</w:t>
            </w:r>
          </w:p>
        </w:tc>
      </w:tr>
      <w:tr w:rsidR="00F7750B" w:rsidRPr="0061750A" w14:paraId="0CA57E1D" w14:textId="77777777" w:rsidTr="00CC412F">
        <w:trPr>
          <w:trHeight w:val="397"/>
        </w:trPr>
        <w:tc>
          <w:tcPr>
            <w:tcW w:w="1809" w:type="dxa"/>
            <w:vAlign w:val="center"/>
          </w:tcPr>
          <w:p w14:paraId="3E7F6ABC" w14:textId="4D3538D1" w:rsidR="00F7750B" w:rsidRPr="00451653" w:rsidRDefault="000B0F50"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92E746E"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46357A66"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referralOutcome/referralOutcomeHeader/accountableHealthcareProfessional/healthcareProfessionalOrgUnit/orgUnitTelecom</w:t>
            </w:r>
          </w:p>
        </w:tc>
      </w:tr>
      <w:tr w:rsidR="00F7750B" w:rsidRPr="0061750A" w14:paraId="3BD85B0B" w14:textId="77777777" w:rsidTr="00CC412F">
        <w:trPr>
          <w:trHeight w:val="397"/>
        </w:trPr>
        <w:tc>
          <w:tcPr>
            <w:tcW w:w="1809" w:type="dxa"/>
            <w:vAlign w:val="center"/>
          </w:tcPr>
          <w:p w14:paraId="43E3D6F5" w14:textId="0DD17B27" w:rsidR="00F7750B" w:rsidRPr="00451653" w:rsidRDefault="000B0F50" w:rsidP="00CC412F">
            <w:pPr>
              <w:jc w:val="both"/>
              <w:rPr>
                <w:szCs w:val="20"/>
              </w:rPr>
            </w:pPr>
            <w:r w:rsidRPr="00451653">
              <w:rPr>
                <w:szCs w:val="20"/>
              </w:rPr>
              <w:t>OrgUnitType</w:t>
            </w:r>
            <w:r w:rsidR="00F7750B" w:rsidRPr="00451653">
              <w:rPr>
                <w:szCs w:val="20"/>
              </w:rPr>
              <w:t>.orgUnitEmail</w:t>
            </w:r>
          </w:p>
        </w:tc>
        <w:tc>
          <w:tcPr>
            <w:tcW w:w="2977" w:type="dxa"/>
            <w:vAlign w:val="center"/>
          </w:tcPr>
          <w:p w14:paraId="16BA463B"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324F504"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referralOutcome/referralOutcomeHeader/accountableHealthcareProfessional/healthcareProfessionalOrgUnit/orgUnitEmail</w:t>
            </w:r>
          </w:p>
        </w:tc>
      </w:tr>
      <w:tr w:rsidR="00F7750B" w:rsidRPr="0061750A" w14:paraId="0147F602" w14:textId="77777777" w:rsidTr="00CC412F">
        <w:trPr>
          <w:trHeight w:val="397"/>
        </w:trPr>
        <w:tc>
          <w:tcPr>
            <w:tcW w:w="1809" w:type="dxa"/>
            <w:vAlign w:val="center"/>
          </w:tcPr>
          <w:p w14:paraId="76297E80" w14:textId="386E36C0" w:rsidR="00F7750B" w:rsidRPr="00451653" w:rsidRDefault="000B0F50"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30E6EC9C" w14:textId="77777777" w:rsidR="00F7750B" w:rsidRPr="00451653" w:rsidRDefault="00F7750B" w:rsidP="00CC412F">
            <w:pPr>
              <w:rPr>
                <w:rFonts w:cs="Arial"/>
                <w:spacing w:val="-1"/>
                <w:szCs w:val="20"/>
              </w:rPr>
            </w:pPr>
            <w:r w:rsidRPr="00451653">
              <w:rPr>
                <w:rFonts w:cs="Arial"/>
                <w:spacing w:val="-1"/>
                <w:szCs w:val="20"/>
              </w:rPr>
              <w:t>Adress.adress 1,</w:t>
            </w:r>
          </w:p>
          <w:p w14:paraId="260FFD1B" w14:textId="77777777" w:rsidR="00F7750B" w:rsidRPr="00451653" w:rsidRDefault="00F7750B" w:rsidP="00CC412F">
            <w:pPr>
              <w:rPr>
                <w:rFonts w:cs="Arial"/>
                <w:spacing w:val="-1"/>
                <w:szCs w:val="20"/>
              </w:rPr>
            </w:pPr>
            <w:r w:rsidRPr="00451653">
              <w:rPr>
                <w:rFonts w:cs="Arial"/>
                <w:spacing w:val="-1"/>
                <w:szCs w:val="20"/>
              </w:rPr>
              <w:t>Adress.postnummer &amp;</w:t>
            </w:r>
          </w:p>
          <w:p w14:paraId="4E6DC5E1"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4D371B"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referralOutcome/referralOutcomeHeader/accountableHealthcareProfessional/healthcareProfessionalOrgUnit/orgUnitAddress</w:t>
            </w:r>
          </w:p>
        </w:tc>
      </w:tr>
      <w:tr w:rsidR="00F7750B" w:rsidRPr="0061750A" w14:paraId="71ED1098" w14:textId="77777777" w:rsidTr="00CC412F">
        <w:trPr>
          <w:trHeight w:val="397"/>
        </w:trPr>
        <w:tc>
          <w:tcPr>
            <w:tcW w:w="1809" w:type="dxa"/>
            <w:vAlign w:val="center"/>
          </w:tcPr>
          <w:p w14:paraId="40B54D1E" w14:textId="77372456" w:rsidR="00F7750B" w:rsidRPr="00451653" w:rsidRDefault="000B0F50"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065C600E"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20DDA419"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referralOutcome/referralOutcomeHeader/accountableHealthcareProfessional/healthcareProfessionalOrgUnit/orgUnitLocation</w:t>
            </w:r>
          </w:p>
        </w:tc>
      </w:tr>
      <w:tr w:rsidR="00F7750B" w:rsidRPr="00451653" w14:paraId="7A0AEDE3" w14:textId="77777777" w:rsidTr="00CC412F">
        <w:trPr>
          <w:trHeight w:val="397"/>
        </w:trPr>
        <w:tc>
          <w:tcPr>
            <w:tcW w:w="1809" w:type="dxa"/>
            <w:vAlign w:val="center"/>
          </w:tcPr>
          <w:p w14:paraId="2EA29C4B" w14:textId="1979E71D" w:rsidR="00F7750B" w:rsidRPr="00451653" w:rsidRDefault="000B0F50"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2F52B380"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12BD0F91" w14:textId="77777777" w:rsidR="00F7750B" w:rsidRPr="00451653" w:rsidRDefault="00F7750B" w:rsidP="00CC412F">
            <w:pPr>
              <w:jc w:val="both"/>
              <w:rPr>
                <w:szCs w:val="20"/>
              </w:rPr>
            </w:pPr>
            <w:r w:rsidRPr="00451653">
              <w:rPr>
                <w:szCs w:val="20"/>
              </w:rPr>
              <w:t>referralOutcome/referralOutcomeHeader/accountableHealthcareProfessional/healthcareProfessionalCareUnitHSAId</w:t>
            </w:r>
          </w:p>
        </w:tc>
      </w:tr>
      <w:tr w:rsidR="00F7750B" w:rsidRPr="00451653" w14:paraId="6AFBD544" w14:textId="77777777" w:rsidTr="00CC412F">
        <w:trPr>
          <w:trHeight w:val="397"/>
        </w:trPr>
        <w:tc>
          <w:tcPr>
            <w:tcW w:w="1809" w:type="dxa"/>
            <w:vAlign w:val="center"/>
          </w:tcPr>
          <w:p w14:paraId="105510DC" w14:textId="74A3FE5A" w:rsidR="00F7750B" w:rsidRPr="00451653" w:rsidRDefault="000B0F50" w:rsidP="00CC412F">
            <w:pPr>
              <w:jc w:val="both"/>
              <w:rPr>
                <w:szCs w:val="20"/>
              </w:rPr>
            </w:pPr>
            <w:r w:rsidRPr="00451653">
              <w:rPr>
                <w:szCs w:val="20"/>
              </w:rPr>
              <w:t>HealthcareProfessionalType</w:t>
            </w:r>
            <w:r w:rsidR="00F7750B" w:rsidRPr="00451653">
              <w:rPr>
                <w:szCs w:val="20"/>
              </w:rPr>
              <w:t>.healthcareProfessionalC</w:t>
            </w:r>
            <w:r w:rsidR="00F7750B" w:rsidRPr="00451653">
              <w:rPr>
                <w:szCs w:val="20"/>
              </w:rPr>
              <w:lastRenderedPageBreak/>
              <w:t>areGiverHSAId</w:t>
            </w:r>
          </w:p>
        </w:tc>
        <w:tc>
          <w:tcPr>
            <w:tcW w:w="2977" w:type="dxa"/>
            <w:vAlign w:val="center"/>
          </w:tcPr>
          <w:p w14:paraId="2A7470E9" w14:textId="77777777" w:rsidR="00F7750B" w:rsidRPr="00451653" w:rsidRDefault="00F7750B" w:rsidP="00CC412F">
            <w:pPr>
              <w:rPr>
                <w:rFonts w:cs="Arial"/>
                <w:szCs w:val="20"/>
              </w:rPr>
            </w:pPr>
            <w:r w:rsidRPr="00451653">
              <w:rPr>
                <w:rFonts w:cs="Arial"/>
                <w:spacing w:val="-1"/>
                <w:szCs w:val="20"/>
              </w:rPr>
              <w:lastRenderedPageBreak/>
              <w:t>Informationsresurs.vårdgivare id</w:t>
            </w:r>
          </w:p>
        </w:tc>
        <w:tc>
          <w:tcPr>
            <w:tcW w:w="4111" w:type="dxa"/>
            <w:vAlign w:val="center"/>
          </w:tcPr>
          <w:p w14:paraId="501C5BD5" w14:textId="77777777" w:rsidR="00F7750B" w:rsidRPr="00451653" w:rsidRDefault="00F7750B" w:rsidP="00CC412F">
            <w:pPr>
              <w:jc w:val="both"/>
              <w:rPr>
                <w:szCs w:val="20"/>
              </w:rPr>
            </w:pPr>
            <w:r w:rsidRPr="00451653">
              <w:rPr>
                <w:szCs w:val="20"/>
              </w:rPr>
              <w:t>referralOutcome/referralOutcomeHeader/accountableHealthcareProfessional/healthcareProfessionalCareGiverHSAId</w:t>
            </w:r>
          </w:p>
        </w:tc>
      </w:tr>
      <w:tr w:rsidR="00F7750B" w:rsidRPr="00451653" w14:paraId="0A1ADF96" w14:textId="77777777" w:rsidTr="00CC412F">
        <w:trPr>
          <w:trHeight w:val="397"/>
        </w:trPr>
        <w:tc>
          <w:tcPr>
            <w:tcW w:w="1809" w:type="dxa"/>
            <w:vAlign w:val="center"/>
          </w:tcPr>
          <w:p w14:paraId="5A317834" w14:textId="5261B316" w:rsidR="00F7750B" w:rsidRPr="00451653" w:rsidRDefault="00F7750B" w:rsidP="00F66D4E">
            <w:pPr>
              <w:jc w:val="both"/>
              <w:rPr>
                <w:szCs w:val="20"/>
              </w:rPr>
            </w:pPr>
            <w:r w:rsidRPr="00451653">
              <w:rPr>
                <w:szCs w:val="20"/>
              </w:rPr>
              <w:lastRenderedPageBreak/>
              <w:t>LegalAuthenticator</w:t>
            </w:r>
            <w:r w:rsidR="00072FDC" w:rsidRPr="00451653">
              <w:rPr>
                <w:szCs w:val="20"/>
              </w:rPr>
              <w:t>Type</w:t>
            </w:r>
            <w:r w:rsidRPr="00451653">
              <w:rPr>
                <w:szCs w:val="20"/>
              </w:rPr>
              <w:t>.</w:t>
            </w:r>
            <w:r w:rsidR="006459AE" w:rsidRPr="00451653">
              <w:rPr>
                <w:szCs w:val="20"/>
              </w:rPr>
              <w:t>signatureTime</w:t>
            </w:r>
          </w:p>
        </w:tc>
        <w:tc>
          <w:tcPr>
            <w:tcW w:w="2977" w:type="dxa"/>
            <w:vAlign w:val="center"/>
          </w:tcPr>
          <w:p w14:paraId="36DD4F5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63388388" w14:textId="350B1A88" w:rsidR="00F7750B" w:rsidRPr="00451653" w:rsidRDefault="00F7750B" w:rsidP="0023722C">
            <w:pPr>
              <w:jc w:val="both"/>
              <w:rPr>
                <w:szCs w:val="20"/>
              </w:rPr>
            </w:pPr>
            <w:r w:rsidRPr="00451653">
              <w:rPr>
                <w:szCs w:val="20"/>
              </w:rPr>
              <w:t>referralOutcome/referralOutcomeHeader/legalAuthenticator/</w:t>
            </w:r>
            <w:r w:rsidR="0023722C" w:rsidRPr="00451653">
              <w:rPr>
                <w:szCs w:val="20"/>
              </w:rPr>
              <w:t>signatureTime</w:t>
            </w:r>
          </w:p>
        </w:tc>
      </w:tr>
      <w:tr w:rsidR="00F7750B" w:rsidRPr="00451653" w14:paraId="16070CD1" w14:textId="77777777" w:rsidTr="00CC412F">
        <w:trPr>
          <w:trHeight w:val="397"/>
        </w:trPr>
        <w:tc>
          <w:tcPr>
            <w:tcW w:w="1809" w:type="dxa"/>
            <w:vAlign w:val="center"/>
          </w:tcPr>
          <w:p w14:paraId="4400358A" w14:textId="7DFF73BE" w:rsidR="00F7750B" w:rsidRPr="00451653" w:rsidRDefault="00F7750B" w:rsidP="00CC412F">
            <w:pPr>
              <w:jc w:val="both"/>
              <w:rPr>
                <w:szCs w:val="20"/>
              </w:rPr>
            </w:pPr>
            <w:r w:rsidRPr="00451653">
              <w:rPr>
                <w:szCs w:val="20"/>
              </w:rPr>
              <w:t>LegalAuthenticator</w:t>
            </w:r>
            <w:r w:rsidR="00072FDC" w:rsidRPr="00451653">
              <w:rPr>
                <w:szCs w:val="20"/>
              </w:rPr>
              <w:t>Type</w:t>
            </w:r>
            <w:r w:rsidRPr="00451653">
              <w:rPr>
                <w:szCs w:val="20"/>
              </w:rPr>
              <w:t>.legalAuthenticatorHSAId</w:t>
            </w:r>
          </w:p>
        </w:tc>
        <w:tc>
          <w:tcPr>
            <w:tcW w:w="2977" w:type="dxa"/>
            <w:vAlign w:val="center"/>
          </w:tcPr>
          <w:p w14:paraId="5712C3E0"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05F152ED" w14:textId="77777777" w:rsidR="00F7750B" w:rsidRPr="00451653" w:rsidRDefault="00F7750B" w:rsidP="00CC412F">
            <w:pPr>
              <w:jc w:val="both"/>
              <w:rPr>
                <w:szCs w:val="20"/>
              </w:rPr>
            </w:pPr>
            <w:r w:rsidRPr="00451653">
              <w:rPr>
                <w:szCs w:val="20"/>
              </w:rPr>
              <w:t>referralOutcome/referralOutcomeHeader/legalAuthenticator/legalAuthenticatorHSAId</w:t>
            </w:r>
          </w:p>
        </w:tc>
      </w:tr>
      <w:tr w:rsidR="00F7750B" w:rsidRPr="00451653" w14:paraId="13CCEE36" w14:textId="77777777" w:rsidTr="00CC412F">
        <w:trPr>
          <w:trHeight w:val="397"/>
        </w:trPr>
        <w:tc>
          <w:tcPr>
            <w:tcW w:w="1809" w:type="dxa"/>
            <w:vAlign w:val="center"/>
          </w:tcPr>
          <w:p w14:paraId="278362AD" w14:textId="06059F50" w:rsidR="00F7750B" w:rsidRPr="00451653" w:rsidRDefault="00F7750B" w:rsidP="00CC412F">
            <w:pPr>
              <w:jc w:val="both"/>
              <w:rPr>
                <w:szCs w:val="20"/>
              </w:rPr>
            </w:pPr>
            <w:r w:rsidRPr="00451653">
              <w:rPr>
                <w:szCs w:val="20"/>
              </w:rPr>
              <w:t>LegalAuthenticato</w:t>
            </w:r>
            <w:r w:rsidR="00072FDC" w:rsidRPr="00451653">
              <w:rPr>
                <w:szCs w:val="20"/>
              </w:rPr>
              <w:t>rType</w:t>
            </w:r>
            <w:r w:rsidRPr="00451653">
              <w:rPr>
                <w:szCs w:val="20"/>
              </w:rPr>
              <w:t>.legalAuthenticatorName</w:t>
            </w:r>
          </w:p>
        </w:tc>
        <w:tc>
          <w:tcPr>
            <w:tcW w:w="2977" w:type="dxa"/>
            <w:vAlign w:val="center"/>
          </w:tcPr>
          <w:p w14:paraId="766D5BE3"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5C6B19E3" w14:textId="77777777" w:rsidR="00F7750B" w:rsidRPr="00451653" w:rsidRDefault="00F7750B" w:rsidP="00CC412F">
            <w:pPr>
              <w:jc w:val="both"/>
              <w:rPr>
                <w:szCs w:val="20"/>
              </w:rPr>
            </w:pPr>
            <w:r w:rsidRPr="00451653">
              <w:rPr>
                <w:szCs w:val="20"/>
              </w:rPr>
              <w:t>referralOutcome/referralOutcomeHeader/legalAuthenticator/legalAuthenticatorName</w:t>
            </w:r>
          </w:p>
        </w:tc>
      </w:tr>
      <w:tr w:rsidR="00F7750B" w:rsidRPr="00451653" w14:paraId="5E921E49" w14:textId="77777777" w:rsidTr="00CC412F">
        <w:trPr>
          <w:trHeight w:val="397"/>
        </w:trPr>
        <w:tc>
          <w:tcPr>
            <w:tcW w:w="1809" w:type="dxa"/>
            <w:vAlign w:val="center"/>
          </w:tcPr>
          <w:p w14:paraId="37DB51CE" w14:textId="395A18E8"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.approvedForPatient</w:t>
            </w:r>
          </w:p>
        </w:tc>
        <w:tc>
          <w:tcPr>
            <w:tcW w:w="2977" w:type="dxa"/>
            <w:vAlign w:val="center"/>
          </w:tcPr>
          <w:p w14:paraId="73DE0A8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28479E56" w14:textId="77777777" w:rsidR="00F7750B" w:rsidRPr="00451653" w:rsidRDefault="00F7750B" w:rsidP="00CC412F">
            <w:pPr>
              <w:jc w:val="both"/>
              <w:rPr>
                <w:szCs w:val="20"/>
              </w:rPr>
            </w:pPr>
            <w:r w:rsidRPr="00451653">
              <w:rPr>
                <w:szCs w:val="20"/>
              </w:rPr>
              <w:t>referralOutcome/referralOutcomeHeader/approvedForPatient</w:t>
            </w:r>
          </w:p>
        </w:tc>
      </w:tr>
      <w:tr w:rsidR="00F7750B" w:rsidRPr="00451653" w14:paraId="5EAA8E3A" w14:textId="77777777" w:rsidTr="00CC412F">
        <w:trPr>
          <w:trHeight w:val="397"/>
        </w:trPr>
        <w:tc>
          <w:tcPr>
            <w:tcW w:w="1809" w:type="dxa"/>
            <w:vAlign w:val="center"/>
          </w:tcPr>
          <w:p w14:paraId="26A0B694" w14:textId="20BD739E"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careContactId</w:t>
            </w:r>
          </w:p>
        </w:tc>
        <w:tc>
          <w:tcPr>
            <w:tcW w:w="2977" w:type="dxa"/>
            <w:vAlign w:val="center"/>
          </w:tcPr>
          <w:p w14:paraId="7E89205B"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6DAB4608" w14:textId="77777777" w:rsidR="00F7750B" w:rsidRPr="00451653" w:rsidRDefault="00F7750B" w:rsidP="00CC412F">
            <w:pPr>
              <w:jc w:val="both"/>
              <w:rPr>
                <w:szCs w:val="20"/>
              </w:rPr>
            </w:pPr>
            <w:r w:rsidRPr="00451653">
              <w:rPr>
                <w:szCs w:val="20"/>
              </w:rPr>
              <w:t>referralOutcome/referralOutcomeHeader/careContactId</w:t>
            </w:r>
          </w:p>
        </w:tc>
      </w:tr>
      <w:tr w:rsidR="00F7750B" w:rsidRPr="00451653" w14:paraId="5EEC69C6" w14:textId="77777777" w:rsidTr="00CC412F">
        <w:trPr>
          <w:trHeight w:val="397"/>
        </w:trPr>
        <w:tc>
          <w:tcPr>
            <w:tcW w:w="1809" w:type="dxa"/>
            <w:shd w:val="clear" w:color="auto" w:fill="D9D9D9" w:themeFill="background1" w:themeFillShade="D9"/>
            <w:vAlign w:val="center"/>
          </w:tcPr>
          <w:p w14:paraId="501F2182" w14:textId="1F0926AD" w:rsidR="00F7750B" w:rsidRPr="00451653" w:rsidRDefault="00072FDC" w:rsidP="00CC412F">
            <w:pPr>
              <w:rPr>
                <w:szCs w:val="20"/>
              </w:rPr>
            </w:pPr>
            <w:r w:rsidRPr="00451653">
              <w:rPr>
                <w:szCs w:val="20"/>
              </w:rPr>
              <w:t>R</w:t>
            </w:r>
            <w:r w:rsidR="00F7750B" w:rsidRPr="00451653">
              <w:rPr>
                <w:szCs w:val="20"/>
              </w:rPr>
              <w:t>eferralOutcomeBody</w:t>
            </w:r>
            <w:r w:rsidRPr="00451653">
              <w:rPr>
                <w:szCs w:val="20"/>
              </w:rPr>
              <w:t>Type</w:t>
            </w:r>
          </w:p>
        </w:tc>
        <w:tc>
          <w:tcPr>
            <w:tcW w:w="2977" w:type="dxa"/>
            <w:shd w:val="clear" w:color="auto" w:fill="D9D9D9" w:themeFill="background1" w:themeFillShade="D9"/>
            <w:vAlign w:val="center"/>
          </w:tcPr>
          <w:p w14:paraId="55555B48"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469BB7F1"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25A32EE8" w14:textId="77777777" w:rsidTr="00CC412F">
        <w:trPr>
          <w:trHeight w:val="397"/>
        </w:trPr>
        <w:tc>
          <w:tcPr>
            <w:tcW w:w="1809" w:type="dxa"/>
            <w:vAlign w:val="center"/>
          </w:tcPr>
          <w:p w14:paraId="2EA2A6E0" w14:textId="3D1D901E" w:rsidR="00F7750B" w:rsidRPr="00451653" w:rsidRDefault="00072FDC" w:rsidP="00CC412F">
            <w:pPr>
              <w:rPr>
                <w:szCs w:val="20"/>
              </w:rPr>
            </w:pPr>
            <w:r w:rsidRPr="00451653">
              <w:rPr>
                <w:szCs w:val="20"/>
              </w:rPr>
              <w:t>ReferralOutcomeBodyType</w:t>
            </w:r>
            <w:r w:rsidR="00F7750B" w:rsidRPr="00451653">
              <w:rPr>
                <w:szCs w:val="20"/>
              </w:rPr>
              <w:t>.referralOutcomeTypeCode</w:t>
            </w:r>
          </w:p>
        </w:tc>
        <w:tc>
          <w:tcPr>
            <w:tcW w:w="2977" w:type="dxa"/>
            <w:vAlign w:val="center"/>
          </w:tcPr>
          <w:p w14:paraId="30E89FF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674D903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F7750B" w:rsidRPr="00451653" w14:paraId="104BE8F4" w14:textId="77777777" w:rsidTr="00CC412F">
        <w:trPr>
          <w:trHeight w:val="397"/>
        </w:trPr>
        <w:tc>
          <w:tcPr>
            <w:tcW w:w="1809" w:type="dxa"/>
            <w:vAlign w:val="center"/>
          </w:tcPr>
          <w:p w14:paraId="004B3D59" w14:textId="322E9D80" w:rsidR="00F7750B" w:rsidRPr="00451653" w:rsidRDefault="00072FDC" w:rsidP="00CC412F">
            <w:pPr>
              <w:rPr>
                <w:szCs w:val="20"/>
              </w:rPr>
            </w:pPr>
            <w:r w:rsidRPr="00451653">
              <w:rPr>
                <w:szCs w:val="20"/>
              </w:rPr>
              <w:t>ReferralOutcomeBodyType</w:t>
            </w:r>
            <w:r w:rsidR="00F7750B" w:rsidRPr="00451653">
              <w:rPr>
                <w:szCs w:val="20"/>
              </w:rPr>
              <w:t>.referralOutcomeTitle</w:t>
            </w:r>
          </w:p>
        </w:tc>
        <w:tc>
          <w:tcPr>
            <w:tcW w:w="2977" w:type="dxa"/>
            <w:vAlign w:val="center"/>
          </w:tcPr>
          <w:p w14:paraId="617D223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1897BD7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F7750B" w:rsidRPr="00451653" w14:paraId="7B97D32B" w14:textId="77777777" w:rsidTr="00CC412F">
        <w:trPr>
          <w:trHeight w:val="397"/>
        </w:trPr>
        <w:tc>
          <w:tcPr>
            <w:tcW w:w="1809" w:type="dxa"/>
            <w:vAlign w:val="center"/>
          </w:tcPr>
          <w:p w14:paraId="4B349C00" w14:textId="415CFFBB" w:rsidR="00F7750B" w:rsidRPr="00451653" w:rsidRDefault="00072FDC" w:rsidP="00CC412F">
            <w:pPr>
              <w:rPr>
                <w:szCs w:val="20"/>
              </w:rPr>
            </w:pPr>
            <w:r w:rsidRPr="00451653">
              <w:rPr>
                <w:szCs w:val="20"/>
              </w:rPr>
              <w:t>ReferralOutcomeBodyType</w:t>
            </w:r>
            <w:r w:rsidR="00F7750B" w:rsidRPr="00451653">
              <w:rPr>
                <w:szCs w:val="20"/>
              </w:rPr>
              <w:t>.referralOutcomeText</w:t>
            </w:r>
          </w:p>
        </w:tc>
        <w:tc>
          <w:tcPr>
            <w:tcW w:w="2977" w:type="dxa"/>
            <w:vAlign w:val="center"/>
          </w:tcPr>
          <w:p w14:paraId="3C51912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203A674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F7750B" w:rsidRPr="00451653" w14:paraId="30BE8B75" w14:textId="77777777" w:rsidTr="00CC412F">
        <w:trPr>
          <w:trHeight w:val="397"/>
        </w:trPr>
        <w:tc>
          <w:tcPr>
            <w:tcW w:w="1809" w:type="dxa"/>
            <w:vAlign w:val="center"/>
          </w:tcPr>
          <w:p w14:paraId="0A8D1F6C" w14:textId="27CB86AC"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.clinicalInformationCode</w:t>
            </w:r>
          </w:p>
        </w:tc>
        <w:tc>
          <w:tcPr>
            <w:tcW w:w="2977" w:type="dxa"/>
            <w:vAlign w:val="center"/>
          </w:tcPr>
          <w:p w14:paraId="62FB1D04"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569517CA"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F7750B" w:rsidRPr="00451653" w14:paraId="3F24851A" w14:textId="77777777" w:rsidTr="00CC412F">
        <w:trPr>
          <w:trHeight w:val="397"/>
        </w:trPr>
        <w:tc>
          <w:tcPr>
            <w:tcW w:w="1809" w:type="dxa"/>
            <w:vAlign w:val="center"/>
          </w:tcPr>
          <w:p w14:paraId="18F8D0A3" w14:textId="45FA30E0"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.clinicalInformationText</w:t>
            </w:r>
          </w:p>
        </w:tc>
        <w:tc>
          <w:tcPr>
            <w:tcW w:w="2977" w:type="dxa"/>
            <w:vAlign w:val="center"/>
          </w:tcPr>
          <w:p w14:paraId="1C68BB7C"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78ED35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F7750B" w:rsidRPr="00451653" w14:paraId="18897FFA" w14:textId="77777777" w:rsidTr="00CC412F">
        <w:trPr>
          <w:trHeight w:val="397"/>
        </w:trPr>
        <w:tc>
          <w:tcPr>
            <w:tcW w:w="1809" w:type="dxa"/>
            <w:vAlign w:val="center"/>
          </w:tcPr>
          <w:p w14:paraId="77131454" w14:textId="2A31EAA7" w:rsidR="00F7750B" w:rsidRPr="00451653" w:rsidRDefault="00072FDC" w:rsidP="00CC412F">
            <w:pPr>
              <w:rPr>
                <w:szCs w:val="20"/>
              </w:rPr>
            </w:pPr>
            <w:r w:rsidRPr="00451653">
              <w:rPr>
                <w:szCs w:val="20"/>
              </w:rPr>
              <w:t>ActType</w:t>
            </w:r>
            <w:r w:rsidR="00F7750B" w:rsidRPr="00451653">
              <w:rPr>
                <w:szCs w:val="20"/>
              </w:rPr>
              <w:t>.actId</w:t>
            </w:r>
          </w:p>
        </w:tc>
        <w:tc>
          <w:tcPr>
            <w:tcW w:w="2977" w:type="dxa"/>
            <w:vAlign w:val="center"/>
          </w:tcPr>
          <w:p w14:paraId="31FFCB35" w14:textId="77777777" w:rsidR="00F7750B" w:rsidRPr="00451653" w:rsidRDefault="00F7750B" w:rsidP="00CC412F">
            <w:pPr>
              <w:rPr>
                <w:rFonts w:cs="Arial"/>
                <w:spacing w:val="-1"/>
                <w:szCs w:val="20"/>
              </w:rPr>
            </w:pPr>
            <w:r w:rsidRPr="00451653">
              <w:rPr>
                <w:rFonts w:cs="Arial"/>
                <w:spacing w:val="-1"/>
                <w:szCs w:val="20"/>
              </w:rPr>
              <w:t>Aktivitet.aktivitet_id</w:t>
            </w:r>
          </w:p>
        </w:tc>
        <w:tc>
          <w:tcPr>
            <w:tcW w:w="4111" w:type="dxa"/>
            <w:vAlign w:val="center"/>
          </w:tcPr>
          <w:p w14:paraId="3D23914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F7750B" w:rsidRPr="00451653" w14:paraId="2B558451" w14:textId="77777777" w:rsidTr="00CC412F">
        <w:trPr>
          <w:trHeight w:val="397"/>
        </w:trPr>
        <w:tc>
          <w:tcPr>
            <w:tcW w:w="1809" w:type="dxa"/>
          </w:tcPr>
          <w:p w14:paraId="6DFF6738" w14:textId="5803C403" w:rsidR="00F7750B" w:rsidRPr="00451653" w:rsidRDefault="00072FDC" w:rsidP="00CC412F">
            <w:pPr>
              <w:rPr>
                <w:szCs w:val="20"/>
              </w:rPr>
            </w:pPr>
            <w:r w:rsidRPr="00451653">
              <w:rPr>
                <w:szCs w:val="20"/>
              </w:rPr>
              <w:t>ActType</w:t>
            </w:r>
            <w:r w:rsidR="00F7750B" w:rsidRPr="00451653">
              <w:rPr>
                <w:szCs w:val="20"/>
              </w:rPr>
              <w:t>.actCode</w:t>
            </w:r>
          </w:p>
        </w:tc>
        <w:tc>
          <w:tcPr>
            <w:tcW w:w="2977" w:type="dxa"/>
          </w:tcPr>
          <w:p w14:paraId="7A27C188" w14:textId="77777777" w:rsidR="00F7750B" w:rsidRPr="00451653" w:rsidRDefault="00F7750B" w:rsidP="00CC412F">
            <w:pPr>
              <w:rPr>
                <w:rFonts w:cs="Arial"/>
                <w:spacing w:val="-1"/>
                <w:szCs w:val="20"/>
              </w:rPr>
            </w:pPr>
            <w:r w:rsidRPr="00451653">
              <w:rPr>
                <w:rFonts w:cs="Arial"/>
                <w:spacing w:val="-1"/>
                <w:szCs w:val="20"/>
              </w:rPr>
              <w:t>Aktivitet.aktivitetskod</w:t>
            </w:r>
          </w:p>
        </w:tc>
        <w:tc>
          <w:tcPr>
            <w:tcW w:w="4111" w:type="dxa"/>
          </w:tcPr>
          <w:p w14:paraId="623877B7" w14:textId="77777777" w:rsidR="00F7750B" w:rsidRPr="00451653" w:rsidRDefault="00F7750B" w:rsidP="00CC412F">
            <w:pPr>
              <w:rPr>
                <w:szCs w:val="20"/>
              </w:rPr>
            </w:pPr>
            <w:r w:rsidRPr="00451653">
              <w:rPr>
                <w:rFonts w:cs="Consolas"/>
                <w:spacing w:val="-1"/>
                <w:szCs w:val="20"/>
              </w:rPr>
              <w:t>referralOutcome/referralOutcomeBody/act/actCode</w:t>
            </w:r>
          </w:p>
        </w:tc>
      </w:tr>
      <w:tr w:rsidR="00F7750B" w:rsidRPr="00451653" w14:paraId="748C8766" w14:textId="77777777" w:rsidTr="00CC412F">
        <w:trPr>
          <w:trHeight w:val="397"/>
        </w:trPr>
        <w:tc>
          <w:tcPr>
            <w:tcW w:w="1809" w:type="dxa"/>
            <w:vAlign w:val="center"/>
          </w:tcPr>
          <w:p w14:paraId="0AC1F34B" w14:textId="23837B89" w:rsidR="00F7750B" w:rsidRPr="00451653" w:rsidRDefault="00072FDC" w:rsidP="00CC412F">
            <w:pPr>
              <w:rPr>
                <w:szCs w:val="20"/>
              </w:rPr>
            </w:pPr>
            <w:r w:rsidRPr="00451653">
              <w:rPr>
                <w:szCs w:val="20"/>
              </w:rPr>
              <w:t>ActType</w:t>
            </w:r>
            <w:r w:rsidR="00F7750B" w:rsidRPr="00451653">
              <w:rPr>
                <w:szCs w:val="20"/>
              </w:rPr>
              <w:t>.actText</w:t>
            </w:r>
          </w:p>
        </w:tc>
        <w:tc>
          <w:tcPr>
            <w:tcW w:w="2977" w:type="dxa"/>
            <w:vAlign w:val="center"/>
          </w:tcPr>
          <w:p w14:paraId="4D9F2BE2"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111" w:type="dxa"/>
            <w:vAlign w:val="center"/>
          </w:tcPr>
          <w:p w14:paraId="6E635A4F"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F7750B" w:rsidRPr="00451653" w14:paraId="7786EB00" w14:textId="77777777" w:rsidTr="00CC412F">
        <w:trPr>
          <w:trHeight w:val="397"/>
        </w:trPr>
        <w:tc>
          <w:tcPr>
            <w:tcW w:w="1809" w:type="dxa"/>
            <w:vAlign w:val="center"/>
          </w:tcPr>
          <w:p w14:paraId="4E335A40" w14:textId="06270573" w:rsidR="00F7750B" w:rsidRPr="00451653" w:rsidRDefault="00072FDC" w:rsidP="00CC412F">
            <w:pPr>
              <w:rPr>
                <w:szCs w:val="20"/>
              </w:rPr>
            </w:pPr>
            <w:r w:rsidRPr="00451653">
              <w:rPr>
                <w:szCs w:val="20"/>
              </w:rPr>
              <w:t>ActType</w:t>
            </w:r>
            <w:r w:rsidR="00F7750B" w:rsidRPr="00451653">
              <w:rPr>
                <w:szCs w:val="20"/>
              </w:rPr>
              <w:t>.actTime</w:t>
            </w:r>
          </w:p>
        </w:tc>
        <w:tc>
          <w:tcPr>
            <w:tcW w:w="2977" w:type="dxa"/>
            <w:vAlign w:val="center"/>
          </w:tcPr>
          <w:p w14:paraId="231A2F61"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111" w:type="dxa"/>
            <w:vAlign w:val="center"/>
          </w:tcPr>
          <w:p w14:paraId="3E9865D1"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F7750B" w:rsidRPr="00451653" w14:paraId="3E213ED3" w14:textId="77777777" w:rsidTr="00CC412F">
        <w:trPr>
          <w:trHeight w:val="397"/>
        </w:trPr>
        <w:tc>
          <w:tcPr>
            <w:tcW w:w="1809" w:type="dxa"/>
            <w:vAlign w:val="center"/>
          </w:tcPr>
          <w:p w14:paraId="0DF2444E" w14:textId="2208B59E" w:rsidR="00F7750B" w:rsidRPr="00451653" w:rsidRDefault="00072FDC" w:rsidP="00CC412F">
            <w:pPr>
              <w:rPr>
                <w:szCs w:val="20"/>
              </w:rPr>
            </w:pPr>
            <w:r w:rsidRPr="00451653">
              <w:rPr>
                <w:szCs w:val="20"/>
              </w:rPr>
              <w:t>ActType</w:t>
            </w:r>
            <w:r w:rsidR="00F7750B" w:rsidRPr="00451653">
              <w:rPr>
                <w:szCs w:val="20"/>
              </w:rPr>
              <w:t>.actResult</w:t>
            </w:r>
          </w:p>
        </w:tc>
        <w:tc>
          <w:tcPr>
            <w:tcW w:w="2977" w:type="dxa"/>
            <w:vAlign w:val="center"/>
          </w:tcPr>
          <w:p w14:paraId="22332DFE" w14:textId="77777777" w:rsidR="00F7750B" w:rsidRPr="00451653" w:rsidRDefault="00F7750B" w:rsidP="00CC412F">
            <w:pPr>
              <w:rPr>
                <w:rFonts w:eastAsia="Arial Unicode MS" w:cs="Arial"/>
                <w:szCs w:val="20"/>
              </w:rPr>
            </w:pPr>
            <w:r w:rsidRPr="00451653">
              <w:rPr>
                <w:rFonts w:cs="Arial"/>
                <w:i/>
                <w:color w:val="FF0000"/>
                <w:szCs w:val="20"/>
              </w:rPr>
              <w:t>Saknar motsvarighet i V-TIM 2.2</w:t>
            </w:r>
          </w:p>
        </w:tc>
        <w:tc>
          <w:tcPr>
            <w:tcW w:w="4111" w:type="dxa"/>
            <w:vAlign w:val="center"/>
          </w:tcPr>
          <w:p w14:paraId="207831F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F7750B" w:rsidRPr="00451653" w14:paraId="75378946" w14:textId="77777777" w:rsidTr="00CC412F">
        <w:trPr>
          <w:trHeight w:val="397"/>
        </w:trPr>
        <w:tc>
          <w:tcPr>
            <w:tcW w:w="1809" w:type="dxa"/>
            <w:vAlign w:val="center"/>
          </w:tcPr>
          <w:p w14:paraId="1C73EEAF" w14:textId="432C21A6" w:rsidR="00F7750B" w:rsidRPr="00451653" w:rsidRDefault="00072FDC" w:rsidP="00CC412F">
            <w:pPr>
              <w:rPr>
                <w:szCs w:val="20"/>
              </w:rPr>
            </w:pPr>
            <w:r w:rsidRPr="00451653">
              <w:rPr>
                <w:szCs w:val="20"/>
              </w:rPr>
              <w:lastRenderedPageBreak/>
              <w:t>ReferralType</w:t>
            </w:r>
            <w:r w:rsidR="00F7750B" w:rsidRPr="00451653">
              <w:rPr>
                <w:szCs w:val="20"/>
              </w:rPr>
              <w:t>.referralId</w:t>
            </w:r>
          </w:p>
        </w:tc>
        <w:tc>
          <w:tcPr>
            <w:tcW w:w="2977" w:type="dxa"/>
            <w:vAlign w:val="center"/>
          </w:tcPr>
          <w:p w14:paraId="269874BC" w14:textId="77777777" w:rsidR="00F7750B" w:rsidRPr="00451653" w:rsidRDefault="00F7750B" w:rsidP="00CC412F">
            <w:pPr>
              <w:rPr>
                <w:rFonts w:cs="Arial"/>
                <w:spacing w:val="-1"/>
                <w:szCs w:val="20"/>
              </w:rPr>
            </w:pPr>
            <w:r w:rsidRPr="00451653">
              <w:rPr>
                <w:rFonts w:cs="Arial"/>
                <w:spacing w:val="-1"/>
                <w:szCs w:val="20"/>
              </w:rPr>
              <w:t>Framställan resultat.framställan_id</w:t>
            </w:r>
          </w:p>
        </w:tc>
        <w:tc>
          <w:tcPr>
            <w:tcW w:w="4111" w:type="dxa"/>
            <w:vAlign w:val="center"/>
          </w:tcPr>
          <w:p w14:paraId="41C31C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F7750B" w:rsidRPr="00451653" w14:paraId="0A1448D7" w14:textId="77777777" w:rsidTr="00CC412F">
        <w:trPr>
          <w:trHeight w:val="397"/>
        </w:trPr>
        <w:tc>
          <w:tcPr>
            <w:tcW w:w="1809" w:type="dxa"/>
            <w:vAlign w:val="center"/>
          </w:tcPr>
          <w:p w14:paraId="6E9A42B4" w14:textId="0F13C070" w:rsidR="00F7750B" w:rsidRPr="00451653" w:rsidRDefault="00072FDC" w:rsidP="00CC412F">
            <w:pPr>
              <w:rPr>
                <w:szCs w:val="20"/>
              </w:rPr>
            </w:pPr>
            <w:r w:rsidRPr="00451653">
              <w:rPr>
                <w:szCs w:val="20"/>
              </w:rPr>
              <w:t>ReferralType</w:t>
            </w:r>
            <w:r w:rsidR="00F7750B" w:rsidRPr="00451653">
              <w:rPr>
                <w:szCs w:val="20"/>
              </w:rPr>
              <w:t>.</w:t>
            </w:r>
            <w:r w:rsidR="004C66FC" w:rsidRPr="00451653">
              <w:rPr>
                <w:szCs w:val="20"/>
              </w:rPr>
              <w:t>referralReason</w:t>
            </w:r>
          </w:p>
        </w:tc>
        <w:tc>
          <w:tcPr>
            <w:tcW w:w="2977" w:type="dxa"/>
            <w:vAlign w:val="center"/>
          </w:tcPr>
          <w:p w14:paraId="2EFDF265"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5F48E208" w14:textId="21D96CF5"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w:t>
            </w:r>
            <w:r w:rsidR="004C66FC" w:rsidRPr="00451653">
              <w:rPr>
                <w:rFonts w:cs="Consolas"/>
                <w:spacing w:val="-1"/>
                <w:szCs w:val="20"/>
              </w:rPr>
              <w:t>referralReason</w:t>
            </w:r>
          </w:p>
        </w:tc>
      </w:tr>
      <w:tr w:rsidR="00F7750B" w:rsidRPr="00451653" w14:paraId="5D9D9286" w14:textId="77777777" w:rsidTr="00CC412F">
        <w:trPr>
          <w:trHeight w:val="397"/>
        </w:trPr>
        <w:tc>
          <w:tcPr>
            <w:tcW w:w="1809" w:type="dxa"/>
            <w:vAlign w:val="center"/>
          </w:tcPr>
          <w:p w14:paraId="473B2437" w14:textId="03CA4815" w:rsidR="00F7750B" w:rsidRPr="00451653" w:rsidRDefault="00072FDC" w:rsidP="00CC412F">
            <w:pPr>
              <w:rPr>
                <w:szCs w:val="20"/>
              </w:rPr>
            </w:pPr>
            <w:r w:rsidRPr="00451653">
              <w:rPr>
                <w:szCs w:val="20"/>
              </w:rPr>
              <w:t>ReferralType</w:t>
            </w:r>
            <w:r w:rsidR="00F7750B" w:rsidRPr="00451653">
              <w:rPr>
                <w:szCs w:val="20"/>
              </w:rPr>
              <w:t>.referralTime</w:t>
            </w:r>
          </w:p>
        </w:tc>
        <w:tc>
          <w:tcPr>
            <w:tcW w:w="2977" w:type="dxa"/>
            <w:vAlign w:val="center"/>
          </w:tcPr>
          <w:p w14:paraId="42E93017"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6E6C19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F7750B" w:rsidRPr="00451653" w14:paraId="2BEBC40F" w14:textId="77777777" w:rsidTr="00CC412F">
        <w:trPr>
          <w:trHeight w:val="397"/>
        </w:trPr>
        <w:tc>
          <w:tcPr>
            <w:tcW w:w="1809" w:type="dxa"/>
            <w:vAlign w:val="center"/>
          </w:tcPr>
          <w:p w14:paraId="010B0243" w14:textId="023BF45F" w:rsidR="00F7750B" w:rsidRPr="00451653" w:rsidRDefault="00072FDC" w:rsidP="00CC412F">
            <w:pPr>
              <w:rPr>
                <w:szCs w:val="20"/>
              </w:rPr>
            </w:pPr>
            <w:r w:rsidRPr="00451653">
              <w:rPr>
                <w:szCs w:val="20"/>
              </w:rPr>
              <w:t>ReferralType</w:t>
            </w:r>
            <w:r w:rsidR="00F7750B" w:rsidRPr="00451653">
              <w:rPr>
                <w:szCs w:val="20"/>
              </w:rPr>
              <w:t>.referralAuthor</w:t>
            </w:r>
          </w:p>
        </w:tc>
        <w:tc>
          <w:tcPr>
            <w:tcW w:w="2977" w:type="dxa"/>
            <w:vAlign w:val="center"/>
          </w:tcPr>
          <w:p w14:paraId="1E62872E" w14:textId="77777777" w:rsidR="00F7750B" w:rsidRPr="00451653" w:rsidRDefault="00F7750B" w:rsidP="00CC412F">
            <w:pPr>
              <w:rPr>
                <w:rFonts w:cs="Arial"/>
                <w:szCs w:val="20"/>
              </w:rPr>
            </w:pPr>
            <w:r w:rsidRPr="00451653">
              <w:rPr>
                <w:rFonts w:cs="Arial"/>
                <w:szCs w:val="20"/>
              </w:rPr>
              <w:t>Framställan.framställare</w:t>
            </w:r>
          </w:p>
        </w:tc>
        <w:tc>
          <w:tcPr>
            <w:tcW w:w="4111" w:type="dxa"/>
            <w:vAlign w:val="center"/>
          </w:tcPr>
          <w:p w14:paraId="44E8A41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referralOutcome/referralOutcomeBody/referral/referralAuthor</w:t>
            </w:r>
          </w:p>
        </w:tc>
      </w:tr>
      <w:tr w:rsidR="00F7750B" w:rsidRPr="0061750A" w14:paraId="37C86682" w14:textId="77777777" w:rsidTr="00CC412F">
        <w:trPr>
          <w:trHeight w:val="397"/>
        </w:trPr>
        <w:tc>
          <w:tcPr>
            <w:tcW w:w="1809" w:type="dxa"/>
            <w:vAlign w:val="center"/>
          </w:tcPr>
          <w:p w14:paraId="0ECD505D" w14:textId="511A9077" w:rsidR="00F7750B" w:rsidRPr="00451653" w:rsidRDefault="00072FDC" w:rsidP="00CC412F">
            <w:pPr>
              <w:rPr>
                <w:szCs w:val="20"/>
              </w:rPr>
            </w:pPr>
            <w:r w:rsidRPr="00451653">
              <w:rPr>
                <w:szCs w:val="20"/>
              </w:rPr>
              <w:t>ReferralAuthorType</w:t>
            </w:r>
            <w:r w:rsidR="00F7750B" w:rsidRPr="00451653">
              <w:rPr>
                <w:szCs w:val="20"/>
              </w:rPr>
              <w:t>.authorTime</w:t>
            </w:r>
          </w:p>
        </w:tc>
        <w:tc>
          <w:tcPr>
            <w:tcW w:w="2977" w:type="dxa"/>
            <w:vAlign w:val="center"/>
          </w:tcPr>
          <w:p w14:paraId="7590BC4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4C92D37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F7750B" w:rsidRPr="0061750A" w14:paraId="7D65BB0F" w14:textId="77777777" w:rsidTr="00CC412F">
        <w:trPr>
          <w:trHeight w:val="397"/>
        </w:trPr>
        <w:tc>
          <w:tcPr>
            <w:tcW w:w="1809" w:type="dxa"/>
            <w:vAlign w:val="center"/>
          </w:tcPr>
          <w:p w14:paraId="1E116BFC" w14:textId="032508AB" w:rsidR="00F7750B" w:rsidRPr="00451653" w:rsidRDefault="00072FDC" w:rsidP="00CC412F">
            <w:pPr>
              <w:rPr>
                <w:szCs w:val="20"/>
              </w:rPr>
            </w:pPr>
            <w:r w:rsidRPr="00451653">
              <w:rPr>
                <w:szCs w:val="20"/>
              </w:rPr>
              <w:t>ReferralAuthorType</w:t>
            </w:r>
            <w:r w:rsidR="00F7750B" w:rsidRPr="00451653">
              <w:rPr>
                <w:szCs w:val="20"/>
              </w:rPr>
              <w:t>.healthcareProfessionalHSAId</w:t>
            </w:r>
          </w:p>
        </w:tc>
        <w:tc>
          <w:tcPr>
            <w:tcW w:w="2977" w:type="dxa"/>
            <w:vAlign w:val="center"/>
          </w:tcPr>
          <w:p w14:paraId="1D686576"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9091B3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F7750B" w:rsidRPr="0061750A" w14:paraId="3145C26F" w14:textId="77777777" w:rsidTr="00CC412F">
        <w:trPr>
          <w:trHeight w:val="397"/>
        </w:trPr>
        <w:tc>
          <w:tcPr>
            <w:tcW w:w="1809" w:type="dxa"/>
            <w:vAlign w:val="center"/>
          </w:tcPr>
          <w:p w14:paraId="42C6237D" w14:textId="3ECA2DA9" w:rsidR="00F7750B" w:rsidRPr="00451653" w:rsidRDefault="00072FDC" w:rsidP="00CC412F">
            <w:pPr>
              <w:rPr>
                <w:szCs w:val="20"/>
              </w:rPr>
            </w:pPr>
            <w:r w:rsidRPr="00451653">
              <w:rPr>
                <w:szCs w:val="20"/>
              </w:rPr>
              <w:t>ReferralAuthorType</w:t>
            </w:r>
            <w:r w:rsidR="00F7750B" w:rsidRPr="00451653">
              <w:rPr>
                <w:szCs w:val="20"/>
              </w:rPr>
              <w:t>.healthcareProfessionalName</w:t>
            </w:r>
          </w:p>
        </w:tc>
        <w:tc>
          <w:tcPr>
            <w:tcW w:w="2977" w:type="dxa"/>
            <w:vAlign w:val="center"/>
          </w:tcPr>
          <w:p w14:paraId="464C41C2"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7683970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F7750B" w:rsidRPr="0061750A" w14:paraId="586DB513" w14:textId="77777777" w:rsidTr="00CC412F">
        <w:trPr>
          <w:trHeight w:val="397"/>
        </w:trPr>
        <w:tc>
          <w:tcPr>
            <w:tcW w:w="1809" w:type="dxa"/>
            <w:vAlign w:val="center"/>
          </w:tcPr>
          <w:p w14:paraId="5C40DC89" w14:textId="6D46864F" w:rsidR="00F7750B" w:rsidRPr="00451653" w:rsidRDefault="00072FDC" w:rsidP="00CC412F">
            <w:pPr>
              <w:rPr>
                <w:szCs w:val="20"/>
              </w:rPr>
            </w:pPr>
            <w:r w:rsidRPr="00451653">
              <w:rPr>
                <w:szCs w:val="20"/>
              </w:rPr>
              <w:t>ReferralAuthorType</w:t>
            </w:r>
            <w:r w:rsidR="00F7750B" w:rsidRPr="00451653">
              <w:rPr>
                <w:szCs w:val="20"/>
              </w:rPr>
              <w:t>.healthcareProfessionalRoleCode</w:t>
            </w:r>
          </w:p>
        </w:tc>
        <w:tc>
          <w:tcPr>
            <w:tcW w:w="2977" w:type="dxa"/>
            <w:vAlign w:val="center"/>
          </w:tcPr>
          <w:p w14:paraId="3F596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63D75F3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F7750B" w:rsidRPr="0061750A" w14:paraId="7F4A5125" w14:textId="77777777" w:rsidTr="00CC412F">
        <w:trPr>
          <w:trHeight w:val="397"/>
        </w:trPr>
        <w:tc>
          <w:tcPr>
            <w:tcW w:w="1809" w:type="dxa"/>
            <w:vAlign w:val="center"/>
          </w:tcPr>
          <w:p w14:paraId="03C874CB" w14:textId="459B7458" w:rsidR="00F7750B" w:rsidRPr="00451653" w:rsidRDefault="00072FDC" w:rsidP="00CC412F">
            <w:pPr>
              <w:rPr>
                <w:szCs w:val="20"/>
              </w:rPr>
            </w:pPr>
            <w:r w:rsidRPr="00451653">
              <w:rPr>
                <w:szCs w:val="20"/>
              </w:rPr>
              <w:t>ReferralAuthorType</w:t>
            </w:r>
            <w:r w:rsidR="00F7750B" w:rsidRPr="00451653">
              <w:rPr>
                <w:szCs w:val="20"/>
              </w:rPr>
              <w:t>.healthcareProfessionalOrgUnit.orgUnitHSAId</w:t>
            </w:r>
          </w:p>
        </w:tc>
        <w:tc>
          <w:tcPr>
            <w:tcW w:w="2977" w:type="dxa"/>
            <w:vAlign w:val="center"/>
          </w:tcPr>
          <w:p w14:paraId="3C354FE3"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64467D8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F7750B" w:rsidRPr="0061750A" w14:paraId="5B3B2CCE" w14:textId="77777777" w:rsidTr="00CC412F">
        <w:trPr>
          <w:trHeight w:val="397"/>
        </w:trPr>
        <w:tc>
          <w:tcPr>
            <w:tcW w:w="1809" w:type="dxa"/>
            <w:vAlign w:val="center"/>
          </w:tcPr>
          <w:p w14:paraId="611805FB" w14:textId="77CB2051" w:rsidR="00F7750B" w:rsidRPr="00451653" w:rsidRDefault="00072FDC" w:rsidP="00CC412F">
            <w:pPr>
              <w:rPr>
                <w:szCs w:val="20"/>
              </w:rPr>
            </w:pPr>
            <w:r w:rsidRPr="00451653">
              <w:rPr>
                <w:szCs w:val="20"/>
              </w:rPr>
              <w:t>ReferralAuthorType</w:t>
            </w:r>
            <w:r w:rsidR="00F7750B" w:rsidRPr="00451653">
              <w:rPr>
                <w:szCs w:val="20"/>
              </w:rPr>
              <w:t>.healthcareProfessionalOrgUnit.orgUnitName</w:t>
            </w:r>
          </w:p>
        </w:tc>
        <w:tc>
          <w:tcPr>
            <w:tcW w:w="2977" w:type="dxa"/>
            <w:vAlign w:val="center"/>
          </w:tcPr>
          <w:p w14:paraId="71AA4CAA"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D4C17D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F7750B" w:rsidRPr="0061750A" w14:paraId="221D7A69" w14:textId="77777777" w:rsidTr="00CC412F">
        <w:trPr>
          <w:trHeight w:val="397"/>
        </w:trPr>
        <w:tc>
          <w:tcPr>
            <w:tcW w:w="1809" w:type="dxa"/>
            <w:vAlign w:val="center"/>
          </w:tcPr>
          <w:p w14:paraId="0832C04B" w14:textId="46A3C726" w:rsidR="00F7750B" w:rsidRPr="00451653" w:rsidRDefault="00072FDC" w:rsidP="00CC412F">
            <w:pPr>
              <w:rPr>
                <w:szCs w:val="20"/>
              </w:rPr>
            </w:pPr>
            <w:r w:rsidRPr="00451653">
              <w:rPr>
                <w:szCs w:val="20"/>
              </w:rPr>
              <w:t>ReferralAuthorType</w:t>
            </w:r>
            <w:r w:rsidR="00F7750B" w:rsidRPr="00451653">
              <w:rPr>
                <w:szCs w:val="20"/>
              </w:rPr>
              <w:t>.healthcareProfessionalOrgUnit.orgUnitTelecom</w:t>
            </w:r>
          </w:p>
        </w:tc>
        <w:tc>
          <w:tcPr>
            <w:tcW w:w="2977" w:type="dxa"/>
            <w:vAlign w:val="center"/>
          </w:tcPr>
          <w:p w14:paraId="1E07AE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27BD3EC3"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F7750B" w:rsidRPr="0061750A" w14:paraId="29D815AE" w14:textId="77777777" w:rsidTr="00CC412F">
        <w:trPr>
          <w:trHeight w:val="397"/>
        </w:trPr>
        <w:tc>
          <w:tcPr>
            <w:tcW w:w="1809" w:type="dxa"/>
            <w:vAlign w:val="center"/>
          </w:tcPr>
          <w:p w14:paraId="5FEDD121" w14:textId="141BE33C" w:rsidR="00F7750B" w:rsidRPr="00451653" w:rsidRDefault="00072FDC" w:rsidP="00CC412F">
            <w:pPr>
              <w:rPr>
                <w:szCs w:val="20"/>
              </w:rPr>
            </w:pPr>
            <w:r w:rsidRPr="00451653">
              <w:rPr>
                <w:szCs w:val="20"/>
              </w:rPr>
              <w:t>ReferralAuthorType</w:t>
            </w:r>
            <w:r w:rsidR="00F7750B" w:rsidRPr="00451653">
              <w:rPr>
                <w:szCs w:val="20"/>
              </w:rPr>
              <w:t>.healthcareProfessionalOrgUnit.orgUnitEmail</w:t>
            </w:r>
          </w:p>
        </w:tc>
        <w:tc>
          <w:tcPr>
            <w:tcW w:w="2977" w:type="dxa"/>
            <w:vAlign w:val="center"/>
          </w:tcPr>
          <w:p w14:paraId="417CC7AA"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6B04951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F7750B" w:rsidRPr="0061750A" w14:paraId="6761E0A0" w14:textId="77777777" w:rsidTr="00CC412F">
        <w:trPr>
          <w:trHeight w:val="397"/>
        </w:trPr>
        <w:tc>
          <w:tcPr>
            <w:tcW w:w="1809" w:type="dxa"/>
            <w:vAlign w:val="center"/>
          </w:tcPr>
          <w:p w14:paraId="61C47FF6" w14:textId="0CE933E4" w:rsidR="00F7750B" w:rsidRPr="00451653" w:rsidRDefault="00072FDC" w:rsidP="00CC412F">
            <w:pPr>
              <w:rPr>
                <w:szCs w:val="20"/>
              </w:rPr>
            </w:pPr>
            <w:r w:rsidRPr="00451653">
              <w:rPr>
                <w:szCs w:val="20"/>
              </w:rPr>
              <w:t>ReferralAuthorType</w:t>
            </w:r>
            <w:r w:rsidR="00F7750B" w:rsidRPr="00451653">
              <w:rPr>
                <w:szCs w:val="20"/>
              </w:rPr>
              <w:t>.healthcareProfessionalOrgUnit.orgUnitAddress</w:t>
            </w:r>
          </w:p>
        </w:tc>
        <w:tc>
          <w:tcPr>
            <w:tcW w:w="2977" w:type="dxa"/>
            <w:vAlign w:val="center"/>
          </w:tcPr>
          <w:p w14:paraId="4A6DF2B5" w14:textId="77777777" w:rsidR="00F7750B" w:rsidRPr="00451653" w:rsidRDefault="00F7750B" w:rsidP="00CC412F">
            <w:pPr>
              <w:rPr>
                <w:rFonts w:cs="Arial"/>
                <w:spacing w:val="-1"/>
                <w:szCs w:val="20"/>
              </w:rPr>
            </w:pPr>
            <w:r w:rsidRPr="00451653">
              <w:rPr>
                <w:rFonts w:cs="Arial"/>
                <w:spacing w:val="-1"/>
                <w:szCs w:val="20"/>
              </w:rPr>
              <w:t>Adress.adress 1,</w:t>
            </w:r>
          </w:p>
          <w:p w14:paraId="7704EAA2" w14:textId="77777777" w:rsidR="00F7750B" w:rsidRPr="00451653" w:rsidRDefault="00F7750B" w:rsidP="00CC412F">
            <w:pPr>
              <w:rPr>
                <w:rFonts w:cs="Arial"/>
                <w:spacing w:val="-1"/>
                <w:szCs w:val="20"/>
              </w:rPr>
            </w:pPr>
            <w:r w:rsidRPr="00451653">
              <w:rPr>
                <w:rFonts w:cs="Arial"/>
                <w:spacing w:val="-1"/>
                <w:szCs w:val="20"/>
              </w:rPr>
              <w:t>Adress.postnummer &amp;</w:t>
            </w:r>
          </w:p>
          <w:p w14:paraId="12AA43BD"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28F558F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F7750B" w:rsidRPr="0061750A" w14:paraId="53543FA6" w14:textId="77777777" w:rsidTr="00CC412F">
        <w:trPr>
          <w:trHeight w:val="397"/>
        </w:trPr>
        <w:tc>
          <w:tcPr>
            <w:tcW w:w="1809" w:type="dxa"/>
            <w:vAlign w:val="center"/>
          </w:tcPr>
          <w:p w14:paraId="30F35A7A" w14:textId="6978630E" w:rsidR="00F7750B" w:rsidRPr="00451653" w:rsidRDefault="00072FDC" w:rsidP="00CC412F">
            <w:pPr>
              <w:rPr>
                <w:szCs w:val="20"/>
              </w:rPr>
            </w:pPr>
            <w:r w:rsidRPr="00451653">
              <w:rPr>
                <w:szCs w:val="20"/>
              </w:rPr>
              <w:t>ReferralAuthorType</w:t>
            </w:r>
            <w:r w:rsidR="00F7750B" w:rsidRPr="00451653">
              <w:rPr>
                <w:szCs w:val="20"/>
              </w:rPr>
              <w:t>.healthcareProfessionalOrgUnit.orgUnitLocation</w:t>
            </w:r>
          </w:p>
        </w:tc>
        <w:tc>
          <w:tcPr>
            <w:tcW w:w="2977" w:type="dxa"/>
            <w:vAlign w:val="center"/>
          </w:tcPr>
          <w:p w14:paraId="02E2D9EF"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3CF509B"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F7750B" w:rsidRPr="00451653" w14:paraId="1F6A0A65" w14:textId="77777777" w:rsidTr="00CC412F">
        <w:trPr>
          <w:trHeight w:val="397"/>
        </w:trPr>
        <w:tc>
          <w:tcPr>
            <w:tcW w:w="1809" w:type="dxa"/>
            <w:vAlign w:val="center"/>
          </w:tcPr>
          <w:p w14:paraId="621A9F04" w14:textId="4A7CF6E3" w:rsidR="00F7750B" w:rsidRPr="00451653" w:rsidRDefault="00072FDC" w:rsidP="00CC412F">
            <w:pPr>
              <w:rPr>
                <w:szCs w:val="20"/>
              </w:rPr>
            </w:pPr>
            <w:r w:rsidRPr="00451653">
              <w:rPr>
                <w:szCs w:val="20"/>
              </w:rPr>
              <w:t>R</w:t>
            </w:r>
            <w:r w:rsidR="00F7750B" w:rsidRPr="00451653">
              <w:rPr>
                <w:szCs w:val="20"/>
              </w:rPr>
              <w:t>eferral</w:t>
            </w:r>
            <w:r w:rsidRPr="00451653">
              <w:rPr>
                <w:szCs w:val="20"/>
              </w:rPr>
              <w:t>Type</w:t>
            </w:r>
            <w:r w:rsidR="00F7750B" w:rsidRPr="00451653">
              <w:rPr>
                <w:szCs w:val="20"/>
              </w:rPr>
              <w:t>.care</w:t>
            </w:r>
            <w:r w:rsidR="00F7750B" w:rsidRPr="00451653">
              <w:rPr>
                <w:szCs w:val="20"/>
              </w:rPr>
              <w:lastRenderedPageBreak/>
              <w:t>ContactId</w:t>
            </w:r>
          </w:p>
        </w:tc>
        <w:tc>
          <w:tcPr>
            <w:tcW w:w="2977" w:type="dxa"/>
            <w:vAlign w:val="center"/>
          </w:tcPr>
          <w:p w14:paraId="325342E2"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lastRenderedPageBreak/>
              <w:t>Informationsresurs.kontakt id</w:t>
            </w:r>
          </w:p>
        </w:tc>
        <w:tc>
          <w:tcPr>
            <w:tcW w:w="4111" w:type="dxa"/>
            <w:vAlign w:val="center"/>
          </w:tcPr>
          <w:p w14:paraId="3F399731" w14:textId="1B959A1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w:t>
            </w:r>
            <w:r w:rsidRPr="00451653">
              <w:rPr>
                <w:rFonts w:cs="Consolas"/>
                <w:spacing w:val="-1"/>
                <w:szCs w:val="20"/>
              </w:rPr>
              <w:lastRenderedPageBreak/>
              <w:t>rral/careContactId</w:t>
            </w:r>
          </w:p>
        </w:tc>
      </w:tr>
      <w:tr w:rsidR="00323088" w:rsidRPr="00451653" w14:paraId="15A129CC" w14:textId="77777777" w:rsidTr="00F823FB">
        <w:trPr>
          <w:trHeight w:val="397"/>
        </w:trPr>
        <w:tc>
          <w:tcPr>
            <w:tcW w:w="1809" w:type="dxa"/>
          </w:tcPr>
          <w:p w14:paraId="396BC106" w14:textId="77777777" w:rsidR="00323088" w:rsidRPr="00451653" w:rsidRDefault="00323088" w:rsidP="00F823FB">
            <w:pPr>
              <w:rPr>
                <w:szCs w:val="20"/>
              </w:rPr>
            </w:pPr>
            <w:r w:rsidRPr="00451653">
              <w:rPr>
                <w:rFonts w:cs="Arial"/>
                <w:szCs w:val="20"/>
              </w:rPr>
              <w:lastRenderedPageBreak/>
              <w:t>ResultType</w:t>
            </w:r>
          </w:p>
        </w:tc>
        <w:tc>
          <w:tcPr>
            <w:tcW w:w="2977" w:type="dxa"/>
          </w:tcPr>
          <w:p w14:paraId="75D8D9A5"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B22804F" w14:textId="77777777" w:rsidR="00323088" w:rsidRPr="00451653" w:rsidRDefault="00323088" w:rsidP="00F823FB">
            <w:pPr>
              <w:rPr>
                <w:szCs w:val="20"/>
                <w:lang w:val="en-US"/>
              </w:rPr>
            </w:pPr>
            <w:r w:rsidRPr="00451653">
              <w:rPr>
                <w:szCs w:val="20"/>
                <w:lang w:val="en-US"/>
              </w:rPr>
              <w:t>result</w:t>
            </w:r>
          </w:p>
        </w:tc>
      </w:tr>
      <w:tr w:rsidR="00323088" w:rsidRPr="00451653" w14:paraId="1528BE4E" w14:textId="77777777" w:rsidTr="00F823FB">
        <w:trPr>
          <w:trHeight w:val="397"/>
        </w:trPr>
        <w:tc>
          <w:tcPr>
            <w:tcW w:w="1809" w:type="dxa"/>
          </w:tcPr>
          <w:p w14:paraId="62CD3B71"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766E511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128CC0D" w14:textId="77777777" w:rsidR="00323088" w:rsidRPr="00451653" w:rsidRDefault="00323088" w:rsidP="00F823FB">
            <w:pPr>
              <w:rPr>
                <w:szCs w:val="20"/>
                <w:lang w:val="en-US"/>
              </w:rPr>
            </w:pPr>
            <w:r w:rsidRPr="00451653">
              <w:rPr>
                <w:rFonts w:cs="Arial"/>
                <w:szCs w:val="20"/>
              </w:rPr>
              <w:t>result/resultCode</w:t>
            </w:r>
          </w:p>
        </w:tc>
      </w:tr>
      <w:tr w:rsidR="00323088" w:rsidRPr="00451653" w14:paraId="3B2B8E4D" w14:textId="77777777" w:rsidTr="00F823FB">
        <w:trPr>
          <w:trHeight w:val="397"/>
        </w:trPr>
        <w:tc>
          <w:tcPr>
            <w:tcW w:w="1809" w:type="dxa"/>
          </w:tcPr>
          <w:p w14:paraId="571976ED"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6F4371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61F2D03D" w14:textId="77777777" w:rsidR="00323088" w:rsidRPr="00451653" w:rsidRDefault="00323088" w:rsidP="00F823FB">
            <w:pPr>
              <w:rPr>
                <w:szCs w:val="20"/>
                <w:lang w:val="en-US"/>
              </w:rPr>
            </w:pPr>
            <w:r w:rsidRPr="00451653">
              <w:rPr>
                <w:rFonts w:cs="Arial"/>
                <w:szCs w:val="20"/>
              </w:rPr>
              <w:t>result/errorCode</w:t>
            </w:r>
          </w:p>
        </w:tc>
      </w:tr>
      <w:tr w:rsidR="00323088" w:rsidRPr="00451653" w14:paraId="4F889A2C" w14:textId="77777777" w:rsidTr="00F823FB">
        <w:trPr>
          <w:trHeight w:val="397"/>
        </w:trPr>
        <w:tc>
          <w:tcPr>
            <w:tcW w:w="1809" w:type="dxa"/>
          </w:tcPr>
          <w:p w14:paraId="10FEE728" w14:textId="77777777" w:rsidR="00323088" w:rsidRPr="00451653" w:rsidRDefault="00323088" w:rsidP="00F823FB">
            <w:pPr>
              <w:rPr>
                <w:rFonts w:cs="Arial"/>
                <w:szCs w:val="20"/>
              </w:rPr>
            </w:pPr>
            <w:r w:rsidRPr="00451653">
              <w:rPr>
                <w:rFonts w:cs="Arial"/>
                <w:szCs w:val="20"/>
              </w:rPr>
              <w:t>ResultType.subcode</w:t>
            </w:r>
          </w:p>
        </w:tc>
        <w:tc>
          <w:tcPr>
            <w:tcW w:w="2977" w:type="dxa"/>
          </w:tcPr>
          <w:p w14:paraId="1DF6B27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28426A" w14:textId="77777777" w:rsidR="00323088" w:rsidRPr="00451653" w:rsidRDefault="00323088" w:rsidP="00F823FB">
            <w:pPr>
              <w:rPr>
                <w:szCs w:val="20"/>
              </w:rPr>
            </w:pPr>
            <w:r w:rsidRPr="00451653">
              <w:rPr>
                <w:rFonts w:cs="Arial"/>
                <w:szCs w:val="20"/>
              </w:rPr>
              <w:t>result/subcode</w:t>
            </w:r>
          </w:p>
        </w:tc>
      </w:tr>
      <w:tr w:rsidR="00323088" w:rsidRPr="00451653" w14:paraId="23B2A99E" w14:textId="77777777" w:rsidTr="00F823FB">
        <w:trPr>
          <w:trHeight w:val="397"/>
        </w:trPr>
        <w:tc>
          <w:tcPr>
            <w:tcW w:w="1809" w:type="dxa"/>
          </w:tcPr>
          <w:p w14:paraId="468F76A1" w14:textId="77777777" w:rsidR="00323088" w:rsidRPr="00451653" w:rsidRDefault="00323088" w:rsidP="00F823FB">
            <w:pPr>
              <w:rPr>
                <w:rFonts w:cs="Arial"/>
                <w:szCs w:val="20"/>
              </w:rPr>
            </w:pPr>
            <w:r w:rsidRPr="00451653">
              <w:rPr>
                <w:rFonts w:cs="Arial"/>
                <w:szCs w:val="20"/>
              </w:rPr>
              <w:t>ResultType.logId</w:t>
            </w:r>
          </w:p>
        </w:tc>
        <w:tc>
          <w:tcPr>
            <w:tcW w:w="2977" w:type="dxa"/>
          </w:tcPr>
          <w:p w14:paraId="08C6E6DE"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51938719" w14:textId="77777777" w:rsidR="00323088" w:rsidRPr="00451653" w:rsidRDefault="00323088" w:rsidP="00F823FB">
            <w:pPr>
              <w:rPr>
                <w:szCs w:val="20"/>
              </w:rPr>
            </w:pPr>
            <w:r w:rsidRPr="00451653">
              <w:rPr>
                <w:rFonts w:cs="Arial"/>
                <w:szCs w:val="20"/>
              </w:rPr>
              <w:t>result/logId</w:t>
            </w:r>
          </w:p>
        </w:tc>
      </w:tr>
      <w:tr w:rsidR="00323088" w:rsidRPr="00451653" w14:paraId="3060066A" w14:textId="77777777" w:rsidTr="00F823FB">
        <w:trPr>
          <w:trHeight w:val="397"/>
        </w:trPr>
        <w:tc>
          <w:tcPr>
            <w:tcW w:w="1809" w:type="dxa"/>
          </w:tcPr>
          <w:p w14:paraId="1821DC95" w14:textId="77777777" w:rsidR="00323088" w:rsidRPr="00451653" w:rsidRDefault="00323088" w:rsidP="00F823FB">
            <w:pPr>
              <w:rPr>
                <w:rFonts w:cs="Arial"/>
                <w:szCs w:val="20"/>
              </w:rPr>
            </w:pPr>
            <w:r w:rsidRPr="00451653">
              <w:rPr>
                <w:rFonts w:cs="Arial"/>
                <w:szCs w:val="20"/>
              </w:rPr>
              <w:t>ResultType.message</w:t>
            </w:r>
          </w:p>
        </w:tc>
        <w:tc>
          <w:tcPr>
            <w:tcW w:w="2977" w:type="dxa"/>
          </w:tcPr>
          <w:p w14:paraId="6617ECD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EE69E9F" w14:textId="77777777" w:rsidR="00323088" w:rsidRPr="00451653" w:rsidRDefault="00323088" w:rsidP="00F823FB">
            <w:pPr>
              <w:rPr>
                <w:szCs w:val="20"/>
              </w:rPr>
            </w:pPr>
            <w:r w:rsidRPr="00451653">
              <w:rPr>
                <w:rFonts w:cs="Arial"/>
                <w:szCs w:val="20"/>
              </w:rPr>
              <w:t>result/message</w:t>
            </w:r>
          </w:p>
        </w:tc>
      </w:tr>
    </w:tbl>
    <w:p w14:paraId="5D680EE6" w14:textId="77777777" w:rsidR="00F7750B" w:rsidRPr="003A6D72" w:rsidRDefault="00F7750B" w:rsidP="00F7750B"/>
    <w:p w14:paraId="41EF5F7E" w14:textId="77777777" w:rsidR="0038405D" w:rsidRDefault="0038405D">
      <w:pPr>
        <w:spacing w:line="240" w:lineRule="auto"/>
        <w:rPr>
          <w:rFonts w:eastAsia="Times New Roman"/>
          <w:bCs/>
          <w:sz w:val="24"/>
        </w:rPr>
      </w:pPr>
      <w:bookmarkStart w:id="99" w:name="_Toc383076400"/>
      <w:bookmarkStart w:id="100" w:name="_Toc383084540"/>
      <w:bookmarkStart w:id="101" w:name="_Toc383098719"/>
      <w:bookmarkStart w:id="102" w:name="_Toc383101247"/>
      <w:bookmarkStart w:id="103" w:name="_Toc383101772"/>
      <w:bookmarkStart w:id="104" w:name="_Toc383102082"/>
      <w:bookmarkEnd w:id="99"/>
      <w:bookmarkEnd w:id="100"/>
      <w:bookmarkEnd w:id="101"/>
      <w:bookmarkEnd w:id="102"/>
      <w:bookmarkEnd w:id="103"/>
      <w:bookmarkEnd w:id="104"/>
      <w:r>
        <w:br w:type="page"/>
      </w:r>
    </w:p>
    <w:p w14:paraId="19DD3784" w14:textId="75D33043" w:rsidR="0093401A" w:rsidRPr="00CC412F" w:rsidRDefault="0093401A" w:rsidP="003A6D72">
      <w:pPr>
        <w:pStyle w:val="Heading3"/>
      </w:pPr>
      <w:bookmarkStart w:id="105" w:name="_Toc384906596"/>
      <w:r w:rsidRPr="003A6D72">
        <w:lastRenderedPageBreak/>
        <w:t>GetMaternityMedicalHistory</w:t>
      </w:r>
      <w:bookmarkEnd w:id="105"/>
    </w:p>
    <w:p w14:paraId="134E4D24" w14:textId="7CB903A7" w:rsidR="00F7750B" w:rsidRPr="00CC412F" w:rsidRDefault="0093401A" w:rsidP="003A6D72">
      <w:r w:rsidRPr="00CC412F">
        <w:t>Modellen beskriver den logiska strukturen för ett svarsmeddelande. Tjänsten baseras inte på RIV Informationsspecifikation för NPÖ eller VTIM, utan på Socialstyrelsens blanketter för mödravårdsjournal.</w:t>
      </w:r>
    </w:p>
    <w:p w14:paraId="4994ABD7" w14:textId="77777777" w:rsidR="0093401A" w:rsidRPr="00CC412F" w:rsidRDefault="0093401A" w:rsidP="003A6D72"/>
    <w:p w14:paraId="0FF089A5" w14:textId="37184466" w:rsidR="0093401A" w:rsidRPr="003A6D72" w:rsidRDefault="00E825FC" w:rsidP="0093401A">
      <w:pPr>
        <w:spacing w:line="239" w:lineRule="auto"/>
        <w:ind w:right="145"/>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r w:rsidRPr="000C5BDE">
        <w:rPr>
          <w:noProof/>
          <w:spacing w:val="-1"/>
          <w:lang w:val="en-US"/>
        </w:rPr>
        <w:drawing>
          <wp:inline distT="0" distB="0" distL="0" distR="0" wp14:anchorId="6BA9823F" wp14:editId="71F06277">
            <wp:extent cx="5507990" cy="3052308"/>
            <wp:effectExtent l="0" t="0" r="381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3052308"/>
                    </a:xfrm>
                    <a:prstGeom prst="rect">
                      <a:avLst/>
                    </a:prstGeom>
                  </pic:spPr>
                </pic:pic>
              </a:graphicData>
            </a:graphic>
          </wp:inline>
        </w:drawing>
      </w:r>
    </w:p>
    <w:p w14:paraId="52406F57" w14:textId="77777777" w:rsidR="00F7750B" w:rsidRPr="00CC412F" w:rsidRDefault="00F7750B" w:rsidP="007E47C0"/>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5B455EF4" w14:textId="77777777" w:rsidTr="00CC412F">
        <w:trPr>
          <w:trHeight w:val="397"/>
        </w:trPr>
        <w:tc>
          <w:tcPr>
            <w:tcW w:w="1809" w:type="dxa"/>
            <w:shd w:val="clear" w:color="auto" w:fill="D9D9D9" w:themeFill="background1" w:themeFillShade="D9"/>
            <w:vAlign w:val="center"/>
          </w:tcPr>
          <w:p w14:paraId="24AA867C" w14:textId="77777777" w:rsidR="00F7750B" w:rsidRPr="00451653" w:rsidRDefault="00F7750B" w:rsidP="00CC412F">
            <w:pPr>
              <w:rPr>
                <w:b/>
                <w:szCs w:val="20"/>
              </w:rPr>
            </w:pPr>
            <w:r w:rsidRPr="00451653">
              <w:rPr>
                <w:b/>
                <w:szCs w:val="20"/>
              </w:rPr>
              <w:t>Klass.attribut</w:t>
            </w:r>
          </w:p>
        </w:tc>
        <w:tc>
          <w:tcPr>
            <w:tcW w:w="2977" w:type="dxa"/>
            <w:shd w:val="clear" w:color="auto" w:fill="D9D9D9" w:themeFill="background1" w:themeFillShade="D9"/>
            <w:vAlign w:val="center"/>
          </w:tcPr>
          <w:p w14:paraId="3CF60D3A"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46663D2A" w14:textId="77777777" w:rsidR="00F7750B" w:rsidRPr="00451653" w:rsidRDefault="00F7750B" w:rsidP="00CC412F">
            <w:pPr>
              <w:rPr>
                <w:b/>
                <w:szCs w:val="20"/>
              </w:rPr>
            </w:pPr>
            <w:r w:rsidRPr="00451653">
              <w:rPr>
                <w:b/>
                <w:szCs w:val="20"/>
              </w:rPr>
              <w:t>Mappning mot XSD schema</w:t>
            </w:r>
          </w:p>
        </w:tc>
      </w:tr>
      <w:tr w:rsidR="00F7750B" w:rsidRPr="00451653" w14:paraId="01526A23" w14:textId="77777777" w:rsidTr="00CC412F">
        <w:trPr>
          <w:trHeight w:val="397"/>
        </w:trPr>
        <w:tc>
          <w:tcPr>
            <w:tcW w:w="1809" w:type="dxa"/>
            <w:vAlign w:val="center"/>
          </w:tcPr>
          <w:p w14:paraId="0F58A9A9" w14:textId="3904C00B" w:rsidR="00F7750B" w:rsidRPr="00451653" w:rsidRDefault="00E825FC" w:rsidP="00CC412F">
            <w:pPr>
              <w:jc w:val="both"/>
              <w:rPr>
                <w:szCs w:val="20"/>
              </w:rPr>
            </w:pPr>
            <w:r w:rsidRPr="00451653">
              <w:rPr>
                <w:szCs w:val="20"/>
              </w:rPr>
              <w:t>M</w:t>
            </w:r>
            <w:r w:rsidR="00F7750B" w:rsidRPr="00451653">
              <w:rPr>
                <w:szCs w:val="20"/>
              </w:rPr>
              <w:t>aternityMedicalHistory</w:t>
            </w:r>
            <w:r w:rsidRPr="00451653">
              <w:rPr>
                <w:szCs w:val="20"/>
              </w:rPr>
              <w:t>Type</w:t>
            </w:r>
          </w:p>
        </w:tc>
        <w:tc>
          <w:tcPr>
            <w:tcW w:w="2977" w:type="dxa"/>
            <w:vAlign w:val="center"/>
          </w:tcPr>
          <w:p w14:paraId="577164E7" w14:textId="77777777" w:rsidR="00F7750B" w:rsidRPr="00451653" w:rsidRDefault="00F7750B" w:rsidP="00CC412F">
            <w:pPr>
              <w:rPr>
                <w:rFonts w:cs="Arial"/>
                <w:spacing w:val="-1"/>
                <w:szCs w:val="20"/>
              </w:rPr>
            </w:pPr>
          </w:p>
        </w:tc>
        <w:tc>
          <w:tcPr>
            <w:tcW w:w="4111" w:type="dxa"/>
            <w:vAlign w:val="center"/>
          </w:tcPr>
          <w:p w14:paraId="3438C7B6" w14:textId="77777777" w:rsidR="00F7750B" w:rsidRPr="00451653" w:rsidRDefault="00F7750B" w:rsidP="00CC412F">
            <w:pPr>
              <w:jc w:val="both"/>
              <w:rPr>
                <w:szCs w:val="20"/>
              </w:rPr>
            </w:pPr>
          </w:p>
        </w:tc>
      </w:tr>
      <w:tr w:rsidR="00F7750B" w:rsidRPr="00451653" w14:paraId="6794BEDF" w14:textId="77777777" w:rsidTr="00CC412F">
        <w:trPr>
          <w:trHeight w:val="397"/>
        </w:trPr>
        <w:tc>
          <w:tcPr>
            <w:tcW w:w="1809" w:type="dxa"/>
            <w:vAlign w:val="center"/>
          </w:tcPr>
          <w:p w14:paraId="51BE6C19" w14:textId="60FA9C27"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.documentId</w:t>
            </w:r>
          </w:p>
        </w:tc>
        <w:tc>
          <w:tcPr>
            <w:tcW w:w="2977" w:type="dxa"/>
            <w:vAlign w:val="center"/>
          </w:tcPr>
          <w:p w14:paraId="1145DB72" w14:textId="77777777" w:rsidR="00F7750B" w:rsidRPr="00451653" w:rsidRDefault="00F7750B" w:rsidP="00CC412F">
            <w:pPr>
              <w:rPr>
                <w:rFonts w:cs="Arial"/>
                <w:spacing w:val="-1"/>
                <w:szCs w:val="20"/>
              </w:rPr>
            </w:pPr>
            <w:r w:rsidRPr="00451653">
              <w:rPr>
                <w:rFonts w:cs="Arial"/>
                <w:szCs w:val="20"/>
              </w:rPr>
              <w:t>Hälsoärende.hälsoärende_id</w:t>
            </w:r>
          </w:p>
        </w:tc>
        <w:tc>
          <w:tcPr>
            <w:tcW w:w="4111" w:type="dxa"/>
            <w:vAlign w:val="center"/>
          </w:tcPr>
          <w:p w14:paraId="4000539F" w14:textId="77777777" w:rsidR="00F7750B" w:rsidRPr="00451653" w:rsidRDefault="00F7750B" w:rsidP="00CC412F">
            <w:pPr>
              <w:jc w:val="both"/>
              <w:rPr>
                <w:szCs w:val="20"/>
              </w:rPr>
            </w:pPr>
            <w:r w:rsidRPr="00451653">
              <w:rPr>
                <w:szCs w:val="20"/>
              </w:rPr>
              <w:t>maternityMedicalHistory/maternityMedicalHistoryHeader/documentId</w:t>
            </w:r>
          </w:p>
        </w:tc>
      </w:tr>
      <w:tr w:rsidR="00F7750B" w:rsidRPr="00451653" w14:paraId="606BDD6A" w14:textId="77777777" w:rsidTr="00CC412F">
        <w:trPr>
          <w:trHeight w:val="397"/>
        </w:trPr>
        <w:tc>
          <w:tcPr>
            <w:tcW w:w="1809" w:type="dxa"/>
            <w:vAlign w:val="center"/>
          </w:tcPr>
          <w:p w14:paraId="506B4F1F" w14:textId="09456D25"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.sourceSystemHSAId</w:t>
            </w:r>
          </w:p>
        </w:tc>
        <w:tc>
          <w:tcPr>
            <w:tcW w:w="2977" w:type="dxa"/>
            <w:vAlign w:val="center"/>
          </w:tcPr>
          <w:p w14:paraId="3FC7377F"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58A8D7CE" w14:textId="77777777" w:rsidR="00F7750B" w:rsidRPr="00451653" w:rsidRDefault="00F7750B" w:rsidP="00CC412F">
            <w:pPr>
              <w:jc w:val="both"/>
              <w:rPr>
                <w:szCs w:val="20"/>
              </w:rPr>
            </w:pPr>
            <w:r w:rsidRPr="00451653">
              <w:rPr>
                <w:szCs w:val="20"/>
              </w:rPr>
              <w:t>maternityMedicalHistory/maternityMedicalHistoryHeader/sourceSystemHSAId</w:t>
            </w:r>
          </w:p>
        </w:tc>
      </w:tr>
      <w:tr w:rsidR="00F7750B" w:rsidRPr="00451653" w14:paraId="1C54180F" w14:textId="77777777" w:rsidTr="00CC412F">
        <w:trPr>
          <w:trHeight w:val="397"/>
        </w:trPr>
        <w:tc>
          <w:tcPr>
            <w:tcW w:w="1809" w:type="dxa"/>
            <w:vAlign w:val="center"/>
          </w:tcPr>
          <w:p w14:paraId="251A14B6" w14:textId="4778EA46"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.patientId</w:t>
            </w:r>
          </w:p>
        </w:tc>
        <w:tc>
          <w:tcPr>
            <w:tcW w:w="2977" w:type="dxa"/>
            <w:vAlign w:val="center"/>
          </w:tcPr>
          <w:p w14:paraId="74993E7D"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35FF4057" w14:textId="77777777" w:rsidR="00F7750B" w:rsidRPr="00451653" w:rsidRDefault="00F7750B" w:rsidP="00CC412F">
            <w:pPr>
              <w:jc w:val="both"/>
              <w:rPr>
                <w:szCs w:val="20"/>
              </w:rPr>
            </w:pPr>
            <w:r w:rsidRPr="00451653">
              <w:rPr>
                <w:szCs w:val="20"/>
              </w:rPr>
              <w:t>maternityMedicalHistory/maternityMedicalHistoryHeader/patientId</w:t>
            </w:r>
          </w:p>
        </w:tc>
      </w:tr>
      <w:tr w:rsidR="00F7750B" w:rsidRPr="00451653" w14:paraId="03083CAF" w14:textId="77777777" w:rsidTr="00CC412F">
        <w:trPr>
          <w:trHeight w:val="397"/>
        </w:trPr>
        <w:tc>
          <w:tcPr>
            <w:tcW w:w="1809" w:type="dxa"/>
            <w:vAlign w:val="center"/>
          </w:tcPr>
          <w:p w14:paraId="612BB1BE" w14:textId="06482850" w:rsidR="00F7750B" w:rsidRPr="00451653" w:rsidRDefault="00E825FC" w:rsidP="00CC412F">
            <w:pPr>
              <w:jc w:val="both"/>
              <w:rPr>
                <w:szCs w:val="20"/>
              </w:rPr>
            </w:pPr>
            <w:r w:rsidRPr="00451653">
              <w:rPr>
                <w:szCs w:val="20"/>
              </w:rPr>
              <w:t>M</w:t>
            </w:r>
            <w:r w:rsidR="00F7750B" w:rsidRPr="00451653">
              <w:rPr>
                <w:szCs w:val="20"/>
              </w:rPr>
              <w:t>aternityMedicalHistoryHeader</w:t>
            </w:r>
            <w:r w:rsidRPr="00451653">
              <w:rPr>
                <w:szCs w:val="20"/>
              </w:rPr>
              <w:t>Type</w:t>
            </w:r>
            <w:r w:rsidR="00F7750B" w:rsidRPr="00451653">
              <w:rPr>
                <w:szCs w:val="20"/>
              </w:rPr>
              <w:t>.accountableHealthcareProfessional</w:t>
            </w:r>
          </w:p>
        </w:tc>
        <w:tc>
          <w:tcPr>
            <w:tcW w:w="2977" w:type="dxa"/>
            <w:vAlign w:val="center"/>
          </w:tcPr>
          <w:p w14:paraId="644EAC00"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9295E02" w14:textId="77777777" w:rsidR="00F7750B" w:rsidRPr="00451653" w:rsidRDefault="00F7750B" w:rsidP="00CC412F">
            <w:pPr>
              <w:jc w:val="both"/>
              <w:rPr>
                <w:szCs w:val="20"/>
              </w:rPr>
            </w:pPr>
            <w:r w:rsidRPr="00451653">
              <w:rPr>
                <w:szCs w:val="20"/>
              </w:rPr>
              <w:t>maternityMedicalHistory/maternityMedicalHistoryHeader/accountableHealthcareProfessional</w:t>
            </w:r>
          </w:p>
        </w:tc>
      </w:tr>
      <w:tr w:rsidR="00F7750B" w:rsidRPr="00451653" w14:paraId="69C94638" w14:textId="77777777" w:rsidTr="00CC412F">
        <w:trPr>
          <w:trHeight w:val="397"/>
        </w:trPr>
        <w:tc>
          <w:tcPr>
            <w:tcW w:w="1809" w:type="dxa"/>
            <w:vAlign w:val="center"/>
          </w:tcPr>
          <w:p w14:paraId="6E0CC3C3" w14:textId="193F2F06" w:rsidR="00F7750B" w:rsidRPr="00451653" w:rsidRDefault="00E825FC" w:rsidP="00CC412F">
            <w:pPr>
              <w:jc w:val="both"/>
              <w:rPr>
                <w:szCs w:val="20"/>
              </w:rPr>
            </w:pPr>
            <w:r w:rsidRPr="00451653">
              <w:rPr>
                <w:szCs w:val="20"/>
              </w:rPr>
              <w:t>HealthcareProfessionalType</w:t>
            </w:r>
            <w:r w:rsidR="00F7750B" w:rsidRPr="00451653">
              <w:rPr>
                <w:szCs w:val="20"/>
              </w:rPr>
              <w:t>.autho</w:t>
            </w:r>
            <w:r w:rsidR="00F7750B" w:rsidRPr="00451653">
              <w:rPr>
                <w:szCs w:val="20"/>
              </w:rPr>
              <w:lastRenderedPageBreak/>
              <w:t>rTime</w:t>
            </w:r>
          </w:p>
        </w:tc>
        <w:tc>
          <w:tcPr>
            <w:tcW w:w="2977" w:type="dxa"/>
            <w:vAlign w:val="center"/>
          </w:tcPr>
          <w:p w14:paraId="7ABF06E6" w14:textId="77777777" w:rsidR="00F7750B" w:rsidRPr="00451653" w:rsidRDefault="00F7750B" w:rsidP="00CC412F">
            <w:pPr>
              <w:rPr>
                <w:szCs w:val="20"/>
              </w:rPr>
            </w:pPr>
            <w:r w:rsidRPr="00451653">
              <w:rPr>
                <w:rFonts w:cs="Arial"/>
                <w:i/>
                <w:color w:val="FF0000"/>
                <w:szCs w:val="20"/>
              </w:rPr>
              <w:lastRenderedPageBreak/>
              <w:t>Saknar motsvarighet i V-TIM 2.2</w:t>
            </w:r>
          </w:p>
        </w:tc>
        <w:tc>
          <w:tcPr>
            <w:tcW w:w="4111" w:type="dxa"/>
            <w:vAlign w:val="center"/>
          </w:tcPr>
          <w:p w14:paraId="0D78AE74" w14:textId="77777777" w:rsidR="00F7750B" w:rsidRPr="00451653" w:rsidRDefault="00F7750B" w:rsidP="00CC412F">
            <w:pPr>
              <w:jc w:val="both"/>
              <w:rPr>
                <w:szCs w:val="20"/>
              </w:rPr>
            </w:pPr>
            <w:r w:rsidRPr="00451653">
              <w:rPr>
                <w:szCs w:val="20"/>
              </w:rPr>
              <w:t xml:space="preserve">maternityMedicalHistory/maternityMedicalHistoryHeader/ </w:t>
            </w:r>
            <w:r w:rsidRPr="00451653">
              <w:rPr>
                <w:szCs w:val="20"/>
              </w:rPr>
              <w:lastRenderedPageBreak/>
              <w:t>accountableHealthcareProfessional /authorTime</w:t>
            </w:r>
          </w:p>
        </w:tc>
      </w:tr>
      <w:tr w:rsidR="00F7750B" w:rsidRPr="00451653" w14:paraId="309B0A20" w14:textId="77777777" w:rsidTr="00CC412F">
        <w:trPr>
          <w:trHeight w:val="397"/>
        </w:trPr>
        <w:tc>
          <w:tcPr>
            <w:tcW w:w="1809" w:type="dxa"/>
            <w:vAlign w:val="center"/>
          </w:tcPr>
          <w:p w14:paraId="6997C761" w14:textId="27FBC83B" w:rsidR="00F7750B" w:rsidRPr="00451653" w:rsidRDefault="00E825FC" w:rsidP="00CC412F">
            <w:pPr>
              <w:jc w:val="both"/>
              <w:rPr>
                <w:szCs w:val="20"/>
              </w:rPr>
            </w:pPr>
            <w:r w:rsidRPr="00451653">
              <w:rPr>
                <w:szCs w:val="20"/>
              </w:rPr>
              <w:lastRenderedPageBreak/>
              <w:t>HealthcareProfessionalType</w:t>
            </w:r>
            <w:r w:rsidR="00F7750B" w:rsidRPr="00451653">
              <w:rPr>
                <w:szCs w:val="20"/>
              </w:rPr>
              <w:t>.healthcareProfessionalHSAId</w:t>
            </w:r>
          </w:p>
        </w:tc>
        <w:tc>
          <w:tcPr>
            <w:tcW w:w="2977" w:type="dxa"/>
            <w:vAlign w:val="center"/>
          </w:tcPr>
          <w:p w14:paraId="7EC8C9CC"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77F29715"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maternityMedicalHistory/maternityMedicalHistoryHeader/accountableHealthcareProfessional/healthcareProfessionalHSAId</w:t>
            </w:r>
          </w:p>
        </w:tc>
      </w:tr>
      <w:tr w:rsidR="00F7750B" w:rsidRPr="00451653" w14:paraId="628A518C" w14:textId="77777777" w:rsidTr="00CC412F">
        <w:trPr>
          <w:trHeight w:val="397"/>
        </w:trPr>
        <w:tc>
          <w:tcPr>
            <w:tcW w:w="1809" w:type="dxa"/>
            <w:vAlign w:val="center"/>
          </w:tcPr>
          <w:p w14:paraId="46E02D17" w14:textId="013D4B1E" w:rsidR="00F7750B" w:rsidRPr="00451653" w:rsidRDefault="00E825FC"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212E9F6D"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14A6EACC"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maternityMedicalHistory/maternityMedicalHistoryHeader/accountableHealthcareProfessional/healthcareProfessionalName</w:t>
            </w:r>
          </w:p>
        </w:tc>
      </w:tr>
      <w:tr w:rsidR="00F7750B" w:rsidRPr="00451653" w14:paraId="755BBE0C" w14:textId="77777777" w:rsidTr="00CC412F">
        <w:trPr>
          <w:trHeight w:val="397"/>
        </w:trPr>
        <w:tc>
          <w:tcPr>
            <w:tcW w:w="1809" w:type="dxa"/>
            <w:vAlign w:val="center"/>
          </w:tcPr>
          <w:p w14:paraId="6F6765F6" w14:textId="29262581" w:rsidR="00F7750B" w:rsidRPr="00451653" w:rsidRDefault="00E825FC"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6CBF831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A157CA7"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maternityMedicalHistory/maternityMedicalHistoryHeader/accountableHealthcareProfessional/healthcareProfessionalRoleCode</w:t>
            </w:r>
          </w:p>
        </w:tc>
      </w:tr>
      <w:tr w:rsidR="00F7750B" w:rsidRPr="0061750A" w14:paraId="3CCBEDD6" w14:textId="77777777" w:rsidTr="00CC412F">
        <w:trPr>
          <w:trHeight w:val="397"/>
        </w:trPr>
        <w:tc>
          <w:tcPr>
            <w:tcW w:w="1809" w:type="dxa"/>
            <w:vAlign w:val="center"/>
          </w:tcPr>
          <w:p w14:paraId="5B96D914" w14:textId="4B0F9641" w:rsidR="00F7750B" w:rsidRPr="00451653" w:rsidRDefault="00E825FC" w:rsidP="00CC412F">
            <w:pPr>
              <w:jc w:val="both"/>
              <w:rPr>
                <w:szCs w:val="20"/>
              </w:rPr>
            </w:pPr>
            <w:r w:rsidRPr="00451653">
              <w:rPr>
                <w:szCs w:val="20"/>
              </w:rPr>
              <w:t>OrgUnitType</w:t>
            </w:r>
            <w:r w:rsidR="00F7750B" w:rsidRPr="00451653">
              <w:rPr>
                <w:szCs w:val="20"/>
              </w:rPr>
              <w:t>.orgUnitHSAId</w:t>
            </w:r>
          </w:p>
        </w:tc>
        <w:tc>
          <w:tcPr>
            <w:tcW w:w="2977" w:type="dxa"/>
            <w:vAlign w:val="center"/>
          </w:tcPr>
          <w:p w14:paraId="4512C4E2"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7C17EC29"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maternityMedicalHistory/maternityMedicalHistoryHeader/accountableHealthcareProfessional/healthcareProfessionalOrgUnit/orgUnitHSAId</w:t>
            </w:r>
          </w:p>
        </w:tc>
      </w:tr>
      <w:tr w:rsidR="00F7750B" w:rsidRPr="0061750A" w14:paraId="3C13780A" w14:textId="77777777" w:rsidTr="00CC412F">
        <w:trPr>
          <w:trHeight w:val="397"/>
        </w:trPr>
        <w:tc>
          <w:tcPr>
            <w:tcW w:w="1809" w:type="dxa"/>
            <w:vAlign w:val="center"/>
          </w:tcPr>
          <w:p w14:paraId="766FF7D7" w14:textId="30041BAC" w:rsidR="00F7750B" w:rsidRPr="00451653" w:rsidRDefault="00E825FC" w:rsidP="00CC412F">
            <w:pPr>
              <w:jc w:val="both"/>
              <w:rPr>
                <w:szCs w:val="20"/>
              </w:rPr>
            </w:pPr>
            <w:r w:rsidRPr="00451653">
              <w:rPr>
                <w:szCs w:val="20"/>
              </w:rPr>
              <w:t>OrgUnitType</w:t>
            </w:r>
            <w:r w:rsidR="00F7750B" w:rsidRPr="00451653">
              <w:rPr>
                <w:szCs w:val="20"/>
              </w:rPr>
              <w:t>.orgUnitname</w:t>
            </w:r>
          </w:p>
        </w:tc>
        <w:tc>
          <w:tcPr>
            <w:tcW w:w="2977" w:type="dxa"/>
            <w:vAlign w:val="center"/>
          </w:tcPr>
          <w:p w14:paraId="4083EFC9"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092D574"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maternityMedicalHistory/maternityMedicalHistoryHeader/accountableHealthcareProfessional/healthcareProfessionalOrgUnit/orgUnitname</w:t>
            </w:r>
          </w:p>
        </w:tc>
      </w:tr>
      <w:tr w:rsidR="00F7750B" w:rsidRPr="0061750A" w14:paraId="71A1B3B3" w14:textId="77777777" w:rsidTr="00CC412F">
        <w:trPr>
          <w:trHeight w:val="397"/>
        </w:trPr>
        <w:tc>
          <w:tcPr>
            <w:tcW w:w="1809" w:type="dxa"/>
            <w:vAlign w:val="center"/>
          </w:tcPr>
          <w:p w14:paraId="51F0FA9D" w14:textId="28A66A15" w:rsidR="00F7750B" w:rsidRPr="00451653" w:rsidRDefault="00E825FC" w:rsidP="00CC412F">
            <w:pPr>
              <w:jc w:val="both"/>
              <w:rPr>
                <w:szCs w:val="20"/>
              </w:rPr>
            </w:pPr>
            <w:r w:rsidRPr="00451653">
              <w:rPr>
                <w:szCs w:val="20"/>
              </w:rPr>
              <w:t>OrgUnitType</w:t>
            </w:r>
            <w:r w:rsidR="00F7750B" w:rsidRPr="00451653">
              <w:rPr>
                <w:szCs w:val="20"/>
              </w:rPr>
              <w:t>.orgUnitTelecom</w:t>
            </w:r>
          </w:p>
        </w:tc>
        <w:tc>
          <w:tcPr>
            <w:tcW w:w="2977" w:type="dxa"/>
            <w:vAlign w:val="center"/>
          </w:tcPr>
          <w:p w14:paraId="24CB30D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221DF08A"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maternityMedicalHistory/maternityMedicalHistoryHeader/accountableHealthcareProfessional/healthcareProfessionalOrgUnit/orgUnitTelecom</w:t>
            </w:r>
          </w:p>
        </w:tc>
      </w:tr>
      <w:tr w:rsidR="00F7750B" w:rsidRPr="0061750A" w14:paraId="3E7725D7" w14:textId="77777777" w:rsidTr="00CC412F">
        <w:trPr>
          <w:trHeight w:val="397"/>
        </w:trPr>
        <w:tc>
          <w:tcPr>
            <w:tcW w:w="1809" w:type="dxa"/>
            <w:vAlign w:val="center"/>
          </w:tcPr>
          <w:p w14:paraId="6377C480" w14:textId="13405DE1" w:rsidR="00F7750B" w:rsidRPr="00451653" w:rsidRDefault="00E825FC" w:rsidP="00CC412F">
            <w:pPr>
              <w:jc w:val="both"/>
              <w:rPr>
                <w:szCs w:val="20"/>
              </w:rPr>
            </w:pPr>
            <w:r w:rsidRPr="00451653">
              <w:rPr>
                <w:szCs w:val="20"/>
              </w:rPr>
              <w:t>OrgUnitType</w:t>
            </w:r>
            <w:r w:rsidR="00F7750B" w:rsidRPr="00451653">
              <w:rPr>
                <w:szCs w:val="20"/>
              </w:rPr>
              <w:t>.orgUnitEmail</w:t>
            </w:r>
          </w:p>
        </w:tc>
        <w:tc>
          <w:tcPr>
            <w:tcW w:w="2977" w:type="dxa"/>
            <w:vAlign w:val="center"/>
          </w:tcPr>
          <w:p w14:paraId="04BA40B0"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78505FC6"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maternityMedicalHistory/maternityMedicalHistoryHeader/accountableHealthcareProfessional/healthcareProfessionalOrgUnit/orgUnitEmail</w:t>
            </w:r>
          </w:p>
        </w:tc>
      </w:tr>
      <w:tr w:rsidR="00F7750B" w:rsidRPr="0061750A" w14:paraId="6163D277" w14:textId="77777777" w:rsidTr="00CC412F">
        <w:trPr>
          <w:trHeight w:val="397"/>
        </w:trPr>
        <w:tc>
          <w:tcPr>
            <w:tcW w:w="1809" w:type="dxa"/>
            <w:vAlign w:val="center"/>
          </w:tcPr>
          <w:p w14:paraId="7BF38D22" w14:textId="275E47B2" w:rsidR="00F7750B" w:rsidRPr="00451653" w:rsidRDefault="00E825FC"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497A3DFF" w14:textId="77777777" w:rsidR="00F7750B" w:rsidRPr="00451653" w:rsidRDefault="00F7750B" w:rsidP="00CC412F">
            <w:pPr>
              <w:rPr>
                <w:rFonts w:cs="Arial"/>
                <w:spacing w:val="-1"/>
                <w:szCs w:val="20"/>
              </w:rPr>
            </w:pPr>
            <w:r w:rsidRPr="00451653">
              <w:rPr>
                <w:rFonts w:cs="Arial"/>
                <w:spacing w:val="-1"/>
                <w:szCs w:val="20"/>
              </w:rPr>
              <w:t>Adress.adress 1,</w:t>
            </w:r>
          </w:p>
          <w:p w14:paraId="71A94829" w14:textId="77777777" w:rsidR="00F7750B" w:rsidRPr="00451653" w:rsidRDefault="00F7750B" w:rsidP="00CC412F">
            <w:pPr>
              <w:rPr>
                <w:rFonts w:cs="Arial"/>
                <w:spacing w:val="-1"/>
                <w:szCs w:val="20"/>
              </w:rPr>
            </w:pPr>
            <w:r w:rsidRPr="00451653">
              <w:rPr>
                <w:rFonts w:cs="Arial"/>
                <w:spacing w:val="-1"/>
                <w:szCs w:val="20"/>
              </w:rPr>
              <w:t>Adress.postnummer &amp;</w:t>
            </w:r>
          </w:p>
          <w:p w14:paraId="064235A6"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3510D262"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maternityMedicalHistory/maternityMedicalHistoryHeader/accountableHealthcareProfessional/healthcareProfessionalOrgUnit/orgUnitAddress</w:t>
            </w:r>
          </w:p>
        </w:tc>
      </w:tr>
      <w:tr w:rsidR="00F7750B" w:rsidRPr="0061750A" w14:paraId="355B7528" w14:textId="77777777" w:rsidTr="00CC412F">
        <w:trPr>
          <w:trHeight w:val="397"/>
        </w:trPr>
        <w:tc>
          <w:tcPr>
            <w:tcW w:w="1809" w:type="dxa"/>
            <w:vAlign w:val="center"/>
          </w:tcPr>
          <w:p w14:paraId="4D8E0967" w14:textId="66F15207" w:rsidR="00F7750B" w:rsidRPr="00451653" w:rsidRDefault="00E825FC"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5D0B9D04"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2193922C"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maternityMedicalHistory/maternityMedicalHistoryHeader/accountableHealthcareProfessional/healthcareProfessionalOrgUnit/orgUnitLocation</w:t>
            </w:r>
          </w:p>
        </w:tc>
      </w:tr>
      <w:tr w:rsidR="00F7750B" w:rsidRPr="00451653" w14:paraId="5CCB6B31" w14:textId="77777777" w:rsidTr="00CC412F">
        <w:trPr>
          <w:trHeight w:val="397"/>
        </w:trPr>
        <w:tc>
          <w:tcPr>
            <w:tcW w:w="1809" w:type="dxa"/>
            <w:vAlign w:val="center"/>
          </w:tcPr>
          <w:p w14:paraId="10AA4AD6" w14:textId="52E4B2A1" w:rsidR="00F7750B" w:rsidRPr="00451653" w:rsidRDefault="00E825FC"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7005BC45"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27149CAD"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maternityMedicalHistory/maternityMedicalHistoryHeader/accountableHealthcareProfessional/healthcareProfessionalCareUnitHSAId</w:t>
            </w:r>
          </w:p>
        </w:tc>
      </w:tr>
      <w:tr w:rsidR="00F7750B" w:rsidRPr="00451653" w14:paraId="54BDB67D" w14:textId="77777777" w:rsidTr="00CC412F">
        <w:trPr>
          <w:trHeight w:val="397"/>
        </w:trPr>
        <w:tc>
          <w:tcPr>
            <w:tcW w:w="1809" w:type="dxa"/>
            <w:vAlign w:val="center"/>
          </w:tcPr>
          <w:p w14:paraId="02DC288C" w14:textId="2AA5AD65" w:rsidR="00F7750B" w:rsidRPr="00451653" w:rsidRDefault="00E825FC" w:rsidP="00CC412F">
            <w:pPr>
              <w:jc w:val="both"/>
              <w:rPr>
                <w:szCs w:val="20"/>
              </w:rPr>
            </w:pPr>
            <w:r w:rsidRPr="00451653">
              <w:rPr>
                <w:szCs w:val="20"/>
              </w:rPr>
              <w:t>HealthcareProfessionalType</w:t>
            </w:r>
            <w:r w:rsidR="00F7750B" w:rsidRPr="00451653">
              <w:rPr>
                <w:szCs w:val="20"/>
              </w:rPr>
              <w:t>.health</w:t>
            </w:r>
            <w:r w:rsidR="00F7750B" w:rsidRPr="00451653">
              <w:rPr>
                <w:szCs w:val="20"/>
              </w:rPr>
              <w:lastRenderedPageBreak/>
              <w:t>careProfessionalCareGiverHSAId</w:t>
            </w:r>
          </w:p>
        </w:tc>
        <w:tc>
          <w:tcPr>
            <w:tcW w:w="2977" w:type="dxa"/>
            <w:vAlign w:val="center"/>
          </w:tcPr>
          <w:p w14:paraId="530C2BFF" w14:textId="77777777" w:rsidR="00F7750B" w:rsidRPr="00451653" w:rsidRDefault="00F7750B" w:rsidP="00CC412F">
            <w:pPr>
              <w:rPr>
                <w:rFonts w:cs="Arial"/>
                <w:szCs w:val="20"/>
              </w:rPr>
            </w:pPr>
            <w:r w:rsidRPr="00451653">
              <w:rPr>
                <w:rFonts w:cs="Arial"/>
                <w:spacing w:val="-1"/>
                <w:szCs w:val="20"/>
              </w:rPr>
              <w:lastRenderedPageBreak/>
              <w:t>Informationsresurs.vårdgivare id</w:t>
            </w:r>
          </w:p>
        </w:tc>
        <w:tc>
          <w:tcPr>
            <w:tcW w:w="4111" w:type="dxa"/>
            <w:vAlign w:val="center"/>
          </w:tcPr>
          <w:p w14:paraId="1500A4C4" w14:textId="77777777" w:rsidR="00F7750B" w:rsidRPr="00451653" w:rsidRDefault="00F7750B" w:rsidP="00CC412F">
            <w:pPr>
              <w:jc w:val="both"/>
              <w:rPr>
                <w:szCs w:val="20"/>
              </w:rPr>
            </w:pPr>
            <w:r w:rsidRPr="00451653">
              <w:rPr>
                <w:szCs w:val="20"/>
              </w:rPr>
              <w:t>maternityMedicalHistory/maternityMedicalHistoryHeader/accountableHealthcareProf</w:t>
            </w:r>
            <w:r w:rsidRPr="00451653">
              <w:rPr>
                <w:szCs w:val="20"/>
              </w:rPr>
              <w:lastRenderedPageBreak/>
              <w:t>essional/healthcareProfessionalCareGiverHSAId</w:t>
            </w:r>
          </w:p>
        </w:tc>
      </w:tr>
      <w:tr w:rsidR="00F7750B" w:rsidRPr="00451653" w14:paraId="108AE79D" w14:textId="77777777" w:rsidTr="00CC412F">
        <w:trPr>
          <w:trHeight w:val="397"/>
        </w:trPr>
        <w:tc>
          <w:tcPr>
            <w:tcW w:w="1809" w:type="dxa"/>
            <w:vAlign w:val="center"/>
          </w:tcPr>
          <w:p w14:paraId="0D0EB799" w14:textId="30F9CC8A" w:rsidR="00F7750B" w:rsidRPr="00451653" w:rsidRDefault="00F7750B" w:rsidP="00F66D4E">
            <w:pPr>
              <w:jc w:val="both"/>
              <w:rPr>
                <w:szCs w:val="20"/>
              </w:rPr>
            </w:pPr>
            <w:r w:rsidRPr="00451653">
              <w:rPr>
                <w:szCs w:val="20"/>
              </w:rPr>
              <w:lastRenderedPageBreak/>
              <w:t>LegalAuthenticator</w:t>
            </w:r>
            <w:r w:rsidR="00E825FC" w:rsidRPr="00451653">
              <w:rPr>
                <w:szCs w:val="20"/>
              </w:rPr>
              <w:t>Type</w:t>
            </w:r>
            <w:r w:rsidRPr="00451653">
              <w:rPr>
                <w:szCs w:val="20"/>
              </w:rPr>
              <w:t>.</w:t>
            </w:r>
            <w:r w:rsidR="006459AE" w:rsidRPr="00451653">
              <w:rPr>
                <w:szCs w:val="20"/>
              </w:rPr>
              <w:t>signatureTime</w:t>
            </w:r>
          </w:p>
        </w:tc>
        <w:tc>
          <w:tcPr>
            <w:tcW w:w="2977" w:type="dxa"/>
            <w:vAlign w:val="center"/>
          </w:tcPr>
          <w:p w14:paraId="08A6286D"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696987C8" w14:textId="7A28A398" w:rsidR="00F7750B" w:rsidRPr="00451653" w:rsidRDefault="00F7750B" w:rsidP="0023722C">
            <w:pPr>
              <w:jc w:val="both"/>
              <w:rPr>
                <w:szCs w:val="20"/>
              </w:rPr>
            </w:pPr>
            <w:r w:rsidRPr="00451653">
              <w:rPr>
                <w:szCs w:val="20"/>
              </w:rPr>
              <w:t>maternityMedicalHistory/maternityMedicalHistoryHeader/legalAuthenticator/</w:t>
            </w:r>
            <w:r w:rsidR="0023722C" w:rsidRPr="00451653">
              <w:rPr>
                <w:szCs w:val="20"/>
              </w:rPr>
              <w:t>signatureTime</w:t>
            </w:r>
          </w:p>
        </w:tc>
      </w:tr>
      <w:tr w:rsidR="00F7750B" w:rsidRPr="00451653" w14:paraId="5702CF32" w14:textId="77777777" w:rsidTr="00CC412F">
        <w:trPr>
          <w:trHeight w:val="397"/>
        </w:trPr>
        <w:tc>
          <w:tcPr>
            <w:tcW w:w="1809" w:type="dxa"/>
            <w:vAlign w:val="center"/>
          </w:tcPr>
          <w:p w14:paraId="3BE4315A" w14:textId="6CC5A266" w:rsidR="00F7750B" w:rsidRPr="00451653" w:rsidRDefault="00F7750B" w:rsidP="00CC412F">
            <w:pPr>
              <w:jc w:val="both"/>
              <w:rPr>
                <w:szCs w:val="20"/>
              </w:rPr>
            </w:pPr>
            <w:r w:rsidRPr="00451653">
              <w:rPr>
                <w:szCs w:val="20"/>
              </w:rPr>
              <w:t>LegalAuthenticator</w:t>
            </w:r>
            <w:r w:rsidR="00E825FC" w:rsidRPr="00451653">
              <w:rPr>
                <w:szCs w:val="20"/>
              </w:rPr>
              <w:t>Type</w:t>
            </w:r>
            <w:r w:rsidRPr="00451653">
              <w:rPr>
                <w:szCs w:val="20"/>
              </w:rPr>
              <w:t>.legalAuthenticatorHSAId</w:t>
            </w:r>
          </w:p>
        </w:tc>
        <w:tc>
          <w:tcPr>
            <w:tcW w:w="2977" w:type="dxa"/>
            <w:vAlign w:val="center"/>
          </w:tcPr>
          <w:p w14:paraId="3C460FD4"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66DA1274" w14:textId="77777777" w:rsidR="00F7750B" w:rsidRPr="00451653" w:rsidRDefault="00F7750B" w:rsidP="00CC412F">
            <w:pPr>
              <w:jc w:val="both"/>
              <w:rPr>
                <w:szCs w:val="20"/>
              </w:rPr>
            </w:pPr>
            <w:r w:rsidRPr="00451653">
              <w:rPr>
                <w:szCs w:val="20"/>
              </w:rPr>
              <w:t>maternityMedicalHistory/maternityMedicalHistoryHeader/legalAuthenticator/legalAuthenticatorHSAId</w:t>
            </w:r>
          </w:p>
        </w:tc>
      </w:tr>
      <w:tr w:rsidR="00F7750B" w:rsidRPr="00451653" w14:paraId="3B676801" w14:textId="77777777" w:rsidTr="00CC412F">
        <w:trPr>
          <w:trHeight w:val="397"/>
        </w:trPr>
        <w:tc>
          <w:tcPr>
            <w:tcW w:w="1809" w:type="dxa"/>
            <w:vAlign w:val="center"/>
          </w:tcPr>
          <w:p w14:paraId="21D38FF3" w14:textId="74F422BB" w:rsidR="00F7750B" w:rsidRPr="00451653" w:rsidRDefault="00F7750B" w:rsidP="00CC412F">
            <w:pPr>
              <w:jc w:val="both"/>
              <w:rPr>
                <w:szCs w:val="20"/>
              </w:rPr>
            </w:pPr>
            <w:r w:rsidRPr="00451653">
              <w:rPr>
                <w:szCs w:val="20"/>
              </w:rPr>
              <w:t>LegalAuthenticator</w:t>
            </w:r>
            <w:r w:rsidR="00E825FC" w:rsidRPr="00451653">
              <w:rPr>
                <w:szCs w:val="20"/>
              </w:rPr>
              <w:t>Type</w:t>
            </w:r>
            <w:r w:rsidRPr="00451653">
              <w:rPr>
                <w:szCs w:val="20"/>
              </w:rPr>
              <w:t>.legalAuthenticatorName</w:t>
            </w:r>
          </w:p>
        </w:tc>
        <w:tc>
          <w:tcPr>
            <w:tcW w:w="2977" w:type="dxa"/>
            <w:vAlign w:val="center"/>
          </w:tcPr>
          <w:p w14:paraId="4C462E80"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3B72BA71" w14:textId="77777777" w:rsidR="00F7750B" w:rsidRPr="00451653" w:rsidRDefault="00F7750B" w:rsidP="00CC412F">
            <w:pPr>
              <w:jc w:val="both"/>
              <w:rPr>
                <w:szCs w:val="20"/>
              </w:rPr>
            </w:pPr>
            <w:r w:rsidRPr="00451653">
              <w:rPr>
                <w:szCs w:val="20"/>
              </w:rPr>
              <w:t>maternityMedicalHistory/maternityMedicalHistoryHeader/legalAuthenticator/legalAuthenticatorName</w:t>
            </w:r>
          </w:p>
        </w:tc>
      </w:tr>
      <w:tr w:rsidR="00F7750B" w:rsidRPr="00451653" w14:paraId="6BBA787C" w14:textId="77777777" w:rsidTr="00CC412F">
        <w:trPr>
          <w:trHeight w:val="397"/>
        </w:trPr>
        <w:tc>
          <w:tcPr>
            <w:tcW w:w="1809" w:type="dxa"/>
            <w:vAlign w:val="center"/>
          </w:tcPr>
          <w:p w14:paraId="090DB7DF" w14:textId="54E54D8E"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.approvedForPatient</w:t>
            </w:r>
          </w:p>
        </w:tc>
        <w:tc>
          <w:tcPr>
            <w:tcW w:w="2977" w:type="dxa"/>
            <w:vAlign w:val="center"/>
          </w:tcPr>
          <w:p w14:paraId="6E53A0C1"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194AF58A" w14:textId="77777777" w:rsidR="00F7750B" w:rsidRPr="00451653" w:rsidRDefault="00F7750B" w:rsidP="00CC412F">
            <w:pPr>
              <w:jc w:val="both"/>
              <w:rPr>
                <w:szCs w:val="20"/>
              </w:rPr>
            </w:pPr>
            <w:r w:rsidRPr="00451653">
              <w:rPr>
                <w:szCs w:val="20"/>
              </w:rPr>
              <w:t>maternityMedicalHistory/maternityMedicalHistoryHeader/approvedForPatient</w:t>
            </w:r>
          </w:p>
        </w:tc>
      </w:tr>
      <w:tr w:rsidR="00F7750B" w:rsidRPr="00451653" w14:paraId="3EB0EF88" w14:textId="77777777" w:rsidTr="00CC412F">
        <w:trPr>
          <w:trHeight w:val="397"/>
        </w:trPr>
        <w:tc>
          <w:tcPr>
            <w:tcW w:w="1809" w:type="dxa"/>
            <w:vAlign w:val="center"/>
          </w:tcPr>
          <w:p w14:paraId="6BAD2694" w14:textId="7BDD1088"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.careContactId</w:t>
            </w:r>
          </w:p>
        </w:tc>
        <w:tc>
          <w:tcPr>
            <w:tcW w:w="2977" w:type="dxa"/>
            <w:vAlign w:val="center"/>
          </w:tcPr>
          <w:p w14:paraId="6CADED94"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678043AB" w14:textId="77777777" w:rsidR="00F7750B" w:rsidRPr="00451653" w:rsidRDefault="00F7750B" w:rsidP="00CC412F">
            <w:pPr>
              <w:jc w:val="both"/>
              <w:rPr>
                <w:szCs w:val="20"/>
              </w:rPr>
            </w:pPr>
            <w:r w:rsidRPr="00451653">
              <w:rPr>
                <w:szCs w:val="20"/>
              </w:rPr>
              <w:t>maternityMedicalHistory/maternityMedicalHistoryHeader/careContactId</w:t>
            </w:r>
          </w:p>
        </w:tc>
      </w:tr>
      <w:tr w:rsidR="00F7750B" w:rsidRPr="00451653" w14:paraId="2CD92016" w14:textId="77777777" w:rsidTr="00CC412F">
        <w:trPr>
          <w:trHeight w:val="397"/>
        </w:trPr>
        <w:tc>
          <w:tcPr>
            <w:tcW w:w="1809" w:type="dxa"/>
            <w:shd w:val="clear" w:color="auto" w:fill="D9D9D9" w:themeFill="background1" w:themeFillShade="D9"/>
            <w:vAlign w:val="center"/>
          </w:tcPr>
          <w:p w14:paraId="24E20A47" w14:textId="0418F9C8" w:rsidR="00F7750B" w:rsidRPr="00451653" w:rsidRDefault="00E825FC" w:rsidP="00CC412F">
            <w:pPr>
              <w:rPr>
                <w:szCs w:val="20"/>
              </w:rPr>
            </w:pPr>
            <w:r w:rsidRPr="00451653">
              <w:rPr>
                <w:szCs w:val="20"/>
              </w:rPr>
              <w:t>M</w:t>
            </w:r>
            <w:r w:rsidR="00F7750B" w:rsidRPr="00451653">
              <w:rPr>
                <w:szCs w:val="20"/>
              </w:rPr>
              <w:t>aternityMedicalHistoryBody</w:t>
            </w:r>
            <w:r w:rsidRPr="00451653">
              <w:rPr>
                <w:szCs w:val="20"/>
              </w:rPr>
              <w:t>Type</w:t>
            </w:r>
          </w:p>
        </w:tc>
        <w:tc>
          <w:tcPr>
            <w:tcW w:w="2977" w:type="dxa"/>
            <w:shd w:val="clear" w:color="auto" w:fill="D9D9D9" w:themeFill="background1" w:themeFillShade="D9"/>
            <w:vAlign w:val="center"/>
          </w:tcPr>
          <w:p w14:paraId="0EB0FF6B"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37435322"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4F21FCA6" w14:textId="77777777" w:rsidTr="00CC412F">
        <w:trPr>
          <w:trHeight w:val="397"/>
        </w:trPr>
        <w:tc>
          <w:tcPr>
            <w:tcW w:w="1809" w:type="dxa"/>
            <w:vAlign w:val="center"/>
          </w:tcPr>
          <w:p w14:paraId="20B0B294" w14:textId="4D330F00" w:rsidR="00F7750B" w:rsidRPr="00451653" w:rsidRDefault="00E825FC" w:rsidP="00CC412F">
            <w:pPr>
              <w:rPr>
                <w:szCs w:val="20"/>
              </w:rPr>
            </w:pPr>
            <w:r w:rsidRPr="00451653">
              <w:rPr>
                <w:szCs w:val="20"/>
              </w:rPr>
              <w:t>RegistrationRecordType</w:t>
            </w:r>
            <w:r w:rsidR="00F7750B" w:rsidRPr="00451653">
              <w:rPr>
                <w:szCs w:val="20"/>
              </w:rPr>
              <w:t>.lastMenstrualPeriod</w:t>
            </w:r>
          </w:p>
        </w:tc>
        <w:tc>
          <w:tcPr>
            <w:tcW w:w="2977" w:type="dxa"/>
            <w:vAlign w:val="center"/>
          </w:tcPr>
          <w:p w14:paraId="35BF8F4A"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10E8D43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maternityMedicalHistory/maternityMedicalHistoryBody/registrationRecord/lastMenstrualPeriod</w:t>
            </w:r>
          </w:p>
        </w:tc>
      </w:tr>
      <w:tr w:rsidR="00F7750B" w:rsidRPr="00451653" w14:paraId="424089A4" w14:textId="77777777" w:rsidTr="00CC412F">
        <w:trPr>
          <w:trHeight w:val="397"/>
        </w:trPr>
        <w:tc>
          <w:tcPr>
            <w:tcW w:w="1809" w:type="dxa"/>
            <w:vAlign w:val="center"/>
          </w:tcPr>
          <w:p w14:paraId="65E64EC2" w14:textId="3AD34652" w:rsidR="00F7750B" w:rsidRPr="00451653" w:rsidRDefault="00E825FC" w:rsidP="00CC412F">
            <w:pPr>
              <w:rPr>
                <w:szCs w:val="20"/>
              </w:rPr>
            </w:pPr>
            <w:r w:rsidRPr="00451653">
              <w:rPr>
                <w:szCs w:val="20"/>
              </w:rPr>
              <w:t>RegistrationRecordType</w:t>
            </w:r>
            <w:r w:rsidR="00F7750B" w:rsidRPr="00451653">
              <w:rPr>
                <w:szCs w:val="20"/>
              </w:rPr>
              <w:t>.indicationPregnancy</w:t>
            </w:r>
          </w:p>
        </w:tc>
        <w:tc>
          <w:tcPr>
            <w:tcW w:w="2977" w:type="dxa"/>
            <w:vAlign w:val="center"/>
          </w:tcPr>
          <w:p w14:paraId="4F685C3D"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71A782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maternityMedicalHistory/maternityMedicalHistoryBody/registrationRecord/indicationPregnancy</w:t>
            </w:r>
          </w:p>
        </w:tc>
      </w:tr>
      <w:tr w:rsidR="00F7750B" w:rsidRPr="00451653" w14:paraId="005057CE" w14:textId="77777777" w:rsidTr="00CC412F">
        <w:trPr>
          <w:trHeight w:val="397"/>
        </w:trPr>
        <w:tc>
          <w:tcPr>
            <w:tcW w:w="1809" w:type="dxa"/>
            <w:vAlign w:val="center"/>
          </w:tcPr>
          <w:p w14:paraId="40ED356A" w14:textId="563D9107" w:rsidR="00F7750B" w:rsidRPr="00451653" w:rsidRDefault="00E825FC" w:rsidP="00CC412F">
            <w:pPr>
              <w:rPr>
                <w:szCs w:val="20"/>
              </w:rPr>
            </w:pPr>
            <w:r w:rsidRPr="00451653">
              <w:rPr>
                <w:szCs w:val="20"/>
              </w:rPr>
              <w:t>RegistrationRecordType</w:t>
            </w:r>
            <w:r w:rsidR="00F7750B" w:rsidRPr="00451653">
              <w:rPr>
                <w:szCs w:val="20"/>
              </w:rPr>
              <w:t>.contraceptiveDiscontinued</w:t>
            </w:r>
          </w:p>
        </w:tc>
        <w:tc>
          <w:tcPr>
            <w:tcW w:w="2977" w:type="dxa"/>
            <w:vAlign w:val="center"/>
          </w:tcPr>
          <w:p w14:paraId="6726FF5E"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5E1FAD8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maternityMedicalHistory/maternityMedicalHistoryBody/registrationRecord/contraceptiveDiscontinued</w:t>
            </w:r>
          </w:p>
        </w:tc>
      </w:tr>
      <w:tr w:rsidR="00F7750B" w:rsidRPr="00451653" w14:paraId="750F4146" w14:textId="77777777" w:rsidTr="00CC412F">
        <w:trPr>
          <w:trHeight w:val="397"/>
        </w:trPr>
        <w:tc>
          <w:tcPr>
            <w:tcW w:w="1809" w:type="dxa"/>
            <w:vAlign w:val="center"/>
          </w:tcPr>
          <w:p w14:paraId="25452BD1" w14:textId="12F1A033" w:rsidR="00F7750B" w:rsidRPr="00451653" w:rsidRDefault="00E825FC" w:rsidP="00CC412F">
            <w:pPr>
              <w:rPr>
                <w:szCs w:val="20"/>
              </w:rPr>
            </w:pPr>
            <w:r w:rsidRPr="00451653">
              <w:rPr>
                <w:szCs w:val="20"/>
              </w:rPr>
              <w:t>RegistrationRecordType</w:t>
            </w:r>
            <w:r w:rsidR="00F7750B" w:rsidRPr="00451653">
              <w:rPr>
                <w:szCs w:val="20"/>
              </w:rPr>
              <w:t>.expectedDayOfDeliveryFromLastMenstrualPeriod</w:t>
            </w:r>
          </w:p>
        </w:tc>
        <w:tc>
          <w:tcPr>
            <w:tcW w:w="2977" w:type="dxa"/>
            <w:vAlign w:val="center"/>
          </w:tcPr>
          <w:p w14:paraId="69AEAA52"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6CC8F94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maternityMedicalHistory/maternityMedicalHistoryBody/registrationRecord/expectedDayOfDeliveryFromLastMentrualPeriod</w:t>
            </w:r>
          </w:p>
        </w:tc>
      </w:tr>
      <w:tr w:rsidR="00F7750B" w:rsidRPr="00451653" w14:paraId="1757AA70" w14:textId="77777777" w:rsidTr="00CC412F">
        <w:trPr>
          <w:trHeight w:val="397"/>
        </w:trPr>
        <w:tc>
          <w:tcPr>
            <w:tcW w:w="1809" w:type="dxa"/>
            <w:vAlign w:val="center"/>
          </w:tcPr>
          <w:p w14:paraId="654814A3" w14:textId="5A9B7228" w:rsidR="00F7750B" w:rsidRPr="00451653" w:rsidRDefault="00E825FC" w:rsidP="00CC412F">
            <w:pPr>
              <w:rPr>
                <w:szCs w:val="20"/>
              </w:rPr>
            </w:pPr>
            <w:r w:rsidRPr="00451653">
              <w:rPr>
                <w:szCs w:val="20"/>
              </w:rPr>
              <w:t>RegistrationRecordType</w:t>
            </w:r>
            <w:r w:rsidR="00F7750B" w:rsidRPr="00451653">
              <w:rPr>
                <w:szCs w:val="20"/>
              </w:rPr>
              <w:t>.expectedDayOfDeliveryFromUltrasoundScan</w:t>
            </w:r>
          </w:p>
        </w:tc>
        <w:tc>
          <w:tcPr>
            <w:tcW w:w="2977" w:type="dxa"/>
            <w:vAlign w:val="center"/>
          </w:tcPr>
          <w:p w14:paraId="194C94F2"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29FAD8B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maternityMedicalHistory/maternityMedicalHistoryBody/registrationRecord/expectedDayOfDeliveryFromUltrasoundScan</w:t>
            </w:r>
          </w:p>
        </w:tc>
      </w:tr>
      <w:tr w:rsidR="00F7750B" w:rsidRPr="00451653" w14:paraId="32411101" w14:textId="77777777" w:rsidTr="00CC412F">
        <w:trPr>
          <w:trHeight w:val="397"/>
        </w:trPr>
        <w:tc>
          <w:tcPr>
            <w:tcW w:w="1809" w:type="dxa"/>
            <w:vAlign w:val="center"/>
          </w:tcPr>
          <w:p w14:paraId="19323DA4" w14:textId="18775A20" w:rsidR="00F7750B" w:rsidRPr="00451653" w:rsidRDefault="00E825FC" w:rsidP="00CC412F">
            <w:pPr>
              <w:rPr>
                <w:szCs w:val="20"/>
              </w:rPr>
            </w:pPr>
            <w:r w:rsidRPr="00451653">
              <w:rPr>
                <w:szCs w:val="20"/>
              </w:rPr>
              <w:t>RegistrationRecordType</w:t>
            </w:r>
            <w:r w:rsidR="00F7750B" w:rsidRPr="00451653">
              <w:rPr>
                <w:szCs w:val="20"/>
              </w:rPr>
              <w:t>.expectedDayOfDeliveryFromEmbryonicTransfer</w:t>
            </w:r>
          </w:p>
        </w:tc>
        <w:tc>
          <w:tcPr>
            <w:tcW w:w="2977" w:type="dxa"/>
            <w:vAlign w:val="center"/>
          </w:tcPr>
          <w:p w14:paraId="377383D6"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6595789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maternityMedicalHistory/maternityMedicalHistoryBody/registrationRecord/expectedDayOfDeliveryFromEmbryonicTransfer</w:t>
            </w:r>
          </w:p>
        </w:tc>
      </w:tr>
      <w:tr w:rsidR="00F7750B" w:rsidRPr="00451653" w14:paraId="2DD08264" w14:textId="77777777" w:rsidTr="00CC412F">
        <w:trPr>
          <w:trHeight w:val="397"/>
        </w:trPr>
        <w:tc>
          <w:tcPr>
            <w:tcW w:w="1809" w:type="dxa"/>
            <w:vAlign w:val="center"/>
          </w:tcPr>
          <w:p w14:paraId="05361168" w14:textId="35C93F30" w:rsidR="00F7750B" w:rsidRPr="00451653" w:rsidRDefault="00E825FC" w:rsidP="00CC412F">
            <w:pPr>
              <w:rPr>
                <w:szCs w:val="20"/>
              </w:rPr>
            </w:pPr>
            <w:r w:rsidRPr="00451653">
              <w:rPr>
                <w:szCs w:val="20"/>
              </w:rPr>
              <w:lastRenderedPageBreak/>
              <w:t>RegistrationRecordType</w:t>
            </w:r>
            <w:r w:rsidR="00F7750B" w:rsidRPr="00451653">
              <w:rPr>
                <w:szCs w:val="20"/>
              </w:rPr>
              <w:t>.length</w:t>
            </w:r>
          </w:p>
        </w:tc>
        <w:tc>
          <w:tcPr>
            <w:tcW w:w="2977" w:type="dxa"/>
            <w:vAlign w:val="center"/>
          </w:tcPr>
          <w:p w14:paraId="0646858C"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5A7DF944"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maternityMedicalHistory/maternityMedicalHistoryBody/registrationRecord/length</w:t>
            </w:r>
          </w:p>
        </w:tc>
      </w:tr>
      <w:tr w:rsidR="00F7750B" w:rsidRPr="00451653" w14:paraId="259D545A" w14:textId="77777777" w:rsidTr="00CC412F">
        <w:trPr>
          <w:trHeight w:val="397"/>
        </w:trPr>
        <w:tc>
          <w:tcPr>
            <w:tcW w:w="1809" w:type="dxa"/>
          </w:tcPr>
          <w:p w14:paraId="33270441" w14:textId="0489EBCF" w:rsidR="00F7750B" w:rsidRPr="00451653" w:rsidRDefault="00E825FC" w:rsidP="00CC412F">
            <w:pPr>
              <w:rPr>
                <w:szCs w:val="20"/>
              </w:rPr>
            </w:pPr>
            <w:r w:rsidRPr="00451653">
              <w:rPr>
                <w:szCs w:val="20"/>
              </w:rPr>
              <w:t>RegistrationRecordType</w:t>
            </w:r>
            <w:r w:rsidR="00F7750B" w:rsidRPr="00451653">
              <w:rPr>
                <w:szCs w:val="20"/>
              </w:rPr>
              <w:t>.weight</w:t>
            </w:r>
          </w:p>
        </w:tc>
        <w:tc>
          <w:tcPr>
            <w:tcW w:w="2977" w:type="dxa"/>
          </w:tcPr>
          <w:p w14:paraId="7ADB07DA"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tcPr>
          <w:p w14:paraId="3FC93905" w14:textId="77777777" w:rsidR="00F7750B" w:rsidRPr="00451653" w:rsidRDefault="00F7750B" w:rsidP="00CC412F">
            <w:pPr>
              <w:rPr>
                <w:szCs w:val="20"/>
              </w:rPr>
            </w:pPr>
            <w:r w:rsidRPr="00451653">
              <w:rPr>
                <w:rFonts w:cs="Consolas"/>
                <w:spacing w:val="-1"/>
                <w:szCs w:val="20"/>
              </w:rPr>
              <w:t>maternityMedicalHistory/maternityMedicalHistoryBody/registrationRecord/weight</w:t>
            </w:r>
          </w:p>
        </w:tc>
      </w:tr>
      <w:tr w:rsidR="00F7750B" w:rsidRPr="00451653" w14:paraId="01270DE7" w14:textId="77777777" w:rsidTr="00CC412F">
        <w:trPr>
          <w:trHeight w:val="397"/>
        </w:trPr>
        <w:tc>
          <w:tcPr>
            <w:tcW w:w="1809" w:type="dxa"/>
            <w:vAlign w:val="center"/>
          </w:tcPr>
          <w:p w14:paraId="1FB9CAE0" w14:textId="3A280FBC" w:rsidR="00F7750B" w:rsidRPr="00451653" w:rsidRDefault="00E825FC" w:rsidP="00CC412F">
            <w:pPr>
              <w:rPr>
                <w:szCs w:val="20"/>
              </w:rPr>
            </w:pPr>
            <w:r w:rsidRPr="00451653">
              <w:rPr>
                <w:szCs w:val="20"/>
              </w:rPr>
              <w:t>RegistrationRecordType</w:t>
            </w:r>
            <w:r w:rsidR="00F7750B" w:rsidRPr="00451653">
              <w:rPr>
                <w:szCs w:val="20"/>
              </w:rPr>
              <w:t>.bodyMassIndex</w:t>
            </w:r>
          </w:p>
        </w:tc>
        <w:tc>
          <w:tcPr>
            <w:tcW w:w="2977" w:type="dxa"/>
            <w:vAlign w:val="center"/>
          </w:tcPr>
          <w:p w14:paraId="35A8C679"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26D2D44B"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maternityMedicalHistory/maternityMedicalHistoryBody/registrationRecord/bodyMassIndex</w:t>
            </w:r>
          </w:p>
        </w:tc>
      </w:tr>
      <w:tr w:rsidR="00F7750B" w:rsidRPr="00451653" w14:paraId="3E0B0101" w14:textId="77777777" w:rsidTr="00CC412F">
        <w:trPr>
          <w:trHeight w:val="397"/>
        </w:trPr>
        <w:tc>
          <w:tcPr>
            <w:tcW w:w="1809" w:type="dxa"/>
            <w:vAlign w:val="center"/>
          </w:tcPr>
          <w:p w14:paraId="524D036D" w14:textId="3733AB80" w:rsidR="00F7750B" w:rsidRPr="00451653" w:rsidRDefault="00F7750B" w:rsidP="00CC412F">
            <w:pPr>
              <w:rPr>
                <w:szCs w:val="20"/>
              </w:rPr>
            </w:pPr>
            <w:r w:rsidRPr="00451653">
              <w:rPr>
                <w:szCs w:val="20"/>
              </w:rPr>
              <w:t>RegistrationRecord</w:t>
            </w:r>
            <w:r w:rsidR="00E825FC" w:rsidRPr="00451653">
              <w:rPr>
                <w:szCs w:val="20"/>
              </w:rPr>
              <w:t>Type</w:t>
            </w:r>
            <w:r w:rsidRPr="00451653">
              <w:rPr>
                <w:szCs w:val="20"/>
              </w:rPr>
              <w:t>.infertility</w:t>
            </w:r>
          </w:p>
        </w:tc>
        <w:tc>
          <w:tcPr>
            <w:tcW w:w="2977" w:type="dxa"/>
            <w:vAlign w:val="center"/>
          </w:tcPr>
          <w:p w14:paraId="6F894264"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7FC4DACE"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maternityMedicalHistory/maternityMedicalHistoryBody/registrationRecord/infertility</w:t>
            </w:r>
          </w:p>
        </w:tc>
      </w:tr>
      <w:tr w:rsidR="00F7750B" w:rsidRPr="0061750A" w14:paraId="4A50852D" w14:textId="77777777" w:rsidTr="00CC412F">
        <w:trPr>
          <w:trHeight w:val="397"/>
        </w:trPr>
        <w:tc>
          <w:tcPr>
            <w:tcW w:w="1809" w:type="dxa"/>
            <w:vAlign w:val="center"/>
          </w:tcPr>
          <w:p w14:paraId="47325A0E" w14:textId="2DF0673B" w:rsidR="00F7750B" w:rsidRPr="00451653" w:rsidRDefault="00E825FC" w:rsidP="00CC412F">
            <w:pPr>
              <w:rPr>
                <w:szCs w:val="20"/>
              </w:rPr>
            </w:pPr>
            <w:r w:rsidRPr="00451653">
              <w:rPr>
                <w:szCs w:val="20"/>
              </w:rPr>
              <w:t>PreviousGravidityAndParityType</w:t>
            </w:r>
            <w:r w:rsidR="00F7750B" w:rsidRPr="00451653">
              <w:rPr>
                <w:szCs w:val="20"/>
              </w:rPr>
              <w:t>.year</w:t>
            </w:r>
          </w:p>
        </w:tc>
        <w:tc>
          <w:tcPr>
            <w:tcW w:w="2977" w:type="dxa"/>
            <w:vAlign w:val="center"/>
          </w:tcPr>
          <w:p w14:paraId="71B5AAFE" w14:textId="77777777" w:rsidR="00F7750B" w:rsidRPr="00451653" w:rsidRDefault="00F7750B" w:rsidP="00CC412F">
            <w:pPr>
              <w:rPr>
                <w:rFonts w:eastAsia="Arial Unicode MS" w:cs="Arial"/>
                <w:szCs w:val="20"/>
              </w:rPr>
            </w:pPr>
            <w:r w:rsidRPr="00451653">
              <w:rPr>
                <w:rFonts w:cs="Arial"/>
                <w:szCs w:val="20"/>
              </w:rPr>
              <w:t>Observerat uppfattat tillstånd Värde.värde</w:t>
            </w:r>
          </w:p>
        </w:tc>
        <w:tc>
          <w:tcPr>
            <w:tcW w:w="4111" w:type="dxa"/>
            <w:vAlign w:val="center"/>
          </w:tcPr>
          <w:p w14:paraId="616DBF4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maternityMedicalHistory/maternityMedicalHistoryBody/registrationRecord/previousGravidityAndParity/year</w:t>
            </w:r>
          </w:p>
        </w:tc>
      </w:tr>
      <w:tr w:rsidR="00F7750B" w:rsidRPr="0061750A" w14:paraId="5FE35745" w14:textId="77777777" w:rsidTr="00CC412F">
        <w:trPr>
          <w:trHeight w:val="397"/>
        </w:trPr>
        <w:tc>
          <w:tcPr>
            <w:tcW w:w="1809" w:type="dxa"/>
            <w:vAlign w:val="center"/>
          </w:tcPr>
          <w:p w14:paraId="0E11DC87" w14:textId="7AB5044B" w:rsidR="00F7750B" w:rsidRPr="00451653" w:rsidRDefault="00E825FC" w:rsidP="00CC412F">
            <w:pPr>
              <w:rPr>
                <w:szCs w:val="20"/>
              </w:rPr>
            </w:pPr>
            <w:r w:rsidRPr="00451653">
              <w:rPr>
                <w:szCs w:val="20"/>
              </w:rPr>
              <w:t>PreviousGravidityAndParityType</w:t>
            </w:r>
            <w:r w:rsidR="00F7750B" w:rsidRPr="00451653">
              <w:rPr>
                <w:szCs w:val="20"/>
              </w:rPr>
              <w:t>.delivery</w:t>
            </w:r>
          </w:p>
        </w:tc>
        <w:tc>
          <w:tcPr>
            <w:tcW w:w="2977" w:type="dxa"/>
            <w:vAlign w:val="center"/>
          </w:tcPr>
          <w:p w14:paraId="5E45DDF7"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39612C0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maternityMedicalHistory/maternityMedicalHistoryBody/registrationRecord/previousGravidityAndParity/delivery</w:t>
            </w:r>
          </w:p>
        </w:tc>
      </w:tr>
      <w:tr w:rsidR="00F7750B" w:rsidRPr="0061750A" w14:paraId="4304F657" w14:textId="77777777" w:rsidTr="00CC412F">
        <w:trPr>
          <w:trHeight w:val="397"/>
        </w:trPr>
        <w:tc>
          <w:tcPr>
            <w:tcW w:w="1809" w:type="dxa"/>
            <w:vAlign w:val="center"/>
          </w:tcPr>
          <w:p w14:paraId="2F97D187" w14:textId="0D72A47D" w:rsidR="00F7750B" w:rsidRPr="00451653" w:rsidRDefault="00E825FC" w:rsidP="00CC412F">
            <w:pPr>
              <w:rPr>
                <w:szCs w:val="20"/>
              </w:rPr>
            </w:pPr>
            <w:r w:rsidRPr="00451653">
              <w:rPr>
                <w:szCs w:val="20"/>
              </w:rPr>
              <w:t>PreviousGravidityAndParityType</w:t>
            </w:r>
            <w:r w:rsidR="00F7750B" w:rsidRPr="00451653">
              <w:rPr>
                <w:szCs w:val="20"/>
              </w:rPr>
              <w:t>.healthcareFacility</w:t>
            </w:r>
          </w:p>
        </w:tc>
        <w:tc>
          <w:tcPr>
            <w:tcW w:w="2977" w:type="dxa"/>
            <w:vAlign w:val="center"/>
          </w:tcPr>
          <w:p w14:paraId="6E4DEB40"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3E46F3D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maternityMedicalHistory/maternityMedicalHistoryBody/registrationRecord/previousGravidityAndParity/healthcareFacility</w:t>
            </w:r>
          </w:p>
        </w:tc>
      </w:tr>
      <w:tr w:rsidR="00F7750B" w:rsidRPr="0061750A" w14:paraId="32E828AC" w14:textId="77777777" w:rsidTr="00CC412F">
        <w:trPr>
          <w:trHeight w:val="397"/>
        </w:trPr>
        <w:tc>
          <w:tcPr>
            <w:tcW w:w="1809" w:type="dxa"/>
            <w:vAlign w:val="center"/>
          </w:tcPr>
          <w:p w14:paraId="306B37C8" w14:textId="021D10FA" w:rsidR="00F7750B" w:rsidRPr="00451653" w:rsidRDefault="00E825FC" w:rsidP="00CC412F">
            <w:pPr>
              <w:rPr>
                <w:szCs w:val="20"/>
              </w:rPr>
            </w:pPr>
            <w:r w:rsidRPr="00451653">
              <w:rPr>
                <w:szCs w:val="20"/>
              </w:rPr>
              <w:t>PreviousGravidityAndParityType</w:t>
            </w:r>
            <w:r w:rsidR="00F7750B" w:rsidRPr="00451653">
              <w:rPr>
                <w:szCs w:val="20"/>
              </w:rPr>
              <w:t>.progress</w:t>
            </w:r>
          </w:p>
        </w:tc>
        <w:tc>
          <w:tcPr>
            <w:tcW w:w="2977" w:type="dxa"/>
            <w:vAlign w:val="center"/>
          </w:tcPr>
          <w:p w14:paraId="1C47B4C5"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5EEBD7D"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maternityMedicalHistory/maternityMedicalHistoryBody/registrationRecord/previousGravidityAndParity/progress</w:t>
            </w:r>
          </w:p>
        </w:tc>
      </w:tr>
      <w:tr w:rsidR="00F7750B" w:rsidRPr="0061750A" w14:paraId="140896AE" w14:textId="77777777" w:rsidTr="00CC412F">
        <w:trPr>
          <w:trHeight w:val="397"/>
        </w:trPr>
        <w:tc>
          <w:tcPr>
            <w:tcW w:w="1809" w:type="dxa"/>
            <w:vAlign w:val="center"/>
          </w:tcPr>
          <w:p w14:paraId="0F6D142C" w14:textId="3020F7D3" w:rsidR="00F7750B" w:rsidRPr="00451653" w:rsidRDefault="00E825FC" w:rsidP="00CC412F">
            <w:pPr>
              <w:rPr>
                <w:szCs w:val="20"/>
              </w:rPr>
            </w:pPr>
            <w:r w:rsidRPr="00451653">
              <w:rPr>
                <w:szCs w:val="20"/>
              </w:rPr>
              <w:t>PreviousGravidityAndParityType</w:t>
            </w:r>
            <w:r w:rsidR="00F7750B" w:rsidRPr="00451653">
              <w:rPr>
                <w:szCs w:val="20"/>
              </w:rPr>
              <w:t>.sex</w:t>
            </w:r>
          </w:p>
        </w:tc>
        <w:tc>
          <w:tcPr>
            <w:tcW w:w="2977" w:type="dxa"/>
            <w:vAlign w:val="center"/>
          </w:tcPr>
          <w:p w14:paraId="66AB8C9C" w14:textId="77777777" w:rsidR="00F7750B" w:rsidRPr="00451653" w:rsidRDefault="00F7750B" w:rsidP="00CC412F">
            <w:pPr>
              <w:rPr>
                <w:rFonts w:cs="Arial"/>
                <w:szCs w:val="20"/>
              </w:rPr>
            </w:pPr>
            <w:r w:rsidRPr="00451653">
              <w:rPr>
                <w:rFonts w:cs="Arial"/>
                <w:szCs w:val="20"/>
              </w:rPr>
              <w:t>Patient.kön</w:t>
            </w:r>
          </w:p>
        </w:tc>
        <w:tc>
          <w:tcPr>
            <w:tcW w:w="4111" w:type="dxa"/>
            <w:vAlign w:val="center"/>
          </w:tcPr>
          <w:p w14:paraId="5E3E387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maternityMedicalHistory/maternityMedicalHistoryBody/registrationRecord/previousGravidityAndParity/sex</w:t>
            </w:r>
          </w:p>
        </w:tc>
      </w:tr>
      <w:tr w:rsidR="00F7750B" w:rsidRPr="0061750A" w14:paraId="625D64E6" w14:textId="77777777" w:rsidTr="00CC412F">
        <w:trPr>
          <w:trHeight w:val="397"/>
        </w:trPr>
        <w:tc>
          <w:tcPr>
            <w:tcW w:w="1809" w:type="dxa"/>
            <w:vAlign w:val="center"/>
          </w:tcPr>
          <w:p w14:paraId="28895134" w14:textId="7BD02B8C" w:rsidR="00F7750B" w:rsidRPr="00451653" w:rsidRDefault="00E825FC" w:rsidP="00CC412F">
            <w:pPr>
              <w:rPr>
                <w:szCs w:val="20"/>
              </w:rPr>
            </w:pPr>
            <w:r w:rsidRPr="00451653">
              <w:rPr>
                <w:szCs w:val="20"/>
              </w:rPr>
              <w:t>PreviousGravidityAndParityType</w:t>
            </w:r>
            <w:r w:rsidR="00F7750B" w:rsidRPr="00451653">
              <w:rPr>
                <w:szCs w:val="20"/>
              </w:rPr>
              <w:t>.weightOfChild</w:t>
            </w:r>
          </w:p>
        </w:tc>
        <w:tc>
          <w:tcPr>
            <w:tcW w:w="2977" w:type="dxa"/>
            <w:vAlign w:val="center"/>
          </w:tcPr>
          <w:p w14:paraId="36FCF00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20907EC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maternityMedicalHistory/maternityMedicalHistoryBody/registrationRecord/previousGravidityAndParity/weightOfChild</w:t>
            </w:r>
          </w:p>
        </w:tc>
      </w:tr>
      <w:tr w:rsidR="00F7750B" w:rsidRPr="0061750A" w14:paraId="089EEE01" w14:textId="77777777" w:rsidTr="00CC412F">
        <w:trPr>
          <w:trHeight w:val="397"/>
        </w:trPr>
        <w:tc>
          <w:tcPr>
            <w:tcW w:w="1809" w:type="dxa"/>
            <w:vAlign w:val="center"/>
          </w:tcPr>
          <w:p w14:paraId="33F4B102" w14:textId="7C239F27" w:rsidR="00F7750B" w:rsidRPr="00451653" w:rsidRDefault="00E825FC" w:rsidP="00CC412F">
            <w:pPr>
              <w:rPr>
                <w:szCs w:val="20"/>
              </w:rPr>
            </w:pPr>
            <w:r w:rsidRPr="00451653">
              <w:rPr>
                <w:szCs w:val="20"/>
              </w:rPr>
              <w:t>PreviousGravidityAndParityType</w:t>
            </w:r>
            <w:r w:rsidR="00F7750B" w:rsidRPr="00451653">
              <w:rPr>
                <w:szCs w:val="20"/>
              </w:rPr>
              <w:t>.gestation</w:t>
            </w:r>
          </w:p>
        </w:tc>
        <w:tc>
          <w:tcPr>
            <w:tcW w:w="2977" w:type="dxa"/>
            <w:vAlign w:val="center"/>
          </w:tcPr>
          <w:p w14:paraId="4D377151"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6303173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maternityMedicalHistory/maternityMedicalHistoryBody/registrationRecord/previousGravidityAndParity/gestation</w:t>
            </w:r>
          </w:p>
        </w:tc>
      </w:tr>
      <w:tr w:rsidR="00F7750B" w:rsidRPr="0061750A" w14:paraId="6E099CC5" w14:textId="77777777" w:rsidTr="00CC412F">
        <w:trPr>
          <w:trHeight w:val="397"/>
        </w:trPr>
        <w:tc>
          <w:tcPr>
            <w:tcW w:w="1809" w:type="dxa"/>
            <w:vAlign w:val="center"/>
          </w:tcPr>
          <w:p w14:paraId="541D5F59" w14:textId="7D9DA0C3" w:rsidR="00F7750B" w:rsidRPr="00451653" w:rsidRDefault="00E825FC" w:rsidP="00CC412F">
            <w:pPr>
              <w:rPr>
                <w:szCs w:val="20"/>
              </w:rPr>
            </w:pPr>
            <w:r w:rsidRPr="00451653">
              <w:rPr>
                <w:szCs w:val="20"/>
              </w:rPr>
              <w:t>PreviousGravidityAndParityType</w:t>
            </w:r>
            <w:r w:rsidR="00F7750B" w:rsidRPr="00451653">
              <w:rPr>
                <w:szCs w:val="20"/>
              </w:rPr>
              <w:t>.diseasesThrombosis</w:t>
            </w:r>
          </w:p>
        </w:tc>
        <w:tc>
          <w:tcPr>
            <w:tcW w:w="2977" w:type="dxa"/>
            <w:vAlign w:val="center"/>
          </w:tcPr>
          <w:p w14:paraId="05DFC203" w14:textId="77777777" w:rsidR="00F7750B" w:rsidRPr="00451653" w:rsidRDefault="00F7750B" w:rsidP="00CC412F">
            <w:pPr>
              <w:rPr>
                <w:szCs w:val="20"/>
              </w:rPr>
            </w:pPr>
            <w:r w:rsidRPr="00451653">
              <w:rPr>
                <w:szCs w:val="20"/>
              </w:rPr>
              <w:t>Bedömt tillstånd.bedömning</w:t>
            </w:r>
          </w:p>
        </w:tc>
        <w:tc>
          <w:tcPr>
            <w:tcW w:w="4111" w:type="dxa"/>
            <w:vAlign w:val="center"/>
          </w:tcPr>
          <w:p w14:paraId="7422970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maternityMedicalHistory/maternityMedicalHistoryBody/registrationRecord/previousGravidityAndParity/diseasesThrombosis</w:t>
            </w:r>
          </w:p>
        </w:tc>
      </w:tr>
      <w:tr w:rsidR="00F7750B" w:rsidRPr="0061750A" w14:paraId="49BAB739" w14:textId="77777777" w:rsidTr="00CC412F">
        <w:trPr>
          <w:trHeight w:val="397"/>
        </w:trPr>
        <w:tc>
          <w:tcPr>
            <w:tcW w:w="1809" w:type="dxa"/>
            <w:vAlign w:val="center"/>
          </w:tcPr>
          <w:p w14:paraId="01D023B0" w14:textId="232D53F3" w:rsidR="00F7750B" w:rsidRPr="00451653" w:rsidRDefault="00E825FC" w:rsidP="00CC412F">
            <w:pPr>
              <w:rPr>
                <w:szCs w:val="20"/>
              </w:rPr>
            </w:pPr>
            <w:r w:rsidRPr="00451653">
              <w:rPr>
                <w:szCs w:val="20"/>
              </w:rPr>
              <w:t>PreviousGravidityAndParityType</w:t>
            </w:r>
            <w:r w:rsidR="00F7750B" w:rsidRPr="00451653">
              <w:rPr>
                <w:szCs w:val="20"/>
              </w:rPr>
              <w:t>.diseasesEndocrineDiseases</w:t>
            </w:r>
          </w:p>
        </w:tc>
        <w:tc>
          <w:tcPr>
            <w:tcW w:w="2977" w:type="dxa"/>
            <w:vAlign w:val="center"/>
          </w:tcPr>
          <w:p w14:paraId="28F5BCA1" w14:textId="77777777" w:rsidR="00F7750B" w:rsidRPr="00451653" w:rsidRDefault="00F7750B" w:rsidP="00CC412F">
            <w:pPr>
              <w:rPr>
                <w:szCs w:val="20"/>
              </w:rPr>
            </w:pPr>
            <w:r w:rsidRPr="00451653">
              <w:rPr>
                <w:szCs w:val="20"/>
              </w:rPr>
              <w:t>Bedömt tillstånd.bedömning</w:t>
            </w:r>
          </w:p>
        </w:tc>
        <w:tc>
          <w:tcPr>
            <w:tcW w:w="4111" w:type="dxa"/>
            <w:vAlign w:val="center"/>
          </w:tcPr>
          <w:p w14:paraId="76522DF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maternityMedicalHistory/maternityMedicalHistoryBody/registrationRecord/previousGravidityAndParity/diseasesEndocrineDiseases</w:t>
            </w:r>
          </w:p>
        </w:tc>
      </w:tr>
      <w:tr w:rsidR="00F7750B" w:rsidRPr="0061750A" w14:paraId="7D541675" w14:textId="77777777" w:rsidTr="00CC412F">
        <w:trPr>
          <w:trHeight w:val="397"/>
        </w:trPr>
        <w:tc>
          <w:tcPr>
            <w:tcW w:w="1809" w:type="dxa"/>
            <w:vAlign w:val="center"/>
          </w:tcPr>
          <w:p w14:paraId="1B13D2A9" w14:textId="1CFA558A" w:rsidR="00F7750B" w:rsidRPr="00451653" w:rsidRDefault="00E825FC" w:rsidP="00CC412F">
            <w:pPr>
              <w:rPr>
                <w:szCs w:val="20"/>
              </w:rPr>
            </w:pPr>
            <w:r w:rsidRPr="00451653">
              <w:rPr>
                <w:szCs w:val="20"/>
              </w:rPr>
              <w:t>PreviousGravidityAndParityType</w:t>
            </w:r>
            <w:r w:rsidR="00F7750B" w:rsidRPr="00451653">
              <w:rPr>
                <w:szCs w:val="20"/>
              </w:rPr>
              <w:t>.diseasesReccurentUrinaryTractInfections</w:t>
            </w:r>
          </w:p>
        </w:tc>
        <w:tc>
          <w:tcPr>
            <w:tcW w:w="2977" w:type="dxa"/>
            <w:vAlign w:val="center"/>
          </w:tcPr>
          <w:p w14:paraId="628565C6" w14:textId="77777777" w:rsidR="00F7750B" w:rsidRPr="00451653" w:rsidRDefault="00F7750B" w:rsidP="00CC412F">
            <w:pPr>
              <w:rPr>
                <w:szCs w:val="20"/>
              </w:rPr>
            </w:pPr>
            <w:r w:rsidRPr="00451653">
              <w:rPr>
                <w:szCs w:val="20"/>
              </w:rPr>
              <w:t>Bedömt tillstånd.bedömning</w:t>
            </w:r>
          </w:p>
        </w:tc>
        <w:tc>
          <w:tcPr>
            <w:tcW w:w="4111" w:type="dxa"/>
            <w:vAlign w:val="center"/>
          </w:tcPr>
          <w:p w14:paraId="329E489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maternityMedicalHistory/maternityMedicalHistoryBody/registrationRecord/previousGravidityAndParity/diseasesRecurrentUrinaryTractInfections</w:t>
            </w:r>
          </w:p>
        </w:tc>
      </w:tr>
      <w:tr w:rsidR="00F7750B" w:rsidRPr="0061750A" w14:paraId="664BF301" w14:textId="77777777" w:rsidTr="00CC412F">
        <w:trPr>
          <w:trHeight w:val="397"/>
        </w:trPr>
        <w:tc>
          <w:tcPr>
            <w:tcW w:w="1809" w:type="dxa"/>
            <w:vAlign w:val="center"/>
          </w:tcPr>
          <w:p w14:paraId="1DEE7088" w14:textId="4AB054D1" w:rsidR="00F7750B" w:rsidRPr="00451653" w:rsidRDefault="00E825FC" w:rsidP="00CC412F">
            <w:pPr>
              <w:rPr>
                <w:szCs w:val="20"/>
              </w:rPr>
            </w:pPr>
            <w:r w:rsidRPr="00451653">
              <w:rPr>
                <w:szCs w:val="20"/>
              </w:rPr>
              <w:t>PreviousGravidit</w:t>
            </w:r>
            <w:r w:rsidRPr="00451653">
              <w:rPr>
                <w:szCs w:val="20"/>
              </w:rPr>
              <w:lastRenderedPageBreak/>
              <w:t>yAndParityType</w:t>
            </w:r>
            <w:r w:rsidR="00F7750B" w:rsidRPr="00451653">
              <w:rPr>
                <w:szCs w:val="20"/>
              </w:rPr>
              <w:t>.diseasesDiabetesMellitus</w:t>
            </w:r>
          </w:p>
        </w:tc>
        <w:tc>
          <w:tcPr>
            <w:tcW w:w="2977" w:type="dxa"/>
            <w:vAlign w:val="center"/>
          </w:tcPr>
          <w:p w14:paraId="5F5FC5C8" w14:textId="77777777" w:rsidR="00F7750B" w:rsidRPr="00451653" w:rsidRDefault="00F7750B" w:rsidP="00CC412F">
            <w:pPr>
              <w:rPr>
                <w:szCs w:val="20"/>
              </w:rPr>
            </w:pPr>
            <w:r w:rsidRPr="00451653">
              <w:rPr>
                <w:szCs w:val="20"/>
              </w:rPr>
              <w:lastRenderedPageBreak/>
              <w:t>Bedömt tillstånd.bedömning</w:t>
            </w:r>
          </w:p>
        </w:tc>
        <w:tc>
          <w:tcPr>
            <w:tcW w:w="4111" w:type="dxa"/>
            <w:vAlign w:val="center"/>
          </w:tcPr>
          <w:p w14:paraId="78336238"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w:t>
            </w:r>
            <w:r w:rsidRPr="00451653">
              <w:rPr>
                <w:rFonts w:cs="Consolas"/>
                <w:spacing w:val="-1"/>
                <w:szCs w:val="20"/>
                <w:lang w:val="en-US"/>
              </w:rPr>
              <w:lastRenderedPageBreak/>
              <w:t>HistoryBody/registrationRecord/previousGravidityAndParity/diseasesDiabetesMellitus</w:t>
            </w:r>
          </w:p>
        </w:tc>
      </w:tr>
      <w:tr w:rsidR="00F7750B" w:rsidRPr="0061750A" w14:paraId="75D4345F" w14:textId="77777777" w:rsidTr="00CC412F">
        <w:trPr>
          <w:trHeight w:val="397"/>
        </w:trPr>
        <w:tc>
          <w:tcPr>
            <w:tcW w:w="1809" w:type="dxa"/>
            <w:vAlign w:val="center"/>
          </w:tcPr>
          <w:p w14:paraId="0AB66687" w14:textId="69B2ACEA" w:rsidR="00F7750B" w:rsidRPr="00451653" w:rsidRDefault="00E825FC" w:rsidP="00CC412F">
            <w:pPr>
              <w:rPr>
                <w:szCs w:val="20"/>
              </w:rPr>
            </w:pPr>
            <w:r w:rsidRPr="00451653">
              <w:rPr>
                <w:szCs w:val="20"/>
              </w:rPr>
              <w:lastRenderedPageBreak/>
              <w:t>PreviousGravidityAndParityType</w:t>
            </w:r>
            <w:r w:rsidR="00F7750B" w:rsidRPr="00451653">
              <w:rPr>
                <w:szCs w:val="20"/>
              </w:rPr>
              <w:t>.assessmentAtFirstContactStandardCare</w:t>
            </w:r>
          </w:p>
        </w:tc>
        <w:tc>
          <w:tcPr>
            <w:tcW w:w="2977" w:type="dxa"/>
            <w:vAlign w:val="center"/>
          </w:tcPr>
          <w:p w14:paraId="1287F182"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Aktivitetsplan.aktivitetsplan typ</w:t>
            </w:r>
          </w:p>
        </w:tc>
        <w:tc>
          <w:tcPr>
            <w:tcW w:w="4111" w:type="dxa"/>
            <w:vAlign w:val="center"/>
          </w:tcPr>
          <w:p w14:paraId="0448BF0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maternityMedicalHistory/maternityMedicalHistoryBody/registrationRecord/previousGravidityAndParity/assessmentAtFirstContactStandardCare</w:t>
            </w:r>
          </w:p>
        </w:tc>
      </w:tr>
      <w:tr w:rsidR="00F7750B" w:rsidRPr="00451653" w14:paraId="66BBD46B" w14:textId="77777777" w:rsidTr="00CC412F">
        <w:trPr>
          <w:trHeight w:val="397"/>
        </w:trPr>
        <w:tc>
          <w:tcPr>
            <w:tcW w:w="1809" w:type="dxa"/>
            <w:vAlign w:val="center"/>
          </w:tcPr>
          <w:p w14:paraId="68EA0464" w14:textId="06A088CB" w:rsidR="00F7750B" w:rsidRPr="00451653" w:rsidRDefault="00E825FC" w:rsidP="00CC412F">
            <w:pPr>
              <w:rPr>
                <w:szCs w:val="20"/>
              </w:rPr>
            </w:pPr>
            <w:r w:rsidRPr="00451653">
              <w:rPr>
                <w:szCs w:val="20"/>
              </w:rPr>
              <w:t>PregnancyCheckupRecordType</w:t>
            </w:r>
            <w:r w:rsidR="00F7750B" w:rsidRPr="00451653">
              <w:rPr>
                <w:szCs w:val="20"/>
              </w:rPr>
              <w:t>.completeWeeksOfGestation</w:t>
            </w:r>
          </w:p>
        </w:tc>
        <w:tc>
          <w:tcPr>
            <w:tcW w:w="2977" w:type="dxa"/>
            <w:vAlign w:val="center"/>
          </w:tcPr>
          <w:p w14:paraId="74B74F1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3762DCC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F7750B" w:rsidRPr="00451653" w14:paraId="05ACC0A5" w14:textId="77777777" w:rsidTr="00CC412F">
        <w:trPr>
          <w:trHeight w:val="397"/>
        </w:trPr>
        <w:tc>
          <w:tcPr>
            <w:tcW w:w="1809" w:type="dxa"/>
            <w:vAlign w:val="center"/>
          </w:tcPr>
          <w:p w14:paraId="4ED0F3D2" w14:textId="57AC89EB" w:rsidR="00F7750B" w:rsidRPr="00451653" w:rsidRDefault="00E825FC" w:rsidP="00CC412F">
            <w:pPr>
              <w:rPr>
                <w:szCs w:val="20"/>
              </w:rPr>
            </w:pPr>
            <w:r w:rsidRPr="00451653">
              <w:rPr>
                <w:szCs w:val="20"/>
              </w:rPr>
              <w:t>PregnancyCheckupRecordType</w:t>
            </w:r>
            <w:r w:rsidR="00F7750B" w:rsidRPr="00451653">
              <w:rPr>
                <w:szCs w:val="20"/>
              </w:rPr>
              <w:t>.weight</w:t>
            </w:r>
          </w:p>
        </w:tc>
        <w:tc>
          <w:tcPr>
            <w:tcW w:w="2977" w:type="dxa"/>
            <w:vAlign w:val="center"/>
          </w:tcPr>
          <w:p w14:paraId="4126AF2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041A72A4"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maternityMedicalHistory/maternityMedicalHistoryBody/pregnancyCheckupRecord/weight</w:t>
            </w:r>
          </w:p>
        </w:tc>
      </w:tr>
      <w:tr w:rsidR="00F7750B" w:rsidRPr="00451653" w14:paraId="18FC79E2" w14:textId="77777777" w:rsidTr="00CC412F">
        <w:trPr>
          <w:trHeight w:val="397"/>
        </w:trPr>
        <w:tc>
          <w:tcPr>
            <w:tcW w:w="1809" w:type="dxa"/>
            <w:vAlign w:val="center"/>
          </w:tcPr>
          <w:p w14:paraId="4F671CDB" w14:textId="1133E2BA" w:rsidR="00F7750B" w:rsidRPr="00451653" w:rsidRDefault="00E825FC" w:rsidP="00CC412F">
            <w:pPr>
              <w:rPr>
                <w:szCs w:val="20"/>
              </w:rPr>
            </w:pPr>
            <w:r w:rsidRPr="00451653">
              <w:rPr>
                <w:szCs w:val="20"/>
              </w:rPr>
              <w:t>PregnancyCheckupRecordType</w:t>
            </w:r>
            <w:r w:rsidR="00F7750B" w:rsidRPr="00451653">
              <w:rPr>
                <w:szCs w:val="20"/>
              </w:rPr>
              <w:t>.symphysisFundalHeight</w:t>
            </w:r>
          </w:p>
        </w:tc>
        <w:tc>
          <w:tcPr>
            <w:tcW w:w="2977" w:type="dxa"/>
            <w:vAlign w:val="center"/>
          </w:tcPr>
          <w:p w14:paraId="41CAF020"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216ACB0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maternityMedicalHistory/maternityMedicalHistoryBody/pregnancyCheckupRecord/symphysisFundalHeight</w:t>
            </w:r>
          </w:p>
        </w:tc>
      </w:tr>
      <w:tr w:rsidR="00F7750B" w:rsidRPr="00451653" w14:paraId="4062A42D" w14:textId="77777777" w:rsidTr="00CC412F">
        <w:trPr>
          <w:trHeight w:val="397"/>
        </w:trPr>
        <w:tc>
          <w:tcPr>
            <w:tcW w:w="1809" w:type="dxa"/>
            <w:vAlign w:val="center"/>
          </w:tcPr>
          <w:p w14:paraId="28DC8382" w14:textId="0E8DB1B2" w:rsidR="00F7750B" w:rsidRPr="00451653" w:rsidRDefault="00E825FC" w:rsidP="00CC412F">
            <w:pPr>
              <w:rPr>
                <w:szCs w:val="20"/>
              </w:rPr>
            </w:pPr>
            <w:r w:rsidRPr="00451653">
              <w:rPr>
                <w:szCs w:val="20"/>
              </w:rPr>
              <w:t>PregnancyCheckupRecordType</w:t>
            </w:r>
            <w:r w:rsidR="00F7750B" w:rsidRPr="00451653">
              <w:rPr>
                <w:szCs w:val="20"/>
              </w:rPr>
              <w:t>.haemoglobin</w:t>
            </w:r>
          </w:p>
        </w:tc>
        <w:tc>
          <w:tcPr>
            <w:tcW w:w="2977" w:type="dxa"/>
            <w:vAlign w:val="center"/>
          </w:tcPr>
          <w:p w14:paraId="2EADD2BE"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5D7A858F"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maternityMedicalHistory/maternityMedicalHistoryBody/pregnancyCheckupRecord/haemoglobin</w:t>
            </w:r>
          </w:p>
        </w:tc>
      </w:tr>
      <w:tr w:rsidR="00F7750B" w:rsidRPr="00451653" w14:paraId="3A0C31B3" w14:textId="77777777" w:rsidTr="00CC412F">
        <w:trPr>
          <w:trHeight w:val="397"/>
        </w:trPr>
        <w:tc>
          <w:tcPr>
            <w:tcW w:w="1809" w:type="dxa"/>
            <w:vAlign w:val="center"/>
          </w:tcPr>
          <w:p w14:paraId="23413B66" w14:textId="6CE6AF03" w:rsidR="00F7750B" w:rsidRPr="00451653" w:rsidRDefault="00E825FC" w:rsidP="00CC412F">
            <w:pPr>
              <w:rPr>
                <w:szCs w:val="20"/>
              </w:rPr>
            </w:pPr>
            <w:r w:rsidRPr="00451653">
              <w:rPr>
                <w:szCs w:val="20"/>
              </w:rPr>
              <w:t>PregnancyCheckupRecordType</w:t>
            </w:r>
            <w:r w:rsidR="00F7750B" w:rsidRPr="00451653">
              <w:rPr>
                <w:szCs w:val="20"/>
              </w:rPr>
              <w:t>.bloodPressureSystolic</w:t>
            </w:r>
          </w:p>
        </w:tc>
        <w:tc>
          <w:tcPr>
            <w:tcW w:w="2977" w:type="dxa"/>
            <w:vAlign w:val="center"/>
          </w:tcPr>
          <w:p w14:paraId="189084D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7B45A65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maternityMedicalHistory/maternityMedicalHistoryBody/pregnancyCheckupRecord/bloodPressureSystolic</w:t>
            </w:r>
          </w:p>
        </w:tc>
      </w:tr>
      <w:tr w:rsidR="00F7750B" w:rsidRPr="00451653" w14:paraId="2BA6188D" w14:textId="77777777" w:rsidTr="00CC412F">
        <w:trPr>
          <w:trHeight w:val="397"/>
        </w:trPr>
        <w:tc>
          <w:tcPr>
            <w:tcW w:w="1809" w:type="dxa"/>
            <w:vAlign w:val="center"/>
          </w:tcPr>
          <w:p w14:paraId="00DB79DF" w14:textId="68D4EC84" w:rsidR="00F7750B" w:rsidRPr="00451653" w:rsidRDefault="00E825FC" w:rsidP="00CC412F">
            <w:pPr>
              <w:rPr>
                <w:szCs w:val="20"/>
              </w:rPr>
            </w:pPr>
            <w:r w:rsidRPr="00451653">
              <w:rPr>
                <w:szCs w:val="20"/>
              </w:rPr>
              <w:t>PregnancyCheckupRecordType</w:t>
            </w:r>
            <w:r w:rsidR="00F7750B" w:rsidRPr="00451653">
              <w:rPr>
                <w:szCs w:val="20"/>
              </w:rPr>
              <w:t>.bloodPressureDiastolic</w:t>
            </w:r>
          </w:p>
        </w:tc>
        <w:tc>
          <w:tcPr>
            <w:tcW w:w="2977" w:type="dxa"/>
            <w:vAlign w:val="center"/>
          </w:tcPr>
          <w:p w14:paraId="7EDF0B51"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4DC2222E"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maternityMedicalHistory/maternityMedicalHistoryBody/pregnancyCheckupRecord/bloodPressureDiastolic</w:t>
            </w:r>
          </w:p>
        </w:tc>
      </w:tr>
      <w:tr w:rsidR="00F7750B" w:rsidRPr="00451653" w14:paraId="26EF14D0" w14:textId="77777777" w:rsidTr="00CC412F">
        <w:trPr>
          <w:trHeight w:val="397"/>
        </w:trPr>
        <w:tc>
          <w:tcPr>
            <w:tcW w:w="1809" w:type="dxa"/>
            <w:vAlign w:val="center"/>
          </w:tcPr>
          <w:p w14:paraId="1E08AAE6" w14:textId="4B82697B" w:rsidR="00F7750B" w:rsidRPr="00451653" w:rsidRDefault="00E825FC" w:rsidP="00CC412F">
            <w:pPr>
              <w:rPr>
                <w:szCs w:val="20"/>
              </w:rPr>
            </w:pPr>
            <w:r w:rsidRPr="00451653">
              <w:rPr>
                <w:szCs w:val="20"/>
              </w:rPr>
              <w:t>PregnancyCheckupRecordType</w:t>
            </w:r>
            <w:r w:rsidR="00F7750B" w:rsidRPr="00451653">
              <w:rPr>
                <w:szCs w:val="20"/>
              </w:rPr>
              <w:t>.plasmaGlucose</w:t>
            </w:r>
          </w:p>
        </w:tc>
        <w:tc>
          <w:tcPr>
            <w:tcW w:w="2977" w:type="dxa"/>
            <w:vAlign w:val="center"/>
          </w:tcPr>
          <w:p w14:paraId="4D90EC95"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4BD0DE5B"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maternityMedicalHistory/maternityMedicalHistoryBody/pregnancyCheckupRecord/plasmaGlucose</w:t>
            </w:r>
          </w:p>
        </w:tc>
      </w:tr>
      <w:tr w:rsidR="00F7750B" w:rsidRPr="00451653" w14:paraId="223C2D1B" w14:textId="77777777" w:rsidTr="00CC412F">
        <w:trPr>
          <w:trHeight w:val="397"/>
        </w:trPr>
        <w:tc>
          <w:tcPr>
            <w:tcW w:w="1809" w:type="dxa"/>
            <w:vAlign w:val="center"/>
          </w:tcPr>
          <w:p w14:paraId="3CFE3B8A" w14:textId="6515723E" w:rsidR="00F7750B" w:rsidRPr="00451653" w:rsidRDefault="00E825FC" w:rsidP="00CC412F">
            <w:pPr>
              <w:rPr>
                <w:szCs w:val="20"/>
              </w:rPr>
            </w:pPr>
            <w:r w:rsidRPr="00451653">
              <w:rPr>
                <w:szCs w:val="20"/>
              </w:rPr>
              <w:t>PregnancyCheckupRecordType</w:t>
            </w:r>
            <w:r w:rsidR="00F7750B" w:rsidRPr="00451653">
              <w:rPr>
                <w:szCs w:val="20"/>
              </w:rPr>
              <w:t>.proteinuria</w:t>
            </w:r>
          </w:p>
        </w:tc>
        <w:tc>
          <w:tcPr>
            <w:tcW w:w="2977" w:type="dxa"/>
            <w:vAlign w:val="center"/>
          </w:tcPr>
          <w:p w14:paraId="003EFE05" w14:textId="77777777" w:rsidR="00F7750B" w:rsidRPr="00451653" w:rsidRDefault="00F7750B" w:rsidP="00CC412F">
            <w:pPr>
              <w:rPr>
                <w:rFonts w:cs="Arial"/>
                <w:szCs w:val="20"/>
              </w:rPr>
            </w:pPr>
            <w:r w:rsidRPr="00451653">
              <w:rPr>
                <w:rFonts w:cs="Arial"/>
                <w:szCs w:val="20"/>
              </w:rPr>
              <w:t>Observerat uppfattat tillstånd Värde.värde</w:t>
            </w:r>
          </w:p>
        </w:tc>
        <w:tc>
          <w:tcPr>
            <w:tcW w:w="4111" w:type="dxa"/>
            <w:vAlign w:val="center"/>
          </w:tcPr>
          <w:p w14:paraId="0BA3B3FA" w14:textId="77777777" w:rsidR="00F7750B" w:rsidRPr="00451653" w:rsidRDefault="00F7750B" w:rsidP="00CC412F">
            <w:pPr>
              <w:rPr>
                <w:szCs w:val="20"/>
              </w:rPr>
            </w:pPr>
            <w:r w:rsidRPr="00451653">
              <w:rPr>
                <w:rFonts w:cs="Consolas"/>
                <w:spacing w:val="-1"/>
                <w:szCs w:val="20"/>
              </w:rPr>
              <w:t>maternityMedicalHistory/maternityMedicalHistoryBody/pregnancyCheckupRecord/proteinuria</w:t>
            </w:r>
          </w:p>
        </w:tc>
      </w:tr>
      <w:tr w:rsidR="00F7750B" w:rsidRPr="00451653" w14:paraId="7E3BDF28" w14:textId="77777777" w:rsidTr="00CC412F">
        <w:trPr>
          <w:trHeight w:val="397"/>
        </w:trPr>
        <w:tc>
          <w:tcPr>
            <w:tcW w:w="1809" w:type="dxa"/>
            <w:vAlign w:val="center"/>
          </w:tcPr>
          <w:p w14:paraId="799B17E6" w14:textId="02CC9735" w:rsidR="00F7750B" w:rsidRPr="00451653" w:rsidRDefault="00E825FC" w:rsidP="00CC412F">
            <w:pPr>
              <w:rPr>
                <w:szCs w:val="20"/>
              </w:rPr>
            </w:pPr>
            <w:r w:rsidRPr="00451653">
              <w:rPr>
                <w:szCs w:val="20"/>
              </w:rPr>
              <w:t>PregnancyCheckupRecordType</w:t>
            </w:r>
            <w:r w:rsidR="00F7750B" w:rsidRPr="00451653">
              <w:rPr>
                <w:szCs w:val="20"/>
              </w:rPr>
              <w:t>.glycosuria</w:t>
            </w:r>
          </w:p>
        </w:tc>
        <w:tc>
          <w:tcPr>
            <w:tcW w:w="2977" w:type="dxa"/>
            <w:vAlign w:val="center"/>
          </w:tcPr>
          <w:p w14:paraId="4DF0BEDD"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27D7008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maternityMedicalHistory/maternityMedicalHistoryBody/pregnancyCheckupRecord/glycosuria</w:t>
            </w:r>
          </w:p>
        </w:tc>
      </w:tr>
      <w:tr w:rsidR="00F7750B" w:rsidRPr="00451653" w14:paraId="76D37F86" w14:textId="77777777" w:rsidTr="00CC412F">
        <w:trPr>
          <w:trHeight w:val="397"/>
        </w:trPr>
        <w:tc>
          <w:tcPr>
            <w:tcW w:w="1809" w:type="dxa"/>
            <w:vAlign w:val="center"/>
          </w:tcPr>
          <w:p w14:paraId="59ECF080" w14:textId="7DD18831" w:rsidR="00F7750B" w:rsidRPr="00451653" w:rsidRDefault="00E825FC" w:rsidP="00CC412F">
            <w:pPr>
              <w:rPr>
                <w:szCs w:val="20"/>
              </w:rPr>
            </w:pPr>
            <w:r w:rsidRPr="00451653">
              <w:rPr>
                <w:szCs w:val="20"/>
              </w:rPr>
              <w:t>PregnancyCheckupRecordType</w:t>
            </w:r>
            <w:r w:rsidR="00F7750B" w:rsidRPr="00451653">
              <w:rPr>
                <w:szCs w:val="20"/>
              </w:rPr>
              <w:t>.fetalPosition</w:t>
            </w:r>
          </w:p>
        </w:tc>
        <w:tc>
          <w:tcPr>
            <w:tcW w:w="2977" w:type="dxa"/>
            <w:vAlign w:val="center"/>
          </w:tcPr>
          <w:p w14:paraId="71D338C9"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111" w:type="dxa"/>
            <w:vAlign w:val="center"/>
          </w:tcPr>
          <w:p w14:paraId="4F36728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maternityMedicalHistory/maternityMedicalHistoryBody/pregnancyCheckupRecord/fetalPosition</w:t>
            </w:r>
          </w:p>
        </w:tc>
      </w:tr>
      <w:tr w:rsidR="00F7750B" w:rsidRPr="00451653" w14:paraId="3F768D73" w14:textId="77777777" w:rsidTr="00CC412F">
        <w:trPr>
          <w:trHeight w:val="397"/>
        </w:trPr>
        <w:tc>
          <w:tcPr>
            <w:tcW w:w="1809" w:type="dxa"/>
            <w:vAlign w:val="center"/>
          </w:tcPr>
          <w:p w14:paraId="2AD02E85" w14:textId="6A62CBFE" w:rsidR="00F7750B" w:rsidRPr="00451653" w:rsidRDefault="00E825FC" w:rsidP="00CC412F">
            <w:pPr>
              <w:rPr>
                <w:szCs w:val="20"/>
              </w:rPr>
            </w:pPr>
            <w:r w:rsidRPr="00451653">
              <w:rPr>
                <w:szCs w:val="20"/>
              </w:rPr>
              <w:t>PregnancyCheckupRecordType</w:t>
            </w:r>
            <w:r w:rsidR="00F7750B" w:rsidRPr="00451653">
              <w:rPr>
                <w:szCs w:val="20"/>
              </w:rPr>
              <w:t>.feta</w:t>
            </w:r>
            <w:r w:rsidR="00F7750B" w:rsidRPr="00451653">
              <w:rPr>
                <w:szCs w:val="20"/>
              </w:rPr>
              <w:lastRenderedPageBreak/>
              <w:t>lPresentation</w:t>
            </w:r>
          </w:p>
        </w:tc>
        <w:tc>
          <w:tcPr>
            <w:tcW w:w="2977" w:type="dxa"/>
            <w:vAlign w:val="center"/>
          </w:tcPr>
          <w:p w14:paraId="0F955B1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sz w:val="20"/>
                <w:szCs w:val="20"/>
              </w:rPr>
              <w:lastRenderedPageBreak/>
              <w:t>Bedömt tillstånd.bedömning</w:t>
            </w:r>
          </w:p>
        </w:tc>
        <w:tc>
          <w:tcPr>
            <w:tcW w:w="4111" w:type="dxa"/>
            <w:vAlign w:val="center"/>
          </w:tcPr>
          <w:p w14:paraId="6FD452BA"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maternityMedicalHistory/maternityMedicalHistoryBody/pregnancyCheckupRecord/fetalPresentation</w:t>
            </w:r>
          </w:p>
        </w:tc>
      </w:tr>
      <w:tr w:rsidR="00F7750B" w:rsidRPr="00451653" w14:paraId="1411E226" w14:textId="77777777" w:rsidTr="00CC412F">
        <w:trPr>
          <w:trHeight w:val="397"/>
        </w:trPr>
        <w:tc>
          <w:tcPr>
            <w:tcW w:w="1809" w:type="dxa"/>
            <w:vAlign w:val="center"/>
          </w:tcPr>
          <w:p w14:paraId="421D5390" w14:textId="6B38BA58" w:rsidR="00F7750B" w:rsidRPr="00451653" w:rsidRDefault="00E825FC" w:rsidP="00CC412F">
            <w:pPr>
              <w:rPr>
                <w:szCs w:val="20"/>
              </w:rPr>
            </w:pPr>
            <w:r w:rsidRPr="00451653">
              <w:rPr>
                <w:szCs w:val="20"/>
              </w:rPr>
              <w:lastRenderedPageBreak/>
              <w:t>PregnancyCheckupRecordType</w:t>
            </w:r>
            <w:r w:rsidR="00F7750B" w:rsidRPr="00451653">
              <w:rPr>
                <w:szCs w:val="20"/>
              </w:rPr>
              <w:t>.fetalHeartRate</w:t>
            </w:r>
          </w:p>
        </w:tc>
        <w:tc>
          <w:tcPr>
            <w:tcW w:w="2977" w:type="dxa"/>
            <w:vAlign w:val="center"/>
          </w:tcPr>
          <w:p w14:paraId="7A1B8C8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0DEB39B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maternityMedicalHistory/maternityMedicalHistoryBody/pregnancyCheckupRecord/fetalHeartRate</w:t>
            </w:r>
          </w:p>
        </w:tc>
      </w:tr>
      <w:tr w:rsidR="00F7750B" w:rsidRPr="00451653" w14:paraId="4F45CEA9" w14:textId="77777777" w:rsidTr="00CC412F">
        <w:trPr>
          <w:trHeight w:val="397"/>
        </w:trPr>
        <w:tc>
          <w:tcPr>
            <w:tcW w:w="1809" w:type="dxa"/>
            <w:vAlign w:val="center"/>
          </w:tcPr>
          <w:p w14:paraId="0D1D75EB" w14:textId="7A51B175" w:rsidR="00F7750B" w:rsidRPr="00451653" w:rsidRDefault="00E825FC" w:rsidP="00CC412F">
            <w:pPr>
              <w:rPr>
                <w:szCs w:val="20"/>
              </w:rPr>
            </w:pPr>
            <w:r w:rsidRPr="00451653">
              <w:rPr>
                <w:szCs w:val="20"/>
              </w:rPr>
              <w:t>PregnancyCheckupRecordType</w:t>
            </w:r>
            <w:r w:rsidR="00F7750B" w:rsidRPr="00451653">
              <w:rPr>
                <w:szCs w:val="20"/>
              </w:rPr>
              <w:t>.typeOfLeave</w:t>
            </w:r>
          </w:p>
        </w:tc>
        <w:tc>
          <w:tcPr>
            <w:tcW w:w="2977" w:type="dxa"/>
            <w:vAlign w:val="center"/>
          </w:tcPr>
          <w:p w14:paraId="3E416EFF"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6F4BF01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maternityMedicalHistory/maternityMedicalHistoryBody/pregnancyCheckupRecord/typeOfLeave</w:t>
            </w:r>
          </w:p>
        </w:tc>
      </w:tr>
      <w:tr w:rsidR="00F7750B" w:rsidRPr="00451653" w14:paraId="1047B721" w14:textId="77777777" w:rsidTr="00CC412F">
        <w:trPr>
          <w:trHeight w:val="397"/>
        </w:trPr>
        <w:tc>
          <w:tcPr>
            <w:tcW w:w="1809" w:type="dxa"/>
            <w:vAlign w:val="center"/>
          </w:tcPr>
          <w:p w14:paraId="4416076E" w14:textId="2B11E07F" w:rsidR="00F7750B" w:rsidRPr="00451653" w:rsidRDefault="00E825FC" w:rsidP="00CC412F">
            <w:pPr>
              <w:rPr>
                <w:szCs w:val="20"/>
              </w:rPr>
            </w:pPr>
            <w:r w:rsidRPr="00451653">
              <w:rPr>
                <w:szCs w:val="20"/>
              </w:rPr>
              <w:t>MotherPostDeliveryRecordType</w:t>
            </w:r>
            <w:r w:rsidR="00F7750B" w:rsidRPr="00451653">
              <w:rPr>
                <w:szCs w:val="20"/>
              </w:rPr>
              <w:t>.breastfeeding</w:t>
            </w:r>
          </w:p>
        </w:tc>
        <w:tc>
          <w:tcPr>
            <w:tcW w:w="2977" w:type="dxa"/>
            <w:vAlign w:val="center"/>
          </w:tcPr>
          <w:p w14:paraId="1C27DF3B" w14:textId="77777777" w:rsidR="00F7750B" w:rsidRPr="00451653" w:rsidRDefault="00F7750B" w:rsidP="00CC412F">
            <w:pPr>
              <w:rPr>
                <w:szCs w:val="20"/>
              </w:rPr>
            </w:pPr>
            <w:r w:rsidRPr="00451653">
              <w:rPr>
                <w:szCs w:val="20"/>
              </w:rPr>
              <w:t>Annan hälsoangelägenhet.annan hälsoangelägenhet</w:t>
            </w:r>
          </w:p>
        </w:tc>
        <w:tc>
          <w:tcPr>
            <w:tcW w:w="4111" w:type="dxa"/>
            <w:vAlign w:val="center"/>
          </w:tcPr>
          <w:p w14:paraId="40AB8CD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F7750B" w:rsidRPr="0061750A" w14:paraId="602BC905" w14:textId="77777777" w:rsidTr="00CC412F">
        <w:trPr>
          <w:trHeight w:val="397"/>
        </w:trPr>
        <w:tc>
          <w:tcPr>
            <w:tcW w:w="1809" w:type="dxa"/>
            <w:vAlign w:val="center"/>
          </w:tcPr>
          <w:p w14:paraId="2A493359" w14:textId="67DE3FE0" w:rsidR="00F7750B" w:rsidRPr="00451653" w:rsidRDefault="00E825FC" w:rsidP="00CC412F">
            <w:pPr>
              <w:rPr>
                <w:szCs w:val="20"/>
              </w:rPr>
            </w:pPr>
            <w:r w:rsidRPr="00451653">
              <w:rPr>
                <w:szCs w:val="20"/>
              </w:rPr>
              <w:t>MotherPostDeliveryRecordType</w:t>
            </w:r>
            <w:r w:rsidR="00F7750B" w:rsidRPr="00451653">
              <w:rPr>
                <w:szCs w:val="20"/>
              </w:rPr>
              <w:t>.bloodPressureSystolic</w:t>
            </w:r>
          </w:p>
        </w:tc>
        <w:tc>
          <w:tcPr>
            <w:tcW w:w="2977" w:type="dxa"/>
            <w:vAlign w:val="center"/>
          </w:tcPr>
          <w:p w14:paraId="5543A650"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1F5021C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maternityMedicalHistory/maternityMedicalHistoryBody/postDeliveryRecord/motherPostDeliveryRecord/bloodPressureSystolic</w:t>
            </w:r>
          </w:p>
        </w:tc>
      </w:tr>
      <w:tr w:rsidR="00F7750B" w:rsidRPr="0061750A" w14:paraId="10E2C8CB" w14:textId="77777777" w:rsidTr="00CC412F">
        <w:trPr>
          <w:trHeight w:val="397"/>
        </w:trPr>
        <w:tc>
          <w:tcPr>
            <w:tcW w:w="1809" w:type="dxa"/>
            <w:vAlign w:val="center"/>
          </w:tcPr>
          <w:p w14:paraId="0ACBB1D7" w14:textId="5445691D" w:rsidR="00F7750B" w:rsidRPr="00451653" w:rsidRDefault="00E825FC" w:rsidP="00CC412F">
            <w:pPr>
              <w:rPr>
                <w:szCs w:val="20"/>
              </w:rPr>
            </w:pPr>
            <w:r w:rsidRPr="00451653">
              <w:rPr>
                <w:szCs w:val="20"/>
              </w:rPr>
              <w:t>MotherPostDeliveryRecordType</w:t>
            </w:r>
            <w:r w:rsidR="00F7750B" w:rsidRPr="00451653">
              <w:rPr>
                <w:szCs w:val="20"/>
              </w:rPr>
              <w:t>.bloodPressureDiastolic</w:t>
            </w:r>
          </w:p>
        </w:tc>
        <w:tc>
          <w:tcPr>
            <w:tcW w:w="2977" w:type="dxa"/>
            <w:vAlign w:val="center"/>
          </w:tcPr>
          <w:p w14:paraId="43724399"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11980AC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maternityMedicalHistory/maternityMedicalHistoryBody/postDeliveryRecord/motherPostDeliveryRecord/bloodPressureDiastolic</w:t>
            </w:r>
          </w:p>
        </w:tc>
      </w:tr>
      <w:tr w:rsidR="00F7750B" w:rsidRPr="0061750A" w14:paraId="5E46F580" w14:textId="77777777" w:rsidTr="00CC412F">
        <w:trPr>
          <w:trHeight w:val="397"/>
        </w:trPr>
        <w:tc>
          <w:tcPr>
            <w:tcW w:w="1809" w:type="dxa"/>
            <w:vAlign w:val="center"/>
          </w:tcPr>
          <w:p w14:paraId="673DCC51" w14:textId="05DE573A" w:rsidR="00F7750B" w:rsidRPr="00451653" w:rsidRDefault="00E825FC" w:rsidP="00CC412F">
            <w:pPr>
              <w:rPr>
                <w:szCs w:val="20"/>
              </w:rPr>
            </w:pPr>
            <w:r w:rsidRPr="00451653">
              <w:rPr>
                <w:szCs w:val="20"/>
              </w:rPr>
              <w:t>MotherPostDeliveryRecordType</w:t>
            </w:r>
            <w:r w:rsidR="00F7750B" w:rsidRPr="00451653">
              <w:rPr>
                <w:szCs w:val="20"/>
              </w:rPr>
              <w:t>.haemoglobin</w:t>
            </w:r>
          </w:p>
        </w:tc>
        <w:tc>
          <w:tcPr>
            <w:tcW w:w="2977" w:type="dxa"/>
            <w:vAlign w:val="center"/>
          </w:tcPr>
          <w:p w14:paraId="48D41E96"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0CA62E3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maternityMedicalHistory/maternityMedicalHistoryBody/postDeliveryRecord/motherPostDeliveryRecord/haemoglobin</w:t>
            </w:r>
          </w:p>
        </w:tc>
      </w:tr>
      <w:tr w:rsidR="00F7750B" w:rsidRPr="0061750A" w14:paraId="10260AEE" w14:textId="77777777" w:rsidTr="00CC412F">
        <w:trPr>
          <w:trHeight w:val="397"/>
        </w:trPr>
        <w:tc>
          <w:tcPr>
            <w:tcW w:w="1809" w:type="dxa"/>
            <w:vAlign w:val="center"/>
          </w:tcPr>
          <w:p w14:paraId="63451853" w14:textId="3DC50FCE" w:rsidR="00F7750B" w:rsidRPr="00451653" w:rsidRDefault="00E825FC" w:rsidP="00CC412F">
            <w:pPr>
              <w:rPr>
                <w:szCs w:val="20"/>
              </w:rPr>
            </w:pPr>
            <w:r w:rsidRPr="00451653">
              <w:rPr>
                <w:szCs w:val="20"/>
              </w:rPr>
              <w:t>MotherPostDeliveryRecordType</w:t>
            </w:r>
            <w:r w:rsidR="00F7750B" w:rsidRPr="00451653">
              <w:rPr>
                <w:szCs w:val="20"/>
              </w:rPr>
              <w:t>.scarsOK</w:t>
            </w:r>
          </w:p>
        </w:tc>
        <w:tc>
          <w:tcPr>
            <w:tcW w:w="2977" w:type="dxa"/>
            <w:vAlign w:val="center"/>
          </w:tcPr>
          <w:p w14:paraId="6CC30669" w14:textId="77777777" w:rsidR="00F7750B" w:rsidRPr="00451653" w:rsidRDefault="00F7750B" w:rsidP="00CC412F">
            <w:pPr>
              <w:rPr>
                <w:szCs w:val="20"/>
              </w:rPr>
            </w:pPr>
            <w:r w:rsidRPr="00451653">
              <w:rPr>
                <w:szCs w:val="20"/>
              </w:rPr>
              <w:t>Bedömt tillstånd.bedömning</w:t>
            </w:r>
          </w:p>
        </w:tc>
        <w:tc>
          <w:tcPr>
            <w:tcW w:w="4111" w:type="dxa"/>
            <w:vAlign w:val="center"/>
          </w:tcPr>
          <w:p w14:paraId="10D9D75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maternityMedicalHistory/maternityMedicalHistoryBody/postDeliveryRecord/motherPostDeliveryRecord/scarsOK</w:t>
            </w:r>
          </w:p>
        </w:tc>
      </w:tr>
      <w:tr w:rsidR="00F7750B" w:rsidRPr="0061750A" w14:paraId="11DBBA89" w14:textId="77777777" w:rsidTr="00CC412F">
        <w:trPr>
          <w:trHeight w:val="397"/>
        </w:trPr>
        <w:tc>
          <w:tcPr>
            <w:tcW w:w="1809" w:type="dxa"/>
            <w:vAlign w:val="center"/>
          </w:tcPr>
          <w:p w14:paraId="1E7E1166" w14:textId="4BFC3378" w:rsidR="00F7750B" w:rsidRPr="00451653" w:rsidRDefault="00E825FC" w:rsidP="00CC412F">
            <w:pPr>
              <w:rPr>
                <w:szCs w:val="20"/>
              </w:rPr>
            </w:pPr>
            <w:r w:rsidRPr="00451653">
              <w:rPr>
                <w:szCs w:val="20"/>
              </w:rPr>
              <w:t>MotherPostDeliveryRecordType</w:t>
            </w:r>
            <w:r w:rsidR="00F7750B" w:rsidRPr="00451653">
              <w:rPr>
                <w:szCs w:val="20"/>
              </w:rPr>
              <w:t>.sutureRemoved</w:t>
            </w:r>
          </w:p>
        </w:tc>
        <w:tc>
          <w:tcPr>
            <w:tcW w:w="2977" w:type="dxa"/>
            <w:vAlign w:val="center"/>
          </w:tcPr>
          <w:p w14:paraId="656E2DB9" w14:textId="77777777" w:rsidR="00F7750B" w:rsidRPr="00451653" w:rsidRDefault="00F7750B" w:rsidP="00CC412F">
            <w:pPr>
              <w:rPr>
                <w:szCs w:val="20"/>
              </w:rPr>
            </w:pPr>
            <w:r w:rsidRPr="00451653">
              <w:rPr>
                <w:szCs w:val="20"/>
              </w:rPr>
              <w:t>Bedömt tillstånd.bedömning</w:t>
            </w:r>
          </w:p>
        </w:tc>
        <w:tc>
          <w:tcPr>
            <w:tcW w:w="4111" w:type="dxa"/>
            <w:vAlign w:val="center"/>
          </w:tcPr>
          <w:p w14:paraId="4EDD10D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maternityMedicalHistory/maternityMedicalHistoryBody/postDeliveryRecord/motherPostDeliveryRecord/sutureRemoved</w:t>
            </w:r>
          </w:p>
        </w:tc>
      </w:tr>
      <w:tr w:rsidR="00F7750B" w:rsidRPr="0061750A" w14:paraId="75859F2C" w14:textId="77777777" w:rsidTr="00CC412F">
        <w:trPr>
          <w:trHeight w:val="397"/>
        </w:trPr>
        <w:tc>
          <w:tcPr>
            <w:tcW w:w="1809" w:type="dxa"/>
            <w:vAlign w:val="center"/>
          </w:tcPr>
          <w:p w14:paraId="358FD69D" w14:textId="254F5012" w:rsidR="00F7750B" w:rsidRPr="00451653" w:rsidRDefault="00E825FC" w:rsidP="00CC412F">
            <w:pPr>
              <w:rPr>
                <w:szCs w:val="20"/>
              </w:rPr>
            </w:pPr>
            <w:r w:rsidRPr="00451653">
              <w:rPr>
                <w:szCs w:val="20"/>
              </w:rPr>
              <w:t>MotherPostDeliveryRecordType</w:t>
            </w:r>
            <w:r w:rsidR="00F7750B" w:rsidRPr="00451653">
              <w:rPr>
                <w:szCs w:val="20"/>
              </w:rPr>
              <w:t>.perineumComfortable</w:t>
            </w:r>
          </w:p>
        </w:tc>
        <w:tc>
          <w:tcPr>
            <w:tcW w:w="2977" w:type="dxa"/>
            <w:vAlign w:val="center"/>
          </w:tcPr>
          <w:p w14:paraId="6A290B64" w14:textId="77777777" w:rsidR="00F7750B" w:rsidRPr="00451653" w:rsidRDefault="00F7750B" w:rsidP="00CC412F">
            <w:pPr>
              <w:rPr>
                <w:szCs w:val="20"/>
              </w:rPr>
            </w:pPr>
            <w:r w:rsidRPr="00451653">
              <w:rPr>
                <w:szCs w:val="20"/>
              </w:rPr>
              <w:t>Bedömt tillstånd.bedömning</w:t>
            </w:r>
          </w:p>
        </w:tc>
        <w:tc>
          <w:tcPr>
            <w:tcW w:w="4111" w:type="dxa"/>
            <w:vAlign w:val="center"/>
          </w:tcPr>
          <w:p w14:paraId="43A6EAA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maternityMedicalHistory/maternityMedicalHistoryBody/postDeliveryRecord/motherPostDeliveryRecord/perineumComfortable</w:t>
            </w:r>
          </w:p>
        </w:tc>
      </w:tr>
      <w:tr w:rsidR="00F7750B" w:rsidRPr="0061750A" w14:paraId="7C39E3F5" w14:textId="77777777" w:rsidTr="00CC412F">
        <w:trPr>
          <w:trHeight w:val="397"/>
        </w:trPr>
        <w:tc>
          <w:tcPr>
            <w:tcW w:w="1809" w:type="dxa"/>
            <w:vAlign w:val="center"/>
          </w:tcPr>
          <w:p w14:paraId="22386142" w14:textId="6EBF9555" w:rsidR="00F7750B" w:rsidRPr="00451653" w:rsidRDefault="00E825FC" w:rsidP="00CC412F">
            <w:pPr>
              <w:rPr>
                <w:szCs w:val="20"/>
              </w:rPr>
            </w:pPr>
            <w:r w:rsidRPr="00451653">
              <w:rPr>
                <w:szCs w:val="20"/>
              </w:rPr>
              <w:t>MotherPostDeliveryRecordType</w:t>
            </w:r>
            <w:r w:rsidR="00F7750B" w:rsidRPr="00451653">
              <w:rPr>
                <w:szCs w:val="20"/>
              </w:rPr>
              <w:t>.vulvaVaginaPortioOK</w:t>
            </w:r>
          </w:p>
        </w:tc>
        <w:tc>
          <w:tcPr>
            <w:tcW w:w="2977" w:type="dxa"/>
            <w:vAlign w:val="center"/>
          </w:tcPr>
          <w:p w14:paraId="67F7E7A2" w14:textId="77777777" w:rsidR="00F7750B" w:rsidRPr="00451653" w:rsidRDefault="00F7750B" w:rsidP="00CC412F">
            <w:pPr>
              <w:rPr>
                <w:szCs w:val="20"/>
              </w:rPr>
            </w:pPr>
            <w:r w:rsidRPr="00451653">
              <w:rPr>
                <w:szCs w:val="20"/>
              </w:rPr>
              <w:t>Bedömt tillstånd.bedömning</w:t>
            </w:r>
          </w:p>
        </w:tc>
        <w:tc>
          <w:tcPr>
            <w:tcW w:w="4111" w:type="dxa"/>
            <w:vAlign w:val="center"/>
          </w:tcPr>
          <w:p w14:paraId="2C7E16B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maternityMedicalHistory/maternityMedicalHistoryBody/postDeliveryRecord/motherPostDeliveryRecord/vulvaVaginaPortioOK</w:t>
            </w:r>
          </w:p>
        </w:tc>
      </w:tr>
      <w:tr w:rsidR="00F7750B" w:rsidRPr="0061750A" w14:paraId="14A92F1E" w14:textId="77777777" w:rsidTr="00CC412F">
        <w:trPr>
          <w:trHeight w:val="397"/>
        </w:trPr>
        <w:tc>
          <w:tcPr>
            <w:tcW w:w="1809" w:type="dxa"/>
            <w:vAlign w:val="center"/>
          </w:tcPr>
          <w:p w14:paraId="53EB35C6" w14:textId="46D0D311" w:rsidR="00F7750B" w:rsidRPr="00451653" w:rsidRDefault="00E825FC" w:rsidP="00CC412F">
            <w:pPr>
              <w:rPr>
                <w:szCs w:val="20"/>
              </w:rPr>
            </w:pPr>
            <w:r w:rsidRPr="00451653">
              <w:rPr>
                <w:szCs w:val="20"/>
              </w:rPr>
              <w:t>MotherPostDeliveryRecordType</w:t>
            </w:r>
            <w:r w:rsidR="00F7750B" w:rsidRPr="00451653">
              <w:rPr>
                <w:szCs w:val="20"/>
              </w:rPr>
              <w:t>.uterusContracted</w:t>
            </w:r>
          </w:p>
        </w:tc>
        <w:tc>
          <w:tcPr>
            <w:tcW w:w="2977" w:type="dxa"/>
            <w:vAlign w:val="center"/>
          </w:tcPr>
          <w:p w14:paraId="017ACBDE" w14:textId="77777777" w:rsidR="00F7750B" w:rsidRPr="00451653" w:rsidRDefault="00F7750B" w:rsidP="00CC412F">
            <w:pPr>
              <w:rPr>
                <w:szCs w:val="20"/>
              </w:rPr>
            </w:pPr>
            <w:r w:rsidRPr="00451653">
              <w:rPr>
                <w:szCs w:val="20"/>
              </w:rPr>
              <w:t>Bedömt tillstånd.bedömning</w:t>
            </w:r>
          </w:p>
        </w:tc>
        <w:tc>
          <w:tcPr>
            <w:tcW w:w="4111" w:type="dxa"/>
            <w:vAlign w:val="center"/>
          </w:tcPr>
          <w:p w14:paraId="5EEBBC7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maternityMedicalHistory/maternityMedicalHistoryBody/postDeliveryRecord/motherPostDeliveryRecord/uterusContracted</w:t>
            </w:r>
          </w:p>
        </w:tc>
      </w:tr>
      <w:tr w:rsidR="00F7750B" w:rsidRPr="0061750A" w14:paraId="7CC87B02" w14:textId="77777777" w:rsidTr="00CC412F">
        <w:trPr>
          <w:trHeight w:val="397"/>
        </w:trPr>
        <w:tc>
          <w:tcPr>
            <w:tcW w:w="1809" w:type="dxa"/>
            <w:vAlign w:val="center"/>
          </w:tcPr>
          <w:p w14:paraId="39815EB3" w14:textId="543E1050" w:rsidR="00F7750B" w:rsidRPr="00451653" w:rsidRDefault="00E825FC" w:rsidP="00CC412F">
            <w:pPr>
              <w:rPr>
                <w:szCs w:val="20"/>
              </w:rPr>
            </w:pPr>
            <w:r w:rsidRPr="00451653">
              <w:rPr>
                <w:szCs w:val="20"/>
              </w:rPr>
              <w:t>MotherPostDeliveryRecordType</w:t>
            </w:r>
            <w:r w:rsidR="00F7750B" w:rsidRPr="00451653">
              <w:rPr>
                <w:szCs w:val="20"/>
              </w:rPr>
              <w:t>.uterusNote</w:t>
            </w:r>
          </w:p>
        </w:tc>
        <w:tc>
          <w:tcPr>
            <w:tcW w:w="2977" w:type="dxa"/>
            <w:vAlign w:val="center"/>
          </w:tcPr>
          <w:p w14:paraId="331AD9D6" w14:textId="77777777" w:rsidR="00F7750B" w:rsidRPr="00451653" w:rsidRDefault="00F7750B" w:rsidP="00CC412F">
            <w:pPr>
              <w:rPr>
                <w:szCs w:val="20"/>
              </w:rPr>
            </w:pPr>
            <w:r w:rsidRPr="00451653">
              <w:rPr>
                <w:szCs w:val="20"/>
              </w:rPr>
              <w:t>Bedömt tillstånd.bedömning</w:t>
            </w:r>
          </w:p>
        </w:tc>
        <w:tc>
          <w:tcPr>
            <w:tcW w:w="4111" w:type="dxa"/>
            <w:vAlign w:val="center"/>
          </w:tcPr>
          <w:p w14:paraId="2823B44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maternityMedicalHistory/maternityMedicalHistoryBody/postDeliveryRecord/motherPostDeliveryRecord/uterusNote</w:t>
            </w:r>
          </w:p>
        </w:tc>
      </w:tr>
      <w:tr w:rsidR="00F7750B" w:rsidRPr="0061750A" w14:paraId="0EEC382F" w14:textId="77777777" w:rsidTr="00CC412F">
        <w:trPr>
          <w:trHeight w:val="397"/>
        </w:trPr>
        <w:tc>
          <w:tcPr>
            <w:tcW w:w="1809" w:type="dxa"/>
            <w:vAlign w:val="center"/>
          </w:tcPr>
          <w:p w14:paraId="3223ECCB" w14:textId="1E5B1DE6"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.ordinalNumber</w:t>
            </w:r>
          </w:p>
        </w:tc>
        <w:tc>
          <w:tcPr>
            <w:tcW w:w="2977" w:type="dxa"/>
            <w:vAlign w:val="center"/>
          </w:tcPr>
          <w:p w14:paraId="27400555"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5E1962B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maternityMedicalHistory/maternityMedicalHistoryBody/postDeliveryRecord/childPostDeliveryRecord/ordinalNumber</w:t>
            </w:r>
          </w:p>
        </w:tc>
      </w:tr>
      <w:tr w:rsidR="00F7750B" w:rsidRPr="0061750A" w14:paraId="6758979D" w14:textId="77777777" w:rsidTr="00CC412F">
        <w:trPr>
          <w:trHeight w:val="397"/>
        </w:trPr>
        <w:tc>
          <w:tcPr>
            <w:tcW w:w="1809" w:type="dxa"/>
            <w:vAlign w:val="center"/>
          </w:tcPr>
          <w:p w14:paraId="17341DAC" w14:textId="2896C3EB" w:rsidR="00F7750B" w:rsidRPr="00451653" w:rsidRDefault="00F7750B" w:rsidP="00CC412F">
            <w:pPr>
              <w:rPr>
                <w:szCs w:val="20"/>
              </w:rPr>
            </w:pPr>
            <w:r w:rsidRPr="00451653">
              <w:rPr>
                <w:szCs w:val="20"/>
              </w:rPr>
              <w:lastRenderedPageBreak/>
              <w:t>ChildPostDeliveryRecord</w:t>
            </w:r>
            <w:r w:rsidR="00E825FC" w:rsidRPr="00451653">
              <w:rPr>
                <w:szCs w:val="20"/>
              </w:rPr>
              <w:t>Type</w:t>
            </w:r>
            <w:r w:rsidRPr="00451653">
              <w:rPr>
                <w:szCs w:val="20"/>
              </w:rPr>
              <w:t>.weight</w:t>
            </w:r>
          </w:p>
        </w:tc>
        <w:tc>
          <w:tcPr>
            <w:tcW w:w="2977" w:type="dxa"/>
            <w:vAlign w:val="center"/>
          </w:tcPr>
          <w:p w14:paraId="4563049C"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02B4A633"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maternityMedicalHistory/maternityMedicalHistoryBody/postDeliveryRecord/childPostDeliveryRecord/weight</w:t>
            </w:r>
          </w:p>
        </w:tc>
      </w:tr>
      <w:tr w:rsidR="00F7750B" w:rsidRPr="0061750A" w14:paraId="48EDB21A" w14:textId="77777777" w:rsidTr="00CC412F">
        <w:trPr>
          <w:trHeight w:val="397"/>
        </w:trPr>
        <w:tc>
          <w:tcPr>
            <w:tcW w:w="1809" w:type="dxa"/>
            <w:vAlign w:val="center"/>
          </w:tcPr>
          <w:p w14:paraId="4CBD5EDE" w14:textId="3AE6CD29"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.apgarScore1</w:t>
            </w:r>
          </w:p>
        </w:tc>
        <w:tc>
          <w:tcPr>
            <w:tcW w:w="2977" w:type="dxa"/>
            <w:vAlign w:val="center"/>
          </w:tcPr>
          <w:p w14:paraId="17ED4CA8"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05A292FD"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w:t>
            </w:r>
          </w:p>
        </w:tc>
      </w:tr>
      <w:tr w:rsidR="00F7750B" w:rsidRPr="0061750A" w14:paraId="626B195D" w14:textId="77777777" w:rsidTr="00CC412F">
        <w:trPr>
          <w:trHeight w:val="397"/>
        </w:trPr>
        <w:tc>
          <w:tcPr>
            <w:tcW w:w="1809" w:type="dxa"/>
            <w:vAlign w:val="center"/>
          </w:tcPr>
          <w:p w14:paraId="61D66024" w14:textId="43597FFA"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.apgarScore5</w:t>
            </w:r>
          </w:p>
        </w:tc>
        <w:tc>
          <w:tcPr>
            <w:tcW w:w="2977" w:type="dxa"/>
            <w:vAlign w:val="center"/>
          </w:tcPr>
          <w:p w14:paraId="783336F7"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5FD0A58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maternityMedicalHistory/maternityMedicalHistoryBody/postDeliveryRecord/childPostDeliveryRecord/apgarScore5</w:t>
            </w:r>
          </w:p>
        </w:tc>
      </w:tr>
      <w:tr w:rsidR="00F7750B" w:rsidRPr="0061750A" w14:paraId="21ACC626" w14:textId="77777777" w:rsidTr="00CC412F">
        <w:trPr>
          <w:trHeight w:val="397"/>
        </w:trPr>
        <w:tc>
          <w:tcPr>
            <w:tcW w:w="1809" w:type="dxa"/>
            <w:vAlign w:val="center"/>
          </w:tcPr>
          <w:p w14:paraId="41B8DF26" w14:textId="5B8F6ABE"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.apgarScore10</w:t>
            </w:r>
          </w:p>
        </w:tc>
        <w:tc>
          <w:tcPr>
            <w:tcW w:w="2977" w:type="dxa"/>
            <w:vAlign w:val="center"/>
          </w:tcPr>
          <w:p w14:paraId="6C5590E4"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29A45DB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maternityMedicalHistory/maternityMedicalHistoryBody/postDeliveryRecord/childPostDeliveryRecord/apgarScore10</w:t>
            </w:r>
          </w:p>
        </w:tc>
      </w:tr>
      <w:tr w:rsidR="00F7750B" w:rsidRPr="0061750A" w14:paraId="07841C9B" w14:textId="77777777" w:rsidTr="00CC412F">
        <w:trPr>
          <w:trHeight w:val="397"/>
        </w:trPr>
        <w:tc>
          <w:tcPr>
            <w:tcW w:w="1809" w:type="dxa"/>
            <w:vAlign w:val="center"/>
          </w:tcPr>
          <w:p w14:paraId="7C3A52E7" w14:textId="27FEDB75" w:rsidR="00F7750B" w:rsidRPr="00451653" w:rsidRDefault="00F7750B" w:rsidP="00CC412F">
            <w:pPr>
              <w:rPr>
                <w:szCs w:val="20"/>
              </w:rPr>
            </w:pPr>
            <w:r w:rsidRPr="00451653">
              <w:rPr>
                <w:szCs w:val="20"/>
              </w:rPr>
              <w:t>Medication</w:t>
            </w:r>
            <w:r w:rsidR="00E825FC" w:rsidRPr="00451653">
              <w:rPr>
                <w:szCs w:val="20"/>
              </w:rPr>
              <w:t>Type</w:t>
            </w:r>
            <w:r w:rsidRPr="00451653">
              <w:rPr>
                <w:szCs w:val="20"/>
              </w:rPr>
              <w:t>.medicament</w:t>
            </w:r>
          </w:p>
        </w:tc>
        <w:tc>
          <w:tcPr>
            <w:tcW w:w="2977" w:type="dxa"/>
            <w:vAlign w:val="center"/>
          </w:tcPr>
          <w:p w14:paraId="648B6379" w14:textId="77777777" w:rsidR="00F7750B" w:rsidRPr="00451653" w:rsidRDefault="00F7750B" w:rsidP="00CC412F">
            <w:pPr>
              <w:rPr>
                <w:szCs w:val="20"/>
              </w:rPr>
            </w:pPr>
            <w:r w:rsidRPr="00451653">
              <w:rPr>
                <w:szCs w:val="20"/>
              </w:rPr>
              <w:t>Specifikation läkemedel.varumärkesnamn</w:t>
            </w:r>
          </w:p>
        </w:tc>
        <w:tc>
          <w:tcPr>
            <w:tcW w:w="4111" w:type="dxa"/>
            <w:vAlign w:val="center"/>
          </w:tcPr>
          <w:p w14:paraId="5274070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maternityMedicalHistory/maternityMedicalHistoryBody/registrationRecord/previousGravidityAndParity/medicationDuringPregnancy/medicament</w:t>
            </w:r>
          </w:p>
          <w:p w14:paraId="483E6ADD" w14:textId="77777777" w:rsidR="00F7750B" w:rsidRPr="00451653" w:rsidRDefault="00F7750B" w:rsidP="00CC412F">
            <w:pPr>
              <w:autoSpaceDE w:val="0"/>
              <w:autoSpaceDN w:val="0"/>
              <w:adjustRightInd w:val="0"/>
              <w:spacing w:line="240" w:lineRule="auto"/>
              <w:rPr>
                <w:rFonts w:cs="Consolas"/>
                <w:spacing w:val="-1"/>
                <w:szCs w:val="20"/>
                <w:lang w:val="en-US"/>
              </w:rPr>
            </w:pPr>
          </w:p>
          <w:p w14:paraId="1D967987" w14:textId="77777777" w:rsidR="00F7750B" w:rsidRPr="00451653" w:rsidRDefault="00F7750B" w:rsidP="00CC412F">
            <w:pPr>
              <w:autoSpaceDE w:val="0"/>
              <w:autoSpaceDN w:val="0"/>
              <w:adjustRightInd w:val="0"/>
              <w:spacing w:line="240" w:lineRule="auto"/>
              <w:rPr>
                <w:rFonts w:cs="Consolas"/>
                <w:i/>
                <w:spacing w:val="-1"/>
                <w:szCs w:val="20"/>
                <w:lang w:val="en-US"/>
              </w:rPr>
            </w:pPr>
            <w:r w:rsidRPr="00451653">
              <w:rPr>
                <w:rFonts w:cs="Consolas"/>
                <w:i/>
                <w:spacing w:val="-1"/>
                <w:szCs w:val="20"/>
                <w:lang w:val="en-US"/>
              </w:rPr>
              <w:t>och</w:t>
            </w:r>
          </w:p>
          <w:p w14:paraId="30C0F055" w14:textId="77777777" w:rsidR="00F7750B" w:rsidRPr="00451653" w:rsidRDefault="00F7750B" w:rsidP="00CC412F">
            <w:pPr>
              <w:autoSpaceDE w:val="0"/>
              <w:autoSpaceDN w:val="0"/>
              <w:adjustRightInd w:val="0"/>
              <w:spacing w:line="240" w:lineRule="auto"/>
              <w:rPr>
                <w:rFonts w:cs="Consolas"/>
                <w:spacing w:val="-1"/>
                <w:szCs w:val="20"/>
                <w:lang w:val="en-US"/>
              </w:rPr>
            </w:pPr>
          </w:p>
          <w:p w14:paraId="74D0C0DF"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maternityMedicalHistory/maternityMedicalHistoryBody/pregnancyCheckupRecord/medicationSinceRegistration/medicament</w:t>
            </w:r>
          </w:p>
        </w:tc>
      </w:tr>
      <w:tr w:rsidR="00F7750B" w:rsidRPr="0061750A" w14:paraId="0E806A64" w14:textId="77777777" w:rsidTr="00CC412F">
        <w:trPr>
          <w:trHeight w:val="397"/>
        </w:trPr>
        <w:tc>
          <w:tcPr>
            <w:tcW w:w="1809" w:type="dxa"/>
            <w:vAlign w:val="center"/>
          </w:tcPr>
          <w:p w14:paraId="724A27DE" w14:textId="7735E893" w:rsidR="00F7750B" w:rsidRPr="00451653" w:rsidRDefault="00F7750B" w:rsidP="00CC412F">
            <w:pPr>
              <w:rPr>
                <w:szCs w:val="20"/>
              </w:rPr>
            </w:pPr>
            <w:r w:rsidRPr="00451653">
              <w:rPr>
                <w:szCs w:val="20"/>
              </w:rPr>
              <w:t>Medication</w:t>
            </w:r>
            <w:r w:rsidR="00E825FC" w:rsidRPr="00451653">
              <w:rPr>
                <w:szCs w:val="20"/>
              </w:rPr>
              <w:t>Type</w:t>
            </w:r>
            <w:r w:rsidRPr="00451653">
              <w:rPr>
                <w:szCs w:val="20"/>
              </w:rPr>
              <w:t>.dosage</w:t>
            </w:r>
          </w:p>
        </w:tc>
        <w:tc>
          <w:tcPr>
            <w:tcW w:w="2977" w:type="dxa"/>
            <w:vAlign w:val="center"/>
          </w:tcPr>
          <w:p w14:paraId="21E86D61" w14:textId="77777777" w:rsidR="00F7750B" w:rsidRPr="00451653" w:rsidRDefault="00F7750B" w:rsidP="00CC412F">
            <w:pPr>
              <w:rPr>
                <w:szCs w:val="20"/>
              </w:rPr>
            </w:pPr>
            <w:r w:rsidRPr="00451653">
              <w:rPr>
                <w:szCs w:val="20"/>
              </w:rPr>
              <w:t>Dosspecifikation</w:t>
            </w:r>
          </w:p>
        </w:tc>
        <w:tc>
          <w:tcPr>
            <w:tcW w:w="4111" w:type="dxa"/>
            <w:vAlign w:val="center"/>
          </w:tcPr>
          <w:p w14:paraId="6CB8F448"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maternityMedicalHistory/maternityMedicalHistoryBody/pregnancyCheckupRecord/medicationSinceRegistration/dosage</w:t>
            </w:r>
          </w:p>
        </w:tc>
      </w:tr>
      <w:tr w:rsidR="00323088" w:rsidRPr="00451653" w14:paraId="2AC86509" w14:textId="77777777" w:rsidTr="00F823FB">
        <w:trPr>
          <w:trHeight w:val="397"/>
        </w:trPr>
        <w:tc>
          <w:tcPr>
            <w:tcW w:w="1809" w:type="dxa"/>
          </w:tcPr>
          <w:p w14:paraId="3A37A725" w14:textId="77777777" w:rsidR="00323088" w:rsidRPr="00451653" w:rsidRDefault="00323088" w:rsidP="00F823FB">
            <w:pPr>
              <w:rPr>
                <w:szCs w:val="20"/>
              </w:rPr>
            </w:pPr>
            <w:r w:rsidRPr="00451653">
              <w:rPr>
                <w:rFonts w:cs="Arial"/>
                <w:szCs w:val="20"/>
              </w:rPr>
              <w:t>ResultType</w:t>
            </w:r>
          </w:p>
        </w:tc>
        <w:tc>
          <w:tcPr>
            <w:tcW w:w="2977" w:type="dxa"/>
          </w:tcPr>
          <w:p w14:paraId="0413FBFB"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DB66EE1" w14:textId="77777777" w:rsidR="00323088" w:rsidRPr="00451653" w:rsidRDefault="00323088" w:rsidP="00F823FB">
            <w:pPr>
              <w:rPr>
                <w:szCs w:val="20"/>
                <w:lang w:val="en-US"/>
              </w:rPr>
            </w:pPr>
            <w:r w:rsidRPr="00451653">
              <w:rPr>
                <w:szCs w:val="20"/>
                <w:lang w:val="en-US"/>
              </w:rPr>
              <w:t>result</w:t>
            </w:r>
          </w:p>
        </w:tc>
      </w:tr>
      <w:tr w:rsidR="00323088" w:rsidRPr="00451653" w14:paraId="6973B57E" w14:textId="77777777" w:rsidTr="00F823FB">
        <w:trPr>
          <w:trHeight w:val="397"/>
        </w:trPr>
        <w:tc>
          <w:tcPr>
            <w:tcW w:w="1809" w:type="dxa"/>
          </w:tcPr>
          <w:p w14:paraId="64D8E60E"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6FFE947B"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4931405" w14:textId="77777777" w:rsidR="00323088" w:rsidRPr="00451653" w:rsidRDefault="00323088" w:rsidP="00F823FB">
            <w:pPr>
              <w:rPr>
                <w:szCs w:val="20"/>
                <w:lang w:val="en-US"/>
              </w:rPr>
            </w:pPr>
            <w:r w:rsidRPr="00451653">
              <w:rPr>
                <w:rFonts w:cs="Arial"/>
                <w:szCs w:val="20"/>
              </w:rPr>
              <w:t>result/resultCode</w:t>
            </w:r>
          </w:p>
        </w:tc>
      </w:tr>
      <w:tr w:rsidR="00323088" w:rsidRPr="00451653" w14:paraId="3E57EF13" w14:textId="77777777" w:rsidTr="00F823FB">
        <w:trPr>
          <w:trHeight w:val="397"/>
        </w:trPr>
        <w:tc>
          <w:tcPr>
            <w:tcW w:w="1809" w:type="dxa"/>
          </w:tcPr>
          <w:p w14:paraId="17068D06"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715CE862"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44BE334" w14:textId="77777777" w:rsidR="00323088" w:rsidRPr="00451653" w:rsidRDefault="00323088" w:rsidP="00F823FB">
            <w:pPr>
              <w:rPr>
                <w:szCs w:val="20"/>
                <w:lang w:val="en-US"/>
              </w:rPr>
            </w:pPr>
            <w:r w:rsidRPr="00451653">
              <w:rPr>
                <w:rFonts w:cs="Arial"/>
                <w:szCs w:val="20"/>
              </w:rPr>
              <w:t>result/errorCode</w:t>
            </w:r>
          </w:p>
        </w:tc>
      </w:tr>
      <w:tr w:rsidR="00323088" w:rsidRPr="00451653" w14:paraId="67D5C771" w14:textId="77777777" w:rsidTr="00F823FB">
        <w:trPr>
          <w:trHeight w:val="397"/>
        </w:trPr>
        <w:tc>
          <w:tcPr>
            <w:tcW w:w="1809" w:type="dxa"/>
          </w:tcPr>
          <w:p w14:paraId="4E7B73AF" w14:textId="77777777" w:rsidR="00323088" w:rsidRPr="00451653" w:rsidRDefault="00323088" w:rsidP="00F823FB">
            <w:pPr>
              <w:rPr>
                <w:rFonts w:cs="Arial"/>
                <w:szCs w:val="20"/>
              </w:rPr>
            </w:pPr>
            <w:r w:rsidRPr="00451653">
              <w:rPr>
                <w:rFonts w:cs="Arial"/>
                <w:szCs w:val="20"/>
              </w:rPr>
              <w:t>ResultType.subcode</w:t>
            </w:r>
          </w:p>
        </w:tc>
        <w:tc>
          <w:tcPr>
            <w:tcW w:w="2977" w:type="dxa"/>
          </w:tcPr>
          <w:p w14:paraId="7111DAD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55062567" w14:textId="77777777" w:rsidR="00323088" w:rsidRPr="00451653" w:rsidRDefault="00323088" w:rsidP="00F823FB">
            <w:pPr>
              <w:rPr>
                <w:szCs w:val="20"/>
              </w:rPr>
            </w:pPr>
            <w:r w:rsidRPr="00451653">
              <w:rPr>
                <w:rFonts w:cs="Arial"/>
                <w:szCs w:val="20"/>
              </w:rPr>
              <w:t>result/subcode</w:t>
            </w:r>
          </w:p>
        </w:tc>
      </w:tr>
      <w:tr w:rsidR="00323088" w:rsidRPr="00451653" w14:paraId="0B95FD87" w14:textId="77777777" w:rsidTr="00F823FB">
        <w:trPr>
          <w:trHeight w:val="397"/>
        </w:trPr>
        <w:tc>
          <w:tcPr>
            <w:tcW w:w="1809" w:type="dxa"/>
          </w:tcPr>
          <w:p w14:paraId="0F5130E4" w14:textId="77777777" w:rsidR="00323088" w:rsidRPr="00451653" w:rsidRDefault="00323088" w:rsidP="00F823FB">
            <w:pPr>
              <w:rPr>
                <w:rFonts w:cs="Arial"/>
                <w:szCs w:val="20"/>
              </w:rPr>
            </w:pPr>
            <w:r w:rsidRPr="00451653">
              <w:rPr>
                <w:rFonts w:cs="Arial"/>
                <w:szCs w:val="20"/>
              </w:rPr>
              <w:t>ResultType.logId</w:t>
            </w:r>
          </w:p>
        </w:tc>
        <w:tc>
          <w:tcPr>
            <w:tcW w:w="2977" w:type="dxa"/>
          </w:tcPr>
          <w:p w14:paraId="38CD5174"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7BA9294" w14:textId="77777777" w:rsidR="00323088" w:rsidRPr="00451653" w:rsidRDefault="00323088" w:rsidP="00F823FB">
            <w:pPr>
              <w:rPr>
                <w:szCs w:val="20"/>
              </w:rPr>
            </w:pPr>
            <w:r w:rsidRPr="00451653">
              <w:rPr>
                <w:rFonts w:cs="Arial"/>
                <w:szCs w:val="20"/>
              </w:rPr>
              <w:t>result/logId</w:t>
            </w:r>
          </w:p>
        </w:tc>
      </w:tr>
      <w:tr w:rsidR="00323088" w:rsidRPr="00451653" w14:paraId="0F6C945A" w14:textId="77777777" w:rsidTr="00F823FB">
        <w:trPr>
          <w:trHeight w:val="397"/>
        </w:trPr>
        <w:tc>
          <w:tcPr>
            <w:tcW w:w="1809" w:type="dxa"/>
          </w:tcPr>
          <w:p w14:paraId="142BDBA5" w14:textId="77777777" w:rsidR="00323088" w:rsidRPr="00451653" w:rsidRDefault="00323088" w:rsidP="00F823FB">
            <w:pPr>
              <w:rPr>
                <w:rFonts w:cs="Arial"/>
                <w:szCs w:val="20"/>
              </w:rPr>
            </w:pPr>
            <w:r w:rsidRPr="00451653">
              <w:rPr>
                <w:rFonts w:cs="Arial"/>
                <w:szCs w:val="20"/>
              </w:rPr>
              <w:t>ResultType.message</w:t>
            </w:r>
          </w:p>
        </w:tc>
        <w:tc>
          <w:tcPr>
            <w:tcW w:w="2977" w:type="dxa"/>
          </w:tcPr>
          <w:p w14:paraId="7195F3DF"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20B9B54A" w14:textId="77777777" w:rsidR="00323088" w:rsidRPr="00451653" w:rsidRDefault="00323088" w:rsidP="00F823FB">
            <w:pPr>
              <w:rPr>
                <w:szCs w:val="20"/>
              </w:rPr>
            </w:pPr>
            <w:r w:rsidRPr="00451653">
              <w:rPr>
                <w:rFonts w:cs="Arial"/>
                <w:szCs w:val="20"/>
              </w:rPr>
              <w:t>result/message</w:t>
            </w:r>
          </w:p>
        </w:tc>
      </w:tr>
    </w:tbl>
    <w:p w14:paraId="219B651A" w14:textId="77777777" w:rsidR="007E47C0" w:rsidRPr="000C5BDE" w:rsidRDefault="007E47C0" w:rsidP="007E47C0">
      <w:pPr>
        <w:rPr>
          <w:lang w:val="en-US"/>
        </w:rPr>
      </w:pPr>
      <w:bookmarkStart w:id="106" w:name="_Toc176141590"/>
      <w:bookmarkStart w:id="107" w:name="_Toc176141594"/>
      <w:bookmarkStart w:id="108" w:name="_Toc182360207"/>
      <w:bookmarkStart w:id="109" w:name="_Toc182360366"/>
      <w:bookmarkStart w:id="110" w:name="_Toc182362292"/>
      <w:bookmarkEnd w:id="106"/>
      <w:bookmarkEnd w:id="107"/>
      <w:bookmarkEnd w:id="108"/>
      <w:bookmarkEnd w:id="109"/>
      <w:bookmarkEnd w:id="110"/>
    </w:p>
    <w:p w14:paraId="428F4271" w14:textId="77777777" w:rsidR="00F7750B" w:rsidRPr="000C5BDE" w:rsidRDefault="00F7750B">
      <w:pPr>
        <w:spacing w:line="240" w:lineRule="auto"/>
        <w:rPr>
          <w:rFonts w:eastAsia="Times New Roman"/>
          <w:bCs/>
          <w:sz w:val="24"/>
          <w:lang w:val="en-US"/>
        </w:rPr>
      </w:pPr>
      <w:r w:rsidRPr="000C5BDE">
        <w:rPr>
          <w:lang w:val="en-US"/>
        </w:rPr>
        <w:br w:type="page"/>
      </w:r>
    </w:p>
    <w:p w14:paraId="56C01FCC" w14:textId="5F9BD77A" w:rsidR="0093401A" w:rsidRPr="00CC412F" w:rsidRDefault="0093401A" w:rsidP="003A6D72">
      <w:pPr>
        <w:pStyle w:val="Heading3"/>
      </w:pPr>
      <w:bookmarkStart w:id="111" w:name="_Toc384906597"/>
      <w:r w:rsidRPr="00CC412F">
        <w:lastRenderedPageBreak/>
        <w:t>Get</w:t>
      </w:r>
      <w:r w:rsidR="009003B9" w:rsidRPr="00CC412F">
        <w:t>LaboratoryOrderOutcome</w:t>
      </w:r>
      <w:bookmarkEnd w:id="111"/>
    </w:p>
    <w:p w14:paraId="4E1B1A8E" w14:textId="70F865AC" w:rsidR="009003B9" w:rsidRPr="00CC412F" w:rsidRDefault="009003B9" w:rsidP="003A6D72">
      <w:r w:rsidRPr="00CC412F">
        <w:t>Meddelandeformatet är kompatibelt med HL7 v. 3 CDA v. 2 och NPÖ RIV Informationsspecifikation 2.2.1, V-MIM ”Undersökningsresultat Klinisk kemi/Mikrobiologi”, enligt beskrivning i bilaga</w:t>
      </w:r>
      <w:r w:rsidR="00570100">
        <w:t>, se referens [</w:t>
      </w:r>
      <w:r w:rsidR="00570100">
        <w:fldChar w:fldCharType="begin"/>
      </w:r>
      <w:r w:rsidR="00570100">
        <w:instrText xml:space="preserve"> REF _Ref383778677 \h </w:instrText>
      </w:r>
      <w:r w:rsidR="00570100">
        <w:fldChar w:fldCharType="separate"/>
      </w:r>
      <w:r w:rsidR="00AF1612">
        <w:t xml:space="preserve">R </w:t>
      </w:r>
      <w:r w:rsidR="00AF1612">
        <w:rPr>
          <w:noProof/>
        </w:rPr>
        <w:t>7</w:t>
      </w:r>
      <w:r w:rsidR="00570100">
        <w:fldChar w:fldCharType="end"/>
      </w:r>
      <w:r w:rsidR="00570100">
        <w:t>].</w:t>
      </w:r>
    </w:p>
    <w:p w14:paraId="233929C6" w14:textId="77777777" w:rsidR="00F7750B" w:rsidRPr="00CC412F" w:rsidRDefault="00F7750B" w:rsidP="003A6D72"/>
    <w:p w14:paraId="6304442E" w14:textId="04616F13" w:rsidR="00F7750B" w:rsidRPr="00CC412F" w:rsidRDefault="00E825FC" w:rsidP="009003B9">
      <w:pPr>
        <w:spacing w:line="239" w:lineRule="auto"/>
        <w:ind w:right="145"/>
        <w:rPr>
          <w:spacing w:val="-1"/>
        </w:rPr>
      </w:pPr>
      <w:r w:rsidRPr="000C5BDE">
        <w:rPr>
          <w:noProof/>
          <w:spacing w:val="-1"/>
          <w:lang w:val="en-US"/>
        </w:rPr>
        <w:drawing>
          <wp:inline distT="0" distB="0" distL="0" distR="0" wp14:anchorId="25E8BFA0" wp14:editId="5F50C3AD">
            <wp:extent cx="5507318" cy="3215005"/>
            <wp:effectExtent l="0" t="0" r="5080" b="1079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4">
                      <a:extLst>
                        <a:ext uri="{28A0092B-C50C-407E-A947-70E740481C1C}">
                          <a14:useLocalDpi xmlns:a14="http://schemas.microsoft.com/office/drawing/2010/main" val="0"/>
                        </a:ext>
                      </a:extLst>
                    </a:blip>
                    <a:stretch>
                      <a:fillRect/>
                    </a:stretch>
                  </pic:blipFill>
                  <pic:spPr>
                    <a:xfrm>
                      <a:off x="0" y="0"/>
                      <a:ext cx="5507318" cy="3215005"/>
                    </a:xfrm>
                    <a:prstGeom prst="rect">
                      <a:avLst/>
                    </a:prstGeom>
                  </pic:spPr>
                </pic:pic>
              </a:graphicData>
            </a:graphic>
          </wp:inline>
        </w:drawing>
      </w:r>
    </w:p>
    <w:p w14:paraId="380E6F54" w14:textId="77777777" w:rsidR="00F7750B" w:rsidRPr="003A6D72" w:rsidRDefault="00F7750B" w:rsidP="00F7750B"/>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4797AFBB" w14:textId="77777777" w:rsidTr="00CC412F">
        <w:trPr>
          <w:trHeight w:val="397"/>
        </w:trPr>
        <w:tc>
          <w:tcPr>
            <w:tcW w:w="1809" w:type="dxa"/>
            <w:shd w:val="clear" w:color="auto" w:fill="D9D9D9" w:themeFill="background1" w:themeFillShade="D9"/>
            <w:vAlign w:val="center"/>
          </w:tcPr>
          <w:p w14:paraId="1CD1C78E" w14:textId="1434C2DE" w:rsidR="00F7750B" w:rsidRPr="00451653" w:rsidRDefault="00F7750B" w:rsidP="00CC412F">
            <w:pPr>
              <w:rPr>
                <w:b/>
                <w:szCs w:val="20"/>
              </w:rPr>
            </w:pPr>
            <w:r w:rsidRPr="00451653">
              <w:rPr>
                <w:b/>
                <w:szCs w:val="20"/>
              </w:rPr>
              <w:t>Klass.attribut</w:t>
            </w:r>
            <w:r w:rsidR="00FE3D2C" w:rsidRPr="00451653">
              <w:rPr>
                <w:b/>
                <w:szCs w:val="20"/>
              </w:rPr>
              <w:t xml:space="preserve"> i MIM</w:t>
            </w:r>
          </w:p>
        </w:tc>
        <w:tc>
          <w:tcPr>
            <w:tcW w:w="2977" w:type="dxa"/>
            <w:shd w:val="clear" w:color="auto" w:fill="D9D9D9" w:themeFill="background1" w:themeFillShade="D9"/>
            <w:vAlign w:val="center"/>
          </w:tcPr>
          <w:p w14:paraId="36E1447D"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7B0D4832" w14:textId="77777777" w:rsidR="00F7750B" w:rsidRPr="00451653" w:rsidRDefault="00F7750B" w:rsidP="00CC412F">
            <w:pPr>
              <w:rPr>
                <w:b/>
                <w:szCs w:val="20"/>
              </w:rPr>
            </w:pPr>
            <w:r w:rsidRPr="00451653">
              <w:rPr>
                <w:b/>
                <w:szCs w:val="20"/>
              </w:rPr>
              <w:t>Mappning mot XSD schema</w:t>
            </w:r>
          </w:p>
        </w:tc>
      </w:tr>
      <w:tr w:rsidR="00F7750B" w:rsidRPr="00451653" w14:paraId="1E5C1C91" w14:textId="77777777" w:rsidTr="00CC412F">
        <w:trPr>
          <w:trHeight w:val="397"/>
        </w:trPr>
        <w:tc>
          <w:tcPr>
            <w:tcW w:w="1809" w:type="dxa"/>
            <w:vAlign w:val="center"/>
          </w:tcPr>
          <w:p w14:paraId="213D85A8" w14:textId="28EEDB7C" w:rsidR="00F7750B" w:rsidRPr="00451653" w:rsidRDefault="00E825FC" w:rsidP="00CC412F">
            <w:pPr>
              <w:jc w:val="both"/>
              <w:rPr>
                <w:szCs w:val="20"/>
              </w:rPr>
            </w:pPr>
            <w:r w:rsidRPr="00451653">
              <w:rPr>
                <w:szCs w:val="20"/>
              </w:rPr>
              <w:t>L</w:t>
            </w:r>
            <w:r w:rsidR="00F7750B" w:rsidRPr="00451653">
              <w:rPr>
                <w:szCs w:val="20"/>
              </w:rPr>
              <w:t>aboratoryOrderOutcome</w:t>
            </w:r>
            <w:r w:rsidRPr="00451653">
              <w:rPr>
                <w:szCs w:val="20"/>
              </w:rPr>
              <w:t>Type</w:t>
            </w:r>
          </w:p>
        </w:tc>
        <w:tc>
          <w:tcPr>
            <w:tcW w:w="2977" w:type="dxa"/>
            <w:vAlign w:val="center"/>
          </w:tcPr>
          <w:p w14:paraId="503D4703" w14:textId="77777777" w:rsidR="00F7750B" w:rsidRPr="00451653" w:rsidRDefault="00F7750B" w:rsidP="00CC412F">
            <w:pPr>
              <w:rPr>
                <w:rFonts w:cs="Arial"/>
                <w:spacing w:val="-1"/>
                <w:szCs w:val="20"/>
              </w:rPr>
            </w:pPr>
          </w:p>
        </w:tc>
        <w:tc>
          <w:tcPr>
            <w:tcW w:w="4111" w:type="dxa"/>
            <w:vAlign w:val="center"/>
          </w:tcPr>
          <w:p w14:paraId="59DA14C8" w14:textId="77777777" w:rsidR="00F7750B" w:rsidRPr="00451653" w:rsidRDefault="00F7750B" w:rsidP="00CC412F">
            <w:pPr>
              <w:jc w:val="both"/>
              <w:rPr>
                <w:szCs w:val="20"/>
              </w:rPr>
            </w:pPr>
          </w:p>
        </w:tc>
      </w:tr>
      <w:tr w:rsidR="00F7750B" w:rsidRPr="00451653" w14:paraId="06D3EA46" w14:textId="77777777" w:rsidTr="00CC412F">
        <w:trPr>
          <w:trHeight w:val="397"/>
        </w:trPr>
        <w:tc>
          <w:tcPr>
            <w:tcW w:w="1809" w:type="dxa"/>
            <w:vAlign w:val="center"/>
          </w:tcPr>
          <w:p w14:paraId="4EC0AD55" w14:textId="6E66E4A2" w:rsidR="00F7750B" w:rsidRPr="00451653" w:rsidRDefault="00E825FC" w:rsidP="00CC412F">
            <w:pPr>
              <w:jc w:val="both"/>
              <w:rPr>
                <w:szCs w:val="20"/>
              </w:rPr>
            </w:pPr>
            <w:r w:rsidRPr="00451653">
              <w:rPr>
                <w:szCs w:val="20"/>
              </w:rPr>
              <w:t>LaboratoryOrderOutcomeHeaderType</w:t>
            </w:r>
            <w:r w:rsidR="00F7750B" w:rsidRPr="00451653">
              <w:rPr>
                <w:szCs w:val="20"/>
              </w:rPr>
              <w:t>.documentId</w:t>
            </w:r>
          </w:p>
        </w:tc>
        <w:tc>
          <w:tcPr>
            <w:tcW w:w="2977" w:type="dxa"/>
            <w:vAlign w:val="center"/>
          </w:tcPr>
          <w:p w14:paraId="50C67ABB"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95F4481" w14:textId="77777777" w:rsidR="00F7750B" w:rsidRPr="00451653" w:rsidRDefault="00F7750B" w:rsidP="00CC412F">
            <w:pPr>
              <w:jc w:val="both"/>
              <w:rPr>
                <w:szCs w:val="20"/>
              </w:rPr>
            </w:pPr>
            <w:r w:rsidRPr="00451653">
              <w:rPr>
                <w:szCs w:val="20"/>
              </w:rPr>
              <w:t>laboratoryOrderOutcome/laboratoryOrderOutcomeHeader/documentId</w:t>
            </w:r>
          </w:p>
        </w:tc>
      </w:tr>
      <w:tr w:rsidR="00F7750B" w:rsidRPr="00451653" w14:paraId="217BC7EC" w14:textId="77777777" w:rsidTr="00CC412F">
        <w:trPr>
          <w:trHeight w:val="397"/>
        </w:trPr>
        <w:tc>
          <w:tcPr>
            <w:tcW w:w="1809" w:type="dxa"/>
            <w:vAlign w:val="center"/>
          </w:tcPr>
          <w:p w14:paraId="0ACF3801" w14:textId="7C5E0AB7" w:rsidR="00F7750B" w:rsidRPr="00451653" w:rsidRDefault="00E825FC" w:rsidP="00CC412F">
            <w:pPr>
              <w:jc w:val="both"/>
              <w:rPr>
                <w:szCs w:val="20"/>
              </w:rPr>
            </w:pPr>
            <w:r w:rsidRPr="00451653">
              <w:rPr>
                <w:szCs w:val="20"/>
              </w:rPr>
              <w:t>LaboratoryOrderOutcomeHeaderType</w:t>
            </w:r>
            <w:r w:rsidR="00F7750B" w:rsidRPr="00451653">
              <w:rPr>
                <w:szCs w:val="20"/>
              </w:rPr>
              <w:t>.sourceSystemHSAId</w:t>
            </w:r>
          </w:p>
        </w:tc>
        <w:tc>
          <w:tcPr>
            <w:tcW w:w="2977" w:type="dxa"/>
            <w:vAlign w:val="center"/>
          </w:tcPr>
          <w:p w14:paraId="4AA43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18E4ED99" w14:textId="77777777" w:rsidR="00F7750B" w:rsidRPr="00451653" w:rsidRDefault="00F7750B" w:rsidP="00CC412F">
            <w:pPr>
              <w:jc w:val="both"/>
              <w:rPr>
                <w:szCs w:val="20"/>
              </w:rPr>
            </w:pPr>
            <w:r w:rsidRPr="00451653">
              <w:rPr>
                <w:szCs w:val="20"/>
              </w:rPr>
              <w:t>laboratoryOrderOutcome/laboratoryOrderOutcomeHeader/sourceSystemHSAId</w:t>
            </w:r>
          </w:p>
        </w:tc>
      </w:tr>
      <w:tr w:rsidR="00F7750B" w:rsidRPr="00451653" w14:paraId="39CEE135" w14:textId="77777777" w:rsidTr="00CC412F">
        <w:trPr>
          <w:trHeight w:val="397"/>
        </w:trPr>
        <w:tc>
          <w:tcPr>
            <w:tcW w:w="1809" w:type="dxa"/>
            <w:vAlign w:val="center"/>
          </w:tcPr>
          <w:p w14:paraId="24B16B33" w14:textId="3ECE1607" w:rsidR="00F7750B" w:rsidRPr="00451653" w:rsidRDefault="00E825FC" w:rsidP="00CC412F">
            <w:pPr>
              <w:jc w:val="both"/>
              <w:rPr>
                <w:szCs w:val="20"/>
              </w:rPr>
            </w:pPr>
            <w:r w:rsidRPr="00451653">
              <w:rPr>
                <w:szCs w:val="20"/>
              </w:rPr>
              <w:t>LaboratoryOrderOutcomeHeaderType</w:t>
            </w:r>
            <w:r w:rsidR="00F7750B" w:rsidRPr="00451653">
              <w:rPr>
                <w:szCs w:val="20"/>
              </w:rPr>
              <w:t>.patientId</w:t>
            </w:r>
          </w:p>
        </w:tc>
        <w:tc>
          <w:tcPr>
            <w:tcW w:w="2977" w:type="dxa"/>
            <w:vAlign w:val="center"/>
          </w:tcPr>
          <w:p w14:paraId="456A3B6D"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17768B68" w14:textId="77777777" w:rsidR="00F7750B" w:rsidRPr="00451653" w:rsidRDefault="00F7750B" w:rsidP="00CC412F">
            <w:pPr>
              <w:jc w:val="both"/>
              <w:rPr>
                <w:szCs w:val="20"/>
              </w:rPr>
            </w:pPr>
            <w:r w:rsidRPr="00451653">
              <w:rPr>
                <w:szCs w:val="20"/>
              </w:rPr>
              <w:t>laboratoryOrderOutcome/laboratoryOrderOutcomeHeader/patientId</w:t>
            </w:r>
          </w:p>
        </w:tc>
      </w:tr>
      <w:tr w:rsidR="00F7750B" w:rsidRPr="00451653" w14:paraId="7D308074" w14:textId="77777777" w:rsidTr="00CC412F">
        <w:trPr>
          <w:trHeight w:val="397"/>
        </w:trPr>
        <w:tc>
          <w:tcPr>
            <w:tcW w:w="1809" w:type="dxa"/>
            <w:vAlign w:val="center"/>
          </w:tcPr>
          <w:p w14:paraId="50A29295" w14:textId="032FD4A7" w:rsidR="00F7750B" w:rsidRPr="00451653" w:rsidRDefault="00E825FC" w:rsidP="00CC412F">
            <w:pPr>
              <w:jc w:val="both"/>
              <w:rPr>
                <w:szCs w:val="20"/>
              </w:rPr>
            </w:pPr>
            <w:r w:rsidRPr="00451653">
              <w:rPr>
                <w:szCs w:val="20"/>
              </w:rPr>
              <w:t>LaboratoryOrderOutcomeHeaderType</w:t>
            </w:r>
            <w:r w:rsidR="00F7750B" w:rsidRPr="00451653">
              <w:rPr>
                <w:szCs w:val="20"/>
              </w:rPr>
              <w:t>.accountableHealthcareProfessional</w:t>
            </w:r>
          </w:p>
        </w:tc>
        <w:tc>
          <w:tcPr>
            <w:tcW w:w="2977" w:type="dxa"/>
            <w:vAlign w:val="center"/>
          </w:tcPr>
          <w:p w14:paraId="07DE404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4550868" w14:textId="77777777" w:rsidR="00F7750B" w:rsidRPr="00451653" w:rsidRDefault="00F7750B" w:rsidP="00CC412F">
            <w:pPr>
              <w:jc w:val="both"/>
              <w:rPr>
                <w:szCs w:val="20"/>
              </w:rPr>
            </w:pPr>
            <w:r w:rsidRPr="00451653">
              <w:rPr>
                <w:szCs w:val="20"/>
              </w:rPr>
              <w:t>laboratoryOrderOutcome/laboratoryOrderOutcomeHeader/accountableHealthcareProfessional</w:t>
            </w:r>
          </w:p>
        </w:tc>
      </w:tr>
      <w:tr w:rsidR="00F7750B" w:rsidRPr="00451653" w14:paraId="7E1DBA7F" w14:textId="77777777" w:rsidTr="00CC412F">
        <w:trPr>
          <w:trHeight w:val="397"/>
        </w:trPr>
        <w:tc>
          <w:tcPr>
            <w:tcW w:w="1809" w:type="dxa"/>
            <w:vAlign w:val="center"/>
          </w:tcPr>
          <w:p w14:paraId="48BCD9F3" w14:textId="5CFDB06E" w:rsidR="00F7750B" w:rsidRPr="00451653" w:rsidRDefault="00E825FC" w:rsidP="00CC412F">
            <w:pPr>
              <w:jc w:val="both"/>
              <w:rPr>
                <w:szCs w:val="20"/>
              </w:rPr>
            </w:pPr>
            <w:r w:rsidRPr="00451653">
              <w:rPr>
                <w:szCs w:val="20"/>
              </w:rPr>
              <w:lastRenderedPageBreak/>
              <w:t>HealthcareProfessionalType</w:t>
            </w:r>
            <w:r w:rsidR="00F7750B" w:rsidRPr="00451653">
              <w:rPr>
                <w:szCs w:val="20"/>
              </w:rPr>
              <w:t>.authorTime</w:t>
            </w:r>
          </w:p>
        </w:tc>
        <w:tc>
          <w:tcPr>
            <w:tcW w:w="2977" w:type="dxa"/>
            <w:vAlign w:val="center"/>
          </w:tcPr>
          <w:p w14:paraId="10022A34" w14:textId="77777777" w:rsidR="00F7750B" w:rsidRPr="00451653" w:rsidRDefault="00F7750B" w:rsidP="00CC412F">
            <w:pPr>
              <w:rPr>
                <w:szCs w:val="20"/>
              </w:rPr>
            </w:pPr>
            <w:r w:rsidRPr="00451653">
              <w:rPr>
                <w:rFonts w:cs="Arial"/>
                <w:szCs w:val="20"/>
              </w:rPr>
              <w:t>Framställan resultat.svar inkommit tidpunkt</w:t>
            </w:r>
          </w:p>
        </w:tc>
        <w:tc>
          <w:tcPr>
            <w:tcW w:w="4111" w:type="dxa"/>
            <w:vAlign w:val="center"/>
          </w:tcPr>
          <w:p w14:paraId="3E19C816" w14:textId="77777777" w:rsidR="00F7750B" w:rsidRPr="00451653" w:rsidRDefault="00F7750B" w:rsidP="00CC412F">
            <w:pPr>
              <w:jc w:val="both"/>
              <w:rPr>
                <w:szCs w:val="20"/>
              </w:rPr>
            </w:pPr>
            <w:r w:rsidRPr="00451653">
              <w:rPr>
                <w:szCs w:val="20"/>
              </w:rPr>
              <w:t>laboratoryOrderOutcome/laboratoryOrderOutcomeHeader/ accountableHealthcareProfessional /authorTime</w:t>
            </w:r>
          </w:p>
        </w:tc>
      </w:tr>
      <w:tr w:rsidR="00F7750B" w:rsidRPr="00451653" w14:paraId="0380FF8C" w14:textId="77777777" w:rsidTr="00CC412F">
        <w:trPr>
          <w:trHeight w:val="397"/>
        </w:trPr>
        <w:tc>
          <w:tcPr>
            <w:tcW w:w="1809" w:type="dxa"/>
            <w:vAlign w:val="center"/>
          </w:tcPr>
          <w:p w14:paraId="5588976A" w14:textId="0B665AC9" w:rsidR="00F7750B" w:rsidRPr="00451653" w:rsidRDefault="00E825FC"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7425B251"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6536D472"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laboratoryOrderOutcome/laboratoryOrderOutcomeHeader/accountableHealthcareProfessional/healthcareProfessionalHSAId</w:t>
            </w:r>
          </w:p>
        </w:tc>
      </w:tr>
      <w:tr w:rsidR="00F7750B" w:rsidRPr="00451653" w14:paraId="3E240648" w14:textId="77777777" w:rsidTr="00CC412F">
        <w:trPr>
          <w:trHeight w:val="397"/>
        </w:trPr>
        <w:tc>
          <w:tcPr>
            <w:tcW w:w="1809" w:type="dxa"/>
            <w:vAlign w:val="center"/>
          </w:tcPr>
          <w:p w14:paraId="06D84114" w14:textId="70B58DEF" w:rsidR="00F7750B" w:rsidRPr="00451653" w:rsidRDefault="00E825FC"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1455DFB"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4D33251F"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laboratoryOrderOutcome/laboratoryOrderOutcomeHeader/accountableHealthcareProfessional/healthcareProfessionalName</w:t>
            </w:r>
          </w:p>
        </w:tc>
      </w:tr>
      <w:tr w:rsidR="00F7750B" w:rsidRPr="00451653" w14:paraId="7B7ECF25" w14:textId="77777777" w:rsidTr="00CC412F">
        <w:trPr>
          <w:trHeight w:val="397"/>
        </w:trPr>
        <w:tc>
          <w:tcPr>
            <w:tcW w:w="1809" w:type="dxa"/>
            <w:vAlign w:val="center"/>
          </w:tcPr>
          <w:p w14:paraId="0711C0D7" w14:textId="0012FD85" w:rsidR="00F7750B" w:rsidRPr="00451653" w:rsidRDefault="00E825FC"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F1FB2E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E1FF821"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laboratoryOrderOutcome/laboratoryOrderOutcomeHeader/accountableHealthcareProfessional/healthcareProfessionalRoleCode</w:t>
            </w:r>
          </w:p>
        </w:tc>
      </w:tr>
      <w:tr w:rsidR="00F7750B" w:rsidRPr="0061750A" w14:paraId="7C3B3CB6" w14:textId="77777777" w:rsidTr="00CC412F">
        <w:trPr>
          <w:trHeight w:val="397"/>
        </w:trPr>
        <w:tc>
          <w:tcPr>
            <w:tcW w:w="1809" w:type="dxa"/>
            <w:vAlign w:val="center"/>
          </w:tcPr>
          <w:p w14:paraId="4ADDB162" w14:textId="739475CF" w:rsidR="00F7750B" w:rsidRPr="00451653" w:rsidRDefault="00E825FC" w:rsidP="00CC412F">
            <w:pPr>
              <w:jc w:val="both"/>
              <w:rPr>
                <w:szCs w:val="20"/>
              </w:rPr>
            </w:pPr>
            <w:r w:rsidRPr="00451653">
              <w:rPr>
                <w:szCs w:val="20"/>
              </w:rPr>
              <w:t>OrgUnitType</w:t>
            </w:r>
            <w:r w:rsidR="00F7750B" w:rsidRPr="00451653">
              <w:rPr>
                <w:szCs w:val="20"/>
              </w:rPr>
              <w:t>.orgUnitHSAId</w:t>
            </w:r>
          </w:p>
        </w:tc>
        <w:tc>
          <w:tcPr>
            <w:tcW w:w="2977" w:type="dxa"/>
            <w:vAlign w:val="center"/>
          </w:tcPr>
          <w:p w14:paraId="35EAC8A8"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0B209686"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laboratoryOrderOutcome/laboratoryOrderOutcomeHeader/accountableHealthcareProfessional/healthcareProfessionalOrgUnit/orgUnitHSAId</w:t>
            </w:r>
          </w:p>
        </w:tc>
      </w:tr>
      <w:tr w:rsidR="00F7750B" w:rsidRPr="0061750A" w14:paraId="3BC8AD03" w14:textId="77777777" w:rsidTr="00CC412F">
        <w:trPr>
          <w:trHeight w:val="397"/>
        </w:trPr>
        <w:tc>
          <w:tcPr>
            <w:tcW w:w="1809" w:type="dxa"/>
            <w:vAlign w:val="center"/>
          </w:tcPr>
          <w:p w14:paraId="07950E80" w14:textId="217883A2" w:rsidR="00F7750B" w:rsidRPr="00451653" w:rsidRDefault="00E825FC" w:rsidP="00CC412F">
            <w:pPr>
              <w:jc w:val="both"/>
              <w:rPr>
                <w:szCs w:val="20"/>
              </w:rPr>
            </w:pPr>
            <w:r w:rsidRPr="00451653">
              <w:rPr>
                <w:szCs w:val="20"/>
              </w:rPr>
              <w:t>OrgUnitType</w:t>
            </w:r>
            <w:r w:rsidR="00F7750B" w:rsidRPr="00451653">
              <w:rPr>
                <w:szCs w:val="20"/>
              </w:rPr>
              <w:t>.orgUnitname</w:t>
            </w:r>
          </w:p>
        </w:tc>
        <w:tc>
          <w:tcPr>
            <w:tcW w:w="2977" w:type="dxa"/>
            <w:vAlign w:val="center"/>
          </w:tcPr>
          <w:p w14:paraId="7C5A0C0E"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58D60D6"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laboratoryOrderOutcome/laboratoryOrderOutcomeHeader/accountableHealthcareProfessional/healthcareProfessionalOrgUnit/orgUnitname</w:t>
            </w:r>
          </w:p>
        </w:tc>
      </w:tr>
      <w:tr w:rsidR="00F7750B" w:rsidRPr="0061750A" w14:paraId="5DF437CA" w14:textId="77777777" w:rsidTr="00CC412F">
        <w:trPr>
          <w:trHeight w:val="397"/>
        </w:trPr>
        <w:tc>
          <w:tcPr>
            <w:tcW w:w="1809" w:type="dxa"/>
            <w:vAlign w:val="center"/>
          </w:tcPr>
          <w:p w14:paraId="1CA21991" w14:textId="275EA1AA" w:rsidR="00F7750B" w:rsidRPr="00451653" w:rsidRDefault="00E825FC" w:rsidP="00CC412F">
            <w:pPr>
              <w:jc w:val="both"/>
              <w:rPr>
                <w:szCs w:val="20"/>
              </w:rPr>
            </w:pPr>
            <w:r w:rsidRPr="00451653">
              <w:rPr>
                <w:szCs w:val="20"/>
              </w:rPr>
              <w:t>OrgUnitType</w:t>
            </w:r>
            <w:r w:rsidR="00F7750B" w:rsidRPr="00451653">
              <w:rPr>
                <w:szCs w:val="20"/>
              </w:rPr>
              <w:t>.orgUnitTelecom</w:t>
            </w:r>
          </w:p>
        </w:tc>
        <w:tc>
          <w:tcPr>
            <w:tcW w:w="2977" w:type="dxa"/>
            <w:vAlign w:val="center"/>
          </w:tcPr>
          <w:p w14:paraId="11BBA2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6654CAC8"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laboratoryOrderOutcome/laboratoryOrderOutcomeHeader/accountableHealthcareProfessional/healthcareProfessionalOrgUnit/orgUnitTelecom</w:t>
            </w:r>
          </w:p>
        </w:tc>
      </w:tr>
      <w:tr w:rsidR="00F7750B" w:rsidRPr="0061750A" w14:paraId="70DA278F" w14:textId="77777777" w:rsidTr="00CC412F">
        <w:trPr>
          <w:trHeight w:val="397"/>
        </w:trPr>
        <w:tc>
          <w:tcPr>
            <w:tcW w:w="1809" w:type="dxa"/>
            <w:vAlign w:val="center"/>
          </w:tcPr>
          <w:p w14:paraId="7D0D381D" w14:textId="746CB8FE" w:rsidR="00F7750B" w:rsidRPr="00451653" w:rsidRDefault="00E825FC" w:rsidP="00CC412F">
            <w:pPr>
              <w:jc w:val="both"/>
              <w:rPr>
                <w:szCs w:val="20"/>
              </w:rPr>
            </w:pPr>
            <w:r w:rsidRPr="00451653">
              <w:rPr>
                <w:szCs w:val="20"/>
              </w:rPr>
              <w:t>OrgUnitType</w:t>
            </w:r>
            <w:r w:rsidR="00F7750B" w:rsidRPr="00451653">
              <w:rPr>
                <w:szCs w:val="20"/>
              </w:rPr>
              <w:t>.orgUnitEmail</w:t>
            </w:r>
          </w:p>
        </w:tc>
        <w:tc>
          <w:tcPr>
            <w:tcW w:w="2977" w:type="dxa"/>
            <w:vAlign w:val="center"/>
          </w:tcPr>
          <w:p w14:paraId="7F2EBAC6"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3EC04314"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laboratoryOrderOutcome/laboratoryOrderOutcomeHeader/accountableHealthcareProfessional/healthcareProfessionalOrgUnit/orgUnitEmail</w:t>
            </w:r>
          </w:p>
        </w:tc>
      </w:tr>
      <w:tr w:rsidR="00F7750B" w:rsidRPr="0061750A" w14:paraId="2E532938" w14:textId="77777777" w:rsidTr="00CC412F">
        <w:trPr>
          <w:trHeight w:val="397"/>
        </w:trPr>
        <w:tc>
          <w:tcPr>
            <w:tcW w:w="1809" w:type="dxa"/>
            <w:vAlign w:val="center"/>
          </w:tcPr>
          <w:p w14:paraId="7C2C9C38" w14:textId="0A01D7FF" w:rsidR="00F7750B" w:rsidRPr="00451653" w:rsidRDefault="00E825FC"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56721989" w14:textId="77777777" w:rsidR="00F7750B" w:rsidRPr="00451653" w:rsidRDefault="00F7750B" w:rsidP="00CC412F">
            <w:pPr>
              <w:rPr>
                <w:rFonts w:cs="Arial"/>
                <w:spacing w:val="-1"/>
                <w:szCs w:val="20"/>
              </w:rPr>
            </w:pPr>
            <w:r w:rsidRPr="00451653">
              <w:rPr>
                <w:rFonts w:cs="Arial"/>
                <w:spacing w:val="-1"/>
                <w:szCs w:val="20"/>
              </w:rPr>
              <w:t>Adress.adress 1,</w:t>
            </w:r>
          </w:p>
          <w:p w14:paraId="724A8D16" w14:textId="77777777" w:rsidR="00F7750B" w:rsidRPr="00451653" w:rsidRDefault="00F7750B" w:rsidP="00CC412F">
            <w:pPr>
              <w:rPr>
                <w:rFonts w:cs="Arial"/>
                <w:spacing w:val="-1"/>
                <w:szCs w:val="20"/>
              </w:rPr>
            </w:pPr>
            <w:r w:rsidRPr="00451653">
              <w:rPr>
                <w:rFonts w:cs="Arial"/>
                <w:spacing w:val="-1"/>
                <w:szCs w:val="20"/>
              </w:rPr>
              <w:t>Adress.postnummer &amp;</w:t>
            </w:r>
          </w:p>
          <w:p w14:paraId="3113698C"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50C4F0B5"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laboratoryOrderOutcome/laboratoryOrderOutcomeHeader/accountableHealthcareProfessional/healthcareProfessionalOrgUnit/orgUnitAddress</w:t>
            </w:r>
          </w:p>
        </w:tc>
      </w:tr>
      <w:tr w:rsidR="00F7750B" w:rsidRPr="0061750A" w14:paraId="05D13707" w14:textId="77777777" w:rsidTr="00CC412F">
        <w:trPr>
          <w:trHeight w:val="397"/>
        </w:trPr>
        <w:tc>
          <w:tcPr>
            <w:tcW w:w="1809" w:type="dxa"/>
            <w:vAlign w:val="center"/>
          </w:tcPr>
          <w:p w14:paraId="47611E89" w14:textId="03C7FE86" w:rsidR="00F7750B" w:rsidRPr="00451653" w:rsidRDefault="00E825FC"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73DD5BC3"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0E163A8F"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laboratoryOrderOutcome/laboratoryOrderOutcomeHeader/accountableHealthcareProfessional/healthcareProfessionalOrgUnit/orgUnitLocation</w:t>
            </w:r>
          </w:p>
        </w:tc>
      </w:tr>
      <w:tr w:rsidR="00F7750B" w:rsidRPr="00451653" w14:paraId="26188766" w14:textId="77777777" w:rsidTr="00CC412F">
        <w:trPr>
          <w:trHeight w:val="397"/>
        </w:trPr>
        <w:tc>
          <w:tcPr>
            <w:tcW w:w="1809" w:type="dxa"/>
            <w:vAlign w:val="center"/>
          </w:tcPr>
          <w:p w14:paraId="4638A810" w14:textId="2A7C0697" w:rsidR="00F7750B" w:rsidRPr="00451653" w:rsidRDefault="00E825FC"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06944136"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00966E77"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laboratoryOrderOutcome/laboratoryOrderOutcomeHeader/accountableHealthcareProfessional/healthcareProfessionalCareUnitHSAId</w:t>
            </w:r>
          </w:p>
        </w:tc>
      </w:tr>
      <w:tr w:rsidR="00F7750B" w:rsidRPr="00451653" w14:paraId="5E88A873" w14:textId="77777777" w:rsidTr="00CC412F">
        <w:trPr>
          <w:trHeight w:val="397"/>
        </w:trPr>
        <w:tc>
          <w:tcPr>
            <w:tcW w:w="1809" w:type="dxa"/>
            <w:vAlign w:val="center"/>
          </w:tcPr>
          <w:p w14:paraId="160F286E" w14:textId="73159343" w:rsidR="00F7750B" w:rsidRPr="00451653" w:rsidRDefault="00E825FC" w:rsidP="00CC412F">
            <w:pPr>
              <w:jc w:val="both"/>
              <w:rPr>
                <w:szCs w:val="20"/>
              </w:rPr>
            </w:pPr>
            <w:r w:rsidRPr="00451653">
              <w:rPr>
                <w:szCs w:val="20"/>
              </w:rPr>
              <w:lastRenderedPageBreak/>
              <w:t>HealthcareProfessionalType</w:t>
            </w:r>
            <w:r w:rsidR="00F7750B" w:rsidRPr="00451653">
              <w:rPr>
                <w:szCs w:val="20"/>
              </w:rPr>
              <w:t>.healthcareProfessionalCareGiverHSAId</w:t>
            </w:r>
          </w:p>
        </w:tc>
        <w:tc>
          <w:tcPr>
            <w:tcW w:w="2977" w:type="dxa"/>
            <w:vAlign w:val="center"/>
          </w:tcPr>
          <w:p w14:paraId="5E8EB0CE" w14:textId="77777777" w:rsidR="00F7750B" w:rsidRPr="00451653" w:rsidRDefault="00F7750B" w:rsidP="00CC412F">
            <w:pPr>
              <w:rPr>
                <w:rFonts w:cs="Arial"/>
                <w:szCs w:val="20"/>
              </w:rPr>
            </w:pPr>
            <w:r w:rsidRPr="00451653">
              <w:rPr>
                <w:rFonts w:cs="Arial"/>
                <w:spacing w:val="-1"/>
                <w:szCs w:val="20"/>
              </w:rPr>
              <w:t>Informationsresurs.vårdgivare id</w:t>
            </w:r>
          </w:p>
        </w:tc>
        <w:tc>
          <w:tcPr>
            <w:tcW w:w="4111" w:type="dxa"/>
            <w:vAlign w:val="center"/>
          </w:tcPr>
          <w:p w14:paraId="2321B0CF"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laboratoryOrderOutcome/laboratoryOrderOutcomeHeader/accountableHealthcareProfessional/healthcareProfessionalCareGiverHSAId</w:t>
            </w:r>
          </w:p>
        </w:tc>
      </w:tr>
      <w:tr w:rsidR="00F7750B" w:rsidRPr="00451653" w14:paraId="5A0118D4" w14:textId="77777777" w:rsidTr="00CC412F">
        <w:trPr>
          <w:trHeight w:val="397"/>
        </w:trPr>
        <w:tc>
          <w:tcPr>
            <w:tcW w:w="1809" w:type="dxa"/>
            <w:vAlign w:val="center"/>
          </w:tcPr>
          <w:p w14:paraId="3BB326E8" w14:textId="53851DE7" w:rsidR="00F7750B" w:rsidRPr="00451653" w:rsidRDefault="00E825FC" w:rsidP="00F66D4E">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w:t>
            </w:r>
            <w:r w:rsidR="006459AE" w:rsidRPr="00451653">
              <w:rPr>
                <w:szCs w:val="20"/>
              </w:rPr>
              <w:t>signatureTime</w:t>
            </w:r>
          </w:p>
        </w:tc>
        <w:tc>
          <w:tcPr>
            <w:tcW w:w="2977" w:type="dxa"/>
            <w:vAlign w:val="center"/>
          </w:tcPr>
          <w:p w14:paraId="62E87808"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B51BE60" w14:textId="34D8FD16" w:rsidR="00F7750B" w:rsidRPr="00451653" w:rsidRDefault="00F7750B" w:rsidP="0023722C">
            <w:pPr>
              <w:jc w:val="both"/>
              <w:rPr>
                <w:szCs w:val="20"/>
              </w:rPr>
            </w:pPr>
            <w:r w:rsidRPr="00451653">
              <w:rPr>
                <w:szCs w:val="20"/>
              </w:rPr>
              <w:t>laboratoryOrderOutcome/laboratoryOrderOutcomeHeader/legalAuthenticator/</w:t>
            </w:r>
            <w:r w:rsidR="0023722C" w:rsidRPr="00451653">
              <w:rPr>
                <w:szCs w:val="20"/>
              </w:rPr>
              <w:t>signatureTime</w:t>
            </w:r>
          </w:p>
        </w:tc>
      </w:tr>
      <w:tr w:rsidR="00F7750B" w:rsidRPr="00451653" w14:paraId="7E62DFA5" w14:textId="77777777" w:rsidTr="00CC412F">
        <w:trPr>
          <w:trHeight w:val="397"/>
        </w:trPr>
        <w:tc>
          <w:tcPr>
            <w:tcW w:w="1809" w:type="dxa"/>
            <w:vAlign w:val="center"/>
          </w:tcPr>
          <w:p w14:paraId="77226071" w14:textId="03720A7D" w:rsidR="00F7750B" w:rsidRPr="00451653" w:rsidRDefault="00E825FC" w:rsidP="00CC412F">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.legalAuthenticatorHSAId</w:t>
            </w:r>
          </w:p>
        </w:tc>
        <w:tc>
          <w:tcPr>
            <w:tcW w:w="2977" w:type="dxa"/>
            <w:vAlign w:val="center"/>
          </w:tcPr>
          <w:p w14:paraId="7CDAD0AC"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71845FFA" w14:textId="77777777" w:rsidR="00F7750B" w:rsidRPr="00451653" w:rsidRDefault="00F7750B" w:rsidP="00CC412F">
            <w:pPr>
              <w:jc w:val="both"/>
              <w:rPr>
                <w:szCs w:val="20"/>
              </w:rPr>
            </w:pPr>
            <w:r w:rsidRPr="00451653">
              <w:rPr>
                <w:szCs w:val="20"/>
              </w:rPr>
              <w:t>laboratoryOrderOutcome/laboratoryOrderOutcomeHeader/legalAuthenticator/legalAuthenticatorHSAId</w:t>
            </w:r>
          </w:p>
        </w:tc>
      </w:tr>
      <w:tr w:rsidR="00F7750B" w:rsidRPr="00451653" w14:paraId="49E56FCE" w14:textId="77777777" w:rsidTr="00CC412F">
        <w:trPr>
          <w:trHeight w:val="397"/>
        </w:trPr>
        <w:tc>
          <w:tcPr>
            <w:tcW w:w="1809" w:type="dxa"/>
            <w:vAlign w:val="center"/>
          </w:tcPr>
          <w:p w14:paraId="322AB773" w14:textId="49091A8D" w:rsidR="00F7750B" w:rsidRPr="00451653" w:rsidRDefault="00E825FC" w:rsidP="00CC412F">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.legalAuthenticatorName</w:t>
            </w:r>
          </w:p>
        </w:tc>
        <w:tc>
          <w:tcPr>
            <w:tcW w:w="2977" w:type="dxa"/>
            <w:vAlign w:val="center"/>
          </w:tcPr>
          <w:p w14:paraId="2BCC9005"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61BDD01A" w14:textId="77777777" w:rsidR="00F7750B" w:rsidRPr="00451653" w:rsidRDefault="00F7750B" w:rsidP="00CC412F">
            <w:pPr>
              <w:jc w:val="both"/>
              <w:rPr>
                <w:szCs w:val="20"/>
              </w:rPr>
            </w:pPr>
            <w:r w:rsidRPr="00451653">
              <w:rPr>
                <w:szCs w:val="20"/>
              </w:rPr>
              <w:t>laboratoryOrderOutcome/laboratoryOrderOutcomeHeader/legalAuthenticator/legalAuthenticatorName</w:t>
            </w:r>
          </w:p>
        </w:tc>
      </w:tr>
      <w:tr w:rsidR="00F7750B" w:rsidRPr="00451653" w14:paraId="59BD9D71" w14:textId="77777777" w:rsidTr="00CC412F">
        <w:trPr>
          <w:trHeight w:val="397"/>
        </w:trPr>
        <w:tc>
          <w:tcPr>
            <w:tcW w:w="1809" w:type="dxa"/>
            <w:vAlign w:val="center"/>
          </w:tcPr>
          <w:p w14:paraId="01FEFD11" w14:textId="7D4C7573" w:rsidR="00F7750B" w:rsidRPr="00451653" w:rsidRDefault="00E825FC" w:rsidP="00CC412F">
            <w:pPr>
              <w:jc w:val="both"/>
              <w:rPr>
                <w:szCs w:val="20"/>
              </w:rPr>
            </w:pPr>
            <w:r w:rsidRPr="00451653">
              <w:rPr>
                <w:szCs w:val="20"/>
              </w:rPr>
              <w:t>LaboratoryOrderOutcomeHeaderType</w:t>
            </w:r>
            <w:r w:rsidR="00F7750B" w:rsidRPr="00451653">
              <w:rPr>
                <w:szCs w:val="20"/>
              </w:rPr>
              <w:t>.approvedForPatient</w:t>
            </w:r>
          </w:p>
        </w:tc>
        <w:tc>
          <w:tcPr>
            <w:tcW w:w="2977" w:type="dxa"/>
            <w:vAlign w:val="center"/>
          </w:tcPr>
          <w:p w14:paraId="2E3F36BD"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A23C807" w14:textId="77777777" w:rsidR="00F7750B" w:rsidRPr="00451653" w:rsidRDefault="00F7750B" w:rsidP="00CC412F">
            <w:pPr>
              <w:jc w:val="both"/>
              <w:rPr>
                <w:szCs w:val="20"/>
              </w:rPr>
            </w:pPr>
            <w:r w:rsidRPr="00451653">
              <w:rPr>
                <w:szCs w:val="20"/>
              </w:rPr>
              <w:t>laboratoryOrderOutcome/laboratoryOrderOutcomeHeader/approvedForPatient</w:t>
            </w:r>
          </w:p>
        </w:tc>
      </w:tr>
      <w:tr w:rsidR="00F7750B" w:rsidRPr="00451653" w14:paraId="09E813F4" w14:textId="77777777" w:rsidTr="00CC412F">
        <w:trPr>
          <w:trHeight w:val="397"/>
        </w:trPr>
        <w:tc>
          <w:tcPr>
            <w:tcW w:w="1809" w:type="dxa"/>
            <w:vAlign w:val="center"/>
          </w:tcPr>
          <w:p w14:paraId="5A4DDD47" w14:textId="7942C1FF" w:rsidR="00F7750B" w:rsidRPr="00451653" w:rsidRDefault="00E825FC" w:rsidP="00CC412F">
            <w:pPr>
              <w:jc w:val="both"/>
              <w:rPr>
                <w:szCs w:val="20"/>
              </w:rPr>
            </w:pPr>
            <w:r w:rsidRPr="00451653">
              <w:rPr>
                <w:szCs w:val="20"/>
              </w:rPr>
              <w:t>LaboratoryOrderOutcomeHeaderType</w:t>
            </w:r>
            <w:r w:rsidR="00F7750B" w:rsidRPr="00451653">
              <w:rPr>
                <w:szCs w:val="20"/>
              </w:rPr>
              <w:t>.careContactId</w:t>
            </w:r>
          </w:p>
        </w:tc>
        <w:tc>
          <w:tcPr>
            <w:tcW w:w="2977" w:type="dxa"/>
            <w:vAlign w:val="center"/>
          </w:tcPr>
          <w:p w14:paraId="782ED5D7"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37CE8C45" w14:textId="77777777" w:rsidR="00F7750B" w:rsidRPr="00451653" w:rsidRDefault="00F7750B" w:rsidP="00CC412F">
            <w:pPr>
              <w:jc w:val="both"/>
              <w:rPr>
                <w:szCs w:val="20"/>
              </w:rPr>
            </w:pPr>
            <w:r w:rsidRPr="00451653">
              <w:rPr>
                <w:szCs w:val="20"/>
              </w:rPr>
              <w:t>laboratoryOrderOutcome/laboratoryOrderOutcomeHeader/careContactId</w:t>
            </w:r>
          </w:p>
        </w:tc>
      </w:tr>
      <w:tr w:rsidR="00F7750B" w:rsidRPr="00451653" w14:paraId="540744CA" w14:textId="77777777" w:rsidTr="00CC412F">
        <w:trPr>
          <w:trHeight w:val="397"/>
        </w:trPr>
        <w:tc>
          <w:tcPr>
            <w:tcW w:w="1809" w:type="dxa"/>
            <w:shd w:val="clear" w:color="auto" w:fill="D9D9D9" w:themeFill="background1" w:themeFillShade="D9"/>
            <w:vAlign w:val="center"/>
          </w:tcPr>
          <w:p w14:paraId="275225CC" w14:textId="11195258" w:rsidR="00F7750B" w:rsidRPr="00451653" w:rsidRDefault="00E825FC" w:rsidP="00CC412F">
            <w:pPr>
              <w:rPr>
                <w:szCs w:val="20"/>
              </w:rPr>
            </w:pPr>
            <w:r w:rsidRPr="00451653">
              <w:rPr>
                <w:szCs w:val="20"/>
              </w:rPr>
              <w:t>L</w:t>
            </w:r>
            <w:r w:rsidR="00F7750B" w:rsidRPr="00451653">
              <w:rPr>
                <w:szCs w:val="20"/>
              </w:rPr>
              <w:t>aboratoryOrderOutcomeBody</w:t>
            </w:r>
            <w:r w:rsidRPr="00451653">
              <w:rPr>
                <w:szCs w:val="20"/>
              </w:rPr>
              <w:t>Type</w:t>
            </w:r>
          </w:p>
        </w:tc>
        <w:tc>
          <w:tcPr>
            <w:tcW w:w="2977" w:type="dxa"/>
            <w:shd w:val="clear" w:color="auto" w:fill="D9D9D9" w:themeFill="background1" w:themeFillShade="D9"/>
            <w:vAlign w:val="center"/>
          </w:tcPr>
          <w:p w14:paraId="1580D8C1"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B082F32"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7AA30379" w14:textId="77777777" w:rsidTr="00CC412F">
        <w:trPr>
          <w:trHeight w:val="397"/>
        </w:trPr>
        <w:tc>
          <w:tcPr>
            <w:tcW w:w="1809" w:type="dxa"/>
            <w:vAlign w:val="center"/>
          </w:tcPr>
          <w:p w14:paraId="35E6D8FE" w14:textId="1888B5BE" w:rsidR="00F7750B" w:rsidRPr="00451653" w:rsidRDefault="00E825FC" w:rsidP="00CC412F">
            <w:pPr>
              <w:rPr>
                <w:szCs w:val="20"/>
              </w:rPr>
            </w:pPr>
            <w:r w:rsidRPr="00451653">
              <w:rPr>
                <w:szCs w:val="20"/>
              </w:rPr>
              <w:t>LaboratoryOrderOutcomeBodyTypeBodyType</w:t>
            </w:r>
            <w:r w:rsidR="00F7750B" w:rsidRPr="00451653">
              <w:rPr>
                <w:szCs w:val="20"/>
              </w:rPr>
              <w:t>.</w:t>
            </w:r>
            <w:r w:rsidR="004C66FC" w:rsidRPr="00451653">
              <w:rPr>
                <w:szCs w:val="20"/>
              </w:rPr>
              <w:t>typeOfResult</w:t>
            </w:r>
          </w:p>
        </w:tc>
        <w:tc>
          <w:tcPr>
            <w:tcW w:w="2977" w:type="dxa"/>
            <w:vAlign w:val="center"/>
          </w:tcPr>
          <w:p w14:paraId="741F596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71B65335" w14:textId="7368B76E"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w:t>
            </w:r>
            <w:r w:rsidR="004C66FC" w:rsidRPr="00451653">
              <w:rPr>
                <w:rFonts w:cs="Consolas"/>
                <w:spacing w:val="-1"/>
                <w:szCs w:val="20"/>
              </w:rPr>
              <w:t>typeOfResult</w:t>
            </w:r>
          </w:p>
        </w:tc>
      </w:tr>
      <w:tr w:rsidR="00F7750B" w:rsidRPr="00451653" w14:paraId="51198424" w14:textId="77777777" w:rsidTr="00CC412F">
        <w:trPr>
          <w:trHeight w:val="397"/>
        </w:trPr>
        <w:tc>
          <w:tcPr>
            <w:tcW w:w="1809" w:type="dxa"/>
            <w:vAlign w:val="center"/>
          </w:tcPr>
          <w:p w14:paraId="5AC93676" w14:textId="4FB0FCA2" w:rsidR="00F7750B" w:rsidRPr="00451653" w:rsidRDefault="00E825FC" w:rsidP="00CC412F">
            <w:pPr>
              <w:rPr>
                <w:szCs w:val="20"/>
              </w:rPr>
            </w:pPr>
            <w:r w:rsidRPr="00451653">
              <w:rPr>
                <w:szCs w:val="20"/>
              </w:rPr>
              <w:t>LaboratoryOrderOutcomeBodyType</w:t>
            </w:r>
            <w:r w:rsidR="00F7750B" w:rsidRPr="00451653">
              <w:rPr>
                <w:szCs w:val="20"/>
              </w:rPr>
              <w:t>.registrationTime</w:t>
            </w:r>
          </w:p>
        </w:tc>
        <w:tc>
          <w:tcPr>
            <w:tcW w:w="2977" w:type="dxa"/>
            <w:vAlign w:val="center"/>
          </w:tcPr>
          <w:p w14:paraId="743B304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4111" w:type="dxa"/>
            <w:vAlign w:val="center"/>
          </w:tcPr>
          <w:p w14:paraId="1DB8AE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F7750B" w:rsidRPr="00451653" w14:paraId="04B7A26F" w14:textId="77777777" w:rsidTr="00CC412F">
        <w:trPr>
          <w:trHeight w:val="397"/>
        </w:trPr>
        <w:tc>
          <w:tcPr>
            <w:tcW w:w="1809" w:type="dxa"/>
            <w:vAlign w:val="center"/>
          </w:tcPr>
          <w:p w14:paraId="5AEF3ED4" w14:textId="53D8BF0C" w:rsidR="00F7750B" w:rsidRPr="00451653" w:rsidRDefault="00E825FC" w:rsidP="00CC412F">
            <w:pPr>
              <w:rPr>
                <w:szCs w:val="20"/>
              </w:rPr>
            </w:pPr>
            <w:r w:rsidRPr="00451653">
              <w:rPr>
                <w:szCs w:val="20"/>
              </w:rPr>
              <w:t>LaboratoryOrderOutcomeBodyType</w:t>
            </w:r>
            <w:r w:rsidR="00F7750B" w:rsidRPr="00451653">
              <w:rPr>
                <w:szCs w:val="20"/>
              </w:rPr>
              <w:t>.discipline</w:t>
            </w:r>
          </w:p>
        </w:tc>
        <w:tc>
          <w:tcPr>
            <w:tcW w:w="2977" w:type="dxa"/>
            <w:vAlign w:val="center"/>
          </w:tcPr>
          <w:p w14:paraId="274A3E7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4111" w:type="dxa"/>
            <w:vAlign w:val="center"/>
          </w:tcPr>
          <w:p w14:paraId="664BCB0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F7750B" w:rsidRPr="00451653" w14:paraId="57824675" w14:textId="77777777" w:rsidTr="00CC412F">
        <w:trPr>
          <w:trHeight w:val="397"/>
        </w:trPr>
        <w:tc>
          <w:tcPr>
            <w:tcW w:w="1809" w:type="dxa"/>
            <w:vAlign w:val="center"/>
          </w:tcPr>
          <w:p w14:paraId="13DF313A" w14:textId="3D26144A" w:rsidR="00F7750B" w:rsidRPr="00451653" w:rsidRDefault="00E825FC" w:rsidP="00CC412F">
            <w:pPr>
              <w:rPr>
                <w:szCs w:val="20"/>
              </w:rPr>
            </w:pPr>
            <w:r w:rsidRPr="00451653">
              <w:rPr>
                <w:szCs w:val="20"/>
              </w:rPr>
              <w:t>LaboratoryOrderOutcomeBodyType</w:t>
            </w:r>
            <w:r w:rsidR="00F7750B" w:rsidRPr="00451653">
              <w:rPr>
                <w:szCs w:val="20"/>
              </w:rPr>
              <w:t>.resultReport</w:t>
            </w:r>
          </w:p>
        </w:tc>
        <w:tc>
          <w:tcPr>
            <w:tcW w:w="2977" w:type="dxa"/>
            <w:vAlign w:val="center"/>
          </w:tcPr>
          <w:p w14:paraId="74703AA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108849C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F7750B" w:rsidRPr="00451653" w14:paraId="28A931C3" w14:textId="77777777" w:rsidTr="00CC412F">
        <w:trPr>
          <w:trHeight w:val="397"/>
        </w:trPr>
        <w:tc>
          <w:tcPr>
            <w:tcW w:w="1809" w:type="dxa"/>
            <w:vAlign w:val="center"/>
          </w:tcPr>
          <w:p w14:paraId="3BD5CC13" w14:textId="78E5280E" w:rsidR="00F7750B" w:rsidRPr="00451653" w:rsidRDefault="00E825FC" w:rsidP="00CC412F">
            <w:pPr>
              <w:rPr>
                <w:szCs w:val="20"/>
              </w:rPr>
            </w:pPr>
            <w:r w:rsidRPr="00451653">
              <w:rPr>
                <w:szCs w:val="20"/>
              </w:rPr>
              <w:t>LaboratoryOrderOutcomeBodyType</w:t>
            </w:r>
            <w:r w:rsidR="00F7750B" w:rsidRPr="00451653">
              <w:rPr>
                <w:szCs w:val="20"/>
              </w:rPr>
              <w:t>.resultComment</w:t>
            </w:r>
          </w:p>
        </w:tc>
        <w:tc>
          <w:tcPr>
            <w:tcW w:w="2977" w:type="dxa"/>
            <w:vAlign w:val="center"/>
          </w:tcPr>
          <w:p w14:paraId="1402B904" w14:textId="77777777" w:rsidR="00F7750B" w:rsidRPr="00451653" w:rsidRDefault="00F7750B" w:rsidP="00CC412F">
            <w:pPr>
              <w:rPr>
                <w:rFonts w:cs="Arial"/>
                <w:spacing w:val="-1"/>
                <w:szCs w:val="20"/>
              </w:rPr>
            </w:pPr>
            <w:r w:rsidRPr="00451653">
              <w:rPr>
                <w:rFonts w:cs="Arial"/>
                <w:spacing w:val="-1"/>
                <w:szCs w:val="20"/>
              </w:rPr>
              <w:t>Framställan resultat.kommentar</w:t>
            </w:r>
          </w:p>
        </w:tc>
        <w:tc>
          <w:tcPr>
            <w:tcW w:w="4111" w:type="dxa"/>
            <w:vAlign w:val="center"/>
          </w:tcPr>
          <w:p w14:paraId="4780863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F7750B" w:rsidRPr="00451653" w14:paraId="4B4ACBE1" w14:textId="77777777" w:rsidTr="00CC412F">
        <w:trPr>
          <w:trHeight w:val="397"/>
        </w:trPr>
        <w:tc>
          <w:tcPr>
            <w:tcW w:w="1809" w:type="dxa"/>
            <w:vAlign w:val="center"/>
          </w:tcPr>
          <w:p w14:paraId="7DE6DA81" w14:textId="0A3EA4BD" w:rsidR="00F7750B" w:rsidRPr="00451653" w:rsidRDefault="00E825FC" w:rsidP="00CC412F">
            <w:pPr>
              <w:jc w:val="both"/>
              <w:rPr>
                <w:szCs w:val="20"/>
              </w:rPr>
            </w:pPr>
            <w:r w:rsidRPr="00451653">
              <w:rPr>
                <w:szCs w:val="20"/>
              </w:rPr>
              <w:t>LaboratoryOrderOutcomeBodyType</w:t>
            </w:r>
            <w:r w:rsidR="00F7750B" w:rsidRPr="00451653">
              <w:rPr>
                <w:szCs w:val="20"/>
              </w:rPr>
              <w:t>.accountableHea</w:t>
            </w:r>
            <w:r w:rsidR="00F7750B" w:rsidRPr="00451653">
              <w:rPr>
                <w:szCs w:val="20"/>
              </w:rPr>
              <w:lastRenderedPageBreak/>
              <w:t>lthcareProfessional</w:t>
            </w:r>
          </w:p>
        </w:tc>
        <w:tc>
          <w:tcPr>
            <w:tcW w:w="2977" w:type="dxa"/>
            <w:vAlign w:val="center"/>
          </w:tcPr>
          <w:p w14:paraId="1C5990CF" w14:textId="77777777" w:rsidR="00F7750B" w:rsidRPr="00451653" w:rsidRDefault="00F7750B" w:rsidP="00CC412F">
            <w:pPr>
              <w:rPr>
                <w:rFonts w:cs="Arial"/>
                <w:spacing w:val="-1"/>
                <w:szCs w:val="20"/>
              </w:rPr>
            </w:pPr>
            <w:r w:rsidRPr="00451653">
              <w:rPr>
                <w:rFonts w:cs="Arial"/>
                <w:spacing w:val="-1"/>
                <w:szCs w:val="20"/>
              </w:rPr>
              <w:lastRenderedPageBreak/>
              <w:t>Framställan resultat.sammanställd av</w:t>
            </w:r>
          </w:p>
        </w:tc>
        <w:tc>
          <w:tcPr>
            <w:tcW w:w="4111" w:type="dxa"/>
            <w:vAlign w:val="center"/>
          </w:tcPr>
          <w:p w14:paraId="3315181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F7750B" w:rsidRPr="00451653" w14:paraId="2F13DFE5" w14:textId="77777777" w:rsidTr="00CC412F">
        <w:trPr>
          <w:trHeight w:val="397"/>
        </w:trPr>
        <w:tc>
          <w:tcPr>
            <w:tcW w:w="1809" w:type="dxa"/>
            <w:vAlign w:val="center"/>
          </w:tcPr>
          <w:p w14:paraId="0F7C4B30" w14:textId="20429FAF" w:rsidR="00F7750B" w:rsidRPr="00451653" w:rsidRDefault="00B80999" w:rsidP="00CC412F">
            <w:pPr>
              <w:jc w:val="both"/>
              <w:rPr>
                <w:szCs w:val="20"/>
              </w:rPr>
            </w:pPr>
            <w:r w:rsidRPr="00451653">
              <w:rPr>
                <w:szCs w:val="20"/>
              </w:rPr>
              <w:lastRenderedPageBreak/>
              <w:t>HealthcareProfessionalType</w:t>
            </w:r>
            <w:r w:rsidR="00F7750B" w:rsidRPr="00451653">
              <w:rPr>
                <w:szCs w:val="20"/>
              </w:rPr>
              <w:t>.authorTime</w:t>
            </w:r>
          </w:p>
        </w:tc>
        <w:tc>
          <w:tcPr>
            <w:tcW w:w="2977" w:type="dxa"/>
            <w:vAlign w:val="center"/>
          </w:tcPr>
          <w:p w14:paraId="2E5D18C0" w14:textId="77777777" w:rsidR="00F7750B" w:rsidRPr="00451653" w:rsidRDefault="00F7750B" w:rsidP="00CC412F">
            <w:pPr>
              <w:rPr>
                <w:rFonts w:cs="Arial"/>
                <w:spacing w:val="-1"/>
                <w:szCs w:val="20"/>
              </w:rPr>
            </w:pPr>
            <w:r w:rsidRPr="00451653">
              <w:rPr>
                <w:rFonts w:cs="Arial"/>
                <w:spacing w:val="-1"/>
                <w:szCs w:val="20"/>
              </w:rPr>
              <w:t>Framställan resultat.svarstidpunkt</w:t>
            </w:r>
          </w:p>
        </w:tc>
        <w:tc>
          <w:tcPr>
            <w:tcW w:w="4111" w:type="dxa"/>
            <w:vAlign w:val="center"/>
          </w:tcPr>
          <w:p w14:paraId="448B4CF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F7750B" w:rsidRPr="00451653" w14:paraId="5D97D328" w14:textId="77777777" w:rsidTr="00CC412F">
        <w:trPr>
          <w:trHeight w:val="397"/>
        </w:trPr>
        <w:tc>
          <w:tcPr>
            <w:tcW w:w="1809" w:type="dxa"/>
            <w:vAlign w:val="center"/>
          </w:tcPr>
          <w:p w14:paraId="288110F6" w14:textId="36F4B8D1" w:rsidR="00F7750B" w:rsidRPr="00451653" w:rsidRDefault="00B80999"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7A746CC1"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5F7D1B94"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F7750B" w:rsidRPr="00451653" w14:paraId="189C2D45" w14:textId="77777777" w:rsidTr="00CC412F">
        <w:trPr>
          <w:trHeight w:val="397"/>
        </w:trPr>
        <w:tc>
          <w:tcPr>
            <w:tcW w:w="1809" w:type="dxa"/>
            <w:vAlign w:val="center"/>
          </w:tcPr>
          <w:p w14:paraId="248C8FEE" w14:textId="65630543" w:rsidR="00F7750B" w:rsidRPr="00451653" w:rsidRDefault="00B80999"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F7A749A"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tcPr>
          <w:p w14:paraId="57D81B4D" w14:textId="77777777" w:rsidR="00F7750B" w:rsidRPr="00451653" w:rsidRDefault="00F7750B" w:rsidP="00CC412F">
            <w:pPr>
              <w:rPr>
                <w:szCs w:val="20"/>
              </w:rPr>
            </w:pPr>
            <w:r w:rsidRPr="00451653">
              <w:rPr>
                <w:rFonts w:cs="Consolas"/>
                <w:spacing w:val="-1"/>
                <w:szCs w:val="20"/>
              </w:rPr>
              <w:t>laboratoryOrderOutcome/laboratoryOrderOutcomeBody/accountableHealthcareProfessional/healthcareProfessionalName</w:t>
            </w:r>
          </w:p>
        </w:tc>
      </w:tr>
      <w:tr w:rsidR="00F7750B" w:rsidRPr="00451653" w14:paraId="67CD3934" w14:textId="77777777" w:rsidTr="00CC412F">
        <w:trPr>
          <w:trHeight w:val="397"/>
        </w:trPr>
        <w:tc>
          <w:tcPr>
            <w:tcW w:w="1809" w:type="dxa"/>
            <w:vAlign w:val="center"/>
          </w:tcPr>
          <w:p w14:paraId="3A8170CE" w14:textId="22CDC54A" w:rsidR="00F7750B" w:rsidRPr="00451653" w:rsidRDefault="00B80999"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12D16648"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64D8AA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F7750B" w:rsidRPr="0061750A" w14:paraId="029BCC34" w14:textId="77777777" w:rsidTr="00CC412F">
        <w:trPr>
          <w:trHeight w:val="397"/>
        </w:trPr>
        <w:tc>
          <w:tcPr>
            <w:tcW w:w="1809" w:type="dxa"/>
            <w:vAlign w:val="center"/>
          </w:tcPr>
          <w:p w14:paraId="4718687E" w14:textId="4B167B94" w:rsidR="00F7750B" w:rsidRPr="00451653" w:rsidRDefault="00B80999" w:rsidP="00CC412F">
            <w:pPr>
              <w:jc w:val="both"/>
              <w:rPr>
                <w:szCs w:val="20"/>
              </w:rPr>
            </w:pPr>
            <w:r w:rsidRPr="00451653">
              <w:rPr>
                <w:szCs w:val="20"/>
              </w:rPr>
              <w:t>OrgUnitType</w:t>
            </w:r>
            <w:r w:rsidR="00F7750B" w:rsidRPr="00451653">
              <w:rPr>
                <w:szCs w:val="20"/>
              </w:rPr>
              <w:t>.orgUnitHSAId</w:t>
            </w:r>
          </w:p>
        </w:tc>
        <w:tc>
          <w:tcPr>
            <w:tcW w:w="2977" w:type="dxa"/>
            <w:vAlign w:val="center"/>
          </w:tcPr>
          <w:p w14:paraId="0E6D7322"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17E68C2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F7750B" w:rsidRPr="0061750A" w14:paraId="49A2C8E5" w14:textId="77777777" w:rsidTr="00CC412F">
        <w:trPr>
          <w:trHeight w:val="397"/>
        </w:trPr>
        <w:tc>
          <w:tcPr>
            <w:tcW w:w="1809" w:type="dxa"/>
            <w:vAlign w:val="center"/>
          </w:tcPr>
          <w:p w14:paraId="2DF5890F" w14:textId="388FB27C" w:rsidR="00F7750B" w:rsidRPr="00451653" w:rsidRDefault="00B80999" w:rsidP="00CC412F">
            <w:pPr>
              <w:jc w:val="both"/>
              <w:rPr>
                <w:szCs w:val="20"/>
              </w:rPr>
            </w:pPr>
            <w:r w:rsidRPr="00451653">
              <w:rPr>
                <w:szCs w:val="20"/>
              </w:rPr>
              <w:t>OrgUnitType</w:t>
            </w:r>
            <w:r w:rsidR="00F7750B" w:rsidRPr="00451653">
              <w:rPr>
                <w:szCs w:val="20"/>
              </w:rPr>
              <w:t>.orgUnitname</w:t>
            </w:r>
          </w:p>
        </w:tc>
        <w:tc>
          <w:tcPr>
            <w:tcW w:w="2977" w:type="dxa"/>
            <w:vAlign w:val="center"/>
          </w:tcPr>
          <w:p w14:paraId="3F97D7B2"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3AB0F0"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F7750B" w:rsidRPr="0061750A" w14:paraId="3E360C28" w14:textId="77777777" w:rsidTr="00CC412F">
        <w:trPr>
          <w:trHeight w:val="397"/>
        </w:trPr>
        <w:tc>
          <w:tcPr>
            <w:tcW w:w="1809" w:type="dxa"/>
            <w:vAlign w:val="center"/>
          </w:tcPr>
          <w:p w14:paraId="0501CDA4" w14:textId="7BBF1117" w:rsidR="00F7750B" w:rsidRPr="00451653" w:rsidRDefault="00B80999"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13AB4E4"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343A5E0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F7750B" w:rsidRPr="0061750A" w14:paraId="02CD52AD" w14:textId="77777777" w:rsidTr="00CC412F">
        <w:trPr>
          <w:trHeight w:val="397"/>
        </w:trPr>
        <w:tc>
          <w:tcPr>
            <w:tcW w:w="1809" w:type="dxa"/>
            <w:vAlign w:val="center"/>
          </w:tcPr>
          <w:p w14:paraId="3A7D3DA9" w14:textId="6BFF9B96" w:rsidR="00F7750B" w:rsidRPr="00451653" w:rsidRDefault="00B80999" w:rsidP="00CC412F">
            <w:pPr>
              <w:jc w:val="both"/>
              <w:rPr>
                <w:szCs w:val="20"/>
              </w:rPr>
            </w:pPr>
            <w:r w:rsidRPr="00451653">
              <w:rPr>
                <w:szCs w:val="20"/>
              </w:rPr>
              <w:t>OrgUnitType</w:t>
            </w:r>
            <w:r w:rsidR="00F7750B" w:rsidRPr="00451653">
              <w:rPr>
                <w:szCs w:val="20"/>
              </w:rPr>
              <w:t>.orgUnitEmail</w:t>
            </w:r>
          </w:p>
        </w:tc>
        <w:tc>
          <w:tcPr>
            <w:tcW w:w="2977" w:type="dxa"/>
            <w:vAlign w:val="center"/>
          </w:tcPr>
          <w:p w14:paraId="71B36225"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9C918E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F7750B" w:rsidRPr="0061750A" w14:paraId="10BE486C" w14:textId="77777777" w:rsidTr="00CC412F">
        <w:trPr>
          <w:trHeight w:val="397"/>
        </w:trPr>
        <w:tc>
          <w:tcPr>
            <w:tcW w:w="1809" w:type="dxa"/>
            <w:vAlign w:val="center"/>
          </w:tcPr>
          <w:p w14:paraId="19E97AE3" w14:textId="4800A9A0" w:rsidR="00F7750B" w:rsidRPr="00451653" w:rsidRDefault="00B80999"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2D1C073F" w14:textId="77777777" w:rsidR="00F7750B" w:rsidRPr="00451653" w:rsidRDefault="00F7750B" w:rsidP="00CC412F">
            <w:pPr>
              <w:rPr>
                <w:rFonts w:cs="Arial"/>
                <w:spacing w:val="-1"/>
                <w:szCs w:val="20"/>
              </w:rPr>
            </w:pPr>
            <w:r w:rsidRPr="00451653">
              <w:rPr>
                <w:rFonts w:cs="Arial"/>
                <w:spacing w:val="-1"/>
                <w:szCs w:val="20"/>
              </w:rPr>
              <w:t>Adress.adress 1,</w:t>
            </w:r>
          </w:p>
          <w:p w14:paraId="274ECFE2" w14:textId="77777777" w:rsidR="00F7750B" w:rsidRPr="00451653" w:rsidRDefault="00F7750B" w:rsidP="00CC412F">
            <w:pPr>
              <w:rPr>
                <w:rFonts w:cs="Arial"/>
                <w:spacing w:val="-1"/>
                <w:szCs w:val="20"/>
              </w:rPr>
            </w:pPr>
            <w:r w:rsidRPr="00451653">
              <w:rPr>
                <w:rFonts w:cs="Arial"/>
                <w:spacing w:val="-1"/>
                <w:szCs w:val="20"/>
              </w:rPr>
              <w:t>Adress.postnummer &amp;</w:t>
            </w:r>
          </w:p>
          <w:p w14:paraId="1589DC55"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D66A70"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F7750B" w:rsidRPr="0061750A" w14:paraId="2F956BAA" w14:textId="77777777" w:rsidTr="00CC412F">
        <w:trPr>
          <w:trHeight w:val="397"/>
        </w:trPr>
        <w:tc>
          <w:tcPr>
            <w:tcW w:w="1809" w:type="dxa"/>
            <w:vAlign w:val="center"/>
          </w:tcPr>
          <w:p w14:paraId="6EED02C4" w14:textId="5C783AC3" w:rsidR="00F7750B" w:rsidRPr="00451653" w:rsidRDefault="00B80999"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15900780"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17C7B5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F7750B" w:rsidRPr="00451653" w14:paraId="06329E7E" w14:textId="77777777" w:rsidTr="00CC412F">
        <w:trPr>
          <w:trHeight w:val="397"/>
        </w:trPr>
        <w:tc>
          <w:tcPr>
            <w:tcW w:w="1809" w:type="dxa"/>
            <w:vAlign w:val="center"/>
          </w:tcPr>
          <w:p w14:paraId="12501A2C" w14:textId="0B732A4D" w:rsidR="00F7750B" w:rsidRPr="00451653" w:rsidRDefault="00B80999" w:rsidP="00CC412F">
            <w:pPr>
              <w:rPr>
                <w:szCs w:val="20"/>
              </w:rPr>
            </w:pPr>
            <w:r w:rsidRPr="00451653">
              <w:rPr>
                <w:szCs w:val="20"/>
              </w:rPr>
              <w:t>AnalysisType</w:t>
            </w:r>
            <w:r w:rsidR="00F7750B" w:rsidRPr="00451653">
              <w:rPr>
                <w:szCs w:val="20"/>
              </w:rPr>
              <w:t>.analysisId</w:t>
            </w:r>
          </w:p>
        </w:tc>
        <w:tc>
          <w:tcPr>
            <w:tcW w:w="2977" w:type="dxa"/>
            <w:vAlign w:val="center"/>
          </w:tcPr>
          <w:p w14:paraId="2608D36A"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Analysspecifikation.analysspecifikation_id</w:t>
            </w:r>
          </w:p>
        </w:tc>
        <w:tc>
          <w:tcPr>
            <w:tcW w:w="4111" w:type="dxa"/>
            <w:vAlign w:val="center"/>
          </w:tcPr>
          <w:p w14:paraId="3BA363A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laboratoryOrderOutcome/laboratoryOrderOutcomeBody/analysis/analysisId</w:t>
            </w:r>
          </w:p>
        </w:tc>
      </w:tr>
      <w:tr w:rsidR="00F7750B" w:rsidRPr="00451653" w14:paraId="51AB5606" w14:textId="77777777" w:rsidTr="00CC412F">
        <w:trPr>
          <w:trHeight w:val="397"/>
        </w:trPr>
        <w:tc>
          <w:tcPr>
            <w:tcW w:w="1809" w:type="dxa"/>
            <w:vAlign w:val="center"/>
          </w:tcPr>
          <w:p w14:paraId="5EF6EA50" w14:textId="5C2A8F2F" w:rsidR="00F7750B" w:rsidRPr="00451653" w:rsidRDefault="00B80999" w:rsidP="00CC412F">
            <w:pPr>
              <w:rPr>
                <w:szCs w:val="20"/>
              </w:rPr>
            </w:pPr>
            <w:r w:rsidRPr="00451653">
              <w:rPr>
                <w:szCs w:val="20"/>
              </w:rPr>
              <w:t>AnalysisType</w:t>
            </w:r>
            <w:r w:rsidR="00F7750B" w:rsidRPr="00451653">
              <w:rPr>
                <w:szCs w:val="20"/>
              </w:rPr>
              <w:t>.analysisTime</w:t>
            </w:r>
          </w:p>
        </w:tc>
        <w:tc>
          <w:tcPr>
            <w:tcW w:w="2977" w:type="dxa"/>
            <w:vAlign w:val="center"/>
          </w:tcPr>
          <w:p w14:paraId="4187F526" w14:textId="77777777" w:rsidR="00F7750B" w:rsidRPr="00451653" w:rsidRDefault="00F7750B" w:rsidP="00CC412F">
            <w:pPr>
              <w:rPr>
                <w:szCs w:val="20"/>
              </w:rPr>
            </w:pPr>
            <w:r w:rsidRPr="00451653">
              <w:rPr>
                <w:szCs w:val="20"/>
              </w:rPr>
              <w:t>Aktivitet.aktivitet tid</w:t>
            </w:r>
          </w:p>
        </w:tc>
        <w:tc>
          <w:tcPr>
            <w:tcW w:w="4111" w:type="dxa"/>
            <w:vAlign w:val="center"/>
          </w:tcPr>
          <w:p w14:paraId="17D496D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F7750B" w:rsidRPr="00451653" w14:paraId="77E4E108" w14:textId="77777777" w:rsidTr="00CC412F">
        <w:trPr>
          <w:trHeight w:val="397"/>
        </w:trPr>
        <w:tc>
          <w:tcPr>
            <w:tcW w:w="1809" w:type="dxa"/>
            <w:vAlign w:val="center"/>
          </w:tcPr>
          <w:p w14:paraId="35100C8E" w14:textId="67C3D54A" w:rsidR="00F7750B" w:rsidRPr="00451653" w:rsidRDefault="00B80999" w:rsidP="00CC412F">
            <w:pPr>
              <w:rPr>
                <w:szCs w:val="20"/>
              </w:rPr>
            </w:pPr>
            <w:r w:rsidRPr="00451653">
              <w:rPr>
                <w:szCs w:val="20"/>
              </w:rPr>
              <w:t>AnalysisType</w:t>
            </w:r>
            <w:r w:rsidR="00F7750B" w:rsidRPr="00451653">
              <w:rPr>
                <w:szCs w:val="20"/>
              </w:rPr>
              <w:t>.analysisCode</w:t>
            </w:r>
          </w:p>
        </w:tc>
        <w:tc>
          <w:tcPr>
            <w:tcW w:w="2977" w:type="dxa"/>
            <w:vAlign w:val="center"/>
          </w:tcPr>
          <w:p w14:paraId="43BE7E66" w14:textId="77777777" w:rsidR="00F7750B" w:rsidRPr="00451653" w:rsidRDefault="00F7750B" w:rsidP="00CC412F">
            <w:pPr>
              <w:rPr>
                <w:szCs w:val="20"/>
              </w:rPr>
            </w:pPr>
            <w:r w:rsidRPr="00451653">
              <w:rPr>
                <w:szCs w:val="20"/>
              </w:rPr>
              <w:t>Analysspecifikation.analyserad faktor</w:t>
            </w:r>
          </w:p>
        </w:tc>
        <w:tc>
          <w:tcPr>
            <w:tcW w:w="4111" w:type="dxa"/>
            <w:vAlign w:val="center"/>
          </w:tcPr>
          <w:p w14:paraId="7E03EE9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F7750B" w:rsidRPr="00451653" w14:paraId="49E3A432" w14:textId="77777777" w:rsidTr="00CC412F">
        <w:trPr>
          <w:trHeight w:val="397"/>
        </w:trPr>
        <w:tc>
          <w:tcPr>
            <w:tcW w:w="1809" w:type="dxa"/>
            <w:vAlign w:val="center"/>
          </w:tcPr>
          <w:p w14:paraId="2299E984" w14:textId="5EDA6234" w:rsidR="00F7750B" w:rsidRPr="00451653" w:rsidRDefault="00B80999" w:rsidP="00CC412F">
            <w:pPr>
              <w:rPr>
                <w:szCs w:val="20"/>
              </w:rPr>
            </w:pPr>
            <w:r w:rsidRPr="00451653">
              <w:rPr>
                <w:szCs w:val="20"/>
              </w:rPr>
              <w:t>AnalysisType</w:t>
            </w:r>
            <w:r w:rsidR="00F7750B" w:rsidRPr="00451653">
              <w:rPr>
                <w:szCs w:val="20"/>
              </w:rPr>
              <w:t>.analysisText</w:t>
            </w:r>
          </w:p>
        </w:tc>
        <w:tc>
          <w:tcPr>
            <w:tcW w:w="2977" w:type="dxa"/>
            <w:vAlign w:val="center"/>
          </w:tcPr>
          <w:p w14:paraId="05A03F4E" w14:textId="77777777" w:rsidR="00F7750B" w:rsidRPr="00451653" w:rsidRDefault="00F7750B" w:rsidP="00CC412F">
            <w:pPr>
              <w:rPr>
                <w:szCs w:val="20"/>
              </w:rPr>
            </w:pPr>
            <w:r w:rsidRPr="00451653">
              <w:rPr>
                <w:szCs w:val="20"/>
              </w:rPr>
              <w:t>Analysspecifikation.analyserad faktor</w:t>
            </w:r>
          </w:p>
        </w:tc>
        <w:tc>
          <w:tcPr>
            <w:tcW w:w="4111" w:type="dxa"/>
            <w:vAlign w:val="center"/>
          </w:tcPr>
          <w:p w14:paraId="6FA938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F7750B" w:rsidRPr="00451653" w14:paraId="6CA722D3" w14:textId="77777777" w:rsidTr="00CC412F">
        <w:trPr>
          <w:trHeight w:val="397"/>
        </w:trPr>
        <w:tc>
          <w:tcPr>
            <w:tcW w:w="1809" w:type="dxa"/>
            <w:vAlign w:val="center"/>
          </w:tcPr>
          <w:p w14:paraId="3D1EE15D" w14:textId="7AF65B6D" w:rsidR="00F7750B" w:rsidRPr="00451653" w:rsidRDefault="00B80999" w:rsidP="00CC412F">
            <w:pPr>
              <w:rPr>
                <w:szCs w:val="20"/>
              </w:rPr>
            </w:pPr>
            <w:r w:rsidRPr="00451653">
              <w:rPr>
                <w:szCs w:val="20"/>
              </w:rPr>
              <w:lastRenderedPageBreak/>
              <w:t>AnalysisType</w:t>
            </w:r>
            <w:r w:rsidR="00F7750B" w:rsidRPr="00451653">
              <w:rPr>
                <w:szCs w:val="20"/>
              </w:rPr>
              <w:t>.analysisStatus</w:t>
            </w:r>
          </w:p>
        </w:tc>
        <w:tc>
          <w:tcPr>
            <w:tcW w:w="2977" w:type="dxa"/>
            <w:vAlign w:val="center"/>
          </w:tcPr>
          <w:p w14:paraId="64B88666" w14:textId="77777777" w:rsidR="00F7750B" w:rsidRPr="00451653" w:rsidRDefault="00F7750B" w:rsidP="00CC412F">
            <w:pPr>
              <w:rPr>
                <w:szCs w:val="20"/>
              </w:rPr>
            </w:pPr>
            <w:r w:rsidRPr="00451653">
              <w:rPr>
                <w:szCs w:val="20"/>
              </w:rPr>
              <w:t>Analysspecifikation.analysspecifikation status</w:t>
            </w:r>
          </w:p>
        </w:tc>
        <w:tc>
          <w:tcPr>
            <w:tcW w:w="4111" w:type="dxa"/>
            <w:vAlign w:val="center"/>
          </w:tcPr>
          <w:p w14:paraId="1608DA3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F7750B" w:rsidRPr="00451653" w14:paraId="5D62574C" w14:textId="77777777" w:rsidTr="00CC412F">
        <w:trPr>
          <w:trHeight w:val="397"/>
        </w:trPr>
        <w:tc>
          <w:tcPr>
            <w:tcW w:w="1809" w:type="dxa"/>
            <w:vAlign w:val="center"/>
          </w:tcPr>
          <w:p w14:paraId="62EFEC1D" w14:textId="581E4C13" w:rsidR="00F7750B" w:rsidRPr="00451653" w:rsidRDefault="00B80999" w:rsidP="00CC412F">
            <w:pPr>
              <w:rPr>
                <w:szCs w:val="20"/>
              </w:rPr>
            </w:pPr>
            <w:r w:rsidRPr="00451653">
              <w:rPr>
                <w:szCs w:val="20"/>
              </w:rPr>
              <w:t>AnalysisType</w:t>
            </w:r>
            <w:r w:rsidR="00F7750B" w:rsidRPr="00451653">
              <w:rPr>
                <w:szCs w:val="20"/>
              </w:rPr>
              <w:t>.analysisComment</w:t>
            </w:r>
          </w:p>
        </w:tc>
        <w:tc>
          <w:tcPr>
            <w:tcW w:w="2977" w:type="dxa"/>
            <w:vAlign w:val="center"/>
          </w:tcPr>
          <w:p w14:paraId="2942114B" w14:textId="77777777" w:rsidR="00F7750B" w:rsidRPr="00451653" w:rsidRDefault="00F7750B" w:rsidP="00CC412F">
            <w:pPr>
              <w:rPr>
                <w:szCs w:val="20"/>
              </w:rPr>
            </w:pPr>
            <w:r w:rsidRPr="00451653">
              <w:rPr>
                <w:szCs w:val="20"/>
              </w:rPr>
              <w:t>Analysspecifikation.kommentar</w:t>
            </w:r>
          </w:p>
        </w:tc>
        <w:tc>
          <w:tcPr>
            <w:tcW w:w="4111" w:type="dxa"/>
            <w:vAlign w:val="center"/>
          </w:tcPr>
          <w:p w14:paraId="669E2E4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F7750B" w:rsidRPr="00451653" w14:paraId="28971799" w14:textId="77777777" w:rsidTr="00CC412F">
        <w:trPr>
          <w:trHeight w:val="397"/>
        </w:trPr>
        <w:tc>
          <w:tcPr>
            <w:tcW w:w="1809" w:type="dxa"/>
            <w:vAlign w:val="center"/>
          </w:tcPr>
          <w:p w14:paraId="20BBE1F7" w14:textId="1D5948E6" w:rsidR="00F7750B" w:rsidRPr="00451653" w:rsidRDefault="00B80999" w:rsidP="00CC412F">
            <w:pPr>
              <w:rPr>
                <w:szCs w:val="20"/>
              </w:rPr>
            </w:pPr>
            <w:r w:rsidRPr="00451653">
              <w:rPr>
                <w:szCs w:val="20"/>
              </w:rPr>
              <w:t>AnalysisType</w:t>
            </w:r>
            <w:r w:rsidR="00F7750B" w:rsidRPr="00451653">
              <w:rPr>
                <w:szCs w:val="20"/>
              </w:rPr>
              <w:t>.specimen</w:t>
            </w:r>
          </w:p>
        </w:tc>
        <w:tc>
          <w:tcPr>
            <w:tcW w:w="2977" w:type="dxa"/>
            <w:vAlign w:val="center"/>
          </w:tcPr>
          <w:p w14:paraId="62D89506"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4111" w:type="dxa"/>
            <w:vAlign w:val="center"/>
          </w:tcPr>
          <w:p w14:paraId="29D9EE4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F7750B" w:rsidRPr="00451653" w14:paraId="626B3512" w14:textId="77777777" w:rsidTr="00CC412F">
        <w:trPr>
          <w:trHeight w:val="397"/>
        </w:trPr>
        <w:tc>
          <w:tcPr>
            <w:tcW w:w="1809" w:type="dxa"/>
            <w:vAlign w:val="center"/>
          </w:tcPr>
          <w:p w14:paraId="47712172" w14:textId="054E6AC9" w:rsidR="00F7750B" w:rsidRPr="00451653" w:rsidRDefault="00B80999" w:rsidP="00CC412F">
            <w:pPr>
              <w:rPr>
                <w:szCs w:val="20"/>
              </w:rPr>
            </w:pPr>
            <w:r w:rsidRPr="00451653">
              <w:rPr>
                <w:szCs w:val="20"/>
              </w:rPr>
              <w:t>AnalysisType</w:t>
            </w:r>
            <w:r w:rsidR="00F7750B" w:rsidRPr="00451653">
              <w:rPr>
                <w:szCs w:val="20"/>
              </w:rPr>
              <w:t>.method</w:t>
            </w:r>
          </w:p>
        </w:tc>
        <w:tc>
          <w:tcPr>
            <w:tcW w:w="2977" w:type="dxa"/>
            <w:vAlign w:val="center"/>
          </w:tcPr>
          <w:p w14:paraId="5A1CFC96"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2512EF1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F7750B" w:rsidRPr="0061750A" w14:paraId="520B8C44" w14:textId="77777777" w:rsidTr="00CC412F">
        <w:trPr>
          <w:trHeight w:val="397"/>
        </w:trPr>
        <w:tc>
          <w:tcPr>
            <w:tcW w:w="1809" w:type="dxa"/>
            <w:vAlign w:val="center"/>
          </w:tcPr>
          <w:p w14:paraId="45DFED13" w14:textId="2C636295" w:rsidR="00F7750B" w:rsidRPr="00451653" w:rsidRDefault="00B80999" w:rsidP="00CC412F">
            <w:pPr>
              <w:rPr>
                <w:szCs w:val="20"/>
              </w:rPr>
            </w:pPr>
            <w:r w:rsidRPr="00451653">
              <w:rPr>
                <w:szCs w:val="20"/>
              </w:rPr>
              <w:t>R</w:t>
            </w:r>
            <w:r w:rsidR="00F7750B" w:rsidRPr="00451653">
              <w:rPr>
                <w:szCs w:val="20"/>
              </w:rPr>
              <w:t>elationToAnalysis</w:t>
            </w:r>
            <w:r w:rsidRPr="00451653">
              <w:rPr>
                <w:szCs w:val="20"/>
              </w:rPr>
              <w:t>Type</w:t>
            </w:r>
            <w:r w:rsidR="00F7750B" w:rsidRPr="00451653">
              <w:rPr>
                <w:szCs w:val="20"/>
              </w:rPr>
              <w:t>.analysisId</w:t>
            </w:r>
          </w:p>
        </w:tc>
        <w:tc>
          <w:tcPr>
            <w:tcW w:w="2977" w:type="dxa"/>
            <w:vAlign w:val="center"/>
          </w:tcPr>
          <w:p w14:paraId="3A96BD35"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43E562C9"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F7750B" w:rsidRPr="0061750A" w14:paraId="6613AFD5" w14:textId="77777777" w:rsidTr="00CC412F">
        <w:trPr>
          <w:trHeight w:val="397"/>
        </w:trPr>
        <w:tc>
          <w:tcPr>
            <w:tcW w:w="1809" w:type="dxa"/>
            <w:vAlign w:val="center"/>
          </w:tcPr>
          <w:p w14:paraId="2010DEFA" w14:textId="7BC9C57E" w:rsidR="00F7750B" w:rsidRPr="00451653" w:rsidRDefault="00B80999" w:rsidP="00CC412F">
            <w:pPr>
              <w:rPr>
                <w:szCs w:val="20"/>
              </w:rPr>
            </w:pPr>
            <w:r w:rsidRPr="00451653">
              <w:rPr>
                <w:szCs w:val="20"/>
              </w:rPr>
              <w:t>AnalysisOutcomeType</w:t>
            </w:r>
            <w:r w:rsidR="00F7750B" w:rsidRPr="00451653">
              <w:rPr>
                <w:szCs w:val="20"/>
              </w:rPr>
              <w:t>.outcomeValue</w:t>
            </w:r>
          </w:p>
        </w:tc>
        <w:tc>
          <w:tcPr>
            <w:tcW w:w="2977" w:type="dxa"/>
            <w:vAlign w:val="center"/>
          </w:tcPr>
          <w:p w14:paraId="4246E13B"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4111" w:type="dxa"/>
            <w:vAlign w:val="center"/>
          </w:tcPr>
          <w:p w14:paraId="343B680E"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F7750B" w:rsidRPr="0061750A" w14:paraId="1DC8C294" w14:textId="77777777" w:rsidTr="00CC412F">
        <w:trPr>
          <w:trHeight w:val="397"/>
        </w:trPr>
        <w:tc>
          <w:tcPr>
            <w:tcW w:w="1809" w:type="dxa"/>
            <w:vAlign w:val="center"/>
          </w:tcPr>
          <w:p w14:paraId="1C4D7AEA" w14:textId="06AA6B0A" w:rsidR="00F7750B" w:rsidRPr="00451653" w:rsidRDefault="00B80999" w:rsidP="00CC412F">
            <w:pPr>
              <w:rPr>
                <w:szCs w:val="20"/>
              </w:rPr>
            </w:pPr>
            <w:r w:rsidRPr="00451653">
              <w:rPr>
                <w:szCs w:val="20"/>
              </w:rPr>
              <w:t>AnalysisOutcomeType</w:t>
            </w:r>
            <w:r w:rsidR="00F7750B" w:rsidRPr="00451653">
              <w:rPr>
                <w:szCs w:val="20"/>
              </w:rPr>
              <w:t>.outcomeUnit</w:t>
            </w:r>
          </w:p>
        </w:tc>
        <w:tc>
          <w:tcPr>
            <w:tcW w:w="2977" w:type="dxa"/>
            <w:vAlign w:val="center"/>
          </w:tcPr>
          <w:p w14:paraId="6371122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4111" w:type="dxa"/>
            <w:vAlign w:val="center"/>
          </w:tcPr>
          <w:p w14:paraId="03D1AC3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F7750B" w:rsidRPr="0061750A" w14:paraId="5FDB7165" w14:textId="77777777" w:rsidTr="00CC412F">
        <w:trPr>
          <w:trHeight w:val="397"/>
        </w:trPr>
        <w:tc>
          <w:tcPr>
            <w:tcW w:w="1809" w:type="dxa"/>
            <w:vAlign w:val="center"/>
          </w:tcPr>
          <w:p w14:paraId="39DD6043" w14:textId="52D90046" w:rsidR="00F7750B" w:rsidRPr="00451653" w:rsidRDefault="00B80999" w:rsidP="00CC412F">
            <w:pPr>
              <w:rPr>
                <w:szCs w:val="20"/>
              </w:rPr>
            </w:pPr>
            <w:r w:rsidRPr="00451653">
              <w:rPr>
                <w:szCs w:val="20"/>
              </w:rPr>
              <w:t>AnalysisOutcomeType</w:t>
            </w:r>
            <w:r w:rsidR="00F7750B" w:rsidRPr="00451653">
              <w:rPr>
                <w:szCs w:val="20"/>
              </w:rPr>
              <w:t>.observationTime</w:t>
            </w:r>
          </w:p>
        </w:tc>
        <w:tc>
          <w:tcPr>
            <w:tcW w:w="2977" w:type="dxa"/>
            <w:vAlign w:val="center"/>
          </w:tcPr>
          <w:p w14:paraId="7CC2C287"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4111" w:type="dxa"/>
            <w:vAlign w:val="center"/>
          </w:tcPr>
          <w:p w14:paraId="56ADAD3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F7750B" w:rsidRPr="0061750A" w14:paraId="1A5B18D8" w14:textId="77777777" w:rsidTr="00CC412F">
        <w:trPr>
          <w:trHeight w:val="397"/>
        </w:trPr>
        <w:tc>
          <w:tcPr>
            <w:tcW w:w="1809" w:type="dxa"/>
            <w:vAlign w:val="center"/>
          </w:tcPr>
          <w:p w14:paraId="009A1C0B" w14:textId="69EC6C9F" w:rsidR="00F7750B" w:rsidRPr="00451653" w:rsidRDefault="00B80999" w:rsidP="00CC412F">
            <w:pPr>
              <w:rPr>
                <w:szCs w:val="20"/>
              </w:rPr>
            </w:pPr>
            <w:r w:rsidRPr="00451653">
              <w:rPr>
                <w:szCs w:val="20"/>
              </w:rPr>
              <w:t>AnalysisOutcomeType</w:t>
            </w:r>
            <w:r w:rsidR="00F7750B" w:rsidRPr="00451653">
              <w:rPr>
                <w:szCs w:val="20"/>
              </w:rPr>
              <w:t>.pathologicalFlag</w:t>
            </w:r>
          </w:p>
        </w:tc>
        <w:tc>
          <w:tcPr>
            <w:tcW w:w="2977" w:type="dxa"/>
            <w:vAlign w:val="center"/>
          </w:tcPr>
          <w:p w14:paraId="3332782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Hälsokomponentspecifikation.patologisk process</w:t>
            </w:r>
          </w:p>
        </w:tc>
        <w:tc>
          <w:tcPr>
            <w:tcW w:w="4111" w:type="dxa"/>
            <w:vAlign w:val="center"/>
          </w:tcPr>
          <w:p w14:paraId="32379BA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laboratoryOrderOutcome/laboratoryOrderOutcomeBody/analysis/analysisOutcome/pathologicalFlag</w:t>
            </w:r>
          </w:p>
        </w:tc>
      </w:tr>
      <w:tr w:rsidR="00F7750B" w:rsidRPr="0061750A" w14:paraId="6114E8B5" w14:textId="77777777" w:rsidTr="00CC412F">
        <w:trPr>
          <w:trHeight w:val="397"/>
        </w:trPr>
        <w:tc>
          <w:tcPr>
            <w:tcW w:w="1809" w:type="dxa"/>
            <w:vAlign w:val="center"/>
          </w:tcPr>
          <w:p w14:paraId="33D4D705" w14:textId="2E0FFEE2" w:rsidR="00F7750B" w:rsidRPr="00451653" w:rsidRDefault="00B80999" w:rsidP="00CC412F">
            <w:pPr>
              <w:rPr>
                <w:szCs w:val="20"/>
              </w:rPr>
            </w:pPr>
            <w:r w:rsidRPr="00451653">
              <w:rPr>
                <w:szCs w:val="20"/>
              </w:rPr>
              <w:t>AnalysisOutcomeType</w:t>
            </w:r>
            <w:r w:rsidR="00F7750B" w:rsidRPr="00451653">
              <w:rPr>
                <w:szCs w:val="20"/>
              </w:rPr>
              <w:t>.outcomeDescription</w:t>
            </w:r>
          </w:p>
        </w:tc>
        <w:tc>
          <w:tcPr>
            <w:tcW w:w="2977" w:type="dxa"/>
            <w:vAlign w:val="center"/>
          </w:tcPr>
          <w:p w14:paraId="0749B406" w14:textId="77777777" w:rsidR="00F7750B" w:rsidRPr="00451653" w:rsidRDefault="00F7750B" w:rsidP="00CC412F">
            <w:pPr>
              <w:rPr>
                <w:rFonts w:cs="Arial"/>
                <w:szCs w:val="20"/>
              </w:rPr>
            </w:pPr>
            <w:r w:rsidRPr="00451653">
              <w:rPr>
                <w:rFonts w:cs="Arial"/>
                <w:szCs w:val="20"/>
              </w:rPr>
              <w:t>Observerat uppfattat tillstånd Värde.kommentar värde</w:t>
            </w:r>
          </w:p>
        </w:tc>
        <w:tc>
          <w:tcPr>
            <w:tcW w:w="4111" w:type="dxa"/>
            <w:vAlign w:val="center"/>
          </w:tcPr>
          <w:p w14:paraId="318BF3CE" w14:textId="77777777" w:rsidR="00F7750B" w:rsidRPr="00451653" w:rsidRDefault="00F7750B" w:rsidP="00CC412F">
            <w:pPr>
              <w:rPr>
                <w:szCs w:val="20"/>
                <w:lang w:val="en-US"/>
              </w:rPr>
            </w:pPr>
            <w:r w:rsidRPr="00451653">
              <w:rPr>
                <w:rFonts w:cs="Consolas"/>
                <w:spacing w:val="-1"/>
                <w:szCs w:val="20"/>
                <w:lang w:val="en-US"/>
              </w:rPr>
              <w:t>laboratoryOrderOutcome/laboratoryOrderOutcomeBody/analysis/analysisOutcome/outcomeDescription</w:t>
            </w:r>
          </w:p>
        </w:tc>
      </w:tr>
      <w:tr w:rsidR="00F7750B" w:rsidRPr="0061750A" w14:paraId="32C85623" w14:textId="77777777" w:rsidTr="00CC412F">
        <w:trPr>
          <w:trHeight w:val="397"/>
        </w:trPr>
        <w:tc>
          <w:tcPr>
            <w:tcW w:w="1809" w:type="dxa"/>
            <w:vAlign w:val="center"/>
          </w:tcPr>
          <w:p w14:paraId="7A305928" w14:textId="36B1E5E4" w:rsidR="00F7750B" w:rsidRPr="00451653" w:rsidRDefault="00B80999" w:rsidP="00CC412F">
            <w:pPr>
              <w:rPr>
                <w:szCs w:val="20"/>
              </w:rPr>
            </w:pPr>
            <w:r w:rsidRPr="00451653">
              <w:rPr>
                <w:szCs w:val="20"/>
              </w:rPr>
              <w:t>AnalysisOutcomeType</w:t>
            </w:r>
            <w:r w:rsidR="00F7750B" w:rsidRPr="00451653">
              <w:rPr>
                <w:szCs w:val="20"/>
              </w:rPr>
              <w:t>.referenceInterval</w:t>
            </w:r>
          </w:p>
        </w:tc>
        <w:tc>
          <w:tcPr>
            <w:tcW w:w="2977" w:type="dxa"/>
            <w:vAlign w:val="center"/>
          </w:tcPr>
          <w:p w14:paraId="2BD93D2F"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111" w:type="dxa"/>
            <w:vAlign w:val="center"/>
          </w:tcPr>
          <w:p w14:paraId="480CEC0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F7750B" w:rsidRPr="0061750A" w14:paraId="32278CED" w14:textId="77777777" w:rsidTr="00CC412F">
        <w:trPr>
          <w:trHeight w:val="397"/>
        </w:trPr>
        <w:tc>
          <w:tcPr>
            <w:tcW w:w="1809" w:type="dxa"/>
            <w:vAlign w:val="center"/>
          </w:tcPr>
          <w:p w14:paraId="4A9D4505" w14:textId="61CD21BC" w:rsidR="00F7750B" w:rsidRPr="00451653" w:rsidRDefault="00B80999" w:rsidP="00CC412F">
            <w:pPr>
              <w:rPr>
                <w:szCs w:val="20"/>
              </w:rPr>
            </w:pPr>
            <w:r w:rsidRPr="00451653">
              <w:rPr>
                <w:szCs w:val="20"/>
              </w:rPr>
              <w:t>AnalysisOutcomeType</w:t>
            </w:r>
            <w:r w:rsidR="00F7750B" w:rsidRPr="00451653">
              <w:rPr>
                <w:szCs w:val="20"/>
              </w:rPr>
              <w:t>.referencePopulation</w:t>
            </w:r>
          </w:p>
        </w:tc>
        <w:tc>
          <w:tcPr>
            <w:tcW w:w="2977" w:type="dxa"/>
            <w:vAlign w:val="center"/>
          </w:tcPr>
          <w:p w14:paraId="0E6DB586"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111" w:type="dxa"/>
            <w:vAlign w:val="center"/>
          </w:tcPr>
          <w:p w14:paraId="21D98DF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F7750B" w:rsidRPr="00451653" w14:paraId="6F3A090C" w14:textId="77777777" w:rsidTr="00CC412F">
        <w:trPr>
          <w:trHeight w:val="397"/>
        </w:trPr>
        <w:tc>
          <w:tcPr>
            <w:tcW w:w="1809" w:type="dxa"/>
            <w:vAlign w:val="center"/>
          </w:tcPr>
          <w:p w14:paraId="32563E49" w14:textId="15941532" w:rsidR="00F7750B" w:rsidRPr="00451653" w:rsidRDefault="00B80999" w:rsidP="00CC412F">
            <w:pPr>
              <w:rPr>
                <w:szCs w:val="20"/>
              </w:rPr>
            </w:pPr>
            <w:r w:rsidRPr="00451653">
              <w:rPr>
                <w:szCs w:val="20"/>
              </w:rPr>
              <w:t>O</w:t>
            </w:r>
            <w:r w:rsidR="00F7750B" w:rsidRPr="00451653">
              <w:rPr>
                <w:szCs w:val="20"/>
              </w:rPr>
              <w:t>rder</w:t>
            </w:r>
            <w:r w:rsidRPr="00451653">
              <w:rPr>
                <w:szCs w:val="20"/>
              </w:rPr>
              <w:t>Type</w:t>
            </w:r>
            <w:r w:rsidR="00F7750B" w:rsidRPr="00451653">
              <w:rPr>
                <w:szCs w:val="20"/>
              </w:rPr>
              <w:t>.orderId</w:t>
            </w:r>
          </w:p>
        </w:tc>
        <w:tc>
          <w:tcPr>
            <w:tcW w:w="2977" w:type="dxa"/>
            <w:vAlign w:val="center"/>
          </w:tcPr>
          <w:p w14:paraId="31A0365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4111" w:type="dxa"/>
            <w:vAlign w:val="center"/>
          </w:tcPr>
          <w:p w14:paraId="6A5237F8"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F7750B" w:rsidRPr="00451653" w14:paraId="6EB79586" w14:textId="77777777" w:rsidTr="00CC412F">
        <w:trPr>
          <w:trHeight w:val="397"/>
        </w:trPr>
        <w:tc>
          <w:tcPr>
            <w:tcW w:w="1809" w:type="dxa"/>
            <w:vAlign w:val="center"/>
          </w:tcPr>
          <w:p w14:paraId="2079F70A" w14:textId="6CFDE837" w:rsidR="00F7750B" w:rsidRPr="00451653" w:rsidRDefault="00B80999" w:rsidP="00CC412F">
            <w:pPr>
              <w:rPr>
                <w:szCs w:val="20"/>
              </w:rPr>
            </w:pPr>
            <w:r w:rsidRPr="00451653">
              <w:rPr>
                <w:szCs w:val="20"/>
              </w:rPr>
              <w:t>O</w:t>
            </w:r>
            <w:r w:rsidR="00F7750B" w:rsidRPr="00451653">
              <w:rPr>
                <w:szCs w:val="20"/>
              </w:rPr>
              <w:t>rder</w:t>
            </w:r>
            <w:r w:rsidRPr="00451653">
              <w:rPr>
                <w:szCs w:val="20"/>
              </w:rPr>
              <w:t>Type</w:t>
            </w:r>
            <w:r w:rsidR="00F7750B" w:rsidRPr="00451653">
              <w:rPr>
                <w:szCs w:val="20"/>
              </w:rPr>
              <w:t>.orderReason</w:t>
            </w:r>
          </w:p>
        </w:tc>
        <w:tc>
          <w:tcPr>
            <w:tcW w:w="2977" w:type="dxa"/>
            <w:vAlign w:val="center"/>
          </w:tcPr>
          <w:p w14:paraId="020700D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61B8198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323088" w:rsidRPr="00451653" w14:paraId="6FF8B052" w14:textId="77777777" w:rsidTr="00F823FB">
        <w:trPr>
          <w:trHeight w:val="397"/>
        </w:trPr>
        <w:tc>
          <w:tcPr>
            <w:tcW w:w="1809" w:type="dxa"/>
          </w:tcPr>
          <w:p w14:paraId="1B68484B" w14:textId="77777777" w:rsidR="00323088" w:rsidRPr="00451653" w:rsidRDefault="00323088" w:rsidP="00F823FB">
            <w:pPr>
              <w:rPr>
                <w:szCs w:val="20"/>
              </w:rPr>
            </w:pPr>
            <w:r w:rsidRPr="00451653">
              <w:rPr>
                <w:rFonts w:cs="Arial"/>
                <w:szCs w:val="20"/>
              </w:rPr>
              <w:t>ResultType</w:t>
            </w:r>
          </w:p>
        </w:tc>
        <w:tc>
          <w:tcPr>
            <w:tcW w:w="2977" w:type="dxa"/>
          </w:tcPr>
          <w:p w14:paraId="0AAA259D"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C71ACA3" w14:textId="77777777" w:rsidR="00323088" w:rsidRPr="00451653" w:rsidRDefault="00323088" w:rsidP="00F823FB">
            <w:pPr>
              <w:rPr>
                <w:szCs w:val="20"/>
                <w:lang w:val="en-US"/>
              </w:rPr>
            </w:pPr>
            <w:r w:rsidRPr="00451653">
              <w:rPr>
                <w:szCs w:val="20"/>
                <w:lang w:val="en-US"/>
              </w:rPr>
              <w:t>result</w:t>
            </w:r>
          </w:p>
        </w:tc>
      </w:tr>
      <w:tr w:rsidR="00323088" w:rsidRPr="00451653" w14:paraId="6093DCE0" w14:textId="77777777" w:rsidTr="00F823FB">
        <w:trPr>
          <w:trHeight w:val="397"/>
        </w:trPr>
        <w:tc>
          <w:tcPr>
            <w:tcW w:w="1809" w:type="dxa"/>
          </w:tcPr>
          <w:p w14:paraId="32912217"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04D5A034"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26FA82F" w14:textId="77777777" w:rsidR="00323088" w:rsidRPr="00451653" w:rsidRDefault="00323088" w:rsidP="00F823FB">
            <w:pPr>
              <w:rPr>
                <w:szCs w:val="20"/>
                <w:lang w:val="en-US"/>
              </w:rPr>
            </w:pPr>
            <w:r w:rsidRPr="00451653">
              <w:rPr>
                <w:rFonts w:cs="Arial"/>
                <w:szCs w:val="20"/>
              </w:rPr>
              <w:t>result/resultCode</w:t>
            </w:r>
          </w:p>
        </w:tc>
      </w:tr>
      <w:tr w:rsidR="00323088" w:rsidRPr="00451653" w14:paraId="7536D6C5" w14:textId="77777777" w:rsidTr="00F823FB">
        <w:trPr>
          <w:trHeight w:val="397"/>
        </w:trPr>
        <w:tc>
          <w:tcPr>
            <w:tcW w:w="1809" w:type="dxa"/>
          </w:tcPr>
          <w:p w14:paraId="238D7A5C"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59BCE01"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453AA0C7" w14:textId="77777777" w:rsidR="00323088" w:rsidRPr="00451653" w:rsidRDefault="00323088" w:rsidP="00F823FB">
            <w:pPr>
              <w:rPr>
                <w:szCs w:val="20"/>
                <w:lang w:val="en-US"/>
              </w:rPr>
            </w:pPr>
            <w:r w:rsidRPr="00451653">
              <w:rPr>
                <w:rFonts w:cs="Arial"/>
                <w:szCs w:val="20"/>
              </w:rPr>
              <w:t>result/errorCode</w:t>
            </w:r>
          </w:p>
        </w:tc>
      </w:tr>
      <w:tr w:rsidR="00323088" w:rsidRPr="00451653" w14:paraId="50AA1B01" w14:textId="77777777" w:rsidTr="00F823FB">
        <w:trPr>
          <w:trHeight w:val="397"/>
        </w:trPr>
        <w:tc>
          <w:tcPr>
            <w:tcW w:w="1809" w:type="dxa"/>
          </w:tcPr>
          <w:p w14:paraId="53DA33A9" w14:textId="77777777" w:rsidR="00323088" w:rsidRPr="00451653" w:rsidRDefault="00323088" w:rsidP="00F823FB">
            <w:pPr>
              <w:rPr>
                <w:rFonts w:cs="Arial"/>
                <w:szCs w:val="20"/>
              </w:rPr>
            </w:pPr>
            <w:r w:rsidRPr="00451653">
              <w:rPr>
                <w:rFonts w:cs="Arial"/>
                <w:szCs w:val="20"/>
              </w:rPr>
              <w:t>ResultType.subcode</w:t>
            </w:r>
          </w:p>
        </w:tc>
        <w:tc>
          <w:tcPr>
            <w:tcW w:w="2977" w:type="dxa"/>
          </w:tcPr>
          <w:p w14:paraId="74FCAA0A"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14450F" w14:textId="77777777" w:rsidR="00323088" w:rsidRPr="00451653" w:rsidRDefault="00323088" w:rsidP="00F823FB">
            <w:pPr>
              <w:rPr>
                <w:szCs w:val="20"/>
              </w:rPr>
            </w:pPr>
            <w:r w:rsidRPr="00451653">
              <w:rPr>
                <w:rFonts w:cs="Arial"/>
                <w:szCs w:val="20"/>
              </w:rPr>
              <w:t>result/subcode</w:t>
            </w:r>
          </w:p>
        </w:tc>
      </w:tr>
      <w:tr w:rsidR="00323088" w:rsidRPr="00451653" w14:paraId="0858FBD7" w14:textId="77777777" w:rsidTr="00F823FB">
        <w:trPr>
          <w:trHeight w:val="397"/>
        </w:trPr>
        <w:tc>
          <w:tcPr>
            <w:tcW w:w="1809" w:type="dxa"/>
          </w:tcPr>
          <w:p w14:paraId="28DAC4F0" w14:textId="77777777" w:rsidR="00323088" w:rsidRPr="00451653" w:rsidRDefault="00323088" w:rsidP="00F823FB">
            <w:pPr>
              <w:rPr>
                <w:rFonts w:cs="Arial"/>
                <w:szCs w:val="20"/>
              </w:rPr>
            </w:pPr>
            <w:r w:rsidRPr="00451653">
              <w:rPr>
                <w:rFonts w:cs="Arial"/>
                <w:szCs w:val="20"/>
              </w:rPr>
              <w:lastRenderedPageBreak/>
              <w:t>ResultType.logId</w:t>
            </w:r>
          </w:p>
        </w:tc>
        <w:tc>
          <w:tcPr>
            <w:tcW w:w="2977" w:type="dxa"/>
          </w:tcPr>
          <w:p w14:paraId="6BC20147"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CB7F5AF" w14:textId="77777777" w:rsidR="00323088" w:rsidRPr="00451653" w:rsidRDefault="00323088" w:rsidP="00F823FB">
            <w:pPr>
              <w:rPr>
                <w:szCs w:val="20"/>
              </w:rPr>
            </w:pPr>
            <w:r w:rsidRPr="00451653">
              <w:rPr>
                <w:rFonts w:cs="Arial"/>
                <w:szCs w:val="20"/>
              </w:rPr>
              <w:t>result/logId</w:t>
            </w:r>
          </w:p>
        </w:tc>
      </w:tr>
      <w:tr w:rsidR="00323088" w:rsidRPr="00451653" w14:paraId="7C70AE34" w14:textId="77777777" w:rsidTr="00F823FB">
        <w:trPr>
          <w:trHeight w:val="397"/>
        </w:trPr>
        <w:tc>
          <w:tcPr>
            <w:tcW w:w="1809" w:type="dxa"/>
          </w:tcPr>
          <w:p w14:paraId="58C22299" w14:textId="77777777" w:rsidR="00323088" w:rsidRPr="00451653" w:rsidRDefault="00323088" w:rsidP="00F823FB">
            <w:pPr>
              <w:rPr>
                <w:rFonts w:cs="Arial"/>
                <w:szCs w:val="20"/>
              </w:rPr>
            </w:pPr>
            <w:r w:rsidRPr="00451653">
              <w:rPr>
                <w:rFonts w:cs="Arial"/>
                <w:szCs w:val="20"/>
              </w:rPr>
              <w:t>ResultType.message</w:t>
            </w:r>
          </w:p>
        </w:tc>
        <w:tc>
          <w:tcPr>
            <w:tcW w:w="2977" w:type="dxa"/>
          </w:tcPr>
          <w:p w14:paraId="2AB629F7"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2974AF2A" w14:textId="77777777" w:rsidR="00323088" w:rsidRPr="00451653" w:rsidRDefault="00323088" w:rsidP="00F823FB">
            <w:pPr>
              <w:rPr>
                <w:szCs w:val="20"/>
              </w:rPr>
            </w:pPr>
            <w:r w:rsidRPr="00451653">
              <w:rPr>
                <w:rFonts w:cs="Arial"/>
                <w:szCs w:val="20"/>
              </w:rPr>
              <w:t>result/message</w:t>
            </w:r>
          </w:p>
        </w:tc>
      </w:tr>
    </w:tbl>
    <w:p w14:paraId="13F02BD8" w14:textId="77777777" w:rsidR="00F7750B" w:rsidRPr="003A6D72" w:rsidRDefault="00F7750B" w:rsidP="00F7750B"/>
    <w:p w14:paraId="37495023" w14:textId="77777777" w:rsidR="0027683A" w:rsidRDefault="0027683A">
      <w:pPr>
        <w:spacing w:line="240" w:lineRule="auto"/>
        <w:rPr>
          <w:rFonts w:eastAsia="Times New Roman"/>
          <w:bCs/>
          <w:sz w:val="24"/>
        </w:rPr>
      </w:pPr>
      <w:r>
        <w:br w:type="page"/>
      </w:r>
    </w:p>
    <w:p w14:paraId="36C5172A" w14:textId="177CC49C" w:rsidR="00AF1612" w:rsidRPr="00AF1612" w:rsidRDefault="00CC412F" w:rsidP="00AF1612">
      <w:pPr>
        <w:pStyle w:val="Heading3"/>
      </w:pPr>
      <w:bookmarkStart w:id="112" w:name="_Toc384906598"/>
      <w:r>
        <w:lastRenderedPageBreak/>
        <w:t>GetECGOutcome</w:t>
      </w:r>
      <w:bookmarkEnd w:id="112"/>
    </w:p>
    <w:p w14:paraId="0DBEA1B4" w14:textId="63C28A01" w:rsidR="00CC412F" w:rsidRPr="003A6D72" w:rsidRDefault="00F81D11" w:rsidP="00CC412F">
      <w:pPr>
        <w:spacing w:line="239" w:lineRule="auto"/>
        <w:ind w:right="145"/>
        <w:rPr>
          <w:spacing w:val="-1"/>
          <w:highlight w:val="yellow"/>
        </w:rPr>
      </w:pPr>
      <w:r w:rsidRPr="000C5BDE">
        <w:rPr>
          <w:noProof/>
          <w:spacing w:val="-1"/>
          <w:lang w:val="en-US"/>
        </w:rPr>
        <w:drawing>
          <wp:inline distT="0" distB="0" distL="0" distR="0" wp14:anchorId="0B44202E" wp14:editId="138285E4">
            <wp:extent cx="5507990" cy="3849507"/>
            <wp:effectExtent l="0" t="0" r="3810" b="1143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849507"/>
                    </a:xfrm>
                    <a:prstGeom prst="rect">
                      <a:avLst/>
                    </a:prstGeom>
                  </pic:spPr>
                </pic:pic>
              </a:graphicData>
            </a:graphic>
          </wp:inline>
        </w:drawing>
      </w:r>
    </w:p>
    <w:p w14:paraId="654E1C3A" w14:textId="77777777" w:rsidR="00CC412F" w:rsidRPr="00E10ACE" w:rsidRDefault="00CC412F" w:rsidP="00CC412F"/>
    <w:tbl>
      <w:tblPr>
        <w:tblStyle w:val="TableGrid"/>
        <w:tblW w:w="8897" w:type="dxa"/>
        <w:tblLayout w:type="fixed"/>
        <w:tblLook w:val="04A0" w:firstRow="1" w:lastRow="0" w:firstColumn="1" w:lastColumn="0" w:noHBand="0" w:noVBand="1"/>
      </w:tblPr>
      <w:tblGrid>
        <w:gridCol w:w="1809"/>
        <w:gridCol w:w="2977"/>
        <w:gridCol w:w="4111"/>
      </w:tblGrid>
      <w:tr w:rsidR="00FE3D2C" w:rsidRPr="00451653" w14:paraId="67BF92B0" w14:textId="77777777" w:rsidTr="002B0265">
        <w:trPr>
          <w:trHeight w:val="397"/>
        </w:trPr>
        <w:tc>
          <w:tcPr>
            <w:tcW w:w="1809" w:type="dxa"/>
            <w:shd w:val="clear" w:color="auto" w:fill="D9D9D9" w:themeFill="background1" w:themeFillShade="D9"/>
            <w:vAlign w:val="center"/>
          </w:tcPr>
          <w:p w14:paraId="62CC04EA"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47E55E8C" w14:textId="77777777" w:rsidR="00FE3D2C" w:rsidRPr="00451653" w:rsidRDefault="00FE3D2C" w:rsidP="002B0265">
            <w:pPr>
              <w:rPr>
                <w:b/>
                <w:szCs w:val="20"/>
              </w:rPr>
            </w:pPr>
            <w:r w:rsidRPr="00451653">
              <w:rPr>
                <w:b/>
                <w:szCs w:val="20"/>
              </w:rPr>
              <w:t>Mappning mot V-TIM 2.2</w:t>
            </w:r>
          </w:p>
        </w:tc>
        <w:tc>
          <w:tcPr>
            <w:tcW w:w="4111" w:type="dxa"/>
            <w:shd w:val="clear" w:color="auto" w:fill="D9D9D9" w:themeFill="background1" w:themeFillShade="D9"/>
            <w:vAlign w:val="center"/>
          </w:tcPr>
          <w:p w14:paraId="4568FD05" w14:textId="77777777" w:rsidR="00FE3D2C" w:rsidRPr="00451653" w:rsidRDefault="00FE3D2C" w:rsidP="006B6063">
            <w:pPr>
              <w:rPr>
                <w:b/>
                <w:szCs w:val="20"/>
              </w:rPr>
            </w:pPr>
            <w:r w:rsidRPr="00451653">
              <w:rPr>
                <w:b/>
                <w:szCs w:val="20"/>
              </w:rPr>
              <w:t>Mappning mot XSD schema</w:t>
            </w:r>
          </w:p>
        </w:tc>
      </w:tr>
      <w:tr w:rsidR="00FE3D2C" w:rsidRPr="00451653" w14:paraId="54B39AD1" w14:textId="77777777" w:rsidTr="002B0265">
        <w:trPr>
          <w:trHeight w:val="397"/>
        </w:trPr>
        <w:tc>
          <w:tcPr>
            <w:tcW w:w="1809" w:type="dxa"/>
            <w:vAlign w:val="center"/>
          </w:tcPr>
          <w:p w14:paraId="3B6B5D07"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0DCAF62" w14:textId="77777777" w:rsidR="00FE3D2C" w:rsidRPr="00451653" w:rsidRDefault="00FE3D2C" w:rsidP="002B0265">
            <w:pPr>
              <w:rPr>
                <w:rFonts w:cs="Arial"/>
                <w:i/>
                <w:szCs w:val="20"/>
              </w:rPr>
            </w:pPr>
            <w:r w:rsidRPr="00451653">
              <w:rPr>
                <w:rFonts w:cs="Arial"/>
                <w:spacing w:val="-1"/>
                <w:szCs w:val="20"/>
              </w:rPr>
              <w:t>Framställan resultat.framställan resultat_id</w:t>
            </w:r>
          </w:p>
        </w:tc>
        <w:tc>
          <w:tcPr>
            <w:tcW w:w="4111" w:type="dxa"/>
            <w:vAlign w:val="center"/>
          </w:tcPr>
          <w:p w14:paraId="4D411446" w14:textId="07DAD141" w:rsidR="00FE3D2C" w:rsidRPr="00451653" w:rsidRDefault="00B2177D" w:rsidP="006B6063">
            <w:pPr>
              <w:rPr>
                <w:szCs w:val="20"/>
              </w:rPr>
            </w:pPr>
            <w:r w:rsidRPr="00451653">
              <w:rPr>
                <w:szCs w:val="20"/>
              </w:rPr>
              <w:t>EcgOutcome</w:t>
            </w:r>
            <w:r w:rsidR="00FE3D2C" w:rsidRPr="00451653">
              <w:rPr>
                <w:szCs w:val="20"/>
              </w:rPr>
              <w:t>/</w:t>
            </w:r>
            <w:r w:rsidRPr="00451653">
              <w:rPr>
                <w:szCs w:val="20"/>
              </w:rPr>
              <w:t>EcgOutcomeHeader</w:t>
            </w:r>
            <w:r w:rsidR="00FE3D2C" w:rsidRPr="00451653">
              <w:rPr>
                <w:szCs w:val="20"/>
              </w:rPr>
              <w:t>/documentId</w:t>
            </w:r>
          </w:p>
        </w:tc>
      </w:tr>
      <w:tr w:rsidR="00FE3D2C" w:rsidRPr="00451653" w14:paraId="65C9C8D0" w14:textId="77777777" w:rsidTr="002B0265">
        <w:trPr>
          <w:trHeight w:val="397"/>
        </w:trPr>
        <w:tc>
          <w:tcPr>
            <w:tcW w:w="1809" w:type="dxa"/>
            <w:vAlign w:val="center"/>
          </w:tcPr>
          <w:p w14:paraId="09473885"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0C4FEBB6" w14:textId="77777777" w:rsidR="00FE3D2C" w:rsidRPr="00451653" w:rsidRDefault="00FE3D2C" w:rsidP="002B0265">
            <w:pPr>
              <w:rPr>
                <w:szCs w:val="20"/>
              </w:rPr>
            </w:pPr>
            <w:r w:rsidRPr="00451653">
              <w:rPr>
                <w:rFonts w:cs="Arial"/>
                <w:i/>
                <w:color w:val="FF0000"/>
                <w:szCs w:val="20"/>
              </w:rPr>
              <w:t>Saknar motsvarighet i V-TIM 2.2</w:t>
            </w:r>
          </w:p>
        </w:tc>
        <w:tc>
          <w:tcPr>
            <w:tcW w:w="4111" w:type="dxa"/>
            <w:vAlign w:val="center"/>
          </w:tcPr>
          <w:p w14:paraId="71124ABB" w14:textId="6B272066" w:rsidR="00FE3D2C" w:rsidRPr="00451653" w:rsidRDefault="00B2177D" w:rsidP="006B6063">
            <w:pPr>
              <w:rPr>
                <w:szCs w:val="20"/>
              </w:rPr>
            </w:pPr>
            <w:r w:rsidRPr="00451653">
              <w:rPr>
                <w:szCs w:val="20"/>
              </w:rPr>
              <w:t>EcgOutcome</w:t>
            </w:r>
            <w:r w:rsidR="00FE3D2C" w:rsidRPr="00451653">
              <w:rPr>
                <w:szCs w:val="20"/>
              </w:rPr>
              <w:t>/</w:t>
            </w:r>
            <w:r w:rsidRPr="00451653">
              <w:rPr>
                <w:szCs w:val="20"/>
              </w:rPr>
              <w:t>EcgOutcomeHeader</w:t>
            </w:r>
            <w:r w:rsidR="00FE3D2C" w:rsidRPr="00451653">
              <w:rPr>
                <w:szCs w:val="20"/>
              </w:rPr>
              <w:t>/sourceSystemHSAId</w:t>
            </w:r>
          </w:p>
        </w:tc>
      </w:tr>
      <w:tr w:rsidR="00CF5277" w:rsidRPr="00451653" w14:paraId="051D903D" w14:textId="77777777" w:rsidTr="002B0265">
        <w:trPr>
          <w:trHeight w:val="397"/>
        </w:trPr>
        <w:tc>
          <w:tcPr>
            <w:tcW w:w="1809" w:type="dxa"/>
            <w:vAlign w:val="center"/>
          </w:tcPr>
          <w:p w14:paraId="0929CE86" w14:textId="77777777" w:rsidR="00CF5277" w:rsidRPr="00451653" w:rsidRDefault="00CF5277" w:rsidP="006B6063">
            <w:pPr>
              <w:rPr>
                <w:szCs w:val="20"/>
              </w:rPr>
            </w:pPr>
            <w:r w:rsidRPr="00451653">
              <w:rPr>
                <w:szCs w:val="20"/>
              </w:rPr>
              <w:t>PatientSummaryHeaderType.documentTitle</w:t>
            </w:r>
          </w:p>
        </w:tc>
        <w:tc>
          <w:tcPr>
            <w:tcW w:w="2977" w:type="dxa"/>
            <w:vAlign w:val="center"/>
          </w:tcPr>
          <w:p w14:paraId="23E4A0EE" w14:textId="43BD679A" w:rsidR="00CF5277" w:rsidRPr="00451653" w:rsidRDefault="00CF5277" w:rsidP="002B0265">
            <w:pPr>
              <w:rPr>
                <w:rFonts w:cs="Arial"/>
                <w:spacing w:val="-1"/>
                <w:szCs w:val="20"/>
              </w:rPr>
            </w:pPr>
            <w:r w:rsidRPr="00451653">
              <w:rPr>
                <w:rFonts w:cs="Arial"/>
                <w:spacing w:val="-1"/>
                <w:szCs w:val="20"/>
              </w:rPr>
              <w:t>Aktivitet.aktivitetsbeskrivning</w:t>
            </w:r>
          </w:p>
        </w:tc>
        <w:tc>
          <w:tcPr>
            <w:tcW w:w="4111" w:type="dxa"/>
            <w:vAlign w:val="center"/>
          </w:tcPr>
          <w:p w14:paraId="14FE916C" w14:textId="0918B6EC" w:rsidR="00CF5277" w:rsidRPr="00451653" w:rsidRDefault="00CF5277" w:rsidP="006B6063">
            <w:pPr>
              <w:rPr>
                <w:szCs w:val="20"/>
              </w:rPr>
            </w:pPr>
            <w:r w:rsidRPr="00451653">
              <w:rPr>
                <w:szCs w:val="20"/>
              </w:rPr>
              <w:t>EcgOutcome/EcgOutcomeHeader/documentTitle</w:t>
            </w:r>
          </w:p>
        </w:tc>
      </w:tr>
      <w:tr w:rsidR="00CF5277" w:rsidRPr="00451653" w14:paraId="426EBFF1" w14:textId="77777777" w:rsidTr="002B0265">
        <w:trPr>
          <w:trHeight w:val="397"/>
        </w:trPr>
        <w:tc>
          <w:tcPr>
            <w:tcW w:w="1809" w:type="dxa"/>
            <w:vAlign w:val="center"/>
          </w:tcPr>
          <w:p w14:paraId="5A3329E2" w14:textId="77777777" w:rsidR="00CF5277" w:rsidRPr="00451653" w:rsidRDefault="00CF5277" w:rsidP="006B6063">
            <w:pPr>
              <w:rPr>
                <w:szCs w:val="20"/>
              </w:rPr>
            </w:pPr>
            <w:r w:rsidRPr="00451653">
              <w:rPr>
                <w:szCs w:val="20"/>
              </w:rPr>
              <w:t>PatientSummaryHeaderType.documentTime</w:t>
            </w:r>
          </w:p>
        </w:tc>
        <w:tc>
          <w:tcPr>
            <w:tcW w:w="2977" w:type="dxa"/>
            <w:vAlign w:val="center"/>
          </w:tcPr>
          <w:p w14:paraId="77DAA601" w14:textId="543C5EC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1A1F6B94" w14:textId="48777794" w:rsidR="00CF5277" w:rsidRPr="00451653" w:rsidRDefault="00CF5277" w:rsidP="006B6063">
            <w:pPr>
              <w:rPr>
                <w:szCs w:val="20"/>
              </w:rPr>
            </w:pPr>
            <w:r w:rsidRPr="00451653">
              <w:rPr>
                <w:szCs w:val="20"/>
              </w:rPr>
              <w:t>EcgOutcome/EcgOutcomeHeader/documentTime</w:t>
            </w:r>
          </w:p>
        </w:tc>
      </w:tr>
      <w:tr w:rsidR="00CF5277" w:rsidRPr="00451653" w14:paraId="4854D5D7" w14:textId="77777777" w:rsidTr="002B0265">
        <w:trPr>
          <w:trHeight w:val="397"/>
        </w:trPr>
        <w:tc>
          <w:tcPr>
            <w:tcW w:w="1809" w:type="dxa"/>
            <w:vAlign w:val="center"/>
          </w:tcPr>
          <w:p w14:paraId="2DC65CB7" w14:textId="77777777" w:rsidR="00CF5277" w:rsidRPr="00451653" w:rsidRDefault="00CF5277" w:rsidP="006B6063">
            <w:pPr>
              <w:rPr>
                <w:szCs w:val="20"/>
              </w:rPr>
            </w:pPr>
            <w:r w:rsidRPr="00451653">
              <w:rPr>
                <w:szCs w:val="20"/>
              </w:rPr>
              <w:t>PatientSummaryHeaderType.patientId</w:t>
            </w:r>
          </w:p>
        </w:tc>
        <w:tc>
          <w:tcPr>
            <w:tcW w:w="2977" w:type="dxa"/>
            <w:vAlign w:val="center"/>
          </w:tcPr>
          <w:p w14:paraId="2DDF9BFE" w14:textId="77777777" w:rsidR="00CF5277" w:rsidRPr="00451653" w:rsidRDefault="00CF5277" w:rsidP="002B0265">
            <w:pPr>
              <w:rPr>
                <w:rFonts w:cs="Arial"/>
                <w:spacing w:val="-1"/>
                <w:szCs w:val="20"/>
              </w:rPr>
            </w:pPr>
            <w:r w:rsidRPr="00451653">
              <w:rPr>
                <w:rFonts w:cs="Arial"/>
                <w:spacing w:val="-1"/>
                <w:szCs w:val="20"/>
              </w:rPr>
              <w:t>Patient.person-id</w:t>
            </w:r>
          </w:p>
        </w:tc>
        <w:tc>
          <w:tcPr>
            <w:tcW w:w="4111" w:type="dxa"/>
            <w:vAlign w:val="center"/>
          </w:tcPr>
          <w:p w14:paraId="76702BFF" w14:textId="09923CE0" w:rsidR="00CF5277" w:rsidRPr="00451653" w:rsidRDefault="00CF5277" w:rsidP="006B6063">
            <w:pPr>
              <w:rPr>
                <w:szCs w:val="20"/>
              </w:rPr>
            </w:pPr>
            <w:r w:rsidRPr="00451653">
              <w:rPr>
                <w:szCs w:val="20"/>
              </w:rPr>
              <w:t>EcgOutcome/EcgOutcomeHeader/patientId</w:t>
            </w:r>
          </w:p>
        </w:tc>
      </w:tr>
      <w:tr w:rsidR="00CF5277" w:rsidRPr="00451653" w14:paraId="2152742C" w14:textId="77777777" w:rsidTr="002B0265">
        <w:trPr>
          <w:trHeight w:val="397"/>
        </w:trPr>
        <w:tc>
          <w:tcPr>
            <w:tcW w:w="1809" w:type="dxa"/>
            <w:vAlign w:val="center"/>
          </w:tcPr>
          <w:p w14:paraId="799C6AD9" w14:textId="77777777" w:rsidR="00CF5277" w:rsidRPr="00451653" w:rsidRDefault="00CF5277" w:rsidP="006B6063">
            <w:pPr>
              <w:rPr>
                <w:szCs w:val="20"/>
              </w:rPr>
            </w:pPr>
            <w:r w:rsidRPr="00451653">
              <w:rPr>
                <w:szCs w:val="20"/>
              </w:rPr>
              <w:t>PatientSummaryHeaderType.approvedForPatient</w:t>
            </w:r>
          </w:p>
        </w:tc>
        <w:tc>
          <w:tcPr>
            <w:tcW w:w="2977" w:type="dxa"/>
            <w:vAlign w:val="center"/>
          </w:tcPr>
          <w:p w14:paraId="00BC0D8F"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960CAD7" w14:textId="17342CBE" w:rsidR="00CF5277" w:rsidRPr="00451653" w:rsidRDefault="00CF5277" w:rsidP="006B6063">
            <w:pPr>
              <w:rPr>
                <w:szCs w:val="20"/>
              </w:rPr>
            </w:pPr>
            <w:r w:rsidRPr="00451653">
              <w:rPr>
                <w:szCs w:val="20"/>
              </w:rPr>
              <w:t>EcgOutcome/EcgOutcomeHeader/approvedForPatient</w:t>
            </w:r>
          </w:p>
        </w:tc>
      </w:tr>
      <w:tr w:rsidR="00CF5277" w:rsidRPr="00451653" w14:paraId="350CAA45" w14:textId="77777777" w:rsidTr="002B0265">
        <w:trPr>
          <w:trHeight w:val="397"/>
        </w:trPr>
        <w:tc>
          <w:tcPr>
            <w:tcW w:w="1809" w:type="dxa"/>
            <w:vAlign w:val="center"/>
          </w:tcPr>
          <w:p w14:paraId="733F87A9" w14:textId="77777777" w:rsidR="00CF5277" w:rsidRPr="00451653" w:rsidRDefault="00CF5277" w:rsidP="006B6063">
            <w:pPr>
              <w:rPr>
                <w:szCs w:val="20"/>
              </w:rPr>
            </w:pPr>
            <w:r w:rsidRPr="00451653">
              <w:rPr>
                <w:szCs w:val="20"/>
              </w:rPr>
              <w:lastRenderedPageBreak/>
              <w:t>PatientSummaryHeaderType.careContactId</w:t>
            </w:r>
          </w:p>
        </w:tc>
        <w:tc>
          <w:tcPr>
            <w:tcW w:w="2977" w:type="dxa"/>
            <w:vAlign w:val="center"/>
          </w:tcPr>
          <w:p w14:paraId="674449C4" w14:textId="77777777" w:rsidR="00CF5277" w:rsidRPr="00451653" w:rsidRDefault="00CF5277" w:rsidP="002B0265">
            <w:pPr>
              <w:rPr>
                <w:rFonts w:cs="Arial"/>
                <w:szCs w:val="20"/>
              </w:rPr>
            </w:pPr>
            <w:r w:rsidRPr="00451653">
              <w:rPr>
                <w:rFonts w:cs="Arial"/>
                <w:spacing w:val="-1"/>
                <w:szCs w:val="20"/>
              </w:rPr>
              <w:t>Informationsresurs.kontakt id</w:t>
            </w:r>
          </w:p>
        </w:tc>
        <w:tc>
          <w:tcPr>
            <w:tcW w:w="4111" w:type="dxa"/>
            <w:vAlign w:val="center"/>
          </w:tcPr>
          <w:p w14:paraId="41CEC948" w14:textId="25603010" w:rsidR="00CF5277" w:rsidRPr="00451653" w:rsidRDefault="00CF5277" w:rsidP="006B6063">
            <w:pPr>
              <w:rPr>
                <w:szCs w:val="20"/>
              </w:rPr>
            </w:pPr>
            <w:r w:rsidRPr="00451653">
              <w:rPr>
                <w:szCs w:val="20"/>
              </w:rPr>
              <w:t>EcgOutcome/EcgOutcomeHeader/careContactId</w:t>
            </w:r>
          </w:p>
        </w:tc>
      </w:tr>
      <w:tr w:rsidR="00CF5277" w:rsidRPr="00451653" w14:paraId="7FB72D27" w14:textId="77777777" w:rsidTr="002B0265">
        <w:trPr>
          <w:trHeight w:val="397"/>
        </w:trPr>
        <w:tc>
          <w:tcPr>
            <w:tcW w:w="1809" w:type="dxa"/>
            <w:vAlign w:val="center"/>
          </w:tcPr>
          <w:p w14:paraId="41ECEE1C" w14:textId="77777777" w:rsidR="00CF5277" w:rsidRPr="00451653" w:rsidRDefault="00CF5277" w:rsidP="006B6063">
            <w:pPr>
              <w:rPr>
                <w:szCs w:val="20"/>
              </w:rPr>
            </w:pPr>
            <w:r w:rsidRPr="00451653">
              <w:rPr>
                <w:szCs w:val="20"/>
              </w:rPr>
              <w:t>PatientSummaryHeaderType.nullified</w:t>
            </w:r>
          </w:p>
        </w:tc>
        <w:tc>
          <w:tcPr>
            <w:tcW w:w="2977" w:type="dxa"/>
            <w:vAlign w:val="center"/>
          </w:tcPr>
          <w:p w14:paraId="3977883B"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vAlign w:val="center"/>
          </w:tcPr>
          <w:p w14:paraId="39B21407" w14:textId="5C5BE9BB" w:rsidR="00CF5277" w:rsidRPr="00451653" w:rsidRDefault="00CF5277" w:rsidP="006B6063">
            <w:pPr>
              <w:rPr>
                <w:szCs w:val="20"/>
              </w:rPr>
            </w:pPr>
            <w:r w:rsidRPr="00451653">
              <w:rPr>
                <w:szCs w:val="20"/>
              </w:rPr>
              <w:t>EcgOutcome/EcgOutcomeHeader/nullified</w:t>
            </w:r>
          </w:p>
        </w:tc>
      </w:tr>
      <w:tr w:rsidR="00CF5277" w:rsidRPr="00451653" w14:paraId="27B0E140" w14:textId="77777777" w:rsidTr="002B0265">
        <w:trPr>
          <w:trHeight w:val="397"/>
        </w:trPr>
        <w:tc>
          <w:tcPr>
            <w:tcW w:w="1809" w:type="dxa"/>
            <w:vAlign w:val="center"/>
          </w:tcPr>
          <w:p w14:paraId="314C1E7D" w14:textId="77777777" w:rsidR="00CF5277" w:rsidRPr="00451653" w:rsidRDefault="00CF5277" w:rsidP="006B6063">
            <w:pPr>
              <w:rPr>
                <w:szCs w:val="20"/>
              </w:rPr>
            </w:pPr>
            <w:r w:rsidRPr="00451653">
              <w:rPr>
                <w:szCs w:val="20"/>
              </w:rPr>
              <w:t>PatientSummaryHeaderType.nullifiedReason</w:t>
            </w:r>
          </w:p>
        </w:tc>
        <w:tc>
          <w:tcPr>
            <w:tcW w:w="2977" w:type="dxa"/>
            <w:vAlign w:val="center"/>
          </w:tcPr>
          <w:p w14:paraId="503A7BD9"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6EAE16E2" w14:textId="41A56215" w:rsidR="00CF5277" w:rsidRPr="00451653" w:rsidRDefault="00CF5277" w:rsidP="006B6063">
            <w:pPr>
              <w:rPr>
                <w:szCs w:val="20"/>
              </w:rPr>
            </w:pPr>
            <w:r w:rsidRPr="00451653">
              <w:rPr>
                <w:szCs w:val="20"/>
              </w:rPr>
              <w:t>EcgOutcome/EcgOutcomeHeader/nullifiedReason</w:t>
            </w:r>
          </w:p>
        </w:tc>
      </w:tr>
      <w:tr w:rsidR="00CF5277" w:rsidRPr="00451653" w14:paraId="69DF62EF" w14:textId="77777777" w:rsidTr="002B0265">
        <w:trPr>
          <w:trHeight w:val="397"/>
        </w:trPr>
        <w:tc>
          <w:tcPr>
            <w:tcW w:w="1809" w:type="dxa"/>
            <w:vAlign w:val="center"/>
          </w:tcPr>
          <w:p w14:paraId="47BE258C" w14:textId="77777777" w:rsidR="00CF5277" w:rsidRPr="00451653" w:rsidRDefault="00CF5277" w:rsidP="006B6063">
            <w:pPr>
              <w:rPr>
                <w:szCs w:val="20"/>
              </w:rPr>
            </w:pPr>
            <w:r w:rsidRPr="00451653">
              <w:rPr>
                <w:szCs w:val="20"/>
              </w:rPr>
              <w:t>HealthcareProfessionalType.authorTime</w:t>
            </w:r>
          </w:p>
        </w:tc>
        <w:tc>
          <w:tcPr>
            <w:tcW w:w="2977" w:type="dxa"/>
            <w:vAlign w:val="center"/>
          </w:tcPr>
          <w:p w14:paraId="64B348C5" w14:textId="77777777" w:rsidR="00CF5277" w:rsidRPr="00451653" w:rsidRDefault="00CF5277" w:rsidP="002B0265">
            <w:pPr>
              <w:rPr>
                <w:rFonts w:cs="Arial"/>
                <w:szCs w:val="20"/>
              </w:rPr>
            </w:pPr>
            <w:r w:rsidRPr="00451653">
              <w:rPr>
                <w:rFonts w:cs="Arial"/>
                <w:spacing w:val="-1"/>
                <w:szCs w:val="20"/>
              </w:rPr>
              <w:t>Framställan resultat.svarstidpunkt</w:t>
            </w:r>
          </w:p>
        </w:tc>
        <w:tc>
          <w:tcPr>
            <w:tcW w:w="4111" w:type="dxa"/>
            <w:vAlign w:val="center"/>
          </w:tcPr>
          <w:p w14:paraId="4CFB9065" w14:textId="3BE71213" w:rsidR="00CF5277" w:rsidRPr="00451653" w:rsidRDefault="00CF5277" w:rsidP="006B6063">
            <w:pPr>
              <w:rPr>
                <w:szCs w:val="20"/>
              </w:rPr>
            </w:pPr>
            <w:r w:rsidRPr="00451653">
              <w:rPr>
                <w:szCs w:val="20"/>
              </w:rPr>
              <w:t>EcgOutcome/EcgOutcomeHeader/AccountableHealthcareProfessional/authorTime</w:t>
            </w:r>
          </w:p>
        </w:tc>
      </w:tr>
      <w:tr w:rsidR="00CF5277" w:rsidRPr="00451653" w14:paraId="3A480D0F" w14:textId="77777777" w:rsidTr="002B0265">
        <w:trPr>
          <w:trHeight w:val="397"/>
        </w:trPr>
        <w:tc>
          <w:tcPr>
            <w:tcW w:w="1809" w:type="dxa"/>
            <w:vAlign w:val="center"/>
          </w:tcPr>
          <w:p w14:paraId="39E34869" w14:textId="77777777" w:rsidR="00CF5277" w:rsidRPr="00451653" w:rsidRDefault="00CF5277" w:rsidP="006B6063">
            <w:pPr>
              <w:rPr>
                <w:szCs w:val="20"/>
              </w:rPr>
            </w:pPr>
            <w:r w:rsidRPr="00451653">
              <w:rPr>
                <w:szCs w:val="20"/>
              </w:rPr>
              <w:t>HealthcareProfessionalType.healthcareProfessionalHSAId</w:t>
            </w:r>
          </w:p>
        </w:tc>
        <w:tc>
          <w:tcPr>
            <w:tcW w:w="2977" w:type="dxa"/>
            <w:vAlign w:val="center"/>
          </w:tcPr>
          <w:p w14:paraId="5F5DB8F6" w14:textId="77777777" w:rsidR="00CF5277" w:rsidRPr="00451653" w:rsidRDefault="00CF5277" w:rsidP="002B0265">
            <w:pPr>
              <w:rPr>
                <w:rFonts w:cs="Arial"/>
                <w:szCs w:val="20"/>
              </w:rPr>
            </w:pPr>
            <w:r w:rsidRPr="00451653">
              <w:rPr>
                <w:rFonts w:cs="Arial"/>
                <w:spacing w:val="-1"/>
                <w:szCs w:val="20"/>
              </w:rPr>
              <w:t>Vård- och omsorgsutövare.personal id</w:t>
            </w:r>
          </w:p>
        </w:tc>
        <w:tc>
          <w:tcPr>
            <w:tcW w:w="4111" w:type="dxa"/>
            <w:vAlign w:val="center"/>
          </w:tcPr>
          <w:p w14:paraId="298DA6E3" w14:textId="505C9516" w:rsidR="00CF5277" w:rsidRPr="00451653" w:rsidRDefault="00CF5277" w:rsidP="006B6063">
            <w:pPr>
              <w:rPr>
                <w:szCs w:val="20"/>
              </w:rPr>
            </w:pPr>
            <w:r w:rsidRPr="00451653">
              <w:rPr>
                <w:szCs w:val="20"/>
              </w:rPr>
              <w:t>EcgOutcome/EcgOutcomeHeader/AccountableHealthcareProfessional/healthcareProfessionalHSAId</w:t>
            </w:r>
          </w:p>
        </w:tc>
      </w:tr>
      <w:tr w:rsidR="00CF5277" w:rsidRPr="00451653" w14:paraId="73D50B81" w14:textId="77777777" w:rsidTr="002B0265">
        <w:trPr>
          <w:trHeight w:val="397"/>
        </w:trPr>
        <w:tc>
          <w:tcPr>
            <w:tcW w:w="1809" w:type="dxa"/>
            <w:vAlign w:val="center"/>
          </w:tcPr>
          <w:p w14:paraId="7929D3EF" w14:textId="77777777" w:rsidR="00CF5277" w:rsidRPr="00451653" w:rsidRDefault="00CF5277" w:rsidP="006B6063">
            <w:pPr>
              <w:rPr>
                <w:szCs w:val="20"/>
              </w:rPr>
            </w:pPr>
            <w:r w:rsidRPr="00451653">
              <w:rPr>
                <w:szCs w:val="20"/>
              </w:rPr>
              <w:t>HealthcareProfessionalType.healthcareProfessionalName</w:t>
            </w:r>
          </w:p>
        </w:tc>
        <w:tc>
          <w:tcPr>
            <w:tcW w:w="2977" w:type="dxa"/>
            <w:vAlign w:val="center"/>
          </w:tcPr>
          <w:p w14:paraId="54B46FB5" w14:textId="77777777" w:rsidR="00CF5277" w:rsidRPr="00451653" w:rsidRDefault="00CF5277" w:rsidP="002B0265">
            <w:pPr>
              <w:rPr>
                <w:rFonts w:cs="Arial"/>
                <w:szCs w:val="20"/>
              </w:rPr>
            </w:pPr>
            <w:r w:rsidRPr="00451653">
              <w:rPr>
                <w:rFonts w:cs="Arial"/>
                <w:spacing w:val="-1"/>
                <w:szCs w:val="20"/>
              </w:rPr>
              <w:t>Vård- och omsorgsutövare.personal namn</w:t>
            </w:r>
          </w:p>
        </w:tc>
        <w:tc>
          <w:tcPr>
            <w:tcW w:w="4111" w:type="dxa"/>
            <w:vAlign w:val="center"/>
          </w:tcPr>
          <w:p w14:paraId="292E6492" w14:textId="74903BA8" w:rsidR="00CF5277" w:rsidRPr="00451653" w:rsidRDefault="00CF5277" w:rsidP="006B6063">
            <w:pPr>
              <w:rPr>
                <w:szCs w:val="20"/>
              </w:rPr>
            </w:pPr>
            <w:r w:rsidRPr="00451653">
              <w:rPr>
                <w:szCs w:val="20"/>
              </w:rPr>
              <w:t>EcgOutcome/EcgOutcomeHeader/AccountableHealthcareProfessional/healthcareProfessionalName</w:t>
            </w:r>
          </w:p>
        </w:tc>
      </w:tr>
      <w:tr w:rsidR="00CF5277" w:rsidRPr="00451653" w14:paraId="12E289AE" w14:textId="77777777" w:rsidTr="002B0265">
        <w:trPr>
          <w:trHeight w:val="397"/>
        </w:trPr>
        <w:tc>
          <w:tcPr>
            <w:tcW w:w="1809" w:type="dxa"/>
            <w:vAlign w:val="center"/>
          </w:tcPr>
          <w:p w14:paraId="4F27453B" w14:textId="77777777" w:rsidR="00CF5277" w:rsidRPr="00451653" w:rsidRDefault="00CF5277" w:rsidP="006B6063">
            <w:pPr>
              <w:rPr>
                <w:szCs w:val="20"/>
              </w:rPr>
            </w:pPr>
            <w:r w:rsidRPr="00451653">
              <w:rPr>
                <w:szCs w:val="20"/>
              </w:rPr>
              <w:t>HealthcareProfessionalType.healthcareProfessionalRoleCode</w:t>
            </w:r>
          </w:p>
        </w:tc>
        <w:tc>
          <w:tcPr>
            <w:tcW w:w="2977" w:type="dxa"/>
            <w:vAlign w:val="center"/>
          </w:tcPr>
          <w:p w14:paraId="3097BB88"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480214BE" w14:textId="299D4DE4" w:rsidR="00CF5277" w:rsidRPr="00451653" w:rsidRDefault="00CF5277" w:rsidP="006B6063">
            <w:pPr>
              <w:rPr>
                <w:szCs w:val="20"/>
              </w:rPr>
            </w:pPr>
            <w:r w:rsidRPr="00451653">
              <w:rPr>
                <w:szCs w:val="20"/>
              </w:rPr>
              <w:t>EcgOutcome/EcgOutcomeHeader/AccountableHealthcareProfessional/healthcareProfessionalRoleCode</w:t>
            </w:r>
          </w:p>
        </w:tc>
      </w:tr>
      <w:tr w:rsidR="00CF5277" w:rsidRPr="00451653" w14:paraId="2990532F" w14:textId="77777777" w:rsidTr="002B0265">
        <w:trPr>
          <w:trHeight w:val="397"/>
        </w:trPr>
        <w:tc>
          <w:tcPr>
            <w:tcW w:w="1809" w:type="dxa"/>
            <w:vAlign w:val="center"/>
          </w:tcPr>
          <w:p w14:paraId="17C884B9" w14:textId="77777777" w:rsidR="00CF5277" w:rsidRPr="00451653" w:rsidRDefault="00CF5277" w:rsidP="006B6063">
            <w:pPr>
              <w:rPr>
                <w:szCs w:val="20"/>
              </w:rPr>
            </w:pPr>
            <w:r w:rsidRPr="00451653">
              <w:rPr>
                <w:szCs w:val="20"/>
              </w:rPr>
              <w:t>HealthcareProfessionalType.healthcareProfessionalCareUnitHSAId</w:t>
            </w:r>
          </w:p>
        </w:tc>
        <w:tc>
          <w:tcPr>
            <w:tcW w:w="2977" w:type="dxa"/>
            <w:vAlign w:val="center"/>
          </w:tcPr>
          <w:p w14:paraId="02985CA4"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2A26B23B" w14:textId="35810E10" w:rsidR="00CF5277" w:rsidRPr="00451653" w:rsidRDefault="00CF5277" w:rsidP="006B6063">
            <w:pPr>
              <w:rPr>
                <w:szCs w:val="20"/>
              </w:rPr>
            </w:pPr>
            <w:r w:rsidRPr="00451653">
              <w:rPr>
                <w:szCs w:val="20"/>
              </w:rPr>
              <w:t>EcgOutcome/EcgOutcomeHeader/AccountableHealthcareProfessional/healthcareProfessionalCareUnitHSAId</w:t>
            </w:r>
          </w:p>
        </w:tc>
      </w:tr>
      <w:tr w:rsidR="00CF5277" w:rsidRPr="00451653" w14:paraId="68514F3E" w14:textId="77777777" w:rsidTr="002B0265">
        <w:trPr>
          <w:trHeight w:val="397"/>
        </w:trPr>
        <w:tc>
          <w:tcPr>
            <w:tcW w:w="1809" w:type="dxa"/>
            <w:vAlign w:val="center"/>
          </w:tcPr>
          <w:p w14:paraId="20D40313" w14:textId="77777777" w:rsidR="00CF5277" w:rsidRPr="00451653" w:rsidRDefault="00CF5277" w:rsidP="006B6063">
            <w:pPr>
              <w:rPr>
                <w:szCs w:val="20"/>
              </w:rPr>
            </w:pPr>
            <w:r w:rsidRPr="00451653">
              <w:rPr>
                <w:szCs w:val="20"/>
              </w:rPr>
              <w:t>HealthcareProfessionalType.healthcareProfessionalCareGiverHSAId</w:t>
            </w:r>
          </w:p>
        </w:tc>
        <w:tc>
          <w:tcPr>
            <w:tcW w:w="2977" w:type="dxa"/>
            <w:vAlign w:val="center"/>
          </w:tcPr>
          <w:p w14:paraId="0086B0F2" w14:textId="77777777" w:rsidR="00CF5277" w:rsidRPr="00451653" w:rsidRDefault="00CF5277" w:rsidP="002B0265">
            <w:pPr>
              <w:rPr>
                <w:rFonts w:cs="Arial"/>
                <w:spacing w:val="-1"/>
                <w:szCs w:val="20"/>
              </w:rPr>
            </w:pPr>
            <w:r w:rsidRPr="00451653">
              <w:rPr>
                <w:rFonts w:cs="Arial"/>
                <w:spacing w:val="-1"/>
                <w:szCs w:val="20"/>
              </w:rPr>
              <w:t>Informationsresurs.vårdgivare id</w:t>
            </w:r>
          </w:p>
        </w:tc>
        <w:tc>
          <w:tcPr>
            <w:tcW w:w="4111" w:type="dxa"/>
            <w:vAlign w:val="center"/>
          </w:tcPr>
          <w:p w14:paraId="4A3EDA80" w14:textId="6EAB19BA" w:rsidR="00CF5277" w:rsidRPr="00451653" w:rsidRDefault="00CF5277" w:rsidP="006B6063">
            <w:pPr>
              <w:rPr>
                <w:szCs w:val="20"/>
              </w:rPr>
            </w:pPr>
            <w:r w:rsidRPr="00451653">
              <w:rPr>
                <w:szCs w:val="20"/>
              </w:rPr>
              <w:t>EcgOutcome/EcgOutcomeHeader/AccountableHealthcareProfessional/healthcareProfessionalCareGiverHSAId</w:t>
            </w:r>
          </w:p>
        </w:tc>
      </w:tr>
      <w:tr w:rsidR="00CF5277" w:rsidRPr="0061750A" w14:paraId="496497B3" w14:textId="77777777" w:rsidTr="002B0265">
        <w:trPr>
          <w:trHeight w:val="397"/>
        </w:trPr>
        <w:tc>
          <w:tcPr>
            <w:tcW w:w="1809" w:type="dxa"/>
            <w:vAlign w:val="center"/>
          </w:tcPr>
          <w:p w14:paraId="1259F4AA" w14:textId="77777777" w:rsidR="00CF5277" w:rsidRPr="00451653" w:rsidRDefault="00CF5277" w:rsidP="006B6063">
            <w:pPr>
              <w:rPr>
                <w:szCs w:val="20"/>
              </w:rPr>
            </w:pPr>
            <w:r w:rsidRPr="00451653">
              <w:rPr>
                <w:szCs w:val="20"/>
              </w:rPr>
              <w:t>OrgUnitType.orgUnitHSAId</w:t>
            </w:r>
          </w:p>
        </w:tc>
        <w:tc>
          <w:tcPr>
            <w:tcW w:w="2977" w:type="dxa"/>
            <w:vAlign w:val="center"/>
          </w:tcPr>
          <w:p w14:paraId="200BC9E5"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7F4D0924" w14:textId="784DDDFA" w:rsidR="00CF5277" w:rsidRPr="00451653" w:rsidRDefault="00CF5277" w:rsidP="006B6063">
            <w:pPr>
              <w:rPr>
                <w:szCs w:val="20"/>
                <w:lang w:val="en-US"/>
              </w:rPr>
            </w:pPr>
            <w:r w:rsidRPr="00451653">
              <w:rPr>
                <w:szCs w:val="20"/>
                <w:lang w:val="en-US"/>
              </w:rPr>
              <w:t>EcgOutcome/EcgOutcomeHeader/AccountableHealthcareProfessional/HealthcareProfessionalOrgUnit/orgUnitHSAId</w:t>
            </w:r>
          </w:p>
        </w:tc>
      </w:tr>
      <w:tr w:rsidR="00CF5277" w:rsidRPr="0061750A" w14:paraId="5081F82C" w14:textId="77777777" w:rsidTr="002B0265">
        <w:trPr>
          <w:trHeight w:val="397"/>
        </w:trPr>
        <w:tc>
          <w:tcPr>
            <w:tcW w:w="1809" w:type="dxa"/>
            <w:vAlign w:val="center"/>
          </w:tcPr>
          <w:p w14:paraId="331C7DFA" w14:textId="77777777" w:rsidR="00CF5277" w:rsidRPr="00451653" w:rsidRDefault="00CF5277" w:rsidP="006B6063">
            <w:pPr>
              <w:rPr>
                <w:szCs w:val="20"/>
              </w:rPr>
            </w:pPr>
            <w:r w:rsidRPr="00451653">
              <w:rPr>
                <w:szCs w:val="20"/>
              </w:rPr>
              <w:t>OrgUnitType.orgUnitName</w:t>
            </w:r>
          </w:p>
        </w:tc>
        <w:tc>
          <w:tcPr>
            <w:tcW w:w="2977" w:type="dxa"/>
            <w:vAlign w:val="center"/>
          </w:tcPr>
          <w:p w14:paraId="6719B264" w14:textId="77777777" w:rsidR="00CF5277" w:rsidRPr="00451653" w:rsidRDefault="00CF5277" w:rsidP="002B0265">
            <w:pPr>
              <w:rPr>
                <w:rFonts w:cs="Arial"/>
                <w:spacing w:val="-1"/>
                <w:szCs w:val="20"/>
              </w:rPr>
            </w:pPr>
            <w:r w:rsidRPr="00451653">
              <w:rPr>
                <w:rFonts w:cs="Arial"/>
                <w:spacing w:val="-1"/>
                <w:szCs w:val="20"/>
              </w:rPr>
              <w:t>Vård- och omsorgsutövare.enhet namn</w:t>
            </w:r>
          </w:p>
        </w:tc>
        <w:tc>
          <w:tcPr>
            <w:tcW w:w="4111" w:type="dxa"/>
            <w:vAlign w:val="center"/>
          </w:tcPr>
          <w:p w14:paraId="5FDD869C" w14:textId="4D5E631A" w:rsidR="00CF5277" w:rsidRPr="00451653" w:rsidRDefault="00CF5277" w:rsidP="006B6063">
            <w:pPr>
              <w:rPr>
                <w:szCs w:val="20"/>
                <w:lang w:val="en-US"/>
              </w:rPr>
            </w:pPr>
            <w:r w:rsidRPr="00451653">
              <w:rPr>
                <w:szCs w:val="20"/>
                <w:lang w:val="en-US"/>
              </w:rPr>
              <w:t>EcgOutcome/EcgOutcomeHeader/AccountableHealthcareProfessional/HealthcareProfessionalOrgUnit/orgUnitName</w:t>
            </w:r>
          </w:p>
        </w:tc>
      </w:tr>
      <w:tr w:rsidR="00CF5277" w:rsidRPr="0061750A" w14:paraId="221FAAC5" w14:textId="77777777" w:rsidTr="002B0265">
        <w:trPr>
          <w:trHeight w:val="397"/>
        </w:trPr>
        <w:tc>
          <w:tcPr>
            <w:tcW w:w="1809" w:type="dxa"/>
            <w:vAlign w:val="center"/>
          </w:tcPr>
          <w:p w14:paraId="251A803C" w14:textId="77777777" w:rsidR="00CF5277" w:rsidRPr="00451653" w:rsidRDefault="00CF5277" w:rsidP="006B6063">
            <w:pPr>
              <w:rPr>
                <w:szCs w:val="20"/>
              </w:rPr>
            </w:pPr>
            <w:r w:rsidRPr="00451653">
              <w:rPr>
                <w:szCs w:val="20"/>
              </w:rPr>
              <w:t>OrgUnitType.orgUnitTelecom</w:t>
            </w:r>
          </w:p>
        </w:tc>
        <w:tc>
          <w:tcPr>
            <w:tcW w:w="2977" w:type="dxa"/>
            <w:vAlign w:val="center"/>
          </w:tcPr>
          <w:p w14:paraId="04B645E2" w14:textId="77777777" w:rsidR="00CF5277" w:rsidRPr="00451653" w:rsidRDefault="00CF5277" w:rsidP="002B0265">
            <w:pPr>
              <w:rPr>
                <w:rFonts w:cs="Arial"/>
                <w:spacing w:val="-1"/>
                <w:szCs w:val="20"/>
              </w:rPr>
            </w:pPr>
            <w:r w:rsidRPr="00451653">
              <w:rPr>
                <w:rFonts w:cs="Arial"/>
                <w:szCs w:val="20"/>
              </w:rPr>
              <w:t>Tele och eKommunikation.tele ekom adress</w:t>
            </w:r>
          </w:p>
        </w:tc>
        <w:tc>
          <w:tcPr>
            <w:tcW w:w="4111" w:type="dxa"/>
            <w:vAlign w:val="center"/>
          </w:tcPr>
          <w:p w14:paraId="5FA39889" w14:textId="39A56A14" w:rsidR="00CF5277" w:rsidRPr="00451653" w:rsidRDefault="00CF5277" w:rsidP="006B6063">
            <w:pPr>
              <w:rPr>
                <w:szCs w:val="20"/>
                <w:lang w:val="en-US"/>
              </w:rPr>
            </w:pPr>
            <w:r w:rsidRPr="00451653">
              <w:rPr>
                <w:szCs w:val="20"/>
                <w:lang w:val="en-US"/>
              </w:rPr>
              <w:t>EcgOutcome/EcgOutcomeHeader/AccountableHealthcareProfessional/HealthcareProfessionalOrgUnit/orgUnitTelecom</w:t>
            </w:r>
          </w:p>
        </w:tc>
      </w:tr>
      <w:tr w:rsidR="00CF5277" w:rsidRPr="0061750A" w14:paraId="424F228F" w14:textId="77777777" w:rsidTr="002B0265">
        <w:trPr>
          <w:trHeight w:val="397"/>
        </w:trPr>
        <w:tc>
          <w:tcPr>
            <w:tcW w:w="1809" w:type="dxa"/>
            <w:vAlign w:val="center"/>
          </w:tcPr>
          <w:p w14:paraId="33E709BB" w14:textId="77777777" w:rsidR="00CF5277" w:rsidRPr="00451653" w:rsidRDefault="00CF5277" w:rsidP="006B6063">
            <w:pPr>
              <w:rPr>
                <w:szCs w:val="20"/>
              </w:rPr>
            </w:pPr>
            <w:r w:rsidRPr="00451653">
              <w:rPr>
                <w:szCs w:val="20"/>
              </w:rPr>
              <w:t>OrgUnitType.orgUnitEmail</w:t>
            </w:r>
          </w:p>
        </w:tc>
        <w:tc>
          <w:tcPr>
            <w:tcW w:w="2977" w:type="dxa"/>
            <w:vAlign w:val="center"/>
          </w:tcPr>
          <w:p w14:paraId="416D0D52" w14:textId="77777777" w:rsidR="00CF5277" w:rsidRPr="00451653" w:rsidRDefault="00CF5277" w:rsidP="002B0265">
            <w:pPr>
              <w:rPr>
                <w:rFonts w:cs="Arial"/>
                <w:szCs w:val="20"/>
              </w:rPr>
            </w:pPr>
            <w:r w:rsidRPr="00451653">
              <w:rPr>
                <w:rFonts w:cs="Arial"/>
                <w:szCs w:val="20"/>
              </w:rPr>
              <w:t>Tele och eKommunikation.tele ekom adress</w:t>
            </w:r>
          </w:p>
        </w:tc>
        <w:tc>
          <w:tcPr>
            <w:tcW w:w="4111" w:type="dxa"/>
            <w:vAlign w:val="center"/>
          </w:tcPr>
          <w:p w14:paraId="0FA4DA15" w14:textId="3FFA65B3" w:rsidR="00CF5277" w:rsidRPr="00451653" w:rsidRDefault="00CF5277" w:rsidP="006B6063">
            <w:pPr>
              <w:rPr>
                <w:szCs w:val="20"/>
                <w:lang w:val="en-US"/>
              </w:rPr>
            </w:pPr>
            <w:r w:rsidRPr="00451653">
              <w:rPr>
                <w:szCs w:val="20"/>
                <w:lang w:val="en-US"/>
              </w:rPr>
              <w:t>EcgOutcome/EcgOutcomeHeader/AccountableHealthcareProfessional/HealthcareProfessionalOrgUnit/orgUnitEmail</w:t>
            </w:r>
          </w:p>
        </w:tc>
      </w:tr>
      <w:tr w:rsidR="00CF5277" w:rsidRPr="0061750A" w14:paraId="2A8F9EA2" w14:textId="77777777" w:rsidTr="002B0265">
        <w:trPr>
          <w:trHeight w:val="397"/>
        </w:trPr>
        <w:tc>
          <w:tcPr>
            <w:tcW w:w="1809" w:type="dxa"/>
            <w:vAlign w:val="center"/>
          </w:tcPr>
          <w:p w14:paraId="70ED9400" w14:textId="77777777" w:rsidR="00CF5277" w:rsidRPr="00451653" w:rsidRDefault="00CF5277" w:rsidP="006B6063">
            <w:pPr>
              <w:rPr>
                <w:szCs w:val="20"/>
              </w:rPr>
            </w:pPr>
            <w:r w:rsidRPr="00451653">
              <w:rPr>
                <w:szCs w:val="20"/>
              </w:rPr>
              <w:lastRenderedPageBreak/>
              <w:t>OrgUnitType.orgUnitAddress</w:t>
            </w:r>
          </w:p>
        </w:tc>
        <w:tc>
          <w:tcPr>
            <w:tcW w:w="2977" w:type="dxa"/>
            <w:vAlign w:val="center"/>
          </w:tcPr>
          <w:p w14:paraId="6553ABD9" w14:textId="77777777" w:rsidR="00CF5277" w:rsidRPr="00451653" w:rsidRDefault="00CF5277" w:rsidP="002B0265">
            <w:pPr>
              <w:rPr>
                <w:rFonts w:cs="Arial"/>
                <w:spacing w:val="-1"/>
                <w:szCs w:val="20"/>
              </w:rPr>
            </w:pPr>
            <w:r w:rsidRPr="00451653">
              <w:rPr>
                <w:rFonts w:cs="Arial"/>
                <w:spacing w:val="-1"/>
                <w:szCs w:val="20"/>
              </w:rPr>
              <w:t>Adress.adress 1,</w:t>
            </w:r>
          </w:p>
          <w:p w14:paraId="55F49ABE" w14:textId="77777777" w:rsidR="00CF5277" w:rsidRPr="00451653" w:rsidRDefault="00CF5277" w:rsidP="002B0265">
            <w:pPr>
              <w:rPr>
                <w:rFonts w:cs="Arial"/>
                <w:spacing w:val="-1"/>
                <w:szCs w:val="20"/>
              </w:rPr>
            </w:pPr>
            <w:r w:rsidRPr="00451653">
              <w:rPr>
                <w:rFonts w:cs="Arial"/>
                <w:spacing w:val="-1"/>
                <w:szCs w:val="20"/>
              </w:rPr>
              <w:t>Adress.postnummer &amp;</w:t>
            </w:r>
          </w:p>
          <w:p w14:paraId="23E14EFB" w14:textId="77777777" w:rsidR="00CF5277" w:rsidRPr="00451653" w:rsidRDefault="00CF5277" w:rsidP="002B0265">
            <w:pPr>
              <w:rPr>
                <w:rFonts w:cs="Arial"/>
                <w:spacing w:val="-1"/>
                <w:szCs w:val="20"/>
              </w:rPr>
            </w:pPr>
            <w:r w:rsidRPr="00451653">
              <w:rPr>
                <w:rFonts w:cs="Arial"/>
                <w:spacing w:val="-1"/>
                <w:szCs w:val="20"/>
              </w:rPr>
              <w:t>Adress.postort</w:t>
            </w:r>
          </w:p>
        </w:tc>
        <w:tc>
          <w:tcPr>
            <w:tcW w:w="4111" w:type="dxa"/>
            <w:vAlign w:val="center"/>
          </w:tcPr>
          <w:p w14:paraId="159FB280" w14:textId="4EEB0396" w:rsidR="00CF5277" w:rsidRPr="00451653" w:rsidRDefault="00CF5277" w:rsidP="006B6063">
            <w:pPr>
              <w:rPr>
                <w:szCs w:val="20"/>
                <w:lang w:val="en-US"/>
              </w:rPr>
            </w:pPr>
            <w:r w:rsidRPr="00451653">
              <w:rPr>
                <w:szCs w:val="20"/>
                <w:lang w:val="en-US"/>
              </w:rPr>
              <w:t>EcgOutcome/EcgOutcomeHeader/AccountableHealthcareProfessional/HealthcareProfessionalOrgUnit/orgUnitAddress</w:t>
            </w:r>
          </w:p>
        </w:tc>
      </w:tr>
      <w:tr w:rsidR="00CF5277" w:rsidRPr="0061750A" w14:paraId="7F88A6AD" w14:textId="77777777" w:rsidTr="002B0265">
        <w:trPr>
          <w:trHeight w:val="397"/>
        </w:trPr>
        <w:tc>
          <w:tcPr>
            <w:tcW w:w="1809" w:type="dxa"/>
            <w:vAlign w:val="center"/>
          </w:tcPr>
          <w:p w14:paraId="62C5874A" w14:textId="77777777" w:rsidR="00CF5277" w:rsidRPr="00451653" w:rsidRDefault="00CF5277" w:rsidP="006B6063">
            <w:pPr>
              <w:rPr>
                <w:szCs w:val="20"/>
              </w:rPr>
            </w:pPr>
            <w:r w:rsidRPr="00451653">
              <w:rPr>
                <w:szCs w:val="20"/>
              </w:rPr>
              <w:t>OrgUnitType.orgUnitLocation</w:t>
            </w:r>
          </w:p>
        </w:tc>
        <w:tc>
          <w:tcPr>
            <w:tcW w:w="2977" w:type="dxa"/>
            <w:vAlign w:val="center"/>
          </w:tcPr>
          <w:p w14:paraId="4EE404F0"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1C9E49F9" w14:textId="6D342A3E" w:rsidR="00CF5277" w:rsidRPr="00451653" w:rsidRDefault="00CF5277" w:rsidP="006B6063">
            <w:pPr>
              <w:rPr>
                <w:szCs w:val="20"/>
                <w:lang w:val="en-US"/>
              </w:rPr>
            </w:pPr>
            <w:r w:rsidRPr="00451653">
              <w:rPr>
                <w:szCs w:val="20"/>
                <w:lang w:val="en-US"/>
              </w:rPr>
              <w:t>EcgOutcome/EcgOutcomeHeader/AccountableHealthcareProfessional/HealthcareProfessionalOrgUnit/orgUnitLocation</w:t>
            </w:r>
          </w:p>
        </w:tc>
      </w:tr>
      <w:tr w:rsidR="00CF5277" w:rsidRPr="00451653" w14:paraId="60F8AA33" w14:textId="77777777" w:rsidTr="002B0265">
        <w:trPr>
          <w:trHeight w:val="397"/>
        </w:trPr>
        <w:tc>
          <w:tcPr>
            <w:tcW w:w="1809" w:type="dxa"/>
            <w:vAlign w:val="center"/>
          </w:tcPr>
          <w:p w14:paraId="386F3728" w14:textId="77777777" w:rsidR="00CF5277" w:rsidRPr="00451653" w:rsidRDefault="00CF5277" w:rsidP="006B6063">
            <w:pPr>
              <w:rPr>
                <w:szCs w:val="20"/>
              </w:rPr>
            </w:pPr>
            <w:r w:rsidRPr="00451653">
              <w:rPr>
                <w:szCs w:val="20"/>
              </w:rPr>
              <w:t>LegalAuthenticatorType.signatureTime</w:t>
            </w:r>
          </w:p>
        </w:tc>
        <w:tc>
          <w:tcPr>
            <w:tcW w:w="2977" w:type="dxa"/>
            <w:vAlign w:val="center"/>
          </w:tcPr>
          <w:p w14:paraId="1DA3BA32"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2D2AE0A3" w14:textId="036EE568" w:rsidR="00CF5277" w:rsidRPr="00451653" w:rsidRDefault="00CF5277" w:rsidP="006B6063">
            <w:pPr>
              <w:rPr>
                <w:szCs w:val="20"/>
              </w:rPr>
            </w:pPr>
            <w:r w:rsidRPr="00451653">
              <w:rPr>
                <w:szCs w:val="20"/>
              </w:rPr>
              <w:t>EcgOutcome/EcgOutcomeHeader/LegalAuthenticator/signatureTime</w:t>
            </w:r>
          </w:p>
        </w:tc>
      </w:tr>
      <w:tr w:rsidR="00CF5277" w:rsidRPr="00451653" w14:paraId="25AEA8A1" w14:textId="77777777" w:rsidTr="002B0265">
        <w:trPr>
          <w:trHeight w:val="397"/>
        </w:trPr>
        <w:tc>
          <w:tcPr>
            <w:tcW w:w="1809" w:type="dxa"/>
            <w:vAlign w:val="center"/>
          </w:tcPr>
          <w:p w14:paraId="3EA65054" w14:textId="77777777" w:rsidR="00CF5277" w:rsidRPr="00451653" w:rsidRDefault="00CF5277" w:rsidP="006B6063">
            <w:pPr>
              <w:rPr>
                <w:szCs w:val="20"/>
              </w:rPr>
            </w:pPr>
            <w:r w:rsidRPr="00451653">
              <w:rPr>
                <w:szCs w:val="20"/>
              </w:rPr>
              <w:t>LegalAuthenticatorType.legalAuthenticatorHSAId</w:t>
            </w:r>
          </w:p>
        </w:tc>
        <w:tc>
          <w:tcPr>
            <w:tcW w:w="2977" w:type="dxa"/>
            <w:vAlign w:val="center"/>
          </w:tcPr>
          <w:p w14:paraId="0D646C47" w14:textId="77777777" w:rsidR="00CF5277" w:rsidRPr="00451653" w:rsidRDefault="00CF5277" w:rsidP="002B0265">
            <w:pPr>
              <w:rPr>
                <w:rFonts w:eastAsia="Arial Unicode MS" w:cs="Arial"/>
                <w:szCs w:val="20"/>
              </w:rPr>
            </w:pPr>
            <w:r w:rsidRPr="00451653">
              <w:rPr>
                <w:rFonts w:cs="Arial"/>
                <w:spacing w:val="-1"/>
                <w:szCs w:val="20"/>
              </w:rPr>
              <w:t>Vård- och omsorgsutövare.personal id</w:t>
            </w:r>
          </w:p>
        </w:tc>
        <w:tc>
          <w:tcPr>
            <w:tcW w:w="4111" w:type="dxa"/>
            <w:vAlign w:val="center"/>
          </w:tcPr>
          <w:p w14:paraId="609A9763" w14:textId="15920DEA" w:rsidR="00CF5277" w:rsidRPr="00451653" w:rsidRDefault="00CF5277" w:rsidP="006B6063">
            <w:pPr>
              <w:rPr>
                <w:szCs w:val="20"/>
              </w:rPr>
            </w:pPr>
            <w:r w:rsidRPr="00451653">
              <w:rPr>
                <w:szCs w:val="20"/>
              </w:rPr>
              <w:t>EcgOutcome/EcgOutcomeHeader/LegalAuthenticator/legalAuthenticatorHSAId</w:t>
            </w:r>
          </w:p>
        </w:tc>
      </w:tr>
      <w:tr w:rsidR="00CF5277" w:rsidRPr="00451653" w14:paraId="7C7B57BC" w14:textId="77777777" w:rsidTr="002B0265">
        <w:trPr>
          <w:trHeight w:val="397"/>
        </w:trPr>
        <w:tc>
          <w:tcPr>
            <w:tcW w:w="1809" w:type="dxa"/>
            <w:vAlign w:val="center"/>
          </w:tcPr>
          <w:p w14:paraId="3887DF09" w14:textId="77777777" w:rsidR="00CF5277" w:rsidRPr="00451653" w:rsidRDefault="00CF5277" w:rsidP="006B6063">
            <w:pPr>
              <w:rPr>
                <w:szCs w:val="20"/>
              </w:rPr>
            </w:pPr>
            <w:r w:rsidRPr="00451653">
              <w:rPr>
                <w:szCs w:val="20"/>
              </w:rPr>
              <w:t>LegalAuthenticatorType.legalAuthenticatorName</w:t>
            </w:r>
          </w:p>
        </w:tc>
        <w:tc>
          <w:tcPr>
            <w:tcW w:w="2977" w:type="dxa"/>
            <w:vAlign w:val="center"/>
          </w:tcPr>
          <w:p w14:paraId="4F843F19" w14:textId="77777777" w:rsidR="00CF5277" w:rsidRPr="00451653" w:rsidRDefault="00CF5277" w:rsidP="002B0265">
            <w:pPr>
              <w:rPr>
                <w:rFonts w:cs="Arial"/>
                <w:spacing w:val="-1"/>
                <w:szCs w:val="20"/>
              </w:rPr>
            </w:pPr>
            <w:r w:rsidRPr="00451653">
              <w:rPr>
                <w:rFonts w:cs="Arial"/>
                <w:spacing w:val="-1"/>
                <w:szCs w:val="20"/>
              </w:rPr>
              <w:t>Vård- och omsorgsutövare.personal namn</w:t>
            </w:r>
          </w:p>
        </w:tc>
        <w:tc>
          <w:tcPr>
            <w:tcW w:w="4111" w:type="dxa"/>
            <w:vAlign w:val="center"/>
          </w:tcPr>
          <w:p w14:paraId="1F759254" w14:textId="0C5A873E" w:rsidR="00CF5277" w:rsidRPr="00451653" w:rsidRDefault="00CF5277" w:rsidP="006B6063">
            <w:pPr>
              <w:rPr>
                <w:szCs w:val="20"/>
              </w:rPr>
            </w:pPr>
            <w:r w:rsidRPr="00451653">
              <w:rPr>
                <w:szCs w:val="20"/>
              </w:rPr>
              <w:t>EcgOutcome/EcgOutcomeHeader/LegalAuthenticator/legalAuthenticatorName</w:t>
            </w:r>
          </w:p>
        </w:tc>
      </w:tr>
      <w:tr w:rsidR="00CF5277" w:rsidRPr="00451653" w14:paraId="79F92383" w14:textId="77777777" w:rsidTr="002B0265">
        <w:trPr>
          <w:trHeight w:val="397"/>
        </w:trPr>
        <w:tc>
          <w:tcPr>
            <w:tcW w:w="1809" w:type="dxa"/>
            <w:vAlign w:val="center"/>
          </w:tcPr>
          <w:p w14:paraId="22E1C27B" w14:textId="77777777" w:rsidR="00CF5277" w:rsidRPr="00451653" w:rsidRDefault="00CF5277" w:rsidP="006B6063">
            <w:pPr>
              <w:rPr>
                <w:szCs w:val="20"/>
              </w:rPr>
            </w:pPr>
            <w:r w:rsidRPr="00451653">
              <w:rPr>
                <w:szCs w:val="20"/>
              </w:rPr>
              <w:t>LegalAuthenticatorType.legalAuthenticatorRoleCode</w:t>
            </w:r>
          </w:p>
        </w:tc>
        <w:tc>
          <w:tcPr>
            <w:tcW w:w="2977" w:type="dxa"/>
            <w:vAlign w:val="center"/>
          </w:tcPr>
          <w:p w14:paraId="49EEB3D6"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6575F9B3" w14:textId="79969E7C" w:rsidR="00CF5277" w:rsidRPr="00451653" w:rsidRDefault="00CF5277" w:rsidP="006B6063">
            <w:pPr>
              <w:rPr>
                <w:szCs w:val="20"/>
                <w:lang w:val="en-US"/>
              </w:rPr>
            </w:pPr>
            <w:r w:rsidRPr="00451653">
              <w:rPr>
                <w:szCs w:val="20"/>
              </w:rPr>
              <w:t>EcgOutcome/EcgOutcomeHeader/LegalAuthenticator/legalAuthenticatorRoleCode</w:t>
            </w:r>
          </w:p>
        </w:tc>
      </w:tr>
      <w:tr w:rsidR="00CF5277" w:rsidRPr="00451653" w14:paraId="7DEBC90E" w14:textId="77777777" w:rsidTr="000C5BDE">
        <w:trPr>
          <w:trHeight w:val="397"/>
        </w:trPr>
        <w:tc>
          <w:tcPr>
            <w:tcW w:w="1809" w:type="dxa"/>
            <w:shd w:val="clear" w:color="auto" w:fill="D9D9D9" w:themeFill="background1" w:themeFillShade="D9"/>
            <w:vAlign w:val="center"/>
          </w:tcPr>
          <w:p w14:paraId="65D45079" w14:textId="5471A349" w:rsidR="00CF5277" w:rsidRPr="00451653" w:rsidRDefault="00CF5277" w:rsidP="006B6063">
            <w:pPr>
              <w:rPr>
                <w:szCs w:val="20"/>
              </w:rPr>
            </w:pPr>
            <w:r w:rsidRPr="00451653">
              <w:rPr>
                <w:szCs w:val="20"/>
              </w:rPr>
              <w:t>ECGBodyType.examinationSpeciality</w:t>
            </w:r>
          </w:p>
        </w:tc>
        <w:tc>
          <w:tcPr>
            <w:tcW w:w="2977" w:type="dxa"/>
            <w:shd w:val="clear" w:color="auto" w:fill="D9D9D9" w:themeFill="background1" w:themeFillShade="D9"/>
            <w:vAlign w:val="center"/>
          </w:tcPr>
          <w:p w14:paraId="1D2023C7" w14:textId="77777777" w:rsidR="00CF5277" w:rsidRPr="00451653" w:rsidRDefault="00CF5277" w:rsidP="002B0265">
            <w:pPr>
              <w:rPr>
                <w:szCs w:val="20"/>
              </w:rPr>
            </w:pPr>
            <w:r w:rsidRPr="00451653">
              <w:rPr>
                <w:rFonts w:cs="Arial"/>
                <w:i/>
                <w:color w:val="FF0000"/>
                <w:szCs w:val="20"/>
              </w:rPr>
              <w:t>Saknar motsvarighet i V-TIM 2.2</w:t>
            </w:r>
          </w:p>
        </w:tc>
        <w:tc>
          <w:tcPr>
            <w:tcW w:w="4111" w:type="dxa"/>
            <w:shd w:val="clear" w:color="auto" w:fill="D9D9D9" w:themeFill="background1" w:themeFillShade="D9"/>
            <w:vAlign w:val="center"/>
          </w:tcPr>
          <w:p w14:paraId="75093965" w14:textId="5AC7EC72" w:rsidR="00CF5277" w:rsidRPr="00451653" w:rsidRDefault="00CF5277" w:rsidP="006B6063">
            <w:pPr>
              <w:rPr>
                <w:szCs w:val="20"/>
              </w:rPr>
            </w:pPr>
            <w:r w:rsidRPr="00451653">
              <w:rPr>
                <w:szCs w:val="20"/>
              </w:rPr>
              <w:t>EcgOutcome/EcgOutcomeBody/examinationSpeciality</w:t>
            </w:r>
          </w:p>
        </w:tc>
      </w:tr>
      <w:tr w:rsidR="00CF5277" w:rsidRPr="00451653" w14:paraId="7B78CBA0" w14:textId="77777777" w:rsidTr="002B0265">
        <w:trPr>
          <w:trHeight w:val="397"/>
        </w:trPr>
        <w:tc>
          <w:tcPr>
            <w:tcW w:w="1809" w:type="dxa"/>
            <w:vAlign w:val="center"/>
          </w:tcPr>
          <w:p w14:paraId="15AC297C" w14:textId="77777777" w:rsidR="00CF5277" w:rsidRPr="00451653" w:rsidRDefault="00CF5277" w:rsidP="002F51F9">
            <w:pPr>
              <w:rPr>
                <w:szCs w:val="20"/>
              </w:rPr>
            </w:pPr>
            <w:r w:rsidRPr="00451653">
              <w:rPr>
                <w:szCs w:val="20"/>
              </w:rPr>
              <w:t>ECGBodyType.examinationUnit</w:t>
            </w:r>
          </w:p>
        </w:tc>
        <w:tc>
          <w:tcPr>
            <w:tcW w:w="2977" w:type="dxa"/>
            <w:vAlign w:val="center"/>
          </w:tcPr>
          <w:p w14:paraId="08C04474" w14:textId="77777777" w:rsidR="00CF5277" w:rsidRPr="00451653" w:rsidRDefault="00CF5277" w:rsidP="002B0265">
            <w:pPr>
              <w:rPr>
                <w:szCs w:val="20"/>
              </w:rPr>
            </w:pPr>
            <w:r w:rsidRPr="00451653">
              <w:rPr>
                <w:szCs w:val="20"/>
              </w:rPr>
              <w:t>Sammanhang identifierare.vårdenhet namn</w:t>
            </w:r>
          </w:p>
        </w:tc>
        <w:tc>
          <w:tcPr>
            <w:tcW w:w="4111" w:type="dxa"/>
            <w:vAlign w:val="center"/>
          </w:tcPr>
          <w:p w14:paraId="530ED7C7" w14:textId="77777777" w:rsidR="00CF5277" w:rsidRPr="00451653" w:rsidRDefault="00CF5277" w:rsidP="002F51F9">
            <w:pPr>
              <w:rPr>
                <w:szCs w:val="20"/>
              </w:rPr>
            </w:pPr>
            <w:r w:rsidRPr="00451653">
              <w:rPr>
                <w:szCs w:val="20"/>
              </w:rPr>
              <w:t>EcgOutcome/EcgOutcomeBody/EcgRecording/examinationUnit</w:t>
            </w:r>
          </w:p>
        </w:tc>
      </w:tr>
      <w:tr w:rsidR="00CF5277" w:rsidRPr="00451653" w14:paraId="0A08DAB1" w14:textId="77777777" w:rsidTr="002B0265">
        <w:trPr>
          <w:trHeight w:val="397"/>
        </w:trPr>
        <w:tc>
          <w:tcPr>
            <w:tcW w:w="1809" w:type="dxa"/>
            <w:vAlign w:val="center"/>
          </w:tcPr>
          <w:p w14:paraId="598D178B" w14:textId="5AAF3E62" w:rsidR="00CF5277" w:rsidRPr="00451653" w:rsidRDefault="00CF5277" w:rsidP="00FA52CF">
            <w:pPr>
              <w:rPr>
                <w:szCs w:val="20"/>
              </w:rPr>
            </w:pPr>
            <w:r w:rsidRPr="00451653">
              <w:rPr>
                <w:szCs w:val="20"/>
              </w:rPr>
              <w:t>ECGBodyType.pacemaker</w:t>
            </w:r>
          </w:p>
        </w:tc>
        <w:tc>
          <w:tcPr>
            <w:tcW w:w="2977" w:type="dxa"/>
            <w:vAlign w:val="center"/>
          </w:tcPr>
          <w:p w14:paraId="14CD1A46" w14:textId="03ED529B"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1B759CB0" w14:textId="33B44CBC" w:rsidR="00CF5277" w:rsidRPr="00451653" w:rsidRDefault="00CF5277" w:rsidP="00FA52CF">
            <w:pPr>
              <w:rPr>
                <w:szCs w:val="20"/>
              </w:rPr>
            </w:pPr>
            <w:r w:rsidRPr="00451653">
              <w:rPr>
                <w:szCs w:val="20"/>
              </w:rPr>
              <w:t>EcgOutcome/EcgOutcomeBody/EcgRecording/pacemaker</w:t>
            </w:r>
          </w:p>
        </w:tc>
      </w:tr>
      <w:tr w:rsidR="00CF5277" w:rsidRPr="00451653" w14:paraId="556E748D" w14:textId="77777777" w:rsidTr="002B0265">
        <w:trPr>
          <w:trHeight w:val="397"/>
        </w:trPr>
        <w:tc>
          <w:tcPr>
            <w:tcW w:w="1809" w:type="dxa"/>
            <w:vAlign w:val="center"/>
          </w:tcPr>
          <w:p w14:paraId="10BA681C" w14:textId="4BABEAC2" w:rsidR="00CF5277" w:rsidRPr="00451653" w:rsidRDefault="00CF5277" w:rsidP="006B6063">
            <w:pPr>
              <w:rPr>
                <w:szCs w:val="20"/>
              </w:rPr>
            </w:pPr>
            <w:r w:rsidRPr="00451653">
              <w:rPr>
                <w:szCs w:val="20"/>
              </w:rPr>
              <w:t>ECGBodyType.typeOfResult</w:t>
            </w:r>
          </w:p>
        </w:tc>
        <w:tc>
          <w:tcPr>
            <w:tcW w:w="2977" w:type="dxa"/>
            <w:vAlign w:val="center"/>
          </w:tcPr>
          <w:p w14:paraId="5A38A94D"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AC3D27A" w14:textId="649CF502" w:rsidR="00CF5277" w:rsidRPr="00451653" w:rsidRDefault="00CF5277" w:rsidP="006B6063">
            <w:pPr>
              <w:rPr>
                <w:szCs w:val="20"/>
                <w:lang w:val="en-US"/>
              </w:rPr>
            </w:pPr>
            <w:r w:rsidRPr="00451653">
              <w:rPr>
                <w:szCs w:val="20"/>
              </w:rPr>
              <w:t>EcgOutcome/EcgOutcomeBody/typeOfResult</w:t>
            </w:r>
          </w:p>
        </w:tc>
      </w:tr>
      <w:tr w:rsidR="00CF5277" w:rsidRPr="00451653" w14:paraId="24FD5480" w14:textId="77777777" w:rsidTr="002B0265">
        <w:trPr>
          <w:trHeight w:val="397"/>
        </w:trPr>
        <w:tc>
          <w:tcPr>
            <w:tcW w:w="1809" w:type="dxa"/>
            <w:vAlign w:val="center"/>
          </w:tcPr>
          <w:p w14:paraId="097A2416" w14:textId="77777777" w:rsidR="00CF5277" w:rsidRPr="00451653" w:rsidRDefault="00CF5277" w:rsidP="006B6063">
            <w:pPr>
              <w:rPr>
                <w:szCs w:val="20"/>
              </w:rPr>
            </w:pPr>
            <w:r w:rsidRPr="00451653">
              <w:rPr>
                <w:szCs w:val="20"/>
              </w:rPr>
              <w:t>ECGBodyType.resultTime</w:t>
            </w:r>
          </w:p>
        </w:tc>
        <w:tc>
          <w:tcPr>
            <w:tcW w:w="2977" w:type="dxa"/>
            <w:vAlign w:val="center"/>
          </w:tcPr>
          <w:p w14:paraId="2DC711D2" w14:textId="77777777" w:rsidR="00CF5277" w:rsidRPr="00451653" w:rsidRDefault="00CF5277" w:rsidP="002B0265">
            <w:pPr>
              <w:rPr>
                <w:szCs w:val="20"/>
              </w:rPr>
            </w:pPr>
            <w:r w:rsidRPr="00451653">
              <w:rPr>
                <w:szCs w:val="20"/>
              </w:rPr>
              <w:t>Framställan resultat.svar inkommit tidpunkt</w:t>
            </w:r>
          </w:p>
        </w:tc>
        <w:tc>
          <w:tcPr>
            <w:tcW w:w="4111" w:type="dxa"/>
            <w:vAlign w:val="center"/>
          </w:tcPr>
          <w:p w14:paraId="4903771C" w14:textId="116DAC07" w:rsidR="00CF5277" w:rsidRPr="00451653" w:rsidRDefault="00CF5277" w:rsidP="006B6063">
            <w:pPr>
              <w:rPr>
                <w:szCs w:val="20"/>
                <w:lang w:val="en-US"/>
              </w:rPr>
            </w:pPr>
            <w:r w:rsidRPr="00451653">
              <w:rPr>
                <w:szCs w:val="20"/>
              </w:rPr>
              <w:t>EcgOutcome/EcgOutcomeBody/resultTime</w:t>
            </w:r>
          </w:p>
        </w:tc>
      </w:tr>
      <w:tr w:rsidR="00CF5277" w:rsidRPr="00451653" w14:paraId="0DA4EB92" w14:textId="77777777" w:rsidTr="002B0265">
        <w:trPr>
          <w:trHeight w:val="397"/>
        </w:trPr>
        <w:tc>
          <w:tcPr>
            <w:tcW w:w="1809" w:type="dxa"/>
            <w:vAlign w:val="center"/>
          </w:tcPr>
          <w:p w14:paraId="259F787C" w14:textId="74B8EC96" w:rsidR="00CF5277" w:rsidRPr="00451653" w:rsidRDefault="00CF5277" w:rsidP="006B6063">
            <w:pPr>
              <w:rPr>
                <w:szCs w:val="20"/>
              </w:rPr>
            </w:pPr>
            <w:r w:rsidRPr="00451653">
              <w:rPr>
                <w:szCs w:val="20"/>
              </w:rPr>
              <w:t>ECGBodyType.resultReport</w:t>
            </w:r>
          </w:p>
        </w:tc>
        <w:tc>
          <w:tcPr>
            <w:tcW w:w="2977" w:type="dxa"/>
            <w:vAlign w:val="center"/>
          </w:tcPr>
          <w:p w14:paraId="71DDF98C" w14:textId="77777777" w:rsidR="00CF5277" w:rsidRPr="00451653" w:rsidRDefault="00CF5277" w:rsidP="002B0265">
            <w:pPr>
              <w:rPr>
                <w:rFonts w:cs="Arial"/>
                <w:szCs w:val="20"/>
              </w:rPr>
            </w:pPr>
            <w:r w:rsidRPr="00451653">
              <w:rPr>
                <w:rFonts w:cs="Arial"/>
                <w:szCs w:val="20"/>
              </w:rPr>
              <w:t>Bedömt tillstånd.bedömning</w:t>
            </w:r>
          </w:p>
        </w:tc>
        <w:tc>
          <w:tcPr>
            <w:tcW w:w="4111" w:type="dxa"/>
            <w:vAlign w:val="center"/>
          </w:tcPr>
          <w:p w14:paraId="6BBB5B28" w14:textId="74AA1D3A" w:rsidR="00CF5277" w:rsidRPr="00451653" w:rsidRDefault="00CF5277" w:rsidP="006B6063">
            <w:pPr>
              <w:rPr>
                <w:szCs w:val="20"/>
              </w:rPr>
            </w:pPr>
            <w:r w:rsidRPr="00451653">
              <w:rPr>
                <w:szCs w:val="20"/>
              </w:rPr>
              <w:t>EcgOutcome/EcgOutcomeBody/resultReport</w:t>
            </w:r>
          </w:p>
        </w:tc>
      </w:tr>
      <w:tr w:rsidR="00CF5277" w:rsidRPr="00451653" w14:paraId="16E7D920" w14:textId="77777777" w:rsidTr="002B0265">
        <w:trPr>
          <w:trHeight w:val="397"/>
        </w:trPr>
        <w:tc>
          <w:tcPr>
            <w:tcW w:w="1809" w:type="dxa"/>
            <w:vAlign w:val="center"/>
          </w:tcPr>
          <w:p w14:paraId="0AEDF205" w14:textId="77777777" w:rsidR="00CF5277" w:rsidRPr="00451653" w:rsidRDefault="00CF5277" w:rsidP="006B6063">
            <w:pPr>
              <w:rPr>
                <w:szCs w:val="20"/>
              </w:rPr>
            </w:pPr>
            <w:r w:rsidRPr="00451653">
              <w:rPr>
                <w:szCs w:val="20"/>
              </w:rPr>
              <w:t>ECGBodyType.resultComment</w:t>
            </w:r>
          </w:p>
        </w:tc>
        <w:tc>
          <w:tcPr>
            <w:tcW w:w="2977" w:type="dxa"/>
            <w:vAlign w:val="center"/>
          </w:tcPr>
          <w:p w14:paraId="656A6336" w14:textId="77777777" w:rsidR="00CF5277" w:rsidRPr="00451653" w:rsidRDefault="00CF5277" w:rsidP="002B0265">
            <w:pPr>
              <w:rPr>
                <w:rFonts w:eastAsia="Arial Unicode MS" w:cs="Arial"/>
                <w:szCs w:val="20"/>
              </w:rPr>
            </w:pPr>
            <w:r w:rsidRPr="00451653">
              <w:rPr>
                <w:rFonts w:eastAsia="Arial Unicode MS" w:cs="Arial"/>
                <w:szCs w:val="20"/>
              </w:rPr>
              <w:t>Framställan resultat.kommentar</w:t>
            </w:r>
          </w:p>
        </w:tc>
        <w:tc>
          <w:tcPr>
            <w:tcW w:w="4111" w:type="dxa"/>
            <w:vAlign w:val="center"/>
          </w:tcPr>
          <w:p w14:paraId="3D6CEDB4" w14:textId="7CEAF02D" w:rsidR="00CF5277" w:rsidRPr="00451653" w:rsidRDefault="00CF5277" w:rsidP="006B6063">
            <w:pPr>
              <w:rPr>
                <w:szCs w:val="20"/>
              </w:rPr>
            </w:pPr>
            <w:r w:rsidRPr="00451653">
              <w:rPr>
                <w:szCs w:val="20"/>
              </w:rPr>
              <w:t>EcgOutcome/EcgOutcomeBody/resultComment</w:t>
            </w:r>
          </w:p>
        </w:tc>
      </w:tr>
      <w:tr w:rsidR="00CF5277" w:rsidRPr="00451653" w14:paraId="366160C6" w14:textId="77777777" w:rsidTr="002B0265">
        <w:trPr>
          <w:trHeight w:val="397"/>
        </w:trPr>
        <w:tc>
          <w:tcPr>
            <w:tcW w:w="1809" w:type="dxa"/>
            <w:vAlign w:val="center"/>
          </w:tcPr>
          <w:p w14:paraId="57816615" w14:textId="77777777" w:rsidR="00CF5277" w:rsidRPr="00451653" w:rsidRDefault="00CF5277" w:rsidP="006B6063">
            <w:pPr>
              <w:rPr>
                <w:szCs w:val="20"/>
              </w:rPr>
            </w:pPr>
            <w:r w:rsidRPr="00451653">
              <w:rPr>
                <w:szCs w:val="20"/>
              </w:rPr>
              <w:t>ReferralType.referralId</w:t>
            </w:r>
          </w:p>
        </w:tc>
        <w:tc>
          <w:tcPr>
            <w:tcW w:w="2977" w:type="dxa"/>
            <w:vAlign w:val="center"/>
          </w:tcPr>
          <w:p w14:paraId="1A361C15" w14:textId="77777777" w:rsidR="00CF5277" w:rsidRPr="00451653" w:rsidRDefault="00CF5277" w:rsidP="002B0265">
            <w:pPr>
              <w:rPr>
                <w:rFonts w:cs="Arial"/>
                <w:szCs w:val="20"/>
              </w:rPr>
            </w:pPr>
            <w:r w:rsidRPr="00451653">
              <w:rPr>
                <w:rFonts w:cs="Arial"/>
                <w:szCs w:val="20"/>
              </w:rPr>
              <w:t>Framställan resultat.framställan_id</w:t>
            </w:r>
          </w:p>
        </w:tc>
        <w:tc>
          <w:tcPr>
            <w:tcW w:w="4111" w:type="dxa"/>
            <w:vAlign w:val="center"/>
          </w:tcPr>
          <w:p w14:paraId="28E00D0C" w14:textId="7509217C" w:rsidR="00CF5277" w:rsidRPr="00451653" w:rsidRDefault="00CF5277" w:rsidP="006B6063">
            <w:pPr>
              <w:rPr>
                <w:szCs w:val="20"/>
              </w:rPr>
            </w:pPr>
            <w:r w:rsidRPr="00451653">
              <w:rPr>
                <w:szCs w:val="20"/>
              </w:rPr>
              <w:t>EcgOutcome/EcgOutcomeBody/Referral/referralId</w:t>
            </w:r>
          </w:p>
        </w:tc>
      </w:tr>
      <w:tr w:rsidR="00CF5277" w:rsidRPr="00451653" w14:paraId="0632372A" w14:textId="77777777" w:rsidTr="002B0265">
        <w:trPr>
          <w:trHeight w:val="397"/>
        </w:trPr>
        <w:tc>
          <w:tcPr>
            <w:tcW w:w="1809" w:type="dxa"/>
            <w:vAlign w:val="center"/>
          </w:tcPr>
          <w:p w14:paraId="50CA567C" w14:textId="006B5566" w:rsidR="00CF5277" w:rsidRPr="00451653" w:rsidRDefault="00CF5277" w:rsidP="006B6063">
            <w:pPr>
              <w:rPr>
                <w:szCs w:val="20"/>
              </w:rPr>
            </w:pPr>
            <w:r w:rsidRPr="00451653">
              <w:rPr>
                <w:szCs w:val="20"/>
              </w:rPr>
              <w:t>ReferralType.referralReason</w:t>
            </w:r>
          </w:p>
        </w:tc>
        <w:tc>
          <w:tcPr>
            <w:tcW w:w="2977" w:type="dxa"/>
            <w:vAlign w:val="center"/>
          </w:tcPr>
          <w:p w14:paraId="7D64A29E" w14:textId="77777777" w:rsidR="00CF5277" w:rsidRPr="00451653" w:rsidRDefault="00CF5277" w:rsidP="002B0265">
            <w:pPr>
              <w:rPr>
                <w:rFonts w:cs="Arial"/>
                <w:szCs w:val="20"/>
              </w:rPr>
            </w:pPr>
            <w:r w:rsidRPr="00451653">
              <w:rPr>
                <w:rFonts w:cs="Arial"/>
                <w:szCs w:val="20"/>
              </w:rPr>
              <w:t>Hälsofråga.fråga</w:t>
            </w:r>
          </w:p>
        </w:tc>
        <w:tc>
          <w:tcPr>
            <w:tcW w:w="4111" w:type="dxa"/>
            <w:vAlign w:val="center"/>
          </w:tcPr>
          <w:p w14:paraId="18BF83DB" w14:textId="6438A9F6" w:rsidR="00CF5277" w:rsidRPr="00451653" w:rsidRDefault="00CF5277" w:rsidP="006B6063">
            <w:pPr>
              <w:rPr>
                <w:szCs w:val="20"/>
              </w:rPr>
            </w:pPr>
            <w:r w:rsidRPr="00451653">
              <w:rPr>
                <w:szCs w:val="20"/>
              </w:rPr>
              <w:t>EcgOutcome/EcgOutcomeBody/Referral/referralReason</w:t>
            </w:r>
          </w:p>
        </w:tc>
      </w:tr>
      <w:tr w:rsidR="00CF5277" w:rsidRPr="00451653" w14:paraId="15955CA0" w14:textId="77777777" w:rsidTr="002B0265">
        <w:trPr>
          <w:trHeight w:val="397"/>
        </w:trPr>
        <w:tc>
          <w:tcPr>
            <w:tcW w:w="1809" w:type="dxa"/>
            <w:vAlign w:val="center"/>
          </w:tcPr>
          <w:p w14:paraId="4F7AE820" w14:textId="77777777" w:rsidR="00CF5277" w:rsidRPr="00451653" w:rsidRDefault="00CF5277" w:rsidP="006B6063">
            <w:pPr>
              <w:rPr>
                <w:szCs w:val="20"/>
              </w:rPr>
            </w:pPr>
            <w:r w:rsidRPr="00451653">
              <w:rPr>
                <w:szCs w:val="20"/>
              </w:rPr>
              <w:t>ReferralType.anamnesis</w:t>
            </w:r>
          </w:p>
        </w:tc>
        <w:tc>
          <w:tcPr>
            <w:tcW w:w="2977" w:type="dxa"/>
            <w:vAlign w:val="center"/>
          </w:tcPr>
          <w:p w14:paraId="3927F15C" w14:textId="77777777" w:rsidR="00CF5277" w:rsidRPr="00451653" w:rsidRDefault="00CF5277" w:rsidP="002B0265">
            <w:pPr>
              <w:rPr>
                <w:szCs w:val="20"/>
              </w:rPr>
            </w:pPr>
            <w:r w:rsidRPr="00451653">
              <w:rPr>
                <w:szCs w:val="20"/>
              </w:rPr>
              <w:t>Patientens hälsoöversikt.aktuell tidigare</w:t>
            </w:r>
          </w:p>
        </w:tc>
        <w:tc>
          <w:tcPr>
            <w:tcW w:w="4111" w:type="dxa"/>
            <w:vAlign w:val="center"/>
          </w:tcPr>
          <w:p w14:paraId="4C63392D" w14:textId="7BAC569C" w:rsidR="00CF5277" w:rsidRPr="00451653" w:rsidRDefault="00CF5277" w:rsidP="006B6063">
            <w:pPr>
              <w:rPr>
                <w:szCs w:val="20"/>
              </w:rPr>
            </w:pPr>
            <w:r w:rsidRPr="00451653">
              <w:rPr>
                <w:szCs w:val="20"/>
              </w:rPr>
              <w:t>EcgOutcome/EcgOutcomeBody/Referral/anamnesis</w:t>
            </w:r>
          </w:p>
        </w:tc>
      </w:tr>
      <w:tr w:rsidR="00CF5277" w:rsidRPr="00451653" w14:paraId="64B3F0E6" w14:textId="77777777" w:rsidTr="002B0265">
        <w:trPr>
          <w:trHeight w:val="397"/>
        </w:trPr>
        <w:tc>
          <w:tcPr>
            <w:tcW w:w="1809" w:type="dxa"/>
            <w:vAlign w:val="center"/>
          </w:tcPr>
          <w:p w14:paraId="1E0F2178" w14:textId="77777777" w:rsidR="00CF5277" w:rsidRPr="00451653" w:rsidRDefault="00CF5277" w:rsidP="006B6063">
            <w:pPr>
              <w:rPr>
                <w:szCs w:val="20"/>
              </w:rPr>
            </w:pPr>
            <w:r w:rsidRPr="00451653">
              <w:rPr>
                <w:szCs w:val="20"/>
              </w:rPr>
              <w:t>ReferralType.careContactId</w:t>
            </w:r>
          </w:p>
        </w:tc>
        <w:tc>
          <w:tcPr>
            <w:tcW w:w="2977" w:type="dxa"/>
            <w:vAlign w:val="center"/>
          </w:tcPr>
          <w:p w14:paraId="4583CD0A" w14:textId="77777777" w:rsidR="00CF5277" w:rsidRPr="00451653" w:rsidRDefault="00CF5277" w:rsidP="002B0265">
            <w:pPr>
              <w:rPr>
                <w:szCs w:val="20"/>
              </w:rPr>
            </w:pPr>
            <w:r w:rsidRPr="00451653">
              <w:rPr>
                <w:szCs w:val="20"/>
              </w:rPr>
              <w:t>Kontakt.kontakt_id</w:t>
            </w:r>
          </w:p>
        </w:tc>
        <w:tc>
          <w:tcPr>
            <w:tcW w:w="4111" w:type="dxa"/>
            <w:vAlign w:val="center"/>
          </w:tcPr>
          <w:p w14:paraId="6C5DC74E" w14:textId="5C47D692" w:rsidR="00CF5277" w:rsidRPr="00451653" w:rsidRDefault="00CF5277" w:rsidP="006B6063">
            <w:pPr>
              <w:rPr>
                <w:szCs w:val="20"/>
              </w:rPr>
            </w:pPr>
            <w:r w:rsidRPr="00451653">
              <w:rPr>
                <w:szCs w:val="20"/>
              </w:rPr>
              <w:t>EcgOutcome/EcgOutcomeBody/Referral/careContactId</w:t>
            </w:r>
          </w:p>
        </w:tc>
      </w:tr>
      <w:tr w:rsidR="00CF5277" w:rsidRPr="0061750A" w14:paraId="3DCE0A3E" w14:textId="77777777" w:rsidTr="002B0265">
        <w:trPr>
          <w:trHeight w:val="397"/>
        </w:trPr>
        <w:tc>
          <w:tcPr>
            <w:tcW w:w="1809" w:type="dxa"/>
            <w:vAlign w:val="center"/>
          </w:tcPr>
          <w:p w14:paraId="662D813E" w14:textId="77777777" w:rsidR="00CF5277" w:rsidRPr="00451653" w:rsidRDefault="00CF5277" w:rsidP="006B6063">
            <w:pPr>
              <w:rPr>
                <w:szCs w:val="20"/>
              </w:rPr>
            </w:pPr>
            <w:r w:rsidRPr="00451653">
              <w:rPr>
                <w:szCs w:val="20"/>
              </w:rPr>
              <w:t>HealthcareProfessionalType.autho</w:t>
            </w:r>
            <w:r w:rsidRPr="00451653">
              <w:rPr>
                <w:szCs w:val="20"/>
              </w:rPr>
              <w:lastRenderedPageBreak/>
              <w:t>rTime</w:t>
            </w:r>
          </w:p>
        </w:tc>
        <w:tc>
          <w:tcPr>
            <w:tcW w:w="2977" w:type="dxa"/>
            <w:vAlign w:val="center"/>
          </w:tcPr>
          <w:p w14:paraId="7AC4119E" w14:textId="77777777" w:rsidR="00CF5277" w:rsidRPr="00451653" w:rsidRDefault="00CF5277" w:rsidP="002B0265">
            <w:pPr>
              <w:rPr>
                <w:rFonts w:cs="Arial"/>
                <w:szCs w:val="20"/>
              </w:rPr>
            </w:pPr>
            <w:r w:rsidRPr="00451653">
              <w:rPr>
                <w:rFonts w:cs="Arial"/>
                <w:i/>
                <w:color w:val="FF0000"/>
                <w:szCs w:val="20"/>
              </w:rPr>
              <w:lastRenderedPageBreak/>
              <w:t>Saknar motsvarighet i V-TIM 2.2</w:t>
            </w:r>
          </w:p>
        </w:tc>
        <w:tc>
          <w:tcPr>
            <w:tcW w:w="4111" w:type="dxa"/>
            <w:vAlign w:val="center"/>
          </w:tcPr>
          <w:p w14:paraId="4EE4E265" w14:textId="47C42AC7" w:rsidR="00CF5277" w:rsidRPr="00451653" w:rsidRDefault="00CF5277" w:rsidP="006B6063">
            <w:pPr>
              <w:rPr>
                <w:szCs w:val="20"/>
                <w:lang w:val="en-US"/>
              </w:rPr>
            </w:pPr>
            <w:r w:rsidRPr="00451653">
              <w:rPr>
                <w:szCs w:val="20"/>
                <w:lang w:val="en-US"/>
              </w:rPr>
              <w:t>EcgOutcome/EcgOutcomeBody/Referral/AccountableHealthcareProfessional/authorTi</w:t>
            </w:r>
            <w:r w:rsidRPr="00451653">
              <w:rPr>
                <w:szCs w:val="20"/>
                <w:lang w:val="en-US"/>
              </w:rPr>
              <w:lastRenderedPageBreak/>
              <w:t>me</w:t>
            </w:r>
          </w:p>
        </w:tc>
      </w:tr>
      <w:tr w:rsidR="00CF5277" w:rsidRPr="0061750A" w14:paraId="169B7337" w14:textId="77777777" w:rsidTr="002B0265">
        <w:trPr>
          <w:trHeight w:val="397"/>
        </w:trPr>
        <w:tc>
          <w:tcPr>
            <w:tcW w:w="1809" w:type="dxa"/>
            <w:vAlign w:val="center"/>
          </w:tcPr>
          <w:p w14:paraId="246BC64A" w14:textId="77777777" w:rsidR="00CF5277" w:rsidRPr="00451653" w:rsidRDefault="00CF5277" w:rsidP="006B6063">
            <w:pPr>
              <w:rPr>
                <w:szCs w:val="20"/>
              </w:rPr>
            </w:pPr>
            <w:r w:rsidRPr="00451653">
              <w:rPr>
                <w:szCs w:val="20"/>
              </w:rPr>
              <w:lastRenderedPageBreak/>
              <w:t>HealthcareProfessionalType.healthcareProfessionalHSAId</w:t>
            </w:r>
          </w:p>
        </w:tc>
        <w:tc>
          <w:tcPr>
            <w:tcW w:w="2977" w:type="dxa"/>
            <w:vAlign w:val="center"/>
          </w:tcPr>
          <w:p w14:paraId="55A2CF96" w14:textId="77777777" w:rsidR="00CF5277" w:rsidRPr="00451653" w:rsidRDefault="00CF5277" w:rsidP="002B0265">
            <w:pPr>
              <w:rPr>
                <w:rFonts w:cs="Arial"/>
                <w:szCs w:val="20"/>
              </w:rPr>
            </w:pPr>
            <w:r w:rsidRPr="00451653">
              <w:rPr>
                <w:rFonts w:cs="Arial"/>
                <w:spacing w:val="-1"/>
                <w:szCs w:val="20"/>
              </w:rPr>
              <w:t>Vård- och omsorgsutövare.personal id</w:t>
            </w:r>
          </w:p>
        </w:tc>
        <w:tc>
          <w:tcPr>
            <w:tcW w:w="4111" w:type="dxa"/>
            <w:vAlign w:val="center"/>
          </w:tcPr>
          <w:p w14:paraId="62028B00" w14:textId="5238337A" w:rsidR="00CF5277" w:rsidRPr="00451653" w:rsidRDefault="00CF5277" w:rsidP="006B6063">
            <w:pPr>
              <w:rPr>
                <w:szCs w:val="20"/>
                <w:lang w:val="en-US"/>
              </w:rPr>
            </w:pPr>
            <w:r w:rsidRPr="00451653">
              <w:rPr>
                <w:szCs w:val="20"/>
                <w:lang w:val="en-US"/>
              </w:rPr>
              <w:t>EcgOutcome/EcgOutcomeBody/Referral/AccountableHealthcareProfessional/healthcareProfessionalHSAId</w:t>
            </w:r>
          </w:p>
        </w:tc>
      </w:tr>
      <w:tr w:rsidR="00CF5277" w:rsidRPr="0061750A" w14:paraId="616E791C" w14:textId="77777777" w:rsidTr="002B0265">
        <w:trPr>
          <w:trHeight w:val="397"/>
        </w:trPr>
        <w:tc>
          <w:tcPr>
            <w:tcW w:w="1809" w:type="dxa"/>
            <w:vAlign w:val="center"/>
          </w:tcPr>
          <w:p w14:paraId="649FD441" w14:textId="77777777" w:rsidR="00CF5277" w:rsidRPr="00451653" w:rsidRDefault="00CF5277" w:rsidP="006B6063">
            <w:pPr>
              <w:rPr>
                <w:szCs w:val="20"/>
              </w:rPr>
            </w:pPr>
            <w:r w:rsidRPr="00451653">
              <w:rPr>
                <w:szCs w:val="20"/>
              </w:rPr>
              <w:t>HealthcareProfessionalType.healthcareProfessionalName</w:t>
            </w:r>
          </w:p>
        </w:tc>
        <w:tc>
          <w:tcPr>
            <w:tcW w:w="2977" w:type="dxa"/>
            <w:vAlign w:val="center"/>
          </w:tcPr>
          <w:p w14:paraId="629EA232" w14:textId="77777777" w:rsidR="00CF5277" w:rsidRPr="00451653" w:rsidRDefault="00CF5277" w:rsidP="002B0265">
            <w:pPr>
              <w:rPr>
                <w:rFonts w:cs="Arial"/>
                <w:szCs w:val="20"/>
              </w:rPr>
            </w:pPr>
            <w:r w:rsidRPr="00451653">
              <w:rPr>
                <w:rFonts w:cs="Arial"/>
                <w:spacing w:val="-1"/>
                <w:szCs w:val="20"/>
              </w:rPr>
              <w:t>Vård- och omsorgsutövare.personal namn</w:t>
            </w:r>
          </w:p>
        </w:tc>
        <w:tc>
          <w:tcPr>
            <w:tcW w:w="4111" w:type="dxa"/>
            <w:vAlign w:val="center"/>
          </w:tcPr>
          <w:p w14:paraId="7AC1372B" w14:textId="3079D5EF" w:rsidR="00CF5277" w:rsidRPr="00451653" w:rsidRDefault="00CF5277" w:rsidP="006B6063">
            <w:pPr>
              <w:rPr>
                <w:szCs w:val="20"/>
                <w:lang w:val="en-US"/>
              </w:rPr>
            </w:pPr>
            <w:r w:rsidRPr="00451653">
              <w:rPr>
                <w:szCs w:val="20"/>
                <w:lang w:val="en-US"/>
              </w:rPr>
              <w:t>EcgOutcome/EcgOutcomeBody/Referral/AccountableHealthcareProfessional/healthcareProfessionalName</w:t>
            </w:r>
          </w:p>
        </w:tc>
      </w:tr>
      <w:tr w:rsidR="00CF5277" w:rsidRPr="0061750A" w14:paraId="277A54AE" w14:textId="77777777" w:rsidTr="002B0265">
        <w:trPr>
          <w:trHeight w:val="397"/>
        </w:trPr>
        <w:tc>
          <w:tcPr>
            <w:tcW w:w="1809" w:type="dxa"/>
            <w:vAlign w:val="center"/>
          </w:tcPr>
          <w:p w14:paraId="66291730" w14:textId="77777777" w:rsidR="00CF5277" w:rsidRPr="00451653" w:rsidRDefault="00CF5277" w:rsidP="006B6063">
            <w:pPr>
              <w:rPr>
                <w:szCs w:val="20"/>
              </w:rPr>
            </w:pPr>
            <w:r w:rsidRPr="00451653">
              <w:rPr>
                <w:szCs w:val="20"/>
              </w:rPr>
              <w:t>HealthcareProfessionalType.healthcareProfessionalRoleCode</w:t>
            </w:r>
          </w:p>
        </w:tc>
        <w:tc>
          <w:tcPr>
            <w:tcW w:w="2977" w:type="dxa"/>
            <w:vAlign w:val="center"/>
          </w:tcPr>
          <w:p w14:paraId="516B7B7B"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236CFEDE" w14:textId="2069BC68" w:rsidR="00CF5277" w:rsidRPr="00451653" w:rsidRDefault="00CF5277" w:rsidP="006B6063">
            <w:pPr>
              <w:rPr>
                <w:szCs w:val="20"/>
                <w:lang w:val="en-US"/>
              </w:rPr>
            </w:pPr>
            <w:r w:rsidRPr="00451653">
              <w:rPr>
                <w:szCs w:val="20"/>
                <w:lang w:val="en-US"/>
              </w:rPr>
              <w:t>EcgOutcome/EcgOutcomeBody/Referral/AccountableHealthcareProfessional/healthcareProfessionalRoleCode</w:t>
            </w:r>
          </w:p>
        </w:tc>
      </w:tr>
      <w:tr w:rsidR="00CF5277" w:rsidRPr="0061750A" w14:paraId="293D20E4" w14:textId="77777777" w:rsidTr="002B0265">
        <w:trPr>
          <w:trHeight w:val="397"/>
        </w:trPr>
        <w:tc>
          <w:tcPr>
            <w:tcW w:w="1809" w:type="dxa"/>
            <w:vAlign w:val="center"/>
          </w:tcPr>
          <w:p w14:paraId="1B0F5C5F" w14:textId="77777777" w:rsidR="00CF5277" w:rsidRPr="00451653" w:rsidRDefault="00CF5277" w:rsidP="006B6063">
            <w:pPr>
              <w:rPr>
                <w:szCs w:val="20"/>
              </w:rPr>
            </w:pPr>
            <w:r w:rsidRPr="00451653">
              <w:rPr>
                <w:szCs w:val="20"/>
              </w:rPr>
              <w:t>HealthcareProfessionalType.healthcareProfessionalCareUnitHSAId</w:t>
            </w:r>
          </w:p>
        </w:tc>
        <w:tc>
          <w:tcPr>
            <w:tcW w:w="2977" w:type="dxa"/>
            <w:vAlign w:val="center"/>
          </w:tcPr>
          <w:p w14:paraId="37577517"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3133BF42" w14:textId="734DB9BC" w:rsidR="00CF5277" w:rsidRPr="00451653" w:rsidRDefault="00CF5277" w:rsidP="006B6063">
            <w:pPr>
              <w:rPr>
                <w:szCs w:val="20"/>
                <w:lang w:val="en-US"/>
              </w:rPr>
            </w:pPr>
            <w:r w:rsidRPr="00451653">
              <w:rPr>
                <w:szCs w:val="20"/>
                <w:lang w:val="en-US"/>
              </w:rPr>
              <w:t>EcgOutcome/EcgOutcomeBody/Referral/AccountableHealthcareProfessional/healthcareProfessionalCareUnitHSAId</w:t>
            </w:r>
          </w:p>
        </w:tc>
      </w:tr>
      <w:tr w:rsidR="00CF5277" w:rsidRPr="0061750A" w14:paraId="04B107B3" w14:textId="77777777" w:rsidTr="002B0265">
        <w:trPr>
          <w:trHeight w:val="397"/>
        </w:trPr>
        <w:tc>
          <w:tcPr>
            <w:tcW w:w="1809" w:type="dxa"/>
            <w:vAlign w:val="center"/>
          </w:tcPr>
          <w:p w14:paraId="2923A378" w14:textId="77777777" w:rsidR="00CF5277" w:rsidRPr="00451653" w:rsidRDefault="00CF5277" w:rsidP="006B6063">
            <w:pPr>
              <w:rPr>
                <w:szCs w:val="20"/>
              </w:rPr>
            </w:pPr>
            <w:r w:rsidRPr="00451653">
              <w:rPr>
                <w:szCs w:val="20"/>
              </w:rPr>
              <w:t>HealthcareProfessionalType.healthcareProfessionalCareGiverHSAId</w:t>
            </w:r>
          </w:p>
        </w:tc>
        <w:tc>
          <w:tcPr>
            <w:tcW w:w="2977" w:type="dxa"/>
            <w:vAlign w:val="center"/>
          </w:tcPr>
          <w:p w14:paraId="574307DC" w14:textId="77777777" w:rsidR="00CF5277" w:rsidRPr="00451653" w:rsidRDefault="00CF5277" w:rsidP="002B0265">
            <w:pPr>
              <w:rPr>
                <w:rFonts w:cs="Arial"/>
                <w:spacing w:val="-1"/>
                <w:szCs w:val="20"/>
              </w:rPr>
            </w:pPr>
            <w:r w:rsidRPr="00451653">
              <w:rPr>
                <w:rFonts w:cs="Arial"/>
                <w:spacing w:val="-1"/>
                <w:szCs w:val="20"/>
              </w:rPr>
              <w:t>Informationsresurs.vårdgivare id</w:t>
            </w:r>
          </w:p>
        </w:tc>
        <w:tc>
          <w:tcPr>
            <w:tcW w:w="4111" w:type="dxa"/>
            <w:vAlign w:val="center"/>
          </w:tcPr>
          <w:p w14:paraId="419177E3" w14:textId="02BA4565" w:rsidR="00CF5277" w:rsidRPr="00451653" w:rsidRDefault="00CF5277" w:rsidP="006B6063">
            <w:pPr>
              <w:rPr>
                <w:szCs w:val="20"/>
                <w:lang w:val="en-US"/>
              </w:rPr>
            </w:pPr>
            <w:r w:rsidRPr="00451653">
              <w:rPr>
                <w:szCs w:val="20"/>
                <w:lang w:val="en-US"/>
              </w:rPr>
              <w:t>EcgOutcome/EcgOutcomeBody/Referral/AccountableHealthcareProfessional/healthcareProfessionalCareGiverHSAId</w:t>
            </w:r>
          </w:p>
        </w:tc>
      </w:tr>
      <w:tr w:rsidR="00CF5277" w:rsidRPr="0061750A" w14:paraId="4132A5BD" w14:textId="77777777" w:rsidTr="002B0265">
        <w:trPr>
          <w:trHeight w:val="397"/>
        </w:trPr>
        <w:tc>
          <w:tcPr>
            <w:tcW w:w="1809" w:type="dxa"/>
            <w:vAlign w:val="center"/>
          </w:tcPr>
          <w:p w14:paraId="16811567" w14:textId="77777777" w:rsidR="00CF5277" w:rsidRPr="00451653" w:rsidRDefault="00CF5277" w:rsidP="006B6063">
            <w:pPr>
              <w:rPr>
                <w:szCs w:val="20"/>
              </w:rPr>
            </w:pPr>
            <w:r w:rsidRPr="00451653">
              <w:rPr>
                <w:szCs w:val="20"/>
              </w:rPr>
              <w:t>OrgUnitType.orgUnitHSAId</w:t>
            </w:r>
          </w:p>
        </w:tc>
        <w:tc>
          <w:tcPr>
            <w:tcW w:w="2977" w:type="dxa"/>
            <w:vAlign w:val="center"/>
          </w:tcPr>
          <w:p w14:paraId="711ECCCF"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45A40A79" w14:textId="3C6CB40B" w:rsidR="00CF5277" w:rsidRPr="00451653" w:rsidRDefault="00CF5277" w:rsidP="006B6063">
            <w:pPr>
              <w:rPr>
                <w:szCs w:val="20"/>
                <w:lang w:val="en-US"/>
              </w:rPr>
            </w:pPr>
            <w:r w:rsidRPr="00451653">
              <w:rPr>
                <w:szCs w:val="20"/>
                <w:lang w:val="en-US"/>
              </w:rPr>
              <w:t>EcgOutcome/EcgOutcomeBody/Referral/AccountableHealthcareProfessional/HealthcareProfessionalOrgUnit/orgUnitHSAId</w:t>
            </w:r>
          </w:p>
        </w:tc>
      </w:tr>
      <w:tr w:rsidR="00CF5277" w:rsidRPr="0061750A" w14:paraId="363D635C" w14:textId="77777777" w:rsidTr="002B0265">
        <w:trPr>
          <w:trHeight w:val="397"/>
        </w:trPr>
        <w:tc>
          <w:tcPr>
            <w:tcW w:w="1809" w:type="dxa"/>
            <w:vAlign w:val="center"/>
          </w:tcPr>
          <w:p w14:paraId="4F0D1F12" w14:textId="77777777" w:rsidR="00CF5277" w:rsidRPr="00451653" w:rsidRDefault="00CF5277" w:rsidP="006B6063">
            <w:pPr>
              <w:rPr>
                <w:szCs w:val="20"/>
              </w:rPr>
            </w:pPr>
            <w:r w:rsidRPr="00451653">
              <w:rPr>
                <w:szCs w:val="20"/>
              </w:rPr>
              <w:t>OrgUnitType.orgUnitName</w:t>
            </w:r>
          </w:p>
        </w:tc>
        <w:tc>
          <w:tcPr>
            <w:tcW w:w="2977" w:type="dxa"/>
            <w:vAlign w:val="center"/>
          </w:tcPr>
          <w:p w14:paraId="456DE675" w14:textId="77777777" w:rsidR="00CF5277" w:rsidRPr="00451653" w:rsidRDefault="00CF5277" w:rsidP="002B0265">
            <w:pPr>
              <w:rPr>
                <w:rFonts w:cs="Arial"/>
                <w:spacing w:val="-1"/>
                <w:szCs w:val="20"/>
              </w:rPr>
            </w:pPr>
            <w:r w:rsidRPr="00451653">
              <w:rPr>
                <w:rFonts w:cs="Arial"/>
                <w:spacing w:val="-1"/>
                <w:szCs w:val="20"/>
              </w:rPr>
              <w:t>Vård- och omsorgsutövare.enhet namn</w:t>
            </w:r>
          </w:p>
        </w:tc>
        <w:tc>
          <w:tcPr>
            <w:tcW w:w="4111" w:type="dxa"/>
            <w:vAlign w:val="center"/>
          </w:tcPr>
          <w:p w14:paraId="242EE614" w14:textId="134668E7" w:rsidR="00CF5277" w:rsidRPr="00451653" w:rsidRDefault="00CF5277" w:rsidP="006B6063">
            <w:pPr>
              <w:rPr>
                <w:szCs w:val="20"/>
                <w:lang w:val="en-US"/>
              </w:rPr>
            </w:pPr>
            <w:r w:rsidRPr="00451653">
              <w:rPr>
                <w:szCs w:val="20"/>
                <w:lang w:val="en-US"/>
              </w:rPr>
              <w:t>EcgOutcome/EcgOutcomeBody/Referral/AccountableHealthcareProfessional/HealthcareProfessionalOrgUnit/orgUnitName</w:t>
            </w:r>
          </w:p>
        </w:tc>
      </w:tr>
      <w:tr w:rsidR="00CF5277" w:rsidRPr="0061750A" w14:paraId="4A6A2829" w14:textId="77777777" w:rsidTr="002B0265">
        <w:trPr>
          <w:trHeight w:val="397"/>
        </w:trPr>
        <w:tc>
          <w:tcPr>
            <w:tcW w:w="1809" w:type="dxa"/>
            <w:vAlign w:val="center"/>
          </w:tcPr>
          <w:p w14:paraId="6C198EF2" w14:textId="77777777" w:rsidR="00CF5277" w:rsidRPr="00451653" w:rsidRDefault="00CF5277" w:rsidP="006B6063">
            <w:pPr>
              <w:rPr>
                <w:szCs w:val="20"/>
              </w:rPr>
            </w:pPr>
            <w:r w:rsidRPr="00451653">
              <w:rPr>
                <w:szCs w:val="20"/>
              </w:rPr>
              <w:t>OrgUnitType.orgUnitTelecom</w:t>
            </w:r>
          </w:p>
        </w:tc>
        <w:tc>
          <w:tcPr>
            <w:tcW w:w="2977" w:type="dxa"/>
            <w:vAlign w:val="center"/>
          </w:tcPr>
          <w:p w14:paraId="2B8DC18B" w14:textId="77777777" w:rsidR="00CF5277" w:rsidRPr="00451653" w:rsidRDefault="00CF5277" w:rsidP="002B0265">
            <w:pPr>
              <w:rPr>
                <w:rFonts w:cs="Arial"/>
                <w:spacing w:val="-1"/>
                <w:szCs w:val="20"/>
              </w:rPr>
            </w:pPr>
            <w:r w:rsidRPr="00451653">
              <w:rPr>
                <w:rFonts w:cs="Arial"/>
                <w:szCs w:val="20"/>
              </w:rPr>
              <w:t>Tele och eKommunikation.tele ekom adress</w:t>
            </w:r>
          </w:p>
        </w:tc>
        <w:tc>
          <w:tcPr>
            <w:tcW w:w="4111" w:type="dxa"/>
            <w:vAlign w:val="center"/>
          </w:tcPr>
          <w:p w14:paraId="7846AD10" w14:textId="367EC812" w:rsidR="00CF5277" w:rsidRPr="00451653" w:rsidRDefault="00CF5277" w:rsidP="006B6063">
            <w:pPr>
              <w:rPr>
                <w:szCs w:val="20"/>
                <w:lang w:val="en-US"/>
              </w:rPr>
            </w:pPr>
            <w:r w:rsidRPr="00451653">
              <w:rPr>
                <w:szCs w:val="20"/>
                <w:lang w:val="en-US"/>
              </w:rPr>
              <w:t>EcgOutcome/EcgOutcomeBody/Referral/AccountableHealthcareProfessional/HealthcareProfessionalOrgUnit/orgUnitTelecom</w:t>
            </w:r>
          </w:p>
        </w:tc>
      </w:tr>
      <w:tr w:rsidR="00CF5277" w:rsidRPr="0061750A" w14:paraId="03E465D4" w14:textId="77777777" w:rsidTr="002B0265">
        <w:trPr>
          <w:trHeight w:val="397"/>
        </w:trPr>
        <w:tc>
          <w:tcPr>
            <w:tcW w:w="1809" w:type="dxa"/>
            <w:vAlign w:val="center"/>
          </w:tcPr>
          <w:p w14:paraId="659395B8" w14:textId="77777777" w:rsidR="00CF5277" w:rsidRPr="00451653" w:rsidRDefault="00CF5277" w:rsidP="006B6063">
            <w:pPr>
              <w:rPr>
                <w:szCs w:val="20"/>
              </w:rPr>
            </w:pPr>
            <w:r w:rsidRPr="00451653">
              <w:rPr>
                <w:szCs w:val="20"/>
              </w:rPr>
              <w:t>OrgUnitType.orgUnitEmail</w:t>
            </w:r>
          </w:p>
        </w:tc>
        <w:tc>
          <w:tcPr>
            <w:tcW w:w="2977" w:type="dxa"/>
            <w:vAlign w:val="center"/>
          </w:tcPr>
          <w:p w14:paraId="69E3921A" w14:textId="77777777" w:rsidR="00CF5277" w:rsidRPr="00451653" w:rsidRDefault="00CF5277" w:rsidP="002B0265">
            <w:pPr>
              <w:rPr>
                <w:rFonts w:cs="Arial"/>
                <w:szCs w:val="20"/>
              </w:rPr>
            </w:pPr>
            <w:r w:rsidRPr="00451653">
              <w:rPr>
                <w:rFonts w:cs="Arial"/>
                <w:szCs w:val="20"/>
              </w:rPr>
              <w:t>Tele och eKommunikation.tele ekom adress</w:t>
            </w:r>
          </w:p>
        </w:tc>
        <w:tc>
          <w:tcPr>
            <w:tcW w:w="4111" w:type="dxa"/>
            <w:vAlign w:val="center"/>
          </w:tcPr>
          <w:p w14:paraId="5A68DC9D" w14:textId="593DC499" w:rsidR="00CF5277" w:rsidRPr="00451653" w:rsidRDefault="00CF5277" w:rsidP="006B6063">
            <w:pPr>
              <w:rPr>
                <w:szCs w:val="20"/>
                <w:lang w:val="en-US"/>
              </w:rPr>
            </w:pPr>
            <w:r w:rsidRPr="00451653">
              <w:rPr>
                <w:szCs w:val="20"/>
                <w:lang w:val="en-US"/>
              </w:rPr>
              <w:t>EcgOutcome/EcgOutcomeBody/Referral/AccountableHealthcareProfessional/HealthcareProfessionalOrgUnit/orgUnitEmail</w:t>
            </w:r>
          </w:p>
        </w:tc>
      </w:tr>
      <w:tr w:rsidR="00CF5277" w:rsidRPr="0061750A" w14:paraId="1C90DDB4" w14:textId="77777777" w:rsidTr="002B0265">
        <w:trPr>
          <w:trHeight w:val="397"/>
        </w:trPr>
        <w:tc>
          <w:tcPr>
            <w:tcW w:w="1809" w:type="dxa"/>
            <w:vAlign w:val="center"/>
          </w:tcPr>
          <w:p w14:paraId="6C2333FB" w14:textId="77777777" w:rsidR="00CF5277" w:rsidRPr="00451653" w:rsidRDefault="00CF5277" w:rsidP="006B6063">
            <w:pPr>
              <w:rPr>
                <w:szCs w:val="20"/>
              </w:rPr>
            </w:pPr>
            <w:r w:rsidRPr="00451653">
              <w:rPr>
                <w:szCs w:val="20"/>
              </w:rPr>
              <w:t>OrgUnitType.orgUnitAddress</w:t>
            </w:r>
          </w:p>
        </w:tc>
        <w:tc>
          <w:tcPr>
            <w:tcW w:w="2977" w:type="dxa"/>
            <w:vAlign w:val="center"/>
          </w:tcPr>
          <w:p w14:paraId="1D8E0658" w14:textId="77777777" w:rsidR="00CF5277" w:rsidRPr="00451653" w:rsidRDefault="00CF5277" w:rsidP="002B0265">
            <w:pPr>
              <w:rPr>
                <w:rFonts w:cs="Arial"/>
                <w:spacing w:val="-1"/>
                <w:szCs w:val="20"/>
              </w:rPr>
            </w:pPr>
            <w:r w:rsidRPr="00451653">
              <w:rPr>
                <w:rFonts w:cs="Arial"/>
                <w:spacing w:val="-1"/>
                <w:szCs w:val="20"/>
              </w:rPr>
              <w:t>Adress.adress 1,</w:t>
            </w:r>
          </w:p>
          <w:p w14:paraId="6C960FA5" w14:textId="77777777" w:rsidR="00CF5277" w:rsidRPr="00451653" w:rsidRDefault="00CF5277" w:rsidP="002B0265">
            <w:pPr>
              <w:rPr>
                <w:rFonts w:cs="Arial"/>
                <w:spacing w:val="-1"/>
                <w:szCs w:val="20"/>
              </w:rPr>
            </w:pPr>
            <w:r w:rsidRPr="00451653">
              <w:rPr>
                <w:rFonts w:cs="Arial"/>
                <w:spacing w:val="-1"/>
                <w:szCs w:val="20"/>
              </w:rPr>
              <w:t>Adress.postnummer &amp;</w:t>
            </w:r>
          </w:p>
          <w:p w14:paraId="53E31730" w14:textId="77777777" w:rsidR="00CF5277" w:rsidRPr="00451653" w:rsidRDefault="00CF5277" w:rsidP="002B0265">
            <w:pPr>
              <w:rPr>
                <w:rFonts w:cs="Arial"/>
                <w:spacing w:val="-1"/>
                <w:szCs w:val="20"/>
              </w:rPr>
            </w:pPr>
            <w:r w:rsidRPr="00451653">
              <w:rPr>
                <w:rFonts w:cs="Arial"/>
                <w:spacing w:val="-1"/>
                <w:szCs w:val="20"/>
              </w:rPr>
              <w:t>Adress.postort</w:t>
            </w:r>
          </w:p>
        </w:tc>
        <w:tc>
          <w:tcPr>
            <w:tcW w:w="4111" w:type="dxa"/>
            <w:vAlign w:val="center"/>
          </w:tcPr>
          <w:p w14:paraId="49FD7C28" w14:textId="31F54093" w:rsidR="00CF5277" w:rsidRPr="00451653" w:rsidRDefault="00CF5277" w:rsidP="006B6063">
            <w:pPr>
              <w:rPr>
                <w:szCs w:val="20"/>
                <w:lang w:val="en-US"/>
              </w:rPr>
            </w:pPr>
            <w:r w:rsidRPr="00451653">
              <w:rPr>
                <w:szCs w:val="20"/>
                <w:lang w:val="en-US"/>
              </w:rPr>
              <w:t>EcgOutcome/EcgOutcomeBody/Referral/AccountableHealthcareProfessional/HealthcareProfessionalOrgUnit/orgUnitAddress</w:t>
            </w:r>
          </w:p>
        </w:tc>
      </w:tr>
      <w:tr w:rsidR="00CF5277" w:rsidRPr="0061750A" w14:paraId="13F6196B" w14:textId="77777777" w:rsidTr="002B0265">
        <w:trPr>
          <w:trHeight w:val="397"/>
        </w:trPr>
        <w:tc>
          <w:tcPr>
            <w:tcW w:w="1809" w:type="dxa"/>
            <w:vAlign w:val="center"/>
          </w:tcPr>
          <w:p w14:paraId="7C960DB1" w14:textId="77777777" w:rsidR="00CF5277" w:rsidRPr="00451653" w:rsidRDefault="00CF5277" w:rsidP="006B6063">
            <w:pPr>
              <w:rPr>
                <w:szCs w:val="20"/>
              </w:rPr>
            </w:pPr>
            <w:r w:rsidRPr="00451653">
              <w:rPr>
                <w:szCs w:val="20"/>
              </w:rPr>
              <w:t>OrgUnitType.orgUnitLocation</w:t>
            </w:r>
          </w:p>
        </w:tc>
        <w:tc>
          <w:tcPr>
            <w:tcW w:w="2977" w:type="dxa"/>
            <w:vAlign w:val="center"/>
          </w:tcPr>
          <w:p w14:paraId="23982E32"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20310769" w14:textId="2C142EEC" w:rsidR="00CF5277" w:rsidRPr="00451653" w:rsidRDefault="00CF5277" w:rsidP="006B6063">
            <w:pPr>
              <w:rPr>
                <w:szCs w:val="20"/>
                <w:lang w:val="en-US"/>
              </w:rPr>
            </w:pPr>
            <w:r w:rsidRPr="00451653">
              <w:rPr>
                <w:szCs w:val="20"/>
                <w:lang w:val="en-US"/>
              </w:rPr>
              <w:t>EcgOutcome/EcgOutcomeBody/Referral/AccountableHealthcareProfessional/HealthcareProfessionalOrgUnit/orgUnitLocation</w:t>
            </w:r>
          </w:p>
        </w:tc>
      </w:tr>
      <w:tr w:rsidR="00CF5277" w:rsidRPr="0061750A" w14:paraId="1395A82B" w14:textId="77777777" w:rsidTr="002B0265">
        <w:trPr>
          <w:trHeight w:val="397"/>
        </w:trPr>
        <w:tc>
          <w:tcPr>
            <w:tcW w:w="1809" w:type="dxa"/>
            <w:vAlign w:val="center"/>
          </w:tcPr>
          <w:p w14:paraId="6339E247" w14:textId="77777777" w:rsidR="00CF5277" w:rsidRPr="00451653" w:rsidRDefault="00CF5277" w:rsidP="006B6063">
            <w:pPr>
              <w:rPr>
                <w:szCs w:val="20"/>
              </w:rPr>
            </w:pPr>
            <w:r w:rsidRPr="00451653">
              <w:rPr>
                <w:szCs w:val="20"/>
              </w:rPr>
              <w:t>LegalAuthenticatorType.signatureTime</w:t>
            </w:r>
          </w:p>
        </w:tc>
        <w:tc>
          <w:tcPr>
            <w:tcW w:w="2977" w:type="dxa"/>
            <w:vAlign w:val="center"/>
          </w:tcPr>
          <w:p w14:paraId="3EAAB7C7"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6591C0B" w14:textId="3935244D"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/signatureTime</w:t>
            </w:r>
          </w:p>
        </w:tc>
      </w:tr>
      <w:tr w:rsidR="00CF5277" w:rsidRPr="0061750A" w14:paraId="069F7968" w14:textId="77777777" w:rsidTr="002B0265">
        <w:trPr>
          <w:trHeight w:val="397"/>
        </w:trPr>
        <w:tc>
          <w:tcPr>
            <w:tcW w:w="1809" w:type="dxa"/>
            <w:vAlign w:val="center"/>
          </w:tcPr>
          <w:p w14:paraId="6F6128C0" w14:textId="77777777" w:rsidR="00CF5277" w:rsidRPr="00451653" w:rsidRDefault="00CF5277" w:rsidP="006B6063">
            <w:pPr>
              <w:rPr>
                <w:szCs w:val="20"/>
              </w:rPr>
            </w:pPr>
            <w:r w:rsidRPr="00451653">
              <w:rPr>
                <w:szCs w:val="20"/>
              </w:rPr>
              <w:t>LegalAuthenticatorType.legalAuth</w:t>
            </w:r>
            <w:r w:rsidRPr="00451653">
              <w:rPr>
                <w:szCs w:val="20"/>
              </w:rPr>
              <w:lastRenderedPageBreak/>
              <w:t>enticatorHSAId</w:t>
            </w:r>
          </w:p>
        </w:tc>
        <w:tc>
          <w:tcPr>
            <w:tcW w:w="2977" w:type="dxa"/>
            <w:vAlign w:val="center"/>
          </w:tcPr>
          <w:p w14:paraId="7D653140" w14:textId="77777777" w:rsidR="00CF5277" w:rsidRPr="00451653" w:rsidRDefault="00CF5277" w:rsidP="002B0265">
            <w:pPr>
              <w:rPr>
                <w:rFonts w:eastAsia="Arial Unicode MS" w:cs="Arial"/>
                <w:szCs w:val="20"/>
              </w:rPr>
            </w:pPr>
            <w:r w:rsidRPr="00451653">
              <w:rPr>
                <w:rFonts w:cs="Arial"/>
                <w:spacing w:val="-1"/>
                <w:szCs w:val="20"/>
              </w:rPr>
              <w:lastRenderedPageBreak/>
              <w:t>Vård- och omsorgsutövare.personal id</w:t>
            </w:r>
          </w:p>
        </w:tc>
        <w:tc>
          <w:tcPr>
            <w:tcW w:w="4111" w:type="dxa"/>
            <w:vAlign w:val="center"/>
          </w:tcPr>
          <w:p w14:paraId="2E1F6CD8" w14:textId="46BE72F1"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/legalAuthenticatorHSAId</w:t>
            </w:r>
          </w:p>
        </w:tc>
      </w:tr>
      <w:tr w:rsidR="00CF5277" w:rsidRPr="0061750A" w14:paraId="0C67414A" w14:textId="77777777" w:rsidTr="002B0265">
        <w:trPr>
          <w:trHeight w:val="397"/>
        </w:trPr>
        <w:tc>
          <w:tcPr>
            <w:tcW w:w="1809" w:type="dxa"/>
            <w:vAlign w:val="center"/>
          </w:tcPr>
          <w:p w14:paraId="2F014394" w14:textId="77777777" w:rsidR="00CF5277" w:rsidRPr="00451653" w:rsidRDefault="00CF5277" w:rsidP="006B6063">
            <w:pPr>
              <w:rPr>
                <w:szCs w:val="20"/>
              </w:rPr>
            </w:pPr>
            <w:r w:rsidRPr="00451653">
              <w:rPr>
                <w:szCs w:val="20"/>
              </w:rPr>
              <w:lastRenderedPageBreak/>
              <w:t>LegalAuthenticatorType.legalAuthenticatorName</w:t>
            </w:r>
          </w:p>
        </w:tc>
        <w:tc>
          <w:tcPr>
            <w:tcW w:w="2977" w:type="dxa"/>
            <w:vAlign w:val="center"/>
          </w:tcPr>
          <w:p w14:paraId="5E8A5277" w14:textId="77777777" w:rsidR="00CF5277" w:rsidRPr="00451653" w:rsidRDefault="00CF5277" w:rsidP="002B0265">
            <w:pPr>
              <w:rPr>
                <w:rFonts w:cs="Arial"/>
                <w:spacing w:val="-1"/>
                <w:szCs w:val="20"/>
              </w:rPr>
            </w:pPr>
            <w:r w:rsidRPr="00451653">
              <w:rPr>
                <w:rFonts w:cs="Arial"/>
                <w:spacing w:val="-1"/>
                <w:szCs w:val="20"/>
              </w:rPr>
              <w:t>Vård- och omsorgsutövare.personal namn</w:t>
            </w:r>
          </w:p>
        </w:tc>
        <w:tc>
          <w:tcPr>
            <w:tcW w:w="4111" w:type="dxa"/>
            <w:vAlign w:val="center"/>
          </w:tcPr>
          <w:p w14:paraId="7B8A86EE" w14:textId="134C60A5"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/legalAuthenticatorName</w:t>
            </w:r>
          </w:p>
        </w:tc>
      </w:tr>
      <w:tr w:rsidR="00CF5277" w:rsidRPr="0061750A" w14:paraId="1EEBAC62" w14:textId="77777777" w:rsidTr="002B0265">
        <w:trPr>
          <w:trHeight w:val="397"/>
        </w:trPr>
        <w:tc>
          <w:tcPr>
            <w:tcW w:w="1809" w:type="dxa"/>
            <w:vAlign w:val="center"/>
          </w:tcPr>
          <w:p w14:paraId="70406BDA" w14:textId="77777777" w:rsidR="00CF5277" w:rsidRPr="00451653" w:rsidRDefault="00CF5277" w:rsidP="006B6063">
            <w:pPr>
              <w:rPr>
                <w:szCs w:val="20"/>
              </w:rPr>
            </w:pPr>
            <w:r w:rsidRPr="00451653">
              <w:rPr>
                <w:szCs w:val="20"/>
              </w:rPr>
              <w:t>LegalAuthenticatorType.legalAuthenticatorRoleCode</w:t>
            </w:r>
          </w:p>
        </w:tc>
        <w:tc>
          <w:tcPr>
            <w:tcW w:w="2977" w:type="dxa"/>
            <w:vAlign w:val="center"/>
          </w:tcPr>
          <w:p w14:paraId="72767E55"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6D971B3" w14:textId="74244C4A"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/legalAuthenticatorRoleCode</w:t>
            </w:r>
          </w:p>
        </w:tc>
      </w:tr>
      <w:tr w:rsidR="00CF5277" w:rsidRPr="00451653" w14:paraId="0837F086" w14:textId="77777777" w:rsidTr="002B0265">
        <w:trPr>
          <w:trHeight w:val="397"/>
        </w:trPr>
        <w:tc>
          <w:tcPr>
            <w:tcW w:w="1809" w:type="dxa"/>
            <w:vAlign w:val="center"/>
          </w:tcPr>
          <w:p w14:paraId="5240E299" w14:textId="77777777" w:rsidR="00CF5277" w:rsidRPr="00451653" w:rsidRDefault="00CF5277" w:rsidP="006B6063">
            <w:pPr>
              <w:rPr>
                <w:szCs w:val="20"/>
              </w:rPr>
            </w:pPr>
            <w:r w:rsidRPr="00451653">
              <w:rPr>
                <w:szCs w:val="20"/>
              </w:rPr>
              <w:t>PatientDataType.patientWeight</w:t>
            </w:r>
          </w:p>
        </w:tc>
        <w:tc>
          <w:tcPr>
            <w:tcW w:w="2977" w:type="dxa"/>
            <w:vAlign w:val="center"/>
          </w:tcPr>
          <w:p w14:paraId="1E41EDDD" w14:textId="77777777" w:rsidR="00CF5277" w:rsidRPr="00451653" w:rsidRDefault="00CF5277" w:rsidP="002B0265">
            <w:pPr>
              <w:rPr>
                <w:szCs w:val="20"/>
              </w:rPr>
            </w:pPr>
            <w:r w:rsidRPr="00451653">
              <w:rPr>
                <w:szCs w:val="20"/>
              </w:rPr>
              <w:t>Observerat uppfattat tillstånd Värde.värde</w:t>
            </w:r>
          </w:p>
        </w:tc>
        <w:tc>
          <w:tcPr>
            <w:tcW w:w="4111" w:type="dxa"/>
            <w:vAlign w:val="center"/>
          </w:tcPr>
          <w:p w14:paraId="624EE870" w14:textId="482C1AD5" w:rsidR="00CF5277" w:rsidRPr="00451653" w:rsidRDefault="00CF5277" w:rsidP="006B6063">
            <w:pPr>
              <w:rPr>
                <w:szCs w:val="20"/>
                <w:lang w:val="en-US"/>
              </w:rPr>
            </w:pPr>
            <w:r w:rsidRPr="00451653">
              <w:rPr>
                <w:szCs w:val="20"/>
              </w:rPr>
              <w:t>EcgOutcome/EcgOutcomeBody/PatientData/patientWeight</w:t>
            </w:r>
          </w:p>
        </w:tc>
      </w:tr>
      <w:tr w:rsidR="00CF5277" w:rsidRPr="00451653" w14:paraId="23FA656F" w14:textId="77777777" w:rsidTr="002B0265">
        <w:trPr>
          <w:trHeight w:val="397"/>
        </w:trPr>
        <w:tc>
          <w:tcPr>
            <w:tcW w:w="1809" w:type="dxa"/>
            <w:vAlign w:val="center"/>
          </w:tcPr>
          <w:p w14:paraId="6513045E" w14:textId="77777777" w:rsidR="00CF5277" w:rsidRPr="00451653" w:rsidRDefault="00CF5277" w:rsidP="006B6063">
            <w:pPr>
              <w:rPr>
                <w:szCs w:val="20"/>
              </w:rPr>
            </w:pPr>
            <w:r w:rsidRPr="00451653">
              <w:rPr>
                <w:szCs w:val="20"/>
              </w:rPr>
              <w:t>PatientDataType.patientLength</w:t>
            </w:r>
          </w:p>
        </w:tc>
        <w:tc>
          <w:tcPr>
            <w:tcW w:w="2977" w:type="dxa"/>
            <w:vAlign w:val="center"/>
          </w:tcPr>
          <w:p w14:paraId="259B7320" w14:textId="77777777" w:rsidR="00CF5277" w:rsidRPr="00451653" w:rsidRDefault="00CF5277" w:rsidP="002B0265">
            <w:pPr>
              <w:rPr>
                <w:rFonts w:cs="Arial"/>
                <w:szCs w:val="20"/>
              </w:rPr>
            </w:pPr>
            <w:r w:rsidRPr="00451653">
              <w:rPr>
                <w:szCs w:val="20"/>
              </w:rPr>
              <w:t>Observerat uppfattat tillstånd Värde.värde</w:t>
            </w:r>
          </w:p>
        </w:tc>
        <w:tc>
          <w:tcPr>
            <w:tcW w:w="4111" w:type="dxa"/>
            <w:vAlign w:val="center"/>
          </w:tcPr>
          <w:p w14:paraId="579C5875" w14:textId="3D7DA721" w:rsidR="00CF5277" w:rsidRPr="00451653" w:rsidRDefault="00CF5277" w:rsidP="006B6063">
            <w:pPr>
              <w:rPr>
                <w:szCs w:val="20"/>
              </w:rPr>
            </w:pPr>
            <w:r w:rsidRPr="00451653">
              <w:rPr>
                <w:szCs w:val="20"/>
              </w:rPr>
              <w:t>EcgOutcome/EcgOutcomeBody/PatientData/patientLength</w:t>
            </w:r>
          </w:p>
        </w:tc>
      </w:tr>
      <w:tr w:rsidR="00CF5277" w:rsidRPr="00451653" w14:paraId="460DFB27" w14:textId="77777777" w:rsidTr="002B0265">
        <w:trPr>
          <w:trHeight w:val="397"/>
        </w:trPr>
        <w:tc>
          <w:tcPr>
            <w:tcW w:w="1809" w:type="dxa"/>
            <w:vAlign w:val="center"/>
          </w:tcPr>
          <w:p w14:paraId="58122080" w14:textId="77777777" w:rsidR="00CF5277" w:rsidRPr="00451653" w:rsidRDefault="00CF5277" w:rsidP="006B6063">
            <w:pPr>
              <w:rPr>
                <w:szCs w:val="20"/>
              </w:rPr>
            </w:pPr>
            <w:r w:rsidRPr="00451653">
              <w:rPr>
                <w:szCs w:val="20"/>
              </w:rPr>
              <w:t>ECGRecordingType.id</w:t>
            </w:r>
          </w:p>
        </w:tc>
        <w:tc>
          <w:tcPr>
            <w:tcW w:w="2977" w:type="dxa"/>
            <w:vAlign w:val="center"/>
          </w:tcPr>
          <w:p w14:paraId="4A75ABC9" w14:textId="77777777" w:rsidR="00CF5277" w:rsidRPr="00451653" w:rsidRDefault="00CF5277" w:rsidP="002B0265">
            <w:pPr>
              <w:rPr>
                <w:rFonts w:cs="Arial"/>
                <w:szCs w:val="20"/>
              </w:rPr>
            </w:pPr>
            <w:r w:rsidRPr="00451653">
              <w:rPr>
                <w:rFonts w:cs="Arial"/>
                <w:szCs w:val="20"/>
              </w:rPr>
              <w:t>Aktivitet.aktivitet_id</w:t>
            </w:r>
          </w:p>
        </w:tc>
        <w:tc>
          <w:tcPr>
            <w:tcW w:w="4111" w:type="dxa"/>
            <w:vAlign w:val="center"/>
          </w:tcPr>
          <w:p w14:paraId="1F4C1D55" w14:textId="04584849" w:rsidR="00CF5277" w:rsidRPr="00451653" w:rsidRDefault="00CF5277" w:rsidP="006B6063">
            <w:pPr>
              <w:rPr>
                <w:szCs w:val="20"/>
              </w:rPr>
            </w:pPr>
            <w:r w:rsidRPr="00451653">
              <w:rPr>
                <w:szCs w:val="20"/>
              </w:rPr>
              <w:t>EcgOutcome/EcgOutcomeBody/EcgRecording/id</w:t>
            </w:r>
          </w:p>
        </w:tc>
      </w:tr>
      <w:tr w:rsidR="00CF5277" w:rsidRPr="00451653" w14:paraId="7104AFD8" w14:textId="77777777" w:rsidTr="002B0265">
        <w:trPr>
          <w:trHeight w:val="397"/>
        </w:trPr>
        <w:tc>
          <w:tcPr>
            <w:tcW w:w="1809" w:type="dxa"/>
            <w:vAlign w:val="center"/>
          </w:tcPr>
          <w:p w14:paraId="2168E6A1" w14:textId="77777777" w:rsidR="00CF5277" w:rsidRPr="00451653" w:rsidRDefault="00CF5277" w:rsidP="006B6063">
            <w:pPr>
              <w:rPr>
                <w:szCs w:val="20"/>
              </w:rPr>
            </w:pPr>
            <w:r w:rsidRPr="00451653">
              <w:rPr>
                <w:szCs w:val="20"/>
              </w:rPr>
              <w:t>ECGRecordingType.examinationActivity</w:t>
            </w:r>
          </w:p>
        </w:tc>
        <w:tc>
          <w:tcPr>
            <w:tcW w:w="2977" w:type="dxa"/>
            <w:vAlign w:val="center"/>
          </w:tcPr>
          <w:p w14:paraId="506471B3" w14:textId="77777777" w:rsidR="00CF5277" w:rsidRPr="00451653" w:rsidRDefault="00CF5277" w:rsidP="002B0265">
            <w:pPr>
              <w:rPr>
                <w:szCs w:val="20"/>
              </w:rPr>
            </w:pPr>
            <w:r w:rsidRPr="00451653">
              <w:rPr>
                <w:szCs w:val="20"/>
              </w:rPr>
              <w:t>Aktivitet.aktivitetskod</w:t>
            </w:r>
          </w:p>
        </w:tc>
        <w:tc>
          <w:tcPr>
            <w:tcW w:w="4111" w:type="dxa"/>
            <w:vAlign w:val="center"/>
          </w:tcPr>
          <w:p w14:paraId="386AB73F" w14:textId="4459BCF6" w:rsidR="00CF5277" w:rsidRPr="00451653" w:rsidRDefault="00CF5277" w:rsidP="006B6063">
            <w:pPr>
              <w:rPr>
                <w:szCs w:val="20"/>
              </w:rPr>
            </w:pPr>
            <w:r w:rsidRPr="00451653">
              <w:rPr>
                <w:szCs w:val="20"/>
              </w:rPr>
              <w:t>EcgOutcome/EcgOutcomeBody/EcgRecording/examinationActivity</w:t>
            </w:r>
          </w:p>
        </w:tc>
      </w:tr>
      <w:tr w:rsidR="00CF5277" w:rsidRPr="00451653" w14:paraId="221EBDBC" w14:textId="77777777" w:rsidTr="002B0265">
        <w:trPr>
          <w:trHeight w:val="397"/>
        </w:trPr>
        <w:tc>
          <w:tcPr>
            <w:tcW w:w="1809" w:type="dxa"/>
            <w:vAlign w:val="center"/>
          </w:tcPr>
          <w:p w14:paraId="5BDAE801" w14:textId="1019A43B" w:rsidR="00CF5277" w:rsidRPr="00451653" w:rsidRDefault="00CF5277" w:rsidP="006B6063">
            <w:pPr>
              <w:rPr>
                <w:szCs w:val="20"/>
              </w:rPr>
            </w:pPr>
            <w:r w:rsidRPr="00451653">
              <w:rPr>
                <w:szCs w:val="20"/>
              </w:rPr>
              <w:t>ECGRecordingType.examinationTimePeriod</w:t>
            </w:r>
          </w:p>
        </w:tc>
        <w:tc>
          <w:tcPr>
            <w:tcW w:w="2977" w:type="dxa"/>
            <w:vAlign w:val="center"/>
          </w:tcPr>
          <w:p w14:paraId="780355FC" w14:textId="77777777" w:rsidR="00CF5277" w:rsidRPr="00451653" w:rsidRDefault="00CF5277" w:rsidP="002B0265">
            <w:pPr>
              <w:rPr>
                <w:szCs w:val="20"/>
              </w:rPr>
            </w:pPr>
            <w:r w:rsidRPr="00451653">
              <w:rPr>
                <w:szCs w:val="20"/>
              </w:rPr>
              <w:t>Aktivitet.aktivitet tid</w:t>
            </w:r>
          </w:p>
        </w:tc>
        <w:tc>
          <w:tcPr>
            <w:tcW w:w="4111" w:type="dxa"/>
            <w:vAlign w:val="center"/>
          </w:tcPr>
          <w:p w14:paraId="3306ACC5" w14:textId="0DD37FCE" w:rsidR="00CF5277" w:rsidRPr="00451653" w:rsidRDefault="00CF5277" w:rsidP="006B6063">
            <w:pPr>
              <w:rPr>
                <w:szCs w:val="20"/>
              </w:rPr>
            </w:pPr>
            <w:r w:rsidRPr="00451653">
              <w:rPr>
                <w:szCs w:val="20"/>
              </w:rPr>
              <w:t>EcgOutcome/EcgOutcomeBody/EcgRecording/examinationTimePeriod</w:t>
            </w:r>
          </w:p>
        </w:tc>
      </w:tr>
      <w:tr w:rsidR="00CF5277" w:rsidRPr="00451653" w14:paraId="05FF207C" w14:textId="77777777" w:rsidTr="002B0265">
        <w:trPr>
          <w:trHeight w:val="397"/>
        </w:trPr>
        <w:tc>
          <w:tcPr>
            <w:tcW w:w="1809" w:type="dxa"/>
            <w:vAlign w:val="center"/>
          </w:tcPr>
          <w:p w14:paraId="1061A9AB" w14:textId="38AABAE1" w:rsidR="00CF5277" w:rsidRPr="00451653" w:rsidRDefault="00CF5277" w:rsidP="006B6063">
            <w:pPr>
              <w:rPr>
                <w:szCs w:val="20"/>
              </w:rPr>
            </w:pPr>
            <w:r w:rsidRPr="00451653">
              <w:rPr>
                <w:szCs w:val="20"/>
              </w:rPr>
              <w:t>ECGRecordingType.examinationStatus</w:t>
            </w:r>
          </w:p>
        </w:tc>
        <w:tc>
          <w:tcPr>
            <w:tcW w:w="2977" w:type="dxa"/>
            <w:vAlign w:val="center"/>
          </w:tcPr>
          <w:p w14:paraId="0DB6CCD5" w14:textId="77777777" w:rsidR="00CF5277" w:rsidRPr="00451653" w:rsidRDefault="00CF5277" w:rsidP="002B0265">
            <w:pPr>
              <w:rPr>
                <w:szCs w:val="20"/>
              </w:rPr>
            </w:pPr>
            <w:r w:rsidRPr="00451653">
              <w:rPr>
                <w:szCs w:val="20"/>
              </w:rPr>
              <w:t>Aktivitet.aktivitet typ</w:t>
            </w:r>
          </w:p>
        </w:tc>
        <w:tc>
          <w:tcPr>
            <w:tcW w:w="4111" w:type="dxa"/>
            <w:vAlign w:val="center"/>
          </w:tcPr>
          <w:p w14:paraId="38DCB456" w14:textId="3413FC98" w:rsidR="00CF5277" w:rsidRPr="00451653" w:rsidRDefault="00CF5277" w:rsidP="006B6063">
            <w:pPr>
              <w:rPr>
                <w:szCs w:val="20"/>
              </w:rPr>
            </w:pPr>
            <w:r w:rsidRPr="00451653">
              <w:rPr>
                <w:szCs w:val="20"/>
              </w:rPr>
              <w:t>EcgOutcome/EcgOutcomeBody/EcgRecording/examinationStatus</w:t>
            </w:r>
          </w:p>
        </w:tc>
      </w:tr>
      <w:tr w:rsidR="00CF5277" w:rsidRPr="0061750A" w14:paraId="1C0708E5" w14:textId="77777777" w:rsidTr="002B0265">
        <w:trPr>
          <w:trHeight w:val="397"/>
        </w:trPr>
        <w:tc>
          <w:tcPr>
            <w:tcW w:w="1809" w:type="dxa"/>
            <w:vAlign w:val="center"/>
          </w:tcPr>
          <w:p w14:paraId="278DF556" w14:textId="070E0796" w:rsidR="00CF5277" w:rsidRPr="00451653" w:rsidRDefault="00CF5277" w:rsidP="006B6063">
            <w:pPr>
              <w:rPr>
                <w:szCs w:val="20"/>
              </w:rPr>
            </w:pPr>
            <w:r w:rsidRPr="00451653">
              <w:rPr>
                <w:szCs w:val="20"/>
              </w:rPr>
              <w:t>ECGDicomDataType.dicomSOP</w:t>
            </w:r>
          </w:p>
        </w:tc>
        <w:tc>
          <w:tcPr>
            <w:tcW w:w="2977" w:type="dxa"/>
            <w:vAlign w:val="center"/>
          </w:tcPr>
          <w:p w14:paraId="0C09B83E" w14:textId="77777777" w:rsidR="00CF5277" w:rsidRPr="00451653" w:rsidRDefault="00CF5277" w:rsidP="002B0265">
            <w:pPr>
              <w:rPr>
                <w:szCs w:val="20"/>
              </w:rPr>
            </w:pPr>
            <w:r w:rsidRPr="00451653">
              <w:rPr>
                <w:szCs w:val="20"/>
              </w:rPr>
              <w:t>Analysspecifikation.analysunderlag typ</w:t>
            </w:r>
          </w:p>
        </w:tc>
        <w:tc>
          <w:tcPr>
            <w:tcW w:w="4111" w:type="dxa"/>
            <w:vAlign w:val="center"/>
          </w:tcPr>
          <w:p w14:paraId="6BEDC763" w14:textId="0AE1A175" w:rsidR="00CF5277" w:rsidRPr="00451653" w:rsidRDefault="00CF5277" w:rsidP="006B6063">
            <w:pPr>
              <w:rPr>
                <w:szCs w:val="20"/>
                <w:lang w:val="en-US"/>
              </w:rPr>
            </w:pPr>
            <w:r w:rsidRPr="00451653">
              <w:rPr>
                <w:szCs w:val="20"/>
                <w:lang w:val="en-US"/>
              </w:rPr>
              <w:t>EcgOutcome/EcgOutcomeBody/EcgRecording/EcgDicomData/dicomSOP</w:t>
            </w:r>
          </w:p>
        </w:tc>
      </w:tr>
      <w:tr w:rsidR="00CF5277" w:rsidRPr="0061750A" w14:paraId="431A6C74" w14:textId="77777777" w:rsidTr="002B0265">
        <w:trPr>
          <w:trHeight w:val="397"/>
        </w:trPr>
        <w:tc>
          <w:tcPr>
            <w:tcW w:w="1809" w:type="dxa"/>
            <w:vAlign w:val="center"/>
          </w:tcPr>
          <w:p w14:paraId="54ECEA45" w14:textId="3E0AA97F" w:rsidR="00CF5277" w:rsidRPr="00451653" w:rsidRDefault="00CF5277" w:rsidP="006B6063">
            <w:pPr>
              <w:rPr>
                <w:szCs w:val="20"/>
              </w:rPr>
            </w:pPr>
            <w:r w:rsidRPr="00451653">
              <w:rPr>
                <w:szCs w:val="20"/>
              </w:rPr>
              <w:t>ECGDicomDataType.dicomValue</w:t>
            </w:r>
          </w:p>
        </w:tc>
        <w:tc>
          <w:tcPr>
            <w:tcW w:w="2977" w:type="dxa"/>
            <w:vAlign w:val="center"/>
          </w:tcPr>
          <w:p w14:paraId="1FE431EF" w14:textId="77777777" w:rsidR="00CF5277" w:rsidRPr="00451653" w:rsidRDefault="00CF5277" w:rsidP="002B0265">
            <w:pPr>
              <w:rPr>
                <w:szCs w:val="20"/>
              </w:rPr>
            </w:pPr>
            <w:r w:rsidRPr="00451653">
              <w:rPr>
                <w:szCs w:val="20"/>
              </w:rPr>
              <w:t>Observerat uppfattat tillstånd Värde.värde</w:t>
            </w:r>
          </w:p>
        </w:tc>
        <w:tc>
          <w:tcPr>
            <w:tcW w:w="4111" w:type="dxa"/>
            <w:vAlign w:val="center"/>
          </w:tcPr>
          <w:p w14:paraId="105C61A3" w14:textId="2F928B41" w:rsidR="00CF5277" w:rsidRPr="00451653" w:rsidRDefault="00CF5277" w:rsidP="006B6063">
            <w:pPr>
              <w:rPr>
                <w:szCs w:val="20"/>
                <w:lang w:val="en-US"/>
              </w:rPr>
            </w:pPr>
            <w:r w:rsidRPr="00451653">
              <w:rPr>
                <w:szCs w:val="20"/>
                <w:lang w:val="en-US"/>
              </w:rPr>
              <w:t>EcgOutcome/EcgOutcomeBody/EcgRecording/EcgDicomData/dicomValue</w:t>
            </w:r>
          </w:p>
        </w:tc>
      </w:tr>
      <w:tr w:rsidR="00CF5277" w:rsidRPr="0061750A" w14:paraId="44F2BEE5" w14:textId="77777777" w:rsidTr="002B0265">
        <w:trPr>
          <w:trHeight w:val="397"/>
        </w:trPr>
        <w:tc>
          <w:tcPr>
            <w:tcW w:w="1809" w:type="dxa"/>
            <w:vAlign w:val="center"/>
          </w:tcPr>
          <w:p w14:paraId="67BF677E" w14:textId="22B7FC38" w:rsidR="00CF5277" w:rsidRPr="00451653" w:rsidRDefault="00CF5277" w:rsidP="006B6063">
            <w:pPr>
              <w:rPr>
                <w:szCs w:val="20"/>
              </w:rPr>
            </w:pPr>
            <w:r w:rsidRPr="00451653">
              <w:rPr>
                <w:szCs w:val="20"/>
              </w:rPr>
              <w:t>ECGDicomDataType.dicomReference</w:t>
            </w:r>
          </w:p>
        </w:tc>
        <w:tc>
          <w:tcPr>
            <w:tcW w:w="2977" w:type="dxa"/>
            <w:vAlign w:val="center"/>
          </w:tcPr>
          <w:p w14:paraId="34F2464F" w14:textId="77777777" w:rsidR="00CF5277" w:rsidRPr="00451653" w:rsidRDefault="00CF5277" w:rsidP="002B0265">
            <w:pPr>
              <w:rPr>
                <w:rFonts w:cs="Arial"/>
                <w:szCs w:val="20"/>
              </w:rPr>
            </w:pPr>
            <w:r w:rsidRPr="00451653">
              <w:rPr>
                <w:rFonts w:cs="Arial"/>
                <w:szCs w:val="20"/>
              </w:rPr>
              <w:t>Relaterad information.åtkomst relaterad information</w:t>
            </w:r>
          </w:p>
        </w:tc>
        <w:tc>
          <w:tcPr>
            <w:tcW w:w="4111" w:type="dxa"/>
            <w:vAlign w:val="center"/>
          </w:tcPr>
          <w:p w14:paraId="4D801000" w14:textId="0A5A499D" w:rsidR="00CF5277" w:rsidRPr="00451653" w:rsidRDefault="00CF5277" w:rsidP="006B6063">
            <w:pPr>
              <w:rPr>
                <w:szCs w:val="20"/>
                <w:lang w:val="en-US"/>
              </w:rPr>
            </w:pPr>
            <w:r w:rsidRPr="00451653">
              <w:rPr>
                <w:szCs w:val="20"/>
                <w:lang w:val="en-US"/>
              </w:rPr>
              <w:t>EcgOutcome/EcgOutcomeBody/EcgRecording/EcgDicomData/dicomReference</w:t>
            </w:r>
          </w:p>
        </w:tc>
      </w:tr>
      <w:tr w:rsidR="00CF5277" w:rsidRPr="0061750A" w14:paraId="21B2DEEA" w14:textId="77777777" w:rsidTr="002B0265">
        <w:trPr>
          <w:trHeight w:val="397"/>
        </w:trPr>
        <w:tc>
          <w:tcPr>
            <w:tcW w:w="1809" w:type="dxa"/>
            <w:vAlign w:val="center"/>
          </w:tcPr>
          <w:p w14:paraId="2F922A70" w14:textId="77777777" w:rsidR="00CF5277" w:rsidRPr="00451653" w:rsidRDefault="00CF5277" w:rsidP="006B6063">
            <w:pPr>
              <w:rPr>
                <w:szCs w:val="20"/>
              </w:rPr>
            </w:pPr>
            <w:r w:rsidRPr="00451653">
              <w:rPr>
                <w:szCs w:val="20"/>
              </w:rPr>
              <w:t>ModalityDataType.typeOfModality</w:t>
            </w:r>
          </w:p>
        </w:tc>
        <w:tc>
          <w:tcPr>
            <w:tcW w:w="2977" w:type="dxa"/>
            <w:vAlign w:val="center"/>
          </w:tcPr>
          <w:p w14:paraId="1572DCF6" w14:textId="77777777" w:rsidR="00CF5277" w:rsidRPr="00451653" w:rsidRDefault="00CF5277" w:rsidP="002B0265">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72938DC6" w14:textId="3BC67D05" w:rsidR="00CF5277" w:rsidRPr="00451653" w:rsidRDefault="00CF5277" w:rsidP="000E5F63">
            <w:pPr>
              <w:rPr>
                <w:szCs w:val="20"/>
                <w:lang w:val="en-US"/>
              </w:rPr>
            </w:pPr>
            <w:r w:rsidRPr="00451653">
              <w:rPr>
                <w:szCs w:val="20"/>
                <w:lang w:val="en-US"/>
              </w:rPr>
              <w:t>EcgOutcome/EcgOutcomeBody/EcgRecording/ModalityData/typeOfModality</w:t>
            </w:r>
          </w:p>
        </w:tc>
      </w:tr>
      <w:tr w:rsidR="00CF5277" w:rsidRPr="0061750A" w14:paraId="5CAC39D4" w14:textId="77777777" w:rsidTr="002B0265">
        <w:trPr>
          <w:trHeight w:val="397"/>
        </w:trPr>
        <w:tc>
          <w:tcPr>
            <w:tcW w:w="1809" w:type="dxa"/>
            <w:vAlign w:val="center"/>
          </w:tcPr>
          <w:p w14:paraId="661E85C1" w14:textId="77777777" w:rsidR="00CF5277" w:rsidRPr="00451653" w:rsidRDefault="00CF5277" w:rsidP="006B6063">
            <w:pPr>
              <w:rPr>
                <w:szCs w:val="20"/>
              </w:rPr>
            </w:pPr>
            <w:r w:rsidRPr="00451653">
              <w:rPr>
                <w:szCs w:val="20"/>
              </w:rPr>
              <w:t>ModalityDataType.manufacturer</w:t>
            </w:r>
          </w:p>
        </w:tc>
        <w:tc>
          <w:tcPr>
            <w:tcW w:w="2977" w:type="dxa"/>
            <w:vAlign w:val="center"/>
          </w:tcPr>
          <w:p w14:paraId="3BFE39A5"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vAlign w:val="center"/>
          </w:tcPr>
          <w:p w14:paraId="22F64470" w14:textId="09F4BA9D" w:rsidR="00CF5277" w:rsidRPr="00451653" w:rsidRDefault="00CF5277" w:rsidP="006B6063">
            <w:pPr>
              <w:rPr>
                <w:szCs w:val="20"/>
                <w:lang w:val="en-US"/>
              </w:rPr>
            </w:pPr>
            <w:r w:rsidRPr="00451653">
              <w:rPr>
                <w:szCs w:val="20"/>
                <w:lang w:val="en-US"/>
              </w:rPr>
              <w:t>EcgOutcome/EcgOutcomeBody/EcgRecording/ModalityData/manufacturer</w:t>
            </w:r>
          </w:p>
        </w:tc>
      </w:tr>
      <w:tr w:rsidR="00CF5277" w:rsidRPr="0061750A" w14:paraId="71950D96" w14:textId="77777777" w:rsidTr="002B0265">
        <w:trPr>
          <w:trHeight w:val="397"/>
        </w:trPr>
        <w:tc>
          <w:tcPr>
            <w:tcW w:w="1809" w:type="dxa"/>
            <w:vAlign w:val="center"/>
          </w:tcPr>
          <w:p w14:paraId="56335C3F" w14:textId="77777777" w:rsidR="00CF5277" w:rsidRPr="00451653" w:rsidRDefault="00CF5277" w:rsidP="006B6063">
            <w:pPr>
              <w:rPr>
                <w:szCs w:val="20"/>
              </w:rPr>
            </w:pPr>
            <w:r w:rsidRPr="00451653">
              <w:rPr>
                <w:szCs w:val="20"/>
              </w:rPr>
              <w:t>ModalityDataType.modelName</w:t>
            </w:r>
          </w:p>
        </w:tc>
        <w:tc>
          <w:tcPr>
            <w:tcW w:w="2977" w:type="dxa"/>
            <w:vAlign w:val="center"/>
          </w:tcPr>
          <w:p w14:paraId="0B66BBC0" w14:textId="77777777" w:rsidR="00CF5277" w:rsidRPr="00451653" w:rsidRDefault="00CF5277" w:rsidP="002B0265">
            <w:pPr>
              <w:rPr>
                <w:szCs w:val="20"/>
              </w:rPr>
            </w:pPr>
            <w:r w:rsidRPr="00451653">
              <w:rPr>
                <w:szCs w:val="20"/>
              </w:rPr>
              <w:t>Resursspecifikation.resurs typ</w:t>
            </w:r>
          </w:p>
        </w:tc>
        <w:tc>
          <w:tcPr>
            <w:tcW w:w="4111" w:type="dxa"/>
            <w:vAlign w:val="center"/>
          </w:tcPr>
          <w:p w14:paraId="7F3D6693" w14:textId="1DA54085" w:rsidR="00CF5277" w:rsidRPr="00451653" w:rsidRDefault="00CF5277" w:rsidP="006B6063">
            <w:pPr>
              <w:rPr>
                <w:szCs w:val="20"/>
                <w:lang w:val="en-US"/>
              </w:rPr>
            </w:pPr>
            <w:r w:rsidRPr="00451653">
              <w:rPr>
                <w:szCs w:val="20"/>
                <w:lang w:val="en-US"/>
              </w:rPr>
              <w:t>EcgOutcome/EcgOutcomeBody/EcgRecording ModalityData/modelName</w:t>
            </w:r>
          </w:p>
        </w:tc>
      </w:tr>
      <w:tr w:rsidR="00CF5277" w:rsidRPr="0061750A" w14:paraId="08AB9486" w14:textId="77777777" w:rsidTr="002B0265">
        <w:trPr>
          <w:trHeight w:val="397"/>
        </w:trPr>
        <w:tc>
          <w:tcPr>
            <w:tcW w:w="1809" w:type="dxa"/>
            <w:vAlign w:val="center"/>
          </w:tcPr>
          <w:p w14:paraId="7E371AD1" w14:textId="77777777" w:rsidR="00CF5277" w:rsidRPr="00451653" w:rsidRDefault="00CF5277" w:rsidP="006B6063">
            <w:pPr>
              <w:rPr>
                <w:szCs w:val="20"/>
              </w:rPr>
            </w:pPr>
            <w:r w:rsidRPr="00451653">
              <w:rPr>
                <w:szCs w:val="20"/>
              </w:rPr>
              <w:t>ModalityDataType.equipmentId</w:t>
            </w:r>
          </w:p>
        </w:tc>
        <w:tc>
          <w:tcPr>
            <w:tcW w:w="2977" w:type="dxa"/>
            <w:vAlign w:val="center"/>
          </w:tcPr>
          <w:p w14:paraId="230CB059" w14:textId="77777777" w:rsidR="00CF5277" w:rsidRPr="00451653" w:rsidRDefault="00CF5277" w:rsidP="002B0265">
            <w:pPr>
              <w:rPr>
                <w:rFonts w:cs="Arial"/>
                <w:szCs w:val="20"/>
              </w:rPr>
            </w:pPr>
            <w:r w:rsidRPr="00451653">
              <w:rPr>
                <w:rFonts w:cs="Arial"/>
                <w:szCs w:val="20"/>
              </w:rPr>
              <w:t>Resursspecifikation.resurstyp id</w:t>
            </w:r>
          </w:p>
        </w:tc>
        <w:tc>
          <w:tcPr>
            <w:tcW w:w="4111" w:type="dxa"/>
            <w:vAlign w:val="center"/>
          </w:tcPr>
          <w:p w14:paraId="38D619E1" w14:textId="592F4946" w:rsidR="00CF5277" w:rsidRPr="00451653" w:rsidRDefault="00CF5277" w:rsidP="006B6063">
            <w:pPr>
              <w:rPr>
                <w:szCs w:val="20"/>
                <w:lang w:val="en-US"/>
              </w:rPr>
            </w:pPr>
            <w:r w:rsidRPr="00451653">
              <w:rPr>
                <w:szCs w:val="20"/>
                <w:lang w:val="en-US"/>
              </w:rPr>
              <w:t>EcgOutcome/EcgOutcomeBody/EcgRecording/ModalityData/equipmentId</w:t>
            </w:r>
          </w:p>
        </w:tc>
      </w:tr>
      <w:tr w:rsidR="00CF5277" w:rsidRPr="0061750A" w14:paraId="2AC76B5D" w14:textId="77777777" w:rsidTr="002B0265">
        <w:trPr>
          <w:trHeight w:val="397"/>
        </w:trPr>
        <w:tc>
          <w:tcPr>
            <w:tcW w:w="1809" w:type="dxa"/>
            <w:vAlign w:val="center"/>
          </w:tcPr>
          <w:p w14:paraId="3BD11710" w14:textId="77777777" w:rsidR="00CF5277" w:rsidRPr="00451653" w:rsidRDefault="00CF5277" w:rsidP="004B5EB7">
            <w:pPr>
              <w:rPr>
                <w:szCs w:val="20"/>
              </w:rPr>
            </w:pPr>
            <w:r w:rsidRPr="00451653">
              <w:rPr>
                <w:szCs w:val="20"/>
              </w:rPr>
              <w:t>ModalityDataType.softwareVersion</w:t>
            </w:r>
          </w:p>
        </w:tc>
        <w:tc>
          <w:tcPr>
            <w:tcW w:w="2977" w:type="dxa"/>
            <w:vAlign w:val="center"/>
          </w:tcPr>
          <w:p w14:paraId="5F6EA55D"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2CAD7D9" w14:textId="5078499E" w:rsidR="00CF5277" w:rsidRPr="00451653" w:rsidRDefault="00CF5277" w:rsidP="004B5EB7">
            <w:pPr>
              <w:rPr>
                <w:szCs w:val="20"/>
                <w:lang w:val="en-US"/>
              </w:rPr>
            </w:pPr>
            <w:r w:rsidRPr="00451653">
              <w:rPr>
                <w:szCs w:val="20"/>
                <w:lang w:val="en-US"/>
              </w:rPr>
              <w:t>EcgOutcome/EcgOutcomeBody/EcgRecording/ModalityData/softwareVersion</w:t>
            </w:r>
          </w:p>
        </w:tc>
      </w:tr>
      <w:tr w:rsidR="00CF5277" w:rsidRPr="0061750A" w14:paraId="0392199A" w14:textId="77777777" w:rsidTr="002B0265">
        <w:trPr>
          <w:trHeight w:val="397"/>
        </w:trPr>
        <w:tc>
          <w:tcPr>
            <w:tcW w:w="1809" w:type="dxa"/>
            <w:vAlign w:val="center"/>
          </w:tcPr>
          <w:p w14:paraId="396D8C9B" w14:textId="0E120FCF" w:rsidR="00CF5277" w:rsidRPr="00451653" w:rsidRDefault="00CF5277" w:rsidP="00AA21CB">
            <w:pPr>
              <w:rPr>
                <w:szCs w:val="20"/>
              </w:rPr>
            </w:pPr>
            <w:r w:rsidRPr="00451653">
              <w:rPr>
                <w:szCs w:val="20"/>
              </w:rPr>
              <w:t>ModalityDataType.lineFilter</w:t>
            </w:r>
          </w:p>
        </w:tc>
        <w:tc>
          <w:tcPr>
            <w:tcW w:w="2977" w:type="dxa"/>
            <w:vAlign w:val="center"/>
          </w:tcPr>
          <w:p w14:paraId="3AB7EB6E"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CCF9BA0" w14:textId="554B6262" w:rsidR="00CF5277" w:rsidRPr="00451653" w:rsidRDefault="00CF5277" w:rsidP="00AA21CB">
            <w:pPr>
              <w:rPr>
                <w:szCs w:val="20"/>
                <w:lang w:val="en-US"/>
              </w:rPr>
            </w:pPr>
            <w:r w:rsidRPr="00451653">
              <w:rPr>
                <w:szCs w:val="20"/>
                <w:lang w:val="en-US"/>
              </w:rPr>
              <w:t>EcgOutcome/EcgOutcomeBody/EcgRecording/ModalityData/lineFilter</w:t>
            </w:r>
          </w:p>
        </w:tc>
      </w:tr>
      <w:tr w:rsidR="00CF5277" w:rsidRPr="0061750A" w14:paraId="63D56190" w14:textId="77777777" w:rsidTr="002B0265">
        <w:trPr>
          <w:trHeight w:val="397"/>
        </w:trPr>
        <w:tc>
          <w:tcPr>
            <w:tcW w:w="1809" w:type="dxa"/>
          </w:tcPr>
          <w:p w14:paraId="1A5016F9" w14:textId="655DCFDE" w:rsidR="00CF5277" w:rsidRPr="00451653" w:rsidRDefault="00CF5277" w:rsidP="004B5EB7">
            <w:pPr>
              <w:rPr>
                <w:szCs w:val="20"/>
              </w:rPr>
            </w:pPr>
            <w:r w:rsidRPr="00451653">
              <w:rPr>
                <w:szCs w:val="20"/>
              </w:rPr>
              <w:t>ECGDataType.mediaType</w:t>
            </w:r>
          </w:p>
        </w:tc>
        <w:tc>
          <w:tcPr>
            <w:tcW w:w="2977" w:type="dxa"/>
            <w:vAlign w:val="center"/>
          </w:tcPr>
          <w:p w14:paraId="0D8E11AC" w14:textId="77777777" w:rsidR="00CF5277" w:rsidRPr="00451653" w:rsidRDefault="00CF5277" w:rsidP="002B0265">
            <w:pPr>
              <w:rPr>
                <w:rFonts w:eastAsia="Arial Unicode MS" w:cs="Arial"/>
                <w:szCs w:val="20"/>
              </w:rPr>
            </w:pPr>
            <w:r w:rsidRPr="00451653">
              <w:rPr>
                <w:rFonts w:cs="Arial"/>
                <w:szCs w:val="20"/>
              </w:rPr>
              <w:t xml:space="preserve">Relaterad information.relaterad </w:t>
            </w:r>
            <w:r w:rsidRPr="00451653">
              <w:rPr>
                <w:rFonts w:cs="Arial"/>
                <w:szCs w:val="20"/>
              </w:rPr>
              <w:lastRenderedPageBreak/>
              <w:t>information typ</w:t>
            </w:r>
          </w:p>
        </w:tc>
        <w:tc>
          <w:tcPr>
            <w:tcW w:w="4111" w:type="dxa"/>
          </w:tcPr>
          <w:p w14:paraId="1E48A457" w14:textId="01BD444C" w:rsidR="00CF5277" w:rsidRPr="00451653" w:rsidRDefault="00CF5277" w:rsidP="00DB2624">
            <w:pPr>
              <w:rPr>
                <w:szCs w:val="20"/>
                <w:lang w:val="en-US"/>
              </w:rPr>
            </w:pPr>
            <w:r w:rsidRPr="00451653">
              <w:rPr>
                <w:szCs w:val="20"/>
                <w:lang w:val="en-US"/>
              </w:rPr>
              <w:lastRenderedPageBreak/>
              <w:t>EcgOutcome/EcgOutcomeBody/EcgRecording/EcgData/mediaType</w:t>
            </w:r>
          </w:p>
        </w:tc>
      </w:tr>
      <w:tr w:rsidR="00CF5277" w:rsidRPr="0061750A" w14:paraId="4C740905" w14:textId="77777777" w:rsidTr="002B0265">
        <w:trPr>
          <w:trHeight w:val="397"/>
        </w:trPr>
        <w:tc>
          <w:tcPr>
            <w:tcW w:w="1809" w:type="dxa"/>
          </w:tcPr>
          <w:p w14:paraId="0C0CC7DA" w14:textId="310EC1CD" w:rsidR="00CF5277" w:rsidRPr="00451653" w:rsidRDefault="00CF5277" w:rsidP="004B5EB7">
            <w:pPr>
              <w:rPr>
                <w:szCs w:val="20"/>
              </w:rPr>
            </w:pPr>
            <w:r w:rsidRPr="00451653">
              <w:rPr>
                <w:szCs w:val="20"/>
              </w:rPr>
              <w:lastRenderedPageBreak/>
              <w:t>ECGDataType.value</w:t>
            </w:r>
          </w:p>
        </w:tc>
        <w:tc>
          <w:tcPr>
            <w:tcW w:w="2977" w:type="dxa"/>
            <w:vAlign w:val="center"/>
          </w:tcPr>
          <w:p w14:paraId="615BB74E" w14:textId="77777777" w:rsidR="00CF5277" w:rsidRPr="00451653" w:rsidRDefault="00CF5277" w:rsidP="002B0265">
            <w:pPr>
              <w:rPr>
                <w:rFonts w:cs="Arial"/>
                <w:spacing w:val="-1"/>
                <w:szCs w:val="20"/>
              </w:rPr>
            </w:pPr>
            <w:r w:rsidRPr="00451653">
              <w:rPr>
                <w:rFonts w:cs="Arial"/>
                <w:spacing w:val="-1"/>
                <w:szCs w:val="20"/>
              </w:rPr>
              <w:t>Relaterad information.relaterat värde</w:t>
            </w:r>
          </w:p>
        </w:tc>
        <w:tc>
          <w:tcPr>
            <w:tcW w:w="4111" w:type="dxa"/>
          </w:tcPr>
          <w:p w14:paraId="1694259F" w14:textId="7D56B1D0" w:rsidR="00CF5277" w:rsidRPr="00451653" w:rsidRDefault="00CF5277" w:rsidP="00DB2624">
            <w:pPr>
              <w:rPr>
                <w:szCs w:val="20"/>
                <w:lang w:val="en-US"/>
              </w:rPr>
            </w:pPr>
            <w:r w:rsidRPr="00451653">
              <w:rPr>
                <w:szCs w:val="20"/>
                <w:lang w:val="en-US"/>
              </w:rPr>
              <w:t>EcgOutcome/EcgOutcomeBody/EcgRecording/EcgData/value</w:t>
            </w:r>
          </w:p>
        </w:tc>
      </w:tr>
      <w:tr w:rsidR="00CF5277" w:rsidRPr="0061750A" w14:paraId="5EBEF627" w14:textId="77777777" w:rsidTr="002B0265">
        <w:trPr>
          <w:trHeight w:val="397"/>
        </w:trPr>
        <w:tc>
          <w:tcPr>
            <w:tcW w:w="1809" w:type="dxa"/>
          </w:tcPr>
          <w:p w14:paraId="1A8AF0DE" w14:textId="56194ADC" w:rsidR="00CF5277" w:rsidRPr="00451653" w:rsidRDefault="00CF5277" w:rsidP="004B5EB7">
            <w:pPr>
              <w:rPr>
                <w:szCs w:val="20"/>
              </w:rPr>
            </w:pPr>
            <w:r w:rsidRPr="00451653">
              <w:rPr>
                <w:szCs w:val="20"/>
              </w:rPr>
              <w:t>ECGDataType.reference</w:t>
            </w:r>
          </w:p>
        </w:tc>
        <w:tc>
          <w:tcPr>
            <w:tcW w:w="2977" w:type="dxa"/>
            <w:vAlign w:val="center"/>
          </w:tcPr>
          <w:p w14:paraId="5F472546" w14:textId="77777777" w:rsidR="00CF5277" w:rsidRPr="00451653" w:rsidRDefault="00CF5277" w:rsidP="002B0265">
            <w:pPr>
              <w:rPr>
                <w:szCs w:val="20"/>
              </w:rPr>
            </w:pPr>
            <w:r w:rsidRPr="00451653">
              <w:rPr>
                <w:szCs w:val="20"/>
              </w:rPr>
              <w:t>Relaterad information.åtkomst relaterad information</w:t>
            </w:r>
          </w:p>
        </w:tc>
        <w:tc>
          <w:tcPr>
            <w:tcW w:w="4111" w:type="dxa"/>
          </w:tcPr>
          <w:p w14:paraId="476DEA36" w14:textId="5CC67F9E" w:rsidR="00CF5277" w:rsidRPr="00451653" w:rsidRDefault="00CF5277" w:rsidP="00DB2624">
            <w:pPr>
              <w:rPr>
                <w:szCs w:val="20"/>
                <w:lang w:val="en-US"/>
              </w:rPr>
            </w:pPr>
            <w:r w:rsidRPr="00451653">
              <w:rPr>
                <w:szCs w:val="20"/>
                <w:lang w:val="en-US"/>
              </w:rPr>
              <w:t>EcgOutcome/EcgOutcomeBody/EcgRecording/EcgData/reference</w:t>
            </w:r>
          </w:p>
        </w:tc>
      </w:tr>
      <w:tr w:rsidR="00CF5277" w:rsidRPr="0061750A" w14:paraId="5DEB6D80" w14:textId="77777777" w:rsidTr="002B0265">
        <w:trPr>
          <w:trHeight w:val="397"/>
        </w:trPr>
        <w:tc>
          <w:tcPr>
            <w:tcW w:w="1809" w:type="dxa"/>
          </w:tcPr>
          <w:p w14:paraId="5EF61C85" w14:textId="442C87AF" w:rsidR="00CF5277" w:rsidRPr="00451653" w:rsidRDefault="00CF5277" w:rsidP="004B5EB7">
            <w:pPr>
              <w:rPr>
                <w:szCs w:val="20"/>
              </w:rPr>
            </w:pPr>
            <w:r w:rsidRPr="00451653">
              <w:rPr>
                <w:szCs w:val="20"/>
              </w:rPr>
              <w:t>ECGDataType.burnedInAnnotations</w:t>
            </w:r>
          </w:p>
        </w:tc>
        <w:tc>
          <w:tcPr>
            <w:tcW w:w="2977" w:type="dxa"/>
            <w:vAlign w:val="center"/>
          </w:tcPr>
          <w:p w14:paraId="22B0F8CE"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tcPr>
          <w:p w14:paraId="7A45AC2F" w14:textId="0771FE4D" w:rsidR="00CF5277" w:rsidRPr="00451653" w:rsidRDefault="00CF5277" w:rsidP="00DB2624">
            <w:pPr>
              <w:rPr>
                <w:szCs w:val="20"/>
                <w:lang w:val="en-US"/>
              </w:rPr>
            </w:pPr>
            <w:r w:rsidRPr="00451653">
              <w:rPr>
                <w:szCs w:val="20"/>
                <w:lang w:val="en-US"/>
              </w:rPr>
              <w:t>EcgOutcome/EcgOutcomeBody/EcgRecording/EcgData/burnedInAnnotations</w:t>
            </w:r>
          </w:p>
        </w:tc>
      </w:tr>
      <w:tr w:rsidR="00CF5277" w:rsidRPr="00451653" w14:paraId="20C41AB6" w14:textId="77777777" w:rsidTr="002B0265">
        <w:trPr>
          <w:trHeight w:val="397"/>
        </w:trPr>
        <w:tc>
          <w:tcPr>
            <w:tcW w:w="1809" w:type="dxa"/>
          </w:tcPr>
          <w:p w14:paraId="5E634FED" w14:textId="2BBB5576" w:rsidR="00CF5277" w:rsidRPr="00451653" w:rsidRDefault="00CF5277" w:rsidP="002F51F9">
            <w:pPr>
              <w:rPr>
                <w:rFonts w:cs="Arial"/>
                <w:szCs w:val="20"/>
              </w:rPr>
            </w:pPr>
            <w:r w:rsidRPr="00451653">
              <w:rPr>
                <w:rFonts w:cs="Arial"/>
                <w:szCs w:val="20"/>
              </w:rPr>
              <w:t>ECGStructuredDataType.usedFilter</w:t>
            </w:r>
          </w:p>
        </w:tc>
        <w:tc>
          <w:tcPr>
            <w:tcW w:w="2977" w:type="dxa"/>
            <w:vAlign w:val="center"/>
          </w:tcPr>
          <w:p w14:paraId="22FE21CC" w14:textId="00D84BBF" w:rsidR="00CF5277" w:rsidRPr="00451653" w:rsidRDefault="00871D7C" w:rsidP="002B0265">
            <w:pPr>
              <w:rPr>
                <w:rFonts w:cs="Arial"/>
                <w:szCs w:val="20"/>
              </w:rPr>
            </w:pPr>
            <w:r w:rsidRPr="00451653">
              <w:rPr>
                <w:rFonts w:cs="Arial"/>
                <w:szCs w:val="20"/>
              </w:rPr>
              <w:t>Metodspecifikation.indirekt använd utrustning</w:t>
            </w:r>
          </w:p>
        </w:tc>
        <w:tc>
          <w:tcPr>
            <w:tcW w:w="4111" w:type="dxa"/>
          </w:tcPr>
          <w:p w14:paraId="0A635BC4" w14:textId="4CCA662F" w:rsidR="00CF5277" w:rsidRPr="00451653" w:rsidRDefault="00CF5277" w:rsidP="002F51F9">
            <w:pPr>
              <w:rPr>
                <w:szCs w:val="20"/>
                <w:lang w:val="en-US"/>
              </w:rPr>
            </w:pPr>
            <w:r w:rsidRPr="00451653">
              <w:rPr>
                <w:szCs w:val="20"/>
                <w:lang w:val="en-US"/>
              </w:rPr>
              <w:t>EcgOutcome/EcgOutcomeBody/EcgRecording/usedFilter</w:t>
            </w:r>
          </w:p>
        </w:tc>
      </w:tr>
      <w:tr w:rsidR="00CF5277" w:rsidRPr="00451653" w14:paraId="3E529270" w14:textId="77777777" w:rsidTr="002B0265">
        <w:trPr>
          <w:trHeight w:val="397"/>
        </w:trPr>
        <w:tc>
          <w:tcPr>
            <w:tcW w:w="1809" w:type="dxa"/>
          </w:tcPr>
          <w:p w14:paraId="1E418DEA" w14:textId="6E514C5D" w:rsidR="00CF5277" w:rsidRPr="00451653" w:rsidRDefault="00CF5277" w:rsidP="002F51F9">
            <w:pPr>
              <w:rPr>
                <w:rFonts w:cs="Arial"/>
                <w:szCs w:val="20"/>
              </w:rPr>
            </w:pPr>
            <w:r w:rsidRPr="00451653">
              <w:rPr>
                <w:rFonts w:cs="Arial"/>
                <w:szCs w:val="20"/>
              </w:rPr>
              <w:t>ECGStructuredDataType.heartRate</w:t>
            </w:r>
          </w:p>
        </w:tc>
        <w:tc>
          <w:tcPr>
            <w:tcW w:w="2977" w:type="dxa"/>
            <w:vAlign w:val="center"/>
          </w:tcPr>
          <w:p w14:paraId="53EDFCA9" w14:textId="1D0E4ECB" w:rsidR="00CF5277" w:rsidRPr="00451653" w:rsidRDefault="005D456D" w:rsidP="002B0265">
            <w:pPr>
              <w:rPr>
                <w:rFonts w:cs="Arial"/>
                <w:szCs w:val="20"/>
              </w:rPr>
            </w:pPr>
            <w:r w:rsidRPr="00451653">
              <w:rPr>
                <w:rFonts w:cs="Arial"/>
                <w:szCs w:val="20"/>
              </w:rPr>
              <w:t>Observerat uppfattat tillstånd Värde.värde</w:t>
            </w:r>
          </w:p>
        </w:tc>
        <w:tc>
          <w:tcPr>
            <w:tcW w:w="4111" w:type="dxa"/>
          </w:tcPr>
          <w:p w14:paraId="6C02B124" w14:textId="5AF47F67" w:rsidR="00CF5277" w:rsidRPr="00451653" w:rsidRDefault="00CF5277" w:rsidP="002F51F9">
            <w:pPr>
              <w:rPr>
                <w:szCs w:val="20"/>
                <w:lang w:val="en-US"/>
              </w:rPr>
            </w:pPr>
            <w:r w:rsidRPr="00451653">
              <w:rPr>
                <w:szCs w:val="20"/>
                <w:lang w:val="en-US"/>
              </w:rPr>
              <w:t>EcgOutcome/EcgOutcomeBody/EcgRecording/heartRate</w:t>
            </w:r>
          </w:p>
        </w:tc>
      </w:tr>
      <w:tr w:rsidR="00CF5277" w:rsidRPr="00451653" w14:paraId="7A25F38F" w14:textId="77777777" w:rsidTr="002B0265">
        <w:trPr>
          <w:trHeight w:val="397"/>
        </w:trPr>
        <w:tc>
          <w:tcPr>
            <w:tcW w:w="1809" w:type="dxa"/>
          </w:tcPr>
          <w:p w14:paraId="00C89CF2" w14:textId="468C46F1" w:rsidR="00CF5277" w:rsidRPr="00451653" w:rsidRDefault="00CF5277" w:rsidP="002F51F9">
            <w:pPr>
              <w:rPr>
                <w:rFonts w:cs="Arial"/>
                <w:szCs w:val="20"/>
              </w:rPr>
            </w:pPr>
            <w:r w:rsidRPr="00451653">
              <w:rPr>
                <w:rFonts w:cs="Arial"/>
                <w:szCs w:val="20"/>
              </w:rPr>
              <w:t>ECGStructuredDataType.qt</w:t>
            </w:r>
          </w:p>
        </w:tc>
        <w:tc>
          <w:tcPr>
            <w:tcW w:w="2977" w:type="dxa"/>
            <w:vAlign w:val="center"/>
          </w:tcPr>
          <w:p w14:paraId="2B39A39E" w14:textId="72BD76C8"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5D46A49D" w14:textId="70C87984" w:rsidR="00CF5277" w:rsidRPr="00451653" w:rsidRDefault="00CF5277" w:rsidP="002F51F9">
            <w:pPr>
              <w:rPr>
                <w:szCs w:val="20"/>
                <w:lang w:val="en-US"/>
              </w:rPr>
            </w:pPr>
            <w:r w:rsidRPr="00451653">
              <w:rPr>
                <w:szCs w:val="20"/>
                <w:lang w:val="en-US"/>
              </w:rPr>
              <w:t>EcgOutcome/EcgOutcomeBody/EcgRecording/qt</w:t>
            </w:r>
          </w:p>
        </w:tc>
      </w:tr>
      <w:tr w:rsidR="00CF5277" w:rsidRPr="00451653" w14:paraId="51BF4C4B" w14:textId="77777777" w:rsidTr="002B0265">
        <w:trPr>
          <w:trHeight w:val="397"/>
        </w:trPr>
        <w:tc>
          <w:tcPr>
            <w:tcW w:w="1809" w:type="dxa"/>
          </w:tcPr>
          <w:p w14:paraId="1CFDB946" w14:textId="6D6C29FD" w:rsidR="00CF5277" w:rsidRPr="00451653" w:rsidRDefault="00CF5277" w:rsidP="002F51F9">
            <w:pPr>
              <w:rPr>
                <w:rFonts w:cs="Arial"/>
                <w:szCs w:val="20"/>
              </w:rPr>
            </w:pPr>
            <w:r w:rsidRPr="00451653">
              <w:rPr>
                <w:rFonts w:cs="Arial"/>
                <w:szCs w:val="20"/>
              </w:rPr>
              <w:t>ECGStructuredDataType.qtCorrected</w:t>
            </w:r>
          </w:p>
        </w:tc>
        <w:tc>
          <w:tcPr>
            <w:tcW w:w="2977" w:type="dxa"/>
            <w:vAlign w:val="center"/>
          </w:tcPr>
          <w:p w14:paraId="4CB983E0" w14:textId="6982C40D"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0405133A" w14:textId="55EABAC2" w:rsidR="00CF5277" w:rsidRPr="00451653" w:rsidRDefault="00CF5277" w:rsidP="002F51F9">
            <w:pPr>
              <w:rPr>
                <w:szCs w:val="20"/>
                <w:lang w:val="en-US"/>
              </w:rPr>
            </w:pPr>
            <w:r w:rsidRPr="00451653">
              <w:rPr>
                <w:szCs w:val="20"/>
                <w:lang w:val="en-US"/>
              </w:rPr>
              <w:t>EcgOutcome/EcgOutcomeBody/EcgRecording/qtCorrected</w:t>
            </w:r>
          </w:p>
        </w:tc>
      </w:tr>
      <w:tr w:rsidR="00CF5277" w:rsidRPr="00451653" w14:paraId="6EAEB9AF" w14:textId="77777777" w:rsidTr="002B0265">
        <w:trPr>
          <w:trHeight w:val="397"/>
        </w:trPr>
        <w:tc>
          <w:tcPr>
            <w:tcW w:w="1809" w:type="dxa"/>
          </w:tcPr>
          <w:p w14:paraId="32DECA3D" w14:textId="672CB551" w:rsidR="00CF5277" w:rsidRPr="00451653" w:rsidRDefault="00CF5277" w:rsidP="002F51F9">
            <w:pPr>
              <w:rPr>
                <w:rFonts w:cs="Arial"/>
                <w:szCs w:val="20"/>
              </w:rPr>
            </w:pPr>
            <w:r w:rsidRPr="00451653">
              <w:rPr>
                <w:rFonts w:cs="Arial"/>
                <w:szCs w:val="20"/>
              </w:rPr>
              <w:t>ECGStructuredDataType.pr</w:t>
            </w:r>
          </w:p>
        </w:tc>
        <w:tc>
          <w:tcPr>
            <w:tcW w:w="2977" w:type="dxa"/>
            <w:vAlign w:val="center"/>
          </w:tcPr>
          <w:p w14:paraId="28015CB4" w14:textId="58A8080E"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574E375C" w14:textId="290B7D6B" w:rsidR="00CF5277" w:rsidRPr="00451653" w:rsidRDefault="00CF5277" w:rsidP="002F51F9">
            <w:pPr>
              <w:rPr>
                <w:szCs w:val="20"/>
                <w:lang w:val="en-US"/>
              </w:rPr>
            </w:pPr>
            <w:r w:rsidRPr="00451653">
              <w:rPr>
                <w:szCs w:val="20"/>
                <w:lang w:val="en-US"/>
              </w:rPr>
              <w:t>EcgOutcome/EcgOutcomeBody/EcgRecording/pr</w:t>
            </w:r>
          </w:p>
        </w:tc>
      </w:tr>
      <w:tr w:rsidR="00CF5277" w:rsidRPr="00451653" w14:paraId="6A646172" w14:textId="77777777" w:rsidTr="002B0265">
        <w:trPr>
          <w:trHeight w:val="397"/>
        </w:trPr>
        <w:tc>
          <w:tcPr>
            <w:tcW w:w="1809" w:type="dxa"/>
          </w:tcPr>
          <w:p w14:paraId="401652AE" w14:textId="39F50B89" w:rsidR="00CF5277" w:rsidRPr="00451653" w:rsidRDefault="00CF5277" w:rsidP="002F51F9">
            <w:pPr>
              <w:rPr>
                <w:rFonts w:cs="Arial"/>
                <w:szCs w:val="20"/>
              </w:rPr>
            </w:pPr>
            <w:r w:rsidRPr="00451653">
              <w:rPr>
                <w:rFonts w:cs="Arial"/>
                <w:szCs w:val="20"/>
              </w:rPr>
              <w:t>ECGStructuredDataType.pAxis</w:t>
            </w:r>
          </w:p>
        </w:tc>
        <w:tc>
          <w:tcPr>
            <w:tcW w:w="2977" w:type="dxa"/>
            <w:vAlign w:val="center"/>
          </w:tcPr>
          <w:p w14:paraId="336EAA77" w14:textId="4149D90D"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378E551F" w14:textId="38D73CA6" w:rsidR="00CF5277" w:rsidRPr="00451653" w:rsidRDefault="00CF5277" w:rsidP="002F51F9">
            <w:pPr>
              <w:rPr>
                <w:szCs w:val="20"/>
                <w:lang w:val="en-US"/>
              </w:rPr>
            </w:pPr>
            <w:r w:rsidRPr="00451653">
              <w:rPr>
                <w:szCs w:val="20"/>
                <w:lang w:val="en-US"/>
              </w:rPr>
              <w:t>EcgOutcome/EcgOutcomeBody/EcgRecording/pAxis</w:t>
            </w:r>
          </w:p>
        </w:tc>
      </w:tr>
      <w:tr w:rsidR="00CF5277" w:rsidRPr="00451653" w14:paraId="56805EB7" w14:textId="77777777" w:rsidTr="002B0265">
        <w:trPr>
          <w:trHeight w:val="397"/>
        </w:trPr>
        <w:tc>
          <w:tcPr>
            <w:tcW w:w="1809" w:type="dxa"/>
          </w:tcPr>
          <w:p w14:paraId="27FB54CB" w14:textId="0A5FF026" w:rsidR="00CF5277" w:rsidRPr="00451653" w:rsidRDefault="00CF5277" w:rsidP="002F51F9">
            <w:pPr>
              <w:rPr>
                <w:rFonts w:cs="Arial"/>
                <w:szCs w:val="20"/>
              </w:rPr>
            </w:pPr>
            <w:r w:rsidRPr="00451653">
              <w:rPr>
                <w:rFonts w:cs="Arial"/>
                <w:szCs w:val="20"/>
              </w:rPr>
              <w:t>ECGStructuredDataType.qrsAxis</w:t>
            </w:r>
          </w:p>
        </w:tc>
        <w:tc>
          <w:tcPr>
            <w:tcW w:w="2977" w:type="dxa"/>
            <w:vAlign w:val="center"/>
          </w:tcPr>
          <w:p w14:paraId="6FF0A551" w14:textId="4918AB01"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7E030FC1" w14:textId="343E90C9" w:rsidR="00CF5277" w:rsidRPr="00451653" w:rsidRDefault="00CF5277" w:rsidP="002F51F9">
            <w:pPr>
              <w:rPr>
                <w:szCs w:val="20"/>
                <w:lang w:val="en-US"/>
              </w:rPr>
            </w:pPr>
            <w:r w:rsidRPr="00451653">
              <w:rPr>
                <w:szCs w:val="20"/>
                <w:lang w:val="en-US"/>
              </w:rPr>
              <w:t>EcgOutcome/EcgOutcomeBody/EcgRecording/qrsAxis</w:t>
            </w:r>
          </w:p>
        </w:tc>
      </w:tr>
      <w:tr w:rsidR="00CF5277" w:rsidRPr="00451653" w14:paraId="5E614C13" w14:textId="77777777" w:rsidTr="002B0265">
        <w:trPr>
          <w:trHeight w:val="397"/>
        </w:trPr>
        <w:tc>
          <w:tcPr>
            <w:tcW w:w="1809" w:type="dxa"/>
          </w:tcPr>
          <w:p w14:paraId="15BE7936" w14:textId="36365218" w:rsidR="00CF5277" w:rsidRPr="00451653" w:rsidRDefault="00CF5277" w:rsidP="002F51F9">
            <w:pPr>
              <w:rPr>
                <w:rFonts w:cs="Arial"/>
                <w:szCs w:val="20"/>
              </w:rPr>
            </w:pPr>
            <w:r w:rsidRPr="00451653">
              <w:rPr>
                <w:rFonts w:cs="Arial"/>
                <w:szCs w:val="20"/>
              </w:rPr>
              <w:t>ECGStructuredDataType.tAxis</w:t>
            </w:r>
          </w:p>
        </w:tc>
        <w:tc>
          <w:tcPr>
            <w:tcW w:w="2977" w:type="dxa"/>
            <w:vAlign w:val="center"/>
          </w:tcPr>
          <w:p w14:paraId="473CC137" w14:textId="526512B0"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00CD4874" w14:textId="5F4538BF" w:rsidR="00CF5277" w:rsidRPr="00451653" w:rsidRDefault="00CF5277" w:rsidP="002F51F9">
            <w:pPr>
              <w:rPr>
                <w:szCs w:val="20"/>
                <w:lang w:val="en-US"/>
              </w:rPr>
            </w:pPr>
            <w:r w:rsidRPr="00451653">
              <w:rPr>
                <w:szCs w:val="20"/>
                <w:lang w:val="en-US"/>
              </w:rPr>
              <w:t>EcgOutcome/EcgOutcomeBody/EcgRecording/tAxis</w:t>
            </w:r>
          </w:p>
        </w:tc>
      </w:tr>
      <w:tr w:rsidR="00CF5277" w:rsidRPr="00451653" w14:paraId="0799D655" w14:textId="77777777" w:rsidTr="002B0265">
        <w:trPr>
          <w:trHeight w:val="397"/>
        </w:trPr>
        <w:tc>
          <w:tcPr>
            <w:tcW w:w="1809" w:type="dxa"/>
          </w:tcPr>
          <w:p w14:paraId="55B06F1C" w14:textId="034FFA1C" w:rsidR="00CF5277" w:rsidRPr="00451653" w:rsidRDefault="00CF5277" w:rsidP="002F51F9">
            <w:pPr>
              <w:rPr>
                <w:rFonts w:cs="Arial"/>
                <w:szCs w:val="20"/>
              </w:rPr>
            </w:pPr>
            <w:r w:rsidRPr="00451653">
              <w:rPr>
                <w:rFonts w:cs="Arial"/>
                <w:szCs w:val="20"/>
              </w:rPr>
              <w:t>ECGStructuredDataType.interpretationAlgorithmName</w:t>
            </w:r>
          </w:p>
        </w:tc>
        <w:tc>
          <w:tcPr>
            <w:tcW w:w="2977" w:type="dxa"/>
            <w:vAlign w:val="center"/>
          </w:tcPr>
          <w:p w14:paraId="6CA3744A" w14:textId="07D71BA4"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55B12308" w14:textId="7D9EED65" w:rsidR="00CF5277" w:rsidRPr="00451653" w:rsidRDefault="00CF5277" w:rsidP="002F51F9">
            <w:pPr>
              <w:rPr>
                <w:szCs w:val="20"/>
                <w:lang w:val="en-US"/>
              </w:rPr>
            </w:pPr>
            <w:r w:rsidRPr="00451653">
              <w:rPr>
                <w:szCs w:val="20"/>
                <w:lang w:val="en-US"/>
              </w:rPr>
              <w:t>EcgOutcome/EcgOutcomeBody/EcgRecording/interpretationAlgorithmName</w:t>
            </w:r>
          </w:p>
        </w:tc>
      </w:tr>
      <w:tr w:rsidR="00CF5277" w:rsidRPr="00451653" w14:paraId="5DCF9A24" w14:textId="77777777" w:rsidTr="002B0265">
        <w:trPr>
          <w:trHeight w:val="397"/>
        </w:trPr>
        <w:tc>
          <w:tcPr>
            <w:tcW w:w="1809" w:type="dxa"/>
          </w:tcPr>
          <w:p w14:paraId="33C027FD" w14:textId="1DFA691A" w:rsidR="00CF5277" w:rsidRPr="00451653" w:rsidRDefault="00CF5277" w:rsidP="002F51F9">
            <w:pPr>
              <w:rPr>
                <w:rFonts w:cs="Arial"/>
                <w:szCs w:val="20"/>
              </w:rPr>
            </w:pPr>
            <w:r w:rsidRPr="00451653">
              <w:rPr>
                <w:rFonts w:cs="Arial"/>
                <w:szCs w:val="20"/>
              </w:rPr>
              <w:t>ECGStructuredDataType.interpretation</w:t>
            </w:r>
          </w:p>
        </w:tc>
        <w:tc>
          <w:tcPr>
            <w:tcW w:w="2977" w:type="dxa"/>
            <w:vAlign w:val="center"/>
          </w:tcPr>
          <w:p w14:paraId="6DCAD5B8" w14:textId="209CB929" w:rsidR="00CF5277" w:rsidRPr="00451653" w:rsidRDefault="004A2237" w:rsidP="002B0265">
            <w:pPr>
              <w:rPr>
                <w:rFonts w:cs="Arial"/>
                <w:szCs w:val="20"/>
              </w:rPr>
            </w:pPr>
            <w:r w:rsidRPr="00451653">
              <w:rPr>
                <w:rFonts w:cs="Arial"/>
                <w:szCs w:val="20"/>
              </w:rPr>
              <w:t>Analysspecifikation.kommentar</w:t>
            </w:r>
          </w:p>
        </w:tc>
        <w:tc>
          <w:tcPr>
            <w:tcW w:w="4111" w:type="dxa"/>
          </w:tcPr>
          <w:p w14:paraId="1975F89F" w14:textId="55063F1D" w:rsidR="00CF5277" w:rsidRPr="00451653" w:rsidRDefault="00CF5277" w:rsidP="002F51F9">
            <w:pPr>
              <w:rPr>
                <w:szCs w:val="20"/>
                <w:lang w:val="en-US"/>
              </w:rPr>
            </w:pPr>
            <w:r w:rsidRPr="00451653">
              <w:rPr>
                <w:szCs w:val="20"/>
                <w:lang w:val="en-US"/>
              </w:rPr>
              <w:t>EcgOutcome/EcgOutcomeBody/EcgRecording/interpretation</w:t>
            </w:r>
          </w:p>
        </w:tc>
      </w:tr>
      <w:tr w:rsidR="00CF5277" w:rsidRPr="0061750A" w14:paraId="540EC7C3" w14:textId="77777777" w:rsidTr="002B0265">
        <w:trPr>
          <w:trHeight w:val="397"/>
        </w:trPr>
        <w:tc>
          <w:tcPr>
            <w:tcW w:w="1809" w:type="dxa"/>
          </w:tcPr>
          <w:p w14:paraId="6FEB087A" w14:textId="77777777" w:rsidR="00CF5277" w:rsidRPr="00451653" w:rsidRDefault="00CF5277" w:rsidP="002F51F9">
            <w:pPr>
              <w:rPr>
                <w:rFonts w:cs="Arial"/>
                <w:szCs w:val="20"/>
              </w:rPr>
            </w:pPr>
            <w:r w:rsidRPr="00451653">
              <w:rPr>
                <w:rFonts w:cs="Arial"/>
                <w:szCs w:val="20"/>
              </w:rPr>
              <w:t>STType.leadName</w:t>
            </w:r>
          </w:p>
        </w:tc>
        <w:tc>
          <w:tcPr>
            <w:tcW w:w="2977" w:type="dxa"/>
            <w:vAlign w:val="center"/>
          </w:tcPr>
          <w:p w14:paraId="26B1286F" w14:textId="2649C457"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7568E464" w14:textId="4B2BFD98" w:rsidR="00CF5277" w:rsidRPr="00451653" w:rsidRDefault="00CF5277" w:rsidP="002F51F9">
            <w:pPr>
              <w:rPr>
                <w:szCs w:val="20"/>
                <w:lang w:val="en-US"/>
              </w:rPr>
            </w:pPr>
            <w:r w:rsidRPr="00451653">
              <w:rPr>
                <w:szCs w:val="20"/>
                <w:lang w:val="en-US"/>
              </w:rPr>
              <w:t>EcgOutcome/EcgOutcomeBody/EcgRecording/st/leadName</w:t>
            </w:r>
          </w:p>
        </w:tc>
      </w:tr>
      <w:tr w:rsidR="002B0265" w:rsidRPr="0061750A" w14:paraId="1AA414D7" w14:textId="77777777" w:rsidTr="002B0265">
        <w:trPr>
          <w:trHeight w:val="397"/>
        </w:trPr>
        <w:tc>
          <w:tcPr>
            <w:tcW w:w="1809" w:type="dxa"/>
          </w:tcPr>
          <w:p w14:paraId="730EF6E0" w14:textId="1CBA0A31" w:rsidR="00CF5277" w:rsidRPr="00451653" w:rsidRDefault="00CF5277" w:rsidP="00D14529">
            <w:pPr>
              <w:rPr>
                <w:rFonts w:cs="Arial"/>
                <w:szCs w:val="20"/>
              </w:rPr>
            </w:pPr>
            <w:r w:rsidRPr="00451653">
              <w:rPr>
                <w:rFonts w:cs="Arial"/>
                <w:szCs w:val="20"/>
              </w:rPr>
              <w:t>STType.stLevel</w:t>
            </w:r>
          </w:p>
        </w:tc>
        <w:tc>
          <w:tcPr>
            <w:tcW w:w="2977" w:type="dxa"/>
            <w:vAlign w:val="center"/>
          </w:tcPr>
          <w:p w14:paraId="2021E577" w14:textId="76FDF619"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4F6CC3E5" w14:textId="71AC9944" w:rsidR="00CF5277" w:rsidRPr="00451653" w:rsidRDefault="00CF5277" w:rsidP="002F51F9">
            <w:pPr>
              <w:rPr>
                <w:szCs w:val="20"/>
                <w:lang w:val="en-US"/>
              </w:rPr>
            </w:pPr>
            <w:r w:rsidRPr="00451653">
              <w:rPr>
                <w:szCs w:val="20"/>
                <w:lang w:val="en-US"/>
              </w:rPr>
              <w:t>EcgOutcome/EcgOutcomeBody/EcgRecording/st/stLevel</w:t>
            </w:r>
          </w:p>
        </w:tc>
      </w:tr>
      <w:tr w:rsidR="00CF5277" w:rsidRPr="00451653" w14:paraId="29BE2F2E" w14:textId="77777777" w:rsidTr="002B0265">
        <w:trPr>
          <w:trHeight w:val="397"/>
        </w:trPr>
        <w:tc>
          <w:tcPr>
            <w:tcW w:w="1809" w:type="dxa"/>
          </w:tcPr>
          <w:p w14:paraId="61B922D2" w14:textId="5873B2E8" w:rsidR="00CF5277" w:rsidRPr="00451653" w:rsidRDefault="00CF5277" w:rsidP="002F51F9">
            <w:pPr>
              <w:rPr>
                <w:szCs w:val="20"/>
              </w:rPr>
            </w:pPr>
            <w:r w:rsidRPr="00451653">
              <w:rPr>
                <w:rFonts w:cs="Arial"/>
                <w:szCs w:val="20"/>
              </w:rPr>
              <w:t>ResultType</w:t>
            </w:r>
          </w:p>
        </w:tc>
        <w:tc>
          <w:tcPr>
            <w:tcW w:w="2977" w:type="dxa"/>
            <w:vAlign w:val="center"/>
          </w:tcPr>
          <w:p w14:paraId="1679B366"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55E4131D" w14:textId="4514451E" w:rsidR="00CF5277" w:rsidRPr="00451653" w:rsidRDefault="007275EA" w:rsidP="002F51F9">
            <w:pPr>
              <w:rPr>
                <w:szCs w:val="20"/>
                <w:lang w:val="en-US"/>
              </w:rPr>
            </w:pPr>
            <w:r>
              <w:rPr>
                <w:szCs w:val="20"/>
                <w:lang w:val="en-US"/>
              </w:rPr>
              <w:t>R</w:t>
            </w:r>
            <w:r w:rsidR="00CF5277" w:rsidRPr="00451653">
              <w:rPr>
                <w:szCs w:val="20"/>
                <w:lang w:val="en-US"/>
              </w:rPr>
              <w:t>esult</w:t>
            </w:r>
          </w:p>
        </w:tc>
      </w:tr>
      <w:tr w:rsidR="00CF5277" w:rsidRPr="00451653" w14:paraId="159184D7" w14:textId="77777777" w:rsidTr="002B0265">
        <w:trPr>
          <w:trHeight w:val="397"/>
        </w:trPr>
        <w:tc>
          <w:tcPr>
            <w:tcW w:w="1809" w:type="dxa"/>
          </w:tcPr>
          <w:p w14:paraId="0024C3EB" w14:textId="69A34B91" w:rsidR="00CF5277" w:rsidRPr="00451653" w:rsidRDefault="00CF5277" w:rsidP="002F51F9">
            <w:pPr>
              <w:rPr>
                <w:rFonts w:cs="Arial"/>
                <w:szCs w:val="20"/>
              </w:rPr>
            </w:pPr>
            <w:r w:rsidRPr="00451653">
              <w:rPr>
                <w:rFonts w:cs="Arial"/>
                <w:szCs w:val="20"/>
              </w:rPr>
              <w:t>ResultType.resultCode</w:t>
            </w:r>
          </w:p>
        </w:tc>
        <w:tc>
          <w:tcPr>
            <w:tcW w:w="2977" w:type="dxa"/>
            <w:vAlign w:val="center"/>
          </w:tcPr>
          <w:p w14:paraId="1D7CB76F"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5495E57B" w14:textId="3518EA09" w:rsidR="00CF5277" w:rsidRPr="00451653" w:rsidRDefault="007275EA" w:rsidP="002F51F9">
            <w:pPr>
              <w:rPr>
                <w:szCs w:val="20"/>
                <w:lang w:val="en-US"/>
              </w:rPr>
            </w:pPr>
            <w:r>
              <w:rPr>
                <w:rFonts w:cs="Arial"/>
                <w:szCs w:val="20"/>
              </w:rPr>
              <w:t>R</w:t>
            </w:r>
            <w:r w:rsidR="00CF5277" w:rsidRPr="00451653">
              <w:rPr>
                <w:rFonts w:cs="Arial"/>
                <w:szCs w:val="20"/>
              </w:rPr>
              <w:t>esult/resultCode</w:t>
            </w:r>
          </w:p>
        </w:tc>
      </w:tr>
      <w:tr w:rsidR="00CF5277" w:rsidRPr="00451653" w14:paraId="309C77D1" w14:textId="77777777" w:rsidTr="002B0265">
        <w:trPr>
          <w:trHeight w:val="397"/>
        </w:trPr>
        <w:tc>
          <w:tcPr>
            <w:tcW w:w="1809" w:type="dxa"/>
          </w:tcPr>
          <w:p w14:paraId="0AA1E7D4" w14:textId="3896D8FC" w:rsidR="00CF5277" w:rsidRPr="00451653" w:rsidRDefault="00CF5277" w:rsidP="002F51F9">
            <w:pPr>
              <w:rPr>
                <w:rFonts w:cs="Arial"/>
                <w:szCs w:val="20"/>
              </w:rPr>
            </w:pPr>
            <w:r w:rsidRPr="00451653">
              <w:rPr>
                <w:rFonts w:cs="Arial"/>
                <w:szCs w:val="20"/>
              </w:rPr>
              <w:t>ResultType.errorCode</w:t>
            </w:r>
          </w:p>
        </w:tc>
        <w:tc>
          <w:tcPr>
            <w:tcW w:w="2977" w:type="dxa"/>
            <w:vAlign w:val="center"/>
          </w:tcPr>
          <w:p w14:paraId="00475A94"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4C6A99D6" w14:textId="3611C55D" w:rsidR="00CF5277" w:rsidRPr="00451653" w:rsidRDefault="007275EA" w:rsidP="002F51F9">
            <w:pPr>
              <w:rPr>
                <w:szCs w:val="20"/>
                <w:lang w:val="en-US"/>
              </w:rPr>
            </w:pPr>
            <w:r>
              <w:rPr>
                <w:rFonts w:cs="Arial"/>
                <w:szCs w:val="20"/>
              </w:rPr>
              <w:t>R</w:t>
            </w:r>
            <w:r w:rsidR="00CF5277" w:rsidRPr="00451653">
              <w:rPr>
                <w:rFonts w:cs="Arial"/>
                <w:szCs w:val="20"/>
              </w:rPr>
              <w:t>esult/errorCode</w:t>
            </w:r>
          </w:p>
        </w:tc>
      </w:tr>
      <w:tr w:rsidR="00CF5277" w:rsidRPr="00451653" w14:paraId="0EAEF42E" w14:textId="77777777" w:rsidTr="002B0265">
        <w:trPr>
          <w:trHeight w:val="397"/>
        </w:trPr>
        <w:tc>
          <w:tcPr>
            <w:tcW w:w="1809" w:type="dxa"/>
          </w:tcPr>
          <w:p w14:paraId="7DAD6351" w14:textId="0E0F1730" w:rsidR="00CF5277" w:rsidRPr="00451653" w:rsidRDefault="00CF5277" w:rsidP="002F51F9">
            <w:pPr>
              <w:rPr>
                <w:rFonts w:cs="Arial"/>
                <w:szCs w:val="20"/>
              </w:rPr>
            </w:pPr>
            <w:r w:rsidRPr="00451653">
              <w:rPr>
                <w:rFonts w:cs="Arial"/>
                <w:szCs w:val="20"/>
              </w:rPr>
              <w:lastRenderedPageBreak/>
              <w:t>ResultType.subcode</w:t>
            </w:r>
          </w:p>
        </w:tc>
        <w:tc>
          <w:tcPr>
            <w:tcW w:w="2977" w:type="dxa"/>
            <w:vAlign w:val="center"/>
          </w:tcPr>
          <w:p w14:paraId="7FC804D2"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376DE9CB" w14:textId="77C1E455" w:rsidR="00CF5277" w:rsidRPr="00451653" w:rsidRDefault="007275EA" w:rsidP="002F51F9">
            <w:pPr>
              <w:rPr>
                <w:szCs w:val="20"/>
              </w:rPr>
            </w:pPr>
            <w:r>
              <w:rPr>
                <w:rFonts w:cs="Arial"/>
                <w:szCs w:val="20"/>
              </w:rPr>
              <w:t>R</w:t>
            </w:r>
            <w:r w:rsidR="00CF5277" w:rsidRPr="00451653">
              <w:rPr>
                <w:rFonts w:cs="Arial"/>
                <w:szCs w:val="20"/>
              </w:rPr>
              <w:t>esult/subcode</w:t>
            </w:r>
          </w:p>
        </w:tc>
      </w:tr>
      <w:tr w:rsidR="00CF5277" w:rsidRPr="00451653" w14:paraId="7BAFDC63" w14:textId="77777777" w:rsidTr="002B0265">
        <w:trPr>
          <w:trHeight w:val="397"/>
        </w:trPr>
        <w:tc>
          <w:tcPr>
            <w:tcW w:w="1809" w:type="dxa"/>
          </w:tcPr>
          <w:p w14:paraId="68DA3D9C" w14:textId="73F94588" w:rsidR="00CF5277" w:rsidRPr="00451653" w:rsidRDefault="00CF5277" w:rsidP="002F51F9">
            <w:pPr>
              <w:rPr>
                <w:rFonts w:cs="Arial"/>
                <w:szCs w:val="20"/>
              </w:rPr>
            </w:pPr>
            <w:r w:rsidRPr="00451653">
              <w:rPr>
                <w:rFonts w:cs="Arial"/>
                <w:szCs w:val="20"/>
              </w:rPr>
              <w:t>ResultType.logId</w:t>
            </w:r>
          </w:p>
        </w:tc>
        <w:tc>
          <w:tcPr>
            <w:tcW w:w="2977" w:type="dxa"/>
            <w:vAlign w:val="center"/>
          </w:tcPr>
          <w:p w14:paraId="177A6CA8"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4EA71A7C" w14:textId="0E07A461" w:rsidR="00CF5277" w:rsidRPr="00451653" w:rsidRDefault="007275EA" w:rsidP="002F51F9">
            <w:pPr>
              <w:rPr>
                <w:szCs w:val="20"/>
              </w:rPr>
            </w:pPr>
            <w:r>
              <w:rPr>
                <w:rFonts w:cs="Arial"/>
                <w:szCs w:val="20"/>
              </w:rPr>
              <w:t>R</w:t>
            </w:r>
            <w:r w:rsidR="00CF5277" w:rsidRPr="00451653">
              <w:rPr>
                <w:rFonts w:cs="Arial"/>
                <w:szCs w:val="20"/>
              </w:rPr>
              <w:t>esult/logId</w:t>
            </w:r>
          </w:p>
        </w:tc>
      </w:tr>
      <w:tr w:rsidR="00CF5277" w:rsidRPr="00451653" w14:paraId="032096AB" w14:textId="77777777" w:rsidTr="002B0265">
        <w:trPr>
          <w:trHeight w:val="397"/>
        </w:trPr>
        <w:tc>
          <w:tcPr>
            <w:tcW w:w="1809" w:type="dxa"/>
          </w:tcPr>
          <w:p w14:paraId="24A6BDE6" w14:textId="3CED5BFB" w:rsidR="00CF5277" w:rsidRPr="00451653" w:rsidRDefault="00CF5277" w:rsidP="002F51F9">
            <w:pPr>
              <w:rPr>
                <w:rFonts w:cs="Arial"/>
                <w:szCs w:val="20"/>
              </w:rPr>
            </w:pPr>
            <w:r w:rsidRPr="00451653">
              <w:rPr>
                <w:rFonts w:cs="Arial"/>
                <w:szCs w:val="20"/>
              </w:rPr>
              <w:t>ResultType.message</w:t>
            </w:r>
          </w:p>
        </w:tc>
        <w:tc>
          <w:tcPr>
            <w:tcW w:w="2977" w:type="dxa"/>
            <w:vAlign w:val="center"/>
          </w:tcPr>
          <w:p w14:paraId="2BCFE4D1"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6189EB9B" w14:textId="0402E2E8" w:rsidR="00CF5277" w:rsidRPr="00451653" w:rsidRDefault="007275EA" w:rsidP="002F51F9">
            <w:pPr>
              <w:rPr>
                <w:szCs w:val="20"/>
              </w:rPr>
            </w:pPr>
            <w:r>
              <w:rPr>
                <w:rFonts w:cs="Arial"/>
                <w:szCs w:val="20"/>
              </w:rPr>
              <w:t>R</w:t>
            </w:r>
            <w:r w:rsidR="00CF5277" w:rsidRPr="00451653">
              <w:rPr>
                <w:rFonts w:cs="Arial"/>
                <w:szCs w:val="20"/>
              </w:rPr>
              <w:t>esult/message</w:t>
            </w:r>
          </w:p>
        </w:tc>
      </w:tr>
    </w:tbl>
    <w:p w14:paraId="16BB6721" w14:textId="77777777" w:rsidR="00F7750B" w:rsidRDefault="00F7750B" w:rsidP="009003B9">
      <w:pPr>
        <w:spacing w:line="239" w:lineRule="auto"/>
        <w:ind w:right="145"/>
        <w:rPr>
          <w:spacing w:val="-1"/>
        </w:rPr>
      </w:pPr>
    </w:p>
    <w:p w14:paraId="22765509" w14:textId="77777777" w:rsidR="0031447D" w:rsidRPr="00CC412F" w:rsidRDefault="0031447D" w:rsidP="009003B9">
      <w:pPr>
        <w:spacing w:line="239" w:lineRule="auto"/>
        <w:ind w:right="145"/>
        <w:rPr>
          <w:spacing w:val="-1"/>
        </w:rPr>
      </w:pPr>
    </w:p>
    <w:p w14:paraId="1C8B123A" w14:textId="77777777" w:rsidR="00FE3D2C" w:rsidRDefault="00FE3D2C">
      <w:pPr>
        <w:spacing w:line="240" w:lineRule="auto"/>
        <w:rPr>
          <w:rFonts w:eastAsia="Times New Roman"/>
          <w:bCs/>
          <w:sz w:val="24"/>
        </w:rPr>
      </w:pPr>
      <w:r>
        <w:br w:type="page"/>
      </w:r>
    </w:p>
    <w:p w14:paraId="5F75587A" w14:textId="5CAAB914" w:rsidR="000647D1" w:rsidRDefault="000647D1" w:rsidP="000647D1">
      <w:pPr>
        <w:pStyle w:val="Heading3"/>
      </w:pPr>
      <w:bookmarkStart w:id="113" w:name="_Toc384906599"/>
      <w:r>
        <w:lastRenderedPageBreak/>
        <w:t>GetImagingOutcome</w:t>
      </w:r>
      <w:bookmarkEnd w:id="113"/>
    </w:p>
    <w:p w14:paraId="54B19433" w14:textId="77777777" w:rsidR="000647D1" w:rsidRPr="00E10ACE" w:rsidRDefault="000647D1" w:rsidP="000647D1">
      <w:pPr>
        <w:spacing w:line="239" w:lineRule="auto"/>
        <w:ind w:right="145"/>
        <w:rPr>
          <w:spacing w:val="-1"/>
        </w:rPr>
      </w:pPr>
    </w:p>
    <w:p w14:paraId="3B8F3C39" w14:textId="2F8FB57C" w:rsidR="000647D1" w:rsidRPr="003A6D72" w:rsidRDefault="00D203BA" w:rsidP="000647D1">
      <w:pPr>
        <w:spacing w:line="239" w:lineRule="auto"/>
        <w:ind w:right="145"/>
        <w:rPr>
          <w:spacing w:val="-1"/>
          <w:highlight w:val="yellow"/>
        </w:rPr>
      </w:pPr>
      <w:r w:rsidRPr="000C5BDE">
        <w:rPr>
          <w:noProof/>
          <w:spacing w:val="-1"/>
          <w:lang w:val="en-US"/>
        </w:rPr>
        <w:drawing>
          <wp:inline distT="0" distB="0" distL="0" distR="0" wp14:anchorId="40DCCE07" wp14:editId="242F0E13">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01062C6E" w14:textId="77777777" w:rsidR="000647D1" w:rsidRPr="00E10ACE" w:rsidRDefault="000647D1" w:rsidP="000647D1"/>
    <w:tbl>
      <w:tblPr>
        <w:tblStyle w:val="TableGrid"/>
        <w:tblW w:w="8897" w:type="dxa"/>
        <w:tblLayout w:type="fixed"/>
        <w:tblLook w:val="04A0" w:firstRow="1" w:lastRow="0" w:firstColumn="1" w:lastColumn="0" w:noHBand="0" w:noVBand="1"/>
      </w:tblPr>
      <w:tblGrid>
        <w:gridCol w:w="1809"/>
        <w:gridCol w:w="2977"/>
        <w:gridCol w:w="4111"/>
      </w:tblGrid>
      <w:tr w:rsidR="00FE3D2C" w:rsidRPr="00451653" w14:paraId="1EFCF315" w14:textId="77777777" w:rsidTr="006B6063">
        <w:trPr>
          <w:trHeight w:val="397"/>
        </w:trPr>
        <w:tc>
          <w:tcPr>
            <w:tcW w:w="1809" w:type="dxa"/>
            <w:shd w:val="clear" w:color="auto" w:fill="D9D9D9" w:themeFill="background1" w:themeFillShade="D9"/>
            <w:vAlign w:val="center"/>
          </w:tcPr>
          <w:p w14:paraId="68D48834"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3C7A1CEA" w14:textId="77777777" w:rsidR="00FE3D2C" w:rsidRPr="00451653" w:rsidRDefault="00FE3D2C" w:rsidP="006B6063">
            <w:pPr>
              <w:rPr>
                <w:b/>
                <w:szCs w:val="20"/>
              </w:rPr>
            </w:pPr>
            <w:r w:rsidRPr="00451653">
              <w:rPr>
                <w:b/>
                <w:szCs w:val="20"/>
              </w:rPr>
              <w:t>Mappning mot V-TIM 2.2</w:t>
            </w:r>
          </w:p>
        </w:tc>
        <w:tc>
          <w:tcPr>
            <w:tcW w:w="4111" w:type="dxa"/>
            <w:shd w:val="clear" w:color="auto" w:fill="D9D9D9" w:themeFill="background1" w:themeFillShade="D9"/>
            <w:vAlign w:val="center"/>
          </w:tcPr>
          <w:p w14:paraId="33B417AC" w14:textId="77777777" w:rsidR="00FE3D2C" w:rsidRPr="00451653" w:rsidRDefault="00FE3D2C" w:rsidP="006B6063">
            <w:pPr>
              <w:rPr>
                <w:b/>
                <w:szCs w:val="20"/>
              </w:rPr>
            </w:pPr>
            <w:r w:rsidRPr="00451653">
              <w:rPr>
                <w:b/>
                <w:szCs w:val="20"/>
              </w:rPr>
              <w:t>Mappning mot XSD schema</w:t>
            </w:r>
          </w:p>
        </w:tc>
      </w:tr>
      <w:tr w:rsidR="00FE3D2C" w:rsidRPr="00451653" w14:paraId="38BF57DF" w14:textId="77777777" w:rsidTr="006B6063">
        <w:trPr>
          <w:trHeight w:val="397"/>
        </w:trPr>
        <w:tc>
          <w:tcPr>
            <w:tcW w:w="1809" w:type="dxa"/>
            <w:vAlign w:val="center"/>
          </w:tcPr>
          <w:p w14:paraId="69063F0C"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FADA812" w14:textId="77777777" w:rsidR="00FE3D2C" w:rsidRPr="00451653" w:rsidRDefault="00FE3D2C" w:rsidP="006B6063">
            <w:pPr>
              <w:rPr>
                <w:rFonts w:cs="Arial"/>
                <w:i/>
                <w:szCs w:val="20"/>
              </w:rPr>
            </w:pPr>
            <w:r w:rsidRPr="00451653">
              <w:rPr>
                <w:rFonts w:cs="Arial"/>
                <w:spacing w:val="-1"/>
                <w:szCs w:val="20"/>
              </w:rPr>
              <w:t>Framställan resultat.framställan resultat_id</w:t>
            </w:r>
          </w:p>
        </w:tc>
        <w:tc>
          <w:tcPr>
            <w:tcW w:w="4111" w:type="dxa"/>
            <w:vAlign w:val="center"/>
          </w:tcPr>
          <w:p w14:paraId="341585EB" w14:textId="51DF6B25"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/documentId</w:t>
            </w:r>
          </w:p>
        </w:tc>
      </w:tr>
      <w:tr w:rsidR="00FE3D2C" w:rsidRPr="00451653" w14:paraId="54231DDD" w14:textId="77777777" w:rsidTr="006B6063">
        <w:trPr>
          <w:trHeight w:val="397"/>
        </w:trPr>
        <w:tc>
          <w:tcPr>
            <w:tcW w:w="1809" w:type="dxa"/>
            <w:vAlign w:val="center"/>
          </w:tcPr>
          <w:p w14:paraId="1F9AD523"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11EF725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A031AAD" w14:textId="3B900B6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/sourceSystemHSAId</w:t>
            </w:r>
          </w:p>
        </w:tc>
      </w:tr>
      <w:tr w:rsidR="00CF5277" w:rsidRPr="00451653" w14:paraId="25F73870" w14:textId="77777777" w:rsidTr="006B6063">
        <w:trPr>
          <w:trHeight w:val="397"/>
        </w:trPr>
        <w:tc>
          <w:tcPr>
            <w:tcW w:w="1809" w:type="dxa"/>
            <w:vAlign w:val="center"/>
          </w:tcPr>
          <w:p w14:paraId="623D77E8" w14:textId="77777777" w:rsidR="00FE3D2C" w:rsidRPr="00451653" w:rsidRDefault="00FE3D2C" w:rsidP="006B6063">
            <w:pPr>
              <w:rPr>
                <w:szCs w:val="20"/>
              </w:rPr>
            </w:pPr>
            <w:r w:rsidRPr="00451653">
              <w:rPr>
                <w:szCs w:val="20"/>
              </w:rPr>
              <w:t>PatientSummaryHeaderType.documentTitle</w:t>
            </w:r>
          </w:p>
        </w:tc>
        <w:tc>
          <w:tcPr>
            <w:tcW w:w="2977" w:type="dxa"/>
            <w:vAlign w:val="center"/>
          </w:tcPr>
          <w:p w14:paraId="6B2DEA34" w14:textId="2D8BD55D" w:rsidR="00FE3D2C" w:rsidRPr="00451653" w:rsidRDefault="00CF5277" w:rsidP="006B6063">
            <w:pPr>
              <w:rPr>
                <w:rFonts w:cs="Arial"/>
                <w:spacing w:val="-1"/>
                <w:szCs w:val="20"/>
              </w:rPr>
            </w:pPr>
            <w:r w:rsidRPr="00451653">
              <w:rPr>
                <w:rFonts w:cs="Arial"/>
                <w:spacing w:val="-1"/>
                <w:szCs w:val="20"/>
              </w:rPr>
              <w:t>Aktivitet.aktivitetsbeskrivning</w:t>
            </w:r>
          </w:p>
        </w:tc>
        <w:tc>
          <w:tcPr>
            <w:tcW w:w="4111" w:type="dxa"/>
            <w:vAlign w:val="center"/>
          </w:tcPr>
          <w:p w14:paraId="5B7EAE72" w14:textId="22978EE8"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/documentTitle</w:t>
            </w:r>
          </w:p>
        </w:tc>
      </w:tr>
      <w:tr w:rsidR="00CF5277" w:rsidRPr="00451653" w14:paraId="108E3E3B" w14:textId="77777777" w:rsidTr="006B6063">
        <w:trPr>
          <w:trHeight w:val="397"/>
        </w:trPr>
        <w:tc>
          <w:tcPr>
            <w:tcW w:w="1809" w:type="dxa"/>
            <w:vAlign w:val="center"/>
          </w:tcPr>
          <w:p w14:paraId="183CDF2E" w14:textId="77777777" w:rsidR="00FE3D2C" w:rsidRPr="00451653" w:rsidRDefault="00FE3D2C" w:rsidP="006B6063">
            <w:pPr>
              <w:rPr>
                <w:szCs w:val="20"/>
              </w:rPr>
            </w:pPr>
            <w:r w:rsidRPr="00451653">
              <w:rPr>
                <w:szCs w:val="20"/>
              </w:rPr>
              <w:t>PatientSummaryHeaderType.documentTime</w:t>
            </w:r>
          </w:p>
        </w:tc>
        <w:tc>
          <w:tcPr>
            <w:tcW w:w="2977" w:type="dxa"/>
            <w:vAlign w:val="center"/>
          </w:tcPr>
          <w:p w14:paraId="724AADEA" w14:textId="537CBEF1" w:rsidR="00FE3D2C" w:rsidRPr="00451653" w:rsidRDefault="00CF5277" w:rsidP="006B6063">
            <w:pPr>
              <w:rPr>
                <w:rFonts w:cs="Arial"/>
                <w:szCs w:val="20"/>
              </w:rPr>
            </w:pPr>
            <w:r w:rsidRPr="00451653">
              <w:rPr>
                <w:rFonts w:cs="Arial"/>
                <w:i/>
                <w:color w:val="FF0000"/>
                <w:szCs w:val="20"/>
              </w:rPr>
              <w:t>Saknar motsvarighet i V-TIM 2.2</w:t>
            </w:r>
          </w:p>
        </w:tc>
        <w:tc>
          <w:tcPr>
            <w:tcW w:w="4111" w:type="dxa"/>
            <w:vAlign w:val="center"/>
          </w:tcPr>
          <w:p w14:paraId="35FEF1C7" w14:textId="077BEAEB"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/documentTime</w:t>
            </w:r>
          </w:p>
        </w:tc>
      </w:tr>
      <w:tr w:rsidR="00FE3D2C" w:rsidRPr="00451653" w14:paraId="0566D68D" w14:textId="77777777" w:rsidTr="006B6063">
        <w:trPr>
          <w:trHeight w:val="397"/>
        </w:trPr>
        <w:tc>
          <w:tcPr>
            <w:tcW w:w="1809" w:type="dxa"/>
            <w:vAlign w:val="center"/>
          </w:tcPr>
          <w:p w14:paraId="3BF6163B" w14:textId="77777777" w:rsidR="00FE3D2C" w:rsidRPr="00451653" w:rsidRDefault="00FE3D2C" w:rsidP="006B6063">
            <w:pPr>
              <w:rPr>
                <w:szCs w:val="20"/>
              </w:rPr>
            </w:pPr>
            <w:r w:rsidRPr="00451653">
              <w:rPr>
                <w:szCs w:val="20"/>
              </w:rPr>
              <w:t>PatientSummaryHeaderType.patientId</w:t>
            </w:r>
          </w:p>
        </w:tc>
        <w:tc>
          <w:tcPr>
            <w:tcW w:w="2977" w:type="dxa"/>
            <w:vAlign w:val="center"/>
          </w:tcPr>
          <w:p w14:paraId="6ABFA322" w14:textId="77777777" w:rsidR="00FE3D2C" w:rsidRPr="00451653" w:rsidRDefault="00FE3D2C" w:rsidP="006B6063">
            <w:pPr>
              <w:rPr>
                <w:rFonts w:cs="Arial"/>
                <w:spacing w:val="-1"/>
                <w:szCs w:val="20"/>
              </w:rPr>
            </w:pPr>
            <w:r w:rsidRPr="00451653">
              <w:rPr>
                <w:rFonts w:cs="Arial"/>
                <w:spacing w:val="-1"/>
                <w:szCs w:val="20"/>
              </w:rPr>
              <w:t>Patient.person-id</w:t>
            </w:r>
          </w:p>
        </w:tc>
        <w:tc>
          <w:tcPr>
            <w:tcW w:w="4111" w:type="dxa"/>
            <w:vAlign w:val="center"/>
          </w:tcPr>
          <w:p w14:paraId="54E2370D" w14:textId="09753CF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/patientId</w:t>
            </w:r>
          </w:p>
        </w:tc>
      </w:tr>
      <w:tr w:rsidR="00FE3D2C" w:rsidRPr="00451653" w14:paraId="4B306D0F" w14:textId="77777777" w:rsidTr="006B6063">
        <w:trPr>
          <w:trHeight w:val="397"/>
        </w:trPr>
        <w:tc>
          <w:tcPr>
            <w:tcW w:w="1809" w:type="dxa"/>
            <w:vAlign w:val="center"/>
          </w:tcPr>
          <w:p w14:paraId="5541971E" w14:textId="77777777" w:rsidR="00FE3D2C" w:rsidRPr="00451653" w:rsidRDefault="00FE3D2C" w:rsidP="006B6063">
            <w:pPr>
              <w:rPr>
                <w:szCs w:val="20"/>
              </w:rPr>
            </w:pPr>
            <w:r w:rsidRPr="00451653">
              <w:rPr>
                <w:szCs w:val="20"/>
              </w:rPr>
              <w:t>PatientSummaryHeaderType.approvedForPatient</w:t>
            </w:r>
          </w:p>
        </w:tc>
        <w:tc>
          <w:tcPr>
            <w:tcW w:w="2977" w:type="dxa"/>
            <w:vAlign w:val="center"/>
          </w:tcPr>
          <w:p w14:paraId="504F4711"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C6649F8" w14:textId="369C036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/approvedForPatient</w:t>
            </w:r>
          </w:p>
        </w:tc>
      </w:tr>
      <w:tr w:rsidR="00FE3D2C" w:rsidRPr="00451653" w14:paraId="65B34D8D" w14:textId="77777777" w:rsidTr="006B6063">
        <w:trPr>
          <w:trHeight w:val="397"/>
        </w:trPr>
        <w:tc>
          <w:tcPr>
            <w:tcW w:w="1809" w:type="dxa"/>
            <w:vAlign w:val="center"/>
          </w:tcPr>
          <w:p w14:paraId="1BD4BA9C" w14:textId="77777777" w:rsidR="00FE3D2C" w:rsidRPr="00451653" w:rsidRDefault="00FE3D2C" w:rsidP="006B6063">
            <w:pPr>
              <w:rPr>
                <w:szCs w:val="20"/>
              </w:rPr>
            </w:pPr>
            <w:r w:rsidRPr="00451653">
              <w:rPr>
                <w:szCs w:val="20"/>
              </w:rPr>
              <w:t>PatientSummary</w:t>
            </w:r>
            <w:r w:rsidRPr="00451653">
              <w:rPr>
                <w:szCs w:val="20"/>
              </w:rPr>
              <w:lastRenderedPageBreak/>
              <w:t>HeaderType.careContactId</w:t>
            </w:r>
          </w:p>
        </w:tc>
        <w:tc>
          <w:tcPr>
            <w:tcW w:w="2977" w:type="dxa"/>
            <w:vAlign w:val="center"/>
          </w:tcPr>
          <w:p w14:paraId="4B07A433" w14:textId="77777777" w:rsidR="00FE3D2C" w:rsidRPr="00451653" w:rsidRDefault="00FE3D2C" w:rsidP="006B6063">
            <w:pPr>
              <w:rPr>
                <w:rFonts w:cs="Arial"/>
                <w:szCs w:val="20"/>
              </w:rPr>
            </w:pPr>
            <w:r w:rsidRPr="00451653">
              <w:rPr>
                <w:rFonts w:cs="Arial"/>
                <w:spacing w:val="-1"/>
                <w:szCs w:val="20"/>
              </w:rPr>
              <w:lastRenderedPageBreak/>
              <w:t>Informationsresurs.kontakt id</w:t>
            </w:r>
          </w:p>
        </w:tc>
        <w:tc>
          <w:tcPr>
            <w:tcW w:w="4111" w:type="dxa"/>
            <w:vAlign w:val="center"/>
          </w:tcPr>
          <w:p w14:paraId="7F3314D6" w14:textId="048F4A5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lastRenderedPageBreak/>
              <w:t>/careContactId</w:t>
            </w:r>
          </w:p>
        </w:tc>
      </w:tr>
      <w:tr w:rsidR="00FE3D2C" w:rsidRPr="00451653" w14:paraId="537FEE24" w14:textId="77777777" w:rsidTr="006B6063">
        <w:trPr>
          <w:trHeight w:val="397"/>
        </w:trPr>
        <w:tc>
          <w:tcPr>
            <w:tcW w:w="1809" w:type="dxa"/>
            <w:vAlign w:val="center"/>
          </w:tcPr>
          <w:p w14:paraId="2AB30526" w14:textId="77777777" w:rsidR="00FE3D2C" w:rsidRPr="00451653" w:rsidRDefault="00FE3D2C" w:rsidP="006B6063">
            <w:pPr>
              <w:rPr>
                <w:szCs w:val="20"/>
              </w:rPr>
            </w:pPr>
            <w:r w:rsidRPr="00451653">
              <w:rPr>
                <w:szCs w:val="20"/>
              </w:rPr>
              <w:lastRenderedPageBreak/>
              <w:t>PatientSummaryHeaderType.nullified</w:t>
            </w:r>
          </w:p>
        </w:tc>
        <w:tc>
          <w:tcPr>
            <w:tcW w:w="2977" w:type="dxa"/>
            <w:vAlign w:val="center"/>
          </w:tcPr>
          <w:p w14:paraId="30D93E00"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192C4C83" w14:textId="6B8C2BA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w:t>
            </w:r>
          </w:p>
        </w:tc>
      </w:tr>
      <w:tr w:rsidR="00FE3D2C" w:rsidRPr="00451653" w14:paraId="05EAE4EE" w14:textId="77777777" w:rsidTr="006B6063">
        <w:trPr>
          <w:trHeight w:val="397"/>
        </w:trPr>
        <w:tc>
          <w:tcPr>
            <w:tcW w:w="1809" w:type="dxa"/>
            <w:vAlign w:val="center"/>
          </w:tcPr>
          <w:p w14:paraId="6DDFCFE4" w14:textId="77777777" w:rsidR="00FE3D2C" w:rsidRPr="00451653" w:rsidRDefault="00FE3D2C" w:rsidP="006B6063">
            <w:pPr>
              <w:rPr>
                <w:szCs w:val="20"/>
              </w:rPr>
            </w:pPr>
            <w:r w:rsidRPr="00451653">
              <w:rPr>
                <w:szCs w:val="20"/>
              </w:rPr>
              <w:t>PatientSummaryHeaderType.nullifiedReason</w:t>
            </w:r>
          </w:p>
        </w:tc>
        <w:tc>
          <w:tcPr>
            <w:tcW w:w="2977" w:type="dxa"/>
            <w:vAlign w:val="center"/>
          </w:tcPr>
          <w:p w14:paraId="3E373E7C"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6865012C" w14:textId="03D3631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/nullifiedReason</w:t>
            </w:r>
          </w:p>
        </w:tc>
      </w:tr>
      <w:tr w:rsidR="00FE3D2C" w:rsidRPr="00451653" w14:paraId="1D763BD1" w14:textId="77777777" w:rsidTr="006B6063">
        <w:trPr>
          <w:trHeight w:val="397"/>
        </w:trPr>
        <w:tc>
          <w:tcPr>
            <w:tcW w:w="1809" w:type="dxa"/>
            <w:vAlign w:val="center"/>
          </w:tcPr>
          <w:p w14:paraId="1F5D402D"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5773BD49" w14:textId="77777777" w:rsidR="00FE3D2C" w:rsidRPr="00451653" w:rsidRDefault="00FE3D2C" w:rsidP="006B6063">
            <w:pPr>
              <w:rPr>
                <w:rFonts w:cs="Arial"/>
                <w:szCs w:val="20"/>
              </w:rPr>
            </w:pPr>
            <w:r w:rsidRPr="00451653">
              <w:rPr>
                <w:rFonts w:cs="Arial"/>
                <w:spacing w:val="-1"/>
                <w:szCs w:val="20"/>
              </w:rPr>
              <w:t>Framställan resultat.svarstidpunkt</w:t>
            </w:r>
          </w:p>
        </w:tc>
        <w:tc>
          <w:tcPr>
            <w:tcW w:w="4111" w:type="dxa"/>
            <w:vAlign w:val="center"/>
          </w:tcPr>
          <w:p w14:paraId="0E31898A" w14:textId="0014B826"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/authorTime</w:t>
            </w:r>
          </w:p>
        </w:tc>
      </w:tr>
      <w:tr w:rsidR="00FE3D2C" w:rsidRPr="00451653" w14:paraId="4CA0AD8F" w14:textId="77777777" w:rsidTr="006B6063">
        <w:trPr>
          <w:trHeight w:val="397"/>
        </w:trPr>
        <w:tc>
          <w:tcPr>
            <w:tcW w:w="1809" w:type="dxa"/>
            <w:vAlign w:val="center"/>
          </w:tcPr>
          <w:p w14:paraId="5BE17BBE" w14:textId="77777777" w:rsidR="00FE3D2C" w:rsidRPr="00451653" w:rsidRDefault="00FE3D2C" w:rsidP="006B6063">
            <w:pPr>
              <w:rPr>
                <w:szCs w:val="20"/>
              </w:rPr>
            </w:pPr>
            <w:r w:rsidRPr="00451653">
              <w:rPr>
                <w:szCs w:val="20"/>
              </w:rPr>
              <w:t>HealthcareProfessionalType.healthcareProfessionalHSAId</w:t>
            </w:r>
          </w:p>
        </w:tc>
        <w:tc>
          <w:tcPr>
            <w:tcW w:w="2977" w:type="dxa"/>
            <w:vAlign w:val="center"/>
          </w:tcPr>
          <w:p w14:paraId="7455186A"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7F968607" w14:textId="502B81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/healthcareProfessionalHSAId</w:t>
            </w:r>
          </w:p>
        </w:tc>
      </w:tr>
      <w:tr w:rsidR="00FE3D2C" w:rsidRPr="00451653" w14:paraId="6EC7DCE3" w14:textId="77777777" w:rsidTr="006B6063">
        <w:trPr>
          <w:trHeight w:val="397"/>
        </w:trPr>
        <w:tc>
          <w:tcPr>
            <w:tcW w:w="1809" w:type="dxa"/>
            <w:vAlign w:val="center"/>
          </w:tcPr>
          <w:p w14:paraId="4B2F19E5"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690142F3"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0725F88" w14:textId="55BEFBBD"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/healthcareProfessionalName</w:t>
            </w:r>
          </w:p>
        </w:tc>
      </w:tr>
      <w:tr w:rsidR="00FE3D2C" w:rsidRPr="00451653" w14:paraId="439078F1" w14:textId="77777777" w:rsidTr="006B6063">
        <w:trPr>
          <w:trHeight w:val="397"/>
        </w:trPr>
        <w:tc>
          <w:tcPr>
            <w:tcW w:w="1809" w:type="dxa"/>
            <w:vAlign w:val="center"/>
          </w:tcPr>
          <w:p w14:paraId="0471F3AB"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229D9CB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3912DA3" w14:textId="30DE6122"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/healthcareProfessionalRoleCode</w:t>
            </w:r>
          </w:p>
        </w:tc>
      </w:tr>
      <w:tr w:rsidR="00FE3D2C" w:rsidRPr="00451653" w14:paraId="4E9575A9" w14:textId="77777777" w:rsidTr="006B6063">
        <w:trPr>
          <w:trHeight w:val="397"/>
        </w:trPr>
        <w:tc>
          <w:tcPr>
            <w:tcW w:w="1809" w:type="dxa"/>
            <w:vAlign w:val="center"/>
          </w:tcPr>
          <w:p w14:paraId="187C8E45"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7D6AA2F0"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7EF9C207" w14:textId="04468D4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/healthcareProfessionalCareUnitHSAId</w:t>
            </w:r>
          </w:p>
        </w:tc>
      </w:tr>
      <w:tr w:rsidR="00FE3D2C" w:rsidRPr="00451653" w14:paraId="2D0AA9C8" w14:textId="77777777" w:rsidTr="006B6063">
        <w:trPr>
          <w:trHeight w:val="397"/>
        </w:trPr>
        <w:tc>
          <w:tcPr>
            <w:tcW w:w="1809" w:type="dxa"/>
            <w:vAlign w:val="center"/>
          </w:tcPr>
          <w:p w14:paraId="56CFBC9E"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7A83ECA3"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321A10FE" w14:textId="1EF3B53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/healthcareProfessionalCareGiverHSAId</w:t>
            </w:r>
          </w:p>
        </w:tc>
      </w:tr>
      <w:tr w:rsidR="00FE3D2C" w:rsidRPr="0061750A" w14:paraId="1C2084EF" w14:textId="77777777" w:rsidTr="006B6063">
        <w:trPr>
          <w:trHeight w:val="397"/>
        </w:trPr>
        <w:tc>
          <w:tcPr>
            <w:tcW w:w="1809" w:type="dxa"/>
            <w:vAlign w:val="center"/>
          </w:tcPr>
          <w:p w14:paraId="0D201867" w14:textId="77777777" w:rsidR="00FE3D2C" w:rsidRPr="00451653" w:rsidRDefault="00FE3D2C" w:rsidP="006B6063">
            <w:pPr>
              <w:rPr>
                <w:szCs w:val="20"/>
              </w:rPr>
            </w:pPr>
            <w:r w:rsidRPr="00451653">
              <w:rPr>
                <w:szCs w:val="20"/>
              </w:rPr>
              <w:t>OrgUnitType.orgUnitHSAId</w:t>
            </w:r>
          </w:p>
        </w:tc>
        <w:tc>
          <w:tcPr>
            <w:tcW w:w="2977" w:type="dxa"/>
            <w:vAlign w:val="center"/>
          </w:tcPr>
          <w:p w14:paraId="2354EA7B"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BB439F8" w14:textId="58612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46CB98BC" w14:textId="77777777" w:rsidTr="006B6063">
        <w:trPr>
          <w:trHeight w:val="397"/>
        </w:trPr>
        <w:tc>
          <w:tcPr>
            <w:tcW w:w="1809" w:type="dxa"/>
            <w:vAlign w:val="center"/>
          </w:tcPr>
          <w:p w14:paraId="26989440" w14:textId="77777777" w:rsidR="00FE3D2C" w:rsidRPr="00451653" w:rsidRDefault="00FE3D2C" w:rsidP="006B6063">
            <w:pPr>
              <w:rPr>
                <w:szCs w:val="20"/>
              </w:rPr>
            </w:pPr>
            <w:r w:rsidRPr="00451653">
              <w:rPr>
                <w:szCs w:val="20"/>
              </w:rPr>
              <w:t>OrgUnitType.orgUnitName</w:t>
            </w:r>
          </w:p>
        </w:tc>
        <w:tc>
          <w:tcPr>
            <w:tcW w:w="2977" w:type="dxa"/>
            <w:vAlign w:val="center"/>
          </w:tcPr>
          <w:p w14:paraId="467C2368"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2367238D" w14:textId="16491BA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6AE8C30A" w14:textId="77777777" w:rsidTr="006B6063">
        <w:trPr>
          <w:trHeight w:val="397"/>
        </w:trPr>
        <w:tc>
          <w:tcPr>
            <w:tcW w:w="1809" w:type="dxa"/>
            <w:vAlign w:val="center"/>
          </w:tcPr>
          <w:p w14:paraId="0BAF4D33" w14:textId="77777777" w:rsidR="00FE3D2C" w:rsidRPr="00451653" w:rsidRDefault="00FE3D2C" w:rsidP="006B6063">
            <w:pPr>
              <w:rPr>
                <w:szCs w:val="20"/>
              </w:rPr>
            </w:pPr>
            <w:r w:rsidRPr="00451653">
              <w:rPr>
                <w:szCs w:val="20"/>
              </w:rPr>
              <w:t>OrgUnitType.orgUnitTelecom</w:t>
            </w:r>
          </w:p>
        </w:tc>
        <w:tc>
          <w:tcPr>
            <w:tcW w:w="2977" w:type="dxa"/>
            <w:vAlign w:val="center"/>
          </w:tcPr>
          <w:p w14:paraId="5F315C64"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03B25162" w14:textId="2962BF8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7F4EB8B0" w14:textId="77777777" w:rsidTr="006B6063">
        <w:trPr>
          <w:trHeight w:val="397"/>
        </w:trPr>
        <w:tc>
          <w:tcPr>
            <w:tcW w:w="1809" w:type="dxa"/>
            <w:vAlign w:val="center"/>
          </w:tcPr>
          <w:p w14:paraId="7E8F3770" w14:textId="77777777" w:rsidR="00FE3D2C" w:rsidRPr="00451653" w:rsidRDefault="00FE3D2C" w:rsidP="006B6063">
            <w:pPr>
              <w:rPr>
                <w:szCs w:val="20"/>
              </w:rPr>
            </w:pPr>
            <w:r w:rsidRPr="00451653">
              <w:rPr>
                <w:szCs w:val="20"/>
              </w:rPr>
              <w:t>OrgUnitType.orgUnitEmail</w:t>
            </w:r>
          </w:p>
        </w:tc>
        <w:tc>
          <w:tcPr>
            <w:tcW w:w="2977" w:type="dxa"/>
            <w:vAlign w:val="center"/>
          </w:tcPr>
          <w:p w14:paraId="574EB79A"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01E668CA" w14:textId="5CC901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248F132E" w14:textId="77777777" w:rsidTr="006B6063">
        <w:trPr>
          <w:trHeight w:val="397"/>
        </w:trPr>
        <w:tc>
          <w:tcPr>
            <w:tcW w:w="1809" w:type="dxa"/>
            <w:vAlign w:val="center"/>
          </w:tcPr>
          <w:p w14:paraId="0A1037B2" w14:textId="77777777" w:rsidR="00FE3D2C" w:rsidRPr="00451653" w:rsidRDefault="00FE3D2C" w:rsidP="006B6063">
            <w:pPr>
              <w:rPr>
                <w:szCs w:val="20"/>
              </w:rPr>
            </w:pPr>
            <w:r w:rsidRPr="00451653">
              <w:rPr>
                <w:szCs w:val="20"/>
              </w:rPr>
              <w:t>OrgUnitType.org</w:t>
            </w:r>
            <w:r w:rsidRPr="00451653">
              <w:rPr>
                <w:szCs w:val="20"/>
              </w:rPr>
              <w:lastRenderedPageBreak/>
              <w:t>UnitAddress</w:t>
            </w:r>
          </w:p>
        </w:tc>
        <w:tc>
          <w:tcPr>
            <w:tcW w:w="2977" w:type="dxa"/>
            <w:vAlign w:val="center"/>
          </w:tcPr>
          <w:p w14:paraId="2B356688" w14:textId="77777777" w:rsidR="00FE3D2C" w:rsidRPr="00451653" w:rsidRDefault="00FE3D2C" w:rsidP="006B6063">
            <w:pPr>
              <w:rPr>
                <w:rFonts w:cs="Arial"/>
                <w:spacing w:val="-1"/>
                <w:szCs w:val="20"/>
              </w:rPr>
            </w:pPr>
            <w:r w:rsidRPr="00451653">
              <w:rPr>
                <w:rFonts w:cs="Arial"/>
                <w:spacing w:val="-1"/>
                <w:szCs w:val="20"/>
              </w:rPr>
              <w:lastRenderedPageBreak/>
              <w:t>Adress.adress 1,</w:t>
            </w:r>
          </w:p>
          <w:p w14:paraId="3AAB3218" w14:textId="77777777" w:rsidR="00FE3D2C" w:rsidRPr="00451653" w:rsidRDefault="00FE3D2C" w:rsidP="006B6063">
            <w:pPr>
              <w:rPr>
                <w:rFonts w:cs="Arial"/>
                <w:spacing w:val="-1"/>
                <w:szCs w:val="20"/>
              </w:rPr>
            </w:pPr>
            <w:r w:rsidRPr="00451653">
              <w:rPr>
                <w:rFonts w:cs="Arial"/>
                <w:spacing w:val="-1"/>
                <w:szCs w:val="20"/>
              </w:rPr>
              <w:lastRenderedPageBreak/>
              <w:t>Adress.postnummer &amp;</w:t>
            </w:r>
          </w:p>
          <w:p w14:paraId="54AD8F8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2167C220" w14:textId="6277F3B3"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Pr="00451653">
              <w:rPr>
                <w:szCs w:val="20"/>
                <w:lang w:val="en-US"/>
              </w:rPr>
              <w:t>ImagingOutcomeHeader</w:t>
            </w:r>
            <w:r w:rsidR="00FE3D2C" w:rsidRPr="00451653">
              <w:rPr>
                <w:szCs w:val="20"/>
                <w:lang w:val="en-US"/>
              </w:rPr>
              <w:lastRenderedPageBreak/>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222BE756" w14:textId="77777777" w:rsidTr="006B6063">
        <w:trPr>
          <w:trHeight w:val="397"/>
        </w:trPr>
        <w:tc>
          <w:tcPr>
            <w:tcW w:w="1809" w:type="dxa"/>
            <w:vAlign w:val="center"/>
          </w:tcPr>
          <w:p w14:paraId="1FDF7F1D" w14:textId="77777777" w:rsidR="00FE3D2C" w:rsidRPr="00451653" w:rsidRDefault="00FE3D2C" w:rsidP="006B6063">
            <w:pPr>
              <w:rPr>
                <w:szCs w:val="20"/>
              </w:rPr>
            </w:pPr>
            <w:r w:rsidRPr="00451653">
              <w:rPr>
                <w:szCs w:val="20"/>
              </w:rPr>
              <w:lastRenderedPageBreak/>
              <w:t>OrgUnitType.orgUnitLocation</w:t>
            </w:r>
          </w:p>
        </w:tc>
        <w:tc>
          <w:tcPr>
            <w:tcW w:w="2977" w:type="dxa"/>
            <w:vAlign w:val="center"/>
          </w:tcPr>
          <w:p w14:paraId="5C1C463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43BF6FAC" w14:textId="07A5FDF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451653" w14:paraId="6C75BF6B" w14:textId="77777777" w:rsidTr="006B6063">
        <w:trPr>
          <w:trHeight w:val="397"/>
        </w:trPr>
        <w:tc>
          <w:tcPr>
            <w:tcW w:w="1809" w:type="dxa"/>
            <w:vAlign w:val="center"/>
          </w:tcPr>
          <w:p w14:paraId="09569D85" w14:textId="77777777" w:rsidR="00FE3D2C" w:rsidRPr="00451653" w:rsidRDefault="00FE3D2C" w:rsidP="006B6063">
            <w:pPr>
              <w:rPr>
                <w:szCs w:val="20"/>
              </w:rPr>
            </w:pPr>
            <w:r w:rsidRPr="00451653">
              <w:rPr>
                <w:szCs w:val="20"/>
              </w:rPr>
              <w:t>LegalAuthenticatorType.signatureTime</w:t>
            </w:r>
          </w:p>
        </w:tc>
        <w:tc>
          <w:tcPr>
            <w:tcW w:w="2977" w:type="dxa"/>
            <w:vAlign w:val="center"/>
          </w:tcPr>
          <w:p w14:paraId="5AE5B189"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D8B3C8" w14:textId="79EFDF7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/signatureTime</w:t>
            </w:r>
          </w:p>
        </w:tc>
      </w:tr>
      <w:tr w:rsidR="00FE3D2C" w:rsidRPr="00451653" w14:paraId="4857E79F" w14:textId="77777777" w:rsidTr="006B6063">
        <w:trPr>
          <w:trHeight w:val="397"/>
        </w:trPr>
        <w:tc>
          <w:tcPr>
            <w:tcW w:w="1809" w:type="dxa"/>
            <w:vAlign w:val="center"/>
          </w:tcPr>
          <w:p w14:paraId="7C3D5BD0"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58F822C9"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425B6C56" w14:textId="6409E0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/legalAuthenticatorHSAId</w:t>
            </w:r>
          </w:p>
        </w:tc>
      </w:tr>
      <w:tr w:rsidR="00FE3D2C" w:rsidRPr="00451653" w14:paraId="321A16F1" w14:textId="77777777" w:rsidTr="006B6063">
        <w:trPr>
          <w:trHeight w:val="397"/>
        </w:trPr>
        <w:tc>
          <w:tcPr>
            <w:tcW w:w="1809" w:type="dxa"/>
            <w:vAlign w:val="center"/>
          </w:tcPr>
          <w:p w14:paraId="6F5DAA6E"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77603ED6"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425781C4" w14:textId="79EE2719"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/legalAuthenticatorName</w:t>
            </w:r>
          </w:p>
        </w:tc>
      </w:tr>
      <w:tr w:rsidR="00FE3D2C" w:rsidRPr="00451653" w14:paraId="24E8D31C" w14:textId="77777777" w:rsidTr="006B6063">
        <w:trPr>
          <w:trHeight w:val="397"/>
        </w:trPr>
        <w:tc>
          <w:tcPr>
            <w:tcW w:w="1809" w:type="dxa"/>
            <w:vAlign w:val="center"/>
          </w:tcPr>
          <w:p w14:paraId="2DEEF41E"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4317F133"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88D0440" w14:textId="1368CE9E" w:rsidR="00FE3D2C" w:rsidRPr="00451653" w:rsidRDefault="006B6063" w:rsidP="006B6063">
            <w:pPr>
              <w:rPr>
                <w:szCs w:val="20"/>
                <w:lang w:val="en-US"/>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/legalAuthenticatorRoleCode</w:t>
            </w:r>
          </w:p>
        </w:tc>
      </w:tr>
      <w:tr w:rsidR="00FE3D2C" w:rsidRPr="00451653" w14:paraId="1639AEEB" w14:textId="77777777" w:rsidTr="006B6063">
        <w:trPr>
          <w:trHeight w:val="397"/>
        </w:trPr>
        <w:tc>
          <w:tcPr>
            <w:tcW w:w="1809" w:type="dxa"/>
            <w:vAlign w:val="center"/>
          </w:tcPr>
          <w:p w14:paraId="12F79412" w14:textId="0812F20A" w:rsidR="00FE3D2C" w:rsidRPr="00451653" w:rsidRDefault="00FB7B9E" w:rsidP="006B6063">
            <w:pPr>
              <w:rPr>
                <w:szCs w:val="20"/>
              </w:rPr>
            </w:pPr>
            <w:r w:rsidRPr="00451653">
              <w:rPr>
                <w:szCs w:val="20"/>
              </w:rPr>
              <w:t>ImageBodyType.examinationSpeciality</w:t>
            </w:r>
          </w:p>
        </w:tc>
        <w:tc>
          <w:tcPr>
            <w:tcW w:w="2977" w:type="dxa"/>
            <w:vAlign w:val="center"/>
          </w:tcPr>
          <w:p w14:paraId="3EF8212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501D7C62" w14:textId="46FE8DAE"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ImagingOutcomeBody/examinationSpeciality</w:t>
            </w:r>
          </w:p>
        </w:tc>
      </w:tr>
      <w:tr w:rsidR="00FE3D2C" w:rsidRPr="00451653" w14:paraId="3CB5D069" w14:textId="77777777" w:rsidTr="006B6063">
        <w:trPr>
          <w:trHeight w:val="397"/>
        </w:trPr>
        <w:tc>
          <w:tcPr>
            <w:tcW w:w="1809" w:type="dxa"/>
            <w:vAlign w:val="center"/>
          </w:tcPr>
          <w:p w14:paraId="3DF835C1" w14:textId="4F32D292" w:rsidR="00FE3D2C" w:rsidRPr="00451653" w:rsidRDefault="00FE3D2C" w:rsidP="006B6063">
            <w:pPr>
              <w:rPr>
                <w:szCs w:val="20"/>
              </w:rPr>
            </w:pPr>
            <w:r w:rsidRPr="00451653">
              <w:rPr>
                <w:szCs w:val="20"/>
              </w:rPr>
              <w:t>ImageBodyType.</w:t>
            </w:r>
            <w:r w:rsidR="00FA52CF" w:rsidRPr="00451653">
              <w:rPr>
                <w:szCs w:val="20"/>
              </w:rPr>
              <w:t>patientData</w:t>
            </w:r>
          </w:p>
        </w:tc>
        <w:tc>
          <w:tcPr>
            <w:tcW w:w="2977" w:type="dxa"/>
            <w:vAlign w:val="center"/>
          </w:tcPr>
          <w:p w14:paraId="7632F26B" w14:textId="77777777" w:rsidR="00FE3D2C" w:rsidRPr="00451653" w:rsidRDefault="00FE3D2C" w:rsidP="006B6063">
            <w:pPr>
              <w:rPr>
                <w:szCs w:val="20"/>
              </w:rPr>
            </w:pPr>
            <w:r w:rsidRPr="00451653">
              <w:rPr>
                <w:szCs w:val="20"/>
              </w:rPr>
              <w:t>Sammanhang identifierare.vårdenhet namn</w:t>
            </w:r>
          </w:p>
        </w:tc>
        <w:tc>
          <w:tcPr>
            <w:tcW w:w="4111" w:type="dxa"/>
            <w:vAlign w:val="center"/>
          </w:tcPr>
          <w:p w14:paraId="1B8AF3C0" w14:textId="01C60CF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A52CF" w:rsidRPr="00451653">
              <w:rPr>
                <w:szCs w:val="20"/>
              </w:rPr>
              <w:t>patientData</w:t>
            </w:r>
          </w:p>
        </w:tc>
      </w:tr>
      <w:tr w:rsidR="00FE3D2C" w:rsidRPr="00451653" w14:paraId="7D034BC0" w14:textId="77777777" w:rsidTr="006B6063">
        <w:trPr>
          <w:trHeight w:val="397"/>
        </w:trPr>
        <w:tc>
          <w:tcPr>
            <w:tcW w:w="1809" w:type="dxa"/>
            <w:vAlign w:val="center"/>
          </w:tcPr>
          <w:p w14:paraId="260926CF" w14:textId="521D8CF8" w:rsidR="00FE3D2C" w:rsidRPr="00451653" w:rsidRDefault="00FE3D2C" w:rsidP="00FB7B9E">
            <w:pPr>
              <w:rPr>
                <w:szCs w:val="20"/>
              </w:rPr>
            </w:pPr>
            <w:r w:rsidRPr="00451653">
              <w:rPr>
                <w:szCs w:val="20"/>
              </w:rPr>
              <w:t>ImageBodyType.</w:t>
            </w:r>
            <w:r w:rsidR="00FB7B9E" w:rsidRPr="00451653">
              <w:rPr>
                <w:szCs w:val="20"/>
              </w:rPr>
              <w:t>typeOfResult</w:t>
            </w:r>
          </w:p>
        </w:tc>
        <w:tc>
          <w:tcPr>
            <w:tcW w:w="2977" w:type="dxa"/>
            <w:vAlign w:val="center"/>
          </w:tcPr>
          <w:p w14:paraId="4822A4C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7418F887" w14:textId="27CC94F2" w:rsidR="00FE3D2C" w:rsidRPr="00451653" w:rsidRDefault="006B6063" w:rsidP="00FB7B9E">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B7B9E" w:rsidRPr="00451653">
              <w:rPr>
                <w:szCs w:val="20"/>
              </w:rPr>
              <w:t>typeOfResult</w:t>
            </w:r>
          </w:p>
        </w:tc>
      </w:tr>
      <w:tr w:rsidR="00FE3D2C" w:rsidRPr="00451653" w14:paraId="50A84E54" w14:textId="77777777" w:rsidTr="006B6063">
        <w:trPr>
          <w:trHeight w:val="397"/>
        </w:trPr>
        <w:tc>
          <w:tcPr>
            <w:tcW w:w="1809" w:type="dxa"/>
            <w:vAlign w:val="center"/>
          </w:tcPr>
          <w:p w14:paraId="027DF692" w14:textId="77777777" w:rsidR="00FE3D2C" w:rsidRPr="00451653" w:rsidRDefault="00FE3D2C" w:rsidP="006B6063">
            <w:pPr>
              <w:rPr>
                <w:szCs w:val="20"/>
              </w:rPr>
            </w:pPr>
            <w:r w:rsidRPr="00451653">
              <w:rPr>
                <w:szCs w:val="20"/>
              </w:rPr>
              <w:t>ImageBodyType.resultTime</w:t>
            </w:r>
          </w:p>
        </w:tc>
        <w:tc>
          <w:tcPr>
            <w:tcW w:w="2977" w:type="dxa"/>
            <w:vAlign w:val="center"/>
          </w:tcPr>
          <w:p w14:paraId="3568EF38" w14:textId="77777777" w:rsidR="00FE3D2C" w:rsidRPr="00451653" w:rsidRDefault="00FE3D2C" w:rsidP="006B6063">
            <w:pPr>
              <w:rPr>
                <w:szCs w:val="20"/>
              </w:rPr>
            </w:pPr>
            <w:r w:rsidRPr="00451653">
              <w:rPr>
                <w:szCs w:val="20"/>
              </w:rPr>
              <w:t>Framställan resultat.svar inkommit tidpunkt</w:t>
            </w:r>
          </w:p>
        </w:tc>
        <w:tc>
          <w:tcPr>
            <w:tcW w:w="4111" w:type="dxa"/>
            <w:vAlign w:val="center"/>
          </w:tcPr>
          <w:p w14:paraId="15AE0952" w14:textId="1775264A"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/resultTime</w:t>
            </w:r>
          </w:p>
        </w:tc>
      </w:tr>
      <w:tr w:rsidR="00FE3D2C" w:rsidRPr="00451653" w14:paraId="220336A0" w14:textId="77777777" w:rsidTr="006B6063">
        <w:trPr>
          <w:trHeight w:val="397"/>
        </w:trPr>
        <w:tc>
          <w:tcPr>
            <w:tcW w:w="1809" w:type="dxa"/>
            <w:vAlign w:val="center"/>
          </w:tcPr>
          <w:p w14:paraId="63D1C78D" w14:textId="1ADBC5B3" w:rsidR="00FE3D2C" w:rsidRPr="00451653" w:rsidRDefault="00FE3D2C" w:rsidP="006B6063">
            <w:pPr>
              <w:rPr>
                <w:szCs w:val="20"/>
              </w:rPr>
            </w:pPr>
            <w:r w:rsidRPr="00451653">
              <w:rPr>
                <w:szCs w:val="20"/>
              </w:rPr>
              <w:t>ImageBodyType.</w:t>
            </w:r>
            <w:r w:rsidR="004C66FC" w:rsidRPr="00451653">
              <w:rPr>
                <w:szCs w:val="20"/>
              </w:rPr>
              <w:t>resultReport</w:t>
            </w:r>
          </w:p>
        </w:tc>
        <w:tc>
          <w:tcPr>
            <w:tcW w:w="2977" w:type="dxa"/>
            <w:vAlign w:val="center"/>
          </w:tcPr>
          <w:p w14:paraId="01E160AA" w14:textId="77777777" w:rsidR="00FE3D2C" w:rsidRPr="00451653" w:rsidRDefault="00FE3D2C" w:rsidP="006B6063">
            <w:pPr>
              <w:rPr>
                <w:rFonts w:cs="Arial"/>
                <w:szCs w:val="20"/>
              </w:rPr>
            </w:pPr>
            <w:r w:rsidRPr="00451653">
              <w:rPr>
                <w:rFonts w:cs="Arial"/>
                <w:szCs w:val="20"/>
              </w:rPr>
              <w:t>Bedömt tillstånd.bedömning</w:t>
            </w:r>
          </w:p>
        </w:tc>
        <w:tc>
          <w:tcPr>
            <w:tcW w:w="4111" w:type="dxa"/>
            <w:vAlign w:val="center"/>
          </w:tcPr>
          <w:p w14:paraId="3E461793" w14:textId="29E84FD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4C66FC" w:rsidRPr="00451653">
              <w:rPr>
                <w:szCs w:val="20"/>
              </w:rPr>
              <w:t>resultReport</w:t>
            </w:r>
          </w:p>
        </w:tc>
      </w:tr>
      <w:tr w:rsidR="00FE3D2C" w:rsidRPr="00451653" w14:paraId="2C5D64C3" w14:textId="77777777" w:rsidTr="006B6063">
        <w:trPr>
          <w:trHeight w:val="397"/>
        </w:trPr>
        <w:tc>
          <w:tcPr>
            <w:tcW w:w="1809" w:type="dxa"/>
            <w:vAlign w:val="center"/>
          </w:tcPr>
          <w:p w14:paraId="705368E5" w14:textId="77777777" w:rsidR="00FE3D2C" w:rsidRPr="00451653" w:rsidRDefault="00FE3D2C" w:rsidP="006B6063">
            <w:pPr>
              <w:rPr>
                <w:szCs w:val="20"/>
              </w:rPr>
            </w:pPr>
            <w:r w:rsidRPr="00451653">
              <w:rPr>
                <w:szCs w:val="20"/>
              </w:rPr>
              <w:t>ImageBodyType.resultComment</w:t>
            </w:r>
          </w:p>
        </w:tc>
        <w:tc>
          <w:tcPr>
            <w:tcW w:w="2977" w:type="dxa"/>
            <w:vAlign w:val="center"/>
          </w:tcPr>
          <w:p w14:paraId="4AEC120D" w14:textId="77777777" w:rsidR="00FE3D2C" w:rsidRPr="00451653" w:rsidRDefault="00FE3D2C" w:rsidP="006B6063">
            <w:pPr>
              <w:rPr>
                <w:rFonts w:eastAsia="Arial Unicode MS" w:cs="Arial"/>
                <w:szCs w:val="20"/>
              </w:rPr>
            </w:pPr>
            <w:r w:rsidRPr="00451653">
              <w:rPr>
                <w:rFonts w:eastAsia="Arial Unicode MS" w:cs="Arial"/>
                <w:szCs w:val="20"/>
              </w:rPr>
              <w:t>Framställan resultat.kommentar</w:t>
            </w:r>
          </w:p>
        </w:tc>
        <w:tc>
          <w:tcPr>
            <w:tcW w:w="4111" w:type="dxa"/>
            <w:vAlign w:val="center"/>
          </w:tcPr>
          <w:p w14:paraId="5D7D561C" w14:textId="78A40AE8"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/resultComment</w:t>
            </w:r>
          </w:p>
        </w:tc>
      </w:tr>
      <w:tr w:rsidR="00FE3D2C" w:rsidRPr="00451653" w14:paraId="297146E1" w14:textId="77777777" w:rsidTr="006B6063">
        <w:trPr>
          <w:trHeight w:val="397"/>
        </w:trPr>
        <w:tc>
          <w:tcPr>
            <w:tcW w:w="1809" w:type="dxa"/>
            <w:vAlign w:val="center"/>
          </w:tcPr>
          <w:p w14:paraId="15EF5898" w14:textId="77777777" w:rsidR="00FE3D2C" w:rsidRPr="00451653" w:rsidRDefault="00FE3D2C" w:rsidP="006B6063">
            <w:pPr>
              <w:rPr>
                <w:szCs w:val="20"/>
              </w:rPr>
            </w:pPr>
            <w:r w:rsidRPr="00451653">
              <w:rPr>
                <w:szCs w:val="20"/>
              </w:rPr>
              <w:t>ImageBodyType.radiationDose</w:t>
            </w:r>
          </w:p>
        </w:tc>
        <w:tc>
          <w:tcPr>
            <w:tcW w:w="2977" w:type="dxa"/>
            <w:vAlign w:val="center"/>
          </w:tcPr>
          <w:p w14:paraId="1A268B33"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53B6DE0C" w14:textId="5ABFCBD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/radiationDose</w:t>
            </w:r>
          </w:p>
        </w:tc>
      </w:tr>
      <w:tr w:rsidR="00FE3D2C" w:rsidRPr="00451653" w14:paraId="1CC60DE1" w14:textId="77777777" w:rsidTr="006B6063">
        <w:trPr>
          <w:trHeight w:val="397"/>
        </w:trPr>
        <w:tc>
          <w:tcPr>
            <w:tcW w:w="1809" w:type="dxa"/>
            <w:vAlign w:val="center"/>
          </w:tcPr>
          <w:p w14:paraId="79B8FB61" w14:textId="77777777" w:rsidR="00FE3D2C" w:rsidRPr="00451653" w:rsidRDefault="00FE3D2C" w:rsidP="006B6063">
            <w:pPr>
              <w:rPr>
                <w:szCs w:val="20"/>
              </w:rPr>
            </w:pPr>
            <w:r w:rsidRPr="00451653">
              <w:rPr>
                <w:szCs w:val="20"/>
              </w:rPr>
              <w:t>ReferralType.referralId</w:t>
            </w:r>
          </w:p>
        </w:tc>
        <w:tc>
          <w:tcPr>
            <w:tcW w:w="2977" w:type="dxa"/>
            <w:vAlign w:val="center"/>
          </w:tcPr>
          <w:p w14:paraId="4890A9AE" w14:textId="77777777" w:rsidR="00FE3D2C" w:rsidRPr="00451653" w:rsidRDefault="00FE3D2C" w:rsidP="006B6063">
            <w:pPr>
              <w:rPr>
                <w:rFonts w:cs="Arial"/>
                <w:szCs w:val="20"/>
              </w:rPr>
            </w:pPr>
            <w:r w:rsidRPr="00451653">
              <w:rPr>
                <w:rFonts w:cs="Arial"/>
                <w:szCs w:val="20"/>
              </w:rPr>
              <w:t>Framställan resultat.framställan_id</w:t>
            </w:r>
          </w:p>
        </w:tc>
        <w:tc>
          <w:tcPr>
            <w:tcW w:w="4111" w:type="dxa"/>
            <w:vAlign w:val="center"/>
          </w:tcPr>
          <w:p w14:paraId="70CA5259" w14:textId="15EBE15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/referralId</w:t>
            </w:r>
          </w:p>
        </w:tc>
      </w:tr>
      <w:tr w:rsidR="00FE3D2C" w:rsidRPr="00451653" w14:paraId="16F8E2D1" w14:textId="77777777" w:rsidTr="006B6063">
        <w:trPr>
          <w:trHeight w:val="397"/>
        </w:trPr>
        <w:tc>
          <w:tcPr>
            <w:tcW w:w="1809" w:type="dxa"/>
            <w:vAlign w:val="center"/>
          </w:tcPr>
          <w:p w14:paraId="750F39CA" w14:textId="17B515F8" w:rsidR="00FE3D2C" w:rsidRPr="00451653" w:rsidRDefault="00FE3D2C" w:rsidP="006B6063">
            <w:pPr>
              <w:rPr>
                <w:szCs w:val="20"/>
              </w:rPr>
            </w:pPr>
            <w:r w:rsidRPr="00451653">
              <w:rPr>
                <w:szCs w:val="20"/>
              </w:rPr>
              <w:t>ReferralType.</w:t>
            </w:r>
            <w:r w:rsidR="004C66FC" w:rsidRPr="00451653">
              <w:rPr>
                <w:szCs w:val="20"/>
              </w:rPr>
              <w:t>referralReason</w:t>
            </w:r>
          </w:p>
        </w:tc>
        <w:tc>
          <w:tcPr>
            <w:tcW w:w="2977" w:type="dxa"/>
            <w:vAlign w:val="center"/>
          </w:tcPr>
          <w:p w14:paraId="6428FE68" w14:textId="77777777" w:rsidR="00FE3D2C" w:rsidRPr="00451653" w:rsidRDefault="00FE3D2C" w:rsidP="006B6063">
            <w:pPr>
              <w:rPr>
                <w:rFonts w:cs="Arial"/>
                <w:szCs w:val="20"/>
              </w:rPr>
            </w:pPr>
            <w:r w:rsidRPr="00451653">
              <w:rPr>
                <w:rFonts w:cs="Arial"/>
                <w:szCs w:val="20"/>
              </w:rPr>
              <w:t>Hälsofråga.fråga</w:t>
            </w:r>
          </w:p>
        </w:tc>
        <w:tc>
          <w:tcPr>
            <w:tcW w:w="4111" w:type="dxa"/>
            <w:vAlign w:val="center"/>
          </w:tcPr>
          <w:p w14:paraId="13B4B7B9" w14:textId="5F4A3FC7"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w:t>
            </w:r>
            <w:r w:rsidR="004C66FC" w:rsidRPr="00451653">
              <w:rPr>
                <w:szCs w:val="20"/>
              </w:rPr>
              <w:t>referralReason</w:t>
            </w:r>
          </w:p>
        </w:tc>
      </w:tr>
      <w:tr w:rsidR="00FE3D2C" w:rsidRPr="00451653" w14:paraId="0D4A2E96" w14:textId="77777777" w:rsidTr="006B6063">
        <w:trPr>
          <w:trHeight w:val="397"/>
        </w:trPr>
        <w:tc>
          <w:tcPr>
            <w:tcW w:w="1809" w:type="dxa"/>
            <w:vAlign w:val="center"/>
          </w:tcPr>
          <w:p w14:paraId="65221EA6" w14:textId="77777777" w:rsidR="00FE3D2C" w:rsidRPr="00451653" w:rsidRDefault="00FE3D2C" w:rsidP="006B6063">
            <w:pPr>
              <w:rPr>
                <w:szCs w:val="20"/>
              </w:rPr>
            </w:pPr>
            <w:r w:rsidRPr="00451653">
              <w:rPr>
                <w:szCs w:val="20"/>
              </w:rPr>
              <w:t>ReferralType.anamnesis</w:t>
            </w:r>
          </w:p>
        </w:tc>
        <w:tc>
          <w:tcPr>
            <w:tcW w:w="2977" w:type="dxa"/>
            <w:vAlign w:val="center"/>
          </w:tcPr>
          <w:p w14:paraId="68FEC562" w14:textId="77777777" w:rsidR="00FE3D2C" w:rsidRPr="00451653" w:rsidRDefault="00FE3D2C" w:rsidP="006B6063">
            <w:pPr>
              <w:rPr>
                <w:szCs w:val="20"/>
              </w:rPr>
            </w:pPr>
            <w:r w:rsidRPr="00451653">
              <w:rPr>
                <w:szCs w:val="20"/>
              </w:rPr>
              <w:t>Patientens hälsoöversikt.aktuell tidigare</w:t>
            </w:r>
          </w:p>
        </w:tc>
        <w:tc>
          <w:tcPr>
            <w:tcW w:w="4111" w:type="dxa"/>
            <w:vAlign w:val="center"/>
          </w:tcPr>
          <w:p w14:paraId="10E71CD7" w14:textId="3C08038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/anamnesis</w:t>
            </w:r>
          </w:p>
        </w:tc>
      </w:tr>
      <w:tr w:rsidR="00FE3D2C" w:rsidRPr="00451653" w14:paraId="7150C89F" w14:textId="77777777" w:rsidTr="006B6063">
        <w:trPr>
          <w:trHeight w:val="397"/>
        </w:trPr>
        <w:tc>
          <w:tcPr>
            <w:tcW w:w="1809" w:type="dxa"/>
            <w:vAlign w:val="center"/>
          </w:tcPr>
          <w:p w14:paraId="71E9F918" w14:textId="77777777" w:rsidR="00FE3D2C" w:rsidRPr="00451653" w:rsidRDefault="00FE3D2C" w:rsidP="006B6063">
            <w:pPr>
              <w:rPr>
                <w:szCs w:val="20"/>
              </w:rPr>
            </w:pPr>
            <w:r w:rsidRPr="00451653">
              <w:rPr>
                <w:szCs w:val="20"/>
              </w:rPr>
              <w:t>ReferralType.careContactId</w:t>
            </w:r>
          </w:p>
        </w:tc>
        <w:tc>
          <w:tcPr>
            <w:tcW w:w="2977" w:type="dxa"/>
            <w:vAlign w:val="center"/>
          </w:tcPr>
          <w:p w14:paraId="38060E4C" w14:textId="77777777" w:rsidR="00FE3D2C" w:rsidRPr="00451653" w:rsidRDefault="00FE3D2C" w:rsidP="006B6063">
            <w:pPr>
              <w:rPr>
                <w:szCs w:val="20"/>
              </w:rPr>
            </w:pPr>
            <w:r w:rsidRPr="00451653">
              <w:rPr>
                <w:szCs w:val="20"/>
              </w:rPr>
              <w:t>Kontakt.kontakt_id</w:t>
            </w:r>
          </w:p>
        </w:tc>
        <w:tc>
          <w:tcPr>
            <w:tcW w:w="4111" w:type="dxa"/>
            <w:vAlign w:val="center"/>
          </w:tcPr>
          <w:p w14:paraId="5B5F47C2" w14:textId="0C10184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/careContactId</w:t>
            </w:r>
          </w:p>
        </w:tc>
      </w:tr>
      <w:tr w:rsidR="00FE3D2C" w:rsidRPr="0061750A" w14:paraId="31044EF5" w14:textId="77777777" w:rsidTr="006B6063">
        <w:trPr>
          <w:trHeight w:val="397"/>
        </w:trPr>
        <w:tc>
          <w:tcPr>
            <w:tcW w:w="1809" w:type="dxa"/>
            <w:vAlign w:val="center"/>
          </w:tcPr>
          <w:p w14:paraId="432D7239"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4183D54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799A56E4" w14:textId="4C9A625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/authorTime</w:t>
            </w:r>
          </w:p>
        </w:tc>
      </w:tr>
      <w:tr w:rsidR="00FE3D2C" w:rsidRPr="0061750A" w14:paraId="50D7D205" w14:textId="77777777" w:rsidTr="006B6063">
        <w:trPr>
          <w:trHeight w:val="397"/>
        </w:trPr>
        <w:tc>
          <w:tcPr>
            <w:tcW w:w="1809" w:type="dxa"/>
            <w:vAlign w:val="center"/>
          </w:tcPr>
          <w:p w14:paraId="0D55D6A9" w14:textId="77777777" w:rsidR="00FE3D2C" w:rsidRPr="00451653" w:rsidRDefault="00FE3D2C" w:rsidP="006B6063">
            <w:pPr>
              <w:rPr>
                <w:szCs w:val="20"/>
              </w:rPr>
            </w:pPr>
            <w:r w:rsidRPr="00451653">
              <w:rPr>
                <w:szCs w:val="20"/>
              </w:rPr>
              <w:lastRenderedPageBreak/>
              <w:t>HealthcareProfessionalType.healthcareProfessionalHSAId</w:t>
            </w:r>
          </w:p>
        </w:tc>
        <w:tc>
          <w:tcPr>
            <w:tcW w:w="2977" w:type="dxa"/>
            <w:vAlign w:val="center"/>
          </w:tcPr>
          <w:p w14:paraId="3118DA14"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2172EC16" w14:textId="2E549F9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/healthcareProfessionalHSAId</w:t>
            </w:r>
          </w:p>
        </w:tc>
      </w:tr>
      <w:tr w:rsidR="00FE3D2C" w:rsidRPr="0061750A" w14:paraId="22FEF4BD" w14:textId="77777777" w:rsidTr="006B6063">
        <w:trPr>
          <w:trHeight w:val="397"/>
        </w:trPr>
        <w:tc>
          <w:tcPr>
            <w:tcW w:w="1809" w:type="dxa"/>
            <w:vAlign w:val="center"/>
          </w:tcPr>
          <w:p w14:paraId="02A0F558"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73F0D72E"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97BF1FA" w14:textId="62A564E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/healthcareProfessionalName</w:t>
            </w:r>
          </w:p>
        </w:tc>
      </w:tr>
      <w:tr w:rsidR="00FE3D2C" w:rsidRPr="0061750A" w14:paraId="1C05B287" w14:textId="77777777" w:rsidTr="006B6063">
        <w:trPr>
          <w:trHeight w:val="397"/>
        </w:trPr>
        <w:tc>
          <w:tcPr>
            <w:tcW w:w="1809" w:type="dxa"/>
            <w:vAlign w:val="center"/>
          </w:tcPr>
          <w:p w14:paraId="29FFC650"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5467A1C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6B5803F" w14:textId="0D54C6A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/healthcareProfessionalRoleCode</w:t>
            </w:r>
          </w:p>
        </w:tc>
      </w:tr>
      <w:tr w:rsidR="00FE3D2C" w:rsidRPr="0061750A" w14:paraId="1CEFEA5E" w14:textId="77777777" w:rsidTr="006B6063">
        <w:trPr>
          <w:trHeight w:val="397"/>
        </w:trPr>
        <w:tc>
          <w:tcPr>
            <w:tcW w:w="1809" w:type="dxa"/>
            <w:vAlign w:val="center"/>
          </w:tcPr>
          <w:p w14:paraId="219E9D04"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5CFA703A"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EB04FBE" w14:textId="09D0345C"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/healthcareProfessionalCareUnitHSAId</w:t>
            </w:r>
          </w:p>
        </w:tc>
      </w:tr>
      <w:tr w:rsidR="00FE3D2C" w:rsidRPr="0061750A" w14:paraId="343042B4" w14:textId="77777777" w:rsidTr="006B6063">
        <w:trPr>
          <w:trHeight w:val="397"/>
        </w:trPr>
        <w:tc>
          <w:tcPr>
            <w:tcW w:w="1809" w:type="dxa"/>
            <w:vAlign w:val="center"/>
          </w:tcPr>
          <w:p w14:paraId="3AFED06C"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5C8E8285"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62320680" w14:textId="1A43DB8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/healthcareProfessionalCareGiverHSAId</w:t>
            </w:r>
          </w:p>
        </w:tc>
      </w:tr>
      <w:tr w:rsidR="00FE3D2C" w:rsidRPr="0061750A" w14:paraId="05987C9D" w14:textId="77777777" w:rsidTr="006B6063">
        <w:trPr>
          <w:trHeight w:val="397"/>
        </w:trPr>
        <w:tc>
          <w:tcPr>
            <w:tcW w:w="1809" w:type="dxa"/>
            <w:vAlign w:val="center"/>
          </w:tcPr>
          <w:p w14:paraId="3A7BC3F0" w14:textId="77777777" w:rsidR="00FE3D2C" w:rsidRPr="00451653" w:rsidRDefault="00FE3D2C" w:rsidP="006B6063">
            <w:pPr>
              <w:rPr>
                <w:szCs w:val="20"/>
              </w:rPr>
            </w:pPr>
            <w:r w:rsidRPr="00451653">
              <w:rPr>
                <w:szCs w:val="20"/>
              </w:rPr>
              <w:t>OrgUnitType.orgUnitHSAId</w:t>
            </w:r>
          </w:p>
        </w:tc>
        <w:tc>
          <w:tcPr>
            <w:tcW w:w="2977" w:type="dxa"/>
            <w:vAlign w:val="center"/>
          </w:tcPr>
          <w:p w14:paraId="3918B225"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376F4C3" w14:textId="6E57059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0F5575C9" w14:textId="77777777" w:rsidTr="006B6063">
        <w:trPr>
          <w:trHeight w:val="397"/>
        </w:trPr>
        <w:tc>
          <w:tcPr>
            <w:tcW w:w="1809" w:type="dxa"/>
            <w:vAlign w:val="center"/>
          </w:tcPr>
          <w:p w14:paraId="45F1471C" w14:textId="77777777" w:rsidR="00FE3D2C" w:rsidRPr="00451653" w:rsidRDefault="00FE3D2C" w:rsidP="006B6063">
            <w:pPr>
              <w:rPr>
                <w:szCs w:val="20"/>
              </w:rPr>
            </w:pPr>
            <w:r w:rsidRPr="00451653">
              <w:rPr>
                <w:szCs w:val="20"/>
              </w:rPr>
              <w:t>OrgUnitType.orgUnitName</w:t>
            </w:r>
          </w:p>
        </w:tc>
        <w:tc>
          <w:tcPr>
            <w:tcW w:w="2977" w:type="dxa"/>
            <w:vAlign w:val="center"/>
          </w:tcPr>
          <w:p w14:paraId="5441E03A"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7E43EFDA" w14:textId="50DB461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207ACA8A" w14:textId="77777777" w:rsidTr="006B6063">
        <w:trPr>
          <w:trHeight w:val="397"/>
        </w:trPr>
        <w:tc>
          <w:tcPr>
            <w:tcW w:w="1809" w:type="dxa"/>
            <w:vAlign w:val="center"/>
          </w:tcPr>
          <w:p w14:paraId="5C944F99" w14:textId="77777777" w:rsidR="00FE3D2C" w:rsidRPr="00451653" w:rsidRDefault="00FE3D2C" w:rsidP="006B6063">
            <w:pPr>
              <w:rPr>
                <w:szCs w:val="20"/>
              </w:rPr>
            </w:pPr>
            <w:r w:rsidRPr="00451653">
              <w:rPr>
                <w:szCs w:val="20"/>
              </w:rPr>
              <w:t>OrgUnitType.orgUnitTelecom</w:t>
            </w:r>
          </w:p>
        </w:tc>
        <w:tc>
          <w:tcPr>
            <w:tcW w:w="2977" w:type="dxa"/>
            <w:vAlign w:val="center"/>
          </w:tcPr>
          <w:p w14:paraId="40BE8789"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68625C46" w14:textId="773C1E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0F3017D3" w14:textId="77777777" w:rsidTr="006B6063">
        <w:trPr>
          <w:trHeight w:val="397"/>
        </w:trPr>
        <w:tc>
          <w:tcPr>
            <w:tcW w:w="1809" w:type="dxa"/>
            <w:vAlign w:val="center"/>
          </w:tcPr>
          <w:p w14:paraId="21B8D332" w14:textId="77777777" w:rsidR="00FE3D2C" w:rsidRPr="00451653" w:rsidRDefault="00FE3D2C" w:rsidP="006B6063">
            <w:pPr>
              <w:rPr>
                <w:szCs w:val="20"/>
              </w:rPr>
            </w:pPr>
            <w:r w:rsidRPr="00451653">
              <w:rPr>
                <w:szCs w:val="20"/>
              </w:rPr>
              <w:t>OrgUnitType.orgUnitEmail</w:t>
            </w:r>
          </w:p>
        </w:tc>
        <w:tc>
          <w:tcPr>
            <w:tcW w:w="2977" w:type="dxa"/>
            <w:vAlign w:val="center"/>
          </w:tcPr>
          <w:p w14:paraId="4A8AEE72"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4EEA579E" w14:textId="4BFCB6E4"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54C49ABB" w14:textId="77777777" w:rsidTr="006B6063">
        <w:trPr>
          <w:trHeight w:val="397"/>
        </w:trPr>
        <w:tc>
          <w:tcPr>
            <w:tcW w:w="1809" w:type="dxa"/>
            <w:vAlign w:val="center"/>
          </w:tcPr>
          <w:p w14:paraId="430EC1CF" w14:textId="77777777" w:rsidR="00FE3D2C" w:rsidRPr="00451653" w:rsidRDefault="00FE3D2C" w:rsidP="006B6063">
            <w:pPr>
              <w:rPr>
                <w:szCs w:val="20"/>
              </w:rPr>
            </w:pPr>
            <w:r w:rsidRPr="00451653">
              <w:rPr>
                <w:szCs w:val="20"/>
              </w:rPr>
              <w:t>OrgUnitType.orgUnitAddress</w:t>
            </w:r>
          </w:p>
        </w:tc>
        <w:tc>
          <w:tcPr>
            <w:tcW w:w="2977" w:type="dxa"/>
            <w:vAlign w:val="center"/>
          </w:tcPr>
          <w:p w14:paraId="282DF8F8" w14:textId="77777777" w:rsidR="00FE3D2C" w:rsidRPr="00451653" w:rsidRDefault="00FE3D2C" w:rsidP="006B6063">
            <w:pPr>
              <w:rPr>
                <w:rFonts w:cs="Arial"/>
                <w:spacing w:val="-1"/>
                <w:szCs w:val="20"/>
              </w:rPr>
            </w:pPr>
            <w:r w:rsidRPr="00451653">
              <w:rPr>
                <w:rFonts w:cs="Arial"/>
                <w:spacing w:val="-1"/>
                <w:szCs w:val="20"/>
              </w:rPr>
              <w:t>Adress.adress 1,</w:t>
            </w:r>
          </w:p>
          <w:p w14:paraId="06B5029C" w14:textId="77777777" w:rsidR="00FE3D2C" w:rsidRPr="00451653" w:rsidRDefault="00FE3D2C" w:rsidP="006B6063">
            <w:pPr>
              <w:rPr>
                <w:rFonts w:cs="Arial"/>
                <w:spacing w:val="-1"/>
                <w:szCs w:val="20"/>
              </w:rPr>
            </w:pPr>
            <w:r w:rsidRPr="00451653">
              <w:rPr>
                <w:rFonts w:cs="Arial"/>
                <w:spacing w:val="-1"/>
                <w:szCs w:val="20"/>
              </w:rPr>
              <w:t>Adress.postnummer &amp;</w:t>
            </w:r>
          </w:p>
          <w:p w14:paraId="6931DD3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39001F7C" w14:textId="7EE0462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6E37E900" w14:textId="77777777" w:rsidTr="006B6063">
        <w:trPr>
          <w:trHeight w:val="397"/>
        </w:trPr>
        <w:tc>
          <w:tcPr>
            <w:tcW w:w="1809" w:type="dxa"/>
            <w:vAlign w:val="center"/>
          </w:tcPr>
          <w:p w14:paraId="1570EB1A" w14:textId="77777777" w:rsidR="00FE3D2C" w:rsidRPr="00451653" w:rsidRDefault="00FE3D2C" w:rsidP="006B6063">
            <w:pPr>
              <w:rPr>
                <w:szCs w:val="20"/>
              </w:rPr>
            </w:pPr>
            <w:r w:rsidRPr="00451653">
              <w:rPr>
                <w:szCs w:val="20"/>
              </w:rPr>
              <w:t>OrgUnitType.orgUnitLocation</w:t>
            </w:r>
          </w:p>
        </w:tc>
        <w:tc>
          <w:tcPr>
            <w:tcW w:w="2977" w:type="dxa"/>
            <w:vAlign w:val="center"/>
          </w:tcPr>
          <w:p w14:paraId="27F7FEE4"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FFA3E60" w14:textId="2CF8ABF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61750A" w14:paraId="1581B6D4" w14:textId="77777777" w:rsidTr="006B6063">
        <w:trPr>
          <w:trHeight w:val="397"/>
        </w:trPr>
        <w:tc>
          <w:tcPr>
            <w:tcW w:w="1809" w:type="dxa"/>
            <w:vAlign w:val="center"/>
          </w:tcPr>
          <w:p w14:paraId="71F29637" w14:textId="77777777" w:rsidR="00FE3D2C" w:rsidRPr="00451653" w:rsidRDefault="00FE3D2C" w:rsidP="006B6063">
            <w:pPr>
              <w:rPr>
                <w:szCs w:val="20"/>
              </w:rPr>
            </w:pPr>
            <w:r w:rsidRPr="00451653">
              <w:rPr>
                <w:szCs w:val="20"/>
              </w:rPr>
              <w:lastRenderedPageBreak/>
              <w:t>LegalAuthenticatorType.signatureTime</w:t>
            </w:r>
          </w:p>
        </w:tc>
        <w:tc>
          <w:tcPr>
            <w:tcW w:w="2977" w:type="dxa"/>
            <w:vAlign w:val="center"/>
          </w:tcPr>
          <w:p w14:paraId="0279A78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01BCC85" w14:textId="5A610957"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/signatureTime</w:t>
            </w:r>
          </w:p>
        </w:tc>
      </w:tr>
      <w:tr w:rsidR="00FE3D2C" w:rsidRPr="0061750A" w14:paraId="1592DF5D" w14:textId="77777777" w:rsidTr="006B6063">
        <w:trPr>
          <w:trHeight w:val="397"/>
        </w:trPr>
        <w:tc>
          <w:tcPr>
            <w:tcW w:w="1809" w:type="dxa"/>
            <w:vAlign w:val="center"/>
          </w:tcPr>
          <w:p w14:paraId="2C4FA973"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072470BB"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1C056225" w14:textId="7822DD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/legalAuthenticatorHSAId</w:t>
            </w:r>
          </w:p>
        </w:tc>
      </w:tr>
      <w:tr w:rsidR="00FE3D2C" w:rsidRPr="0061750A" w14:paraId="27664D4A" w14:textId="77777777" w:rsidTr="006B6063">
        <w:trPr>
          <w:trHeight w:val="397"/>
        </w:trPr>
        <w:tc>
          <w:tcPr>
            <w:tcW w:w="1809" w:type="dxa"/>
            <w:vAlign w:val="center"/>
          </w:tcPr>
          <w:p w14:paraId="3E8FB5EC"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2A42EEFC"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64D701A0" w14:textId="747498AB"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/legalAuthenticatorName</w:t>
            </w:r>
          </w:p>
        </w:tc>
      </w:tr>
      <w:tr w:rsidR="00FE3D2C" w:rsidRPr="0061750A" w14:paraId="7453AAD4" w14:textId="77777777" w:rsidTr="006B6063">
        <w:trPr>
          <w:trHeight w:val="397"/>
        </w:trPr>
        <w:tc>
          <w:tcPr>
            <w:tcW w:w="1809" w:type="dxa"/>
            <w:vAlign w:val="center"/>
          </w:tcPr>
          <w:p w14:paraId="1AAFD485"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6678B47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3FB09512" w14:textId="1D155763"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/legalAuthenticatorRoleCode</w:t>
            </w:r>
          </w:p>
        </w:tc>
      </w:tr>
      <w:tr w:rsidR="00FE3D2C" w:rsidRPr="00451653" w14:paraId="56AA4758" w14:textId="77777777" w:rsidTr="006B6063">
        <w:trPr>
          <w:trHeight w:val="397"/>
        </w:trPr>
        <w:tc>
          <w:tcPr>
            <w:tcW w:w="1809" w:type="dxa"/>
            <w:vAlign w:val="center"/>
          </w:tcPr>
          <w:p w14:paraId="48CD784F" w14:textId="77777777" w:rsidR="00FE3D2C" w:rsidRPr="00451653" w:rsidRDefault="00FE3D2C" w:rsidP="006B6063">
            <w:pPr>
              <w:rPr>
                <w:szCs w:val="20"/>
              </w:rPr>
            </w:pPr>
            <w:r w:rsidRPr="00451653">
              <w:rPr>
                <w:szCs w:val="20"/>
              </w:rPr>
              <w:t>PatientDataType.patientWeight</w:t>
            </w:r>
          </w:p>
        </w:tc>
        <w:tc>
          <w:tcPr>
            <w:tcW w:w="2977" w:type="dxa"/>
            <w:vAlign w:val="center"/>
          </w:tcPr>
          <w:p w14:paraId="0D8D3AC1"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E13BF99" w14:textId="314C5B83"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/patientWeight</w:t>
            </w:r>
          </w:p>
        </w:tc>
      </w:tr>
      <w:tr w:rsidR="00FE3D2C" w:rsidRPr="00451653" w14:paraId="7DA37180" w14:textId="77777777" w:rsidTr="006B6063">
        <w:trPr>
          <w:trHeight w:val="397"/>
        </w:trPr>
        <w:tc>
          <w:tcPr>
            <w:tcW w:w="1809" w:type="dxa"/>
            <w:vAlign w:val="center"/>
          </w:tcPr>
          <w:p w14:paraId="5D7FD10F" w14:textId="77777777" w:rsidR="00FE3D2C" w:rsidRPr="00451653" w:rsidRDefault="00FE3D2C" w:rsidP="006B6063">
            <w:pPr>
              <w:rPr>
                <w:szCs w:val="20"/>
              </w:rPr>
            </w:pPr>
            <w:r w:rsidRPr="00451653">
              <w:rPr>
                <w:szCs w:val="20"/>
              </w:rPr>
              <w:t>PatientDataType.patientLength</w:t>
            </w:r>
          </w:p>
        </w:tc>
        <w:tc>
          <w:tcPr>
            <w:tcW w:w="2977" w:type="dxa"/>
            <w:vAlign w:val="center"/>
          </w:tcPr>
          <w:p w14:paraId="0B842157" w14:textId="77777777" w:rsidR="00FE3D2C" w:rsidRPr="00451653" w:rsidRDefault="00FE3D2C" w:rsidP="006B6063">
            <w:pPr>
              <w:rPr>
                <w:rFonts w:cs="Arial"/>
                <w:szCs w:val="20"/>
              </w:rPr>
            </w:pPr>
            <w:r w:rsidRPr="00451653">
              <w:rPr>
                <w:szCs w:val="20"/>
              </w:rPr>
              <w:t>Observerat uppfattat tillstånd Värde.värde</w:t>
            </w:r>
          </w:p>
        </w:tc>
        <w:tc>
          <w:tcPr>
            <w:tcW w:w="4111" w:type="dxa"/>
            <w:vAlign w:val="center"/>
          </w:tcPr>
          <w:p w14:paraId="66FFC7DE" w14:textId="424E441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/patientLength</w:t>
            </w:r>
          </w:p>
        </w:tc>
      </w:tr>
      <w:tr w:rsidR="00FE3D2C" w:rsidRPr="00451653" w14:paraId="4BCF3E20" w14:textId="77777777" w:rsidTr="006B6063">
        <w:trPr>
          <w:trHeight w:val="397"/>
        </w:trPr>
        <w:tc>
          <w:tcPr>
            <w:tcW w:w="1809" w:type="dxa"/>
            <w:vAlign w:val="center"/>
          </w:tcPr>
          <w:p w14:paraId="02464440" w14:textId="77777777" w:rsidR="00FE3D2C" w:rsidRPr="00451653" w:rsidRDefault="00FE3D2C" w:rsidP="006B6063">
            <w:pPr>
              <w:rPr>
                <w:szCs w:val="20"/>
              </w:rPr>
            </w:pPr>
            <w:r w:rsidRPr="00451653">
              <w:rPr>
                <w:szCs w:val="20"/>
              </w:rPr>
              <w:t>ImageRecordingType.id</w:t>
            </w:r>
          </w:p>
        </w:tc>
        <w:tc>
          <w:tcPr>
            <w:tcW w:w="2977" w:type="dxa"/>
            <w:vAlign w:val="center"/>
          </w:tcPr>
          <w:p w14:paraId="5CB4EB65" w14:textId="77777777" w:rsidR="00FE3D2C" w:rsidRPr="00451653" w:rsidRDefault="00FE3D2C" w:rsidP="006B6063">
            <w:pPr>
              <w:rPr>
                <w:rFonts w:cs="Arial"/>
                <w:szCs w:val="20"/>
              </w:rPr>
            </w:pPr>
            <w:r w:rsidRPr="00451653">
              <w:rPr>
                <w:rFonts w:cs="Arial"/>
                <w:szCs w:val="20"/>
              </w:rPr>
              <w:t>Aktivitet.aktivitet_id</w:t>
            </w:r>
          </w:p>
        </w:tc>
        <w:tc>
          <w:tcPr>
            <w:tcW w:w="4111" w:type="dxa"/>
            <w:vAlign w:val="center"/>
          </w:tcPr>
          <w:p w14:paraId="23B7589D" w14:textId="7B8EE9B5"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/id</w:t>
            </w:r>
          </w:p>
        </w:tc>
      </w:tr>
      <w:tr w:rsidR="00FE3D2C" w:rsidRPr="00451653" w14:paraId="3F11A6D7" w14:textId="77777777" w:rsidTr="006B6063">
        <w:trPr>
          <w:trHeight w:val="397"/>
        </w:trPr>
        <w:tc>
          <w:tcPr>
            <w:tcW w:w="1809" w:type="dxa"/>
            <w:vAlign w:val="center"/>
          </w:tcPr>
          <w:p w14:paraId="688F2937" w14:textId="77777777" w:rsidR="00FE3D2C" w:rsidRPr="00451653" w:rsidRDefault="00FE3D2C" w:rsidP="006B6063">
            <w:pPr>
              <w:rPr>
                <w:szCs w:val="20"/>
              </w:rPr>
            </w:pPr>
            <w:r w:rsidRPr="00451653">
              <w:rPr>
                <w:szCs w:val="20"/>
              </w:rPr>
              <w:t>ImageRecordingType.examinationActivity</w:t>
            </w:r>
          </w:p>
        </w:tc>
        <w:tc>
          <w:tcPr>
            <w:tcW w:w="2977" w:type="dxa"/>
            <w:vAlign w:val="center"/>
          </w:tcPr>
          <w:p w14:paraId="572D09C8" w14:textId="77777777" w:rsidR="00FE3D2C" w:rsidRPr="00451653" w:rsidRDefault="00FE3D2C" w:rsidP="006B6063">
            <w:pPr>
              <w:rPr>
                <w:szCs w:val="20"/>
              </w:rPr>
            </w:pPr>
            <w:r w:rsidRPr="00451653">
              <w:rPr>
                <w:szCs w:val="20"/>
              </w:rPr>
              <w:t>Aktivitet.aktivitetskod</w:t>
            </w:r>
          </w:p>
        </w:tc>
        <w:tc>
          <w:tcPr>
            <w:tcW w:w="4111" w:type="dxa"/>
            <w:vAlign w:val="center"/>
          </w:tcPr>
          <w:p w14:paraId="75DD1F96" w14:textId="46A4BEB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/examinationActivity</w:t>
            </w:r>
          </w:p>
        </w:tc>
      </w:tr>
      <w:tr w:rsidR="00FE3D2C" w:rsidRPr="00451653" w14:paraId="215AD3E2" w14:textId="77777777" w:rsidTr="006B6063">
        <w:trPr>
          <w:trHeight w:val="397"/>
        </w:trPr>
        <w:tc>
          <w:tcPr>
            <w:tcW w:w="1809" w:type="dxa"/>
            <w:vAlign w:val="center"/>
          </w:tcPr>
          <w:p w14:paraId="233A6EEF" w14:textId="3379629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TimePeriod</w:t>
            </w:r>
          </w:p>
        </w:tc>
        <w:tc>
          <w:tcPr>
            <w:tcW w:w="2977" w:type="dxa"/>
            <w:vAlign w:val="center"/>
          </w:tcPr>
          <w:p w14:paraId="13BE7EB9" w14:textId="77777777" w:rsidR="00FE3D2C" w:rsidRPr="00451653" w:rsidRDefault="00FE3D2C" w:rsidP="006B6063">
            <w:pPr>
              <w:rPr>
                <w:szCs w:val="20"/>
              </w:rPr>
            </w:pPr>
            <w:r w:rsidRPr="00451653">
              <w:rPr>
                <w:szCs w:val="20"/>
              </w:rPr>
              <w:t>Aktivitet.aktivitet tid</w:t>
            </w:r>
          </w:p>
        </w:tc>
        <w:tc>
          <w:tcPr>
            <w:tcW w:w="4111" w:type="dxa"/>
            <w:vAlign w:val="center"/>
          </w:tcPr>
          <w:p w14:paraId="0E104605" w14:textId="34C21DA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TimePeriod</w:t>
            </w:r>
          </w:p>
        </w:tc>
      </w:tr>
      <w:tr w:rsidR="00FE3D2C" w:rsidRPr="00451653" w14:paraId="2094D2E1" w14:textId="77777777" w:rsidTr="006B6063">
        <w:trPr>
          <w:trHeight w:val="397"/>
        </w:trPr>
        <w:tc>
          <w:tcPr>
            <w:tcW w:w="1809" w:type="dxa"/>
            <w:vAlign w:val="center"/>
          </w:tcPr>
          <w:p w14:paraId="347F4311" w14:textId="2085A7A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Status</w:t>
            </w:r>
          </w:p>
        </w:tc>
        <w:tc>
          <w:tcPr>
            <w:tcW w:w="2977" w:type="dxa"/>
            <w:vAlign w:val="center"/>
          </w:tcPr>
          <w:p w14:paraId="113CC556" w14:textId="77777777" w:rsidR="00FE3D2C" w:rsidRPr="00451653" w:rsidRDefault="00FE3D2C" w:rsidP="006B6063">
            <w:pPr>
              <w:rPr>
                <w:szCs w:val="20"/>
              </w:rPr>
            </w:pPr>
            <w:r w:rsidRPr="00451653">
              <w:rPr>
                <w:szCs w:val="20"/>
              </w:rPr>
              <w:t>Aktivitet.aktivitet typ</w:t>
            </w:r>
          </w:p>
        </w:tc>
        <w:tc>
          <w:tcPr>
            <w:tcW w:w="4111" w:type="dxa"/>
            <w:vAlign w:val="center"/>
          </w:tcPr>
          <w:p w14:paraId="636B25C5" w14:textId="3BB28BD4"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Status</w:t>
            </w:r>
          </w:p>
        </w:tc>
      </w:tr>
      <w:tr w:rsidR="00FE3D2C" w:rsidRPr="00451653" w14:paraId="75680EC7" w14:textId="77777777" w:rsidTr="006B6063">
        <w:trPr>
          <w:trHeight w:val="397"/>
        </w:trPr>
        <w:tc>
          <w:tcPr>
            <w:tcW w:w="1809" w:type="dxa"/>
            <w:vAlign w:val="center"/>
          </w:tcPr>
          <w:p w14:paraId="086AD330" w14:textId="7C85E4AB" w:rsidR="00FE3D2C" w:rsidRPr="00451653" w:rsidRDefault="00FE3D2C" w:rsidP="006B6063">
            <w:pPr>
              <w:rPr>
                <w:szCs w:val="20"/>
              </w:rPr>
            </w:pPr>
            <w:r w:rsidRPr="00451653">
              <w:rPr>
                <w:szCs w:val="20"/>
              </w:rPr>
              <w:t>ImageRecordingType.</w:t>
            </w:r>
            <w:r w:rsidR="006A1DB6" w:rsidRPr="00451653">
              <w:rPr>
                <w:szCs w:val="20"/>
              </w:rPr>
              <w:t>numberOfImages</w:t>
            </w:r>
          </w:p>
        </w:tc>
        <w:tc>
          <w:tcPr>
            <w:tcW w:w="2977" w:type="dxa"/>
            <w:vAlign w:val="center"/>
          </w:tcPr>
          <w:p w14:paraId="05349CED" w14:textId="77777777" w:rsidR="00FE3D2C" w:rsidRPr="00451653" w:rsidRDefault="00FE3D2C" w:rsidP="006B6063">
            <w:pPr>
              <w:rPr>
                <w:szCs w:val="20"/>
              </w:rPr>
            </w:pPr>
            <w:r w:rsidRPr="00451653">
              <w:rPr>
                <w:szCs w:val="20"/>
              </w:rPr>
              <w:t>Analysspecifikation.kvantitet</w:t>
            </w:r>
          </w:p>
        </w:tc>
        <w:tc>
          <w:tcPr>
            <w:tcW w:w="4111" w:type="dxa"/>
            <w:vAlign w:val="center"/>
          </w:tcPr>
          <w:p w14:paraId="4E74E452" w14:textId="7001B28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numberOfImages</w:t>
            </w:r>
          </w:p>
        </w:tc>
      </w:tr>
      <w:tr w:rsidR="00FE3D2C" w:rsidRPr="0061750A" w14:paraId="19E19F0D" w14:textId="77777777" w:rsidTr="006B6063">
        <w:trPr>
          <w:trHeight w:val="397"/>
        </w:trPr>
        <w:tc>
          <w:tcPr>
            <w:tcW w:w="1809" w:type="dxa"/>
            <w:vAlign w:val="center"/>
          </w:tcPr>
          <w:p w14:paraId="340BE533" w14:textId="283CFDE9" w:rsidR="00FE3D2C" w:rsidRPr="00451653" w:rsidRDefault="00FE3D2C" w:rsidP="006B6063">
            <w:pPr>
              <w:rPr>
                <w:szCs w:val="20"/>
              </w:rPr>
            </w:pPr>
            <w:r w:rsidRPr="00451653">
              <w:rPr>
                <w:szCs w:val="20"/>
              </w:rPr>
              <w:t>ImageDicomDataType.</w:t>
            </w:r>
            <w:r w:rsidR="006A1DB6" w:rsidRPr="00451653">
              <w:rPr>
                <w:szCs w:val="20"/>
              </w:rPr>
              <w:t>dicom</w:t>
            </w:r>
            <w:r w:rsidRPr="00451653">
              <w:rPr>
                <w:szCs w:val="20"/>
              </w:rPr>
              <w:t>SOP</w:t>
            </w:r>
          </w:p>
        </w:tc>
        <w:tc>
          <w:tcPr>
            <w:tcW w:w="2977" w:type="dxa"/>
            <w:vAlign w:val="center"/>
          </w:tcPr>
          <w:p w14:paraId="4764A793" w14:textId="77777777" w:rsidR="00FE3D2C" w:rsidRPr="00451653" w:rsidRDefault="00FE3D2C" w:rsidP="006B6063">
            <w:pPr>
              <w:rPr>
                <w:szCs w:val="20"/>
              </w:rPr>
            </w:pPr>
            <w:r w:rsidRPr="00451653">
              <w:rPr>
                <w:szCs w:val="20"/>
              </w:rPr>
              <w:t>Analysspecifikation.analysunderlag typ</w:t>
            </w:r>
          </w:p>
        </w:tc>
        <w:tc>
          <w:tcPr>
            <w:tcW w:w="4111" w:type="dxa"/>
            <w:vAlign w:val="center"/>
          </w:tcPr>
          <w:p w14:paraId="7B7D8844" w14:textId="72CD504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SOP</w:t>
            </w:r>
          </w:p>
        </w:tc>
      </w:tr>
      <w:tr w:rsidR="00FE3D2C" w:rsidRPr="0061750A" w14:paraId="79D8C890" w14:textId="77777777" w:rsidTr="006B6063">
        <w:trPr>
          <w:trHeight w:val="397"/>
        </w:trPr>
        <w:tc>
          <w:tcPr>
            <w:tcW w:w="1809" w:type="dxa"/>
            <w:vAlign w:val="center"/>
          </w:tcPr>
          <w:p w14:paraId="7F9F836B" w14:textId="4F3E6524"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Value</w:t>
            </w:r>
          </w:p>
        </w:tc>
        <w:tc>
          <w:tcPr>
            <w:tcW w:w="2977" w:type="dxa"/>
            <w:vAlign w:val="center"/>
          </w:tcPr>
          <w:p w14:paraId="2581ADF0"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AFA92A5" w14:textId="4CD196A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Value</w:t>
            </w:r>
          </w:p>
        </w:tc>
      </w:tr>
      <w:tr w:rsidR="00FE3D2C" w:rsidRPr="0061750A" w14:paraId="5C4800F8" w14:textId="77777777" w:rsidTr="006B6063">
        <w:trPr>
          <w:trHeight w:val="397"/>
        </w:trPr>
        <w:tc>
          <w:tcPr>
            <w:tcW w:w="1809" w:type="dxa"/>
            <w:vAlign w:val="center"/>
          </w:tcPr>
          <w:p w14:paraId="0C9329A3" w14:textId="241B0DCB"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Reference</w:t>
            </w:r>
          </w:p>
        </w:tc>
        <w:tc>
          <w:tcPr>
            <w:tcW w:w="2977" w:type="dxa"/>
            <w:vAlign w:val="center"/>
          </w:tcPr>
          <w:p w14:paraId="04B1064B" w14:textId="77777777" w:rsidR="00FE3D2C" w:rsidRPr="00451653" w:rsidRDefault="00FE3D2C" w:rsidP="006B6063">
            <w:pPr>
              <w:rPr>
                <w:rFonts w:cs="Arial"/>
                <w:szCs w:val="20"/>
              </w:rPr>
            </w:pPr>
            <w:r w:rsidRPr="00451653">
              <w:rPr>
                <w:rFonts w:cs="Arial"/>
                <w:szCs w:val="20"/>
              </w:rPr>
              <w:t>Relaterad information.åtkomst relaterad information</w:t>
            </w:r>
          </w:p>
        </w:tc>
        <w:tc>
          <w:tcPr>
            <w:tcW w:w="4111" w:type="dxa"/>
            <w:vAlign w:val="center"/>
          </w:tcPr>
          <w:p w14:paraId="164B27F1" w14:textId="65C82D8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Reference</w:t>
            </w:r>
          </w:p>
        </w:tc>
      </w:tr>
      <w:tr w:rsidR="00620133" w:rsidRPr="0061750A" w14:paraId="4F5767C4" w14:textId="77777777" w:rsidTr="006B6063">
        <w:trPr>
          <w:trHeight w:val="397"/>
        </w:trPr>
        <w:tc>
          <w:tcPr>
            <w:tcW w:w="1809" w:type="dxa"/>
            <w:vAlign w:val="center"/>
          </w:tcPr>
          <w:p w14:paraId="515A21AE" w14:textId="6EEA5AB9" w:rsidR="00FE3D2C" w:rsidRPr="00451653" w:rsidRDefault="00620133" w:rsidP="006B6063">
            <w:pPr>
              <w:rPr>
                <w:szCs w:val="20"/>
              </w:rPr>
            </w:pPr>
            <w:r w:rsidRPr="00451653">
              <w:rPr>
                <w:szCs w:val="20"/>
              </w:rPr>
              <w:t>Modali</w:t>
            </w:r>
            <w:r w:rsidR="00FE3D2C" w:rsidRPr="00451653">
              <w:rPr>
                <w:szCs w:val="20"/>
              </w:rPr>
              <w:t>tyDataType.typeOfModality</w:t>
            </w:r>
          </w:p>
        </w:tc>
        <w:tc>
          <w:tcPr>
            <w:tcW w:w="2977" w:type="dxa"/>
            <w:vAlign w:val="center"/>
          </w:tcPr>
          <w:p w14:paraId="09CAE628" w14:textId="77777777" w:rsidR="00FE3D2C" w:rsidRPr="00451653" w:rsidRDefault="00FE3D2C" w:rsidP="006B6063">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47EC4D1F" w14:textId="656D5945" w:rsidR="00FE3D2C" w:rsidRPr="00451653" w:rsidRDefault="006B6063" w:rsidP="006736AE">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w:t>
            </w:r>
            <w:r w:rsidR="006736AE" w:rsidRPr="00451653">
              <w:rPr>
                <w:szCs w:val="20"/>
                <w:lang w:val="en-US"/>
              </w:rPr>
              <w:t>typeOfModality</w:t>
            </w:r>
          </w:p>
        </w:tc>
      </w:tr>
      <w:tr w:rsidR="00FE3D2C" w:rsidRPr="0061750A" w14:paraId="73586B7B" w14:textId="77777777" w:rsidTr="006B6063">
        <w:trPr>
          <w:trHeight w:val="397"/>
        </w:trPr>
        <w:tc>
          <w:tcPr>
            <w:tcW w:w="1809" w:type="dxa"/>
            <w:vAlign w:val="center"/>
          </w:tcPr>
          <w:p w14:paraId="6734AB4F" w14:textId="4925D006" w:rsidR="00FE3D2C" w:rsidRPr="00451653" w:rsidRDefault="006736AE" w:rsidP="006B6063">
            <w:pPr>
              <w:rPr>
                <w:szCs w:val="20"/>
              </w:rPr>
            </w:pPr>
            <w:r w:rsidRPr="00451653">
              <w:rPr>
                <w:szCs w:val="20"/>
              </w:rPr>
              <w:t>ModalityData</w:t>
            </w:r>
            <w:r w:rsidR="00FE3D2C" w:rsidRPr="00451653">
              <w:rPr>
                <w:szCs w:val="20"/>
              </w:rPr>
              <w:t>.ma</w:t>
            </w:r>
            <w:r w:rsidR="00FE3D2C" w:rsidRPr="00451653">
              <w:rPr>
                <w:szCs w:val="20"/>
              </w:rPr>
              <w:lastRenderedPageBreak/>
              <w:t>nufacturer</w:t>
            </w:r>
          </w:p>
        </w:tc>
        <w:tc>
          <w:tcPr>
            <w:tcW w:w="2977" w:type="dxa"/>
            <w:vAlign w:val="center"/>
          </w:tcPr>
          <w:p w14:paraId="6A9CDF1F" w14:textId="77777777" w:rsidR="00FE3D2C" w:rsidRPr="00451653" w:rsidRDefault="00FE3D2C" w:rsidP="006B6063">
            <w:pPr>
              <w:rPr>
                <w:rFonts w:cs="Arial"/>
                <w:spacing w:val="-1"/>
                <w:szCs w:val="20"/>
              </w:rPr>
            </w:pPr>
            <w:r w:rsidRPr="00451653">
              <w:rPr>
                <w:rFonts w:cs="Arial"/>
                <w:i/>
                <w:color w:val="FF0000"/>
                <w:szCs w:val="20"/>
              </w:rPr>
              <w:lastRenderedPageBreak/>
              <w:t xml:space="preserve">Saknar motsvarighet i V-TIM </w:t>
            </w:r>
            <w:r w:rsidRPr="00451653">
              <w:rPr>
                <w:rFonts w:cs="Arial"/>
                <w:i/>
                <w:color w:val="FF0000"/>
                <w:szCs w:val="20"/>
              </w:rPr>
              <w:lastRenderedPageBreak/>
              <w:t>2.2</w:t>
            </w:r>
          </w:p>
        </w:tc>
        <w:tc>
          <w:tcPr>
            <w:tcW w:w="4111" w:type="dxa"/>
            <w:vAlign w:val="center"/>
          </w:tcPr>
          <w:p w14:paraId="1F2897E8" w14:textId="036D9A40"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w:t>
            </w:r>
            <w:r w:rsidR="006736AE" w:rsidRPr="00451653">
              <w:rPr>
                <w:szCs w:val="20"/>
                <w:lang w:val="en-US"/>
              </w:rPr>
              <w:lastRenderedPageBreak/>
              <w:t>mageRecording</w:t>
            </w:r>
            <w:r w:rsidR="00FE3D2C" w:rsidRPr="00451653">
              <w:rPr>
                <w:szCs w:val="20"/>
                <w:lang w:val="en-US"/>
              </w:rPr>
              <w:t>/</w:t>
            </w:r>
            <w:r w:rsidR="006736AE" w:rsidRPr="00451653">
              <w:rPr>
                <w:szCs w:val="20"/>
                <w:lang w:val="en-US"/>
              </w:rPr>
              <w:t>ModalityData</w:t>
            </w:r>
            <w:r w:rsidR="00FE3D2C" w:rsidRPr="00451653">
              <w:rPr>
                <w:szCs w:val="20"/>
                <w:lang w:val="en-US"/>
              </w:rPr>
              <w:t>/manufacturer</w:t>
            </w:r>
          </w:p>
        </w:tc>
      </w:tr>
      <w:tr w:rsidR="00FE3D2C" w:rsidRPr="0061750A" w14:paraId="49518CD9" w14:textId="77777777" w:rsidTr="006B6063">
        <w:trPr>
          <w:trHeight w:val="397"/>
        </w:trPr>
        <w:tc>
          <w:tcPr>
            <w:tcW w:w="1809" w:type="dxa"/>
            <w:vAlign w:val="center"/>
          </w:tcPr>
          <w:p w14:paraId="22204379" w14:textId="42D53F0E" w:rsidR="00FE3D2C" w:rsidRPr="00451653" w:rsidRDefault="006736AE" w:rsidP="006B6063">
            <w:pPr>
              <w:rPr>
                <w:szCs w:val="20"/>
              </w:rPr>
            </w:pPr>
            <w:r w:rsidRPr="00451653">
              <w:rPr>
                <w:szCs w:val="20"/>
              </w:rPr>
              <w:lastRenderedPageBreak/>
              <w:t>ModalityData</w:t>
            </w:r>
            <w:r w:rsidR="00FE3D2C" w:rsidRPr="00451653">
              <w:rPr>
                <w:szCs w:val="20"/>
              </w:rPr>
              <w:t>.modelName</w:t>
            </w:r>
          </w:p>
        </w:tc>
        <w:tc>
          <w:tcPr>
            <w:tcW w:w="2977" w:type="dxa"/>
            <w:vAlign w:val="center"/>
          </w:tcPr>
          <w:p w14:paraId="4AC9411D" w14:textId="77777777" w:rsidR="00FE3D2C" w:rsidRPr="00451653" w:rsidRDefault="00FE3D2C" w:rsidP="006B6063">
            <w:pPr>
              <w:rPr>
                <w:szCs w:val="20"/>
              </w:rPr>
            </w:pPr>
            <w:r w:rsidRPr="00451653">
              <w:rPr>
                <w:rFonts w:cs="Arial"/>
                <w:spacing w:val="-1"/>
                <w:szCs w:val="20"/>
              </w:rPr>
              <w:t>Vård- och omsorgsutövare.personal id</w:t>
            </w:r>
          </w:p>
        </w:tc>
        <w:tc>
          <w:tcPr>
            <w:tcW w:w="4111" w:type="dxa"/>
            <w:vAlign w:val="center"/>
          </w:tcPr>
          <w:p w14:paraId="25D3CC4E" w14:textId="0E90586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 xml:space="preserve"> </w:t>
            </w:r>
            <w:r w:rsidR="006736AE" w:rsidRPr="00451653">
              <w:rPr>
                <w:szCs w:val="20"/>
                <w:lang w:val="en-US"/>
              </w:rPr>
              <w:t>ModalityData</w:t>
            </w:r>
            <w:r w:rsidR="00FE3D2C" w:rsidRPr="00451653">
              <w:rPr>
                <w:szCs w:val="20"/>
                <w:lang w:val="en-US"/>
              </w:rPr>
              <w:t>/modelName</w:t>
            </w:r>
          </w:p>
        </w:tc>
      </w:tr>
      <w:tr w:rsidR="00FE3D2C" w:rsidRPr="0061750A" w14:paraId="299CB9DE" w14:textId="77777777" w:rsidTr="006B6063">
        <w:trPr>
          <w:trHeight w:val="397"/>
        </w:trPr>
        <w:tc>
          <w:tcPr>
            <w:tcW w:w="1809" w:type="dxa"/>
            <w:vAlign w:val="center"/>
          </w:tcPr>
          <w:p w14:paraId="589549BB" w14:textId="43881C83" w:rsidR="00FE3D2C" w:rsidRPr="00451653" w:rsidRDefault="006736AE" w:rsidP="006B6063">
            <w:pPr>
              <w:rPr>
                <w:szCs w:val="20"/>
              </w:rPr>
            </w:pPr>
            <w:r w:rsidRPr="00451653">
              <w:rPr>
                <w:szCs w:val="20"/>
              </w:rPr>
              <w:t>ModalityData</w:t>
            </w:r>
            <w:r w:rsidR="00FE3D2C" w:rsidRPr="00451653">
              <w:rPr>
                <w:szCs w:val="20"/>
              </w:rPr>
              <w:t>.equipmentId</w:t>
            </w:r>
          </w:p>
        </w:tc>
        <w:tc>
          <w:tcPr>
            <w:tcW w:w="2977" w:type="dxa"/>
            <w:vAlign w:val="center"/>
          </w:tcPr>
          <w:p w14:paraId="723A7029"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46EDBDF2" w14:textId="2BD619BE"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/equipmentId</w:t>
            </w:r>
          </w:p>
        </w:tc>
      </w:tr>
      <w:tr w:rsidR="00FE3D2C" w:rsidRPr="0061750A" w14:paraId="09DC65AC" w14:textId="77777777" w:rsidTr="006B6063">
        <w:trPr>
          <w:trHeight w:val="397"/>
        </w:trPr>
        <w:tc>
          <w:tcPr>
            <w:tcW w:w="1809" w:type="dxa"/>
            <w:vAlign w:val="center"/>
          </w:tcPr>
          <w:p w14:paraId="7C934207" w14:textId="3AFA3CD7" w:rsidR="00FE3D2C" w:rsidRPr="00451653" w:rsidRDefault="006736AE" w:rsidP="006B6063">
            <w:pPr>
              <w:rPr>
                <w:szCs w:val="20"/>
              </w:rPr>
            </w:pPr>
            <w:r w:rsidRPr="00451653">
              <w:rPr>
                <w:szCs w:val="20"/>
              </w:rPr>
              <w:t>ModalityData</w:t>
            </w:r>
            <w:r w:rsidR="00FE3D2C" w:rsidRPr="00451653">
              <w:rPr>
                <w:szCs w:val="20"/>
              </w:rPr>
              <w:t>.softwareVersion</w:t>
            </w:r>
          </w:p>
        </w:tc>
        <w:tc>
          <w:tcPr>
            <w:tcW w:w="2977" w:type="dxa"/>
            <w:vAlign w:val="center"/>
          </w:tcPr>
          <w:p w14:paraId="3858F237"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47510292" w14:textId="7C9ED5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/softwareVersion</w:t>
            </w:r>
          </w:p>
        </w:tc>
      </w:tr>
      <w:tr w:rsidR="00FE3D2C" w:rsidRPr="0061750A" w14:paraId="436B798F" w14:textId="77777777" w:rsidTr="006B6063">
        <w:trPr>
          <w:trHeight w:val="397"/>
        </w:trPr>
        <w:tc>
          <w:tcPr>
            <w:tcW w:w="1809" w:type="dxa"/>
            <w:vAlign w:val="center"/>
          </w:tcPr>
          <w:p w14:paraId="673527A9" w14:textId="77777777" w:rsidR="00FE3D2C" w:rsidRPr="00451653" w:rsidRDefault="00FE3D2C" w:rsidP="006B6063">
            <w:pPr>
              <w:rPr>
                <w:szCs w:val="20"/>
              </w:rPr>
            </w:pPr>
            <w:r w:rsidRPr="00451653">
              <w:rPr>
                <w:szCs w:val="20"/>
              </w:rPr>
              <w:t>ImageStaticDataType.aperture</w:t>
            </w:r>
          </w:p>
        </w:tc>
        <w:tc>
          <w:tcPr>
            <w:tcW w:w="2977" w:type="dxa"/>
            <w:vAlign w:val="center"/>
          </w:tcPr>
          <w:p w14:paraId="7D3F76B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6BAB2D6" w14:textId="587C27A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/aperture</w:t>
            </w:r>
          </w:p>
        </w:tc>
      </w:tr>
      <w:tr w:rsidR="00FE3D2C" w:rsidRPr="0061750A" w14:paraId="3A7DBC57" w14:textId="77777777" w:rsidTr="006B6063">
        <w:trPr>
          <w:trHeight w:val="397"/>
        </w:trPr>
        <w:tc>
          <w:tcPr>
            <w:tcW w:w="1809" w:type="dxa"/>
            <w:vAlign w:val="center"/>
          </w:tcPr>
          <w:p w14:paraId="0D23372C" w14:textId="77777777" w:rsidR="00FE3D2C" w:rsidRPr="00451653" w:rsidRDefault="00FE3D2C" w:rsidP="006B6063">
            <w:pPr>
              <w:rPr>
                <w:szCs w:val="20"/>
              </w:rPr>
            </w:pPr>
            <w:r w:rsidRPr="00451653">
              <w:rPr>
                <w:szCs w:val="20"/>
              </w:rPr>
              <w:t>ImageStaticDataType.exposureTime</w:t>
            </w:r>
          </w:p>
        </w:tc>
        <w:tc>
          <w:tcPr>
            <w:tcW w:w="2977" w:type="dxa"/>
            <w:vAlign w:val="center"/>
          </w:tcPr>
          <w:p w14:paraId="1B084CC2"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87563AD" w14:textId="78F74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/exposureTime</w:t>
            </w:r>
          </w:p>
        </w:tc>
      </w:tr>
      <w:tr w:rsidR="00FE3D2C" w:rsidRPr="0061750A" w14:paraId="0EFED6BF" w14:textId="77777777" w:rsidTr="006B6063">
        <w:trPr>
          <w:trHeight w:val="397"/>
        </w:trPr>
        <w:tc>
          <w:tcPr>
            <w:tcW w:w="1809" w:type="dxa"/>
            <w:vAlign w:val="center"/>
          </w:tcPr>
          <w:p w14:paraId="04AF1CF1" w14:textId="77777777" w:rsidR="00FE3D2C" w:rsidRPr="00451653" w:rsidRDefault="00FE3D2C" w:rsidP="006B6063">
            <w:pPr>
              <w:rPr>
                <w:szCs w:val="20"/>
              </w:rPr>
            </w:pPr>
            <w:r w:rsidRPr="00451653">
              <w:rPr>
                <w:szCs w:val="20"/>
              </w:rPr>
              <w:t>ImageStaticDataType.imageCreationTime</w:t>
            </w:r>
          </w:p>
        </w:tc>
        <w:tc>
          <w:tcPr>
            <w:tcW w:w="2977" w:type="dxa"/>
            <w:vAlign w:val="center"/>
          </w:tcPr>
          <w:p w14:paraId="4CF5FA07" w14:textId="77777777" w:rsidR="00FE3D2C" w:rsidRPr="00451653" w:rsidRDefault="00FE3D2C" w:rsidP="006B6063">
            <w:pPr>
              <w:rPr>
                <w:szCs w:val="20"/>
              </w:rPr>
            </w:pPr>
            <w:r w:rsidRPr="00451653">
              <w:rPr>
                <w:szCs w:val="20"/>
              </w:rPr>
              <w:t>Analysspecifikation.insamlingsintervall</w:t>
            </w:r>
          </w:p>
        </w:tc>
        <w:tc>
          <w:tcPr>
            <w:tcW w:w="4111" w:type="dxa"/>
            <w:vAlign w:val="center"/>
          </w:tcPr>
          <w:p w14:paraId="1385CC64" w14:textId="672EDD8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/imageCreationTime</w:t>
            </w:r>
          </w:p>
        </w:tc>
      </w:tr>
      <w:tr w:rsidR="00FE3D2C" w:rsidRPr="0061750A" w14:paraId="5AD367C0" w14:textId="77777777" w:rsidTr="006B6063">
        <w:trPr>
          <w:trHeight w:val="397"/>
        </w:trPr>
        <w:tc>
          <w:tcPr>
            <w:tcW w:w="1809" w:type="dxa"/>
            <w:vAlign w:val="center"/>
          </w:tcPr>
          <w:p w14:paraId="61811CA0" w14:textId="77777777" w:rsidR="00FE3D2C" w:rsidRPr="00451653" w:rsidRDefault="00FE3D2C" w:rsidP="006B6063">
            <w:pPr>
              <w:rPr>
                <w:szCs w:val="20"/>
              </w:rPr>
            </w:pPr>
            <w:r w:rsidRPr="00451653">
              <w:rPr>
                <w:szCs w:val="20"/>
              </w:rPr>
              <w:t>ImageStaticDataType.bodyPartExamined</w:t>
            </w:r>
          </w:p>
        </w:tc>
        <w:tc>
          <w:tcPr>
            <w:tcW w:w="2977" w:type="dxa"/>
            <w:vAlign w:val="center"/>
          </w:tcPr>
          <w:p w14:paraId="31340BA7" w14:textId="77777777" w:rsidR="00FE3D2C" w:rsidRPr="00451653" w:rsidRDefault="00FE3D2C" w:rsidP="006B6063">
            <w:pPr>
              <w:rPr>
                <w:szCs w:val="20"/>
              </w:rPr>
            </w:pPr>
            <w:r w:rsidRPr="00451653">
              <w:rPr>
                <w:szCs w:val="20"/>
              </w:rPr>
              <w:t>Metodspecifikation.direkt plats lokalisation för åtgärd</w:t>
            </w:r>
          </w:p>
        </w:tc>
        <w:tc>
          <w:tcPr>
            <w:tcW w:w="4111" w:type="dxa"/>
            <w:vAlign w:val="center"/>
          </w:tcPr>
          <w:p w14:paraId="34AFE43A" w14:textId="4B7BFAF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/bodyPartExamined</w:t>
            </w:r>
          </w:p>
        </w:tc>
      </w:tr>
      <w:tr w:rsidR="00FE3D2C" w:rsidRPr="0061750A" w14:paraId="09DAAF56" w14:textId="77777777" w:rsidTr="006B6063">
        <w:trPr>
          <w:trHeight w:val="397"/>
        </w:trPr>
        <w:tc>
          <w:tcPr>
            <w:tcW w:w="1809" w:type="dxa"/>
            <w:vAlign w:val="center"/>
          </w:tcPr>
          <w:p w14:paraId="7B40130D" w14:textId="77777777" w:rsidR="00FE3D2C" w:rsidRPr="00451653" w:rsidRDefault="00FE3D2C" w:rsidP="006B6063">
            <w:pPr>
              <w:rPr>
                <w:szCs w:val="20"/>
              </w:rPr>
            </w:pPr>
            <w:r w:rsidRPr="00451653">
              <w:rPr>
                <w:szCs w:val="20"/>
              </w:rPr>
              <w:t>ImageStaticDataType.contrastAgentUsed</w:t>
            </w:r>
          </w:p>
        </w:tc>
        <w:tc>
          <w:tcPr>
            <w:tcW w:w="2977" w:type="dxa"/>
            <w:vAlign w:val="center"/>
          </w:tcPr>
          <w:p w14:paraId="6427E5E9" w14:textId="77777777" w:rsidR="00FE3D2C" w:rsidRPr="00451653" w:rsidRDefault="00FE3D2C" w:rsidP="006B6063">
            <w:pPr>
              <w:rPr>
                <w:szCs w:val="20"/>
              </w:rPr>
            </w:pPr>
            <w:r w:rsidRPr="00451653">
              <w:rPr>
                <w:szCs w:val="20"/>
              </w:rPr>
              <w:t>Metodspecifikation.använd substans</w:t>
            </w:r>
          </w:p>
        </w:tc>
        <w:tc>
          <w:tcPr>
            <w:tcW w:w="4111" w:type="dxa"/>
            <w:vAlign w:val="center"/>
          </w:tcPr>
          <w:p w14:paraId="69AC1626" w14:textId="3436AE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/contrastAgentUsed</w:t>
            </w:r>
          </w:p>
        </w:tc>
      </w:tr>
      <w:tr w:rsidR="00FE3D2C" w:rsidRPr="0061750A" w14:paraId="1E473C03" w14:textId="77777777" w:rsidTr="006B6063">
        <w:trPr>
          <w:trHeight w:val="397"/>
        </w:trPr>
        <w:tc>
          <w:tcPr>
            <w:tcW w:w="1809" w:type="dxa"/>
            <w:vAlign w:val="center"/>
          </w:tcPr>
          <w:p w14:paraId="25852F90" w14:textId="77777777" w:rsidR="00FE3D2C" w:rsidRPr="00451653" w:rsidRDefault="00FE3D2C" w:rsidP="006B6063">
            <w:pPr>
              <w:rPr>
                <w:szCs w:val="20"/>
              </w:rPr>
            </w:pPr>
            <w:r w:rsidRPr="00451653">
              <w:rPr>
                <w:szCs w:val="20"/>
              </w:rPr>
              <w:t>ImageStaticDataType.magneticFieldStrength</w:t>
            </w:r>
          </w:p>
        </w:tc>
        <w:tc>
          <w:tcPr>
            <w:tcW w:w="2977" w:type="dxa"/>
            <w:vAlign w:val="center"/>
          </w:tcPr>
          <w:p w14:paraId="017E7F6F"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CEB69D0" w14:textId="2F6D9BB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/magneticFieldStrength</w:t>
            </w:r>
          </w:p>
        </w:tc>
      </w:tr>
      <w:tr w:rsidR="00FE3D2C" w:rsidRPr="0061750A" w14:paraId="346B50BB" w14:textId="77777777" w:rsidTr="006B6063">
        <w:trPr>
          <w:trHeight w:val="397"/>
        </w:trPr>
        <w:tc>
          <w:tcPr>
            <w:tcW w:w="1809" w:type="dxa"/>
            <w:vAlign w:val="center"/>
          </w:tcPr>
          <w:p w14:paraId="2DD6103D" w14:textId="77777777" w:rsidR="00FE3D2C" w:rsidRPr="00451653" w:rsidRDefault="00FE3D2C" w:rsidP="006B6063">
            <w:pPr>
              <w:rPr>
                <w:szCs w:val="20"/>
              </w:rPr>
            </w:pPr>
            <w:r w:rsidRPr="00451653">
              <w:rPr>
                <w:szCs w:val="20"/>
              </w:rPr>
              <w:t>ImageStaticDataType.copyRight</w:t>
            </w:r>
          </w:p>
        </w:tc>
        <w:tc>
          <w:tcPr>
            <w:tcW w:w="2977" w:type="dxa"/>
            <w:vAlign w:val="center"/>
          </w:tcPr>
          <w:p w14:paraId="0839C323"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AFFDA6D" w14:textId="613D84A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/copyRight</w:t>
            </w:r>
          </w:p>
        </w:tc>
      </w:tr>
      <w:tr w:rsidR="00FE3D2C" w:rsidRPr="0061750A" w14:paraId="40174FD9" w14:textId="77777777" w:rsidTr="006B6063">
        <w:trPr>
          <w:trHeight w:val="397"/>
        </w:trPr>
        <w:tc>
          <w:tcPr>
            <w:tcW w:w="1809" w:type="dxa"/>
            <w:vAlign w:val="center"/>
          </w:tcPr>
          <w:p w14:paraId="1404D434" w14:textId="77777777" w:rsidR="00FE3D2C" w:rsidRPr="00451653" w:rsidRDefault="00FE3D2C" w:rsidP="006B6063">
            <w:pPr>
              <w:rPr>
                <w:szCs w:val="20"/>
              </w:rPr>
            </w:pPr>
            <w:r w:rsidRPr="00451653">
              <w:rPr>
                <w:szCs w:val="20"/>
              </w:rPr>
              <w:t>ImageDataType.mediaType</w:t>
            </w:r>
          </w:p>
        </w:tc>
        <w:tc>
          <w:tcPr>
            <w:tcW w:w="2977" w:type="dxa"/>
            <w:vAlign w:val="center"/>
          </w:tcPr>
          <w:p w14:paraId="184D8032" w14:textId="77777777" w:rsidR="00FE3D2C" w:rsidRPr="00451653" w:rsidRDefault="00FE3D2C" w:rsidP="006B6063">
            <w:pPr>
              <w:rPr>
                <w:rFonts w:eastAsia="Arial Unicode MS" w:cs="Arial"/>
                <w:szCs w:val="20"/>
              </w:rPr>
            </w:pPr>
            <w:r w:rsidRPr="00451653">
              <w:rPr>
                <w:rFonts w:cs="Arial"/>
                <w:szCs w:val="20"/>
              </w:rPr>
              <w:t>Relaterad information.relaterad information typ</w:t>
            </w:r>
          </w:p>
        </w:tc>
        <w:tc>
          <w:tcPr>
            <w:tcW w:w="4111" w:type="dxa"/>
            <w:vAlign w:val="center"/>
          </w:tcPr>
          <w:p w14:paraId="703BC591" w14:textId="02E767E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/mediaType</w:t>
            </w:r>
          </w:p>
        </w:tc>
      </w:tr>
      <w:tr w:rsidR="00FE3D2C" w:rsidRPr="0061750A" w14:paraId="36CD5EF2" w14:textId="77777777" w:rsidTr="006B6063">
        <w:trPr>
          <w:trHeight w:val="397"/>
        </w:trPr>
        <w:tc>
          <w:tcPr>
            <w:tcW w:w="1809" w:type="dxa"/>
            <w:vAlign w:val="center"/>
          </w:tcPr>
          <w:p w14:paraId="595F218E" w14:textId="77777777" w:rsidR="00FE3D2C" w:rsidRPr="00451653" w:rsidRDefault="00FE3D2C" w:rsidP="006B6063">
            <w:pPr>
              <w:rPr>
                <w:szCs w:val="20"/>
              </w:rPr>
            </w:pPr>
            <w:r w:rsidRPr="00451653">
              <w:rPr>
                <w:szCs w:val="20"/>
              </w:rPr>
              <w:t>ImageDataType.value</w:t>
            </w:r>
          </w:p>
        </w:tc>
        <w:tc>
          <w:tcPr>
            <w:tcW w:w="2977" w:type="dxa"/>
            <w:vAlign w:val="center"/>
          </w:tcPr>
          <w:p w14:paraId="319729BE" w14:textId="77777777" w:rsidR="00FE3D2C" w:rsidRPr="00451653" w:rsidRDefault="00FE3D2C" w:rsidP="006B6063">
            <w:pPr>
              <w:rPr>
                <w:rFonts w:cs="Arial"/>
                <w:spacing w:val="-1"/>
                <w:szCs w:val="20"/>
              </w:rPr>
            </w:pPr>
            <w:r w:rsidRPr="00451653">
              <w:rPr>
                <w:rFonts w:cs="Arial"/>
                <w:spacing w:val="-1"/>
                <w:szCs w:val="20"/>
              </w:rPr>
              <w:t>Relaterad information.relaterat värde</w:t>
            </w:r>
          </w:p>
        </w:tc>
        <w:tc>
          <w:tcPr>
            <w:tcW w:w="4111" w:type="dxa"/>
            <w:vAlign w:val="center"/>
          </w:tcPr>
          <w:p w14:paraId="0F2919BF" w14:textId="6F9EACF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/value</w:t>
            </w:r>
          </w:p>
        </w:tc>
      </w:tr>
      <w:tr w:rsidR="00FE3D2C" w:rsidRPr="0061750A" w14:paraId="1031A7F5" w14:textId="77777777" w:rsidTr="006B6063">
        <w:trPr>
          <w:trHeight w:val="397"/>
        </w:trPr>
        <w:tc>
          <w:tcPr>
            <w:tcW w:w="1809" w:type="dxa"/>
            <w:vAlign w:val="center"/>
          </w:tcPr>
          <w:p w14:paraId="7FC04A58" w14:textId="77777777" w:rsidR="00FE3D2C" w:rsidRPr="00451653" w:rsidRDefault="00FE3D2C" w:rsidP="006B6063">
            <w:pPr>
              <w:rPr>
                <w:szCs w:val="20"/>
              </w:rPr>
            </w:pPr>
            <w:r w:rsidRPr="00451653">
              <w:rPr>
                <w:szCs w:val="20"/>
              </w:rPr>
              <w:t>ImageDataType.reference</w:t>
            </w:r>
          </w:p>
        </w:tc>
        <w:tc>
          <w:tcPr>
            <w:tcW w:w="2977" w:type="dxa"/>
            <w:vAlign w:val="center"/>
          </w:tcPr>
          <w:p w14:paraId="0EF10968" w14:textId="77777777" w:rsidR="00FE3D2C" w:rsidRPr="00451653" w:rsidRDefault="00FE3D2C" w:rsidP="006B6063">
            <w:pPr>
              <w:rPr>
                <w:szCs w:val="20"/>
              </w:rPr>
            </w:pPr>
            <w:r w:rsidRPr="00451653">
              <w:rPr>
                <w:szCs w:val="20"/>
              </w:rPr>
              <w:t>Relaterad information.åtkomst relaterad information</w:t>
            </w:r>
          </w:p>
        </w:tc>
        <w:tc>
          <w:tcPr>
            <w:tcW w:w="4111" w:type="dxa"/>
            <w:vAlign w:val="center"/>
          </w:tcPr>
          <w:p w14:paraId="5002A2F0" w14:textId="3256F1B1"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/reference</w:t>
            </w:r>
          </w:p>
        </w:tc>
      </w:tr>
      <w:tr w:rsidR="00FE3D2C" w:rsidRPr="0061750A" w14:paraId="514E4248" w14:textId="77777777" w:rsidTr="006B6063">
        <w:trPr>
          <w:trHeight w:val="397"/>
        </w:trPr>
        <w:tc>
          <w:tcPr>
            <w:tcW w:w="1809" w:type="dxa"/>
            <w:vAlign w:val="center"/>
          </w:tcPr>
          <w:p w14:paraId="5C052284" w14:textId="77777777" w:rsidR="00FE3D2C" w:rsidRPr="00451653" w:rsidRDefault="00FE3D2C" w:rsidP="006B6063">
            <w:pPr>
              <w:rPr>
                <w:szCs w:val="20"/>
              </w:rPr>
            </w:pPr>
            <w:r w:rsidRPr="00451653">
              <w:rPr>
                <w:szCs w:val="20"/>
              </w:rPr>
              <w:t>ImageDataType.burnedInAnnotations</w:t>
            </w:r>
          </w:p>
        </w:tc>
        <w:tc>
          <w:tcPr>
            <w:tcW w:w="2977" w:type="dxa"/>
            <w:vAlign w:val="center"/>
          </w:tcPr>
          <w:p w14:paraId="4C0A0AD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4F326D" w14:textId="53830A4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/burnedInAnnotations</w:t>
            </w:r>
          </w:p>
        </w:tc>
      </w:tr>
      <w:tr w:rsidR="006816AF" w:rsidRPr="00451653" w14:paraId="0F9E8F80" w14:textId="77777777" w:rsidTr="006816AF">
        <w:trPr>
          <w:trHeight w:val="397"/>
        </w:trPr>
        <w:tc>
          <w:tcPr>
            <w:tcW w:w="1809" w:type="dxa"/>
          </w:tcPr>
          <w:p w14:paraId="166CD748" w14:textId="3EF63261" w:rsidR="006816AF" w:rsidRPr="00451653" w:rsidRDefault="006816AF" w:rsidP="002F51F9">
            <w:pPr>
              <w:rPr>
                <w:szCs w:val="20"/>
              </w:rPr>
            </w:pPr>
            <w:r w:rsidRPr="00451653">
              <w:rPr>
                <w:rFonts w:cs="Arial"/>
                <w:szCs w:val="20"/>
              </w:rPr>
              <w:t>Result</w:t>
            </w:r>
            <w:r w:rsidR="00757546" w:rsidRPr="00451653">
              <w:rPr>
                <w:rFonts w:cs="Arial"/>
                <w:szCs w:val="20"/>
              </w:rPr>
              <w:t>Type</w:t>
            </w:r>
          </w:p>
        </w:tc>
        <w:tc>
          <w:tcPr>
            <w:tcW w:w="2977" w:type="dxa"/>
          </w:tcPr>
          <w:p w14:paraId="688BA13F" w14:textId="77777777" w:rsidR="006816AF" w:rsidRPr="00451653" w:rsidRDefault="006816AF" w:rsidP="002F51F9">
            <w:pPr>
              <w:rPr>
                <w:rFonts w:cs="Arial"/>
                <w:spacing w:val="-1"/>
                <w:szCs w:val="20"/>
              </w:rPr>
            </w:pPr>
            <w:r w:rsidRPr="00451653">
              <w:rPr>
                <w:rFonts w:cs="Arial"/>
                <w:i/>
                <w:color w:val="FF0000"/>
                <w:szCs w:val="20"/>
              </w:rPr>
              <w:t xml:space="preserve">Saknar motsvarighet i V-TIM </w:t>
            </w:r>
            <w:r w:rsidRPr="00451653">
              <w:rPr>
                <w:rFonts w:cs="Arial"/>
                <w:i/>
                <w:color w:val="FF0000"/>
                <w:szCs w:val="20"/>
              </w:rPr>
              <w:lastRenderedPageBreak/>
              <w:t>2.2</w:t>
            </w:r>
          </w:p>
        </w:tc>
        <w:tc>
          <w:tcPr>
            <w:tcW w:w="4111" w:type="dxa"/>
          </w:tcPr>
          <w:p w14:paraId="4FB5E1A6" w14:textId="6A2188D0" w:rsidR="006816AF" w:rsidRPr="00451653" w:rsidRDefault="007275EA" w:rsidP="002F51F9">
            <w:pPr>
              <w:rPr>
                <w:szCs w:val="20"/>
                <w:lang w:val="en-US"/>
              </w:rPr>
            </w:pPr>
            <w:r>
              <w:rPr>
                <w:szCs w:val="20"/>
                <w:lang w:val="en-US"/>
              </w:rPr>
              <w:lastRenderedPageBreak/>
              <w:t>R</w:t>
            </w:r>
            <w:r w:rsidR="006816AF" w:rsidRPr="00451653">
              <w:rPr>
                <w:szCs w:val="20"/>
                <w:lang w:val="en-US"/>
              </w:rPr>
              <w:t>esult</w:t>
            </w:r>
          </w:p>
        </w:tc>
      </w:tr>
      <w:tr w:rsidR="006816AF" w:rsidRPr="00451653" w14:paraId="7BF4E1D3" w14:textId="77777777" w:rsidTr="006816AF">
        <w:trPr>
          <w:trHeight w:val="397"/>
        </w:trPr>
        <w:tc>
          <w:tcPr>
            <w:tcW w:w="1809" w:type="dxa"/>
          </w:tcPr>
          <w:p w14:paraId="50F3CE15" w14:textId="05F79938" w:rsidR="006816AF" w:rsidRPr="00451653" w:rsidRDefault="006816AF" w:rsidP="002F51F9">
            <w:pPr>
              <w:rPr>
                <w:rFonts w:cs="Arial"/>
                <w:szCs w:val="20"/>
              </w:rPr>
            </w:pPr>
            <w:r w:rsidRPr="00451653">
              <w:rPr>
                <w:rFonts w:cs="Arial"/>
                <w:szCs w:val="20"/>
              </w:rPr>
              <w:lastRenderedPageBreak/>
              <w:t>Result</w:t>
            </w:r>
            <w:r w:rsidR="00757546" w:rsidRPr="00451653">
              <w:rPr>
                <w:rFonts w:cs="Arial"/>
                <w:szCs w:val="20"/>
              </w:rPr>
              <w:t>Type</w:t>
            </w:r>
            <w:r w:rsidRPr="00451653">
              <w:rPr>
                <w:rFonts w:cs="Arial"/>
                <w:szCs w:val="20"/>
              </w:rPr>
              <w:t>.resultCode</w:t>
            </w:r>
          </w:p>
        </w:tc>
        <w:tc>
          <w:tcPr>
            <w:tcW w:w="2977" w:type="dxa"/>
          </w:tcPr>
          <w:p w14:paraId="3435D864"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10BB493A" w14:textId="144E2F28" w:rsidR="006816AF" w:rsidRPr="00451653" w:rsidRDefault="007275EA" w:rsidP="002F51F9">
            <w:pPr>
              <w:rPr>
                <w:szCs w:val="20"/>
                <w:lang w:val="en-US"/>
              </w:rPr>
            </w:pPr>
            <w:r>
              <w:rPr>
                <w:rFonts w:cs="Arial"/>
                <w:szCs w:val="20"/>
              </w:rPr>
              <w:t>R</w:t>
            </w:r>
            <w:r w:rsidR="006816AF" w:rsidRPr="00451653">
              <w:rPr>
                <w:rFonts w:cs="Arial"/>
                <w:szCs w:val="20"/>
              </w:rPr>
              <w:t>esult/resultCode</w:t>
            </w:r>
          </w:p>
        </w:tc>
      </w:tr>
      <w:tr w:rsidR="006816AF" w:rsidRPr="00451653" w14:paraId="3850F0C0" w14:textId="77777777" w:rsidTr="006816AF">
        <w:trPr>
          <w:trHeight w:val="397"/>
        </w:trPr>
        <w:tc>
          <w:tcPr>
            <w:tcW w:w="1809" w:type="dxa"/>
          </w:tcPr>
          <w:p w14:paraId="7C885ED9" w14:textId="06BDB4F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.errorCode</w:t>
            </w:r>
          </w:p>
        </w:tc>
        <w:tc>
          <w:tcPr>
            <w:tcW w:w="2977" w:type="dxa"/>
          </w:tcPr>
          <w:p w14:paraId="16ABAD23"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1DC665" w14:textId="7436D9ED" w:rsidR="006816AF" w:rsidRPr="00451653" w:rsidRDefault="007275EA" w:rsidP="002F51F9">
            <w:pPr>
              <w:rPr>
                <w:szCs w:val="20"/>
                <w:lang w:val="en-US"/>
              </w:rPr>
            </w:pPr>
            <w:r>
              <w:rPr>
                <w:rFonts w:cs="Arial"/>
                <w:szCs w:val="20"/>
              </w:rPr>
              <w:t>R</w:t>
            </w:r>
            <w:r w:rsidR="006816AF" w:rsidRPr="00451653">
              <w:rPr>
                <w:rFonts w:cs="Arial"/>
                <w:szCs w:val="20"/>
              </w:rPr>
              <w:t>esult/errorCode</w:t>
            </w:r>
          </w:p>
        </w:tc>
      </w:tr>
      <w:tr w:rsidR="006816AF" w:rsidRPr="00451653" w14:paraId="23E6535C" w14:textId="77777777" w:rsidTr="006816AF">
        <w:trPr>
          <w:trHeight w:val="397"/>
        </w:trPr>
        <w:tc>
          <w:tcPr>
            <w:tcW w:w="1809" w:type="dxa"/>
          </w:tcPr>
          <w:p w14:paraId="1430CA59" w14:textId="36D517D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.subcode</w:t>
            </w:r>
          </w:p>
        </w:tc>
        <w:tc>
          <w:tcPr>
            <w:tcW w:w="2977" w:type="dxa"/>
          </w:tcPr>
          <w:p w14:paraId="2ECF6E95"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66D21115" w14:textId="547BA65F" w:rsidR="006816AF" w:rsidRPr="00451653" w:rsidRDefault="007275EA" w:rsidP="002F51F9">
            <w:pPr>
              <w:rPr>
                <w:szCs w:val="20"/>
              </w:rPr>
            </w:pPr>
            <w:r>
              <w:rPr>
                <w:rFonts w:cs="Arial"/>
                <w:szCs w:val="20"/>
              </w:rPr>
              <w:t>R</w:t>
            </w:r>
            <w:r w:rsidR="006816AF" w:rsidRPr="00451653">
              <w:rPr>
                <w:rFonts w:cs="Arial"/>
                <w:szCs w:val="20"/>
              </w:rPr>
              <w:t>esult/subcode</w:t>
            </w:r>
          </w:p>
        </w:tc>
      </w:tr>
      <w:tr w:rsidR="006816AF" w:rsidRPr="00451653" w14:paraId="0637852E" w14:textId="77777777" w:rsidTr="006816AF">
        <w:trPr>
          <w:trHeight w:val="397"/>
        </w:trPr>
        <w:tc>
          <w:tcPr>
            <w:tcW w:w="1809" w:type="dxa"/>
          </w:tcPr>
          <w:p w14:paraId="5618A625" w14:textId="28015DD7"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.logId</w:t>
            </w:r>
          </w:p>
        </w:tc>
        <w:tc>
          <w:tcPr>
            <w:tcW w:w="2977" w:type="dxa"/>
          </w:tcPr>
          <w:p w14:paraId="0AAABC5A"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08732E" w14:textId="752B7C15" w:rsidR="006816AF" w:rsidRPr="00451653" w:rsidRDefault="007275EA" w:rsidP="002F51F9">
            <w:pPr>
              <w:rPr>
                <w:szCs w:val="20"/>
              </w:rPr>
            </w:pPr>
            <w:r>
              <w:rPr>
                <w:rFonts w:cs="Arial"/>
                <w:szCs w:val="20"/>
              </w:rPr>
              <w:t>R</w:t>
            </w:r>
            <w:r w:rsidR="006816AF" w:rsidRPr="00451653">
              <w:rPr>
                <w:rFonts w:cs="Arial"/>
                <w:szCs w:val="20"/>
              </w:rPr>
              <w:t>esult/logId</w:t>
            </w:r>
          </w:p>
        </w:tc>
      </w:tr>
      <w:tr w:rsidR="006816AF" w:rsidRPr="00451653" w14:paraId="195FDD0B" w14:textId="77777777" w:rsidTr="006816AF">
        <w:trPr>
          <w:trHeight w:val="397"/>
        </w:trPr>
        <w:tc>
          <w:tcPr>
            <w:tcW w:w="1809" w:type="dxa"/>
          </w:tcPr>
          <w:p w14:paraId="1AFCE48B" w14:textId="5779D1CD"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.message</w:t>
            </w:r>
          </w:p>
        </w:tc>
        <w:tc>
          <w:tcPr>
            <w:tcW w:w="2977" w:type="dxa"/>
          </w:tcPr>
          <w:p w14:paraId="72D87020"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74526E56" w14:textId="74523D73" w:rsidR="006816AF" w:rsidRPr="00451653" w:rsidRDefault="007275EA" w:rsidP="002F51F9">
            <w:pPr>
              <w:rPr>
                <w:szCs w:val="20"/>
              </w:rPr>
            </w:pPr>
            <w:r>
              <w:rPr>
                <w:rFonts w:cs="Arial"/>
                <w:szCs w:val="20"/>
              </w:rPr>
              <w:t>R</w:t>
            </w:r>
            <w:r w:rsidR="006816AF" w:rsidRPr="00451653">
              <w:rPr>
                <w:rFonts w:cs="Arial"/>
                <w:szCs w:val="20"/>
              </w:rPr>
              <w:t>esult/message</w:t>
            </w:r>
          </w:p>
        </w:tc>
      </w:tr>
    </w:tbl>
    <w:p w14:paraId="44CA0D4B" w14:textId="77777777" w:rsidR="006816AF" w:rsidRDefault="006816AF">
      <w:pPr>
        <w:spacing w:line="240" w:lineRule="auto"/>
      </w:pPr>
    </w:p>
    <w:p w14:paraId="045C16C7" w14:textId="77777777" w:rsidR="00265F33" w:rsidRPr="00CC412F" w:rsidRDefault="00265F33">
      <w:pPr>
        <w:spacing w:line="240" w:lineRule="auto"/>
        <w:rPr>
          <w:rFonts w:eastAsia="Times New Roman"/>
          <w:bCs/>
          <w:sz w:val="30"/>
          <w:szCs w:val="28"/>
        </w:rPr>
      </w:pPr>
      <w:r w:rsidRPr="00CC412F">
        <w:br w:type="page"/>
      </w:r>
    </w:p>
    <w:p w14:paraId="5BE29586" w14:textId="77777777" w:rsidR="007E47C0" w:rsidRPr="00CC412F" w:rsidRDefault="007E47C0" w:rsidP="007E47C0">
      <w:pPr>
        <w:pStyle w:val="Heading1"/>
      </w:pPr>
      <w:bookmarkStart w:id="114" w:name="_Toc357754858"/>
      <w:bookmarkStart w:id="115" w:name="_Toc384906600"/>
      <w:r w:rsidRPr="00CC412F">
        <w:lastRenderedPageBreak/>
        <w:t>Tjänstekontrakt</w:t>
      </w:r>
      <w:bookmarkEnd w:id="95"/>
      <w:bookmarkEnd w:id="114"/>
      <w:bookmarkEnd w:id="115"/>
    </w:p>
    <w:p w14:paraId="0A48ED19" w14:textId="652CA76E" w:rsidR="00F27703" w:rsidRPr="00CC412F" w:rsidRDefault="00F27703" w:rsidP="00F27703">
      <w:pPr>
        <w:pStyle w:val="Heading2"/>
      </w:pPr>
      <w:bookmarkStart w:id="116" w:name="_Toc248640905"/>
      <w:bookmarkStart w:id="117" w:name="_Toc384906601"/>
      <w:r w:rsidRPr="00CC412F">
        <w:t>GetReferralOutcome</w:t>
      </w:r>
      <w:bookmarkEnd w:id="116"/>
      <w:bookmarkEnd w:id="117"/>
    </w:p>
    <w:p w14:paraId="6364FBD9" w14:textId="77777777" w:rsidR="00F27703" w:rsidRPr="00CC412F" w:rsidRDefault="00F27703" w:rsidP="00F27703">
      <w:pPr>
        <w:spacing w:line="239" w:lineRule="auto"/>
        <w:ind w:right="145"/>
        <w:rPr>
          <w:spacing w:val="-1"/>
        </w:rPr>
      </w:pPr>
      <w:r w:rsidRPr="00CC412F">
        <w:rPr>
          <w:spacing w:val="-1"/>
        </w:rPr>
        <w:t>GetReferralOutcome returnerar svar på en konsultationsremiss. Svarsposterna är sorterade fallande i datumordning.</w:t>
      </w:r>
    </w:p>
    <w:p w14:paraId="64C85207" w14:textId="77777777" w:rsidR="001D061B" w:rsidRPr="00CC412F" w:rsidRDefault="001D061B" w:rsidP="00F27703">
      <w:pPr>
        <w:spacing w:line="239" w:lineRule="auto"/>
        <w:ind w:right="145"/>
        <w:rPr>
          <w:spacing w:val="-1"/>
        </w:rPr>
      </w:pPr>
    </w:p>
    <w:p w14:paraId="15B7709D" w14:textId="77777777" w:rsidR="001D061B" w:rsidRPr="00CC412F" w:rsidRDefault="001D061B" w:rsidP="000C5BDE">
      <w:pPr>
        <w:pStyle w:val="Heading3"/>
      </w:pPr>
      <w:bookmarkStart w:id="118" w:name="_Toc379448266"/>
      <w:bookmarkStart w:id="119" w:name="_Toc384906602"/>
      <w:r w:rsidRPr="00CC412F">
        <w:t>Gemensamma informationskomponenter</w:t>
      </w:r>
      <w:bookmarkEnd w:id="118"/>
      <w:bookmarkEnd w:id="119"/>
    </w:p>
    <w:p w14:paraId="36F2A52D" w14:textId="28DEA96A" w:rsidR="001D061B" w:rsidRPr="002138EC" w:rsidRDefault="001D061B" w:rsidP="002138EC">
      <w:r w:rsidRPr="00CC412F">
        <w:t xml:space="preserve">De gemensamma informationskomponenter som används i detta kontrakt beskrivs i bilagan </w:t>
      </w:r>
      <w:r w:rsidR="002138EC">
        <w:t>”Bilaga_Gemensamma_typer_4.pdf”</w:t>
      </w:r>
    </w:p>
    <w:p w14:paraId="73FFC9EE" w14:textId="77777777" w:rsidR="001D061B" w:rsidRPr="00CC412F" w:rsidRDefault="001D061B" w:rsidP="00F27703">
      <w:pPr>
        <w:spacing w:line="239" w:lineRule="auto"/>
        <w:ind w:right="145"/>
        <w:rPr>
          <w:spacing w:val="-1"/>
        </w:rPr>
      </w:pPr>
    </w:p>
    <w:p w14:paraId="7D90F680" w14:textId="77777777" w:rsidR="007E47C0" w:rsidRPr="00CC412F" w:rsidRDefault="007E47C0" w:rsidP="007E47C0">
      <w:pPr>
        <w:pStyle w:val="Heading3"/>
      </w:pPr>
      <w:bookmarkStart w:id="120" w:name="_Toc384906603"/>
      <w:r w:rsidRPr="00CC412F">
        <w:t>Version</w:t>
      </w:r>
      <w:bookmarkEnd w:id="120"/>
    </w:p>
    <w:p w14:paraId="62696F27" w14:textId="3732209A" w:rsidR="007E47C0" w:rsidRPr="00CC412F" w:rsidRDefault="00BA51C6" w:rsidP="007E47C0">
      <w:r>
        <w:t>3.0</w:t>
      </w:r>
    </w:p>
    <w:p w14:paraId="01DA24DB" w14:textId="77777777" w:rsidR="007E47C0" w:rsidRPr="00CC412F" w:rsidRDefault="007E47C0" w:rsidP="007E47C0"/>
    <w:p w14:paraId="28C49870" w14:textId="77777777" w:rsidR="007E47C0" w:rsidRPr="00CC412F" w:rsidRDefault="007E47C0" w:rsidP="007E47C0">
      <w:pPr>
        <w:pStyle w:val="Heading3"/>
      </w:pPr>
      <w:bookmarkStart w:id="121" w:name="_Toc384906604"/>
      <w:r w:rsidRPr="00CC412F">
        <w:t>Fältregler</w:t>
      </w:r>
      <w:bookmarkEnd w:id="121"/>
    </w:p>
    <w:p w14:paraId="1918C0FB" w14:textId="6E5C9284" w:rsidR="007E47C0" w:rsidRPr="00CC412F" w:rsidRDefault="007E47C0" w:rsidP="007E47C0">
      <w:r w:rsidRPr="00CC412F">
        <w:t xml:space="preserve">Nedanstående tabell beskriver varje element i begäran och svar. Har namnet en * finns </w:t>
      </w:r>
      <w:r w:rsidR="00030D6C" w:rsidRPr="00CC412F">
        <w:t>ytterligare</w:t>
      </w:r>
      <w:r w:rsidRPr="00CC412F">
        <w:t xml:space="preserve"> regler för detta element och beskrivs mer i detalj i stycket Regler. </w:t>
      </w:r>
    </w:p>
    <w:p w14:paraId="65B021D1" w14:textId="77777777" w:rsidR="007E47C0" w:rsidRPr="00CC412F"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rsidRPr="00025842" w14:paraId="4CEF5709" w14:textId="77777777" w:rsidTr="008E0B87">
        <w:trPr>
          <w:trHeight w:val="384"/>
        </w:trPr>
        <w:tc>
          <w:tcPr>
            <w:tcW w:w="2660" w:type="dxa"/>
            <w:shd w:val="clear" w:color="auto" w:fill="BFBFBF" w:themeFill="background1" w:themeFillShade="BF"/>
            <w:vAlign w:val="bottom"/>
          </w:tcPr>
          <w:p w14:paraId="310E3774" w14:textId="77777777" w:rsidR="007E47C0" w:rsidRPr="00025842" w:rsidRDefault="007E47C0" w:rsidP="00514BAB">
            <w:pPr>
              <w:rPr>
                <w:b/>
                <w:szCs w:val="20"/>
              </w:rPr>
            </w:pPr>
            <w:r w:rsidRPr="00025842">
              <w:rPr>
                <w:b/>
                <w:szCs w:val="20"/>
              </w:rPr>
              <w:t>Namn</w:t>
            </w:r>
          </w:p>
        </w:tc>
        <w:tc>
          <w:tcPr>
            <w:tcW w:w="1417" w:type="dxa"/>
            <w:shd w:val="clear" w:color="auto" w:fill="BFBFBF" w:themeFill="background1" w:themeFillShade="BF"/>
            <w:vAlign w:val="bottom"/>
          </w:tcPr>
          <w:p w14:paraId="09721F88" w14:textId="77777777" w:rsidR="007E47C0" w:rsidRPr="00025842" w:rsidRDefault="007E47C0" w:rsidP="00514BAB">
            <w:pPr>
              <w:rPr>
                <w:b/>
                <w:szCs w:val="20"/>
              </w:rPr>
            </w:pPr>
            <w:r w:rsidRPr="00025842">
              <w:rPr>
                <w:b/>
                <w:szCs w:val="20"/>
              </w:rPr>
              <w:t>Typ</w:t>
            </w:r>
          </w:p>
        </w:tc>
        <w:tc>
          <w:tcPr>
            <w:tcW w:w="4111" w:type="dxa"/>
            <w:shd w:val="clear" w:color="auto" w:fill="BFBFBF" w:themeFill="background1" w:themeFillShade="BF"/>
            <w:vAlign w:val="bottom"/>
          </w:tcPr>
          <w:p w14:paraId="7A305555" w14:textId="77777777" w:rsidR="007E47C0" w:rsidRPr="00025842" w:rsidRDefault="007E47C0" w:rsidP="008E0B87">
            <w:pPr>
              <w:rPr>
                <w:b/>
                <w:szCs w:val="20"/>
              </w:rPr>
            </w:pPr>
            <w:r w:rsidRPr="00025842">
              <w:rPr>
                <w:b/>
                <w:szCs w:val="20"/>
              </w:rPr>
              <w:t>Beskrivning</w:t>
            </w:r>
          </w:p>
        </w:tc>
        <w:tc>
          <w:tcPr>
            <w:tcW w:w="1418" w:type="dxa"/>
            <w:shd w:val="clear" w:color="auto" w:fill="BFBFBF" w:themeFill="background1" w:themeFillShade="BF"/>
            <w:vAlign w:val="bottom"/>
          </w:tcPr>
          <w:p w14:paraId="2B468F2C" w14:textId="47076361" w:rsidR="007E47C0" w:rsidRPr="00025842" w:rsidRDefault="007E47C0" w:rsidP="003A6D72">
            <w:pPr>
              <w:jc w:val="center"/>
              <w:rPr>
                <w:b/>
                <w:szCs w:val="20"/>
              </w:rPr>
            </w:pPr>
            <w:r w:rsidRPr="00025842">
              <w:rPr>
                <w:b/>
                <w:szCs w:val="20"/>
              </w:rPr>
              <w:t>Kardi</w:t>
            </w:r>
            <w:r w:rsidR="0027683A" w:rsidRPr="00025842">
              <w:rPr>
                <w:b/>
                <w:szCs w:val="20"/>
              </w:rPr>
              <w:t>-</w:t>
            </w:r>
            <w:r w:rsidRPr="00025842">
              <w:rPr>
                <w:b/>
                <w:szCs w:val="20"/>
              </w:rPr>
              <w:t>nalitet</w:t>
            </w:r>
          </w:p>
        </w:tc>
      </w:tr>
      <w:tr w:rsidR="001D061B" w:rsidRPr="00025842" w14:paraId="75F129A2" w14:textId="77777777" w:rsidTr="008E0B87">
        <w:tc>
          <w:tcPr>
            <w:tcW w:w="2660" w:type="dxa"/>
            <w:shd w:val="clear" w:color="auto" w:fill="D9D9D9" w:themeFill="background1" w:themeFillShade="D9"/>
          </w:tcPr>
          <w:p w14:paraId="14EADC20" w14:textId="1528C327" w:rsidR="001D061B" w:rsidRPr="00025842" w:rsidRDefault="001D061B" w:rsidP="00514BAB">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10B61AA" w14:textId="77777777"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p>
        </w:tc>
        <w:tc>
          <w:tcPr>
            <w:tcW w:w="4111" w:type="dxa"/>
            <w:shd w:val="clear" w:color="auto" w:fill="D9D9D9" w:themeFill="background1" w:themeFillShade="D9"/>
          </w:tcPr>
          <w:p w14:paraId="7CAE6669" w14:textId="77777777"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p>
        </w:tc>
        <w:tc>
          <w:tcPr>
            <w:tcW w:w="1418" w:type="dxa"/>
            <w:shd w:val="clear" w:color="auto" w:fill="D9D9D9" w:themeFill="background1" w:themeFillShade="D9"/>
          </w:tcPr>
          <w:p w14:paraId="499BB810"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14058A2F" w14:textId="77777777" w:rsidTr="00514BAB">
        <w:tc>
          <w:tcPr>
            <w:tcW w:w="2660" w:type="dxa"/>
          </w:tcPr>
          <w:p w14:paraId="3BF48D26" w14:textId="3392E100" w:rsidR="001D061B" w:rsidRPr="00025842" w:rsidRDefault="001D061B" w:rsidP="00514BAB">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2FD7B895" w14:textId="19198386"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01D0F470" w14:textId="23C86FED"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418" w:type="dxa"/>
          </w:tcPr>
          <w:p w14:paraId="5B7AA792" w14:textId="77777777"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483E2B07"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7D0BDD62" w14:textId="77777777" w:rsidTr="00514BAB">
        <w:tc>
          <w:tcPr>
            <w:tcW w:w="2660" w:type="dxa"/>
          </w:tcPr>
          <w:p w14:paraId="0113580B" w14:textId="4B39069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5E253C1E" w14:textId="65BEB0C9"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111" w:type="dxa"/>
          </w:tcPr>
          <w:p w14:paraId="5580257D" w14:textId="5F90F85E"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 xml:space="preserve">Id för patienten. </w:t>
            </w:r>
            <w:r w:rsidRPr="00025842">
              <w:rPr>
                <w:rFonts w:ascii="Georgia" w:hAnsi="Georgia"/>
                <w:spacing w:val="-1"/>
                <w:sz w:val="20"/>
                <w:szCs w:val="20"/>
              </w:rPr>
              <w:br/>
              <w:t>value sätts till patientens identifierare. Anges med 12 tecken utan avskiljare.</w:t>
            </w:r>
            <w:r w:rsidRPr="00025842">
              <w:rPr>
                <w:rFonts w:ascii="Georgia" w:hAnsi="Georgia"/>
                <w:spacing w:val="-1"/>
                <w:sz w:val="20"/>
                <w:szCs w:val="20"/>
              </w:rPr>
              <w:br/>
              <w:t xml:space="preserve">Type sätts till OID för typ av identifierare. </w:t>
            </w:r>
            <w:r w:rsidRPr="00025842">
              <w:rPr>
                <w:rFonts w:ascii="Georgia" w:hAnsi="Georgia"/>
                <w:spacing w:val="-1"/>
                <w:sz w:val="20"/>
                <w:szCs w:val="20"/>
              </w:rPr>
              <w:br/>
              <w:t>För personnummer ska Skatteverkets personnummer (1.2.752.129.2.1.3.1).</w:t>
            </w:r>
            <w:r w:rsidRPr="00025842">
              <w:rPr>
                <w:rFonts w:ascii="Georgia" w:hAnsi="Georgia"/>
                <w:spacing w:val="-1"/>
                <w:sz w:val="20"/>
                <w:szCs w:val="20"/>
              </w:rPr>
              <w:br/>
              <w:t>För samordningsnummer ska Skatteverkets samordningsnummer (1.2.752.129.2.1.3.3).</w:t>
            </w:r>
            <w:r w:rsidRPr="00025842">
              <w:rPr>
                <w:rFonts w:ascii="Georgia" w:hAnsi="Georgia"/>
                <w:spacing w:val="-1"/>
                <w:sz w:val="20"/>
                <w:szCs w:val="20"/>
              </w:rPr>
              <w:br/>
              <w:t>För reservnummer används lokalt definierade reservnummet, exempelvis SLL reservnummer (1.2.752.97.3.1.3)</w:t>
            </w:r>
          </w:p>
        </w:tc>
        <w:tc>
          <w:tcPr>
            <w:tcW w:w="1418" w:type="dxa"/>
          </w:tcPr>
          <w:p w14:paraId="302B0281" w14:textId="579516D2" w:rsidR="001D061B" w:rsidRPr="00025842" w:rsidRDefault="001D061B" w:rsidP="003A6D72">
            <w:pPr>
              <w:spacing w:line="229" w:lineRule="exact"/>
              <w:ind w:left="102"/>
              <w:jc w:val="center"/>
              <w:rPr>
                <w:szCs w:val="20"/>
              </w:rPr>
            </w:pPr>
            <w:r w:rsidRPr="00025842">
              <w:rPr>
                <w:szCs w:val="20"/>
              </w:rPr>
              <w:t>1..1</w:t>
            </w:r>
          </w:p>
        </w:tc>
      </w:tr>
      <w:tr w:rsidR="001D061B" w:rsidRPr="00025842" w14:paraId="5F2DC0EA" w14:textId="77777777" w:rsidTr="00514BAB">
        <w:tc>
          <w:tcPr>
            <w:tcW w:w="2660" w:type="dxa"/>
          </w:tcPr>
          <w:p w14:paraId="0E3FE5C8" w14:textId="02D75B6A" w:rsidR="001D061B" w:rsidRPr="00025842" w:rsidRDefault="00817C37" w:rsidP="00514BAB">
            <w:pPr>
              <w:pStyle w:val="TableParagraph"/>
              <w:spacing w:line="229" w:lineRule="exact"/>
              <w:ind w:left="102"/>
              <w:rPr>
                <w:rFonts w:ascii="Georgia" w:hAnsi="Georgia"/>
                <w:sz w:val="20"/>
                <w:szCs w:val="20"/>
              </w:rPr>
            </w:pPr>
            <w:r w:rsidRPr="00025842">
              <w:rPr>
                <w:rFonts w:ascii="Georgia" w:hAnsi="Georgia"/>
                <w:sz w:val="20"/>
                <w:szCs w:val="20"/>
              </w:rPr>
              <w:t>date</w:t>
            </w:r>
            <w:r w:rsidR="001D061B" w:rsidRPr="00025842">
              <w:rPr>
                <w:rFonts w:ascii="Georgia" w:hAnsi="Georgia"/>
                <w:sz w:val="20"/>
                <w:szCs w:val="20"/>
              </w:rPr>
              <w:t>Period</w:t>
            </w:r>
          </w:p>
        </w:tc>
        <w:tc>
          <w:tcPr>
            <w:tcW w:w="1417" w:type="dxa"/>
          </w:tcPr>
          <w:p w14:paraId="445EDE7B" w14:textId="59E6198A"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111" w:type="dxa"/>
          </w:tcPr>
          <w:p w14:paraId="0689F0B3" w14:textId="4F461CC0" w:rsidR="00FB173C" w:rsidRPr="00025842" w:rsidRDefault="00FB173C">
            <w:pPr>
              <w:pStyle w:val="TableParagraph"/>
              <w:spacing w:line="226" w:lineRule="exact"/>
              <w:ind w:left="102"/>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418" w:type="dxa"/>
          </w:tcPr>
          <w:p w14:paraId="74E3B899" w14:textId="0CAE57F6" w:rsidR="001D061B" w:rsidRPr="00025842" w:rsidRDefault="001D061B" w:rsidP="003A6D72">
            <w:pPr>
              <w:spacing w:line="229" w:lineRule="exact"/>
              <w:ind w:left="102"/>
              <w:jc w:val="center"/>
              <w:rPr>
                <w:szCs w:val="20"/>
              </w:rPr>
            </w:pPr>
            <w:r w:rsidRPr="00025842">
              <w:rPr>
                <w:szCs w:val="20"/>
              </w:rPr>
              <w:t>0..1</w:t>
            </w:r>
          </w:p>
        </w:tc>
      </w:tr>
      <w:tr w:rsidR="001D061B" w:rsidRPr="00025842" w14:paraId="0D10A790" w14:textId="77777777" w:rsidTr="00514BAB">
        <w:tc>
          <w:tcPr>
            <w:tcW w:w="2660" w:type="dxa"/>
          </w:tcPr>
          <w:p w14:paraId="05A32F70" w14:textId="52F8F689"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05F7E61" w14:textId="3416BA9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4A803865" w14:textId="6700FE02"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Startdatum. Format ÅÅÅÅMMDD.</w:t>
            </w:r>
          </w:p>
        </w:tc>
        <w:tc>
          <w:tcPr>
            <w:tcW w:w="1418" w:type="dxa"/>
          </w:tcPr>
          <w:p w14:paraId="34005D86" w14:textId="2C1D73AF" w:rsidR="001D061B" w:rsidRPr="00025842" w:rsidRDefault="001D061B" w:rsidP="003A6D72">
            <w:pPr>
              <w:spacing w:line="229" w:lineRule="exact"/>
              <w:ind w:left="102"/>
              <w:jc w:val="center"/>
              <w:rPr>
                <w:szCs w:val="20"/>
              </w:rPr>
            </w:pPr>
            <w:r w:rsidRPr="00025842">
              <w:rPr>
                <w:szCs w:val="20"/>
              </w:rPr>
              <w:t>1..1</w:t>
            </w:r>
          </w:p>
        </w:tc>
      </w:tr>
      <w:tr w:rsidR="001D061B" w:rsidRPr="00025842" w14:paraId="3568D324" w14:textId="77777777" w:rsidTr="00514BAB">
        <w:tc>
          <w:tcPr>
            <w:tcW w:w="2660" w:type="dxa"/>
          </w:tcPr>
          <w:p w14:paraId="4B92534F" w14:textId="1178D4D6"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792DE22" w14:textId="6389D78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68608F6C" w14:textId="3A1E4251"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Slutdatum. Format ÅÅÅÅMMDD.</w:t>
            </w:r>
          </w:p>
        </w:tc>
        <w:tc>
          <w:tcPr>
            <w:tcW w:w="1418" w:type="dxa"/>
          </w:tcPr>
          <w:p w14:paraId="5B6B109A" w14:textId="35E2E2F6" w:rsidR="001D061B" w:rsidRPr="00025842" w:rsidRDefault="001D061B" w:rsidP="003A6D72">
            <w:pPr>
              <w:spacing w:line="229" w:lineRule="exact"/>
              <w:ind w:left="102"/>
              <w:jc w:val="center"/>
              <w:rPr>
                <w:szCs w:val="20"/>
              </w:rPr>
            </w:pPr>
            <w:r w:rsidRPr="00025842">
              <w:rPr>
                <w:szCs w:val="20"/>
              </w:rPr>
              <w:t>1..1</w:t>
            </w:r>
          </w:p>
        </w:tc>
      </w:tr>
      <w:tr w:rsidR="001D061B" w:rsidRPr="00025842" w14:paraId="01FFFC0C" w14:textId="77777777" w:rsidTr="00514BAB">
        <w:tc>
          <w:tcPr>
            <w:tcW w:w="2660" w:type="dxa"/>
          </w:tcPr>
          <w:p w14:paraId="1E07FB51" w14:textId="54750910"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33410408" w14:textId="4FC9C43F"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21F49EF3" w14:textId="77777777" w:rsidR="001D061B" w:rsidRPr="00025842" w:rsidRDefault="001D061B" w:rsidP="008E0B87">
            <w:pPr>
              <w:spacing w:line="226" w:lineRule="exact"/>
              <w:ind w:left="102"/>
              <w:rPr>
                <w:szCs w:val="20"/>
              </w:rPr>
            </w:pPr>
            <w:r w:rsidRPr="00025842">
              <w:rPr>
                <w:szCs w:val="20"/>
              </w:rPr>
              <w:t xml:space="preserve">Begränsar sökningen till dokument som är skapade i angivet system. </w:t>
            </w:r>
          </w:p>
          <w:p w14:paraId="40828793" w14:textId="77777777" w:rsidR="001D061B" w:rsidRPr="00025842" w:rsidRDefault="001D061B" w:rsidP="008E0B87">
            <w:pPr>
              <w:spacing w:line="226" w:lineRule="exact"/>
              <w:ind w:left="102"/>
              <w:rPr>
                <w:szCs w:val="20"/>
              </w:rPr>
            </w:pPr>
          </w:p>
          <w:p w14:paraId="6A97EE30" w14:textId="77777777" w:rsidR="001D061B" w:rsidRPr="00025842" w:rsidRDefault="001D061B" w:rsidP="008E0B87">
            <w:pPr>
              <w:spacing w:line="226" w:lineRule="exact"/>
              <w:ind w:left="102"/>
              <w:rPr>
                <w:szCs w:val="20"/>
              </w:rPr>
            </w:pPr>
            <w:r w:rsidRPr="00025842">
              <w:rPr>
                <w:szCs w:val="20"/>
              </w:rPr>
              <w:t xml:space="preserve">Värdet på detta fält måste överensstämma med värdet på logicalAddress i anropets </w:t>
            </w:r>
            <w:r w:rsidRPr="00025842">
              <w:rPr>
                <w:szCs w:val="20"/>
              </w:rPr>
              <w:lastRenderedPageBreak/>
              <w:t>tekniska kuvertering (ex. SOAP-header).</w:t>
            </w:r>
          </w:p>
          <w:p w14:paraId="619994D5" w14:textId="77777777" w:rsidR="001D061B" w:rsidRPr="00025842" w:rsidRDefault="001D061B" w:rsidP="008E0B87">
            <w:pPr>
              <w:spacing w:line="226" w:lineRule="exact"/>
              <w:ind w:left="102"/>
              <w:rPr>
                <w:spacing w:val="-1"/>
                <w:szCs w:val="20"/>
              </w:rPr>
            </w:pPr>
          </w:p>
          <w:p w14:paraId="5BEF90B6" w14:textId="77777777" w:rsidR="001D061B" w:rsidRPr="00025842" w:rsidRDefault="001D061B" w:rsidP="008E0B87">
            <w:pPr>
              <w:spacing w:line="226" w:lineRule="exact"/>
              <w:ind w:left="102"/>
              <w:rPr>
                <w:szCs w:val="20"/>
              </w:rPr>
            </w:pPr>
            <w:r w:rsidRPr="00025842">
              <w:rPr>
                <w:szCs w:val="20"/>
              </w:rPr>
              <w:t>Det innebär i praktiken att aggregerande tjänster inte används när detta fält anges.</w:t>
            </w:r>
          </w:p>
          <w:p w14:paraId="108F6E16" w14:textId="77777777" w:rsidR="001D061B" w:rsidRPr="00025842" w:rsidRDefault="001D061B" w:rsidP="008E0B87">
            <w:pPr>
              <w:spacing w:line="226" w:lineRule="exact"/>
              <w:ind w:left="102"/>
              <w:rPr>
                <w:szCs w:val="20"/>
              </w:rPr>
            </w:pPr>
          </w:p>
          <w:p w14:paraId="7E7BD676" w14:textId="77777777" w:rsidR="001D061B" w:rsidRPr="00025842" w:rsidRDefault="001D061B" w:rsidP="008E0B87">
            <w:pPr>
              <w:pStyle w:val="TableParagraph"/>
              <w:spacing w:line="226" w:lineRule="exact"/>
              <w:ind w:left="102"/>
              <w:rPr>
                <w:rFonts w:ascii="Georgia" w:hAnsi="Georgia"/>
                <w:sz w:val="20"/>
                <w:szCs w:val="20"/>
              </w:rPr>
            </w:pPr>
            <w:r w:rsidRPr="00025842">
              <w:rPr>
                <w:rFonts w:ascii="Georgia" w:hAnsi="Georgia"/>
                <w:sz w:val="20"/>
                <w:szCs w:val="20"/>
              </w:rPr>
              <w:t>Fältet är tvingande om careContactId angivits.</w:t>
            </w:r>
          </w:p>
          <w:p w14:paraId="333FE237" w14:textId="77777777" w:rsidR="003D1407" w:rsidRPr="00025842" w:rsidRDefault="003D1407" w:rsidP="008E0B87">
            <w:pPr>
              <w:pStyle w:val="TableParagraph"/>
              <w:spacing w:line="226" w:lineRule="exact"/>
              <w:ind w:left="102"/>
              <w:rPr>
                <w:rFonts w:ascii="Georgia" w:hAnsi="Georgia"/>
                <w:spacing w:val="-1"/>
                <w:sz w:val="20"/>
                <w:szCs w:val="20"/>
              </w:rPr>
            </w:pPr>
          </w:p>
          <w:p w14:paraId="7FC0C39D" w14:textId="2799A6A3"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sourceSystemHSAId och logicalAddress är olika skall ett svar endast innehålla en resultType med result.resultCode satt till ERROR samt result.errorCode satt till INVALID_REQUEST</w:t>
            </w:r>
          </w:p>
          <w:p w14:paraId="211D5180" w14:textId="77777777" w:rsidR="003D1407" w:rsidRPr="00025842" w:rsidRDefault="003D1407" w:rsidP="008E0B87">
            <w:pPr>
              <w:pStyle w:val="TableParagraph"/>
              <w:spacing w:line="226" w:lineRule="exact"/>
              <w:ind w:left="102"/>
              <w:rPr>
                <w:rFonts w:ascii="Georgia" w:hAnsi="Georgia"/>
                <w:spacing w:val="-1"/>
                <w:sz w:val="20"/>
                <w:szCs w:val="20"/>
              </w:rPr>
            </w:pPr>
          </w:p>
          <w:p w14:paraId="604463D2" w14:textId="7E43B520"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careContactId är satt och sourceSystemHSAId är tomt skall ett svar endast innehålla en resultType med  result.resultCode satt till ERROR samt result.errorCode satt till INVALID_REQUEST</w:t>
            </w:r>
          </w:p>
        </w:tc>
        <w:tc>
          <w:tcPr>
            <w:tcW w:w="1418" w:type="dxa"/>
          </w:tcPr>
          <w:p w14:paraId="4805FDF8" w14:textId="77777777" w:rsidR="001D061B" w:rsidRPr="00025842" w:rsidRDefault="001D061B" w:rsidP="003A6D72">
            <w:pPr>
              <w:spacing w:line="229" w:lineRule="exact"/>
              <w:ind w:left="102"/>
              <w:jc w:val="center"/>
              <w:rPr>
                <w:szCs w:val="20"/>
              </w:rPr>
            </w:pPr>
            <w:r w:rsidRPr="00025842">
              <w:rPr>
                <w:szCs w:val="20"/>
              </w:rPr>
              <w:lastRenderedPageBreak/>
              <w:t>0..1</w:t>
            </w:r>
          </w:p>
          <w:p w14:paraId="28ECFE51" w14:textId="77777777" w:rsidR="001D061B" w:rsidRPr="00025842" w:rsidRDefault="001D061B" w:rsidP="003A6D72">
            <w:pPr>
              <w:spacing w:line="229" w:lineRule="exact"/>
              <w:ind w:left="102"/>
              <w:jc w:val="center"/>
              <w:rPr>
                <w:szCs w:val="20"/>
              </w:rPr>
            </w:pPr>
          </w:p>
          <w:p w14:paraId="26E5407F" w14:textId="77777777" w:rsidR="001D061B" w:rsidRPr="00025842" w:rsidRDefault="001D061B" w:rsidP="003A6D72">
            <w:pPr>
              <w:spacing w:line="229" w:lineRule="exact"/>
              <w:ind w:left="102"/>
              <w:jc w:val="center"/>
              <w:rPr>
                <w:szCs w:val="20"/>
              </w:rPr>
            </w:pPr>
          </w:p>
          <w:p w14:paraId="3AB662FB" w14:textId="77777777" w:rsidR="001D061B" w:rsidRPr="00025842" w:rsidRDefault="001D061B" w:rsidP="003A6D72">
            <w:pPr>
              <w:spacing w:line="229" w:lineRule="exact"/>
              <w:ind w:left="102"/>
              <w:jc w:val="center"/>
              <w:rPr>
                <w:szCs w:val="20"/>
              </w:rPr>
            </w:pPr>
          </w:p>
        </w:tc>
      </w:tr>
      <w:tr w:rsidR="001D061B" w:rsidRPr="00025842" w14:paraId="1827FF71" w14:textId="77777777" w:rsidTr="00514BAB">
        <w:tc>
          <w:tcPr>
            <w:tcW w:w="2660" w:type="dxa"/>
          </w:tcPr>
          <w:p w14:paraId="42717F6B" w14:textId="517F5051"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lastRenderedPageBreak/>
              <w:t>careContactId</w:t>
            </w:r>
          </w:p>
        </w:tc>
        <w:tc>
          <w:tcPr>
            <w:tcW w:w="1417" w:type="dxa"/>
          </w:tcPr>
          <w:p w14:paraId="1732142D" w14:textId="1C390B18"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773CAFD3" w14:textId="536B5F20" w:rsidR="001D061B" w:rsidRPr="00025842" w:rsidRDefault="001D061B" w:rsidP="008E0B87">
            <w:pPr>
              <w:spacing w:line="226" w:lineRule="exact"/>
              <w:ind w:left="102"/>
              <w:rPr>
                <w:szCs w:val="20"/>
              </w:rPr>
            </w:pPr>
            <w:r w:rsidRPr="00025842">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025842" w:rsidRDefault="001D061B" w:rsidP="003A6D72">
            <w:pPr>
              <w:spacing w:line="229" w:lineRule="exact"/>
              <w:ind w:left="102"/>
              <w:jc w:val="center"/>
              <w:rPr>
                <w:szCs w:val="20"/>
              </w:rPr>
            </w:pPr>
            <w:r w:rsidRPr="00025842">
              <w:rPr>
                <w:szCs w:val="20"/>
              </w:rPr>
              <w:t>0..*</w:t>
            </w:r>
          </w:p>
        </w:tc>
      </w:tr>
      <w:tr w:rsidR="001D061B" w:rsidRPr="00025842" w14:paraId="72DB7689" w14:textId="77777777" w:rsidTr="008E0B87">
        <w:tc>
          <w:tcPr>
            <w:tcW w:w="2660" w:type="dxa"/>
            <w:shd w:val="clear" w:color="auto" w:fill="D9D9D9" w:themeFill="background1" w:themeFillShade="D9"/>
          </w:tcPr>
          <w:p w14:paraId="1D1596DB" w14:textId="685F58DB"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0491038" w14:textId="77777777" w:rsidR="001D061B" w:rsidRPr="00025842" w:rsidRDefault="001D061B" w:rsidP="00514BAB">
            <w:pPr>
              <w:pStyle w:val="TableParagraph"/>
              <w:spacing w:line="226" w:lineRule="exact"/>
              <w:ind w:left="102"/>
              <w:rPr>
                <w:rFonts w:ascii="Georgia" w:hAnsi="Georgia"/>
                <w:spacing w:val="-1"/>
                <w:sz w:val="20"/>
                <w:szCs w:val="20"/>
              </w:rPr>
            </w:pPr>
          </w:p>
        </w:tc>
        <w:tc>
          <w:tcPr>
            <w:tcW w:w="4111" w:type="dxa"/>
            <w:shd w:val="clear" w:color="auto" w:fill="D9D9D9" w:themeFill="background1" w:themeFillShade="D9"/>
          </w:tcPr>
          <w:p w14:paraId="6E002B2D" w14:textId="77777777" w:rsidR="001D061B" w:rsidRPr="00025842" w:rsidRDefault="001D061B" w:rsidP="008E0B87">
            <w:pPr>
              <w:spacing w:line="226" w:lineRule="exact"/>
              <w:ind w:left="102"/>
              <w:rPr>
                <w:spacing w:val="-1"/>
                <w:szCs w:val="20"/>
              </w:rPr>
            </w:pPr>
          </w:p>
        </w:tc>
        <w:tc>
          <w:tcPr>
            <w:tcW w:w="1418" w:type="dxa"/>
            <w:shd w:val="clear" w:color="auto" w:fill="D9D9D9" w:themeFill="background1" w:themeFillShade="D9"/>
          </w:tcPr>
          <w:p w14:paraId="178560B3" w14:textId="77777777" w:rsidR="001D061B" w:rsidRPr="00025842" w:rsidRDefault="001D061B" w:rsidP="003A6D72">
            <w:pPr>
              <w:spacing w:line="229" w:lineRule="exact"/>
              <w:ind w:left="102"/>
              <w:jc w:val="center"/>
              <w:rPr>
                <w:szCs w:val="20"/>
              </w:rPr>
            </w:pPr>
          </w:p>
        </w:tc>
      </w:tr>
      <w:tr w:rsidR="001D061B" w:rsidRPr="00025842" w14:paraId="13713010" w14:textId="77777777" w:rsidTr="00514BAB">
        <w:tc>
          <w:tcPr>
            <w:tcW w:w="2660" w:type="dxa"/>
          </w:tcPr>
          <w:p w14:paraId="16E67BE6" w14:textId="784DA0E4" w:rsidR="001D061B" w:rsidRPr="00025842" w:rsidRDefault="001D061B" w:rsidP="00514BAB">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232BF289" w14:textId="55223BD2"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111" w:type="dxa"/>
          </w:tcPr>
          <w:p w14:paraId="1D5DBDD5" w14:textId="77777777" w:rsidR="001D061B" w:rsidRPr="00025842" w:rsidRDefault="001D061B" w:rsidP="008E0B87">
            <w:pPr>
              <w:spacing w:line="229" w:lineRule="exact"/>
              <w:ind w:left="102"/>
              <w:rPr>
                <w:spacing w:val="-1"/>
                <w:szCs w:val="20"/>
              </w:rPr>
            </w:pPr>
            <w:r w:rsidRPr="00025842">
              <w:rPr>
                <w:szCs w:val="20"/>
              </w:rPr>
              <w:t>Returnerar en patients konsultationsremissvar.</w:t>
            </w:r>
          </w:p>
          <w:p w14:paraId="3048665A" w14:textId="77777777" w:rsidR="001D061B" w:rsidRPr="00025842" w:rsidRDefault="001D061B" w:rsidP="008E0B87">
            <w:pPr>
              <w:rPr>
                <w:rFonts w:cs="Arial"/>
                <w:b/>
                <w:bCs/>
                <w:szCs w:val="20"/>
              </w:rPr>
            </w:pPr>
          </w:p>
          <w:p w14:paraId="68042C49" w14:textId="77777777" w:rsidR="001D061B" w:rsidRPr="00025842" w:rsidRDefault="001D061B" w:rsidP="008E0B87">
            <w:pPr>
              <w:spacing w:line="226" w:lineRule="exact"/>
              <w:ind w:left="102"/>
              <w:rPr>
                <w:spacing w:val="-1"/>
                <w:szCs w:val="20"/>
              </w:rPr>
            </w:pPr>
          </w:p>
        </w:tc>
        <w:tc>
          <w:tcPr>
            <w:tcW w:w="1418" w:type="dxa"/>
          </w:tcPr>
          <w:p w14:paraId="0323E768" w14:textId="648B5998"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1D061B" w:rsidRPr="00025842" w14:paraId="60F4ABF9" w14:textId="77777777" w:rsidTr="00514BAB">
        <w:tc>
          <w:tcPr>
            <w:tcW w:w="2660" w:type="dxa"/>
          </w:tcPr>
          <w:p w14:paraId="240E3B3D" w14:textId="25764F98"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510366DB" w14:textId="46D82F6B"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111" w:type="dxa"/>
          </w:tcPr>
          <w:p w14:paraId="0A8DB548" w14:textId="6E9FF45C" w:rsidR="001D061B" w:rsidRPr="00025842" w:rsidRDefault="001D061B" w:rsidP="008E0B87">
            <w:pPr>
              <w:spacing w:line="229" w:lineRule="exact"/>
              <w:ind w:left="102"/>
              <w:rPr>
                <w:szCs w:val="20"/>
              </w:rPr>
            </w:pPr>
            <w:r w:rsidRPr="00025842">
              <w:rPr>
                <w:szCs w:val="20"/>
              </w:rPr>
              <w:t>Innehåller basinformation om dokumentet</w:t>
            </w:r>
          </w:p>
        </w:tc>
        <w:tc>
          <w:tcPr>
            <w:tcW w:w="1418" w:type="dxa"/>
          </w:tcPr>
          <w:p w14:paraId="797036D6" w14:textId="096E5B1F" w:rsidR="001D061B" w:rsidRPr="00025842" w:rsidRDefault="001D061B" w:rsidP="003A6D72">
            <w:pPr>
              <w:spacing w:line="229" w:lineRule="exact"/>
              <w:ind w:left="102"/>
              <w:jc w:val="center"/>
              <w:rPr>
                <w:szCs w:val="20"/>
              </w:rPr>
            </w:pPr>
            <w:r w:rsidRPr="00025842">
              <w:rPr>
                <w:szCs w:val="20"/>
              </w:rPr>
              <w:t>1..1</w:t>
            </w:r>
          </w:p>
        </w:tc>
      </w:tr>
      <w:tr w:rsidR="001D061B" w:rsidRPr="00025842" w14:paraId="2B7B6628" w14:textId="77777777" w:rsidTr="00514BAB">
        <w:tc>
          <w:tcPr>
            <w:tcW w:w="2660" w:type="dxa"/>
          </w:tcPr>
          <w:p w14:paraId="792E643C" w14:textId="380AE15A"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03C856B9" w14:textId="147404DA"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41EAD9CA" w14:textId="77777777" w:rsidR="001D061B" w:rsidRPr="00025842" w:rsidRDefault="001D061B" w:rsidP="008E0B87">
            <w:pPr>
              <w:spacing w:line="229" w:lineRule="exact"/>
              <w:ind w:left="102"/>
              <w:rPr>
                <w:szCs w:val="20"/>
              </w:rPr>
            </w:pPr>
            <w:r w:rsidRPr="00025842">
              <w:rPr>
                <w:szCs w:val="20"/>
              </w:rPr>
              <w:t>Dokumentets identitet som är unik inom källsystemet</w:t>
            </w:r>
          </w:p>
          <w:p w14:paraId="37B3B3AD" w14:textId="77777777" w:rsidR="001D061B" w:rsidRPr="00025842" w:rsidRDefault="001D061B" w:rsidP="008E0B87">
            <w:pPr>
              <w:spacing w:line="229" w:lineRule="exact"/>
              <w:ind w:left="102"/>
              <w:rPr>
                <w:szCs w:val="20"/>
              </w:rPr>
            </w:pPr>
          </w:p>
        </w:tc>
        <w:tc>
          <w:tcPr>
            <w:tcW w:w="1418" w:type="dxa"/>
          </w:tcPr>
          <w:p w14:paraId="0400BDBB" w14:textId="69B1F5DE" w:rsidR="001D061B" w:rsidRPr="00025842" w:rsidRDefault="001D061B" w:rsidP="003A6D72">
            <w:pPr>
              <w:spacing w:line="229" w:lineRule="exact"/>
              <w:ind w:left="102"/>
              <w:jc w:val="center"/>
              <w:rPr>
                <w:szCs w:val="20"/>
              </w:rPr>
            </w:pPr>
            <w:r w:rsidRPr="00025842">
              <w:rPr>
                <w:szCs w:val="20"/>
              </w:rPr>
              <w:t>1..1</w:t>
            </w:r>
          </w:p>
        </w:tc>
      </w:tr>
      <w:tr w:rsidR="001D061B" w:rsidRPr="00025842" w14:paraId="56A53211" w14:textId="77777777" w:rsidTr="00514BAB">
        <w:tc>
          <w:tcPr>
            <w:tcW w:w="2660" w:type="dxa"/>
          </w:tcPr>
          <w:p w14:paraId="05431F1D" w14:textId="1A7EA16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7B0D418F" w14:textId="0A7A7E34"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HSA</w:t>
            </w:r>
            <w:r w:rsidR="00FB173C" w:rsidRPr="00025842">
              <w:rPr>
                <w:rFonts w:ascii="Georgia" w:hAnsi="Georgia"/>
                <w:sz w:val="20"/>
                <w:szCs w:val="20"/>
              </w:rPr>
              <w:t>I</w:t>
            </w:r>
            <w:r w:rsidRPr="00025842">
              <w:rPr>
                <w:rFonts w:ascii="Georgia" w:hAnsi="Georgia"/>
                <w:sz w:val="20"/>
                <w:szCs w:val="20"/>
              </w:rPr>
              <w:t>dType</w:t>
            </w:r>
          </w:p>
        </w:tc>
        <w:tc>
          <w:tcPr>
            <w:tcW w:w="4111" w:type="dxa"/>
          </w:tcPr>
          <w:p w14:paraId="4698FEFA" w14:textId="0A528AA7" w:rsidR="001D061B" w:rsidRPr="00025842" w:rsidRDefault="001D061B" w:rsidP="008E0B87">
            <w:pPr>
              <w:spacing w:line="229" w:lineRule="exact"/>
              <w:ind w:left="102"/>
              <w:rPr>
                <w:szCs w:val="20"/>
              </w:rPr>
            </w:pPr>
            <w:r w:rsidRPr="00025842">
              <w:rPr>
                <w:szCs w:val="20"/>
              </w:rPr>
              <w:t>HSAid för det system som dokumentet är skapat i.</w:t>
            </w:r>
          </w:p>
        </w:tc>
        <w:tc>
          <w:tcPr>
            <w:tcW w:w="1418" w:type="dxa"/>
          </w:tcPr>
          <w:p w14:paraId="767A8DF7" w14:textId="1B9DDAB9" w:rsidR="001D061B" w:rsidRPr="00025842" w:rsidRDefault="001D061B" w:rsidP="003A6D72">
            <w:pPr>
              <w:spacing w:line="229" w:lineRule="exact"/>
              <w:ind w:left="102"/>
              <w:jc w:val="center"/>
              <w:rPr>
                <w:szCs w:val="20"/>
              </w:rPr>
            </w:pPr>
            <w:r w:rsidRPr="00025842">
              <w:rPr>
                <w:szCs w:val="20"/>
              </w:rPr>
              <w:t>1..1</w:t>
            </w:r>
          </w:p>
        </w:tc>
      </w:tr>
      <w:tr w:rsidR="001D061B" w:rsidRPr="00025842" w14:paraId="0D621603" w14:textId="77777777" w:rsidTr="00514BAB">
        <w:tc>
          <w:tcPr>
            <w:tcW w:w="2660" w:type="dxa"/>
          </w:tcPr>
          <w:p w14:paraId="06F31655" w14:textId="77777777" w:rsidR="001D061B" w:rsidRPr="00025842" w:rsidRDefault="001D061B" w:rsidP="008A6494">
            <w:pPr>
              <w:spacing w:line="229" w:lineRule="exact"/>
              <w:ind w:left="102"/>
              <w:rPr>
                <w:szCs w:val="20"/>
              </w:rPr>
            </w:pPr>
            <w:r w:rsidRPr="00025842">
              <w:rPr>
                <w:szCs w:val="20"/>
              </w:rPr>
              <w:t>../../documentTitle</w:t>
            </w:r>
          </w:p>
          <w:p w14:paraId="02BAF80A" w14:textId="77777777" w:rsidR="001D061B" w:rsidRPr="00025842" w:rsidRDefault="001D061B" w:rsidP="00514BAB">
            <w:pPr>
              <w:pStyle w:val="TableParagraph"/>
              <w:spacing w:line="229" w:lineRule="exact"/>
              <w:ind w:left="102"/>
              <w:rPr>
                <w:rFonts w:ascii="Georgia" w:hAnsi="Georgia"/>
                <w:sz w:val="20"/>
                <w:szCs w:val="20"/>
              </w:rPr>
            </w:pPr>
          </w:p>
        </w:tc>
        <w:tc>
          <w:tcPr>
            <w:tcW w:w="1417" w:type="dxa"/>
          </w:tcPr>
          <w:p w14:paraId="59CA54EC" w14:textId="36AC78EC"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11A7B880" w14:textId="77777777" w:rsidR="001D061B" w:rsidRPr="00025842" w:rsidRDefault="001D061B" w:rsidP="008E0B87">
            <w:pPr>
              <w:spacing w:line="229" w:lineRule="exact"/>
              <w:ind w:left="102"/>
              <w:rPr>
                <w:szCs w:val="20"/>
              </w:rPr>
            </w:pPr>
            <w:r w:rsidRPr="00025842">
              <w:rPr>
                <w:szCs w:val="20"/>
              </w:rPr>
              <w:t>Titel som beskriver den information som sänds i dokumentet.</w:t>
            </w:r>
          </w:p>
          <w:p w14:paraId="4228D1E8" w14:textId="77777777" w:rsidR="001D061B" w:rsidRPr="00025842" w:rsidRDefault="001D061B" w:rsidP="008E0B87">
            <w:pPr>
              <w:spacing w:line="229" w:lineRule="exact"/>
              <w:ind w:left="102"/>
              <w:rPr>
                <w:szCs w:val="20"/>
              </w:rPr>
            </w:pPr>
          </w:p>
        </w:tc>
        <w:tc>
          <w:tcPr>
            <w:tcW w:w="1418" w:type="dxa"/>
          </w:tcPr>
          <w:p w14:paraId="3309788A" w14:textId="6A5DB3E7" w:rsidR="001D061B" w:rsidRPr="00025842" w:rsidRDefault="001D061B" w:rsidP="003A6D72">
            <w:pPr>
              <w:spacing w:line="229" w:lineRule="exact"/>
              <w:ind w:left="102"/>
              <w:jc w:val="center"/>
              <w:rPr>
                <w:szCs w:val="20"/>
              </w:rPr>
            </w:pPr>
            <w:r w:rsidRPr="00025842">
              <w:rPr>
                <w:szCs w:val="20"/>
              </w:rPr>
              <w:t>0..1</w:t>
            </w:r>
          </w:p>
        </w:tc>
      </w:tr>
      <w:tr w:rsidR="001D061B" w:rsidRPr="00025842" w14:paraId="0F00E13E" w14:textId="77777777" w:rsidTr="00514BAB">
        <w:tc>
          <w:tcPr>
            <w:tcW w:w="2660" w:type="dxa"/>
          </w:tcPr>
          <w:p w14:paraId="2FCDB6E1" w14:textId="77777777" w:rsidR="001D061B" w:rsidRPr="00025842" w:rsidRDefault="001D061B" w:rsidP="008A6494">
            <w:pPr>
              <w:spacing w:line="229" w:lineRule="exact"/>
              <w:ind w:left="102"/>
              <w:rPr>
                <w:szCs w:val="20"/>
              </w:rPr>
            </w:pPr>
            <w:r w:rsidRPr="00025842">
              <w:rPr>
                <w:szCs w:val="20"/>
              </w:rPr>
              <w:t>../../documentTime</w:t>
            </w:r>
          </w:p>
          <w:p w14:paraId="24458E08" w14:textId="77777777" w:rsidR="001D061B" w:rsidRPr="00025842" w:rsidRDefault="001D061B" w:rsidP="008A6494">
            <w:pPr>
              <w:spacing w:line="229" w:lineRule="exact"/>
              <w:ind w:left="102"/>
              <w:rPr>
                <w:szCs w:val="20"/>
              </w:rPr>
            </w:pPr>
          </w:p>
        </w:tc>
        <w:tc>
          <w:tcPr>
            <w:tcW w:w="1417" w:type="dxa"/>
          </w:tcPr>
          <w:p w14:paraId="01EDA7CA" w14:textId="77777777" w:rsidR="001D061B" w:rsidRPr="00025842" w:rsidRDefault="001D061B" w:rsidP="008A6494">
            <w:pPr>
              <w:spacing w:line="229" w:lineRule="exact"/>
              <w:ind w:left="102"/>
              <w:rPr>
                <w:szCs w:val="20"/>
              </w:rPr>
            </w:pPr>
            <w:r w:rsidRPr="00025842">
              <w:rPr>
                <w:szCs w:val="20"/>
              </w:rPr>
              <w:t>TimeStampType</w:t>
            </w:r>
          </w:p>
          <w:p w14:paraId="1B668527" w14:textId="77777777" w:rsidR="001D061B" w:rsidRPr="00025842" w:rsidRDefault="001D061B" w:rsidP="00514BAB">
            <w:pPr>
              <w:pStyle w:val="TableParagraph"/>
              <w:spacing w:line="226" w:lineRule="exact"/>
              <w:ind w:left="102"/>
              <w:rPr>
                <w:rFonts w:ascii="Georgia" w:hAnsi="Georgia"/>
                <w:sz w:val="20"/>
                <w:szCs w:val="20"/>
              </w:rPr>
            </w:pPr>
          </w:p>
        </w:tc>
        <w:tc>
          <w:tcPr>
            <w:tcW w:w="4111" w:type="dxa"/>
          </w:tcPr>
          <w:p w14:paraId="470EDE24" w14:textId="154A9FE4" w:rsidR="001D061B" w:rsidRPr="00025842" w:rsidRDefault="001D061B" w:rsidP="008E0B87">
            <w:pPr>
              <w:spacing w:line="229" w:lineRule="exact"/>
              <w:ind w:left="102"/>
              <w:rPr>
                <w:szCs w:val="20"/>
              </w:rPr>
            </w:pPr>
            <w:r w:rsidRPr="00025842">
              <w:rPr>
                <w:szCs w:val="20"/>
              </w:rPr>
              <w:t>Tidpunkt då dokument skapades</w:t>
            </w:r>
          </w:p>
        </w:tc>
        <w:tc>
          <w:tcPr>
            <w:tcW w:w="1418" w:type="dxa"/>
          </w:tcPr>
          <w:p w14:paraId="206CF507" w14:textId="6AE4A773" w:rsidR="001D061B" w:rsidRPr="00025842" w:rsidRDefault="001D061B" w:rsidP="003A6D72">
            <w:pPr>
              <w:spacing w:line="229" w:lineRule="exact"/>
              <w:ind w:left="102"/>
              <w:jc w:val="center"/>
              <w:rPr>
                <w:szCs w:val="20"/>
              </w:rPr>
            </w:pPr>
            <w:r w:rsidRPr="00025842">
              <w:rPr>
                <w:color w:val="FF0000"/>
                <w:szCs w:val="20"/>
              </w:rPr>
              <w:t>1..1</w:t>
            </w:r>
          </w:p>
        </w:tc>
      </w:tr>
      <w:tr w:rsidR="001D061B" w:rsidRPr="00025842" w14:paraId="6BE0FEF8" w14:textId="77777777" w:rsidTr="00514BAB">
        <w:tc>
          <w:tcPr>
            <w:tcW w:w="2660" w:type="dxa"/>
          </w:tcPr>
          <w:p w14:paraId="516E971A" w14:textId="31A25EFD" w:rsidR="001D061B" w:rsidRPr="00025842" w:rsidRDefault="001D061B" w:rsidP="008A6494">
            <w:pPr>
              <w:spacing w:line="229" w:lineRule="exact"/>
              <w:ind w:left="102"/>
              <w:rPr>
                <w:szCs w:val="20"/>
              </w:rPr>
            </w:pPr>
            <w:r w:rsidRPr="00025842">
              <w:rPr>
                <w:szCs w:val="20"/>
              </w:rPr>
              <w:t>../../patientId</w:t>
            </w:r>
          </w:p>
        </w:tc>
        <w:tc>
          <w:tcPr>
            <w:tcW w:w="1417" w:type="dxa"/>
          </w:tcPr>
          <w:p w14:paraId="1AA7A90C" w14:textId="3D22E328" w:rsidR="001D061B" w:rsidRPr="00025842" w:rsidRDefault="001D061B" w:rsidP="008A6494">
            <w:pPr>
              <w:spacing w:line="229" w:lineRule="exact"/>
              <w:ind w:left="102"/>
              <w:rPr>
                <w:szCs w:val="20"/>
              </w:rPr>
            </w:pPr>
            <w:r w:rsidRPr="00025842">
              <w:rPr>
                <w:spacing w:val="-1"/>
                <w:szCs w:val="20"/>
              </w:rPr>
              <w:t>PersonIdType</w:t>
            </w:r>
          </w:p>
        </w:tc>
        <w:tc>
          <w:tcPr>
            <w:tcW w:w="4111" w:type="dxa"/>
          </w:tcPr>
          <w:p w14:paraId="7E7147CD" w14:textId="77777777" w:rsidR="001D061B" w:rsidRPr="00025842" w:rsidRDefault="001D061B" w:rsidP="008E0B87">
            <w:pPr>
              <w:spacing w:line="229" w:lineRule="exact"/>
              <w:ind w:left="102"/>
              <w:rPr>
                <w:szCs w:val="20"/>
              </w:rPr>
            </w:pPr>
            <w:r w:rsidRPr="00025842">
              <w:rPr>
                <w:szCs w:val="20"/>
              </w:rPr>
              <w:t>Identifierare för patient.</w:t>
            </w:r>
          </w:p>
          <w:p w14:paraId="5ADC6E3F" w14:textId="77777777" w:rsidR="001D061B" w:rsidRPr="00025842" w:rsidRDefault="001D061B" w:rsidP="008E0B87">
            <w:pPr>
              <w:spacing w:line="226" w:lineRule="exact"/>
              <w:ind w:left="102"/>
              <w:rPr>
                <w:spacing w:val="-1"/>
                <w:szCs w:val="20"/>
              </w:rPr>
            </w:pPr>
          </w:p>
          <w:p w14:paraId="2D0CFAB7" w14:textId="77777777" w:rsidR="001D061B" w:rsidRPr="00025842" w:rsidRDefault="001D061B" w:rsidP="008E0B87">
            <w:pPr>
              <w:spacing w:line="229" w:lineRule="exact"/>
              <w:ind w:left="102"/>
              <w:rPr>
                <w:szCs w:val="20"/>
              </w:rPr>
            </w:pPr>
          </w:p>
        </w:tc>
        <w:tc>
          <w:tcPr>
            <w:tcW w:w="1418" w:type="dxa"/>
          </w:tcPr>
          <w:p w14:paraId="65FB11A6" w14:textId="557E3A95" w:rsidR="001D061B" w:rsidRPr="00025842" w:rsidRDefault="001D061B" w:rsidP="003A6D72">
            <w:pPr>
              <w:spacing w:line="229" w:lineRule="exact"/>
              <w:ind w:left="102"/>
              <w:jc w:val="center"/>
              <w:rPr>
                <w:szCs w:val="20"/>
              </w:rPr>
            </w:pPr>
            <w:r w:rsidRPr="00025842">
              <w:rPr>
                <w:szCs w:val="20"/>
              </w:rPr>
              <w:t>1..1</w:t>
            </w:r>
          </w:p>
        </w:tc>
      </w:tr>
      <w:tr w:rsidR="001D061B" w:rsidRPr="00025842" w14:paraId="2448E097" w14:textId="77777777" w:rsidTr="00514BAB">
        <w:tc>
          <w:tcPr>
            <w:tcW w:w="2660" w:type="dxa"/>
          </w:tcPr>
          <w:p w14:paraId="42710ADF" w14:textId="1ADCC292" w:rsidR="001D061B" w:rsidRPr="00025842" w:rsidRDefault="001D061B" w:rsidP="008A6494">
            <w:pPr>
              <w:spacing w:line="229" w:lineRule="exact"/>
              <w:ind w:left="102"/>
              <w:rPr>
                <w:szCs w:val="20"/>
              </w:rPr>
            </w:pPr>
            <w:r w:rsidRPr="00025842">
              <w:rPr>
                <w:szCs w:val="20"/>
              </w:rPr>
              <w:t>../../../id</w:t>
            </w:r>
          </w:p>
        </w:tc>
        <w:tc>
          <w:tcPr>
            <w:tcW w:w="1417" w:type="dxa"/>
          </w:tcPr>
          <w:p w14:paraId="05BAEDBF" w14:textId="222119FB" w:rsidR="001D061B" w:rsidRPr="00025842" w:rsidRDefault="001D061B" w:rsidP="008A6494">
            <w:pPr>
              <w:spacing w:line="229" w:lineRule="exact"/>
              <w:ind w:left="102"/>
              <w:rPr>
                <w:spacing w:val="-1"/>
                <w:szCs w:val="20"/>
              </w:rPr>
            </w:pPr>
            <w:r w:rsidRPr="00025842">
              <w:rPr>
                <w:szCs w:val="20"/>
              </w:rPr>
              <w:t>string</w:t>
            </w:r>
          </w:p>
        </w:tc>
        <w:tc>
          <w:tcPr>
            <w:tcW w:w="4111" w:type="dxa"/>
          </w:tcPr>
          <w:p w14:paraId="6F3F7EF7" w14:textId="6AEE7BD6" w:rsidR="001D061B" w:rsidRPr="00025842" w:rsidRDefault="001D061B" w:rsidP="008E0B87">
            <w:pPr>
              <w:spacing w:line="229" w:lineRule="exact"/>
              <w:ind w:left="102"/>
              <w:rPr>
                <w:szCs w:val="20"/>
              </w:rPr>
            </w:pPr>
            <w:r w:rsidRPr="00025842">
              <w:rPr>
                <w:szCs w:val="20"/>
              </w:rPr>
              <w:t>Identiteten enligt den identitetstyp (type) som angivits. Anges med 12 tecken utan bindestreck.</w:t>
            </w:r>
          </w:p>
        </w:tc>
        <w:tc>
          <w:tcPr>
            <w:tcW w:w="1418" w:type="dxa"/>
          </w:tcPr>
          <w:p w14:paraId="71F6CDFA" w14:textId="5A11AFC9" w:rsidR="001D061B" w:rsidRPr="00025842" w:rsidRDefault="001D061B" w:rsidP="003A6D72">
            <w:pPr>
              <w:spacing w:line="229" w:lineRule="exact"/>
              <w:ind w:left="102"/>
              <w:jc w:val="center"/>
              <w:rPr>
                <w:szCs w:val="20"/>
              </w:rPr>
            </w:pPr>
            <w:r w:rsidRPr="00025842">
              <w:rPr>
                <w:szCs w:val="20"/>
              </w:rPr>
              <w:t>1..1</w:t>
            </w:r>
          </w:p>
        </w:tc>
      </w:tr>
      <w:tr w:rsidR="001D061B" w:rsidRPr="00025842" w14:paraId="28877DBF" w14:textId="77777777" w:rsidTr="00514BAB">
        <w:tc>
          <w:tcPr>
            <w:tcW w:w="2660" w:type="dxa"/>
          </w:tcPr>
          <w:p w14:paraId="064DF5FE" w14:textId="70EFE25F" w:rsidR="001D061B" w:rsidRPr="00025842" w:rsidRDefault="001D061B" w:rsidP="008A6494">
            <w:pPr>
              <w:spacing w:line="229" w:lineRule="exact"/>
              <w:ind w:left="102"/>
              <w:rPr>
                <w:szCs w:val="20"/>
              </w:rPr>
            </w:pPr>
            <w:r w:rsidRPr="00025842">
              <w:rPr>
                <w:szCs w:val="20"/>
              </w:rPr>
              <w:t>../../../type</w:t>
            </w:r>
          </w:p>
        </w:tc>
        <w:tc>
          <w:tcPr>
            <w:tcW w:w="1417" w:type="dxa"/>
          </w:tcPr>
          <w:p w14:paraId="77E2C2B9" w14:textId="3DCC5C7C" w:rsidR="001D061B" w:rsidRPr="00025842" w:rsidRDefault="001D061B" w:rsidP="008A6494">
            <w:pPr>
              <w:spacing w:line="229" w:lineRule="exact"/>
              <w:ind w:left="102"/>
              <w:rPr>
                <w:szCs w:val="20"/>
              </w:rPr>
            </w:pPr>
            <w:r w:rsidRPr="00025842">
              <w:rPr>
                <w:szCs w:val="20"/>
              </w:rPr>
              <w:t>string</w:t>
            </w:r>
          </w:p>
        </w:tc>
        <w:tc>
          <w:tcPr>
            <w:tcW w:w="4111" w:type="dxa"/>
          </w:tcPr>
          <w:p w14:paraId="6404D231" w14:textId="77777777" w:rsidR="001D061B" w:rsidRPr="00025842" w:rsidRDefault="001D061B" w:rsidP="008E0B87">
            <w:pPr>
              <w:spacing w:line="226" w:lineRule="exact"/>
              <w:ind w:left="102"/>
              <w:rPr>
                <w:szCs w:val="20"/>
              </w:rPr>
            </w:pPr>
            <w:r w:rsidRPr="00025842">
              <w:rPr>
                <w:szCs w:val="20"/>
              </w:rPr>
              <w:t xml:space="preserve">OID för typ av identifierare. </w:t>
            </w:r>
          </w:p>
          <w:p w14:paraId="28009724" w14:textId="77777777" w:rsidR="001D061B" w:rsidRPr="00025842" w:rsidRDefault="001D061B" w:rsidP="008E0B87">
            <w:pPr>
              <w:spacing w:line="226" w:lineRule="exact"/>
              <w:ind w:left="102"/>
              <w:rPr>
                <w:szCs w:val="20"/>
              </w:rPr>
            </w:pPr>
            <w:r w:rsidRPr="00025842">
              <w:rPr>
                <w:szCs w:val="20"/>
              </w:rPr>
              <w:t>För personnummer ska Skatteverkets personnummer (1.2.752.129.2.1.3.1).</w:t>
            </w:r>
          </w:p>
          <w:p w14:paraId="39B304CA" w14:textId="77777777" w:rsidR="001D061B" w:rsidRPr="00025842" w:rsidRDefault="001D061B" w:rsidP="008E0B87">
            <w:pPr>
              <w:spacing w:line="226" w:lineRule="exact"/>
              <w:ind w:left="102"/>
              <w:rPr>
                <w:szCs w:val="20"/>
              </w:rPr>
            </w:pPr>
            <w:r w:rsidRPr="00025842">
              <w:rPr>
                <w:szCs w:val="20"/>
              </w:rPr>
              <w:t xml:space="preserve">För samordningsnummer ska </w:t>
            </w:r>
            <w:r w:rsidRPr="00025842">
              <w:rPr>
                <w:szCs w:val="20"/>
              </w:rPr>
              <w:lastRenderedPageBreak/>
              <w:t>Skatteverkets samordningsnummer (1.2.752.129.2.1.3.3).</w:t>
            </w:r>
          </w:p>
          <w:p w14:paraId="51552EEA" w14:textId="23CB8284" w:rsidR="001D061B" w:rsidRPr="00025842" w:rsidRDefault="001D061B" w:rsidP="008E0B87">
            <w:pPr>
              <w:spacing w:line="229" w:lineRule="exact"/>
              <w:ind w:left="102"/>
              <w:rPr>
                <w:szCs w:val="20"/>
              </w:rPr>
            </w:pPr>
            <w:r w:rsidRPr="00025842">
              <w:rPr>
                <w:szCs w:val="20"/>
              </w:rPr>
              <w:t>För reservnummer används lokalt definierade reservnummer, exempelvis SLL reservnummer (1.2.752.97.3.1.3)</w:t>
            </w:r>
          </w:p>
        </w:tc>
        <w:tc>
          <w:tcPr>
            <w:tcW w:w="1418" w:type="dxa"/>
          </w:tcPr>
          <w:p w14:paraId="4BF59CA7" w14:textId="515AC038" w:rsidR="001D061B" w:rsidRPr="00025842" w:rsidRDefault="001D061B" w:rsidP="003A6D72">
            <w:pPr>
              <w:spacing w:line="229" w:lineRule="exact"/>
              <w:ind w:left="102"/>
              <w:jc w:val="center"/>
              <w:rPr>
                <w:szCs w:val="20"/>
              </w:rPr>
            </w:pPr>
            <w:r w:rsidRPr="00025842">
              <w:rPr>
                <w:szCs w:val="20"/>
              </w:rPr>
              <w:lastRenderedPageBreak/>
              <w:t>1..1</w:t>
            </w:r>
          </w:p>
        </w:tc>
      </w:tr>
      <w:tr w:rsidR="001D061B" w:rsidRPr="00025842" w14:paraId="519D9FFE" w14:textId="77777777" w:rsidTr="00514BAB">
        <w:tc>
          <w:tcPr>
            <w:tcW w:w="2660" w:type="dxa"/>
          </w:tcPr>
          <w:p w14:paraId="270FB25C" w14:textId="77777777" w:rsidR="001D061B" w:rsidRPr="00025842" w:rsidRDefault="001D061B" w:rsidP="008A6494">
            <w:pPr>
              <w:spacing w:line="229" w:lineRule="exact"/>
              <w:ind w:left="102"/>
              <w:rPr>
                <w:szCs w:val="20"/>
              </w:rPr>
            </w:pPr>
            <w:r w:rsidRPr="00025842">
              <w:rPr>
                <w:szCs w:val="20"/>
              </w:rPr>
              <w:lastRenderedPageBreak/>
              <w:t>../../accountableHealthcareProfessional</w:t>
            </w:r>
          </w:p>
          <w:p w14:paraId="43DC565E" w14:textId="77777777" w:rsidR="001D061B" w:rsidRPr="00025842" w:rsidRDefault="001D061B" w:rsidP="008A6494">
            <w:pPr>
              <w:spacing w:line="229" w:lineRule="exact"/>
              <w:ind w:left="102"/>
              <w:rPr>
                <w:szCs w:val="20"/>
              </w:rPr>
            </w:pPr>
          </w:p>
        </w:tc>
        <w:tc>
          <w:tcPr>
            <w:tcW w:w="1417" w:type="dxa"/>
          </w:tcPr>
          <w:p w14:paraId="76EA3660" w14:textId="203A3A28" w:rsidR="001D061B" w:rsidRPr="00025842" w:rsidRDefault="001D061B" w:rsidP="008A6494">
            <w:pPr>
              <w:spacing w:line="229" w:lineRule="exact"/>
              <w:ind w:left="102"/>
              <w:rPr>
                <w:szCs w:val="20"/>
              </w:rPr>
            </w:pPr>
            <w:r w:rsidRPr="00025842">
              <w:rPr>
                <w:szCs w:val="20"/>
              </w:rPr>
              <w:t>HealthcareProfessionalType</w:t>
            </w:r>
          </w:p>
        </w:tc>
        <w:tc>
          <w:tcPr>
            <w:tcW w:w="4111" w:type="dxa"/>
          </w:tcPr>
          <w:p w14:paraId="74D5D5FD" w14:textId="77777777" w:rsidR="001D061B" w:rsidRPr="00025842" w:rsidRDefault="001D061B" w:rsidP="008E0B87">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1235061A" w14:textId="77777777" w:rsidR="001D061B" w:rsidRPr="00025842" w:rsidRDefault="001D061B" w:rsidP="008E0B87">
            <w:pPr>
              <w:spacing w:line="226" w:lineRule="exact"/>
              <w:ind w:left="102"/>
              <w:rPr>
                <w:szCs w:val="20"/>
              </w:rPr>
            </w:pPr>
          </w:p>
        </w:tc>
        <w:tc>
          <w:tcPr>
            <w:tcW w:w="1418" w:type="dxa"/>
          </w:tcPr>
          <w:p w14:paraId="1737C56D" w14:textId="4A7F335C" w:rsidR="001D061B" w:rsidRPr="00025842" w:rsidRDefault="001D061B" w:rsidP="003A6D72">
            <w:pPr>
              <w:spacing w:line="229" w:lineRule="exact"/>
              <w:ind w:left="102"/>
              <w:jc w:val="center"/>
              <w:rPr>
                <w:szCs w:val="20"/>
              </w:rPr>
            </w:pPr>
            <w:r w:rsidRPr="00025842">
              <w:rPr>
                <w:szCs w:val="20"/>
              </w:rPr>
              <w:t>1..1</w:t>
            </w:r>
          </w:p>
        </w:tc>
      </w:tr>
      <w:tr w:rsidR="001D061B" w:rsidRPr="00025842" w14:paraId="716BD2B9" w14:textId="77777777" w:rsidTr="00514BAB">
        <w:tc>
          <w:tcPr>
            <w:tcW w:w="2660" w:type="dxa"/>
          </w:tcPr>
          <w:p w14:paraId="508002BC" w14:textId="77777777" w:rsidR="001D061B" w:rsidRPr="00025842" w:rsidRDefault="001D061B" w:rsidP="008A6494">
            <w:pPr>
              <w:spacing w:line="229" w:lineRule="exact"/>
              <w:ind w:left="102"/>
              <w:rPr>
                <w:szCs w:val="20"/>
              </w:rPr>
            </w:pPr>
            <w:r w:rsidRPr="00025842">
              <w:rPr>
                <w:szCs w:val="20"/>
              </w:rPr>
              <w:t>../../../a</w:t>
            </w:r>
            <w:r w:rsidRPr="00025842">
              <w:rPr>
                <w:spacing w:val="-1"/>
                <w:szCs w:val="20"/>
              </w:rPr>
              <w:t>uthorTime</w:t>
            </w:r>
          </w:p>
          <w:p w14:paraId="21B4A040" w14:textId="77777777" w:rsidR="001D061B" w:rsidRPr="00025842" w:rsidRDefault="001D061B" w:rsidP="008A6494">
            <w:pPr>
              <w:spacing w:line="229" w:lineRule="exact"/>
              <w:ind w:left="102"/>
              <w:rPr>
                <w:szCs w:val="20"/>
              </w:rPr>
            </w:pPr>
          </w:p>
        </w:tc>
        <w:tc>
          <w:tcPr>
            <w:tcW w:w="1417" w:type="dxa"/>
          </w:tcPr>
          <w:p w14:paraId="59F5C621"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297482EE" w14:textId="77777777" w:rsidR="001D061B" w:rsidRPr="00025842" w:rsidRDefault="001D061B" w:rsidP="008A6494">
            <w:pPr>
              <w:spacing w:line="229" w:lineRule="exact"/>
              <w:ind w:left="102"/>
              <w:rPr>
                <w:szCs w:val="20"/>
              </w:rPr>
            </w:pPr>
          </w:p>
        </w:tc>
        <w:tc>
          <w:tcPr>
            <w:tcW w:w="4111" w:type="dxa"/>
          </w:tcPr>
          <w:p w14:paraId="44BEC60A" w14:textId="77777777" w:rsidR="001D061B" w:rsidRPr="00025842" w:rsidRDefault="001D061B" w:rsidP="008E0B87">
            <w:pPr>
              <w:spacing w:line="226" w:lineRule="exact"/>
              <w:ind w:left="102"/>
              <w:rPr>
                <w:spacing w:val="-1"/>
                <w:szCs w:val="20"/>
              </w:rPr>
            </w:pPr>
            <w:r w:rsidRPr="00025842">
              <w:rPr>
                <w:spacing w:val="-1"/>
                <w:szCs w:val="20"/>
              </w:rPr>
              <w:t>Tidpunkt då dokumentet skapades</w:t>
            </w:r>
          </w:p>
          <w:p w14:paraId="75CFA978" w14:textId="77777777" w:rsidR="001D061B" w:rsidRPr="00025842" w:rsidRDefault="001D061B" w:rsidP="008E0B87">
            <w:pPr>
              <w:spacing w:line="226" w:lineRule="exact"/>
              <w:ind w:left="102"/>
              <w:rPr>
                <w:spacing w:val="-1"/>
                <w:szCs w:val="20"/>
              </w:rPr>
            </w:pPr>
          </w:p>
        </w:tc>
        <w:tc>
          <w:tcPr>
            <w:tcW w:w="1418" w:type="dxa"/>
          </w:tcPr>
          <w:p w14:paraId="3AA54599" w14:textId="65C0569B" w:rsidR="001D061B" w:rsidRPr="00025842" w:rsidRDefault="001D061B" w:rsidP="003A6D72">
            <w:pPr>
              <w:spacing w:line="229" w:lineRule="exact"/>
              <w:ind w:left="102"/>
              <w:jc w:val="center"/>
              <w:rPr>
                <w:szCs w:val="20"/>
              </w:rPr>
            </w:pPr>
            <w:r w:rsidRPr="00025842">
              <w:rPr>
                <w:spacing w:val="-1"/>
                <w:szCs w:val="20"/>
              </w:rPr>
              <w:t>1..1</w:t>
            </w:r>
          </w:p>
        </w:tc>
      </w:tr>
      <w:tr w:rsidR="001D061B" w:rsidRPr="00025842" w14:paraId="70D381CB" w14:textId="77777777" w:rsidTr="00514BAB">
        <w:tc>
          <w:tcPr>
            <w:tcW w:w="2660" w:type="dxa"/>
          </w:tcPr>
          <w:p w14:paraId="7D272A00"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healthcareProfessionalHSAId</w:t>
            </w:r>
          </w:p>
          <w:p w14:paraId="32C9C720" w14:textId="77777777" w:rsidR="001D061B" w:rsidRPr="00025842" w:rsidRDefault="001D061B" w:rsidP="008A6494">
            <w:pPr>
              <w:spacing w:line="229" w:lineRule="exact"/>
              <w:ind w:left="102"/>
              <w:rPr>
                <w:szCs w:val="20"/>
              </w:rPr>
            </w:pPr>
          </w:p>
        </w:tc>
        <w:tc>
          <w:tcPr>
            <w:tcW w:w="1417" w:type="dxa"/>
          </w:tcPr>
          <w:p w14:paraId="62833982" w14:textId="18485826" w:rsidR="001D061B" w:rsidRPr="00025842" w:rsidRDefault="001D061B" w:rsidP="008A6494">
            <w:pPr>
              <w:spacing w:line="229" w:lineRule="exact"/>
              <w:ind w:left="102"/>
              <w:rPr>
                <w:rFonts w:cs="Arial"/>
                <w:szCs w:val="20"/>
              </w:rPr>
            </w:pPr>
            <w:r w:rsidRPr="00025842">
              <w:rPr>
                <w:szCs w:val="20"/>
              </w:rPr>
              <w:t>HSA</w:t>
            </w:r>
            <w:r w:rsidR="00FB173C" w:rsidRPr="00025842">
              <w:rPr>
                <w:szCs w:val="20"/>
              </w:rPr>
              <w:t>I</w:t>
            </w:r>
            <w:r w:rsidRPr="00025842">
              <w:rPr>
                <w:szCs w:val="20"/>
              </w:rPr>
              <w:t>dType</w:t>
            </w:r>
          </w:p>
          <w:p w14:paraId="01E8F244" w14:textId="77777777" w:rsidR="001D061B" w:rsidRPr="00025842" w:rsidRDefault="001D061B" w:rsidP="008A6494">
            <w:pPr>
              <w:spacing w:line="229" w:lineRule="exact"/>
              <w:ind w:left="102"/>
              <w:rPr>
                <w:szCs w:val="20"/>
              </w:rPr>
            </w:pPr>
          </w:p>
        </w:tc>
        <w:tc>
          <w:tcPr>
            <w:tcW w:w="4111" w:type="dxa"/>
          </w:tcPr>
          <w:p w14:paraId="60A2D3CC" w14:textId="5F4225A3" w:rsidR="001D061B" w:rsidRPr="00025842" w:rsidRDefault="001D061B"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1A422AF" w14:textId="07AAD042"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192F8112" w14:textId="77777777" w:rsidTr="00514BAB">
        <w:tc>
          <w:tcPr>
            <w:tcW w:w="2660" w:type="dxa"/>
          </w:tcPr>
          <w:p w14:paraId="561D0CBF" w14:textId="4E775F90" w:rsidR="001D061B" w:rsidRPr="00025842" w:rsidRDefault="001D061B" w:rsidP="008A6494">
            <w:pPr>
              <w:spacing w:line="229" w:lineRule="exact"/>
              <w:ind w:left="102"/>
              <w:rPr>
                <w:szCs w:val="20"/>
              </w:rPr>
            </w:pPr>
            <w:r w:rsidRPr="00025842">
              <w:rPr>
                <w:szCs w:val="20"/>
              </w:rPr>
              <w:t>../../../healthcareProfessionalName</w:t>
            </w:r>
          </w:p>
        </w:tc>
        <w:tc>
          <w:tcPr>
            <w:tcW w:w="1417" w:type="dxa"/>
          </w:tcPr>
          <w:p w14:paraId="337ED381" w14:textId="5499F0DA" w:rsidR="001D061B" w:rsidRPr="00025842" w:rsidRDefault="001D061B" w:rsidP="008A6494">
            <w:pPr>
              <w:spacing w:line="229" w:lineRule="exact"/>
              <w:ind w:left="102"/>
              <w:rPr>
                <w:szCs w:val="20"/>
              </w:rPr>
            </w:pPr>
            <w:r w:rsidRPr="00025842">
              <w:rPr>
                <w:spacing w:val="-1"/>
                <w:szCs w:val="20"/>
              </w:rPr>
              <w:t>string</w:t>
            </w:r>
          </w:p>
        </w:tc>
        <w:tc>
          <w:tcPr>
            <w:tcW w:w="4111" w:type="dxa"/>
          </w:tcPr>
          <w:p w14:paraId="2384C6B8" w14:textId="30B9B75C" w:rsidR="001D061B" w:rsidRPr="00025842" w:rsidRDefault="001D061B"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37C845EE" w14:textId="5FBC07E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3696F2E" w14:textId="77777777" w:rsidTr="00514BAB">
        <w:tc>
          <w:tcPr>
            <w:tcW w:w="2660" w:type="dxa"/>
          </w:tcPr>
          <w:p w14:paraId="3EDB1BF7"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healthcareProfessionalRoleCode</w:t>
            </w:r>
          </w:p>
          <w:p w14:paraId="723D4AFC" w14:textId="77777777" w:rsidR="001D061B" w:rsidRPr="00025842" w:rsidRDefault="001D061B" w:rsidP="008A6494">
            <w:pPr>
              <w:spacing w:line="229" w:lineRule="exact"/>
              <w:ind w:left="102"/>
              <w:rPr>
                <w:szCs w:val="20"/>
              </w:rPr>
            </w:pPr>
          </w:p>
        </w:tc>
        <w:tc>
          <w:tcPr>
            <w:tcW w:w="1417" w:type="dxa"/>
          </w:tcPr>
          <w:p w14:paraId="76CCADEA" w14:textId="77777777" w:rsidR="001D061B" w:rsidRPr="00025842" w:rsidRDefault="001D061B" w:rsidP="008A6494">
            <w:pPr>
              <w:spacing w:line="229" w:lineRule="exact"/>
              <w:ind w:left="102"/>
              <w:rPr>
                <w:spacing w:val="-1"/>
                <w:szCs w:val="20"/>
              </w:rPr>
            </w:pPr>
            <w:r w:rsidRPr="00025842">
              <w:rPr>
                <w:spacing w:val="-1"/>
                <w:szCs w:val="20"/>
              </w:rPr>
              <w:t>CVType</w:t>
            </w:r>
          </w:p>
          <w:p w14:paraId="2538EC63" w14:textId="77777777" w:rsidR="001D061B" w:rsidRPr="00025842" w:rsidRDefault="001D061B" w:rsidP="008A6494">
            <w:pPr>
              <w:spacing w:line="229" w:lineRule="exact"/>
              <w:ind w:left="102"/>
              <w:rPr>
                <w:rFonts w:cs="Arial"/>
                <w:szCs w:val="20"/>
              </w:rPr>
            </w:pPr>
          </w:p>
          <w:p w14:paraId="13D1478B" w14:textId="77777777" w:rsidR="001D061B" w:rsidRPr="00025842" w:rsidRDefault="001D061B" w:rsidP="008A6494">
            <w:pPr>
              <w:spacing w:line="226" w:lineRule="exact"/>
              <w:ind w:left="102"/>
              <w:rPr>
                <w:spacing w:val="-1"/>
                <w:szCs w:val="20"/>
              </w:rPr>
            </w:pPr>
          </w:p>
          <w:p w14:paraId="34729EB5" w14:textId="77777777" w:rsidR="001D061B" w:rsidRPr="00025842" w:rsidRDefault="001D061B" w:rsidP="008A6494">
            <w:pPr>
              <w:spacing w:line="229" w:lineRule="exact"/>
              <w:ind w:left="102"/>
              <w:rPr>
                <w:spacing w:val="-1"/>
                <w:szCs w:val="20"/>
              </w:rPr>
            </w:pPr>
          </w:p>
        </w:tc>
        <w:tc>
          <w:tcPr>
            <w:tcW w:w="4111" w:type="dxa"/>
          </w:tcPr>
          <w:p w14:paraId="2C3F54A8" w14:textId="2A6A79AE" w:rsidR="001D061B" w:rsidRPr="00025842" w:rsidRDefault="001D061B" w:rsidP="008E0B87">
            <w:pPr>
              <w:spacing w:line="226" w:lineRule="exact"/>
              <w:ind w:left="102"/>
              <w:rPr>
                <w:spacing w:val="-1"/>
                <w:szCs w:val="20"/>
              </w:rPr>
            </w:pPr>
            <w:r w:rsidRPr="00025842">
              <w:rPr>
                <w:spacing w:val="-1"/>
                <w:szCs w:val="20"/>
              </w:rPr>
              <w:t>Information om personens befattning. Om möjligt skall KV Befattning (OID 1.2.752.129.2.2.1.4) användas</w:t>
            </w:r>
            <w:r w:rsidR="00F66D4E" w:rsidRPr="00025842">
              <w:rPr>
                <w:spacing w:val="-1"/>
                <w:szCs w:val="20"/>
              </w:rPr>
              <w:t>, se referens [</w:t>
            </w:r>
            <w:r w:rsidR="00F66D4E" w:rsidRPr="00025842">
              <w:rPr>
                <w:spacing w:val="-1"/>
                <w:szCs w:val="20"/>
              </w:rPr>
              <w:fldChar w:fldCharType="begin"/>
            </w:r>
            <w:r w:rsidR="00F66D4E" w:rsidRPr="00025842">
              <w:rPr>
                <w:spacing w:val="-1"/>
                <w:szCs w:val="20"/>
              </w:rPr>
              <w:instrText xml:space="preserve"> REF _Ref383778264 \h </w:instrText>
            </w:r>
            <w:r w:rsidR="00027A53" w:rsidRPr="00025842">
              <w:rPr>
                <w:spacing w:val="-1"/>
                <w:szCs w:val="20"/>
              </w:rPr>
              <w:instrText xml:space="preserve"> \* MERGEFORMAT </w:instrText>
            </w:r>
            <w:r w:rsidR="00F66D4E" w:rsidRPr="00025842">
              <w:rPr>
                <w:spacing w:val="-1"/>
                <w:szCs w:val="20"/>
              </w:rPr>
            </w:r>
            <w:r w:rsidR="00F66D4E" w:rsidRPr="00025842">
              <w:rPr>
                <w:spacing w:val="-1"/>
                <w:szCs w:val="20"/>
              </w:rPr>
              <w:fldChar w:fldCharType="separate"/>
            </w:r>
            <w:r w:rsidR="00AF1612" w:rsidRPr="00AF1612">
              <w:rPr>
                <w:szCs w:val="20"/>
              </w:rPr>
              <w:t xml:space="preserve">R </w:t>
            </w:r>
            <w:r w:rsidR="00AF1612" w:rsidRPr="00AF1612">
              <w:rPr>
                <w:noProof/>
                <w:szCs w:val="20"/>
              </w:rPr>
              <w:t>5</w:t>
            </w:r>
            <w:r w:rsidR="00F66D4E" w:rsidRPr="00025842">
              <w:rPr>
                <w:spacing w:val="-1"/>
                <w:szCs w:val="20"/>
              </w:rPr>
              <w:fldChar w:fldCharType="end"/>
            </w:r>
            <w:r w:rsidR="00F66D4E" w:rsidRPr="00025842">
              <w:rPr>
                <w:spacing w:val="-1"/>
                <w:szCs w:val="20"/>
              </w:rPr>
              <w:t>]</w:t>
            </w:r>
            <w:r w:rsidR="00027A53" w:rsidRPr="00025842">
              <w:rPr>
                <w:spacing w:val="-1"/>
                <w:szCs w:val="20"/>
              </w:rPr>
              <w:t>. Om kodverk saknas anges befattning i originalText.</w:t>
            </w:r>
          </w:p>
        </w:tc>
        <w:tc>
          <w:tcPr>
            <w:tcW w:w="1418" w:type="dxa"/>
          </w:tcPr>
          <w:p w14:paraId="149F6EC6" w14:textId="796B1488"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75DD44F" w14:textId="77777777" w:rsidTr="00514BAB">
        <w:tc>
          <w:tcPr>
            <w:tcW w:w="2660" w:type="dxa"/>
          </w:tcPr>
          <w:p w14:paraId="15BFA886" w14:textId="75A6AAA5" w:rsidR="001D061B" w:rsidRPr="00025842" w:rsidRDefault="001D061B" w:rsidP="008A6494">
            <w:pPr>
              <w:spacing w:line="229" w:lineRule="exact"/>
              <w:ind w:left="102"/>
              <w:rPr>
                <w:szCs w:val="20"/>
              </w:rPr>
            </w:pPr>
            <w:r w:rsidRPr="00025842">
              <w:rPr>
                <w:szCs w:val="20"/>
              </w:rPr>
              <w:t>../../../../code</w:t>
            </w:r>
          </w:p>
        </w:tc>
        <w:tc>
          <w:tcPr>
            <w:tcW w:w="1417" w:type="dxa"/>
          </w:tcPr>
          <w:p w14:paraId="74B0EAD4" w14:textId="15ED74E1"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22DB22A" w14:textId="51A995CF" w:rsidR="001D061B" w:rsidRPr="00025842" w:rsidRDefault="001D061B"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6E18C581" w14:textId="71E4F745"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67934303" w14:textId="77777777" w:rsidTr="00514BAB">
        <w:tc>
          <w:tcPr>
            <w:tcW w:w="2660" w:type="dxa"/>
          </w:tcPr>
          <w:p w14:paraId="66067C4D" w14:textId="177EB1F1" w:rsidR="001D061B" w:rsidRPr="00025842" w:rsidRDefault="001D061B" w:rsidP="008A6494">
            <w:pPr>
              <w:spacing w:line="229" w:lineRule="exact"/>
              <w:ind w:left="102"/>
              <w:rPr>
                <w:szCs w:val="20"/>
              </w:rPr>
            </w:pPr>
            <w:r w:rsidRPr="00025842">
              <w:rPr>
                <w:szCs w:val="20"/>
              </w:rPr>
              <w:t>../../../../codeSystem</w:t>
            </w:r>
          </w:p>
        </w:tc>
        <w:tc>
          <w:tcPr>
            <w:tcW w:w="1417" w:type="dxa"/>
          </w:tcPr>
          <w:p w14:paraId="21DB7EB9" w14:textId="727D3AF2"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C99567F" w14:textId="494B524B" w:rsidR="001D061B" w:rsidRPr="00025842" w:rsidRDefault="001D061B"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2198376E" w14:textId="69A0F52A"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3DD5BD4" w14:textId="77777777" w:rsidTr="00514BAB">
        <w:tc>
          <w:tcPr>
            <w:tcW w:w="2660" w:type="dxa"/>
          </w:tcPr>
          <w:p w14:paraId="2A9A894D" w14:textId="4E18AC81" w:rsidR="001D061B" w:rsidRPr="00025842" w:rsidRDefault="001D061B" w:rsidP="008A6494">
            <w:pPr>
              <w:spacing w:line="229" w:lineRule="exact"/>
              <w:ind w:left="102"/>
              <w:rPr>
                <w:szCs w:val="20"/>
              </w:rPr>
            </w:pPr>
            <w:r w:rsidRPr="00025842">
              <w:rPr>
                <w:szCs w:val="20"/>
              </w:rPr>
              <w:t>../../../../codeSystemName</w:t>
            </w:r>
          </w:p>
        </w:tc>
        <w:tc>
          <w:tcPr>
            <w:tcW w:w="1417" w:type="dxa"/>
          </w:tcPr>
          <w:p w14:paraId="05920CCB" w14:textId="239EBE8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F01759A" w14:textId="1C014ACB" w:rsidR="001D061B" w:rsidRPr="00025842" w:rsidRDefault="001D061B" w:rsidP="008E0B87">
            <w:pPr>
              <w:spacing w:line="226" w:lineRule="exact"/>
              <w:ind w:left="102"/>
              <w:rPr>
                <w:spacing w:val="-1"/>
                <w:szCs w:val="20"/>
              </w:rPr>
            </w:pPr>
            <w:r w:rsidRPr="00025842">
              <w:rPr>
                <w:spacing w:val="-1"/>
                <w:szCs w:val="20"/>
              </w:rPr>
              <w:t>Namn på kodsystem för befattningskod.</w:t>
            </w:r>
          </w:p>
        </w:tc>
        <w:tc>
          <w:tcPr>
            <w:tcW w:w="1418" w:type="dxa"/>
          </w:tcPr>
          <w:p w14:paraId="06097515" w14:textId="789F1539"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56FCB55D" w14:textId="77777777" w:rsidTr="00514BAB">
        <w:tc>
          <w:tcPr>
            <w:tcW w:w="2660" w:type="dxa"/>
          </w:tcPr>
          <w:p w14:paraId="21280B00" w14:textId="37C6A0A7" w:rsidR="001D061B" w:rsidRPr="00025842" w:rsidRDefault="001D061B" w:rsidP="008A6494">
            <w:pPr>
              <w:spacing w:line="229" w:lineRule="exact"/>
              <w:ind w:left="102"/>
              <w:rPr>
                <w:szCs w:val="20"/>
              </w:rPr>
            </w:pPr>
            <w:r w:rsidRPr="00025842">
              <w:rPr>
                <w:szCs w:val="20"/>
              </w:rPr>
              <w:t>../../../../codeSystemVersion</w:t>
            </w:r>
          </w:p>
        </w:tc>
        <w:tc>
          <w:tcPr>
            <w:tcW w:w="1417" w:type="dxa"/>
          </w:tcPr>
          <w:p w14:paraId="183AB76C" w14:textId="5A0E07C6"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1F9B7B75" w14:textId="674D205A" w:rsidR="001D061B" w:rsidRPr="00025842" w:rsidRDefault="001D061B" w:rsidP="008E0B87">
            <w:pPr>
              <w:spacing w:line="226" w:lineRule="exact"/>
              <w:ind w:left="102"/>
              <w:rPr>
                <w:spacing w:val="-1"/>
                <w:szCs w:val="20"/>
              </w:rPr>
            </w:pPr>
            <w:r w:rsidRPr="00025842">
              <w:rPr>
                <w:spacing w:val="-1"/>
                <w:szCs w:val="20"/>
              </w:rPr>
              <w:t>Version på kodsystem för befattningskod.</w:t>
            </w:r>
          </w:p>
        </w:tc>
        <w:tc>
          <w:tcPr>
            <w:tcW w:w="1418" w:type="dxa"/>
          </w:tcPr>
          <w:p w14:paraId="2ADC0D73" w14:textId="14DF0C57"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03DA7BEB" w14:textId="77777777" w:rsidTr="00514BAB">
        <w:tc>
          <w:tcPr>
            <w:tcW w:w="2660" w:type="dxa"/>
          </w:tcPr>
          <w:p w14:paraId="132EDB9D" w14:textId="6FD0A0D0" w:rsidR="001D061B" w:rsidRPr="00025842" w:rsidRDefault="001D061B" w:rsidP="008A6494">
            <w:pPr>
              <w:spacing w:line="229" w:lineRule="exact"/>
              <w:ind w:left="102"/>
              <w:rPr>
                <w:szCs w:val="20"/>
              </w:rPr>
            </w:pPr>
            <w:r w:rsidRPr="00025842">
              <w:rPr>
                <w:szCs w:val="20"/>
              </w:rPr>
              <w:t>../../../../displayName</w:t>
            </w:r>
          </w:p>
        </w:tc>
        <w:tc>
          <w:tcPr>
            <w:tcW w:w="1417" w:type="dxa"/>
          </w:tcPr>
          <w:p w14:paraId="07ABD893" w14:textId="31B63F7A"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6A03E44" w14:textId="37AE0529" w:rsidR="001D061B" w:rsidRPr="00025842" w:rsidRDefault="001D061B"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2C819FC1" w14:textId="2A08C791"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14153A7" w14:textId="77777777" w:rsidTr="00514BAB">
        <w:tc>
          <w:tcPr>
            <w:tcW w:w="2660" w:type="dxa"/>
          </w:tcPr>
          <w:p w14:paraId="5A4FD940" w14:textId="02330D48" w:rsidR="001D061B" w:rsidRPr="00025842" w:rsidRDefault="001D061B" w:rsidP="008A6494">
            <w:pPr>
              <w:spacing w:line="229" w:lineRule="exact"/>
              <w:ind w:left="102"/>
              <w:rPr>
                <w:szCs w:val="20"/>
              </w:rPr>
            </w:pPr>
            <w:r w:rsidRPr="00025842">
              <w:rPr>
                <w:szCs w:val="20"/>
              </w:rPr>
              <w:t>../../../../originalText</w:t>
            </w:r>
          </w:p>
        </w:tc>
        <w:tc>
          <w:tcPr>
            <w:tcW w:w="1417" w:type="dxa"/>
          </w:tcPr>
          <w:p w14:paraId="444E40C5" w14:textId="7B912DF0"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09179B37" w14:textId="0B9C4588" w:rsidR="001D061B" w:rsidRPr="00025842" w:rsidRDefault="001D061B"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984E34" w14:textId="77777777" w:rsidTr="00514BAB">
        <w:tc>
          <w:tcPr>
            <w:tcW w:w="2660" w:type="dxa"/>
          </w:tcPr>
          <w:p w14:paraId="27A98A8B" w14:textId="45FCE500"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healthcareProfessionalOrgUnit</w:t>
            </w:r>
          </w:p>
        </w:tc>
        <w:tc>
          <w:tcPr>
            <w:tcW w:w="1417" w:type="dxa"/>
          </w:tcPr>
          <w:p w14:paraId="2E34B31D" w14:textId="11EA0F1D" w:rsidR="001D061B" w:rsidRPr="00025842" w:rsidRDefault="001D061B" w:rsidP="008A6494">
            <w:pPr>
              <w:spacing w:line="229" w:lineRule="exact"/>
              <w:ind w:left="102"/>
              <w:rPr>
                <w:spacing w:val="-1"/>
                <w:szCs w:val="20"/>
              </w:rPr>
            </w:pPr>
            <w:r w:rsidRPr="00025842">
              <w:rPr>
                <w:spacing w:val="-1"/>
                <w:szCs w:val="20"/>
              </w:rPr>
              <w:t>OrgUnitType</w:t>
            </w:r>
          </w:p>
        </w:tc>
        <w:tc>
          <w:tcPr>
            <w:tcW w:w="4111" w:type="dxa"/>
          </w:tcPr>
          <w:p w14:paraId="36C8375A" w14:textId="5B528468" w:rsidR="001D061B" w:rsidRPr="00025842" w:rsidRDefault="001D061B"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3A004D0A" w14:textId="07AE5E74"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8E94B6" w14:textId="77777777" w:rsidTr="00514BAB">
        <w:tc>
          <w:tcPr>
            <w:tcW w:w="2660" w:type="dxa"/>
          </w:tcPr>
          <w:p w14:paraId="1C78EAA9" w14:textId="50EBEDFF" w:rsidR="001D061B" w:rsidRPr="00025842" w:rsidRDefault="001D061B" w:rsidP="008A6494">
            <w:pPr>
              <w:spacing w:line="229" w:lineRule="exact"/>
              <w:ind w:left="102"/>
              <w:rPr>
                <w:szCs w:val="20"/>
              </w:rPr>
            </w:pPr>
            <w:r w:rsidRPr="00025842">
              <w:rPr>
                <w:szCs w:val="20"/>
              </w:rPr>
              <w:t>../../../../orgUnitHSAId</w:t>
            </w:r>
          </w:p>
        </w:tc>
        <w:tc>
          <w:tcPr>
            <w:tcW w:w="1417" w:type="dxa"/>
          </w:tcPr>
          <w:p w14:paraId="65CF2830" w14:textId="51CAD3D0" w:rsidR="001D061B" w:rsidRPr="00025842" w:rsidRDefault="001D061B" w:rsidP="008A6494">
            <w:pPr>
              <w:spacing w:line="229"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tc>
        <w:tc>
          <w:tcPr>
            <w:tcW w:w="4111" w:type="dxa"/>
          </w:tcPr>
          <w:p w14:paraId="5745AEA0" w14:textId="1BFCD697" w:rsidR="001D061B" w:rsidRPr="00025842" w:rsidRDefault="001D061B"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7490D43" w14:textId="4DC1128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7CE361F4" w14:textId="77777777" w:rsidTr="00514BAB">
        <w:tc>
          <w:tcPr>
            <w:tcW w:w="2660" w:type="dxa"/>
          </w:tcPr>
          <w:p w14:paraId="09FB9AB7" w14:textId="3A31D902" w:rsidR="001D061B" w:rsidRPr="00025842" w:rsidRDefault="001D061B" w:rsidP="008A6494">
            <w:pPr>
              <w:spacing w:line="229" w:lineRule="exact"/>
              <w:ind w:left="102"/>
              <w:rPr>
                <w:szCs w:val="20"/>
              </w:rPr>
            </w:pPr>
            <w:r w:rsidRPr="00025842">
              <w:rPr>
                <w:szCs w:val="20"/>
              </w:rPr>
              <w:t>../../../../orgUnitname</w:t>
            </w:r>
          </w:p>
        </w:tc>
        <w:tc>
          <w:tcPr>
            <w:tcW w:w="1417" w:type="dxa"/>
          </w:tcPr>
          <w:p w14:paraId="146B1F72" w14:textId="255EF5D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CA21E65" w14:textId="470B452D" w:rsidR="001D061B" w:rsidRPr="00025842" w:rsidRDefault="001D061B"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669AF09" w14:textId="77777777" w:rsidR="001D061B" w:rsidRPr="00025842" w:rsidRDefault="001D061B" w:rsidP="003A6D72">
            <w:pPr>
              <w:spacing w:line="226" w:lineRule="exact"/>
              <w:ind w:left="102"/>
              <w:jc w:val="center"/>
              <w:rPr>
                <w:spacing w:val="-1"/>
                <w:szCs w:val="20"/>
              </w:rPr>
            </w:pPr>
            <w:r w:rsidRPr="00025842">
              <w:rPr>
                <w:spacing w:val="-1"/>
                <w:szCs w:val="20"/>
              </w:rPr>
              <w:t>0..1</w:t>
            </w:r>
          </w:p>
          <w:p w14:paraId="2274FB8F" w14:textId="77777777" w:rsidR="001D061B" w:rsidRPr="00025842" w:rsidRDefault="001D061B" w:rsidP="003A6D72">
            <w:pPr>
              <w:spacing w:line="229" w:lineRule="exact"/>
              <w:ind w:left="102"/>
              <w:jc w:val="center"/>
              <w:rPr>
                <w:spacing w:val="-1"/>
                <w:szCs w:val="20"/>
              </w:rPr>
            </w:pPr>
          </w:p>
        </w:tc>
      </w:tr>
      <w:tr w:rsidR="001D061B" w:rsidRPr="00025842" w14:paraId="1D477E81" w14:textId="77777777" w:rsidTr="00514BAB">
        <w:tc>
          <w:tcPr>
            <w:tcW w:w="2660" w:type="dxa"/>
          </w:tcPr>
          <w:p w14:paraId="617BA309" w14:textId="5ACCCAAB" w:rsidR="001D061B" w:rsidRPr="00025842" w:rsidRDefault="001D061B" w:rsidP="008A6494">
            <w:pPr>
              <w:spacing w:line="229" w:lineRule="exact"/>
              <w:ind w:left="102"/>
              <w:rPr>
                <w:szCs w:val="20"/>
              </w:rPr>
            </w:pPr>
            <w:r w:rsidRPr="00025842">
              <w:rPr>
                <w:szCs w:val="20"/>
              </w:rPr>
              <w:t>../../../../orgUnitTelecom</w:t>
            </w:r>
          </w:p>
        </w:tc>
        <w:tc>
          <w:tcPr>
            <w:tcW w:w="1417" w:type="dxa"/>
          </w:tcPr>
          <w:p w14:paraId="5F2A6A2F" w14:textId="7D87D79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93865B6" w14:textId="5F67858A" w:rsidR="001D061B" w:rsidRPr="00025842" w:rsidRDefault="001D061B" w:rsidP="008E0B87">
            <w:pPr>
              <w:spacing w:line="226" w:lineRule="exact"/>
              <w:ind w:left="102"/>
              <w:rPr>
                <w:spacing w:val="-1"/>
                <w:szCs w:val="20"/>
              </w:rPr>
            </w:pPr>
            <w:r w:rsidRPr="00025842">
              <w:rPr>
                <w:spacing w:val="-1"/>
                <w:szCs w:val="20"/>
              </w:rPr>
              <w:t>Telefon till organisationsenhet</w:t>
            </w:r>
          </w:p>
        </w:tc>
        <w:tc>
          <w:tcPr>
            <w:tcW w:w="1418" w:type="dxa"/>
          </w:tcPr>
          <w:p w14:paraId="03A2F2C1" w14:textId="217AE15E"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792FAFA6" w14:textId="77777777" w:rsidTr="00514BAB">
        <w:tc>
          <w:tcPr>
            <w:tcW w:w="2660" w:type="dxa"/>
          </w:tcPr>
          <w:p w14:paraId="75DB6D57" w14:textId="35726DF7" w:rsidR="001D061B" w:rsidRPr="00025842" w:rsidRDefault="001D061B" w:rsidP="008A6494">
            <w:pPr>
              <w:spacing w:line="229" w:lineRule="exact"/>
              <w:ind w:left="102"/>
              <w:rPr>
                <w:szCs w:val="20"/>
              </w:rPr>
            </w:pPr>
            <w:r w:rsidRPr="00025842">
              <w:rPr>
                <w:szCs w:val="20"/>
              </w:rPr>
              <w:t>../../../../orgUnitEmail</w:t>
            </w:r>
          </w:p>
        </w:tc>
        <w:tc>
          <w:tcPr>
            <w:tcW w:w="1417" w:type="dxa"/>
          </w:tcPr>
          <w:p w14:paraId="7DFE964B" w14:textId="01F15D8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AD8A678" w14:textId="239E7BE8" w:rsidR="001D061B" w:rsidRPr="00025842" w:rsidRDefault="001D061B" w:rsidP="008E0B87">
            <w:pPr>
              <w:spacing w:line="226" w:lineRule="exact"/>
              <w:ind w:left="102"/>
              <w:rPr>
                <w:spacing w:val="-1"/>
                <w:szCs w:val="20"/>
              </w:rPr>
            </w:pPr>
            <w:r w:rsidRPr="00025842">
              <w:rPr>
                <w:spacing w:val="-1"/>
                <w:szCs w:val="20"/>
              </w:rPr>
              <w:t>Epost till organisationsenhet.</w:t>
            </w:r>
          </w:p>
        </w:tc>
        <w:tc>
          <w:tcPr>
            <w:tcW w:w="1418" w:type="dxa"/>
          </w:tcPr>
          <w:p w14:paraId="547720BC" w14:textId="1204480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54DE5728" w14:textId="77777777" w:rsidTr="00514BAB">
        <w:tc>
          <w:tcPr>
            <w:tcW w:w="2660" w:type="dxa"/>
          </w:tcPr>
          <w:p w14:paraId="35C49F80" w14:textId="70C270E5" w:rsidR="001D061B" w:rsidRPr="00025842" w:rsidRDefault="001D061B" w:rsidP="008A6494">
            <w:pPr>
              <w:spacing w:line="229" w:lineRule="exact"/>
              <w:ind w:left="102"/>
              <w:rPr>
                <w:szCs w:val="20"/>
              </w:rPr>
            </w:pPr>
            <w:r w:rsidRPr="00025842">
              <w:rPr>
                <w:szCs w:val="20"/>
              </w:rPr>
              <w:t>../../../../orgUnitAddress</w:t>
            </w:r>
          </w:p>
        </w:tc>
        <w:tc>
          <w:tcPr>
            <w:tcW w:w="1417" w:type="dxa"/>
          </w:tcPr>
          <w:p w14:paraId="5327B1CA" w14:textId="6E71F973"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57B9F26" w14:textId="77777777" w:rsidR="001D061B" w:rsidRPr="00025842" w:rsidRDefault="001D061B" w:rsidP="008E0B87">
            <w:pPr>
              <w:spacing w:line="226" w:lineRule="exact"/>
              <w:ind w:left="102"/>
              <w:rPr>
                <w:spacing w:val="-1"/>
                <w:szCs w:val="20"/>
              </w:rPr>
            </w:pPr>
            <w:r w:rsidRPr="00025842">
              <w:rPr>
                <w:spacing w:val="-1"/>
                <w:szCs w:val="20"/>
              </w:rPr>
              <w:t xml:space="preserve">Postadress till organisationsenhet. Skrivs </w:t>
            </w:r>
            <w:r w:rsidRPr="00025842">
              <w:rPr>
                <w:spacing w:val="-1"/>
                <w:szCs w:val="20"/>
              </w:rPr>
              <w:lastRenderedPageBreak/>
              <w:t>på ett så naturligt sätt som möjligt, exempelvis:</w:t>
            </w:r>
          </w:p>
          <w:p w14:paraId="12953DB7" w14:textId="77777777" w:rsidR="001D061B" w:rsidRPr="00025842" w:rsidRDefault="001D061B" w:rsidP="008E0B87">
            <w:pPr>
              <w:spacing w:line="226" w:lineRule="exact"/>
              <w:ind w:left="102"/>
              <w:rPr>
                <w:spacing w:val="-1"/>
                <w:szCs w:val="20"/>
              </w:rPr>
            </w:pPr>
            <w:r w:rsidRPr="00025842">
              <w:rPr>
                <w:spacing w:val="-1"/>
                <w:szCs w:val="20"/>
              </w:rPr>
              <w:t>”Storgatan 12</w:t>
            </w:r>
          </w:p>
          <w:p w14:paraId="34DC6661" w14:textId="026D3ED8" w:rsidR="001D061B" w:rsidRPr="00025842" w:rsidRDefault="001D061B" w:rsidP="008E0B87">
            <w:pPr>
              <w:spacing w:line="226" w:lineRule="exact"/>
              <w:ind w:left="102"/>
              <w:rPr>
                <w:spacing w:val="-1"/>
                <w:szCs w:val="20"/>
              </w:rPr>
            </w:pPr>
            <w:r w:rsidRPr="00025842">
              <w:rPr>
                <w:spacing w:val="-1"/>
                <w:szCs w:val="20"/>
              </w:rPr>
              <w:t>468 91 Lilleby”</w:t>
            </w:r>
          </w:p>
        </w:tc>
        <w:tc>
          <w:tcPr>
            <w:tcW w:w="1418" w:type="dxa"/>
          </w:tcPr>
          <w:p w14:paraId="06506278" w14:textId="3410A223" w:rsidR="001D061B" w:rsidRPr="00025842" w:rsidRDefault="001D061B" w:rsidP="003A6D72">
            <w:pPr>
              <w:spacing w:line="226" w:lineRule="exact"/>
              <w:ind w:left="102"/>
              <w:jc w:val="center"/>
              <w:rPr>
                <w:spacing w:val="-1"/>
                <w:szCs w:val="20"/>
              </w:rPr>
            </w:pPr>
            <w:r w:rsidRPr="00025842">
              <w:rPr>
                <w:spacing w:val="-1"/>
                <w:szCs w:val="20"/>
              </w:rPr>
              <w:lastRenderedPageBreak/>
              <w:t>0..1</w:t>
            </w:r>
          </w:p>
        </w:tc>
      </w:tr>
      <w:tr w:rsidR="001D061B" w:rsidRPr="00025842" w14:paraId="63E735E3" w14:textId="77777777" w:rsidTr="00514BAB">
        <w:tc>
          <w:tcPr>
            <w:tcW w:w="2660" w:type="dxa"/>
          </w:tcPr>
          <w:p w14:paraId="63A21191" w14:textId="380B2FDD" w:rsidR="001D061B" w:rsidRPr="00025842" w:rsidRDefault="001D061B" w:rsidP="008A6494">
            <w:pPr>
              <w:spacing w:line="229" w:lineRule="exact"/>
              <w:ind w:left="102"/>
              <w:rPr>
                <w:szCs w:val="20"/>
              </w:rPr>
            </w:pPr>
            <w:r w:rsidRPr="00025842">
              <w:rPr>
                <w:szCs w:val="20"/>
              </w:rPr>
              <w:lastRenderedPageBreak/>
              <w:t>../../../../orgUnitLocation</w:t>
            </w:r>
          </w:p>
        </w:tc>
        <w:tc>
          <w:tcPr>
            <w:tcW w:w="1417" w:type="dxa"/>
          </w:tcPr>
          <w:p w14:paraId="5B88DA2A" w14:textId="2038086E"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C266C14" w14:textId="20A820F4" w:rsidR="001D061B" w:rsidRPr="00025842" w:rsidRDefault="001D061B"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590D078B" w14:textId="6D0504EF"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048629E" w14:textId="77777777" w:rsidTr="00514BAB">
        <w:tc>
          <w:tcPr>
            <w:tcW w:w="2660" w:type="dxa"/>
          </w:tcPr>
          <w:p w14:paraId="73FC0AE8"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healthcareProfessionalCareUnitHSAId</w:t>
            </w:r>
          </w:p>
          <w:p w14:paraId="5A0CEF8F" w14:textId="77777777" w:rsidR="001D061B" w:rsidRPr="00025842" w:rsidRDefault="001D061B" w:rsidP="008A6494">
            <w:pPr>
              <w:spacing w:line="229" w:lineRule="exact"/>
              <w:ind w:left="102"/>
              <w:rPr>
                <w:szCs w:val="20"/>
              </w:rPr>
            </w:pPr>
          </w:p>
        </w:tc>
        <w:tc>
          <w:tcPr>
            <w:tcW w:w="1417" w:type="dxa"/>
          </w:tcPr>
          <w:p w14:paraId="273B5960" w14:textId="6D2CB6F7" w:rsidR="001D061B" w:rsidRPr="00025842" w:rsidRDefault="001D061B" w:rsidP="008A6494">
            <w:pPr>
              <w:spacing w:line="229" w:lineRule="exact"/>
              <w:ind w:left="102"/>
              <w:rPr>
                <w:rFonts w:cs="Arial"/>
                <w:szCs w:val="20"/>
              </w:rPr>
            </w:pPr>
            <w:r w:rsidRPr="00025842">
              <w:rPr>
                <w:spacing w:val="-1"/>
                <w:szCs w:val="20"/>
              </w:rPr>
              <w:t>HSA</w:t>
            </w:r>
            <w:r w:rsidR="00FB173C" w:rsidRPr="00025842">
              <w:rPr>
                <w:spacing w:val="-1"/>
                <w:szCs w:val="20"/>
              </w:rPr>
              <w:t>I</w:t>
            </w:r>
            <w:r w:rsidRPr="00025842">
              <w:rPr>
                <w:spacing w:val="-1"/>
                <w:szCs w:val="20"/>
              </w:rPr>
              <w:t>dType</w:t>
            </w:r>
          </w:p>
          <w:p w14:paraId="2AE079BD" w14:textId="77777777" w:rsidR="001D061B" w:rsidRPr="00025842" w:rsidRDefault="001D061B" w:rsidP="008A6494">
            <w:pPr>
              <w:spacing w:line="226" w:lineRule="exact"/>
              <w:ind w:left="102"/>
              <w:rPr>
                <w:spacing w:val="-1"/>
                <w:szCs w:val="20"/>
              </w:rPr>
            </w:pPr>
          </w:p>
          <w:p w14:paraId="3D4F2CEC" w14:textId="77777777" w:rsidR="001D061B" w:rsidRPr="00025842" w:rsidRDefault="001D061B" w:rsidP="008A6494">
            <w:pPr>
              <w:spacing w:line="229" w:lineRule="exact"/>
              <w:ind w:left="102"/>
              <w:rPr>
                <w:spacing w:val="-1"/>
                <w:szCs w:val="20"/>
              </w:rPr>
            </w:pPr>
          </w:p>
        </w:tc>
        <w:tc>
          <w:tcPr>
            <w:tcW w:w="4111" w:type="dxa"/>
          </w:tcPr>
          <w:p w14:paraId="00AB148A" w14:textId="77777777" w:rsidR="001D061B" w:rsidRPr="00025842" w:rsidRDefault="001D061B" w:rsidP="008E0B87">
            <w:pPr>
              <w:spacing w:line="229" w:lineRule="exact"/>
              <w:ind w:left="102"/>
              <w:rPr>
                <w:szCs w:val="20"/>
              </w:rPr>
            </w:pPr>
            <w:r w:rsidRPr="00025842">
              <w:rPr>
                <w:szCs w:val="20"/>
              </w:rPr>
              <w:t xml:space="preserve">HSA-id för Vårdenhet som vård- och omsorgspersonen är uppdragstagare för. Skall anges om tillgänglig. </w:t>
            </w:r>
          </w:p>
          <w:p w14:paraId="217B29C3" w14:textId="77777777" w:rsidR="001D061B" w:rsidRPr="00025842" w:rsidRDefault="001D061B" w:rsidP="008E0B87">
            <w:pPr>
              <w:spacing w:line="226" w:lineRule="exact"/>
              <w:ind w:left="102"/>
              <w:rPr>
                <w:spacing w:val="-1"/>
                <w:szCs w:val="20"/>
              </w:rPr>
            </w:pPr>
          </w:p>
        </w:tc>
        <w:tc>
          <w:tcPr>
            <w:tcW w:w="1418" w:type="dxa"/>
          </w:tcPr>
          <w:p w14:paraId="0CFDD105" w14:textId="3E3FB38C"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1DFA992" w14:textId="77777777" w:rsidTr="00514BAB">
        <w:tc>
          <w:tcPr>
            <w:tcW w:w="2660" w:type="dxa"/>
          </w:tcPr>
          <w:p w14:paraId="7ADA41FD" w14:textId="7C78F17E"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46D57C77" w14:textId="67740ADA" w:rsidR="001D061B" w:rsidRPr="00025842" w:rsidRDefault="001D061B" w:rsidP="008A6494">
            <w:pPr>
              <w:spacing w:line="226"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p w14:paraId="2222926E" w14:textId="77777777" w:rsidR="001D061B" w:rsidRPr="00025842" w:rsidRDefault="001D061B" w:rsidP="008A6494">
            <w:pPr>
              <w:spacing w:line="229" w:lineRule="exact"/>
              <w:ind w:left="102"/>
              <w:rPr>
                <w:spacing w:val="-1"/>
                <w:szCs w:val="20"/>
              </w:rPr>
            </w:pPr>
          </w:p>
        </w:tc>
        <w:tc>
          <w:tcPr>
            <w:tcW w:w="4111" w:type="dxa"/>
          </w:tcPr>
          <w:p w14:paraId="235841D5" w14:textId="0714BE38" w:rsidR="001D061B" w:rsidRPr="00025842" w:rsidRDefault="001D061B" w:rsidP="008E0B87">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418" w:type="dxa"/>
          </w:tcPr>
          <w:p w14:paraId="0BE240E1" w14:textId="41D22DC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2D5F8943" w14:textId="77777777" w:rsidTr="00514BAB">
        <w:tc>
          <w:tcPr>
            <w:tcW w:w="2660" w:type="dxa"/>
          </w:tcPr>
          <w:p w14:paraId="6E99737D" w14:textId="45218AAF" w:rsidR="001D061B" w:rsidRPr="00025842" w:rsidRDefault="001D061B" w:rsidP="008A6494">
            <w:pPr>
              <w:spacing w:line="229" w:lineRule="exact"/>
              <w:ind w:left="102"/>
              <w:rPr>
                <w:szCs w:val="20"/>
              </w:rPr>
            </w:pPr>
            <w:r w:rsidRPr="00025842">
              <w:rPr>
                <w:szCs w:val="20"/>
              </w:rPr>
              <w:t>../../legalAuthenticator</w:t>
            </w:r>
          </w:p>
        </w:tc>
        <w:tc>
          <w:tcPr>
            <w:tcW w:w="1417" w:type="dxa"/>
          </w:tcPr>
          <w:p w14:paraId="0FF072A8" w14:textId="32D23005" w:rsidR="001D061B" w:rsidRPr="00025842" w:rsidRDefault="001D061B" w:rsidP="008A6494">
            <w:pPr>
              <w:spacing w:line="226" w:lineRule="exact"/>
              <w:ind w:left="102"/>
              <w:rPr>
                <w:spacing w:val="-1"/>
                <w:szCs w:val="20"/>
              </w:rPr>
            </w:pPr>
            <w:r w:rsidRPr="00025842">
              <w:rPr>
                <w:szCs w:val="20"/>
              </w:rPr>
              <w:t>LegalAuthenticatorType</w:t>
            </w:r>
          </w:p>
        </w:tc>
        <w:tc>
          <w:tcPr>
            <w:tcW w:w="4111" w:type="dxa"/>
          </w:tcPr>
          <w:p w14:paraId="4488FE7E" w14:textId="77777777" w:rsidR="001D061B" w:rsidRPr="00025842" w:rsidRDefault="001D061B" w:rsidP="008E0B87">
            <w:pPr>
              <w:spacing w:line="229" w:lineRule="exact"/>
              <w:ind w:left="102"/>
              <w:rPr>
                <w:szCs w:val="20"/>
              </w:rPr>
            </w:pPr>
            <w:r w:rsidRPr="00025842">
              <w:rPr>
                <w:szCs w:val="20"/>
              </w:rPr>
              <w:t>Information om vem som signerat informationen i dokumentet.</w:t>
            </w:r>
          </w:p>
          <w:p w14:paraId="166B4E68" w14:textId="77777777" w:rsidR="001D061B" w:rsidRPr="00025842" w:rsidRDefault="001D061B" w:rsidP="008E0B87">
            <w:pPr>
              <w:spacing w:line="229" w:lineRule="exact"/>
              <w:ind w:left="102"/>
              <w:rPr>
                <w:spacing w:val="-1"/>
                <w:szCs w:val="20"/>
              </w:rPr>
            </w:pPr>
          </w:p>
        </w:tc>
        <w:tc>
          <w:tcPr>
            <w:tcW w:w="1418" w:type="dxa"/>
          </w:tcPr>
          <w:p w14:paraId="2DABA82D" w14:textId="5697F6F9" w:rsidR="001D061B" w:rsidRPr="00025842" w:rsidRDefault="001D061B" w:rsidP="003A6D72">
            <w:pPr>
              <w:spacing w:line="226" w:lineRule="exact"/>
              <w:ind w:left="102"/>
              <w:jc w:val="center"/>
              <w:rPr>
                <w:spacing w:val="-1"/>
                <w:szCs w:val="20"/>
              </w:rPr>
            </w:pPr>
            <w:r w:rsidRPr="00025842">
              <w:rPr>
                <w:szCs w:val="20"/>
              </w:rPr>
              <w:t>0..1</w:t>
            </w:r>
          </w:p>
        </w:tc>
      </w:tr>
      <w:tr w:rsidR="001D061B" w:rsidRPr="00025842" w14:paraId="7E2654B7" w14:textId="77777777" w:rsidTr="00514BAB">
        <w:tc>
          <w:tcPr>
            <w:tcW w:w="2660" w:type="dxa"/>
          </w:tcPr>
          <w:p w14:paraId="1F8CEC90" w14:textId="77777777" w:rsidR="001D061B" w:rsidRPr="00025842" w:rsidRDefault="001D061B" w:rsidP="008A6494">
            <w:pPr>
              <w:spacing w:line="229" w:lineRule="exact"/>
              <w:ind w:left="102"/>
              <w:rPr>
                <w:szCs w:val="20"/>
              </w:rPr>
            </w:pPr>
            <w:r w:rsidRPr="00025842">
              <w:rPr>
                <w:szCs w:val="20"/>
              </w:rPr>
              <w:t>../../../signatureTime</w:t>
            </w:r>
          </w:p>
          <w:p w14:paraId="7641A2A2" w14:textId="77777777" w:rsidR="001D061B" w:rsidRPr="00025842" w:rsidRDefault="001D061B" w:rsidP="008A6494">
            <w:pPr>
              <w:spacing w:line="229" w:lineRule="exact"/>
              <w:ind w:left="102"/>
              <w:rPr>
                <w:szCs w:val="20"/>
              </w:rPr>
            </w:pPr>
          </w:p>
        </w:tc>
        <w:tc>
          <w:tcPr>
            <w:tcW w:w="1417" w:type="dxa"/>
          </w:tcPr>
          <w:p w14:paraId="7C5C225B"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4F092AA5" w14:textId="77777777" w:rsidR="001D061B" w:rsidRPr="00025842" w:rsidRDefault="001D061B" w:rsidP="008A6494">
            <w:pPr>
              <w:spacing w:line="226" w:lineRule="exact"/>
              <w:ind w:left="102"/>
              <w:rPr>
                <w:szCs w:val="20"/>
              </w:rPr>
            </w:pPr>
          </w:p>
        </w:tc>
        <w:tc>
          <w:tcPr>
            <w:tcW w:w="4111" w:type="dxa"/>
          </w:tcPr>
          <w:p w14:paraId="759EF949" w14:textId="77777777" w:rsidR="001D061B" w:rsidRPr="00025842" w:rsidRDefault="001D061B" w:rsidP="008E0B87">
            <w:pPr>
              <w:spacing w:line="229" w:lineRule="exact"/>
              <w:ind w:left="102"/>
              <w:rPr>
                <w:szCs w:val="20"/>
              </w:rPr>
            </w:pPr>
            <w:r w:rsidRPr="00025842">
              <w:rPr>
                <w:szCs w:val="20"/>
              </w:rPr>
              <w:t>Tidpunkt för signering</w:t>
            </w:r>
          </w:p>
          <w:p w14:paraId="2DB5D748" w14:textId="77777777" w:rsidR="001D061B" w:rsidRPr="00025842" w:rsidRDefault="001D061B" w:rsidP="008E0B87">
            <w:pPr>
              <w:spacing w:line="229" w:lineRule="exact"/>
              <w:ind w:left="102"/>
              <w:rPr>
                <w:szCs w:val="20"/>
              </w:rPr>
            </w:pPr>
          </w:p>
        </w:tc>
        <w:tc>
          <w:tcPr>
            <w:tcW w:w="1418" w:type="dxa"/>
          </w:tcPr>
          <w:p w14:paraId="3410A8BE" w14:textId="6ECE6C03" w:rsidR="001D061B" w:rsidRPr="00025842" w:rsidRDefault="001D061B" w:rsidP="003A6D72">
            <w:pPr>
              <w:spacing w:line="226" w:lineRule="exact"/>
              <w:ind w:left="102"/>
              <w:jc w:val="center"/>
              <w:rPr>
                <w:szCs w:val="20"/>
              </w:rPr>
            </w:pPr>
            <w:r w:rsidRPr="00025842">
              <w:rPr>
                <w:szCs w:val="20"/>
              </w:rPr>
              <w:t>1..1</w:t>
            </w:r>
          </w:p>
        </w:tc>
      </w:tr>
      <w:tr w:rsidR="001D061B" w:rsidRPr="00025842" w14:paraId="3E847D87" w14:textId="77777777" w:rsidTr="00514BAB">
        <w:tc>
          <w:tcPr>
            <w:tcW w:w="2660" w:type="dxa"/>
          </w:tcPr>
          <w:p w14:paraId="7BD071D1" w14:textId="77777777" w:rsidR="001D061B" w:rsidRPr="00025842" w:rsidRDefault="001D061B" w:rsidP="008A6494">
            <w:pPr>
              <w:spacing w:line="229" w:lineRule="exact"/>
              <w:ind w:left="102"/>
              <w:rPr>
                <w:szCs w:val="20"/>
              </w:rPr>
            </w:pPr>
            <w:r w:rsidRPr="00025842">
              <w:rPr>
                <w:szCs w:val="20"/>
              </w:rPr>
              <w:t>../../../legalAuthenticatorHSAid</w:t>
            </w:r>
          </w:p>
          <w:p w14:paraId="6F684172" w14:textId="77777777" w:rsidR="001D061B" w:rsidRPr="00025842" w:rsidRDefault="001D061B" w:rsidP="008A6494">
            <w:pPr>
              <w:spacing w:line="229" w:lineRule="exact"/>
              <w:ind w:left="102"/>
              <w:rPr>
                <w:szCs w:val="20"/>
              </w:rPr>
            </w:pPr>
          </w:p>
        </w:tc>
        <w:tc>
          <w:tcPr>
            <w:tcW w:w="1417" w:type="dxa"/>
          </w:tcPr>
          <w:p w14:paraId="06AB649A" w14:textId="69D14767" w:rsidR="001D061B" w:rsidRPr="00025842" w:rsidRDefault="001D061B" w:rsidP="008A6494">
            <w:pPr>
              <w:spacing w:line="229" w:lineRule="exact"/>
              <w:ind w:left="102"/>
              <w:rPr>
                <w:szCs w:val="20"/>
              </w:rPr>
            </w:pPr>
            <w:r w:rsidRPr="00025842">
              <w:rPr>
                <w:szCs w:val="20"/>
              </w:rPr>
              <w:t>HSAI</w:t>
            </w:r>
            <w:r w:rsidR="00FB173C" w:rsidRPr="00025842">
              <w:rPr>
                <w:szCs w:val="20"/>
              </w:rPr>
              <w:t>d</w:t>
            </w:r>
            <w:r w:rsidRPr="00025842">
              <w:rPr>
                <w:szCs w:val="20"/>
              </w:rPr>
              <w:t>Type</w:t>
            </w:r>
          </w:p>
          <w:p w14:paraId="0DA3B6AA" w14:textId="77777777" w:rsidR="001D061B" w:rsidRPr="00025842" w:rsidRDefault="001D061B" w:rsidP="008A6494">
            <w:pPr>
              <w:spacing w:line="229" w:lineRule="exact"/>
              <w:ind w:left="102"/>
              <w:rPr>
                <w:szCs w:val="20"/>
              </w:rPr>
            </w:pPr>
          </w:p>
        </w:tc>
        <w:tc>
          <w:tcPr>
            <w:tcW w:w="4111" w:type="dxa"/>
          </w:tcPr>
          <w:p w14:paraId="5CA36229" w14:textId="783F1D37" w:rsidR="001D061B" w:rsidRPr="00025842" w:rsidRDefault="001D061B" w:rsidP="008E0B87">
            <w:pPr>
              <w:spacing w:line="229" w:lineRule="exact"/>
              <w:ind w:left="102"/>
              <w:rPr>
                <w:szCs w:val="20"/>
              </w:rPr>
            </w:pPr>
            <w:r w:rsidRPr="00025842">
              <w:rPr>
                <w:szCs w:val="20"/>
              </w:rPr>
              <w:t>HSA-id för person som signerat dokumentet</w:t>
            </w:r>
          </w:p>
        </w:tc>
        <w:tc>
          <w:tcPr>
            <w:tcW w:w="1418" w:type="dxa"/>
          </w:tcPr>
          <w:p w14:paraId="02F9A6E6" w14:textId="2850CCCE" w:rsidR="001D061B" w:rsidRPr="00025842" w:rsidRDefault="001D061B" w:rsidP="003A6D72">
            <w:pPr>
              <w:spacing w:line="226" w:lineRule="exact"/>
              <w:ind w:left="102"/>
              <w:jc w:val="center"/>
              <w:rPr>
                <w:szCs w:val="20"/>
              </w:rPr>
            </w:pPr>
            <w:r w:rsidRPr="00025842">
              <w:rPr>
                <w:szCs w:val="20"/>
              </w:rPr>
              <w:t>0..1</w:t>
            </w:r>
          </w:p>
        </w:tc>
      </w:tr>
      <w:tr w:rsidR="001D061B" w:rsidRPr="00025842" w14:paraId="3E3E4C27" w14:textId="77777777" w:rsidTr="00514BAB">
        <w:tc>
          <w:tcPr>
            <w:tcW w:w="2660" w:type="dxa"/>
          </w:tcPr>
          <w:p w14:paraId="16970830" w14:textId="76FC4995" w:rsidR="001D061B" w:rsidRPr="00025842" w:rsidRDefault="001D061B" w:rsidP="008A6494">
            <w:pPr>
              <w:spacing w:line="229" w:lineRule="exact"/>
              <w:ind w:left="102"/>
              <w:rPr>
                <w:szCs w:val="20"/>
              </w:rPr>
            </w:pPr>
            <w:r w:rsidRPr="00025842">
              <w:rPr>
                <w:szCs w:val="20"/>
              </w:rPr>
              <w:t>../../../legalAuthenticatorName</w:t>
            </w:r>
          </w:p>
        </w:tc>
        <w:tc>
          <w:tcPr>
            <w:tcW w:w="1417" w:type="dxa"/>
          </w:tcPr>
          <w:p w14:paraId="3B21C6FF" w14:textId="479FDC07" w:rsidR="001D061B" w:rsidRPr="00025842" w:rsidRDefault="001D061B" w:rsidP="008A6494">
            <w:pPr>
              <w:spacing w:line="229" w:lineRule="exact"/>
              <w:ind w:left="102"/>
              <w:rPr>
                <w:szCs w:val="20"/>
              </w:rPr>
            </w:pPr>
            <w:r w:rsidRPr="00025842">
              <w:rPr>
                <w:szCs w:val="20"/>
              </w:rPr>
              <w:t>string</w:t>
            </w:r>
          </w:p>
        </w:tc>
        <w:tc>
          <w:tcPr>
            <w:tcW w:w="4111" w:type="dxa"/>
          </w:tcPr>
          <w:p w14:paraId="19DBE8E6" w14:textId="5AC8DEF8" w:rsidR="001D061B" w:rsidRPr="00025842" w:rsidRDefault="001D061B" w:rsidP="008E0B87">
            <w:pPr>
              <w:spacing w:line="229" w:lineRule="exact"/>
              <w:ind w:left="102"/>
              <w:rPr>
                <w:szCs w:val="20"/>
              </w:rPr>
            </w:pPr>
            <w:r w:rsidRPr="00025842">
              <w:rPr>
                <w:spacing w:val="-1"/>
                <w:szCs w:val="20"/>
              </w:rPr>
              <w:t>Namnen i klartext för signerande person</w:t>
            </w:r>
          </w:p>
        </w:tc>
        <w:tc>
          <w:tcPr>
            <w:tcW w:w="1418" w:type="dxa"/>
          </w:tcPr>
          <w:p w14:paraId="2482853D" w14:textId="671EB58B" w:rsidR="001D061B" w:rsidRPr="00025842" w:rsidRDefault="001D061B" w:rsidP="003A6D72">
            <w:pPr>
              <w:spacing w:line="226" w:lineRule="exact"/>
              <w:ind w:left="102"/>
              <w:jc w:val="center"/>
              <w:rPr>
                <w:szCs w:val="20"/>
              </w:rPr>
            </w:pPr>
            <w:r w:rsidRPr="00025842">
              <w:rPr>
                <w:spacing w:val="-1"/>
                <w:szCs w:val="20"/>
              </w:rPr>
              <w:t>0..1</w:t>
            </w:r>
          </w:p>
        </w:tc>
      </w:tr>
      <w:tr w:rsidR="0046663B" w:rsidRPr="00025842" w14:paraId="676AA4AF" w14:textId="77777777" w:rsidTr="00514BAB">
        <w:tc>
          <w:tcPr>
            <w:tcW w:w="2660" w:type="dxa"/>
          </w:tcPr>
          <w:p w14:paraId="1D32FB94" w14:textId="4BC64EC6" w:rsidR="0046663B" w:rsidRPr="00025842" w:rsidRDefault="0046663B">
            <w:pPr>
              <w:spacing w:line="229" w:lineRule="exact"/>
              <w:ind w:left="102"/>
              <w:rPr>
                <w:color w:val="FF0000"/>
                <w:szCs w:val="20"/>
              </w:rPr>
            </w:pPr>
            <w:r w:rsidRPr="00025842">
              <w:rPr>
                <w:color w:val="FF0000"/>
                <w:szCs w:val="20"/>
              </w:rPr>
              <w:t>../../../legalAuthenticatorRoleCode</w:t>
            </w:r>
          </w:p>
        </w:tc>
        <w:tc>
          <w:tcPr>
            <w:tcW w:w="1417" w:type="dxa"/>
          </w:tcPr>
          <w:p w14:paraId="47EA1902" w14:textId="77777777" w:rsidR="0046663B" w:rsidRPr="00025842" w:rsidRDefault="0046663B" w:rsidP="008A6494">
            <w:pPr>
              <w:spacing w:line="229" w:lineRule="exact"/>
              <w:ind w:left="102"/>
              <w:rPr>
                <w:color w:val="FF0000"/>
                <w:szCs w:val="20"/>
              </w:rPr>
            </w:pPr>
          </w:p>
        </w:tc>
        <w:tc>
          <w:tcPr>
            <w:tcW w:w="4111" w:type="dxa"/>
          </w:tcPr>
          <w:p w14:paraId="7ACE3D10" w14:textId="11C8F1F3" w:rsidR="0046663B" w:rsidRPr="00025842" w:rsidRDefault="0046663B" w:rsidP="008E0B87">
            <w:pPr>
              <w:spacing w:line="229" w:lineRule="exact"/>
              <w:ind w:left="102"/>
              <w:rPr>
                <w:color w:val="FF0000"/>
                <w:spacing w:val="-1"/>
                <w:szCs w:val="20"/>
              </w:rPr>
            </w:pPr>
            <w:r w:rsidRPr="00025842">
              <w:rPr>
                <w:color w:val="FF0000"/>
                <w:spacing w:val="-1"/>
                <w:szCs w:val="20"/>
              </w:rPr>
              <w:t>Skall ej anges.</w:t>
            </w:r>
          </w:p>
        </w:tc>
        <w:tc>
          <w:tcPr>
            <w:tcW w:w="1418" w:type="dxa"/>
          </w:tcPr>
          <w:p w14:paraId="550978C3" w14:textId="64F6BFF5" w:rsidR="0046663B" w:rsidRPr="00025842" w:rsidRDefault="0046663B" w:rsidP="003A6D72">
            <w:pPr>
              <w:spacing w:line="226" w:lineRule="exact"/>
              <w:ind w:left="102"/>
              <w:jc w:val="center"/>
              <w:rPr>
                <w:color w:val="FF0000"/>
                <w:spacing w:val="-1"/>
                <w:szCs w:val="20"/>
              </w:rPr>
            </w:pPr>
            <w:r w:rsidRPr="00025842">
              <w:rPr>
                <w:color w:val="FF0000"/>
                <w:spacing w:val="-1"/>
                <w:szCs w:val="20"/>
              </w:rPr>
              <w:t>0..0</w:t>
            </w:r>
          </w:p>
        </w:tc>
      </w:tr>
      <w:tr w:rsidR="001D061B" w:rsidRPr="00025842" w14:paraId="6A970436" w14:textId="77777777" w:rsidTr="00514BAB">
        <w:tc>
          <w:tcPr>
            <w:tcW w:w="2660" w:type="dxa"/>
          </w:tcPr>
          <w:p w14:paraId="3E897EA2" w14:textId="77777777" w:rsidR="001D061B" w:rsidRPr="00025842" w:rsidRDefault="001D061B" w:rsidP="008A6494">
            <w:pPr>
              <w:spacing w:line="229" w:lineRule="exact"/>
              <w:ind w:left="102"/>
              <w:rPr>
                <w:szCs w:val="20"/>
              </w:rPr>
            </w:pPr>
            <w:r w:rsidRPr="00025842">
              <w:rPr>
                <w:szCs w:val="20"/>
              </w:rPr>
              <w:t>../../</w:t>
            </w:r>
            <w:r w:rsidRPr="00025842">
              <w:rPr>
                <w:spacing w:val="-1"/>
                <w:szCs w:val="20"/>
              </w:rPr>
              <w:t>approvedForPatient</w:t>
            </w:r>
          </w:p>
          <w:p w14:paraId="5EE74DC3" w14:textId="77777777" w:rsidR="001D061B" w:rsidRPr="00025842" w:rsidRDefault="001D061B" w:rsidP="008A6494">
            <w:pPr>
              <w:spacing w:line="229" w:lineRule="exact"/>
              <w:ind w:left="102"/>
              <w:rPr>
                <w:szCs w:val="20"/>
              </w:rPr>
            </w:pPr>
          </w:p>
        </w:tc>
        <w:tc>
          <w:tcPr>
            <w:tcW w:w="1417" w:type="dxa"/>
          </w:tcPr>
          <w:p w14:paraId="3BCBDFB9" w14:textId="77777777" w:rsidR="001D061B" w:rsidRPr="00025842" w:rsidRDefault="001D061B" w:rsidP="008A6494">
            <w:pPr>
              <w:spacing w:line="229" w:lineRule="exact"/>
              <w:ind w:left="102"/>
              <w:rPr>
                <w:rFonts w:cs="Arial"/>
                <w:color w:val="FF0000"/>
                <w:szCs w:val="20"/>
              </w:rPr>
            </w:pPr>
            <w:r w:rsidRPr="00025842">
              <w:rPr>
                <w:szCs w:val="20"/>
              </w:rPr>
              <w:t>boolean</w:t>
            </w:r>
          </w:p>
          <w:p w14:paraId="6A9F2886" w14:textId="77777777" w:rsidR="001D061B" w:rsidRPr="00025842" w:rsidRDefault="001D061B" w:rsidP="008A6494">
            <w:pPr>
              <w:spacing w:line="229" w:lineRule="exact"/>
              <w:ind w:left="102"/>
              <w:rPr>
                <w:szCs w:val="20"/>
              </w:rPr>
            </w:pPr>
          </w:p>
        </w:tc>
        <w:tc>
          <w:tcPr>
            <w:tcW w:w="4111" w:type="dxa"/>
          </w:tcPr>
          <w:p w14:paraId="17529201" w14:textId="77777777" w:rsidR="001D061B" w:rsidRPr="00025842" w:rsidRDefault="001D061B" w:rsidP="008E0B87">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76E29217" w14:textId="77777777" w:rsidR="001D061B" w:rsidRPr="00025842" w:rsidRDefault="001D061B" w:rsidP="008E0B87">
            <w:pPr>
              <w:spacing w:line="229" w:lineRule="exact"/>
              <w:ind w:left="102"/>
              <w:rPr>
                <w:spacing w:val="-1"/>
                <w:szCs w:val="20"/>
              </w:rPr>
            </w:pPr>
          </w:p>
        </w:tc>
        <w:tc>
          <w:tcPr>
            <w:tcW w:w="1418" w:type="dxa"/>
          </w:tcPr>
          <w:p w14:paraId="6D0B6E65" w14:textId="55B7E304" w:rsidR="001D061B" w:rsidRPr="00025842" w:rsidRDefault="001D061B" w:rsidP="003A6D72">
            <w:pPr>
              <w:spacing w:line="226" w:lineRule="exact"/>
              <w:ind w:left="102"/>
              <w:jc w:val="center"/>
              <w:rPr>
                <w:spacing w:val="-1"/>
                <w:szCs w:val="20"/>
              </w:rPr>
            </w:pPr>
            <w:r w:rsidRPr="00025842">
              <w:rPr>
                <w:spacing w:val="-1"/>
                <w:szCs w:val="20"/>
              </w:rPr>
              <w:t>1..1</w:t>
            </w:r>
          </w:p>
        </w:tc>
      </w:tr>
      <w:tr w:rsidR="001D061B" w:rsidRPr="00025842" w14:paraId="383B736D" w14:textId="77777777" w:rsidTr="00514BAB">
        <w:tc>
          <w:tcPr>
            <w:tcW w:w="2660" w:type="dxa"/>
          </w:tcPr>
          <w:p w14:paraId="1AA8E714" w14:textId="5BC7FFF4" w:rsidR="001D061B" w:rsidRPr="00025842" w:rsidRDefault="001D061B" w:rsidP="008A6494">
            <w:pPr>
              <w:spacing w:line="229" w:lineRule="exact"/>
              <w:ind w:left="102"/>
              <w:rPr>
                <w:szCs w:val="20"/>
              </w:rPr>
            </w:pPr>
            <w:r w:rsidRPr="00025842">
              <w:rPr>
                <w:szCs w:val="20"/>
              </w:rPr>
              <w:t>../../</w:t>
            </w:r>
            <w:r w:rsidRPr="00025842">
              <w:rPr>
                <w:spacing w:val="-1"/>
                <w:szCs w:val="20"/>
              </w:rPr>
              <w:t>careContactId</w:t>
            </w:r>
          </w:p>
        </w:tc>
        <w:tc>
          <w:tcPr>
            <w:tcW w:w="1417" w:type="dxa"/>
          </w:tcPr>
          <w:p w14:paraId="5CB5B68B" w14:textId="22B307F0" w:rsidR="001D061B" w:rsidRPr="00025842" w:rsidRDefault="001D061B" w:rsidP="008A6494">
            <w:pPr>
              <w:spacing w:line="229" w:lineRule="exact"/>
              <w:ind w:left="102"/>
              <w:rPr>
                <w:szCs w:val="20"/>
              </w:rPr>
            </w:pPr>
            <w:r w:rsidRPr="00025842">
              <w:rPr>
                <w:spacing w:val="-1"/>
                <w:szCs w:val="20"/>
              </w:rPr>
              <w:t>string</w:t>
            </w:r>
          </w:p>
        </w:tc>
        <w:tc>
          <w:tcPr>
            <w:tcW w:w="4111" w:type="dxa"/>
          </w:tcPr>
          <w:p w14:paraId="4228C8E3" w14:textId="494442ED" w:rsidR="001D061B" w:rsidRPr="00025842" w:rsidRDefault="001D061B" w:rsidP="008E0B87">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418" w:type="dxa"/>
          </w:tcPr>
          <w:p w14:paraId="31AF96DD" w14:textId="5AC8558A" w:rsidR="001D061B" w:rsidRPr="00025842" w:rsidRDefault="001D061B" w:rsidP="003A6D72">
            <w:pPr>
              <w:spacing w:line="226" w:lineRule="exact"/>
              <w:ind w:left="102"/>
              <w:jc w:val="center"/>
              <w:rPr>
                <w:spacing w:val="-1"/>
                <w:szCs w:val="20"/>
              </w:rPr>
            </w:pPr>
            <w:r w:rsidRPr="00025842">
              <w:rPr>
                <w:spacing w:val="-1"/>
                <w:szCs w:val="20"/>
              </w:rPr>
              <w:t>0..1</w:t>
            </w:r>
          </w:p>
        </w:tc>
      </w:tr>
      <w:tr w:rsidR="00041529" w:rsidRPr="00025842" w14:paraId="690F96D0" w14:textId="77777777" w:rsidTr="00514BAB">
        <w:tc>
          <w:tcPr>
            <w:tcW w:w="2660" w:type="dxa"/>
          </w:tcPr>
          <w:p w14:paraId="3FCCB8EB" w14:textId="10E3CD92"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2BDEE82A" w14:textId="77777777" w:rsidR="00041529" w:rsidRPr="00025842" w:rsidRDefault="00041529" w:rsidP="008A6494">
            <w:pPr>
              <w:spacing w:line="229" w:lineRule="exact"/>
              <w:ind w:left="102"/>
              <w:rPr>
                <w:color w:val="FF0000"/>
                <w:spacing w:val="-1"/>
                <w:szCs w:val="20"/>
              </w:rPr>
            </w:pPr>
          </w:p>
        </w:tc>
        <w:tc>
          <w:tcPr>
            <w:tcW w:w="4111" w:type="dxa"/>
          </w:tcPr>
          <w:p w14:paraId="217D501A" w14:textId="0B891644"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5F76BBCD" w14:textId="2527F52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62B54E16" w14:textId="77777777" w:rsidTr="00514BAB">
        <w:tc>
          <w:tcPr>
            <w:tcW w:w="2660" w:type="dxa"/>
          </w:tcPr>
          <w:p w14:paraId="1619A69F" w14:textId="7C78B726"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nullifiedReason</w:t>
            </w:r>
          </w:p>
        </w:tc>
        <w:tc>
          <w:tcPr>
            <w:tcW w:w="1417" w:type="dxa"/>
          </w:tcPr>
          <w:p w14:paraId="7119DB4E" w14:textId="77777777" w:rsidR="00041529" w:rsidRPr="00025842" w:rsidRDefault="00041529" w:rsidP="008A6494">
            <w:pPr>
              <w:spacing w:line="229" w:lineRule="exact"/>
              <w:ind w:left="102"/>
              <w:rPr>
                <w:color w:val="FF0000"/>
                <w:spacing w:val="-1"/>
                <w:szCs w:val="20"/>
              </w:rPr>
            </w:pPr>
          </w:p>
        </w:tc>
        <w:tc>
          <w:tcPr>
            <w:tcW w:w="4111" w:type="dxa"/>
          </w:tcPr>
          <w:p w14:paraId="07FF2C5C" w14:textId="6432288D"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635583FC" w14:textId="734AA7B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2378DD57" w14:textId="77777777" w:rsidTr="00025842">
        <w:trPr>
          <w:trHeight w:val="799"/>
        </w:trPr>
        <w:tc>
          <w:tcPr>
            <w:tcW w:w="2660" w:type="dxa"/>
            <w:shd w:val="clear" w:color="auto" w:fill="D9D9D9" w:themeFill="background1" w:themeFillShade="D9"/>
          </w:tcPr>
          <w:p w14:paraId="6ED01DFB" w14:textId="77777777" w:rsidR="00041529" w:rsidRPr="00025842" w:rsidRDefault="00041529" w:rsidP="008A6494">
            <w:pPr>
              <w:spacing w:line="229" w:lineRule="exact"/>
              <w:ind w:left="102"/>
              <w:rPr>
                <w:szCs w:val="20"/>
              </w:rPr>
            </w:pPr>
            <w:r w:rsidRPr="00025842">
              <w:rPr>
                <w:szCs w:val="20"/>
              </w:rPr>
              <w:t>../referralOutcomeBody</w:t>
            </w:r>
          </w:p>
          <w:p w14:paraId="1B2CE25B" w14:textId="77777777" w:rsidR="00041529" w:rsidRPr="00025842" w:rsidRDefault="00041529" w:rsidP="008A6494">
            <w:pPr>
              <w:spacing w:line="229" w:lineRule="exact"/>
              <w:ind w:left="102"/>
              <w:rPr>
                <w:szCs w:val="20"/>
              </w:rPr>
            </w:pPr>
          </w:p>
        </w:tc>
        <w:tc>
          <w:tcPr>
            <w:tcW w:w="1417" w:type="dxa"/>
            <w:shd w:val="clear" w:color="auto" w:fill="D9D9D9" w:themeFill="background1" w:themeFillShade="D9"/>
          </w:tcPr>
          <w:p w14:paraId="23F47901" w14:textId="4FDF19FB" w:rsidR="00041529" w:rsidRPr="00025842" w:rsidRDefault="00041529" w:rsidP="00025842">
            <w:pPr>
              <w:spacing w:line="229" w:lineRule="exact"/>
              <w:ind w:left="102"/>
              <w:rPr>
                <w:szCs w:val="20"/>
              </w:rPr>
            </w:pPr>
            <w:r w:rsidRPr="00025842">
              <w:rPr>
                <w:szCs w:val="20"/>
              </w:rPr>
              <w:t>R</w:t>
            </w:r>
            <w:r w:rsidR="00025842">
              <w:rPr>
                <w:szCs w:val="20"/>
              </w:rPr>
              <w:t>eferralOutcomeBodyType</w:t>
            </w:r>
          </w:p>
        </w:tc>
        <w:tc>
          <w:tcPr>
            <w:tcW w:w="4111" w:type="dxa"/>
            <w:shd w:val="clear" w:color="auto" w:fill="D9D9D9" w:themeFill="background1" w:themeFillShade="D9"/>
          </w:tcPr>
          <w:p w14:paraId="74D2DAD3" w14:textId="77777777" w:rsidR="00041529" w:rsidRPr="00025842" w:rsidRDefault="00041529" w:rsidP="008E0B87">
            <w:pPr>
              <w:spacing w:line="226" w:lineRule="exact"/>
              <w:ind w:left="102"/>
              <w:rPr>
                <w:spacing w:val="-1"/>
                <w:szCs w:val="20"/>
              </w:rPr>
            </w:pPr>
          </w:p>
        </w:tc>
        <w:tc>
          <w:tcPr>
            <w:tcW w:w="1418" w:type="dxa"/>
            <w:shd w:val="clear" w:color="auto" w:fill="D9D9D9" w:themeFill="background1" w:themeFillShade="D9"/>
          </w:tcPr>
          <w:p w14:paraId="5821CB16" w14:textId="480FC78F"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82BD411" w14:textId="77777777" w:rsidTr="00514BAB">
        <w:tc>
          <w:tcPr>
            <w:tcW w:w="2660" w:type="dxa"/>
          </w:tcPr>
          <w:p w14:paraId="5B4FE581" w14:textId="74738BE1" w:rsidR="00041529" w:rsidRPr="00025842" w:rsidRDefault="00041529" w:rsidP="008A6494">
            <w:pPr>
              <w:spacing w:line="229" w:lineRule="exact"/>
              <w:ind w:left="102"/>
              <w:rPr>
                <w:szCs w:val="20"/>
              </w:rPr>
            </w:pPr>
            <w:r w:rsidRPr="00025842">
              <w:rPr>
                <w:szCs w:val="20"/>
              </w:rPr>
              <w:t>../../referralOutcomeTypeCode</w:t>
            </w:r>
          </w:p>
        </w:tc>
        <w:tc>
          <w:tcPr>
            <w:tcW w:w="1417" w:type="dxa"/>
          </w:tcPr>
          <w:p w14:paraId="2324694C" w14:textId="0FCA32AC" w:rsidR="00041529" w:rsidRPr="00025842" w:rsidRDefault="00041529" w:rsidP="008A6494">
            <w:pPr>
              <w:spacing w:line="229" w:lineRule="exact"/>
              <w:ind w:left="102"/>
              <w:rPr>
                <w:szCs w:val="20"/>
              </w:rPr>
            </w:pPr>
            <w:r w:rsidRPr="00025842">
              <w:rPr>
                <w:szCs w:val="20"/>
              </w:rPr>
              <w:t>referralOutcomeTypeCodeEnum</w:t>
            </w:r>
          </w:p>
        </w:tc>
        <w:tc>
          <w:tcPr>
            <w:tcW w:w="4111" w:type="dxa"/>
          </w:tcPr>
          <w:p w14:paraId="5B06B4BE" w14:textId="77777777" w:rsidR="00041529" w:rsidRPr="00025842" w:rsidRDefault="00041529" w:rsidP="008E0B87">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46E83D82" w14:textId="77777777" w:rsidR="00041529" w:rsidRPr="00025842" w:rsidRDefault="00041529" w:rsidP="008E0B87">
            <w:pPr>
              <w:spacing w:line="226" w:lineRule="exact"/>
              <w:ind w:left="102"/>
              <w:rPr>
                <w:spacing w:val="-1"/>
                <w:szCs w:val="20"/>
              </w:rPr>
            </w:pPr>
          </w:p>
        </w:tc>
        <w:tc>
          <w:tcPr>
            <w:tcW w:w="1418" w:type="dxa"/>
          </w:tcPr>
          <w:p w14:paraId="568C8735" w14:textId="2B50C91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E417CB9" w14:textId="77777777" w:rsidTr="00514BAB">
        <w:tc>
          <w:tcPr>
            <w:tcW w:w="2660" w:type="dxa"/>
          </w:tcPr>
          <w:p w14:paraId="5DA70E04" w14:textId="015A7EAE" w:rsidR="00041529" w:rsidRPr="00025842" w:rsidRDefault="00041529" w:rsidP="008A6494">
            <w:pPr>
              <w:spacing w:line="229" w:lineRule="exact"/>
              <w:ind w:left="102"/>
              <w:rPr>
                <w:szCs w:val="20"/>
              </w:rPr>
            </w:pPr>
            <w:r w:rsidRPr="00025842">
              <w:rPr>
                <w:szCs w:val="20"/>
              </w:rPr>
              <w:t>../../referralOutcomeTitle</w:t>
            </w:r>
          </w:p>
        </w:tc>
        <w:tc>
          <w:tcPr>
            <w:tcW w:w="1417" w:type="dxa"/>
          </w:tcPr>
          <w:p w14:paraId="6CD19919" w14:textId="07BA98E7" w:rsidR="00041529" w:rsidRPr="00025842" w:rsidRDefault="00041529" w:rsidP="008A6494">
            <w:pPr>
              <w:spacing w:line="229" w:lineRule="exact"/>
              <w:ind w:left="102"/>
              <w:rPr>
                <w:szCs w:val="20"/>
              </w:rPr>
            </w:pPr>
            <w:r w:rsidRPr="00025842">
              <w:rPr>
                <w:szCs w:val="20"/>
              </w:rPr>
              <w:t>string</w:t>
            </w:r>
          </w:p>
        </w:tc>
        <w:tc>
          <w:tcPr>
            <w:tcW w:w="4111" w:type="dxa"/>
          </w:tcPr>
          <w:p w14:paraId="1C889888" w14:textId="77777777" w:rsidR="00041529" w:rsidRPr="00025842" w:rsidRDefault="00041529" w:rsidP="008E0B87">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3F506ABE" w14:textId="77777777" w:rsidR="00041529" w:rsidRPr="00025842" w:rsidRDefault="00041529" w:rsidP="008E0B87">
            <w:pPr>
              <w:spacing w:line="226" w:lineRule="exact"/>
              <w:ind w:left="102"/>
              <w:rPr>
                <w:spacing w:val="-1"/>
                <w:szCs w:val="20"/>
              </w:rPr>
            </w:pPr>
            <w:r w:rsidRPr="00025842">
              <w:rPr>
                <w:spacing w:val="-1"/>
                <w:szCs w:val="20"/>
              </w:rPr>
              <w:t xml:space="preserve">Exempel: </w:t>
            </w:r>
          </w:p>
          <w:p w14:paraId="0B1BC83E" w14:textId="77777777" w:rsidR="00041529" w:rsidRPr="00025842" w:rsidRDefault="00041529" w:rsidP="008E0B87">
            <w:pPr>
              <w:spacing w:line="226" w:lineRule="exact"/>
              <w:ind w:left="102"/>
              <w:rPr>
                <w:spacing w:val="-1"/>
                <w:szCs w:val="20"/>
              </w:rPr>
            </w:pPr>
            <w:r w:rsidRPr="00025842">
              <w:rPr>
                <w:spacing w:val="-1"/>
                <w:szCs w:val="20"/>
              </w:rPr>
              <w:t xml:space="preserve"> Patologi</w:t>
            </w:r>
          </w:p>
          <w:p w14:paraId="43DD99C9" w14:textId="77777777" w:rsidR="00041529" w:rsidRPr="00025842" w:rsidRDefault="00041529" w:rsidP="008E0B87">
            <w:pPr>
              <w:spacing w:line="226" w:lineRule="exact"/>
              <w:ind w:left="102"/>
              <w:rPr>
                <w:spacing w:val="-1"/>
                <w:szCs w:val="20"/>
              </w:rPr>
            </w:pPr>
            <w:r w:rsidRPr="00025842">
              <w:rPr>
                <w:spacing w:val="-1"/>
                <w:szCs w:val="20"/>
              </w:rPr>
              <w:t xml:space="preserve"> Klinisk fysik </w:t>
            </w:r>
          </w:p>
          <w:p w14:paraId="3FEB58A1" w14:textId="276194C1" w:rsidR="00041529" w:rsidRPr="00025842" w:rsidRDefault="00041529" w:rsidP="008E0B87">
            <w:pPr>
              <w:spacing w:line="226" w:lineRule="exact"/>
              <w:ind w:left="102"/>
              <w:rPr>
                <w:spacing w:val="-1"/>
                <w:szCs w:val="20"/>
              </w:rPr>
            </w:pPr>
            <w:r w:rsidRPr="00025842">
              <w:rPr>
                <w:spacing w:val="-1"/>
                <w:szCs w:val="20"/>
              </w:rPr>
              <w:t xml:space="preserve"> Logopedi </w:t>
            </w:r>
          </w:p>
        </w:tc>
        <w:tc>
          <w:tcPr>
            <w:tcW w:w="1418" w:type="dxa"/>
          </w:tcPr>
          <w:p w14:paraId="42B3FEC4" w14:textId="659476B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624AA3" w14:textId="77777777" w:rsidTr="00514BAB">
        <w:tc>
          <w:tcPr>
            <w:tcW w:w="2660" w:type="dxa"/>
          </w:tcPr>
          <w:p w14:paraId="065DB0F2" w14:textId="7FD62155" w:rsidR="00041529" w:rsidRPr="00025842" w:rsidRDefault="00041529" w:rsidP="008A6494">
            <w:pPr>
              <w:spacing w:line="229" w:lineRule="exact"/>
              <w:ind w:left="102"/>
              <w:rPr>
                <w:szCs w:val="20"/>
              </w:rPr>
            </w:pPr>
            <w:r w:rsidRPr="00025842">
              <w:rPr>
                <w:szCs w:val="20"/>
              </w:rPr>
              <w:t>../../referralOutcomeText</w:t>
            </w:r>
          </w:p>
        </w:tc>
        <w:tc>
          <w:tcPr>
            <w:tcW w:w="1417" w:type="dxa"/>
          </w:tcPr>
          <w:p w14:paraId="5359D961" w14:textId="54C9BD14" w:rsidR="00041529" w:rsidRPr="00025842" w:rsidRDefault="00041529" w:rsidP="008A6494">
            <w:pPr>
              <w:spacing w:line="229" w:lineRule="exact"/>
              <w:ind w:left="102"/>
              <w:rPr>
                <w:szCs w:val="20"/>
              </w:rPr>
            </w:pPr>
            <w:r w:rsidRPr="00025842">
              <w:rPr>
                <w:szCs w:val="20"/>
              </w:rPr>
              <w:t>string</w:t>
            </w:r>
          </w:p>
        </w:tc>
        <w:tc>
          <w:tcPr>
            <w:tcW w:w="4111" w:type="dxa"/>
          </w:tcPr>
          <w:p w14:paraId="38F5312F" w14:textId="09879D43" w:rsidR="00041529" w:rsidRPr="00025842" w:rsidRDefault="00041529" w:rsidP="008E0B87">
            <w:pPr>
              <w:spacing w:line="226" w:lineRule="exact"/>
              <w:ind w:left="102"/>
              <w:rPr>
                <w:spacing w:val="-1"/>
                <w:szCs w:val="20"/>
              </w:rPr>
            </w:pPr>
            <w:r w:rsidRPr="00025842">
              <w:rPr>
                <w:spacing w:val="-1"/>
                <w:szCs w:val="20"/>
              </w:rPr>
              <w:t>Text som beskriver det sammanfattande utlåtandet kring undersökningsresultatet.</w:t>
            </w:r>
          </w:p>
        </w:tc>
        <w:tc>
          <w:tcPr>
            <w:tcW w:w="1418" w:type="dxa"/>
          </w:tcPr>
          <w:p w14:paraId="316CB4D6" w14:textId="504793DC"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83D0516" w14:textId="77777777" w:rsidTr="00514BAB">
        <w:tc>
          <w:tcPr>
            <w:tcW w:w="2660" w:type="dxa"/>
          </w:tcPr>
          <w:p w14:paraId="27F8D723" w14:textId="77777777" w:rsidR="00041529" w:rsidRPr="00025842" w:rsidRDefault="00041529" w:rsidP="008A6494">
            <w:pPr>
              <w:spacing w:line="229" w:lineRule="exact"/>
              <w:ind w:left="102"/>
              <w:rPr>
                <w:szCs w:val="20"/>
              </w:rPr>
            </w:pPr>
            <w:r w:rsidRPr="00025842">
              <w:rPr>
                <w:szCs w:val="20"/>
              </w:rPr>
              <w:lastRenderedPageBreak/>
              <w:t>../../clinicalInformation</w:t>
            </w:r>
          </w:p>
          <w:p w14:paraId="106231C2" w14:textId="77777777" w:rsidR="00041529" w:rsidRPr="00025842" w:rsidRDefault="00041529" w:rsidP="008A6494">
            <w:pPr>
              <w:spacing w:line="229" w:lineRule="exact"/>
              <w:ind w:left="102"/>
              <w:rPr>
                <w:szCs w:val="20"/>
              </w:rPr>
            </w:pPr>
          </w:p>
          <w:p w14:paraId="2BF0B135" w14:textId="77777777" w:rsidR="00041529" w:rsidRPr="00025842" w:rsidRDefault="00041529" w:rsidP="008A6494">
            <w:pPr>
              <w:spacing w:line="229" w:lineRule="exact"/>
              <w:ind w:left="102"/>
              <w:rPr>
                <w:szCs w:val="20"/>
              </w:rPr>
            </w:pPr>
          </w:p>
        </w:tc>
        <w:tc>
          <w:tcPr>
            <w:tcW w:w="1417" w:type="dxa"/>
          </w:tcPr>
          <w:p w14:paraId="221BA35D" w14:textId="77777777" w:rsidR="00041529" w:rsidRPr="00025842" w:rsidRDefault="00041529" w:rsidP="008A6494">
            <w:pPr>
              <w:spacing w:line="229" w:lineRule="exact"/>
              <w:ind w:left="102"/>
              <w:rPr>
                <w:szCs w:val="20"/>
              </w:rPr>
            </w:pPr>
            <w:r w:rsidRPr="00025842">
              <w:rPr>
                <w:szCs w:val="20"/>
              </w:rPr>
              <w:t>ClinicalInformationType</w:t>
            </w:r>
          </w:p>
          <w:p w14:paraId="4BCB1878" w14:textId="77777777" w:rsidR="00041529" w:rsidRPr="00025842" w:rsidRDefault="00041529" w:rsidP="008A6494">
            <w:pPr>
              <w:spacing w:line="229" w:lineRule="exact"/>
              <w:ind w:left="102"/>
              <w:rPr>
                <w:szCs w:val="20"/>
              </w:rPr>
            </w:pPr>
          </w:p>
        </w:tc>
        <w:tc>
          <w:tcPr>
            <w:tcW w:w="4111" w:type="dxa"/>
          </w:tcPr>
          <w:p w14:paraId="1956EFFE" w14:textId="77777777" w:rsidR="00041529" w:rsidRPr="00025842" w:rsidRDefault="00041529" w:rsidP="008E0B87">
            <w:pPr>
              <w:spacing w:line="226" w:lineRule="exact"/>
              <w:ind w:left="102"/>
              <w:rPr>
                <w:spacing w:val="-1"/>
                <w:szCs w:val="20"/>
              </w:rPr>
            </w:pPr>
            <w:r w:rsidRPr="00025842">
              <w:rPr>
                <w:spacing w:val="-1"/>
                <w:szCs w:val="20"/>
              </w:rPr>
              <w:t>Klinisk information för remissvaret. Dessa kliniska data är direkt kopplat till svaret.</w:t>
            </w:r>
          </w:p>
          <w:p w14:paraId="497681BE" w14:textId="77777777" w:rsidR="00041529" w:rsidRPr="00025842" w:rsidRDefault="00041529" w:rsidP="008E0B87">
            <w:pPr>
              <w:spacing w:line="226" w:lineRule="exact"/>
              <w:ind w:left="102"/>
              <w:rPr>
                <w:spacing w:val="-1"/>
                <w:szCs w:val="20"/>
              </w:rPr>
            </w:pPr>
          </w:p>
        </w:tc>
        <w:tc>
          <w:tcPr>
            <w:tcW w:w="1418" w:type="dxa"/>
          </w:tcPr>
          <w:p w14:paraId="625C412B" w14:textId="3741A882"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5FE027E2" w14:textId="77777777" w:rsidTr="00514BAB">
        <w:tc>
          <w:tcPr>
            <w:tcW w:w="2660" w:type="dxa"/>
          </w:tcPr>
          <w:p w14:paraId="3566FA52" w14:textId="77777777" w:rsidR="00041529" w:rsidRPr="00025842" w:rsidRDefault="00041529" w:rsidP="008A6494">
            <w:pPr>
              <w:spacing w:line="229" w:lineRule="exact"/>
              <w:ind w:left="102"/>
              <w:rPr>
                <w:szCs w:val="20"/>
              </w:rPr>
            </w:pPr>
            <w:r w:rsidRPr="00025842">
              <w:rPr>
                <w:szCs w:val="20"/>
              </w:rPr>
              <w:t>../../../clinicalInformationCode</w:t>
            </w:r>
          </w:p>
          <w:p w14:paraId="4985294F" w14:textId="77777777" w:rsidR="00041529" w:rsidRPr="00025842" w:rsidRDefault="00041529" w:rsidP="008A6494">
            <w:pPr>
              <w:spacing w:line="229" w:lineRule="exact"/>
              <w:ind w:left="102"/>
              <w:rPr>
                <w:szCs w:val="20"/>
              </w:rPr>
            </w:pPr>
          </w:p>
        </w:tc>
        <w:tc>
          <w:tcPr>
            <w:tcW w:w="1417" w:type="dxa"/>
          </w:tcPr>
          <w:p w14:paraId="4A9DE0DF" w14:textId="77777777" w:rsidR="00041529" w:rsidRPr="00025842" w:rsidRDefault="00041529" w:rsidP="008A6494">
            <w:pPr>
              <w:spacing w:line="226" w:lineRule="exact"/>
              <w:ind w:left="102"/>
              <w:rPr>
                <w:rFonts w:cs="Arial"/>
                <w:color w:val="FF0000"/>
                <w:szCs w:val="20"/>
              </w:rPr>
            </w:pPr>
            <w:r w:rsidRPr="00025842">
              <w:rPr>
                <w:szCs w:val="20"/>
              </w:rPr>
              <w:t>ClinicalInformationCodeType</w:t>
            </w:r>
          </w:p>
          <w:p w14:paraId="25C8B6FC" w14:textId="77777777" w:rsidR="00041529" w:rsidRPr="00025842" w:rsidRDefault="00041529" w:rsidP="008A6494">
            <w:pPr>
              <w:spacing w:line="226" w:lineRule="exact"/>
              <w:ind w:left="102"/>
              <w:rPr>
                <w:rFonts w:cs="Arial"/>
                <w:color w:val="FF0000"/>
                <w:szCs w:val="20"/>
              </w:rPr>
            </w:pPr>
          </w:p>
          <w:p w14:paraId="148E8FD9" w14:textId="77777777" w:rsidR="00041529" w:rsidRPr="00025842" w:rsidRDefault="00041529" w:rsidP="008A6494">
            <w:pPr>
              <w:spacing w:line="229" w:lineRule="exact"/>
              <w:ind w:left="102"/>
              <w:rPr>
                <w:szCs w:val="20"/>
              </w:rPr>
            </w:pPr>
          </w:p>
        </w:tc>
        <w:tc>
          <w:tcPr>
            <w:tcW w:w="4111" w:type="dxa"/>
          </w:tcPr>
          <w:p w14:paraId="2020B193" w14:textId="77777777" w:rsidR="00041529" w:rsidRPr="00025842" w:rsidRDefault="00041529" w:rsidP="008E0B87">
            <w:pPr>
              <w:spacing w:line="226" w:lineRule="exact"/>
              <w:ind w:left="102"/>
              <w:rPr>
                <w:spacing w:val="-1"/>
                <w:szCs w:val="20"/>
              </w:rPr>
            </w:pPr>
            <w:r w:rsidRPr="00025842">
              <w:rPr>
                <w:spacing w:val="-1"/>
                <w:szCs w:val="20"/>
              </w:rPr>
              <w:t>Kod för åtgärd.</w:t>
            </w:r>
          </w:p>
          <w:p w14:paraId="21490795"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3C312AA2" w14:textId="09B494EE" w:rsidR="00041529" w:rsidRPr="00025842" w:rsidRDefault="00041529" w:rsidP="008E0B87">
            <w:pPr>
              <w:spacing w:line="226" w:lineRule="exact"/>
              <w:ind w:left="102"/>
              <w:rPr>
                <w:spacing w:val="-1"/>
                <w:szCs w:val="20"/>
              </w:rPr>
            </w:pPr>
            <w:r w:rsidRPr="00025842">
              <w:rPr>
                <w:spacing w:val="-1"/>
                <w:szCs w:val="20"/>
              </w:rPr>
              <w:t xml:space="preserve">Kodverkets OID i codeSystem. </w:t>
            </w:r>
          </w:p>
        </w:tc>
        <w:tc>
          <w:tcPr>
            <w:tcW w:w="1418" w:type="dxa"/>
          </w:tcPr>
          <w:p w14:paraId="453D6889" w14:textId="6FC231F8"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62BE7E" w14:textId="77777777" w:rsidTr="00514BAB">
        <w:tc>
          <w:tcPr>
            <w:tcW w:w="2660" w:type="dxa"/>
          </w:tcPr>
          <w:p w14:paraId="6B9D8E2B" w14:textId="7832BDCA" w:rsidR="00041529" w:rsidRPr="00025842" w:rsidRDefault="00041529" w:rsidP="008A6494">
            <w:pPr>
              <w:spacing w:line="229" w:lineRule="exact"/>
              <w:ind w:left="102"/>
              <w:rPr>
                <w:szCs w:val="20"/>
              </w:rPr>
            </w:pPr>
            <w:r w:rsidRPr="00025842">
              <w:rPr>
                <w:szCs w:val="20"/>
              </w:rPr>
              <w:t>../../../../code</w:t>
            </w:r>
          </w:p>
        </w:tc>
        <w:tc>
          <w:tcPr>
            <w:tcW w:w="1417" w:type="dxa"/>
          </w:tcPr>
          <w:p w14:paraId="1663F9BD" w14:textId="4DA7DC4D" w:rsidR="00041529" w:rsidRPr="00025842" w:rsidRDefault="00041529" w:rsidP="008A6494">
            <w:pPr>
              <w:spacing w:line="226" w:lineRule="exact"/>
              <w:ind w:left="102"/>
              <w:rPr>
                <w:szCs w:val="20"/>
              </w:rPr>
            </w:pPr>
            <w:r w:rsidRPr="00025842">
              <w:rPr>
                <w:szCs w:val="20"/>
              </w:rPr>
              <w:t>string</w:t>
            </w:r>
          </w:p>
        </w:tc>
        <w:tc>
          <w:tcPr>
            <w:tcW w:w="4111" w:type="dxa"/>
          </w:tcPr>
          <w:p w14:paraId="147093B7" w14:textId="3BBB61CC" w:rsidR="00041529" w:rsidRPr="00025842" w:rsidRDefault="00041529" w:rsidP="008E0B87">
            <w:pPr>
              <w:spacing w:line="226" w:lineRule="exact"/>
              <w:ind w:left="102"/>
              <w:rPr>
                <w:spacing w:val="-1"/>
                <w:szCs w:val="20"/>
              </w:rPr>
            </w:pPr>
            <w:r w:rsidRPr="00025842">
              <w:rPr>
                <w:spacing w:val="-1"/>
                <w:szCs w:val="20"/>
              </w:rPr>
              <w:t>Kod.</w:t>
            </w:r>
          </w:p>
        </w:tc>
        <w:tc>
          <w:tcPr>
            <w:tcW w:w="1418" w:type="dxa"/>
          </w:tcPr>
          <w:p w14:paraId="3DDF94F8" w14:textId="1EA39133"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432B88" w14:textId="77777777" w:rsidTr="00514BAB">
        <w:tc>
          <w:tcPr>
            <w:tcW w:w="2660" w:type="dxa"/>
          </w:tcPr>
          <w:p w14:paraId="4C7DD87F" w14:textId="3CE9C8B6" w:rsidR="00041529" w:rsidRPr="00025842" w:rsidRDefault="00041529" w:rsidP="008A6494">
            <w:pPr>
              <w:spacing w:line="229" w:lineRule="exact"/>
              <w:ind w:left="102"/>
              <w:rPr>
                <w:szCs w:val="20"/>
              </w:rPr>
            </w:pPr>
            <w:r w:rsidRPr="00025842">
              <w:rPr>
                <w:szCs w:val="20"/>
              </w:rPr>
              <w:t>../../../../codeSystem</w:t>
            </w:r>
          </w:p>
        </w:tc>
        <w:tc>
          <w:tcPr>
            <w:tcW w:w="1417" w:type="dxa"/>
          </w:tcPr>
          <w:p w14:paraId="12E770E8" w14:textId="6FC5D2D1" w:rsidR="00041529" w:rsidRPr="00025842" w:rsidRDefault="00041529" w:rsidP="008A6494">
            <w:pPr>
              <w:spacing w:line="226" w:lineRule="exact"/>
              <w:ind w:left="102"/>
              <w:rPr>
                <w:szCs w:val="20"/>
              </w:rPr>
            </w:pPr>
            <w:r w:rsidRPr="00025842">
              <w:rPr>
                <w:szCs w:val="20"/>
              </w:rPr>
              <w:t>string</w:t>
            </w:r>
          </w:p>
        </w:tc>
        <w:tc>
          <w:tcPr>
            <w:tcW w:w="4111" w:type="dxa"/>
          </w:tcPr>
          <w:p w14:paraId="53E335EB" w14:textId="1335A0ED" w:rsidR="00041529" w:rsidRPr="00025842" w:rsidRDefault="00041529" w:rsidP="008E0B87">
            <w:pPr>
              <w:spacing w:line="226" w:lineRule="exact"/>
              <w:ind w:left="102"/>
              <w:rPr>
                <w:spacing w:val="-1"/>
                <w:szCs w:val="20"/>
              </w:rPr>
            </w:pPr>
            <w:r w:rsidRPr="00025842">
              <w:rPr>
                <w:spacing w:val="-1"/>
                <w:szCs w:val="20"/>
              </w:rPr>
              <w:t>Kod kan komma från kodverket ICD-10 (1.2.752.116.1.1.1.1.3) men andra kodverk kan  förekomma.</w:t>
            </w:r>
          </w:p>
        </w:tc>
        <w:tc>
          <w:tcPr>
            <w:tcW w:w="1418" w:type="dxa"/>
          </w:tcPr>
          <w:p w14:paraId="4E9856B5" w14:textId="0B6B6776"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5C1DB43D" w14:textId="77777777" w:rsidTr="00514BAB">
        <w:tc>
          <w:tcPr>
            <w:tcW w:w="2660" w:type="dxa"/>
          </w:tcPr>
          <w:p w14:paraId="7A98746E" w14:textId="77777777" w:rsidR="00041529" w:rsidRPr="00025842" w:rsidRDefault="00041529" w:rsidP="008A6494">
            <w:pPr>
              <w:spacing w:line="229" w:lineRule="exact"/>
              <w:ind w:left="102"/>
              <w:rPr>
                <w:szCs w:val="20"/>
              </w:rPr>
            </w:pPr>
            <w:r w:rsidRPr="00025842">
              <w:rPr>
                <w:szCs w:val="20"/>
              </w:rPr>
              <w:t>../../../clinicalInformationText</w:t>
            </w:r>
          </w:p>
          <w:p w14:paraId="11A56443" w14:textId="77777777" w:rsidR="00041529" w:rsidRPr="00025842" w:rsidRDefault="00041529" w:rsidP="008A6494">
            <w:pPr>
              <w:spacing w:line="229" w:lineRule="exact"/>
              <w:ind w:left="102"/>
              <w:rPr>
                <w:szCs w:val="20"/>
              </w:rPr>
            </w:pPr>
          </w:p>
        </w:tc>
        <w:tc>
          <w:tcPr>
            <w:tcW w:w="1417" w:type="dxa"/>
          </w:tcPr>
          <w:p w14:paraId="11042659" w14:textId="45B78BDC" w:rsidR="00041529" w:rsidRPr="00025842" w:rsidRDefault="00041529" w:rsidP="008A6494">
            <w:pPr>
              <w:spacing w:line="226" w:lineRule="exact"/>
              <w:ind w:left="102"/>
              <w:rPr>
                <w:szCs w:val="20"/>
              </w:rPr>
            </w:pPr>
            <w:r w:rsidRPr="00025842">
              <w:rPr>
                <w:szCs w:val="20"/>
              </w:rPr>
              <w:t>string</w:t>
            </w:r>
          </w:p>
        </w:tc>
        <w:tc>
          <w:tcPr>
            <w:tcW w:w="4111" w:type="dxa"/>
          </w:tcPr>
          <w:p w14:paraId="2D7D3FFA" w14:textId="77777777" w:rsidR="00041529" w:rsidRPr="00025842" w:rsidRDefault="00041529" w:rsidP="008E0B87">
            <w:pPr>
              <w:spacing w:line="226" w:lineRule="exact"/>
              <w:ind w:left="102"/>
              <w:rPr>
                <w:spacing w:val="-1"/>
                <w:szCs w:val="20"/>
              </w:rPr>
            </w:pPr>
            <w:r w:rsidRPr="00025842">
              <w:rPr>
                <w:spacing w:val="-1"/>
                <w:szCs w:val="20"/>
              </w:rPr>
              <w:t>Beskrivning av klinisk information</w:t>
            </w:r>
          </w:p>
          <w:p w14:paraId="673FED29" w14:textId="77777777" w:rsidR="00041529" w:rsidRPr="00025842" w:rsidRDefault="00041529" w:rsidP="008E0B87">
            <w:pPr>
              <w:spacing w:line="226" w:lineRule="exact"/>
              <w:ind w:left="102"/>
              <w:rPr>
                <w:spacing w:val="-1"/>
                <w:szCs w:val="20"/>
              </w:rPr>
            </w:pPr>
          </w:p>
        </w:tc>
        <w:tc>
          <w:tcPr>
            <w:tcW w:w="1418" w:type="dxa"/>
          </w:tcPr>
          <w:p w14:paraId="1A7A2D04" w14:textId="390C377B"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CF2E559" w14:textId="77777777" w:rsidTr="00514BAB">
        <w:tc>
          <w:tcPr>
            <w:tcW w:w="2660" w:type="dxa"/>
          </w:tcPr>
          <w:p w14:paraId="15D81890" w14:textId="1D5561A0" w:rsidR="00041529" w:rsidRPr="00025842" w:rsidRDefault="00041529" w:rsidP="008A6494">
            <w:pPr>
              <w:spacing w:line="229" w:lineRule="exact"/>
              <w:ind w:left="102"/>
              <w:rPr>
                <w:szCs w:val="20"/>
              </w:rPr>
            </w:pPr>
            <w:r w:rsidRPr="00025842">
              <w:rPr>
                <w:szCs w:val="20"/>
              </w:rPr>
              <w:t>../../act</w:t>
            </w:r>
          </w:p>
        </w:tc>
        <w:tc>
          <w:tcPr>
            <w:tcW w:w="1417" w:type="dxa"/>
          </w:tcPr>
          <w:p w14:paraId="1E331585" w14:textId="6F8EE5E1" w:rsidR="00041529" w:rsidRPr="00025842" w:rsidRDefault="00041529" w:rsidP="008A6494">
            <w:pPr>
              <w:spacing w:line="226" w:lineRule="exact"/>
              <w:ind w:left="102"/>
              <w:rPr>
                <w:szCs w:val="20"/>
              </w:rPr>
            </w:pPr>
            <w:r w:rsidRPr="00025842">
              <w:rPr>
                <w:szCs w:val="20"/>
              </w:rPr>
              <w:t>ActType</w:t>
            </w:r>
          </w:p>
        </w:tc>
        <w:tc>
          <w:tcPr>
            <w:tcW w:w="4111" w:type="dxa"/>
          </w:tcPr>
          <w:p w14:paraId="5815CFC3" w14:textId="77777777" w:rsidR="00041529" w:rsidRPr="00025842" w:rsidRDefault="00041529" w:rsidP="008E0B87">
            <w:pPr>
              <w:spacing w:line="226" w:lineRule="exact"/>
              <w:ind w:left="102"/>
              <w:rPr>
                <w:spacing w:val="-1"/>
                <w:szCs w:val="20"/>
              </w:rPr>
            </w:pPr>
            <w:r w:rsidRPr="00025842">
              <w:rPr>
                <w:spacing w:val="-1"/>
                <w:szCs w:val="20"/>
              </w:rPr>
              <w:t>Utförd åtgärd</w:t>
            </w:r>
          </w:p>
          <w:p w14:paraId="28CD548D" w14:textId="77777777" w:rsidR="00041529" w:rsidRPr="00025842" w:rsidRDefault="00041529" w:rsidP="008E0B87">
            <w:pPr>
              <w:spacing w:line="226" w:lineRule="exact"/>
              <w:ind w:left="102"/>
              <w:rPr>
                <w:spacing w:val="-1"/>
                <w:szCs w:val="20"/>
              </w:rPr>
            </w:pPr>
          </w:p>
        </w:tc>
        <w:tc>
          <w:tcPr>
            <w:tcW w:w="1418" w:type="dxa"/>
          </w:tcPr>
          <w:p w14:paraId="683178C4" w14:textId="57D062C0"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0B605341" w14:textId="77777777" w:rsidTr="00514BAB">
        <w:tc>
          <w:tcPr>
            <w:tcW w:w="2660" w:type="dxa"/>
          </w:tcPr>
          <w:p w14:paraId="4FE010AE" w14:textId="09669C83" w:rsidR="00041529" w:rsidRPr="00025842" w:rsidRDefault="00041529" w:rsidP="008A6494">
            <w:pPr>
              <w:spacing w:line="229" w:lineRule="exact"/>
              <w:ind w:left="102"/>
              <w:rPr>
                <w:szCs w:val="20"/>
              </w:rPr>
            </w:pPr>
            <w:r w:rsidRPr="00025842">
              <w:rPr>
                <w:szCs w:val="20"/>
              </w:rPr>
              <w:t>../../../actId</w:t>
            </w:r>
          </w:p>
        </w:tc>
        <w:tc>
          <w:tcPr>
            <w:tcW w:w="1417" w:type="dxa"/>
          </w:tcPr>
          <w:p w14:paraId="408F1466" w14:textId="77777777" w:rsidR="00041529" w:rsidRPr="00025842" w:rsidRDefault="00041529" w:rsidP="008A6494">
            <w:pPr>
              <w:spacing w:line="226" w:lineRule="exact"/>
              <w:ind w:left="102"/>
              <w:rPr>
                <w:rFonts w:cs="Arial"/>
                <w:color w:val="FF0000"/>
                <w:szCs w:val="20"/>
              </w:rPr>
            </w:pPr>
            <w:r w:rsidRPr="00025842">
              <w:rPr>
                <w:szCs w:val="20"/>
              </w:rPr>
              <w:t>string</w:t>
            </w:r>
          </w:p>
          <w:p w14:paraId="61ECC25E" w14:textId="77777777" w:rsidR="00041529" w:rsidRPr="00025842" w:rsidRDefault="00041529" w:rsidP="008A6494">
            <w:pPr>
              <w:spacing w:line="226" w:lineRule="exact"/>
              <w:ind w:left="102"/>
              <w:rPr>
                <w:szCs w:val="20"/>
              </w:rPr>
            </w:pPr>
          </w:p>
        </w:tc>
        <w:tc>
          <w:tcPr>
            <w:tcW w:w="4111" w:type="dxa"/>
          </w:tcPr>
          <w:p w14:paraId="4C0E597B" w14:textId="77777777" w:rsidR="00041529" w:rsidRPr="00025842" w:rsidRDefault="00041529" w:rsidP="008E0B87">
            <w:pPr>
              <w:spacing w:line="226" w:lineRule="exact"/>
              <w:ind w:left="102"/>
              <w:rPr>
                <w:spacing w:val="-1"/>
                <w:szCs w:val="20"/>
              </w:rPr>
            </w:pPr>
            <w:r w:rsidRPr="00025842">
              <w:rPr>
                <w:spacing w:val="-1"/>
                <w:szCs w:val="20"/>
              </w:rPr>
              <w:t>Åtgärdens identitet som är unik inom det lokala avsändande systemet</w:t>
            </w:r>
          </w:p>
          <w:p w14:paraId="52E98436" w14:textId="77777777" w:rsidR="00041529" w:rsidRPr="00025842" w:rsidRDefault="00041529" w:rsidP="008E0B87">
            <w:pPr>
              <w:spacing w:line="226" w:lineRule="exact"/>
              <w:ind w:left="102"/>
              <w:rPr>
                <w:spacing w:val="-1"/>
                <w:szCs w:val="20"/>
              </w:rPr>
            </w:pPr>
          </w:p>
        </w:tc>
        <w:tc>
          <w:tcPr>
            <w:tcW w:w="1418" w:type="dxa"/>
          </w:tcPr>
          <w:p w14:paraId="6381F351" w14:textId="5D8BA803"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C47A1AA" w14:textId="77777777" w:rsidTr="00514BAB">
        <w:tc>
          <w:tcPr>
            <w:tcW w:w="2660" w:type="dxa"/>
          </w:tcPr>
          <w:p w14:paraId="2E4BC8F6" w14:textId="0311C5A9" w:rsidR="00041529" w:rsidRPr="00025842" w:rsidRDefault="00041529" w:rsidP="008A6494">
            <w:pPr>
              <w:spacing w:line="229" w:lineRule="exact"/>
              <w:ind w:left="102"/>
              <w:rPr>
                <w:szCs w:val="20"/>
              </w:rPr>
            </w:pPr>
            <w:r w:rsidRPr="00025842">
              <w:rPr>
                <w:szCs w:val="20"/>
              </w:rPr>
              <w:t>../../../actCode</w:t>
            </w:r>
          </w:p>
        </w:tc>
        <w:tc>
          <w:tcPr>
            <w:tcW w:w="1417" w:type="dxa"/>
          </w:tcPr>
          <w:p w14:paraId="5BD8A222" w14:textId="77777777" w:rsidR="00041529" w:rsidRPr="00025842" w:rsidRDefault="00041529" w:rsidP="008A6494">
            <w:pPr>
              <w:spacing w:line="226" w:lineRule="exact"/>
              <w:ind w:left="102"/>
              <w:rPr>
                <w:szCs w:val="20"/>
              </w:rPr>
            </w:pPr>
            <w:r w:rsidRPr="00025842">
              <w:rPr>
                <w:szCs w:val="20"/>
              </w:rPr>
              <w:t>ActCodeType</w:t>
            </w:r>
          </w:p>
          <w:p w14:paraId="20D0E5F8" w14:textId="77777777" w:rsidR="00041529" w:rsidRPr="00025842" w:rsidRDefault="00041529" w:rsidP="008A6494">
            <w:pPr>
              <w:spacing w:line="226" w:lineRule="exact"/>
              <w:ind w:left="102"/>
              <w:rPr>
                <w:szCs w:val="20"/>
              </w:rPr>
            </w:pPr>
          </w:p>
          <w:p w14:paraId="2C695FF5" w14:textId="77777777" w:rsidR="00041529" w:rsidRPr="00025842" w:rsidRDefault="00041529" w:rsidP="008A6494">
            <w:pPr>
              <w:spacing w:line="226" w:lineRule="exact"/>
              <w:ind w:left="102"/>
              <w:rPr>
                <w:szCs w:val="20"/>
              </w:rPr>
            </w:pPr>
          </w:p>
        </w:tc>
        <w:tc>
          <w:tcPr>
            <w:tcW w:w="4111" w:type="dxa"/>
          </w:tcPr>
          <w:p w14:paraId="09132FFE" w14:textId="77777777" w:rsidR="00041529" w:rsidRPr="00025842" w:rsidRDefault="00041529" w:rsidP="008E0B87">
            <w:pPr>
              <w:spacing w:line="226" w:lineRule="exact"/>
              <w:ind w:left="102"/>
              <w:rPr>
                <w:spacing w:val="-1"/>
                <w:szCs w:val="20"/>
              </w:rPr>
            </w:pPr>
            <w:r w:rsidRPr="00025842">
              <w:rPr>
                <w:spacing w:val="-1"/>
                <w:szCs w:val="20"/>
              </w:rPr>
              <w:t xml:space="preserve">Kod för åtgärd. </w:t>
            </w:r>
          </w:p>
          <w:p w14:paraId="4024CF08"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5F2742BE" w14:textId="77777777" w:rsidR="00041529" w:rsidRPr="00025842" w:rsidRDefault="00041529" w:rsidP="008E0B87">
            <w:pPr>
              <w:spacing w:line="226" w:lineRule="exact"/>
              <w:ind w:left="102"/>
              <w:rPr>
                <w:spacing w:val="-1"/>
                <w:szCs w:val="20"/>
              </w:rPr>
            </w:pPr>
            <w:r w:rsidRPr="00025842">
              <w:rPr>
                <w:spacing w:val="-1"/>
                <w:szCs w:val="20"/>
              </w:rPr>
              <w:t>Kodverkets OID anges i codeSystem.</w:t>
            </w:r>
          </w:p>
          <w:p w14:paraId="00384EE4" w14:textId="77777777" w:rsidR="00041529" w:rsidRPr="00025842" w:rsidRDefault="00041529" w:rsidP="008E0B87">
            <w:pPr>
              <w:spacing w:line="226" w:lineRule="exact"/>
              <w:ind w:left="102"/>
              <w:rPr>
                <w:spacing w:val="-1"/>
                <w:szCs w:val="20"/>
              </w:rPr>
            </w:pPr>
          </w:p>
          <w:p w14:paraId="619304A1" w14:textId="77777777" w:rsidR="00041529" w:rsidRPr="00025842" w:rsidRDefault="00041529" w:rsidP="008E0B87">
            <w:pPr>
              <w:spacing w:line="226" w:lineRule="exact"/>
              <w:ind w:left="102"/>
              <w:rPr>
                <w:spacing w:val="-1"/>
                <w:szCs w:val="20"/>
              </w:rPr>
            </w:pPr>
          </w:p>
        </w:tc>
        <w:tc>
          <w:tcPr>
            <w:tcW w:w="1418" w:type="dxa"/>
          </w:tcPr>
          <w:p w14:paraId="60259164" w14:textId="0B372878"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02BC695" w14:textId="77777777" w:rsidTr="00514BAB">
        <w:tc>
          <w:tcPr>
            <w:tcW w:w="2660" w:type="dxa"/>
          </w:tcPr>
          <w:p w14:paraId="753F9344" w14:textId="7A6DF860" w:rsidR="00041529" w:rsidRPr="00025842" w:rsidRDefault="00041529" w:rsidP="008A6494">
            <w:pPr>
              <w:spacing w:line="229" w:lineRule="exact"/>
              <w:ind w:left="102"/>
              <w:rPr>
                <w:szCs w:val="20"/>
              </w:rPr>
            </w:pPr>
            <w:r w:rsidRPr="00025842">
              <w:rPr>
                <w:szCs w:val="20"/>
              </w:rPr>
              <w:t>../../../../code</w:t>
            </w:r>
          </w:p>
        </w:tc>
        <w:tc>
          <w:tcPr>
            <w:tcW w:w="1417" w:type="dxa"/>
          </w:tcPr>
          <w:p w14:paraId="2301992E" w14:textId="67DE6831" w:rsidR="00041529" w:rsidRPr="00025842" w:rsidRDefault="00041529" w:rsidP="008A6494">
            <w:pPr>
              <w:spacing w:line="226" w:lineRule="exact"/>
              <w:ind w:left="102"/>
              <w:rPr>
                <w:szCs w:val="20"/>
              </w:rPr>
            </w:pPr>
            <w:r w:rsidRPr="00025842">
              <w:rPr>
                <w:szCs w:val="20"/>
              </w:rPr>
              <w:t>string</w:t>
            </w:r>
          </w:p>
        </w:tc>
        <w:tc>
          <w:tcPr>
            <w:tcW w:w="4111" w:type="dxa"/>
          </w:tcPr>
          <w:p w14:paraId="0F5E4EC2" w14:textId="5A50209A" w:rsidR="00041529" w:rsidRPr="00025842" w:rsidRDefault="00041529" w:rsidP="008E0B87">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418" w:type="dxa"/>
          </w:tcPr>
          <w:p w14:paraId="3000222C" w14:textId="4EFF9700"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717062A" w14:textId="77777777" w:rsidTr="00514BAB">
        <w:tc>
          <w:tcPr>
            <w:tcW w:w="2660" w:type="dxa"/>
          </w:tcPr>
          <w:p w14:paraId="5CD1F994" w14:textId="79546AEC" w:rsidR="00041529" w:rsidRPr="00025842" w:rsidRDefault="00041529" w:rsidP="008A6494">
            <w:pPr>
              <w:spacing w:line="229" w:lineRule="exact"/>
              <w:ind w:left="102"/>
              <w:rPr>
                <w:szCs w:val="20"/>
              </w:rPr>
            </w:pPr>
            <w:r w:rsidRPr="00025842">
              <w:rPr>
                <w:szCs w:val="20"/>
              </w:rPr>
              <w:t>../../../../codeSystem</w:t>
            </w:r>
          </w:p>
        </w:tc>
        <w:tc>
          <w:tcPr>
            <w:tcW w:w="1417" w:type="dxa"/>
          </w:tcPr>
          <w:p w14:paraId="7E6083DF" w14:textId="3696CEA1" w:rsidR="00041529" w:rsidRPr="00025842" w:rsidRDefault="00041529" w:rsidP="008A6494">
            <w:pPr>
              <w:spacing w:line="226" w:lineRule="exact"/>
              <w:ind w:left="102"/>
              <w:rPr>
                <w:szCs w:val="20"/>
              </w:rPr>
            </w:pPr>
            <w:r w:rsidRPr="00025842">
              <w:rPr>
                <w:szCs w:val="20"/>
              </w:rPr>
              <w:t>string</w:t>
            </w:r>
          </w:p>
        </w:tc>
        <w:tc>
          <w:tcPr>
            <w:tcW w:w="4111" w:type="dxa"/>
          </w:tcPr>
          <w:p w14:paraId="57AFEB6F" w14:textId="5281C9BC" w:rsidR="00041529" w:rsidRPr="00025842" w:rsidRDefault="00041529" w:rsidP="008E0B87">
            <w:pPr>
              <w:spacing w:line="226" w:lineRule="exact"/>
              <w:ind w:left="102"/>
              <w:rPr>
                <w:spacing w:val="-1"/>
                <w:szCs w:val="20"/>
              </w:rPr>
            </w:pPr>
            <w:r w:rsidRPr="00025842">
              <w:rPr>
                <w:spacing w:val="-1"/>
                <w:szCs w:val="20"/>
              </w:rPr>
              <w:t>Lämpliga kodverk kan vara: KVÅ (1.2.752.116.1.3.2.1.4) men andra kodverk kan förekomma.</w:t>
            </w:r>
          </w:p>
        </w:tc>
        <w:tc>
          <w:tcPr>
            <w:tcW w:w="1418" w:type="dxa"/>
          </w:tcPr>
          <w:p w14:paraId="12E7F10C" w14:textId="5825039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0DDC09F" w14:textId="77777777" w:rsidTr="00514BAB">
        <w:tc>
          <w:tcPr>
            <w:tcW w:w="2660" w:type="dxa"/>
          </w:tcPr>
          <w:p w14:paraId="104692DC" w14:textId="46336176" w:rsidR="00041529" w:rsidRPr="00025842" w:rsidRDefault="00041529" w:rsidP="008A6494">
            <w:pPr>
              <w:spacing w:line="229" w:lineRule="exact"/>
              <w:ind w:left="102"/>
              <w:rPr>
                <w:szCs w:val="20"/>
              </w:rPr>
            </w:pPr>
            <w:r w:rsidRPr="00025842">
              <w:rPr>
                <w:szCs w:val="20"/>
              </w:rPr>
              <w:t>../../../actText</w:t>
            </w:r>
          </w:p>
        </w:tc>
        <w:tc>
          <w:tcPr>
            <w:tcW w:w="1417" w:type="dxa"/>
          </w:tcPr>
          <w:p w14:paraId="7E7CBF0F" w14:textId="3C2ED392" w:rsidR="00041529" w:rsidRPr="00025842" w:rsidRDefault="00041529" w:rsidP="008A6494">
            <w:pPr>
              <w:spacing w:line="226" w:lineRule="exact"/>
              <w:ind w:left="102"/>
              <w:rPr>
                <w:szCs w:val="20"/>
              </w:rPr>
            </w:pPr>
            <w:r w:rsidRPr="00025842">
              <w:rPr>
                <w:szCs w:val="20"/>
              </w:rPr>
              <w:t>string</w:t>
            </w:r>
          </w:p>
        </w:tc>
        <w:tc>
          <w:tcPr>
            <w:tcW w:w="4111" w:type="dxa"/>
          </w:tcPr>
          <w:p w14:paraId="12BAAB0C" w14:textId="6B774A80" w:rsidR="00041529" w:rsidRPr="00025842" w:rsidRDefault="00041529" w:rsidP="008E0B87">
            <w:pPr>
              <w:spacing w:line="226" w:lineRule="exact"/>
              <w:ind w:left="102"/>
              <w:rPr>
                <w:spacing w:val="-1"/>
                <w:szCs w:val="20"/>
              </w:rPr>
            </w:pPr>
            <w:r w:rsidRPr="00025842">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48CA502" w14:textId="77777777" w:rsidTr="00514BAB">
        <w:tc>
          <w:tcPr>
            <w:tcW w:w="2660" w:type="dxa"/>
          </w:tcPr>
          <w:p w14:paraId="5BDEE5C4" w14:textId="42A2F134" w:rsidR="00041529" w:rsidRPr="00025842" w:rsidRDefault="00041529" w:rsidP="008A6494">
            <w:pPr>
              <w:spacing w:line="229" w:lineRule="exact"/>
              <w:ind w:left="102"/>
              <w:rPr>
                <w:szCs w:val="20"/>
              </w:rPr>
            </w:pPr>
            <w:r w:rsidRPr="00025842">
              <w:rPr>
                <w:szCs w:val="20"/>
              </w:rPr>
              <w:t>../../../actTime</w:t>
            </w:r>
          </w:p>
        </w:tc>
        <w:tc>
          <w:tcPr>
            <w:tcW w:w="1417" w:type="dxa"/>
          </w:tcPr>
          <w:p w14:paraId="000C2991" w14:textId="77777777" w:rsidR="00041529" w:rsidRPr="00025842" w:rsidRDefault="00041529" w:rsidP="008A6494">
            <w:pPr>
              <w:spacing w:line="226" w:lineRule="exact"/>
              <w:ind w:left="102"/>
              <w:rPr>
                <w:szCs w:val="20"/>
              </w:rPr>
            </w:pPr>
            <w:r w:rsidRPr="00025842">
              <w:rPr>
                <w:szCs w:val="20"/>
              </w:rPr>
              <w:t>TimeStampType</w:t>
            </w:r>
          </w:p>
          <w:p w14:paraId="112169BF" w14:textId="77777777" w:rsidR="00041529" w:rsidRPr="00025842" w:rsidRDefault="00041529" w:rsidP="008A6494">
            <w:pPr>
              <w:spacing w:line="226" w:lineRule="exact"/>
              <w:ind w:left="102"/>
              <w:rPr>
                <w:szCs w:val="20"/>
              </w:rPr>
            </w:pPr>
          </w:p>
        </w:tc>
        <w:tc>
          <w:tcPr>
            <w:tcW w:w="4111" w:type="dxa"/>
          </w:tcPr>
          <w:p w14:paraId="6DA352B3" w14:textId="77777777" w:rsidR="00041529" w:rsidRPr="00025842" w:rsidRDefault="00041529" w:rsidP="008E0B87">
            <w:pPr>
              <w:spacing w:line="226" w:lineRule="exact"/>
              <w:ind w:left="102"/>
              <w:rPr>
                <w:spacing w:val="-1"/>
                <w:szCs w:val="20"/>
              </w:rPr>
            </w:pPr>
            <w:r w:rsidRPr="00025842">
              <w:rPr>
                <w:spacing w:val="-1"/>
                <w:szCs w:val="20"/>
              </w:rPr>
              <w:t>Tidpunkt då åtgärd genomfördes</w:t>
            </w:r>
          </w:p>
          <w:p w14:paraId="49E27A2F" w14:textId="77777777" w:rsidR="00041529" w:rsidRPr="00025842" w:rsidRDefault="00041529" w:rsidP="008E0B87">
            <w:pPr>
              <w:spacing w:line="226" w:lineRule="exact"/>
              <w:ind w:left="102"/>
              <w:rPr>
                <w:spacing w:val="-1"/>
                <w:szCs w:val="20"/>
              </w:rPr>
            </w:pPr>
          </w:p>
        </w:tc>
        <w:tc>
          <w:tcPr>
            <w:tcW w:w="1418" w:type="dxa"/>
          </w:tcPr>
          <w:p w14:paraId="107646F3" w14:textId="2DA8919E"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34477F99" w14:textId="77777777" w:rsidTr="00514BAB">
        <w:tc>
          <w:tcPr>
            <w:tcW w:w="2660" w:type="dxa"/>
          </w:tcPr>
          <w:p w14:paraId="3CB72206" w14:textId="35F6DCA3" w:rsidR="00041529" w:rsidRPr="00025842" w:rsidRDefault="00041529" w:rsidP="008A6494">
            <w:pPr>
              <w:spacing w:line="229" w:lineRule="exact"/>
              <w:ind w:left="102"/>
              <w:rPr>
                <w:szCs w:val="20"/>
              </w:rPr>
            </w:pPr>
            <w:r w:rsidRPr="00025842">
              <w:rPr>
                <w:szCs w:val="20"/>
              </w:rPr>
              <w:t>../../../actResult</w:t>
            </w:r>
          </w:p>
        </w:tc>
        <w:tc>
          <w:tcPr>
            <w:tcW w:w="1417" w:type="dxa"/>
          </w:tcPr>
          <w:p w14:paraId="58A111DA" w14:textId="5A7B1AB3" w:rsidR="00041529" w:rsidRPr="00025842" w:rsidRDefault="00041529" w:rsidP="008A6494">
            <w:pPr>
              <w:spacing w:line="226" w:lineRule="exact"/>
              <w:ind w:left="102"/>
              <w:rPr>
                <w:szCs w:val="20"/>
              </w:rPr>
            </w:pPr>
            <w:r w:rsidRPr="00025842">
              <w:rPr>
                <w:szCs w:val="20"/>
              </w:rPr>
              <w:t>MultimediaType</w:t>
            </w:r>
          </w:p>
        </w:tc>
        <w:tc>
          <w:tcPr>
            <w:tcW w:w="4111" w:type="dxa"/>
          </w:tcPr>
          <w:p w14:paraId="3FBC3BCA" w14:textId="77777777" w:rsidR="00041529" w:rsidRPr="00025842" w:rsidRDefault="00041529" w:rsidP="008E0B87">
            <w:pPr>
              <w:spacing w:line="226" w:lineRule="exact"/>
              <w:ind w:left="102"/>
              <w:rPr>
                <w:spacing w:val="-1"/>
                <w:szCs w:val="20"/>
              </w:rPr>
            </w:pPr>
            <w:r w:rsidRPr="00025842">
              <w:rPr>
                <w:spacing w:val="-1"/>
                <w:szCs w:val="20"/>
              </w:rPr>
              <w:t>Resultat av åtgärd. Data i form av bifogade bilder eller liknande</w:t>
            </w:r>
          </w:p>
          <w:p w14:paraId="3636B196" w14:textId="77777777" w:rsidR="00041529" w:rsidRPr="00025842" w:rsidRDefault="00041529" w:rsidP="008E0B87">
            <w:pPr>
              <w:spacing w:line="226" w:lineRule="exact"/>
              <w:ind w:left="102"/>
              <w:rPr>
                <w:spacing w:val="-1"/>
                <w:szCs w:val="20"/>
              </w:rPr>
            </w:pPr>
          </w:p>
        </w:tc>
        <w:tc>
          <w:tcPr>
            <w:tcW w:w="1418" w:type="dxa"/>
          </w:tcPr>
          <w:p w14:paraId="6B4795B7" w14:textId="334E8A67"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15810552" w14:textId="77777777" w:rsidTr="00514BAB">
        <w:tc>
          <w:tcPr>
            <w:tcW w:w="2660" w:type="dxa"/>
          </w:tcPr>
          <w:p w14:paraId="3DDB1F86" w14:textId="11B5D9A8" w:rsidR="00041529" w:rsidRPr="00025842" w:rsidRDefault="00041529" w:rsidP="008A6494">
            <w:pPr>
              <w:spacing w:line="229" w:lineRule="exact"/>
              <w:ind w:left="102"/>
              <w:rPr>
                <w:color w:val="FF0000"/>
                <w:szCs w:val="20"/>
              </w:rPr>
            </w:pPr>
            <w:r w:rsidRPr="00025842">
              <w:rPr>
                <w:color w:val="FF0000"/>
                <w:szCs w:val="20"/>
              </w:rPr>
              <w:t>../../../id</w:t>
            </w:r>
          </w:p>
        </w:tc>
        <w:tc>
          <w:tcPr>
            <w:tcW w:w="1417" w:type="dxa"/>
          </w:tcPr>
          <w:p w14:paraId="1A552F59" w14:textId="77777777" w:rsidR="00041529" w:rsidRPr="00025842" w:rsidRDefault="00041529" w:rsidP="008A6494">
            <w:pPr>
              <w:spacing w:line="226" w:lineRule="exact"/>
              <w:ind w:left="102"/>
              <w:rPr>
                <w:color w:val="FF0000"/>
                <w:szCs w:val="20"/>
              </w:rPr>
            </w:pPr>
          </w:p>
        </w:tc>
        <w:tc>
          <w:tcPr>
            <w:tcW w:w="4111" w:type="dxa"/>
          </w:tcPr>
          <w:p w14:paraId="510630BD" w14:textId="086BC4B9"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7588A078" w14:textId="296693A6"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3354E243" w14:textId="77777777" w:rsidTr="00514BAB">
        <w:tc>
          <w:tcPr>
            <w:tcW w:w="2660" w:type="dxa"/>
          </w:tcPr>
          <w:p w14:paraId="44E6278C" w14:textId="5A78FFFA" w:rsidR="00041529" w:rsidRPr="00025842" w:rsidRDefault="00041529" w:rsidP="008A6494">
            <w:pPr>
              <w:spacing w:line="229" w:lineRule="exact"/>
              <w:ind w:left="102"/>
              <w:rPr>
                <w:szCs w:val="20"/>
              </w:rPr>
            </w:pPr>
            <w:r w:rsidRPr="00025842">
              <w:rPr>
                <w:szCs w:val="20"/>
              </w:rPr>
              <w:t>../../../mediaType</w:t>
            </w:r>
          </w:p>
        </w:tc>
        <w:tc>
          <w:tcPr>
            <w:tcW w:w="1417" w:type="dxa"/>
          </w:tcPr>
          <w:p w14:paraId="4C87F3EF" w14:textId="6F00F947" w:rsidR="00041529" w:rsidRPr="00025842" w:rsidRDefault="00041529" w:rsidP="008A6494">
            <w:pPr>
              <w:spacing w:line="226" w:lineRule="exact"/>
              <w:ind w:left="102"/>
              <w:rPr>
                <w:szCs w:val="20"/>
              </w:rPr>
            </w:pPr>
            <w:r w:rsidRPr="00025842">
              <w:rPr>
                <w:szCs w:val="20"/>
              </w:rPr>
              <w:t>MediaTypeEnum</w:t>
            </w:r>
          </w:p>
        </w:tc>
        <w:tc>
          <w:tcPr>
            <w:tcW w:w="4111" w:type="dxa"/>
          </w:tcPr>
          <w:p w14:paraId="16A5FC02" w14:textId="1368025F" w:rsidR="00041529" w:rsidRPr="00025842" w:rsidRDefault="00041529" w:rsidP="008E0B87">
            <w:pPr>
              <w:spacing w:line="226" w:lineRule="exact"/>
              <w:ind w:left="102"/>
              <w:rPr>
                <w:spacing w:val="-1"/>
                <w:szCs w:val="20"/>
              </w:rPr>
            </w:pPr>
            <w:r w:rsidRPr="00025842">
              <w:rPr>
                <w:spacing w:val="-1"/>
                <w:szCs w:val="20"/>
              </w:rPr>
              <w:t>Typ av multimedia</w:t>
            </w:r>
          </w:p>
        </w:tc>
        <w:tc>
          <w:tcPr>
            <w:tcW w:w="1418" w:type="dxa"/>
          </w:tcPr>
          <w:p w14:paraId="78C18694" w14:textId="182FA77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2D52534" w14:textId="77777777" w:rsidTr="00514BAB">
        <w:tc>
          <w:tcPr>
            <w:tcW w:w="2660" w:type="dxa"/>
          </w:tcPr>
          <w:p w14:paraId="59F9A74C" w14:textId="66010551" w:rsidR="00041529" w:rsidRPr="00025842" w:rsidRDefault="00041529" w:rsidP="008A6494">
            <w:pPr>
              <w:spacing w:line="229" w:lineRule="exact"/>
              <w:ind w:left="102"/>
              <w:rPr>
                <w:szCs w:val="20"/>
              </w:rPr>
            </w:pPr>
            <w:r w:rsidRPr="00025842">
              <w:rPr>
                <w:szCs w:val="20"/>
              </w:rPr>
              <w:t>../../../value</w:t>
            </w:r>
          </w:p>
        </w:tc>
        <w:tc>
          <w:tcPr>
            <w:tcW w:w="1417" w:type="dxa"/>
          </w:tcPr>
          <w:p w14:paraId="5993FCE7" w14:textId="5035F4ED" w:rsidR="00041529" w:rsidRPr="00025842" w:rsidRDefault="00041529" w:rsidP="008A6494">
            <w:pPr>
              <w:spacing w:line="226" w:lineRule="exact"/>
              <w:ind w:left="102"/>
              <w:rPr>
                <w:szCs w:val="20"/>
              </w:rPr>
            </w:pPr>
            <w:r w:rsidRPr="00025842">
              <w:rPr>
                <w:szCs w:val="20"/>
              </w:rPr>
              <w:t>base64Binary</w:t>
            </w:r>
          </w:p>
        </w:tc>
        <w:tc>
          <w:tcPr>
            <w:tcW w:w="4111" w:type="dxa"/>
          </w:tcPr>
          <w:p w14:paraId="1D5A1225" w14:textId="410215A5" w:rsidR="00041529" w:rsidRPr="00025842" w:rsidRDefault="00041529" w:rsidP="008E0B87">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418" w:type="dxa"/>
          </w:tcPr>
          <w:p w14:paraId="2376E252" w14:textId="080523DA"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6A8D56E3" w14:textId="77777777" w:rsidTr="00514BAB">
        <w:tc>
          <w:tcPr>
            <w:tcW w:w="2660" w:type="dxa"/>
          </w:tcPr>
          <w:p w14:paraId="5A99A14E" w14:textId="4B4B357B" w:rsidR="00041529" w:rsidRPr="00025842" w:rsidRDefault="00041529" w:rsidP="008A6494">
            <w:pPr>
              <w:spacing w:line="229" w:lineRule="exact"/>
              <w:ind w:left="102"/>
              <w:rPr>
                <w:szCs w:val="20"/>
              </w:rPr>
            </w:pPr>
            <w:r w:rsidRPr="00025842">
              <w:rPr>
                <w:szCs w:val="20"/>
              </w:rPr>
              <w:t>../../../reference</w:t>
            </w:r>
          </w:p>
        </w:tc>
        <w:tc>
          <w:tcPr>
            <w:tcW w:w="1417" w:type="dxa"/>
          </w:tcPr>
          <w:p w14:paraId="52CE0CDE" w14:textId="1F4F828E" w:rsidR="00041529" w:rsidRPr="00025842" w:rsidRDefault="00041529" w:rsidP="008A6494">
            <w:pPr>
              <w:spacing w:line="226" w:lineRule="exact"/>
              <w:ind w:left="102"/>
              <w:rPr>
                <w:szCs w:val="20"/>
              </w:rPr>
            </w:pPr>
            <w:r w:rsidRPr="00025842">
              <w:rPr>
                <w:szCs w:val="20"/>
              </w:rPr>
              <w:t>anyURI</w:t>
            </w:r>
          </w:p>
        </w:tc>
        <w:tc>
          <w:tcPr>
            <w:tcW w:w="4111" w:type="dxa"/>
          </w:tcPr>
          <w:p w14:paraId="45D09131" w14:textId="48505761" w:rsidR="00041529" w:rsidRPr="00025842" w:rsidRDefault="00041529" w:rsidP="008E0B87">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418" w:type="dxa"/>
          </w:tcPr>
          <w:p w14:paraId="4D34FD41" w14:textId="77777777" w:rsidR="00041529" w:rsidRPr="00025842" w:rsidRDefault="00041529" w:rsidP="003A6D72">
            <w:pPr>
              <w:spacing w:line="226" w:lineRule="exact"/>
              <w:ind w:left="102"/>
              <w:jc w:val="center"/>
              <w:rPr>
                <w:spacing w:val="-1"/>
                <w:szCs w:val="20"/>
              </w:rPr>
            </w:pPr>
            <w:r w:rsidRPr="00025842">
              <w:rPr>
                <w:spacing w:val="-1"/>
                <w:szCs w:val="20"/>
              </w:rPr>
              <w:t>0..1</w:t>
            </w:r>
          </w:p>
          <w:p w14:paraId="6D5ED7E5" w14:textId="77777777" w:rsidR="00041529" w:rsidRPr="00025842" w:rsidRDefault="00041529" w:rsidP="003A6D72">
            <w:pPr>
              <w:spacing w:line="226" w:lineRule="exact"/>
              <w:ind w:left="102"/>
              <w:jc w:val="center"/>
              <w:rPr>
                <w:spacing w:val="-1"/>
                <w:szCs w:val="20"/>
              </w:rPr>
            </w:pPr>
          </w:p>
        </w:tc>
      </w:tr>
      <w:tr w:rsidR="00041529" w:rsidRPr="00025842" w14:paraId="17D42EDE" w14:textId="77777777" w:rsidTr="00514BAB">
        <w:tc>
          <w:tcPr>
            <w:tcW w:w="2660" w:type="dxa"/>
          </w:tcPr>
          <w:p w14:paraId="6B34FD8C" w14:textId="4216B445" w:rsidR="00041529" w:rsidRPr="00025842" w:rsidRDefault="00041529" w:rsidP="008A6494">
            <w:pPr>
              <w:spacing w:line="229" w:lineRule="exact"/>
              <w:ind w:left="102"/>
              <w:rPr>
                <w:szCs w:val="20"/>
              </w:rPr>
            </w:pPr>
            <w:r w:rsidRPr="00025842">
              <w:rPr>
                <w:szCs w:val="20"/>
              </w:rPr>
              <w:t>../../referral</w:t>
            </w:r>
          </w:p>
        </w:tc>
        <w:tc>
          <w:tcPr>
            <w:tcW w:w="1417" w:type="dxa"/>
          </w:tcPr>
          <w:p w14:paraId="7C0E88B0" w14:textId="77777777" w:rsidR="00041529" w:rsidRPr="00025842" w:rsidRDefault="00041529" w:rsidP="008A6494">
            <w:pPr>
              <w:spacing w:line="226" w:lineRule="exact"/>
              <w:ind w:left="102"/>
              <w:rPr>
                <w:szCs w:val="20"/>
              </w:rPr>
            </w:pPr>
            <w:r w:rsidRPr="00025842">
              <w:rPr>
                <w:szCs w:val="20"/>
              </w:rPr>
              <w:t>ReferralType</w:t>
            </w:r>
          </w:p>
          <w:p w14:paraId="6AEFD67F" w14:textId="77777777" w:rsidR="00041529" w:rsidRPr="00025842" w:rsidRDefault="00041529" w:rsidP="008A6494">
            <w:pPr>
              <w:spacing w:line="226" w:lineRule="exact"/>
              <w:ind w:left="102"/>
              <w:rPr>
                <w:szCs w:val="20"/>
              </w:rPr>
            </w:pPr>
          </w:p>
        </w:tc>
        <w:tc>
          <w:tcPr>
            <w:tcW w:w="4111" w:type="dxa"/>
          </w:tcPr>
          <w:p w14:paraId="549ECF08" w14:textId="77777777" w:rsidR="00041529" w:rsidRPr="00025842" w:rsidRDefault="00041529" w:rsidP="008E0B87">
            <w:pPr>
              <w:spacing w:line="226" w:lineRule="exact"/>
              <w:ind w:left="102"/>
              <w:rPr>
                <w:spacing w:val="-1"/>
                <w:szCs w:val="20"/>
              </w:rPr>
            </w:pPr>
            <w:r w:rsidRPr="00025842">
              <w:rPr>
                <w:spacing w:val="-1"/>
                <w:szCs w:val="20"/>
              </w:rPr>
              <w:t>Information om den vårdbegäran som ligger till grund för svaret</w:t>
            </w:r>
          </w:p>
          <w:p w14:paraId="0E04C30C" w14:textId="77777777" w:rsidR="00041529" w:rsidRPr="00025842" w:rsidRDefault="00041529" w:rsidP="008E0B87">
            <w:pPr>
              <w:spacing w:line="226" w:lineRule="exact"/>
              <w:ind w:left="102"/>
              <w:rPr>
                <w:spacing w:val="-1"/>
                <w:szCs w:val="20"/>
              </w:rPr>
            </w:pPr>
          </w:p>
        </w:tc>
        <w:tc>
          <w:tcPr>
            <w:tcW w:w="1418" w:type="dxa"/>
          </w:tcPr>
          <w:p w14:paraId="67BB4F0A" w14:textId="6B7952ED"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2D87DC" w14:textId="77777777" w:rsidTr="00514BAB">
        <w:tc>
          <w:tcPr>
            <w:tcW w:w="2660" w:type="dxa"/>
          </w:tcPr>
          <w:p w14:paraId="17C1CD54" w14:textId="77777777" w:rsidR="00041529" w:rsidRPr="00025842" w:rsidRDefault="00041529" w:rsidP="008A6494">
            <w:pPr>
              <w:spacing w:line="229" w:lineRule="exact"/>
              <w:ind w:left="102"/>
              <w:rPr>
                <w:szCs w:val="20"/>
              </w:rPr>
            </w:pPr>
            <w:r w:rsidRPr="00025842">
              <w:rPr>
                <w:szCs w:val="20"/>
              </w:rPr>
              <w:lastRenderedPageBreak/>
              <w:t>../../../referralId</w:t>
            </w:r>
          </w:p>
          <w:p w14:paraId="2719C55C" w14:textId="77777777" w:rsidR="00041529" w:rsidRPr="00025842" w:rsidRDefault="00041529" w:rsidP="008A6494">
            <w:pPr>
              <w:spacing w:line="229" w:lineRule="exact"/>
              <w:ind w:left="102"/>
              <w:rPr>
                <w:szCs w:val="20"/>
              </w:rPr>
            </w:pPr>
          </w:p>
        </w:tc>
        <w:tc>
          <w:tcPr>
            <w:tcW w:w="1417" w:type="dxa"/>
          </w:tcPr>
          <w:p w14:paraId="00EED128" w14:textId="77777777" w:rsidR="00041529" w:rsidRPr="00025842" w:rsidRDefault="00041529" w:rsidP="008A6494">
            <w:pPr>
              <w:spacing w:line="229" w:lineRule="exact"/>
              <w:ind w:left="102"/>
              <w:rPr>
                <w:szCs w:val="20"/>
              </w:rPr>
            </w:pPr>
            <w:r w:rsidRPr="00025842">
              <w:rPr>
                <w:szCs w:val="20"/>
              </w:rPr>
              <w:t>string</w:t>
            </w:r>
          </w:p>
          <w:p w14:paraId="22B5280D" w14:textId="77777777" w:rsidR="00041529" w:rsidRPr="00025842" w:rsidRDefault="00041529" w:rsidP="008A6494">
            <w:pPr>
              <w:spacing w:line="226" w:lineRule="exact"/>
              <w:ind w:left="102"/>
              <w:rPr>
                <w:szCs w:val="20"/>
              </w:rPr>
            </w:pPr>
          </w:p>
        </w:tc>
        <w:tc>
          <w:tcPr>
            <w:tcW w:w="4111" w:type="dxa"/>
          </w:tcPr>
          <w:p w14:paraId="64DAA380" w14:textId="77777777" w:rsidR="00041529" w:rsidRPr="00025842" w:rsidRDefault="00041529" w:rsidP="008E0B87">
            <w:pPr>
              <w:spacing w:line="226" w:lineRule="exact"/>
              <w:ind w:left="102"/>
              <w:rPr>
                <w:spacing w:val="-1"/>
                <w:szCs w:val="20"/>
              </w:rPr>
            </w:pPr>
            <w:r w:rsidRPr="00025842">
              <w:rPr>
                <w:spacing w:val="-1"/>
                <w:szCs w:val="20"/>
              </w:rPr>
              <w:t>Remissens identitet som är unik inom det lokala avsändade systemet</w:t>
            </w:r>
          </w:p>
          <w:p w14:paraId="1ACE3518" w14:textId="77777777" w:rsidR="00041529" w:rsidRPr="00025842" w:rsidRDefault="00041529" w:rsidP="008E0B87">
            <w:pPr>
              <w:spacing w:line="226" w:lineRule="exact"/>
              <w:ind w:left="102"/>
              <w:rPr>
                <w:spacing w:val="-1"/>
                <w:szCs w:val="20"/>
              </w:rPr>
            </w:pPr>
          </w:p>
        </w:tc>
        <w:tc>
          <w:tcPr>
            <w:tcW w:w="1418" w:type="dxa"/>
          </w:tcPr>
          <w:p w14:paraId="32BF59A4" w14:textId="77777777" w:rsidR="00041529" w:rsidRPr="00025842" w:rsidRDefault="00041529" w:rsidP="003A6D72">
            <w:pPr>
              <w:spacing w:line="229" w:lineRule="exact"/>
              <w:ind w:left="102"/>
              <w:jc w:val="center"/>
              <w:rPr>
                <w:szCs w:val="20"/>
              </w:rPr>
            </w:pPr>
            <w:r w:rsidRPr="00025842">
              <w:rPr>
                <w:szCs w:val="20"/>
              </w:rPr>
              <w:t>1..1</w:t>
            </w:r>
          </w:p>
          <w:p w14:paraId="73D7A04C" w14:textId="77777777" w:rsidR="00041529" w:rsidRPr="00025842" w:rsidRDefault="00041529" w:rsidP="003A6D72">
            <w:pPr>
              <w:spacing w:line="226" w:lineRule="exact"/>
              <w:ind w:left="102"/>
              <w:jc w:val="center"/>
              <w:rPr>
                <w:spacing w:val="-1"/>
                <w:szCs w:val="20"/>
              </w:rPr>
            </w:pPr>
          </w:p>
        </w:tc>
      </w:tr>
      <w:tr w:rsidR="00041529" w:rsidRPr="00025842" w14:paraId="51105C3F" w14:textId="77777777" w:rsidTr="00514BAB">
        <w:tc>
          <w:tcPr>
            <w:tcW w:w="2660" w:type="dxa"/>
          </w:tcPr>
          <w:p w14:paraId="17AC5A0F" w14:textId="3A8FCE62" w:rsidR="00041529" w:rsidRPr="00025842" w:rsidRDefault="00041529" w:rsidP="008A6494">
            <w:pPr>
              <w:spacing w:line="229" w:lineRule="exact"/>
              <w:ind w:left="102"/>
              <w:rPr>
                <w:szCs w:val="20"/>
              </w:rPr>
            </w:pPr>
            <w:r w:rsidRPr="00025842">
              <w:rPr>
                <w:szCs w:val="20"/>
              </w:rPr>
              <w:t>../../../referralReason</w:t>
            </w:r>
          </w:p>
        </w:tc>
        <w:tc>
          <w:tcPr>
            <w:tcW w:w="1417" w:type="dxa"/>
          </w:tcPr>
          <w:p w14:paraId="21325607" w14:textId="77777777" w:rsidR="00041529" w:rsidRPr="00025842" w:rsidRDefault="00041529" w:rsidP="008A6494">
            <w:pPr>
              <w:spacing w:line="229" w:lineRule="exact"/>
              <w:ind w:left="102"/>
              <w:rPr>
                <w:szCs w:val="20"/>
              </w:rPr>
            </w:pPr>
            <w:r w:rsidRPr="00025842">
              <w:rPr>
                <w:szCs w:val="20"/>
              </w:rPr>
              <w:t>string</w:t>
            </w:r>
          </w:p>
          <w:p w14:paraId="4A07AAD8" w14:textId="77777777" w:rsidR="00041529" w:rsidRPr="00025842" w:rsidRDefault="00041529" w:rsidP="008A6494">
            <w:pPr>
              <w:spacing w:line="229" w:lineRule="exact"/>
              <w:ind w:left="102"/>
              <w:rPr>
                <w:szCs w:val="20"/>
              </w:rPr>
            </w:pPr>
          </w:p>
        </w:tc>
        <w:tc>
          <w:tcPr>
            <w:tcW w:w="4111" w:type="dxa"/>
          </w:tcPr>
          <w:p w14:paraId="2331FF8E" w14:textId="5F3B01BF" w:rsidR="00041529" w:rsidRPr="00025842" w:rsidRDefault="00041529" w:rsidP="008E0B87">
            <w:pPr>
              <w:spacing w:line="226" w:lineRule="exact"/>
              <w:ind w:left="102"/>
              <w:rPr>
                <w:spacing w:val="-1"/>
                <w:szCs w:val="20"/>
              </w:rPr>
            </w:pPr>
            <w:r w:rsidRPr="00025842">
              <w:rPr>
                <w:spacing w:val="-1"/>
                <w:szCs w:val="20"/>
              </w:rPr>
              <w:t>Text som anger aktuell frågeställning.</w:t>
            </w:r>
          </w:p>
        </w:tc>
        <w:tc>
          <w:tcPr>
            <w:tcW w:w="1418" w:type="dxa"/>
          </w:tcPr>
          <w:p w14:paraId="5DCF14A4" w14:textId="77777777" w:rsidR="00041529" w:rsidRPr="00025842" w:rsidRDefault="00041529" w:rsidP="003A6D72">
            <w:pPr>
              <w:spacing w:line="229" w:lineRule="exact"/>
              <w:ind w:left="102"/>
              <w:jc w:val="center"/>
              <w:rPr>
                <w:szCs w:val="20"/>
              </w:rPr>
            </w:pPr>
            <w:r w:rsidRPr="00025842">
              <w:rPr>
                <w:szCs w:val="20"/>
              </w:rPr>
              <w:t>1..1</w:t>
            </w:r>
          </w:p>
          <w:p w14:paraId="5025B151" w14:textId="77777777" w:rsidR="00041529" w:rsidRPr="00025842" w:rsidRDefault="00041529" w:rsidP="003A6D72">
            <w:pPr>
              <w:spacing w:line="229" w:lineRule="exact"/>
              <w:ind w:left="102"/>
              <w:jc w:val="center"/>
              <w:rPr>
                <w:szCs w:val="20"/>
              </w:rPr>
            </w:pPr>
          </w:p>
        </w:tc>
      </w:tr>
      <w:tr w:rsidR="00041529" w:rsidRPr="00025842" w14:paraId="47F34E63" w14:textId="77777777" w:rsidTr="00514BAB">
        <w:tc>
          <w:tcPr>
            <w:tcW w:w="2660" w:type="dxa"/>
          </w:tcPr>
          <w:p w14:paraId="5C13135D" w14:textId="77777777" w:rsidR="00041529" w:rsidRPr="00025842" w:rsidRDefault="00041529" w:rsidP="008A6494">
            <w:pPr>
              <w:spacing w:line="229" w:lineRule="exact"/>
              <w:ind w:left="102"/>
              <w:rPr>
                <w:rFonts w:cs="Arial"/>
                <w:szCs w:val="20"/>
              </w:rPr>
            </w:pPr>
            <w:r w:rsidRPr="00025842">
              <w:rPr>
                <w:szCs w:val="20"/>
              </w:rPr>
              <w:t>../../../referralTime</w:t>
            </w:r>
          </w:p>
          <w:p w14:paraId="62DACA19" w14:textId="77777777" w:rsidR="00041529" w:rsidRPr="00025842" w:rsidRDefault="00041529" w:rsidP="008A6494">
            <w:pPr>
              <w:spacing w:line="229" w:lineRule="exact"/>
              <w:ind w:left="102"/>
              <w:rPr>
                <w:b/>
                <w:szCs w:val="20"/>
              </w:rPr>
            </w:pPr>
          </w:p>
          <w:p w14:paraId="6CCB1DDB" w14:textId="77777777" w:rsidR="00041529" w:rsidRPr="00025842" w:rsidRDefault="00041529" w:rsidP="008A6494">
            <w:pPr>
              <w:spacing w:line="229" w:lineRule="exact"/>
              <w:ind w:left="102"/>
              <w:rPr>
                <w:szCs w:val="20"/>
              </w:rPr>
            </w:pPr>
          </w:p>
        </w:tc>
        <w:tc>
          <w:tcPr>
            <w:tcW w:w="1417" w:type="dxa"/>
          </w:tcPr>
          <w:p w14:paraId="7E880FD3" w14:textId="77777777" w:rsidR="00041529" w:rsidRPr="00025842" w:rsidRDefault="00041529" w:rsidP="008A6494">
            <w:pPr>
              <w:spacing w:line="229" w:lineRule="exact"/>
              <w:ind w:left="102"/>
              <w:rPr>
                <w:szCs w:val="20"/>
              </w:rPr>
            </w:pPr>
            <w:r w:rsidRPr="00025842">
              <w:rPr>
                <w:szCs w:val="20"/>
              </w:rPr>
              <w:t>TimeStampType</w:t>
            </w:r>
          </w:p>
          <w:p w14:paraId="4745554B" w14:textId="77777777" w:rsidR="00041529" w:rsidRPr="00025842" w:rsidRDefault="00041529" w:rsidP="008A6494">
            <w:pPr>
              <w:spacing w:line="229" w:lineRule="exact"/>
              <w:ind w:left="102"/>
              <w:rPr>
                <w:szCs w:val="20"/>
              </w:rPr>
            </w:pPr>
          </w:p>
        </w:tc>
        <w:tc>
          <w:tcPr>
            <w:tcW w:w="4111" w:type="dxa"/>
          </w:tcPr>
          <w:p w14:paraId="44D3FD53" w14:textId="5383EEAA" w:rsidR="00041529" w:rsidRPr="00025842" w:rsidRDefault="00041529" w:rsidP="008E0B87">
            <w:pPr>
              <w:spacing w:line="226" w:lineRule="exact"/>
              <w:ind w:left="102"/>
              <w:rPr>
                <w:spacing w:val="-1"/>
                <w:szCs w:val="20"/>
              </w:rPr>
            </w:pPr>
            <w:r w:rsidRPr="00025842">
              <w:rPr>
                <w:spacing w:val="-1"/>
                <w:szCs w:val="20"/>
              </w:rPr>
              <w:t xml:space="preserve">Tid då vårdbegäran framställdes. </w:t>
            </w:r>
          </w:p>
          <w:p w14:paraId="49E5E61A" w14:textId="77777777" w:rsidR="00041529" w:rsidRPr="00025842" w:rsidRDefault="00041529" w:rsidP="008E0B87">
            <w:pPr>
              <w:spacing w:line="226" w:lineRule="exact"/>
              <w:ind w:left="102"/>
              <w:rPr>
                <w:spacing w:val="-1"/>
                <w:szCs w:val="20"/>
              </w:rPr>
            </w:pPr>
          </w:p>
        </w:tc>
        <w:tc>
          <w:tcPr>
            <w:tcW w:w="1418" w:type="dxa"/>
          </w:tcPr>
          <w:p w14:paraId="13AA33BE" w14:textId="1F77D71B" w:rsidR="00041529" w:rsidRPr="00025842" w:rsidRDefault="00041529" w:rsidP="003A6D72">
            <w:pPr>
              <w:spacing w:line="229" w:lineRule="exact"/>
              <w:ind w:left="102"/>
              <w:jc w:val="center"/>
              <w:rPr>
                <w:szCs w:val="20"/>
              </w:rPr>
            </w:pPr>
            <w:r w:rsidRPr="00025842">
              <w:rPr>
                <w:szCs w:val="20"/>
              </w:rPr>
              <w:t>0..1</w:t>
            </w:r>
          </w:p>
          <w:p w14:paraId="13B954B5" w14:textId="77777777" w:rsidR="00041529" w:rsidRPr="00025842" w:rsidRDefault="00041529" w:rsidP="003A6D72">
            <w:pPr>
              <w:spacing w:line="229" w:lineRule="exact"/>
              <w:ind w:left="102"/>
              <w:jc w:val="center"/>
              <w:rPr>
                <w:szCs w:val="20"/>
              </w:rPr>
            </w:pPr>
          </w:p>
        </w:tc>
      </w:tr>
      <w:tr w:rsidR="00041529" w:rsidRPr="00025842" w14:paraId="3A800774" w14:textId="77777777" w:rsidTr="00514BAB">
        <w:tc>
          <w:tcPr>
            <w:tcW w:w="2660" w:type="dxa"/>
          </w:tcPr>
          <w:p w14:paraId="0A024F39" w14:textId="5CAAC914" w:rsidR="00041529" w:rsidRPr="00025842" w:rsidRDefault="00041529" w:rsidP="008A6494">
            <w:pPr>
              <w:spacing w:line="229" w:lineRule="exact"/>
              <w:ind w:left="102"/>
              <w:rPr>
                <w:szCs w:val="20"/>
              </w:rPr>
            </w:pPr>
            <w:r w:rsidRPr="00025842">
              <w:rPr>
                <w:szCs w:val="20"/>
              </w:rPr>
              <w:t>../../../referralAuthor</w:t>
            </w:r>
          </w:p>
        </w:tc>
        <w:tc>
          <w:tcPr>
            <w:tcW w:w="1417" w:type="dxa"/>
          </w:tcPr>
          <w:p w14:paraId="15A5E499" w14:textId="1EF0D93D" w:rsidR="00041529" w:rsidRPr="00025842" w:rsidRDefault="00041529" w:rsidP="008A6494">
            <w:pPr>
              <w:spacing w:line="229" w:lineRule="exact"/>
              <w:ind w:left="102"/>
              <w:rPr>
                <w:szCs w:val="20"/>
              </w:rPr>
            </w:pPr>
            <w:r w:rsidRPr="00025842">
              <w:rPr>
                <w:szCs w:val="20"/>
              </w:rPr>
              <w:t>HealthcareProfessionalType</w:t>
            </w:r>
          </w:p>
        </w:tc>
        <w:tc>
          <w:tcPr>
            <w:tcW w:w="4111" w:type="dxa"/>
          </w:tcPr>
          <w:p w14:paraId="183F7F7A" w14:textId="18CAABE4" w:rsidR="00041529" w:rsidRPr="00025842" w:rsidRDefault="00041529" w:rsidP="008E0B87">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418" w:type="dxa"/>
          </w:tcPr>
          <w:p w14:paraId="570A2025" w14:textId="3230FC2E" w:rsidR="00041529" w:rsidRPr="00025842" w:rsidRDefault="00041529" w:rsidP="003A6D72">
            <w:pPr>
              <w:spacing w:line="229" w:lineRule="exact"/>
              <w:ind w:left="102"/>
              <w:jc w:val="center"/>
              <w:rPr>
                <w:szCs w:val="20"/>
              </w:rPr>
            </w:pPr>
            <w:r w:rsidRPr="00025842">
              <w:rPr>
                <w:szCs w:val="20"/>
              </w:rPr>
              <w:t>1..1</w:t>
            </w:r>
          </w:p>
        </w:tc>
      </w:tr>
      <w:tr w:rsidR="00041529" w:rsidRPr="00025842" w14:paraId="2FCF9B8A" w14:textId="77777777" w:rsidTr="00514BAB">
        <w:tc>
          <w:tcPr>
            <w:tcW w:w="2660" w:type="dxa"/>
          </w:tcPr>
          <w:p w14:paraId="09C4B27E" w14:textId="4A8EC2E4" w:rsidR="00041529" w:rsidRPr="00025842" w:rsidRDefault="00041529" w:rsidP="008A6494">
            <w:pPr>
              <w:spacing w:line="229" w:lineRule="exact"/>
              <w:ind w:left="102"/>
              <w:rPr>
                <w:szCs w:val="20"/>
              </w:rPr>
            </w:pPr>
            <w:r w:rsidRPr="00025842">
              <w:rPr>
                <w:szCs w:val="20"/>
              </w:rPr>
              <w:t>../../../../authorTime</w:t>
            </w:r>
          </w:p>
        </w:tc>
        <w:tc>
          <w:tcPr>
            <w:tcW w:w="1417" w:type="dxa"/>
          </w:tcPr>
          <w:p w14:paraId="5A004C6F" w14:textId="61D782C9" w:rsidR="00041529" w:rsidRPr="00025842" w:rsidRDefault="00041529" w:rsidP="008A6494">
            <w:pPr>
              <w:spacing w:line="229" w:lineRule="exact"/>
              <w:ind w:left="102"/>
              <w:rPr>
                <w:szCs w:val="20"/>
              </w:rPr>
            </w:pPr>
            <w:r w:rsidRPr="00025842">
              <w:rPr>
                <w:szCs w:val="20"/>
              </w:rPr>
              <w:t>TimeStampType</w:t>
            </w:r>
          </w:p>
        </w:tc>
        <w:tc>
          <w:tcPr>
            <w:tcW w:w="4111" w:type="dxa"/>
          </w:tcPr>
          <w:p w14:paraId="58813529" w14:textId="23C150AF" w:rsidR="00041529" w:rsidRPr="00025842" w:rsidRDefault="00041529" w:rsidP="008E0B87">
            <w:pPr>
              <w:spacing w:line="226" w:lineRule="exact"/>
              <w:ind w:left="102"/>
              <w:rPr>
                <w:spacing w:val="-1"/>
                <w:szCs w:val="20"/>
              </w:rPr>
            </w:pPr>
            <w:r w:rsidRPr="00025842">
              <w:rPr>
                <w:spacing w:val="-1"/>
                <w:szCs w:val="20"/>
              </w:rPr>
              <w:t>Tidpunkt då vårdbegäran registrerades i systemet.</w:t>
            </w:r>
          </w:p>
        </w:tc>
        <w:tc>
          <w:tcPr>
            <w:tcW w:w="1418" w:type="dxa"/>
          </w:tcPr>
          <w:p w14:paraId="6FE142E1" w14:textId="4A41001F" w:rsidR="00041529" w:rsidRPr="00025842" w:rsidRDefault="00041529" w:rsidP="003A6D72">
            <w:pPr>
              <w:spacing w:line="229" w:lineRule="exact"/>
              <w:ind w:left="102"/>
              <w:jc w:val="center"/>
              <w:rPr>
                <w:szCs w:val="20"/>
              </w:rPr>
            </w:pPr>
            <w:r w:rsidRPr="00025842">
              <w:rPr>
                <w:szCs w:val="20"/>
              </w:rPr>
              <w:t>1..1</w:t>
            </w:r>
          </w:p>
        </w:tc>
      </w:tr>
      <w:tr w:rsidR="00041529" w:rsidRPr="00025842" w14:paraId="529C5B84" w14:textId="77777777" w:rsidTr="00514BAB">
        <w:tc>
          <w:tcPr>
            <w:tcW w:w="2660" w:type="dxa"/>
          </w:tcPr>
          <w:p w14:paraId="39927D34" w14:textId="536FAD6B" w:rsidR="00041529" w:rsidRPr="00025842" w:rsidRDefault="00041529" w:rsidP="008A6494">
            <w:pPr>
              <w:spacing w:line="229" w:lineRule="exact"/>
              <w:ind w:left="102"/>
              <w:rPr>
                <w:szCs w:val="20"/>
              </w:rPr>
            </w:pPr>
            <w:r w:rsidRPr="00025842">
              <w:rPr>
                <w:szCs w:val="20"/>
              </w:rPr>
              <w:t>../../../../healthcareProfessionalHSAId</w:t>
            </w:r>
          </w:p>
        </w:tc>
        <w:tc>
          <w:tcPr>
            <w:tcW w:w="1417" w:type="dxa"/>
          </w:tcPr>
          <w:p w14:paraId="43DA14D9" w14:textId="7E5CD33C" w:rsidR="00041529" w:rsidRPr="00025842" w:rsidRDefault="00041529" w:rsidP="008A6494">
            <w:pPr>
              <w:spacing w:line="229" w:lineRule="exact"/>
              <w:ind w:left="102"/>
              <w:rPr>
                <w:szCs w:val="20"/>
              </w:rPr>
            </w:pPr>
            <w:r w:rsidRPr="00025842">
              <w:rPr>
                <w:szCs w:val="20"/>
              </w:rPr>
              <w:t>HSAIdType</w:t>
            </w:r>
          </w:p>
        </w:tc>
        <w:tc>
          <w:tcPr>
            <w:tcW w:w="4111" w:type="dxa"/>
          </w:tcPr>
          <w:p w14:paraId="205EA452" w14:textId="4A209E2E" w:rsidR="00041529" w:rsidRPr="00025842" w:rsidRDefault="00041529"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9D2AF4F" w14:textId="60612E70" w:rsidR="00041529" w:rsidRPr="00025842" w:rsidRDefault="00041529" w:rsidP="003A6D72">
            <w:pPr>
              <w:spacing w:line="229" w:lineRule="exact"/>
              <w:ind w:left="102"/>
              <w:jc w:val="center"/>
              <w:rPr>
                <w:szCs w:val="20"/>
              </w:rPr>
            </w:pPr>
            <w:r w:rsidRPr="00025842">
              <w:rPr>
                <w:szCs w:val="20"/>
              </w:rPr>
              <w:t>0..1</w:t>
            </w:r>
          </w:p>
        </w:tc>
      </w:tr>
      <w:tr w:rsidR="00041529" w:rsidRPr="00025842" w14:paraId="49655447" w14:textId="77777777" w:rsidTr="00514BAB">
        <w:tc>
          <w:tcPr>
            <w:tcW w:w="2660" w:type="dxa"/>
          </w:tcPr>
          <w:p w14:paraId="67B2D730" w14:textId="4F5F047B" w:rsidR="00041529" w:rsidRPr="00025842" w:rsidRDefault="00041529" w:rsidP="008A6494">
            <w:pPr>
              <w:spacing w:line="229" w:lineRule="exact"/>
              <w:ind w:left="102"/>
              <w:rPr>
                <w:szCs w:val="20"/>
              </w:rPr>
            </w:pPr>
            <w:r w:rsidRPr="00025842">
              <w:rPr>
                <w:szCs w:val="20"/>
              </w:rPr>
              <w:t>../../../../healthcareProfessionalName</w:t>
            </w:r>
          </w:p>
        </w:tc>
        <w:tc>
          <w:tcPr>
            <w:tcW w:w="1417" w:type="dxa"/>
          </w:tcPr>
          <w:p w14:paraId="52F63E67" w14:textId="0B3BB09D" w:rsidR="00041529" w:rsidRPr="00025842" w:rsidRDefault="00041529" w:rsidP="008A6494">
            <w:pPr>
              <w:spacing w:line="229" w:lineRule="exact"/>
              <w:ind w:left="102"/>
              <w:rPr>
                <w:szCs w:val="20"/>
              </w:rPr>
            </w:pPr>
            <w:r w:rsidRPr="00025842">
              <w:rPr>
                <w:szCs w:val="20"/>
              </w:rPr>
              <w:t>string</w:t>
            </w:r>
          </w:p>
        </w:tc>
        <w:tc>
          <w:tcPr>
            <w:tcW w:w="4111" w:type="dxa"/>
          </w:tcPr>
          <w:p w14:paraId="4BC4D9D2" w14:textId="0BF326EB" w:rsidR="00041529" w:rsidRPr="00025842" w:rsidRDefault="00041529"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59E5366A" w14:textId="0A28BB79" w:rsidR="00041529" w:rsidRPr="00025842" w:rsidRDefault="00041529" w:rsidP="003A6D72">
            <w:pPr>
              <w:spacing w:line="229" w:lineRule="exact"/>
              <w:ind w:left="102"/>
              <w:jc w:val="center"/>
              <w:rPr>
                <w:szCs w:val="20"/>
              </w:rPr>
            </w:pPr>
            <w:r w:rsidRPr="00025842">
              <w:rPr>
                <w:szCs w:val="20"/>
              </w:rPr>
              <w:t>0..1</w:t>
            </w:r>
          </w:p>
        </w:tc>
      </w:tr>
      <w:tr w:rsidR="00041529" w:rsidRPr="00025842" w14:paraId="1DE16346" w14:textId="77777777" w:rsidTr="00514BAB">
        <w:tc>
          <w:tcPr>
            <w:tcW w:w="2660" w:type="dxa"/>
          </w:tcPr>
          <w:p w14:paraId="4F4797A0" w14:textId="6AAA420E" w:rsidR="00041529" w:rsidRPr="00025842" w:rsidRDefault="00041529" w:rsidP="008A6494">
            <w:pPr>
              <w:spacing w:line="229" w:lineRule="exact"/>
              <w:ind w:left="102"/>
              <w:rPr>
                <w:szCs w:val="20"/>
              </w:rPr>
            </w:pPr>
            <w:r w:rsidRPr="00025842">
              <w:rPr>
                <w:szCs w:val="20"/>
              </w:rPr>
              <w:t>../../../../healthcareProfessionalRoleCode</w:t>
            </w:r>
          </w:p>
        </w:tc>
        <w:tc>
          <w:tcPr>
            <w:tcW w:w="1417" w:type="dxa"/>
          </w:tcPr>
          <w:p w14:paraId="0890AAD9" w14:textId="20B4F3D2" w:rsidR="00041529" w:rsidRPr="00025842" w:rsidRDefault="00041529" w:rsidP="008A6494">
            <w:pPr>
              <w:spacing w:line="229" w:lineRule="exact"/>
              <w:ind w:left="102"/>
              <w:rPr>
                <w:szCs w:val="20"/>
              </w:rPr>
            </w:pPr>
            <w:r w:rsidRPr="00025842">
              <w:rPr>
                <w:szCs w:val="20"/>
              </w:rPr>
              <w:t>CVType</w:t>
            </w:r>
          </w:p>
        </w:tc>
        <w:tc>
          <w:tcPr>
            <w:tcW w:w="4111" w:type="dxa"/>
          </w:tcPr>
          <w:p w14:paraId="30F6F284" w14:textId="61F54BE1" w:rsidR="00041529" w:rsidRPr="00025842" w:rsidRDefault="00041529" w:rsidP="008E0B87">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AF1612" w:rsidRPr="00AF1612">
              <w:rPr>
                <w:szCs w:val="20"/>
              </w:rPr>
              <w:t xml:space="preserve">R </w:t>
            </w:r>
            <w:r w:rsidR="00AF1612"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418" w:type="dxa"/>
          </w:tcPr>
          <w:p w14:paraId="0CC287D3" w14:textId="1DEE99E6" w:rsidR="00041529" w:rsidRPr="00025842" w:rsidRDefault="00041529" w:rsidP="003A6D72">
            <w:pPr>
              <w:spacing w:line="229" w:lineRule="exact"/>
              <w:ind w:left="102"/>
              <w:jc w:val="center"/>
              <w:rPr>
                <w:szCs w:val="20"/>
              </w:rPr>
            </w:pPr>
            <w:r w:rsidRPr="00025842">
              <w:rPr>
                <w:szCs w:val="20"/>
              </w:rPr>
              <w:t>0..1</w:t>
            </w:r>
          </w:p>
        </w:tc>
      </w:tr>
      <w:tr w:rsidR="00041529" w:rsidRPr="00025842" w14:paraId="62D7D188" w14:textId="77777777" w:rsidTr="00514BAB">
        <w:tc>
          <w:tcPr>
            <w:tcW w:w="2660" w:type="dxa"/>
          </w:tcPr>
          <w:p w14:paraId="4306E4C6" w14:textId="0C8E495E" w:rsidR="00041529" w:rsidRPr="00025842" w:rsidRDefault="00041529" w:rsidP="008A6494">
            <w:pPr>
              <w:spacing w:line="229" w:lineRule="exact"/>
              <w:ind w:left="102"/>
              <w:rPr>
                <w:szCs w:val="20"/>
              </w:rPr>
            </w:pPr>
            <w:r w:rsidRPr="00025842">
              <w:rPr>
                <w:szCs w:val="20"/>
              </w:rPr>
              <w:t>../../../../../code</w:t>
            </w:r>
          </w:p>
        </w:tc>
        <w:tc>
          <w:tcPr>
            <w:tcW w:w="1417" w:type="dxa"/>
          </w:tcPr>
          <w:p w14:paraId="7A8352DF" w14:textId="49A15165" w:rsidR="00041529" w:rsidRPr="00025842" w:rsidRDefault="00041529" w:rsidP="008A6494">
            <w:pPr>
              <w:spacing w:line="229" w:lineRule="exact"/>
              <w:ind w:left="102"/>
              <w:rPr>
                <w:szCs w:val="20"/>
              </w:rPr>
            </w:pPr>
            <w:r w:rsidRPr="00025842">
              <w:rPr>
                <w:szCs w:val="20"/>
              </w:rPr>
              <w:t>string</w:t>
            </w:r>
          </w:p>
        </w:tc>
        <w:tc>
          <w:tcPr>
            <w:tcW w:w="4111" w:type="dxa"/>
          </w:tcPr>
          <w:p w14:paraId="1B0F3824" w14:textId="4CBC7D03" w:rsidR="00041529" w:rsidRPr="00025842" w:rsidRDefault="00041529"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31E96BC2" w14:textId="7614B673" w:rsidR="00041529" w:rsidRPr="00025842" w:rsidRDefault="00041529" w:rsidP="003A6D72">
            <w:pPr>
              <w:spacing w:line="229" w:lineRule="exact"/>
              <w:ind w:left="102"/>
              <w:jc w:val="center"/>
              <w:rPr>
                <w:szCs w:val="20"/>
              </w:rPr>
            </w:pPr>
            <w:r w:rsidRPr="00025842">
              <w:rPr>
                <w:szCs w:val="20"/>
              </w:rPr>
              <w:t>0..1</w:t>
            </w:r>
          </w:p>
        </w:tc>
      </w:tr>
      <w:tr w:rsidR="00041529" w:rsidRPr="00025842" w14:paraId="1EEBC870" w14:textId="77777777" w:rsidTr="00514BAB">
        <w:tc>
          <w:tcPr>
            <w:tcW w:w="2660" w:type="dxa"/>
          </w:tcPr>
          <w:p w14:paraId="77FF4EE3" w14:textId="5675273C" w:rsidR="00041529" w:rsidRPr="00025842" w:rsidRDefault="00041529" w:rsidP="008A6494">
            <w:pPr>
              <w:spacing w:line="229" w:lineRule="exact"/>
              <w:ind w:left="102"/>
              <w:rPr>
                <w:szCs w:val="20"/>
              </w:rPr>
            </w:pPr>
            <w:r w:rsidRPr="00025842">
              <w:rPr>
                <w:szCs w:val="20"/>
              </w:rPr>
              <w:t>../../../../../codeSystem</w:t>
            </w:r>
          </w:p>
        </w:tc>
        <w:tc>
          <w:tcPr>
            <w:tcW w:w="1417" w:type="dxa"/>
          </w:tcPr>
          <w:p w14:paraId="18824517" w14:textId="676F0BA0" w:rsidR="00041529" w:rsidRPr="00025842" w:rsidRDefault="00041529" w:rsidP="008A6494">
            <w:pPr>
              <w:spacing w:line="229" w:lineRule="exact"/>
              <w:ind w:left="102"/>
              <w:rPr>
                <w:szCs w:val="20"/>
              </w:rPr>
            </w:pPr>
            <w:r w:rsidRPr="00025842">
              <w:rPr>
                <w:szCs w:val="20"/>
              </w:rPr>
              <w:t>string</w:t>
            </w:r>
          </w:p>
        </w:tc>
        <w:tc>
          <w:tcPr>
            <w:tcW w:w="4111" w:type="dxa"/>
          </w:tcPr>
          <w:p w14:paraId="58A1491D" w14:textId="2A1DE95F" w:rsidR="00041529" w:rsidRPr="00025842" w:rsidRDefault="00041529"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3E7EBB7F" w14:textId="588E98BC" w:rsidR="00041529" w:rsidRPr="00025842" w:rsidRDefault="00041529" w:rsidP="003A6D72">
            <w:pPr>
              <w:spacing w:line="229" w:lineRule="exact"/>
              <w:ind w:left="102"/>
              <w:jc w:val="center"/>
              <w:rPr>
                <w:szCs w:val="20"/>
              </w:rPr>
            </w:pPr>
            <w:r w:rsidRPr="00025842">
              <w:rPr>
                <w:szCs w:val="20"/>
              </w:rPr>
              <w:t>0..1</w:t>
            </w:r>
          </w:p>
        </w:tc>
      </w:tr>
      <w:tr w:rsidR="00041529" w:rsidRPr="00025842" w14:paraId="0D214C58" w14:textId="77777777" w:rsidTr="00514BAB">
        <w:tc>
          <w:tcPr>
            <w:tcW w:w="2660" w:type="dxa"/>
          </w:tcPr>
          <w:p w14:paraId="21FB2A71" w14:textId="517A7434" w:rsidR="00041529" w:rsidRPr="00025842" w:rsidRDefault="00041529" w:rsidP="008A6494">
            <w:pPr>
              <w:spacing w:line="229" w:lineRule="exact"/>
              <w:ind w:left="102"/>
              <w:rPr>
                <w:szCs w:val="20"/>
              </w:rPr>
            </w:pPr>
            <w:r w:rsidRPr="00025842">
              <w:rPr>
                <w:szCs w:val="20"/>
              </w:rPr>
              <w:t>../../../../../codeSystemName</w:t>
            </w:r>
          </w:p>
        </w:tc>
        <w:tc>
          <w:tcPr>
            <w:tcW w:w="1417" w:type="dxa"/>
          </w:tcPr>
          <w:p w14:paraId="3B97FCF4" w14:textId="61C8DD7C" w:rsidR="00041529" w:rsidRPr="00025842" w:rsidRDefault="00041529" w:rsidP="008A6494">
            <w:pPr>
              <w:spacing w:line="229" w:lineRule="exact"/>
              <w:ind w:left="102"/>
              <w:rPr>
                <w:szCs w:val="20"/>
              </w:rPr>
            </w:pPr>
            <w:r w:rsidRPr="00025842">
              <w:rPr>
                <w:szCs w:val="20"/>
              </w:rPr>
              <w:t>string</w:t>
            </w:r>
          </w:p>
        </w:tc>
        <w:tc>
          <w:tcPr>
            <w:tcW w:w="4111" w:type="dxa"/>
          </w:tcPr>
          <w:p w14:paraId="50CFF68E" w14:textId="71E5BBC8" w:rsidR="00041529" w:rsidRPr="00025842" w:rsidRDefault="00041529" w:rsidP="008E0B87">
            <w:pPr>
              <w:spacing w:line="226" w:lineRule="exact"/>
              <w:ind w:left="102"/>
              <w:rPr>
                <w:spacing w:val="-1"/>
                <w:szCs w:val="20"/>
              </w:rPr>
            </w:pPr>
            <w:r w:rsidRPr="00025842">
              <w:rPr>
                <w:spacing w:val="-1"/>
                <w:szCs w:val="20"/>
              </w:rPr>
              <w:t>Namn på kodsystem för befattningskod.</w:t>
            </w:r>
          </w:p>
        </w:tc>
        <w:tc>
          <w:tcPr>
            <w:tcW w:w="1418" w:type="dxa"/>
          </w:tcPr>
          <w:p w14:paraId="55327E3A" w14:textId="1561CA6A" w:rsidR="00041529" w:rsidRPr="00025842" w:rsidRDefault="00041529" w:rsidP="003A6D72">
            <w:pPr>
              <w:spacing w:line="229" w:lineRule="exact"/>
              <w:ind w:left="102"/>
              <w:jc w:val="center"/>
              <w:rPr>
                <w:szCs w:val="20"/>
              </w:rPr>
            </w:pPr>
            <w:r w:rsidRPr="00025842">
              <w:rPr>
                <w:szCs w:val="20"/>
              </w:rPr>
              <w:t>0..1</w:t>
            </w:r>
          </w:p>
        </w:tc>
      </w:tr>
      <w:tr w:rsidR="00041529" w:rsidRPr="00025842" w14:paraId="18E4E3A4" w14:textId="77777777" w:rsidTr="00514BAB">
        <w:tc>
          <w:tcPr>
            <w:tcW w:w="2660" w:type="dxa"/>
          </w:tcPr>
          <w:p w14:paraId="6B12242E" w14:textId="1FFDCE17" w:rsidR="00041529" w:rsidRPr="00025842" w:rsidRDefault="00041529" w:rsidP="008A6494">
            <w:pPr>
              <w:spacing w:line="229" w:lineRule="exact"/>
              <w:ind w:left="102"/>
              <w:rPr>
                <w:szCs w:val="20"/>
              </w:rPr>
            </w:pPr>
            <w:r w:rsidRPr="00025842">
              <w:rPr>
                <w:szCs w:val="20"/>
              </w:rPr>
              <w:t>../../../../../codeSystemVersion</w:t>
            </w:r>
          </w:p>
        </w:tc>
        <w:tc>
          <w:tcPr>
            <w:tcW w:w="1417" w:type="dxa"/>
          </w:tcPr>
          <w:p w14:paraId="3202F5D8" w14:textId="66D81514" w:rsidR="00041529" w:rsidRPr="00025842" w:rsidRDefault="00041529" w:rsidP="008A6494">
            <w:pPr>
              <w:spacing w:line="229" w:lineRule="exact"/>
              <w:ind w:left="102"/>
              <w:rPr>
                <w:szCs w:val="20"/>
              </w:rPr>
            </w:pPr>
            <w:r w:rsidRPr="00025842">
              <w:rPr>
                <w:szCs w:val="20"/>
              </w:rPr>
              <w:t>string</w:t>
            </w:r>
          </w:p>
        </w:tc>
        <w:tc>
          <w:tcPr>
            <w:tcW w:w="4111" w:type="dxa"/>
          </w:tcPr>
          <w:p w14:paraId="369E2022" w14:textId="0AADA079" w:rsidR="00041529" w:rsidRPr="00025842" w:rsidRDefault="00041529" w:rsidP="008E0B87">
            <w:pPr>
              <w:spacing w:line="226" w:lineRule="exact"/>
              <w:ind w:left="102"/>
              <w:rPr>
                <w:spacing w:val="-1"/>
                <w:szCs w:val="20"/>
              </w:rPr>
            </w:pPr>
            <w:r w:rsidRPr="00025842">
              <w:rPr>
                <w:spacing w:val="-1"/>
                <w:szCs w:val="20"/>
              </w:rPr>
              <w:t>Version på kodsystem för befattningskod.</w:t>
            </w:r>
          </w:p>
        </w:tc>
        <w:tc>
          <w:tcPr>
            <w:tcW w:w="1418" w:type="dxa"/>
          </w:tcPr>
          <w:p w14:paraId="6B4388D2" w14:textId="41F1ED44" w:rsidR="00041529" w:rsidRPr="00025842" w:rsidRDefault="00041529" w:rsidP="003A6D72">
            <w:pPr>
              <w:spacing w:line="229" w:lineRule="exact"/>
              <w:ind w:left="102"/>
              <w:jc w:val="center"/>
              <w:rPr>
                <w:szCs w:val="20"/>
              </w:rPr>
            </w:pPr>
            <w:r w:rsidRPr="00025842">
              <w:rPr>
                <w:szCs w:val="20"/>
              </w:rPr>
              <w:t>0..1</w:t>
            </w:r>
          </w:p>
        </w:tc>
      </w:tr>
      <w:tr w:rsidR="00041529" w:rsidRPr="00025842" w14:paraId="1C6C0435" w14:textId="77777777" w:rsidTr="00514BAB">
        <w:tc>
          <w:tcPr>
            <w:tcW w:w="2660" w:type="dxa"/>
          </w:tcPr>
          <w:p w14:paraId="478133F7" w14:textId="76EA2C82" w:rsidR="00041529" w:rsidRPr="00025842" w:rsidRDefault="00041529" w:rsidP="008A6494">
            <w:pPr>
              <w:spacing w:line="229" w:lineRule="exact"/>
              <w:ind w:left="102"/>
              <w:rPr>
                <w:szCs w:val="20"/>
              </w:rPr>
            </w:pPr>
            <w:r w:rsidRPr="00025842">
              <w:rPr>
                <w:szCs w:val="20"/>
              </w:rPr>
              <w:t>../../../../../displayName</w:t>
            </w:r>
          </w:p>
        </w:tc>
        <w:tc>
          <w:tcPr>
            <w:tcW w:w="1417" w:type="dxa"/>
          </w:tcPr>
          <w:p w14:paraId="42B35F40" w14:textId="10BA6D77" w:rsidR="00041529" w:rsidRPr="00025842" w:rsidRDefault="00041529" w:rsidP="008A6494">
            <w:pPr>
              <w:spacing w:line="229" w:lineRule="exact"/>
              <w:ind w:left="102"/>
              <w:rPr>
                <w:szCs w:val="20"/>
              </w:rPr>
            </w:pPr>
            <w:r w:rsidRPr="00025842">
              <w:rPr>
                <w:szCs w:val="20"/>
              </w:rPr>
              <w:t>string</w:t>
            </w:r>
          </w:p>
        </w:tc>
        <w:tc>
          <w:tcPr>
            <w:tcW w:w="4111" w:type="dxa"/>
          </w:tcPr>
          <w:p w14:paraId="7659EFE4" w14:textId="5B0639FB" w:rsidR="00041529" w:rsidRPr="00025842" w:rsidRDefault="00041529"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7354EF44" w14:textId="18EB4487" w:rsidR="00041529" w:rsidRPr="00025842" w:rsidRDefault="00041529" w:rsidP="003A6D72">
            <w:pPr>
              <w:spacing w:line="229" w:lineRule="exact"/>
              <w:ind w:left="102"/>
              <w:jc w:val="center"/>
              <w:rPr>
                <w:szCs w:val="20"/>
              </w:rPr>
            </w:pPr>
            <w:r w:rsidRPr="00025842">
              <w:rPr>
                <w:szCs w:val="20"/>
              </w:rPr>
              <w:t>0..1</w:t>
            </w:r>
          </w:p>
        </w:tc>
      </w:tr>
      <w:tr w:rsidR="00041529" w:rsidRPr="00025842" w14:paraId="079A9312" w14:textId="77777777" w:rsidTr="00514BAB">
        <w:tc>
          <w:tcPr>
            <w:tcW w:w="2660" w:type="dxa"/>
          </w:tcPr>
          <w:p w14:paraId="101B94F8" w14:textId="5008BC4E" w:rsidR="00041529" w:rsidRPr="00025842" w:rsidRDefault="00041529" w:rsidP="008A6494">
            <w:pPr>
              <w:spacing w:line="229" w:lineRule="exact"/>
              <w:ind w:left="102"/>
              <w:rPr>
                <w:szCs w:val="20"/>
              </w:rPr>
            </w:pPr>
            <w:r w:rsidRPr="00025842">
              <w:rPr>
                <w:szCs w:val="20"/>
              </w:rPr>
              <w:t>../../../../../originalText</w:t>
            </w:r>
          </w:p>
        </w:tc>
        <w:tc>
          <w:tcPr>
            <w:tcW w:w="1417" w:type="dxa"/>
          </w:tcPr>
          <w:p w14:paraId="0D2EA758" w14:textId="7A2CE0F6" w:rsidR="00041529" w:rsidRPr="00025842" w:rsidRDefault="00041529" w:rsidP="008A6494">
            <w:pPr>
              <w:spacing w:line="229" w:lineRule="exact"/>
              <w:ind w:left="102"/>
              <w:rPr>
                <w:szCs w:val="20"/>
              </w:rPr>
            </w:pPr>
            <w:r w:rsidRPr="00025842">
              <w:rPr>
                <w:szCs w:val="20"/>
              </w:rPr>
              <w:t>string</w:t>
            </w:r>
          </w:p>
        </w:tc>
        <w:tc>
          <w:tcPr>
            <w:tcW w:w="4111" w:type="dxa"/>
          </w:tcPr>
          <w:p w14:paraId="51D685C1" w14:textId="26BF3B66" w:rsidR="00041529" w:rsidRPr="00025842" w:rsidRDefault="00041529"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041529" w:rsidRPr="00025842" w:rsidRDefault="00041529" w:rsidP="003A6D72">
            <w:pPr>
              <w:spacing w:line="229" w:lineRule="exact"/>
              <w:ind w:left="102"/>
              <w:jc w:val="center"/>
              <w:rPr>
                <w:szCs w:val="20"/>
              </w:rPr>
            </w:pPr>
            <w:r w:rsidRPr="00025842">
              <w:rPr>
                <w:szCs w:val="20"/>
              </w:rPr>
              <w:t>0..1</w:t>
            </w:r>
          </w:p>
        </w:tc>
      </w:tr>
      <w:tr w:rsidR="00041529" w:rsidRPr="00025842" w14:paraId="12B445E7" w14:textId="77777777" w:rsidTr="00514BAB">
        <w:tc>
          <w:tcPr>
            <w:tcW w:w="2660" w:type="dxa"/>
          </w:tcPr>
          <w:p w14:paraId="4AD36CD6" w14:textId="28EA5A01" w:rsidR="00041529" w:rsidRPr="00025842" w:rsidRDefault="00041529" w:rsidP="008A6494">
            <w:pPr>
              <w:spacing w:line="229" w:lineRule="exact"/>
              <w:ind w:left="102"/>
              <w:rPr>
                <w:szCs w:val="20"/>
              </w:rPr>
            </w:pPr>
            <w:r w:rsidRPr="00025842">
              <w:rPr>
                <w:szCs w:val="20"/>
              </w:rPr>
              <w:t>../../../../healthcareProfessionalOrgUnit</w:t>
            </w:r>
          </w:p>
        </w:tc>
        <w:tc>
          <w:tcPr>
            <w:tcW w:w="1417" w:type="dxa"/>
          </w:tcPr>
          <w:p w14:paraId="2C033213" w14:textId="418B9CD9" w:rsidR="00041529" w:rsidRPr="00025842" w:rsidRDefault="00041529" w:rsidP="008A6494">
            <w:pPr>
              <w:spacing w:line="229" w:lineRule="exact"/>
              <w:ind w:left="102"/>
              <w:rPr>
                <w:szCs w:val="20"/>
              </w:rPr>
            </w:pPr>
            <w:r w:rsidRPr="00025842">
              <w:rPr>
                <w:szCs w:val="20"/>
              </w:rPr>
              <w:t>OrgUnitType</w:t>
            </w:r>
          </w:p>
        </w:tc>
        <w:tc>
          <w:tcPr>
            <w:tcW w:w="4111" w:type="dxa"/>
          </w:tcPr>
          <w:p w14:paraId="11A4BEB3" w14:textId="240D0B6C" w:rsidR="00041529" w:rsidRPr="00025842" w:rsidRDefault="00041529"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78348A8D" w14:textId="237BF8DD" w:rsidR="00041529" w:rsidRPr="00025842" w:rsidRDefault="00041529" w:rsidP="003A6D72">
            <w:pPr>
              <w:spacing w:line="229" w:lineRule="exact"/>
              <w:ind w:left="102"/>
              <w:jc w:val="center"/>
              <w:rPr>
                <w:szCs w:val="20"/>
              </w:rPr>
            </w:pPr>
            <w:r w:rsidRPr="00025842">
              <w:rPr>
                <w:szCs w:val="20"/>
              </w:rPr>
              <w:t>0..1</w:t>
            </w:r>
          </w:p>
        </w:tc>
      </w:tr>
      <w:tr w:rsidR="00041529" w:rsidRPr="00025842" w14:paraId="593F6972" w14:textId="77777777" w:rsidTr="00514BAB">
        <w:tc>
          <w:tcPr>
            <w:tcW w:w="2660" w:type="dxa"/>
          </w:tcPr>
          <w:p w14:paraId="33F05497" w14:textId="70BD0F61" w:rsidR="00041529" w:rsidRPr="00025842" w:rsidRDefault="00041529" w:rsidP="008A6494">
            <w:pPr>
              <w:spacing w:line="229" w:lineRule="exact"/>
              <w:ind w:left="102"/>
              <w:rPr>
                <w:szCs w:val="20"/>
              </w:rPr>
            </w:pPr>
            <w:r w:rsidRPr="00025842">
              <w:rPr>
                <w:szCs w:val="20"/>
              </w:rPr>
              <w:t>../../../../../orgUnitHSAId</w:t>
            </w:r>
          </w:p>
        </w:tc>
        <w:tc>
          <w:tcPr>
            <w:tcW w:w="1417" w:type="dxa"/>
          </w:tcPr>
          <w:p w14:paraId="25E9E2C0" w14:textId="2003FBB2" w:rsidR="00041529" w:rsidRPr="00025842" w:rsidRDefault="00041529" w:rsidP="008A6494">
            <w:pPr>
              <w:spacing w:line="229" w:lineRule="exact"/>
              <w:ind w:left="102"/>
              <w:rPr>
                <w:szCs w:val="20"/>
              </w:rPr>
            </w:pPr>
            <w:r w:rsidRPr="00025842">
              <w:rPr>
                <w:szCs w:val="20"/>
              </w:rPr>
              <w:t>HSAIdType</w:t>
            </w:r>
          </w:p>
        </w:tc>
        <w:tc>
          <w:tcPr>
            <w:tcW w:w="4111" w:type="dxa"/>
          </w:tcPr>
          <w:p w14:paraId="18AC9494" w14:textId="53DB8E17" w:rsidR="00041529" w:rsidRPr="00025842" w:rsidRDefault="00041529"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FCCA76A" w14:textId="28E6EB90" w:rsidR="00041529" w:rsidRPr="00025842" w:rsidRDefault="00041529" w:rsidP="003A6D72">
            <w:pPr>
              <w:spacing w:line="229" w:lineRule="exact"/>
              <w:ind w:left="102"/>
              <w:jc w:val="center"/>
              <w:rPr>
                <w:szCs w:val="20"/>
              </w:rPr>
            </w:pPr>
            <w:r w:rsidRPr="00025842">
              <w:rPr>
                <w:szCs w:val="20"/>
              </w:rPr>
              <w:t>0..1</w:t>
            </w:r>
          </w:p>
        </w:tc>
      </w:tr>
      <w:tr w:rsidR="00041529" w:rsidRPr="00025842" w14:paraId="0787916D" w14:textId="77777777" w:rsidTr="00514BAB">
        <w:tc>
          <w:tcPr>
            <w:tcW w:w="2660" w:type="dxa"/>
          </w:tcPr>
          <w:p w14:paraId="1325A079" w14:textId="76E2BD43" w:rsidR="00041529" w:rsidRPr="00025842" w:rsidRDefault="00041529" w:rsidP="008A6494">
            <w:pPr>
              <w:spacing w:line="229" w:lineRule="exact"/>
              <w:ind w:left="102"/>
              <w:rPr>
                <w:szCs w:val="20"/>
              </w:rPr>
            </w:pPr>
            <w:r w:rsidRPr="00025842">
              <w:rPr>
                <w:szCs w:val="20"/>
              </w:rPr>
              <w:t>../../../../../orgUnitname</w:t>
            </w:r>
          </w:p>
        </w:tc>
        <w:tc>
          <w:tcPr>
            <w:tcW w:w="1417" w:type="dxa"/>
          </w:tcPr>
          <w:p w14:paraId="2589FC54" w14:textId="7383BC28" w:rsidR="00041529" w:rsidRPr="00025842" w:rsidRDefault="00041529" w:rsidP="008A6494">
            <w:pPr>
              <w:spacing w:line="229" w:lineRule="exact"/>
              <w:ind w:left="102"/>
              <w:rPr>
                <w:szCs w:val="20"/>
              </w:rPr>
            </w:pPr>
            <w:r w:rsidRPr="00025842">
              <w:rPr>
                <w:szCs w:val="20"/>
              </w:rPr>
              <w:t>string</w:t>
            </w:r>
          </w:p>
        </w:tc>
        <w:tc>
          <w:tcPr>
            <w:tcW w:w="4111" w:type="dxa"/>
          </w:tcPr>
          <w:p w14:paraId="39A1E919" w14:textId="1FD63E73" w:rsidR="00041529" w:rsidRPr="00025842" w:rsidRDefault="00041529"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37841F8" w14:textId="79267540" w:rsidR="00041529" w:rsidRPr="00025842" w:rsidRDefault="00041529" w:rsidP="003A6D72">
            <w:pPr>
              <w:spacing w:line="229" w:lineRule="exact"/>
              <w:ind w:left="102"/>
              <w:jc w:val="center"/>
              <w:rPr>
                <w:szCs w:val="20"/>
              </w:rPr>
            </w:pPr>
            <w:r w:rsidRPr="00025842">
              <w:rPr>
                <w:szCs w:val="20"/>
              </w:rPr>
              <w:t>0..1</w:t>
            </w:r>
          </w:p>
        </w:tc>
      </w:tr>
      <w:tr w:rsidR="00041529" w:rsidRPr="00025842" w14:paraId="3BCF5EA1" w14:textId="77777777" w:rsidTr="00514BAB">
        <w:tc>
          <w:tcPr>
            <w:tcW w:w="2660" w:type="dxa"/>
          </w:tcPr>
          <w:p w14:paraId="7DD8DEA8" w14:textId="1D6E2400" w:rsidR="00041529" w:rsidRPr="00025842" w:rsidRDefault="00041529" w:rsidP="008A6494">
            <w:pPr>
              <w:spacing w:line="229" w:lineRule="exact"/>
              <w:ind w:left="102"/>
              <w:rPr>
                <w:szCs w:val="20"/>
              </w:rPr>
            </w:pPr>
            <w:r w:rsidRPr="00025842">
              <w:rPr>
                <w:szCs w:val="20"/>
              </w:rPr>
              <w:t>../../../../../orgUnitTelecom</w:t>
            </w:r>
          </w:p>
        </w:tc>
        <w:tc>
          <w:tcPr>
            <w:tcW w:w="1417" w:type="dxa"/>
          </w:tcPr>
          <w:p w14:paraId="03E2DA35" w14:textId="2567E1DA" w:rsidR="00041529" w:rsidRPr="00025842" w:rsidRDefault="00041529" w:rsidP="008A6494">
            <w:pPr>
              <w:spacing w:line="229" w:lineRule="exact"/>
              <w:ind w:left="102"/>
              <w:rPr>
                <w:szCs w:val="20"/>
              </w:rPr>
            </w:pPr>
            <w:r w:rsidRPr="00025842">
              <w:rPr>
                <w:szCs w:val="20"/>
              </w:rPr>
              <w:t>string</w:t>
            </w:r>
          </w:p>
        </w:tc>
        <w:tc>
          <w:tcPr>
            <w:tcW w:w="4111" w:type="dxa"/>
          </w:tcPr>
          <w:p w14:paraId="30D9CA71" w14:textId="1D503779" w:rsidR="00041529" w:rsidRPr="00025842" w:rsidRDefault="00041529" w:rsidP="008E0B87">
            <w:pPr>
              <w:spacing w:line="226" w:lineRule="exact"/>
              <w:ind w:left="102"/>
              <w:rPr>
                <w:spacing w:val="-1"/>
                <w:szCs w:val="20"/>
              </w:rPr>
            </w:pPr>
            <w:r w:rsidRPr="00025842">
              <w:rPr>
                <w:spacing w:val="-1"/>
                <w:szCs w:val="20"/>
              </w:rPr>
              <w:t>Telefon till organisationsenhet</w:t>
            </w:r>
          </w:p>
        </w:tc>
        <w:tc>
          <w:tcPr>
            <w:tcW w:w="1418" w:type="dxa"/>
          </w:tcPr>
          <w:p w14:paraId="2E382AD1" w14:textId="296CD72E" w:rsidR="00041529" w:rsidRPr="00025842" w:rsidRDefault="00041529" w:rsidP="003A6D72">
            <w:pPr>
              <w:spacing w:line="229" w:lineRule="exact"/>
              <w:ind w:left="102"/>
              <w:jc w:val="center"/>
              <w:rPr>
                <w:szCs w:val="20"/>
              </w:rPr>
            </w:pPr>
            <w:r w:rsidRPr="00025842">
              <w:rPr>
                <w:szCs w:val="20"/>
              </w:rPr>
              <w:t>0..1</w:t>
            </w:r>
          </w:p>
        </w:tc>
      </w:tr>
      <w:tr w:rsidR="00041529" w:rsidRPr="00025842" w14:paraId="0C934F8E" w14:textId="77777777" w:rsidTr="00514BAB">
        <w:tc>
          <w:tcPr>
            <w:tcW w:w="2660" w:type="dxa"/>
          </w:tcPr>
          <w:p w14:paraId="6E8FF558" w14:textId="0A5FC01F" w:rsidR="00041529" w:rsidRPr="00025842" w:rsidRDefault="00041529" w:rsidP="008A6494">
            <w:pPr>
              <w:spacing w:line="229" w:lineRule="exact"/>
              <w:ind w:left="102"/>
              <w:rPr>
                <w:szCs w:val="20"/>
              </w:rPr>
            </w:pPr>
            <w:r w:rsidRPr="00025842">
              <w:rPr>
                <w:szCs w:val="20"/>
              </w:rPr>
              <w:t>../../../../../orgUnitEmail</w:t>
            </w:r>
          </w:p>
        </w:tc>
        <w:tc>
          <w:tcPr>
            <w:tcW w:w="1417" w:type="dxa"/>
          </w:tcPr>
          <w:p w14:paraId="23C420FD" w14:textId="165A2E52" w:rsidR="00041529" w:rsidRPr="00025842" w:rsidRDefault="00041529" w:rsidP="008A6494">
            <w:pPr>
              <w:spacing w:line="229" w:lineRule="exact"/>
              <w:ind w:left="102"/>
              <w:rPr>
                <w:szCs w:val="20"/>
              </w:rPr>
            </w:pPr>
            <w:r w:rsidRPr="00025842">
              <w:rPr>
                <w:szCs w:val="20"/>
              </w:rPr>
              <w:t>string</w:t>
            </w:r>
          </w:p>
        </w:tc>
        <w:tc>
          <w:tcPr>
            <w:tcW w:w="4111" w:type="dxa"/>
          </w:tcPr>
          <w:p w14:paraId="363252AB" w14:textId="1CAFB717" w:rsidR="00041529" w:rsidRPr="00025842" w:rsidRDefault="00041529" w:rsidP="008E0B87">
            <w:pPr>
              <w:spacing w:line="226" w:lineRule="exact"/>
              <w:ind w:left="102"/>
              <w:rPr>
                <w:spacing w:val="-1"/>
                <w:szCs w:val="20"/>
              </w:rPr>
            </w:pPr>
            <w:r w:rsidRPr="00025842">
              <w:rPr>
                <w:spacing w:val="-1"/>
                <w:szCs w:val="20"/>
              </w:rPr>
              <w:t>Epost till organisationsenhet.</w:t>
            </w:r>
          </w:p>
        </w:tc>
        <w:tc>
          <w:tcPr>
            <w:tcW w:w="1418" w:type="dxa"/>
          </w:tcPr>
          <w:p w14:paraId="439A2BE9" w14:textId="1C0FA2C8" w:rsidR="00041529" w:rsidRPr="00025842" w:rsidRDefault="00041529" w:rsidP="003A6D72">
            <w:pPr>
              <w:spacing w:line="229" w:lineRule="exact"/>
              <w:ind w:left="102"/>
              <w:jc w:val="center"/>
              <w:rPr>
                <w:szCs w:val="20"/>
              </w:rPr>
            </w:pPr>
            <w:r w:rsidRPr="00025842">
              <w:rPr>
                <w:szCs w:val="20"/>
              </w:rPr>
              <w:t>0..1</w:t>
            </w:r>
          </w:p>
        </w:tc>
      </w:tr>
      <w:tr w:rsidR="00041529" w:rsidRPr="00025842" w14:paraId="4D65409D" w14:textId="77777777" w:rsidTr="00514BAB">
        <w:tc>
          <w:tcPr>
            <w:tcW w:w="2660" w:type="dxa"/>
          </w:tcPr>
          <w:p w14:paraId="121911D7" w14:textId="406C95A3" w:rsidR="00041529" w:rsidRPr="00025842" w:rsidRDefault="00041529" w:rsidP="008A6494">
            <w:pPr>
              <w:spacing w:line="229" w:lineRule="exact"/>
              <w:ind w:left="102"/>
              <w:rPr>
                <w:szCs w:val="20"/>
              </w:rPr>
            </w:pPr>
            <w:r w:rsidRPr="00025842">
              <w:rPr>
                <w:szCs w:val="20"/>
              </w:rPr>
              <w:t>../../../../../orgUnitAddress</w:t>
            </w:r>
          </w:p>
        </w:tc>
        <w:tc>
          <w:tcPr>
            <w:tcW w:w="1417" w:type="dxa"/>
          </w:tcPr>
          <w:p w14:paraId="66CE3101" w14:textId="20B55673" w:rsidR="00041529" w:rsidRPr="00025842" w:rsidRDefault="00041529" w:rsidP="008A6494">
            <w:pPr>
              <w:spacing w:line="229" w:lineRule="exact"/>
              <w:ind w:left="102"/>
              <w:rPr>
                <w:szCs w:val="20"/>
              </w:rPr>
            </w:pPr>
            <w:r w:rsidRPr="00025842">
              <w:rPr>
                <w:szCs w:val="20"/>
              </w:rPr>
              <w:t>string</w:t>
            </w:r>
          </w:p>
        </w:tc>
        <w:tc>
          <w:tcPr>
            <w:tcW w:w="4111" w:type="dxa"/>
          </w:tcPr>
          <w:p w14:paraId="67C23126" w14:textId="77777777" w:rsidR="00041529" w:rsidRPr="00025842" w:rsidRDefault="00041529" w:rsidP="008E0B87">
            <w:pPr>
              <w:spacing w:line="226" w:lineRule="exact"/>
              <w:ind w:left="102"/>
              <w:rPr>
                <w:spacing w:val="-1"/>
                <w:szCs w:val="20"/>
              </w:rPr>
            </w:pPr>
            <w:r w:rsidRPr="00025842">
              <w:rPr>
                <w:spacing w:val="-1"/>
                <w:szCs w:val="20"/>
              </w:rPr>
              <w:t xml:space="preserve">Postadress till organisationsenhet. Skrivs på ett så naturligt sätt som möjligt, </w:t>
            </w:r>
            <w:r w:rsidRPr="00025842">
              <w:rPr>
                <w:spacing w:val="-1"/>
                <w:szCs w:val="20"/>
              </w:rPr>
              <w:lastRenderedPageBreak/>
              <w:t>exempelvis:</w:t>
            </w:r>
          </w:p>
          <w:p w14:paraId="1FE46190" w14:textId="77777777" w:rsidR="00041529" w:rsidRPr="00025842" w:rsidRDefault="00041529" w:rsidP="008E0B87">
            <w:pPr>
              <w:spacing w:line="226" w:lineRule="exact"/>
              <w:ind w:left="102"/>
              <w:rPr>
                <w:spacing w:val="-1"/>
                <w:szCs w:val="20"/>
              </w:rPr>
            </w:pPr>
            <w:r w:rsidRPr="00025842">
              <w:rPr>
                <w:spacing w:val="-1"/>
                <w:szCs w:val="20"/>
              </w:rPr>
              <w:t>”Storgatan 12</w:t>
            </w:r>
          </w:p>
          <w:p w14:paraId="0F3AF3A5" w14:textId="177F943A" w:rsidR="00041529" w:rsidRPr="00025842" w:rsidRDefault="00041529" w:rsidP="008E0B87">
            <w:pPr>
              <w:spacing w:line="226" w:lineRule="exact"/>
              <w:ind w:left="102"/>
              <w:rPr>
                <w:spacing w:val="-1"/>
                <w:szCs w:val="20"/>
              </w:rPr>
            </w:pPr>
            <w:r w:rsidRPr="00025842">
              <w:rPr>
                <w:spacing w:val="-1"/>
                <w:szCs w:val="20"/>
              </w:rPr>
              <w:t>468 91 Lilleby”</w:t>
            </w:r>
          </w:p>
        </w:tc>
        <w:tc>
          <w:tcPr>
            <w:tcW w:w="1418" w:type="dxa"/>
          </w:tcPr>
          <w:p w14:paraId="63A1B337" w14:textId="1466306B" w:rsidR="00041529" w:rsidRPr="00025842" w:rsidRDefault="00041529" w:rsidP="003A6D72">
            <w:pPr>
              <w:spacing w:line="229" w:lineRule="exact"/>
              <w:ind w:left="102"/>
              <w:jc w:val="center"/>
              <w:rPr>
                <w:szCs w:val="20"/>
              </w:rPr>
            </w:pPr>
            <w:r w:rsidRPr="00025842">
              <w:rPr>
                <w:szCs w:val="20"/>
              </w:rPr>
              <w:lastRenderedPageBreak/>
              <w:t>0..1</w:t>
            </w:r>
          </w:p>
        </w:tc>
      </w:tr>
      <w:tr w:rsidR="00041529" w:rsidRPr="00025842" w14:paraId="1CA461DD" w14:textId="77777777" w:rsidTr="00514BAB">
        <w:tc>
          <w:tcPr>
            <w:tcW w:w="2660" w:type="dxa"/>
          </w:tcPr>
          <w:p w14:paraId="12D29FAA" w14:textId="694B120E" w:rsidR="00041529" w:rsidRPr="00025842" w:rsidRDefault="00041529" w:rsidP="008A6494">
            <w:pPr>
              <w:spacing w:line="229" w:lineRule="exact"/>
              <w:ind w:left="102"/>
              <w:rPr>
                <w:szCs w:val="20"/>
              </w:rPr>
            </w:pPr>
            <w:r w:rsidRPr="00025842">
              <w:rPr>
                <w:szCs w:val="20"/>
              </w:rPr>
              <w:lastRenderedPageBreak/>
              <w:t>../../../../../orgUnitLocation</w:t>
            </w:r>
          </w:p>
        </w:tc>
        <w:tc>
          <w:tcPr>
            <w:tcW w:w="1417" w:type="dxa"/>
          </w:tcPr>
          <w:p w14:paraId="3543F807" w14:textId="00009AD3" w:rsidR="00041529" w:rsidRPr="00025842" w:rsidRDefault="00041529" w:rsidP="008A6494">
            <w:pPr>
              <w:spacing w:line="229" w:lineRule="exact"/>
              <w:ind w:left="102"/>
              <w:rPr>
                <w:szCs w:val="20"/>
              </w:rPr>
            </w:pPr>
            <w:r w:rsidRPr="00025842">
              <w:rPr>
                <w:szCs w:val="20"/>
              </w:rPr>
              <w:t>string</w:t>
            </w:r>
          </w:p>
        </w:tc>
        <w:tc>
          <w:tcPr>
            <w:tcW w:w="4111" w:type="dxa"/>
          </w:tcPr>
          <w:p w14:paraId="0B8EF206" w14:textId="32404E2B" w:rsidR="00041529" w:rsidRPr="00025842" w:rsidRDefault="00041529"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05E77C9E" w14:textId="6803A654" w:rsidR="00041529" w:rsidRPr="00025842" w:rsidRDefault="00041529" w:rsidP="003A6D72">
            <w:pPr>
              <w:spacing w:line="229" w:lineRule="exact"/>
              <w:ind w:left="102"/>
              <w:jc w:val="center"/>
              <w:rPr>
                <w:szCs w:val="20"/>
              </w:rPr>
            </w:pPr>
            <w:r w:rsidRPr="00025842">
              <w:rPr>
                <w:szCs w:val="20"/>
              </w:rPr>
              <w:t>0..1</w:t>
            </w:r>
          </w:p>
        </w:tc>
      </w:tr>
      <w:tr w:rsidR="00041529" w:rsidRPr="00025842" w14:paraId="17B8A10F" w14:textId="77777777" w:rsidTr="00514BAB">
        <w:tc>
          <w:tcPr>
            <w:tcW w:w="2660" w:type="dxa"/>
          </w:tcPr>
          <w:p w14:paraId="3CC4223E" w14:textId="58D6CE36" w:rsidR="00041529" w:rsidRPr="00025842" w:rsidRDefault="00041529">
            <w:pPr>
              <w:spacing w:line="229" w:lineRule="exact"/>
              <w:ind w:left="102"/>
              <w:rPr>
                <w:color w:val="FF0000"/>
                <w:szCs w:val="20"/>
              </w:rPr>
            </w:pPr>
            <w:r w:rsidRPr="00025842">
              <w:rPr>
                <w:color w:val="FF0000"/>
                <w:szCs w:val="20"/>
              </w:rPr>
              <w:t>../../../../healthcareProfessionalCareUnitHSAId</w:t>
            </w:r>
          </w:p>
        </w:tc>
        <w:tc>
          <w:tcPr>
            <w:tcW w:w="1417" w:type="dxa"/>
          </w:tcPr>
          <w:p w14:paraId="4B62749F" w14:textId="77777777" w:rsidR="00041529" w:rsidRPr="00025842" w:rsidRDefault="00041529" w:rsidP="008A6494">
            <w:pPr>
              <w:spacing w:line="229" w:lineRule="exact"/>
              <w:ind w:left="102"/>
              <w:rPr>
                <w:color w:val="FF0000"/>
                <w:szCs w:val="20"/>
              </w:rPr>
            </w:pPr>
          </w:p>
        </w:tc>
        <w:tc>
          <w:tcPr>
            <w:tcW w:w="4111" w:type="dxa"/>
          </w:tcPr>
          <w:p w14:paraId="1B20D846" w14:textId="43B1DDDC"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5615A71B" w14:textId="19991E83"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3C30332" w14:textId="77777777" w:rsidTr="00514BAB">
        <w:tc>
          <w:tcPr>
            <w:tcW w:w="2660" w:type="dxa"/>
          </w:tcPr>
          <w:p w14:paraId="210785A8" w14:textId="4FA6659D" w:rsidR="00041529" w:rsidRPr="00025842" w:rsidRDefault="00041529">
            <w:pPr>
              <w:spacing w:line="229" w:lineRule="exact"/>
              <w:ind w:left="102"/>
              <w:rPr>
                <w:color w:val="FF0000"/>
                <w:szCs w:val="20"/>
              </w:rPr>
            </w:pPr>
            <w:r w:rsidRPr="00025842">
              <w:rPr>
                <w:color w:val="FF0000"/>
                <w:szCs w:val="20"/>
              </w:rPr>
              <w:t>../../../../healthcareProfessionalCareGiverHSAId</w:t>
            </w:r>
          </w:p>
        </w:tc>
        <w:tc>
          <w:tcPr>
            <w:tcW w:w="1417" w:type="dxa"/>
          </w:tcPr>
          <w:p w14:paraId="389F4344" w14:textId="77777777" w:rsidR="00041529" w:rsidRPr="00025842" w:rsidRDefault="00041529" w:rsidP="008A6494">
            <w:pPr>
              <w:spacing w:line="229" w:lineRule="exact"/>
              <w:ind w:left="102"/>
              <w:rPr>
                <w:color w:val="FF0000"/>
                <w:szCs w:val="20"/>
              </w:rPr>
            </w:pPr>
          </w:p>
        </w:tc>
        <w:tc>
          <w:tcPr>
            <w:tcW w:w="4111" w:type="dxa"/>
          </w:tcPr>
          <w:p w14:paraId="50E45B3F" w14:textId="21A89FFF"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638D6E08" w14:textId="5D0EC649"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A781436" w14:textId="77777777" w:rsidTr="00514BAB">
        <w:tc>
          <w:tcPr>
            <w:tcW w:w="2660" w:type="dxa"/>
          </w:tcPr>
          <w:p w14:paraId="09A093B7" w14:textId="7BAC311B" w:rsidR="00041529" w:rsidRPr="00025842" w:rsidRDefault="00041529" w:rsidP="008A6494">
            <w:pPr>
              <w:spacing w:line="229" w:lineRule="exact"/>
              <w:ind w:left="102"/>
              <w:rPr>
                <w:szCs w:val="20"/>
              </w:rPr>
            </w:pPr>
            <w:r w:rsidRPr="00025842">
              <w:rPr>
                <w:szCs w:val="20"/>
              </w:rPr>
              <w:t>../../../careContactId</w:t>
            </w:r>
          </w:p>
        </w:tc>
        <w:tc>
          <w:tcPr>
            <w:tcW w:w="1417" w:type="dxa"/>
          </w:tcPr>
          <w:p w14:paraId="17E4E2AE" w14:textId="77777777" w:rsidR="00041529" w:rsidRPr="00025842" w:rsidRDefault="00041529" w:rsidP="008A6494">
            <w:pPr>
              <w:spacing w:line="229" w:lineRule="exact"/>
              <w:ind w:left="102"/>
              <w:rPr>
                <w:szCs w:val="20"/>
              </w:rPr>
            </w:pPr>
            <w:r w:rsidRPr="00025842">
              <w:rPr>
                <w:szCs w:val="20"/>
              </w:rPr>
              <w:t>string</w:t>
            </w:r>
          </w:p>
          <w:p w14:paraId="704F97E3" w14:textId="77777777" w:rsidR="00041529" w:rsidRPr="00025842" w:rsidRDefault="00041529" w:rsidP="008A6494">
            <w:pPr>
              <w:spacing w:line="229" w:lineRule="exact"/>
              <w:ind w:left="102"/>
              <w:rPr>
                <w:szCs w:val="20"/>
              </w:rPr>
            </w:pPr>
          </w:p>
        </w:tc>
        <w:tc>
          <w:tcPr>
            <w:tcW w:w="4111" w:type="dxa"/>
          </w:tcPr>
          <w:p w14:paraId="42D8E914" w14:textId="77777777" w:rsidR="00041529" w:rsidRPr="00025842" w:rsidRDefault="00041529" w:rsidP="008E0B87">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3882D973" w14:textId="77777777" w:rsidR="00041529" w:rsidRPr="00025842" w:rsidRDefault="00041529" w:rsidP="008E0B87">
            <w:pPr>
              <w:spacing w:line="226" w:lineRule="exact"/>
              <w:ind w:left="102"/>
              <w:rPr>
                <w:spacing w:val="-1"/>
                <w:szCs w:val="20"/>
              </w:rPr>
            </w:pPr>
          </w:p>
        </w:tc>
        <w:tc>
          <w:tcPr>
            <w:tcW w:w="1418" w:type="dxa"/>
          </w:tcPr>
          <w:p w14:paraId="0EDCDF88" w14:textId="16728321" w:rsidR="00041529" w:rsidRPr="00025842" w:rsidRDefault="00041529" w:rsidP="003A6D72">
            <w:pPr>
              <w:spacing w:line="229" w:lineRule="exact"/>
              <w:ind w:left="102"/>
              <w:jc w:val="center"/>
              <w:rPr>
                <w:szCs w:val="20"/>
              </w:rPr>
            </w:pPr>
            <w:r w:rsidRPr="00025842">
              <w:rPr>
                <w:szCs w:val="20"/>
              </w:rPr>
              <w:t>0..1</w:t>
            </w:r>
          </w:p>
        </w:tc>
      </w:tr>
      <w:tr w:rsidR="00041529" w:rsidRPr="00025842" w14:paraId="318783B5" w14:textId="77777777" w:rsidTr="00514BAB">
        <w:tc>
          <w:tcPr>
            <w:tcW w:w="2660" w:type="dxa"/>
          </w:tcPr>
          <w:p w14:paraId="55FFBD23" w14:textId="2F3B2DE3" w:rsidR="00041529" w:rsidRPr="00025842" w:rsidRDefault="00041529" w:rsidP="008A6494">
            <w:pPr>
              <w:spacing w:line="229" w:lineRule="exact"/>
              <w:ind w:left="102"/>
              <w:rPr>
                <w:szCs w:val="20"/>
              </w:rPr>
            </w:pPr>
            <w:r w:rsidRPr="00025842">
              <w:rPr>
                <w:rFonts w:cs="Arial"/>
                <w:szCs w:val="20"/>
              </w:rPr>
              <w:t>result</w:t>
            </w:r>
          </w:p>
        </w:tc>
        <w:tc>
          <w:tcPr>
            <w:tcW w:w="1417" w:type="dxa"/>
          </w:tcPr>
          <w:p w14:paraId="4F07D363" w14:textId="0C5C313D" w:rsidR="00041529" w:rsidRPr="00025842" w:rsidRDefault="00041529" w:rsidP="008A6494">
            <w:pPr>
              <w:spacing w:line="229" w:lineRule="exact"/>
              <w:ind w:left="102"/>
              <w:rPr>
                <w:szCs w:val="20"/>
              </w:rPr>
            </w:pPr>
            <w:r w:rsidRPr="00025842">
              <w:rPr>
                <w:spacing w:val="-1"/>
                <w:szCs w:val="20"/>
              </w:rPr>
              <w:t>ResultType</w:t>
            </w:r>
          </w:p>
        </w:tc>
        <w:tc>
          <w:tcPr>
            <w:tcW w:w="4111" w:type="dxa"/>
          </w:tcPr>
          <w:p w14:paraId="7A45577A" w14:textId="47D9A77C" w:rsidR="00041529" w:rsidRPr="00025842" w:rsidRDefault="00041529" w:rsidP="008E0B87">
            <w:pPr>
              <w:spacing w:line="226" w:lineRule="exact"/>
              <w:ind w:left="102"/>
              <w:rPr>
                <w:spacing w:val="-1"/>
                <w:szCs w:val="20"/>
              </w:rPr>
            </w:pPr>
            <w:r w:rsidRPr="00025842">
              <w:rPr>
                <w:szCs w:val="20"/>
              </w:rPr>
              <w:t>Innehåller information om begäran gick bra eller ej.</w:t>
            </w:r>
          </w:p>
        </w:tc>
        <w:tc>
          <w:tcPr>
            <w:tcW w:w="1418" w:type="dxa"/>
          </w:tcPr>
          <w:p w14:paraId="5139CD58" w14:textId="03FB0DFA" w:rsidR="00041529" w:rsidRPr="00025842" w:rsidRDefault="00041529" w:rsidP="003A6D72">
            <w:pPr>
              <w:spacing w:line="229" w:lineRule="exact"/>
              <w:ind w:left="102"/>
              <w:jc w:val="center"/>
              <w:rPr>
                <w:szCs w:val="20"/>
              </w:rPr>
            </w:pPr>
            <w:r w:rsidRPr="00025842">
              <w:rPr>
                <w:szCs w:val="20"/>
              </w:rPr>
              <w:t>1..1</w:t>
            </w:r>
          </w:p>
        </w:tc>
      </w:tr>
      <w:tr w:rsidR="00041529" w:rsidRPr="00025842" w14:paraId="185D3585" w14:textId="77777777" w:rsidTr="00514BAB">
        <w:tc>
          <w:tcPr>
            <w:tcW w:w="2660" w:type="dxa"/>
          </w:tcPr>
          <w:p w14:paraId="36D48F52" w14:textId="5153DFB3" w:rsidR="00041529" w:rsidRPr="00025842" w:rsidRDefault="00041529" w:rsidP="008A6494">
            <w:pPr>
              <w:spacing w:line="229" w:lineRule="exact"/>
              <w:ind w:left="102"/>
              <w:rPr>
                <w:szCs w:val="20"/>
              </w:rPr>
            </w:pPr>
            <w:r w:rsidRPr="00025842">
              <w:rPr>
                <w:rFonts w:cs="Arial"/>
                <w:szCs w:val="20"/>
              </w:rPr>
              <w:t>../resultCode</w:t>
            </w:r>
          </w:p>
        </w:tc>
        <w:tc>
          <w:tcPr>
            <w:tcW w:w="1417" w:type="dxa"/>
          </w:tcPr>
          <w:p w14:paraId="138B0B18" w14:textId="19B9B27E" w:rsidR="00041529" w:rsidRPr="00025842" w:rsidRDefault="00041529" w:rsidP="008A6494">
            <w:pPr>
              <w:spacing w:line="229" w:lineRule="exact"/>
              <w:ind w:left="102"/>
              <w:rPr>
                <w:szCs w:val="20"/>
              </w:rPr>
            </w:pPr>
            <w:r w:rsidRPr="00025842">
              <w:rPr>
                <w:spacing w:val="-1"/>
                <w:szCs w:val="20"/>
              </w:rPr>
              <w:t>ResultCodeEnum</w:t>
            </w:r>
          </w:p>
        </w:tc>
        <w:tc>
          <w:tcPr>
            <w:tcW w:w="4111" w:type="dxa"/>
          </w:tcPr>
          <w:p w14:paraId="58354413" w14:textId="040144CC" w:rsidR="00041529" w:rsidRPr="00025842" w:rsidRDefault="00041529" w:rsidP="008E0B87">
            <w:pPr>
              <w:spacing w:line="226" w:lineRule="exact"/>
              <w:ind w:left="102"/>
              <w:rPr>
                <w:spacing w:val="-1"/>
                <w:szCs w:val="20"/>
              </w:rPr>
            </w:pPr>
            <w:r w:rsidRPr="00025842">
              <w:rPr>
                <w:szCs w:val="20"/>
              </w:rPr>
              <w:t>Kan endast vara OK, INFO eller ERROR</w:t>
            </w:r>
          </w:p>
        </w:tc>
        <w:tc>
          <w:tcPr>
            <w:tcW w:w="1418" w:type="dxa"/>
          </w:tcPr>
          <w:p w14:paraId="0E817B20" w14:textId="3FB9025A" w:rsidR="00041529" w:rsidRPr="00025842" w:rsidRDefault="00041529" w:rsidP="003A6D72">
            <w:pPr>
              <w:spacing w:line="229" w:lineRule="exact"/>
              <w:ind w:left="102"/>
              <w:jc w:val="center"/>
              <w:rPr>
                <w:szCs w:val="20"/>
              </w:rPr>
            </w:pPr>
            <w:r w:rsidRPr="00025842">
              <w:rPr>
                <w:szCs w:val="20"/>
              </w:rPr>
              <w:t>1..1</w:t>
            </w:r>
          </w:p>
        </w:tc>
      </w:tr>
      <w:tr w:rsidR="00041529" w:rsidRPr="00025842" w14:paraId="48B29AD0" w14:textId="77777777" w:rsidTr="00514BAB">
        <w:tc>
          <w:tcPr>
            <w:tcW w:w="2660" w:type="dxa"/>
          </w:tcPr>
          <w:p w14:paraId="4ADB0050" w14:textId="379C1209" w:rsidR="00041529" w:rsidRPr="00025842" w:rsidRDefault="00041529" w:rsidP="008A6494">
            <w:pPr>
              <w:spacing w:line="229" w:lineRule="exact"/>
              <w:ind w:left="102"/>
              <w:rPr>
                <w:szCs w:val="20"/>
              </w:rPr>
            </w:pPr>
            <w:r w:rsidRPr="00025842">
              <w:rPr>
                <w:rFonts w:cs="Arial"/>
                <w:szCs w:val="20"/>
              </w:rPr>
              <w:t>../errorCode</w:t>
            </w:r>
          </w:p>
        </w:tc>
        <w:tc>
          <w:tcPr>
            <w:tcW w:w="1417" w:type="dxa"/>
          </w:tcPr>
          <w:p w14:paraId="4EA7E477" w14:textId="796CA6DA" w:rsidR="00041529" w:rsidRPr="00025842" w:rsidRDefault="00041529" w:rsidP="008A6494">
            <w:pPr>
              <w:spacing w:line="229" w:lineRule="exact"/>
              <w:ind w:left="102"/>
              <w:rPr>
                <w:szCs w:val="20"/>
              </w:rPr>
            </w:pPr>
            <w:r w:rsidRPr="00025842">
              <w:rPr>
                <w:spacing w:val="-1"/>
                <w:szCs w:val="20"/>
              </w:rPr>
              <w:t>ErrorCodeEnum</w:t>
            </w:r>
          </w:p>
        </w:tc>
        <w:tc>
          <w:tcPr>
            <w:tcW w:w="4111" w:type="dxa"/>
          </w:tcPr>
          <w:p w14:paraId="19F4762F" w14:textId="1CAD1E13" w:rsidR="00041529" w:rsidRPr="00025842" w:rsidRDefault="00041529">
            <w:pPr>
              <w:spacing w:line="226" w:lineRule="exact"/>
              <w:ind w:left="102"/>
              <w:rPr>
                <w:spacing w:val="-1"/>
                <w:szCs w:val="20"/>
              </w:rPr>
            </w:pPr>
            <w:r w:rsidRPr="00025842">
              <w:rPr>
                <w:szCs w:val="20"/>
              </w:rPr>
              <w:t xml:space="preserve">Sätts endast om resultCode är ERROR, se kapitel </w:t>
            </w:r>
            <w:r w:rsidRPr="00025842">
              <w:rPr>
                <w:szCs w:val="20"/>
              </w:rPr>
              <w:fldChar w:fldCharType="begin"/>
            </w:r>
            <w:r w:rsidRPr="00025842">
              <w:rPr>
                <w:szCs w:val="20"/>
              </w:rPr>
              <w:instrText xml:space="preserve"> REF _Ref383780140 \r \h  \* MERGEFORMAT </w:instrText>
            </w:r>
            <w:r w:rsidRPr="00025842">
              <w:rPr>
                <w:szCs w:val="20"/>
              </w:rPr>
            </w:r>
            <w:r w:rsidRPr="00025842">
              <w:rPr>
                <w:szCs w:val="20"/>
              </w:rPr>
              <w:fldChar w:fldCharType="separate"/>
            </w:r>
            <w:r w:rsidR="00AF1612">
              <w:rPr>
                <w:szCs w:val="20"/>
              </w:rPr>
              <w:t>4.4</w:t>
            </w:r>
            <w:r w:rsidRPr="00025842">
              <w:rPr>
                <w:szCs w:val="20"/>
              </w:rPr>
              <w:fldChar w:fldCharType="end"/>
            </w:r>
            <w:r w:rsidRPr="00025842">
              <w:rPr>
                <w:szCs w:val="20"/>
              </w:rPr>
              <w:t xml:space="preserve"> för mer information.</w:t>
            </w:r>
          </w:p>
        </w:tc>
        <w:tc>
          <w:tcPr>
            <w:tcW w:w="1418" w:type="dxa"/>
          </w:tcPr>
          <w:p w14:paraId="5266B174" w14:textId="2805DA68" w:rsidR="00041529" w:rsidRPr="00025842" w:rsidRDefault="00041529" w:rsidP="003A6D72">
            <w:pPr>
              <w:spacing w:line="229" w:lineRule="exact"/>
              <w:ind w:left="102"/>
              <w:jc w:val="center"/>
              <w:rPr>
                <w:szCs w:val="20"/>
              </w:rPr>
            </w:pPr>
            <w:r w:rsidRPr="00025842">
              <w:rPr>
                <w:szCs w:val="20"/>
              </w:rPr>
              <w:t>0..1</w:t>
            </w:r>
          </w:p>
        </w:tc>
      </w:tr>
      <w:tr w:rsidR="00041529" w:rsidRPr="00025842" w14:paraId="6BE94D2E" w14:textId="77777777" w:rsidTr="00514BAB">
        <w:tc>
          <w:tcPr>
            <w:tcW w:w="2660" w:type="dxa"/>
          </w:tcPr>
          <w:p w14:paraId="06E9F814" w14:textId="0398A0CD" w:rsidR="00041529" w:rsidRPr="00025842" w:rsidRDefault="00041529" w:rsidP="008A6494">
            <w:pPr>
              <w:spacing w:line="229" w:lineRule="exact"/>
              <w:ind w:left="102"/>
              <w:rPr>
                <w:szCs w:val="20"/>
              </w:rPr>
            </w:pPr>
            <w:r w:rsidRPr="00025842">
              <w:rPr>
                <w:rFonts w:cs="Arial"/>
                <w:szCs w:val="20"/>
              </w:rPr>
              <w:t>../subcode</w:t>
            </w:r>
          </w:p>
        </w:tc>
        <w:tc>
          <w:tcPr>
            <w:tcW w:w="1417" w:type="dxa"/>
          </w:tcPr>
          <w:p w14:paraId="58DEDAED" w14:textId="115D83DC" w:rsidR="00041529" w:rsidRPr="00025842" w:rsidRDefault="00041529" w:rsidP="008A6494">
            <w:pPr>
              <w:spacing w:line="229" w:lineRule="exact"/>
              <w:ind w:left="102"/>
              <w:rPr>
                <w:szCs w:val="20"/>
              </w:rPr>
            </w:pPr>
            <w:r w:rsidRPr="00025842">
              <w:rPr>
                <w:spacing w:val="-1"/>
                <w:szCs w:val="20"/>
              </w:rPr>
              <w:t>string</w:t>
            </w:r>
          </w:p>
        </w:tc>
        <w:tc>
          <w:tcPr>
            <w:tcW w:w="4111" w:type="dxa"/>
          </w:tcPr>
          <w:p w14:paraId="788190C2" w14:textId="4B9848EA" w:rsidR="00041529" w:rsidRPr="00025842" w:rsidRDefault="00041529" w:rsidP="008E0B87">
            <w:pPr>
              <w:spacing w:line="226" w:lineRule="exact"/>
              <w:ind w:left="102"/>
              <w:rPr>
                <w:spacing w:val="-1"/>
                <w:szCs w:val="20"/>
              </w:rPr>
            </w:pPr>
            <w:r w:rsidRPr="00025842">
              <w:rPr>
                <w:szCs w:val="20"/>
              </w:rPr>
              <w:t>Inga subkoder är specificerade.</w:t>
            </w:r>
          </w:p>
        </w:tc>
        <w:tc>
          <w:tcPr>
            <w:tcW w:w="1418" w:type="dxa"/>
          </w:tcPr>
          <w:p w14:paraId="1D9B5A70" w14:textId="2C32297A" w:rsidR="00041529" w:rsidRPr="00025842" w:rsidRDefault="00041529" w:rsidP="003A6D72">
            <w:pPr>
              <w:spacing w:line="229" w:lineRule="exact"/>
              <w:ind w:left="102"/>
              <w:jc w:val="center"/>
              <w:rPr>
                <w:szCs w:val="20"/>
              </w:rPr>
            </w:pPr>
            <w:r w:rsidRPr="00025842">
              <w:rPr>
                <w:szCs w:val="20"/>
              </w:rPr>
              <w:t>0..1</w:t>
            </w:r>
          </w:p>
        </w:tc>
      </w:tr>
      <w:tr w:rsidR="00041529" w:rsidRPr="00025842" w14:paraId="10552733" w14:textId="77777777" w:rsidTr="00514BAB">
        <w:tc>
          <w:tcPr>
            <w:tcW w:w="2660" w:type="dxa"/>
          </w:tcPr>
          <w:p w14:paraId="7042DD63" w14:textId="1B6DF973" w:rsidR="00041529" w:rsidRPr="00025842" w:rsidRDefault="00041529" w:rsidP="008A6494">
            <w:pPr>
              <w:spacing w:line="229" w:lineRule="exact"/>
              <w:ind w:left="102"/>
              <w:rPr>
                <w:szCs w:val="20"/>
              </w:rPr>
            </w:pPr>
            <w:r w:rsidRPr="00025842">
              <w:rPr>
                <w:rFonts w:cs="Arial"/>
                <w:szCs w:val="20"/>
              </w:rPr>
              <w:t>../logId</w:t>
            </w:r>
          </w:p>
        </w:tc>
        <w:tc>
          <w:tcPr>
            <w:tcW w:w="1417" w:type="dxa"/>
          </w:tcPr>
          <w:p w14:paraId="50340C96" w14:textId="6507793B" w:rsidR="00041529" w:rsidRPr="00025842" w:rsidRDefault="00041529" w:rsidP="008A6494">
            <w:pPr>
              <w:spacing w:line="229" w:lineRule="exact"/>
              <w:ind w:left="102"/>
              <w:rPr>
                <w:szCs w:val="20"/>
              </w:rPr>
            </w:pPr>
            <w:r w:rsidRPr="00025842">
              <w:rPr>
                <w:spacing w:val="-1"/>
                <w:szCs w:val="20"/>
              </w:rPr>
              <w:t>string</w:t>
            </w:r>
          </w:p>
        </w:tc>
        <w:tc>
          <w:tcPr>
            <w:tcW w:w="4111" w:type="dxa"/>
          </w:tcPr>
          <w:p w14:paraId="77D3A670" w14:textId="6AC2BF12" w:rsidR="00041529" w:rsidRPr="00025842" w:rsidRDefault="00041529" w:rsidP="008E0B87">
            <w:pPr>
              <w:spacing w:line="226" w:lineRule="exact"/>
              <w:ind w:left="102"/>
              <w:rPr>
                <w:spacing w:val="-1"/>
                <w:szCs w:val="20"/>
              </w:rPr>
            </w:pPr>
            <w:r w:rsidRPr="00025842">
              <w:rPr>
                <w:szCs w:val="20"/>
              </w:rPr>
              <w:t>En UUID som kan användas vid felanmälan för att användas vid felsökning av producent.</w:t>
            </w:r>
          </w:p>
        </w:tc>
        <w:tc>
          <w:tcPr>
            <w:tcW w:w="1418" w:type="dxa"/>
          </w:tcPr>
          <w:p w14:paraId="0DA50FA0" w14:textId="4C29124B" w:rsidR="00041529" w:rsidRPr="00025842" w:rsidRDefault="00041529" w:rsidP="003A6D72">
            <w:pPr>
              <w:spacing w:line="229" w:lineRule="exact"/>
              <w:ind w:left="102"/>
              <w:jc w:val="center"/>
              <w:rPr>
                <w:szCs w:val="20"/>
              </w:rPr>
            </w:pPr>
            <w:r w:rsidRPr="00025842">
              <w:rPr>
                <w:szCs w:val="20"/>
              </w:rPr>
              <w:t>1..1</w:t>
            </w:r>
          </w:p>
        </w:tc>
      </w:tr>
      <w:tr w:rsidR="00041529" w:rsidRPr="00025842" w14:paraId="25EF3B58" w14:textId="77777777" w:rsidTr="00514BAB">
        <w:tc>
          <w:tcPr>
            <w:tcW w:w="2660" w:type="dxa"/>
          </w:tcPr>
          <w:p w14:paraId="2DCD7A3D" w14:textId="5EAFB1A5" w:rsidR="00041529" w:rsidRPr="00025842" w:rsidRDefault="00041529" w:rsidP="008A6494">
            <w:pPr>
              <w:spacing w:line="229" w:lineRule="exact"/>
              <w:ind w:left="102"/>
              <w:rPr>
                <w:szCs w:val="20"/>
              </w:rPr>
            </w:pPr>
            <w:r w:rsidRPr="00025842">
              <w:rPr>
                <w:rFonts w:cs="Arial"/>
                <w:szCs w:val="20"/>
              </w:rPr>
              <w:t>../message</w:t>
            </w:r>
          </w:p>
        </w:tc>
        <w:tc>
          <w:tcPr>
            <w:tcW w:w="1417" w:type="dxa"/>
          </w:tcPr>
          <w:p w14:paraId="3ED73E2B" w14:textId="153EDE16" w:rsidR="00041529" w:rsidRPr="00025842" w:rsidRDefault="00041529" w:rsidP="008A6494">
            <w:pPr>
              <w:spacing w:line="229" w:lineRule="exact"/>
              <w:ind w:left="102"/>
              <w:rPr>
                <w:szCs w:val="20"/>
              </w:rPr>
            </w:pPr>
            <w:r w:rsidRPr="00025842">
              <w:rPr>
                <w:spacing w:val="-1"/>
                <w:szCs w:val="20"/>
              </w:rPr>
              <w:t>string</w:t>
            </w:r>
          </w:p>
        </w:tc>
        <w:tc>
          <w:tcPr>
            <w:tcW w:w="4111" w:type="dxa"/>
          </w:tcPr>
          <w:p w14:paraId="6278C073" w14:textId="27DAAEFC" w:rsidR="00041529" w:rsidRPr="00025842" w:rsidRDefault="00041529" w:rsidP="008E0B87">
            <w:pPr>
              <w:spacing w:line="226" w:lineRule="exact"/>
              <w:ind w:left="102"/>
              <w:rPr>
                <w:spacing w:val="-1"/>
                <w:szCs w:val="20"/>
              </w:rPr>
            </w:pPr>
            <w:r w:rsidRPr="00025842">
              <w:rPr>
                <w:szCs w:val="20"/>
              </w:rPr>
              <w:t>En beskrivande text som kan visas för användaren.</w:t>
            </w:r>
          </w:p>
        </w:tc>
        <w:tc>
          <w:tcPr>
            <w:tcW w:w="1418" w:type="dxa"/>
          </w:tcPr>
          <w:p w14:paraId="4D7BEAE5" w14:textId="0B77CDD8" w:rsidR="00041529" w:rsidRPr="00025842" w:rsidRDefault="00041529" w:rsidP="003A6D72">
            <w:pPr>
              <w:spacing w:line="229" w:lineRule="exact"/>
              <w:ind w:left="102"/>
              <w:jc w:val="center"/>
              <w:rPr>
                <w:szCs w:val="20"/>
              </w:rPr>
            </w:pPr>
            <w:r w:rsidRPr="00025842">
              <w:rPr>
                <w:szCs w:val="20"/>
              </w:rPr>
              <w:t>0..1</w:t>
            </w:r>
          </w:p>
        </w:tc>
      </w:tr>
    </w:tbl>
    <w:p w14:paraId="0C970D8C" w14:textId="77777777" w:rsidR="007E47C0" w:rsidRPr="00CC412F" w:rsidRDefault="007E47C0" w:rsidP="00C420B9">
      <w:pPr>
        <w:pStyle w:val="BodyText"/>
      </w:pPr>
    </w:p>
    <w:p w14:paraId="19EF74E6" w14:textId="77777777" w:rsidR="007E47C0" w:rsidRPr="00CC412F" w:rsidRDefault="00776D68" w:rsidP="007E47C0">
      <w:pPr>
        <w:pStyle w:val="Heading3"/>
      </w:pPr>
      <w:bookmarkStart w:id="122" w:name="_Toc384906605"/>
      <w:r w:rsidRPr="00CC412F">
        <w:t>Övriga regler</w:t>
      </w:r>
      <w:bookmarkEnd w:id="122"/>
    </w:p>
    <w:p w14:paraId="12646882" w14:textId="0BEB6F5B" w:rsidR="007E47C0" w:rsidRPr="00CC412F" w:rsidRDefault="00424B6F" w:rsidP="007E47C0">
      <w:r w:rsidRPr="00CC412F">
        <w:t>Inga fältregler utöver de som är beskrivna ovan</w:t>
      </w:r>
      <w:r w:rsidR="007E47C0" w:rsidRPr="00CC412F">
        <w:t xml:space="preserve">. </w:t>
      </w:r>
    </w:p>
    <w:p w14:paraId="72A315AF" w14:textId="77777777" w:rsidR="007E47C0" w:rsidRPr="00CC412F" w:rsidRDefault="007E47C0" w:rsidP="007E47C0">
      <w:pPr>
        <w:rPr>
          <w:color w:val="4F81BD" w:themeColor="accent1"/>
        </w:rPr>
      </w:pPr>
    </w:p>
    <w:p w14:paraId="7583DBAC" w14:textId="77777777" w:rsidR="00776D68" w:rsidRPr="00CC412F" w:rsidRDefault="00776D68" w:rsidP="007E47C0">
      <w:pPr>
        <w:pStyle w:val="Heading4"/>
      </w:pPr>
      <w:r w:rsidRPr="00CC412F">
        <w:t>Icke funktionella krav</w:t>
      </w:r>
    </w:p>
    <w:p w14:paraId="5BD90C34" w14:textId="77777777" w:rsidR="00424B6F" w:rsidRPr="00CC412F" w:rsidRDefault="00424B6F" w:rsidP="00424B6F">
      <w:r w:rsidRPr="00CC412F">
        <w:t>Inga övriga icke funktionella krav.</w:t>
      </w:r>
    </w:p>
    <w:p w14:paraId="3BA914C1" w14:textId="77777777" w:rsidR="007E47C0" w:rsidRPr="00CC412F" w:rsidRDefault="007E47C0" w:rsidP="00776D68">
      <w:pPr>
        <w:pStyle w:val="Heading5"/>
      </w:pPr>
      <w:r w:rsidRPr="00CC412F">
        <w:t>SLA-krav</w:t>
      </w:r>
    </w:p>
    <w:p w14:paraId="07DAEC0B" w14:textId="79E9582F" w:rsidR="00D4194A" w:rsidRPr="00CC412F" w:rsidRDefault="00424B6F" w:rsidP="007E47C0">
      <w:r w:rsidRPr="00CC412F">
        <w:t>Inga avvikande SLA-krav.</w:t>
      </w:r>
      <w:r w:rsidRPr="00CC412F">
        <w:rPr>
          <w:rFonts w:eastAsia="Times New Roman"/>
          <w:bCs/>
          <w:sz w:val="30"/>
          <w:szCs w:val="28"/>
        </w:rPr>
        <w:t xml:space="preserve"> </w:t>
      </w:r>
    </w:p>
    <w:p w14:paraId="6FFB1101" w14:textId="77777777" w:rsidR="00D4194A" w:rsidRPr="00CC412F" w:rsidRDefault="00D4194A" w:rsidP="007E47C0"/>
    <w:p w14:paraId="293D763B" w14:textId="77777777" w:rsidR="007E47C0" w:rsidRPr="00CC412F" w:rsidRDefault="007E47C0" w:rsidP="007E47C0">
      <w:pPr>
        <w:rPr>
          <w:lang w:eastAsia="sv-SE"/>
        </w:rPr>
      </w:pPr>
    </w:p>
    <w:p w14:paraId="35ED7845" w14:textId="5D198EC7" w:rsidR="007E47C0" w:rsidRPr="00CC412F" w:rsidRDefault="007E47C0" w:rsidP="007E47C0">
      <w:pPr>
        <w:pStyle w:val="Heading2"/>
      </w:pPr>
      <w:r w:rsidRPr="00CC412F">
        <w:br w:type="page"/>
      </w:r>
      <w:bookmarkStart w:id="123" w:name="_Toc248640910"/>
      <w:bookmarkStart w:id="124" w:name="_Toc384906606"/>
      <w:r w:rsidR="00D4194A" w:rsidRPr="00CC412F">
        <w:lastRenderedPageBreak/>
        <w:t>GetMaternityMedicalHistory</w:t>
      </w:r>
      <w:bookmarkEnd w:id="123"/>
      <w:bookmarkEnd w:id="124"/>
    </w:p>
    <w:p w14:paraId="32381DA1" w14:textId="77777777" w:rsidR="00D4194A" w:rsidRPr="00CC412F" w:rsidRDefault="00D4194A" w:rsidP="00D4194A">
      <w:pPr>
        <w:spacing w:line="239" w:lineRule="auto"/>
        <w:ind w:right="145"/>
        <w:rPr>
          <w:spacing w:val="-1"/>
        </w:rPr>
      </w:pPr>
      <w:r w:rsidRPr="00CC412F">
        <w:rPr>
          <w:spacing w:val="-1"/>
        </w:rPr>
        <w:t xml:space="preserve">Tjänsten returnerar mödravårdsinformation. </w:t>
      </w:r>
    </w:p>
    <w:p w14:paraId="32AB18A6" w14:textId="77777777" w:rsidR="00D4194A" w:rsidRPr="00CC412F" w:rsidRDefault="00D4194A" w:rsidP="00D4194A">
      <w:pPr>
        <w:spacing w:line="239" w:lineRule="auto"/>
        <w:ind w:right="145"/>
        <w:rPr>
          <w:spacing w:val="-1"/>
        </w:rPr>
      </w:pPr>
    </w:p>
    <w:p w14:paraId="68DD6B2C" w14:textId="77777777" w:rsidR="00D4194A" w:rsidRPr="00CC412F" w:rsidRDefault="00D4194A" w:rsidP="000C5BDE">
      <w:pPr>
        <w:pStyle w:val="Heading3"/>
      </w:pPr>
      <w:bookmarkStart w:id="125" w:name="_Toc384906607"/>
      <w:r w:rsidRPr="00CC412F">
        <w:t>Gemensamma informationskomponenter</w:t>
      </w:r>
      <w:bookmarkEnd w:id="125"/>
    </w:p>
    <w:p w14:paraId="11657325" w14:textId="03D71848" w:rsidR="00D4194A" w:rsidRPr="00CC412F" w:rsidRDefault="00D4194A" w:rsidP="00D4194A">
      <w:r w:rsidRPr="00CC412F">
        <w:t>De gemensamma informationskomponenter som används i detta kontrakt beskrivs i bi</w:t>
      </w:r>
      <w:r w:rsidR="00265DFD">
        <w:t>lagan ”Bilaga_Gemensamma_typer_4</w:t>
      </w:r>
      <w:r w:rsidRPr="00CC412F">
        <w:t>.pdf”</w:t>
      </w:r>
    </w:p>
    <w:p w14:paraId="01733B78" w14:textId="77777777" w:rsidR="00D4194A" w:rsidRPr="00CC412F" w:rsidRDefault="00D4194A" w:rsidP="00D4194A">
      <w:pPr>
        <w:spacing w:line="239" w:lineRule="auto"/>
        <w:ind w:right="145"/>
        <w:rPr>
          <w:spacing w:val="-1"/>
        </w:rPr>
      </w:pPr>
    </w:p>
    <w:p w14:paraId="3CBD24AA" w14:textId="77777777" w:rsidR="00D4194A" w:rsidRPr="00CC412F" w:rsidRDefault="00D4194A" w:rsidP="00D4194A">
      <w:pPr>
        <w:pStyle w:val="Heading3"/>
      </w:pPr>
      <w:bookmarkStart w:id="126" w:name="_Toc384906608"/>
      <w:r w:rsidRPr="00CC412F">
        <w:t>Version</w:t>
      </w:r>
      <w:bookmarkEnd w:id="126"/>
    </w:p>
    <w:p w14:paraId="3F345ED5" w14:textId="76F45E5E" w:rsidR="00D4194A" w:rsidRPr="00CC412F" w:rsidRDefault="00BA51C6" w:rsidP="00D4194A">
      <w:r>
        <w:t>3.0</w:t>
      </w:r>
    </w:p>
    <w:p w14:paraId="5726E4D9" w14:textId="77777777" w:rsidR="00D4194A" w:rsidRPr="00CC412F" w:rsidRDefault="00D4194A" w:rsidP="00D4194A"/>
    <w:p w14:paraId="0A264003" w14:textId="77777777" w:rsidR="00D4194A" w:rsidRPr="00CC412F" w:rsidRDefault="00D4194A" w:rsidP="00D4194A">
      <w:pPr>
        <w:pStyle w:val="Heading3"/>
      </w:pPr>
      <w:bookmarkStart w:id="127" w:name="_Toc384906609"/>
      <w:r w:rsidRPr="00CC412F">
        <w:t>Fältregler</w:t>
      </w:r>
      <w:bookmarkEnd w:id="127"/>
    </w:p>
    <w:p w14:paraId="78726B22" w14:textId="77777777" w:rsidR="00D4194A" w:rsidRPr="00CC412F" w:rsidRDefault="00D4194A" w:rsidP="00D4194A">
      <w:r w:rsidRPr="00CC412F">
        <w:t xml:space="preserve">Nedanstående tabell beskriver varje element i begäran och svar. Har namnet en * finns ytterligare regler för detta element och beskrivs mer i detalj i stycket Regler. </w:t>
      </w:r>
    </w:p>
    <w:p w14:paraId="020DC5BA" w14:textId="77777777" w:rsidR="008A6494" w:rsidRPr="00CC412F" w:rsidRDefault="008A6494" w:rsidP="00D4194A"/>
    <w:tbl>
      <w:tblPr>
        <w:tblStyle w:val="TableNormal3"/>
        <w:tblW w:w="9640" w:type="dxa"/>
        <w:tblInd w:w="-136" w:type="dxa"/>
        <w:tblLayout w:type="fixed"/>
        <w:tblLook w:val="01E0" w:firstRow="1" w:lastRow="1" w:firstColumn="1" w:lastColumn="1" w:noHBand="0" w:noVBand="0"/>
      </w:tblPr>
      <w:tblGrid>
        <w:gridCol w:w="2836"/>
        <w:gridCol w:w="1559"/>
        <w:gridCol w:w="3969"/>
        <w:gridCol w:w="1276"/>
      </w:tblGrid>
      <w:tr w:rsidR="008A6494" w:rsidRPr="00025842" w14:paraId="33D0634B" w14:textId="77777777" w:rsidTr="00265DFD">
        <w:trPr>
          <w:trHeight w:hRule="exact" w:val="502"/>
          <w:tblHeader/>
        </w:trPr>
        <w:tc>
          <w:tcPr>
            <w:tcW w:w="28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332A637" w14:textId="77777777" w:rsidR="008A6494" w:rsidRPr="00025842" w:rsidRDefault="008A6494" w:rsidP="008A6494">
            <w:pPr>
              <w:widowControl/>
              <w:spacing w:line="226" w:lineRule="exact"/>
              <w:ind w:left="102"/>
              <w:rPr>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91F6BBE" w14:textId="77777777" w:rsidR="008A6494" w:rsidRPr="00025842" w:rsidRDefault="008A6494" w:rsidP="008A6494">
            <w:pPr>
              <w:widowControl/>
              <w:spacing w:line="226" w:lineRule="exact"/>
              <w:ind w:left="102"/>
              <w:rPr>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7510BF" w14:textId="77777777" w:rsidR="008A6494" w:rsidRPr="00025842" w:rsidRDefault="008A6494" w:rsidP="008A6494">
            <w:pPr>
              <w:widowControl/>
              <w:spacing w:line="226" w:lineRule="exact"/>
              <w:ind w:left="102"/>
              <w:rPr>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27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710361E" w14:textId="77777777" w:rsidR="008A6494" w:rsidRPr="00025842" w:rsidRDefault="008A6494" w:rsidP="003A6D72">
            <w:pPr>
              <w:widowControl/>
              <w:spacing w:line="226" w:lineRule="exact"/>
              <w:ind w:left="101"/>
              <w:jc w:val="center"/>
              <w:rPr>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73F908B8" w14:textId="77777777" w:rsidR="008A6494" w:rsidRPr="00025842" w:rsidRDefault="008A6494" w:rsidP="003A6D72">
            <w:pPr>
              <w:widowControl/>
              <w:ind w:left="102"/>
              <w:jc w:val="center"/>
              <w:rPr>
                <w:sz w:val="20"/>
                <w:szCs w:val="20"/>
                <w:lang w:val="sv-SE"/>
              </w:rPr>
            </w:pPr>
            <w:r w:rsidRPr="00025842">
              <w:rPr>
                <w:b/>
                <w:sz w:val="20"/>
                <w:szCs w:val="20"/>
              </w:rPr>
              <w:t>n</w:t>
            </w:r>
            <w:r w:rsidRPr="00025842">
              <w:rPr>
                <w:b/>
                <w:spacing w:val="-1"/>
                <w:sz w:val="20"/>
                <w:szCs w:val="20"/>
              </w:rPr>
              <w:t>alitet</w:t>
            </w:r>
          </w:p>
        </w:tc>
      </w:tr>
      <w:tr w:rsidR="008A6494" w:rsidRPr="00025842" w14:paraId="04866476" w14:textId="77777777" w:rsidTr="00265DFD">
        <w:trPr>
          <w:trHeight w:hRule="exact" w:val="240"/>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7E162D" w14:textId="77777777" w:rsidR="008A6494" w:rsidRPr="00025842" w:rsidRDefault="008A6494" w:rsidP="008A6494">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C25A5B2" w14:textId="77777777" w:rsidR="008A6494" w:rsidRPr="00025842" w:rsidRDefault="008A6494" w:rsidP="008A6494">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528656" w14:textId="77777777" w:rsidR="008A6494" w:rsidRPr="00025842" w:rsidRDefault="008A6494" w:rsidP="008A6494">
            <w:pPr>
              <w:widowControl/>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7F88801" w14:textId="77777777" w:rsidR="008A6494" w:rsidRPr="00025842" w:rsidRDefault="008A6494" w:rsidP="003A6D72">
            <w:pPr>
              <w:widowControl/>
              <w:jc w:val="center"/>
              <w:rPr>
                <w:rFonts w:cs="Times New Roman"/>
                <w:sz w:val="20"/>
                <w:szCs w:val="20"/>
                <w:lang w:val="sv-SE"/>
              </w:rPr>
            </w:pPr>
          </w:p>
        </w:tc>
      </w:tr>
      <w:tr w:rsidR="008A6494" w:rsidRPr="00025842" w14:paraId="5A93ED99" w14:textId="77777777" w:rsidTr="00265DFD">
        <w:trPr>
          <w:trHeight w:hRule="exact" w:val="506"/>
          <w:tblHeader/>
        </w:trPr>
        <w:tc>
          <w:tcPr>
            <w:tcW w:w="2836" w:type="dxa"/>
            <w:tcBorders>
              <w:top w:val="single" w:sz="5" w:space="0" w:color="000000"/>
              <w:left w:val="single" w:sz="5" w:space="0" w:color="000000"/>
              <w:bottom w:val="single" w:sz="5" w:space="0" w:color="000000"/>
              <w:right w:val="single" w:sz="5" w:space="0" w:color="000000"/>
            </w:tcBorders>
          </w:tcPr>
          <w:p w14:paraId="32C8AB08" w14:textId="77777777" w:rsidR="008A6494" w:rsidRPr="00025842" w:rsidRDefault="008A6494" w:rsidP="008A6494">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5756132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C2A3A7B"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276" w:type="dxa"/>
            <w:tcBorders>
              <w:top w:val="single" w:sz="5" w:space="0" w:color="000000"/>
              <w:left w:val="single" w:sz="5" w:space="0" w:color="000000"/>
              <w:bottom w:val="single" w:sz="5" w:space="0" w:color="000000"/>
              <w:right w:val="single" w:sz="5" w:space="0" w:color="000000"/>
            </w:tcBorders>
          </w:tcPr>
          <w:p w14:paraId="1B123CB4"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25AF8BD3" w14:textId="77777777" w:rsidR="008A6494" w:rsidRPr="00025842" w:rsidRDefault="008A6494" w:rsidP="003A6D72">
            <w:pPr>
              <w:widowControl/>
              <w:ind w:left="102"/>
              <w:jc w:val="center"/>
              <w:rPr>
                <w:rFonts w:cs="Times New Roman"/>
                <w:sz w:val="20"/>
                <w:szCs w:val="20"/>
                <w:lang w:val="sv-SE"/>
              </w:rPr>
            </w:pPr>
          </w:p>
        </w:tc>
      </w:tr>
      <w:tr w:rsidR="008A6494" w:rsidRPr="00025842" w14:paraId="314B66C4" w14:textId="77777777" w:rsidTr="00265DFD">
        <w:trPr>
          <w:trHeight w:hRule="exact" w:val="2518"/>
          <w:tblHeader/>
        </w:trPr>
        <w:tc>
          <w:tcPr>
            <w:tcW w:w="2836" w:type="dxa"/>
            <w:tcBorders>
              <w:top w:val="single" w:sz="5" w:space="0" w:color="000000"/>
              <w:left w:val="single" w:sz="5" w:space="0" w:color="000000"/>
              <w:bottom w:val="single" w:sz="5" w:space="0" w:color="000000"/>
              <w:right w:val="single" w:sz="5" w:space="0" w:color="000000"/>
            </w:tcBorders>
          </w:tcPr>
          <w:p w14:paraId="780EFF83"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726D4B3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5EC265E"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Id för patienten. </w:t>
            </w:r>
            <w:r w:rsidRPr="0061750A">
              <w:rPr>
                <w:spacing w:val="-1"/>
                <w:sz w:val="20"/>
                <w:szCs w:val="20"/>
                <w:lang w:val="sv-SE"/>
              </w:rPr>
              <w:br/>
              <w:t>value sätts till patientens identifierare. Anges med 12 tecken utan avskiljare.</w:t>
            </w:r>
            <w:r w:rsidRPr="0061750A">
              <w:rPr>
                <w:spacing w:val="-1"/>
                <w:sz w:val="20"/>
                <w:szCs w:val="20"/>
                <w:lang w:val="sv-SE"/>
              </w:rPr>
              <w:br/>
              <w:t xml:space="preserve">Type sätts till OID för typ av identifierare. </w:t>
            </w:r>
            <w:r w:rsidRPr="0061750A">
              <w:rPr>
                <w:spacing w:val="-1"/>
                <w:sz w:val="20"/>
                <w:szCs w:val="20"/>
                <w:lang w:val="sv-SE"/>
              </w:rPr>
              <w:br/>
              <w:t>För personnummer ska Skatteverkets personnummer (1.2.752.129.2.1.3.1).</w:t>
            </w:r>
            <w:r w:rsidRPr="0061750A">
              <w:rPr>
                <w:spacing w:val="-1"/>
                <w:sz w:val="20"/>
                <w:szCs w:val="20"/>
                <w:lang w:val="sv-SE"/>
              </w:rPr>
              <w:br/>
              <w:t>För samordningsnummer ska Skatteverkets samordningsnummer (1.2.752.129.2.1.3.3).</w:t>
            </w:r>
            <w:r w:rsidRPr="0061750A">
              <w:rPr>
                <w:spacing w:val="-1"/>
                <w:sz w:val="20"/>
                <w:szCs w:val="20"/>
                <w:lang w:val="sv-SE"/>
              </w:rPr>
              <w:br/>
              <w:t>För reservnummer används lokalt definierade reservnummet, exempelvis SLL reservnummer (1.2.752.97.3.1.3)</w:t>
            </w:r>
          </w:p>
        </w:tc>
        <w:tc>
          <w:tcPr>
            <w:tcW w:w="1276" w:type="dxa"/>
            <w:tcBorders>
              <w:top w:val="single" w:sz="5" w:space="0" w:color="000000"/>
              <w:left w:val="single" w:sz="5" w:space="0" w:color="000000"/>
              <w:bottom w:val="single" w:sz="5" w:space="0" w:color="000000"/>
              <w:right w:val="single" w:sz="5" w:space="0" w:color="000000"/>
            </w:tcBorders>
          </w:tcPr>
          <w:p w14:paraId="2F88E1CE"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BBAEFC9" w14:textId="77777777" w:rsidTr="000C5BDE">
        <w:trPr>
          <w:trHeight w:hRule="exact" w:val="1845"/>
          <w:tblHeader/>
        </w:trPr>
        <w:tc>
          <w:tcPr>
            <w:tcW w:w="2836" w:type="dxa"/>
            <w:tcBorders>
              <w:top w:val="single" w:sz="5" w:space="0" w:color="000000"/>
              <w:left w:val="single" w:sz="5" w:space="0" w:color="000000"/>
              <w:bottom w:val="single" w:sz="5" w:space="0" w:color="000000"/>
              <w:right w:val="single" w:sz="5" w:space="0" w:color="000000"/>
            </w:tcBorders>
          </w:tcPr>
          <w:p w14:paraId="34B23942" w14:textId="39610D8D" w:rsidR="008A6494" w:rsidRPr="00025842" w:rsidRDefault="00265DFD" w:rsidP="008A6494">
            <w:pPr>
              <w:widowControl/>
              <w:spacing w:line="226" w:lineRule="exact"/>
              <w:ind w:left="102"/>
              <w:rPr>
                <w:rFonts w:cs="Times New Roman"/>
                <w:sz w:val="20"/>
                <w:szCs w:val="20"/>
                <w:lang w:val="sv-SE"/>
              </w:rPr>
            </w:pPr>
            <w:r w:rsidRPr="00025842">
              <w:rPr>
                <w:sz w:val="20"/>
                <w:szCs w:val="20"/>
              </w:rPr>
              <w:t>date</w:t>
            </w:r>
            <w:r w:rsidR="008A6494" w:rsidRPr="00025842">
              <w:rPr>
                <w:sz w:val="20"/>
                <w:szCs w:val="20"/>
              </w:rPr>
              <w:t>Period</w:t>
            </w:r>
          </w:p>
        </w:tc>
        <w:tc>
          <w:tcPr>
            <w:tcW w:w="1559" w:type="dxa"/>
            <w:tcBorders>
              <w:top w:val="single" w:sz="5" w:space="0" w:color="000000"/>
              <w:left w:val="single" w:sz="5" w:space="0" w:color="000000"/>
              <w:bottom w:val="single" w:sz="5" w:space="0" w:color="000000"/>
              <w:right w:val="single" w:sz="5" w:space="0" w:color="000000"/>
            </w:tcBorders>
          </w:tcPr>
          <w:p w14:paraId="344B5A7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9DA57A1" w14:textId="17AB4AB9" w:rsidR="00DE71B1" w:rsidRPr="00025842" w:rsidRDefault="00DE71B1">
            <w:pPr>
              <w:widowControl/>
              <w:spacing w:line="229" w:lineRule="exact"/>
              <w:ind w:left="102"/>
              <w:rPr>
                <w:rFonts w:eastAsia="Calibri" w:cs="Times New Roman"/>
                <w:sz w:val="20"/>
                <w:szCs w:val="20"/>
                <w:lang w:val="sv-SE"/>
              </w:rPr>
            </w:pPr>
            <w:r w:rsidRPr="0061750A">
              <w:rPr>
                <w:sz w:val="20"/>
                <w:szCs w:val="20"/>
                <w:lang w:val="sv-SE"/>
              </w:rPr>
              <w:t xml:space="preserve">Begränsning av sökningen i tid. Begränsningen sker genom att resultatet innehåller de poster vars, av i maternityMedicalHistoryHeader ingående tidsfälten, bildade tidsintervall till någon del överlappar med det tidsintervall som anges i begäran. </w:t>
            </w:r>
            <w:r w:rsidRPr="00025842">
              <w:rPr>
                <w:sz w:val="20"/>
                <w:szCs w:val="20"/>
              </w:rPr>
              <w:t>Ändpunkterna inkluderas i respektive intervall.</w:t>
            </w:r>
          </w:p>
        </w:tc>
        <w:tc>
          <w:tcPr>
            <w:tcW w:w="1276" w:type="dxa"/>
            <w:tcBorders>
              <w:top w:val="single" w:sz="5" w:space="0" w:color="000000"/>
              <w:left w:val="single" w:sz="5" w:space="0" w:color="000000"/>
              <w:bottom w:val="single" w:sz="5" w:space="0" w:color="000000"/>
              <w:right w:val="single" w:sz="5" w:space="0" w:color="000000"/>
            </w:tcBorders>
          </w:tcPr>
          <w:p w14:paraId="58609181"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46179592" w14:textId="77777777" w:rsidTr="00265DFD">
        <w:trPr>
          <w:trHeight w:hRule="exact" w:val="287"/>
          <w:tblHeader/>
        </w:trPr>
        <w:tc>
          <w:tcPr>
            <w:tcW w:w="2836" w:type="dxa"/>
            <w:tcBorders>
              <w:top w:val="single" w:sz="5" w:space="0" w:color="000000"/>
              <w:left w:val="single" w:sz="5" w:space="0" w:color="000000"/>
              <w:bottom w:val="single" w:sz="5" w:space="0" w:color="000000"/>
              <w:right w:val="single" w:sz="5" w:space="0" w:color="000000"/>
            </w:tcBorders>
          </w:tcPr>
          <w:p w14:paraId="1D8DB76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0C1CBE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B81C76"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276" w:type="dxa"/>
            <w:tcBorders>
              <w:top w:val="single" w:sz="5" w:space="0" w:color="000000"/>
              <w:left w:val="single" w:sz="5" w:space="0" w:color="000000"/>
              <w:bottom w:val="single" w:sz="5" w:space="0" w:color="000000"/>
              <w:right w:val="single" w:sz="5" w:space="0" w:color="000000"/>
            </w:tcBorders>
          </w:tcPr>
          <w:p w14:paraId="03288F8C"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27F89F90" w14:textId="77777777" w:rsidTr="00265DFD">
        <w:trPr>
          <w:trHeight w:hRule="exact" w:val="287"/>
          <w:tblHeader/>
        </w:trPr>
        <w:tc>
          <w:tcPr>
            <w:tcW w:w="2836" w:type="dxa"/>
            <w:tcBorders>
              <w:top w:val="single" w:sz="5" w:space="0" w:color="000000"/>
              <w:left w:val="single" w:sz="5" w:space="0" w:color="000000"/>
              <w:bottom w:val="single" w:sz="5" w:space="0" w:color="000000"/>
              <w:right w:val="single" w:sz="5" w:space="0" w:color="000000"/>
            </w:tcBorders>
          </w:tcPr>
          <w:p w14:paraId="11D1E639"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3C79DD91"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35DABE"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Slutdatum. Format ÅÅÅÅMMDD.</w:t>
            </w:r>
          </w:p>
        </w:tc>
        <w:tc>
          <w:tcPr>
            <w:tcW w:w="1276" w:type="dxa"/>
            <w:tcBorders>
              <w:top w:val="single" w:sz="5" w:space="0" w:color="000000"/>
              <w:left w:val="single" w:sz="5" w:space="0" w:color="000000"/>
              <w:bottom w:val="single" w:sz="5" w:space="0" w:color="000000"/>
              <w:right w:val="single" w:sz="5" w:space="0" w:color="000000"/>
            </w:tcBorders>
          </w:tcPr>
          <w:p w14:paraId="6F15876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761742C3" w14:textId="77777777" w:rsidTr="000C5BDE">
        <w:trPr>
          <w:trHeight w:hRule="exact" w:val="6398"/>
          <w:tblHeader/>
        </w:trPr>
        <w:tc>
          <w:tcPr>
            <w:tcW w:w="2836" w:type="dxa"/>
            <w:tcBorders>
              <w:top w:val="single" w:sz="5" w:space="0" w:color="000000"/>
              <w:left w:val="single" w:sz="5" w:space="0" w:color="000000"/>
              <w:bottom w:val="single" w:sz="5" w:space="0" w:color="000000"/>
              <w:right w:val="single" w:sz="5" w:space="0" w:color="000000"/>
            </w:tcBorders>
          </w:tcPr>
          <w:p w14:paraId="080E17AE"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AF22D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CD74CAC"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0AA5246D" w14:textId="77777777" w:rsidR="008A6494" w:rsidRPr="00025842" w:rsidRDefault="008A6494" w:rsidP="008A6494">
            <w:pPr>
              <w:widowControl/>
              <w:spacing w:line="226" w:lineRule="exact"/>
              <w:ind w:left="102"/>
              <w:rPr>
                <w:rFonts w:cs="Times New Roman"/>
                <w:sz w:val="20"/>
                <w:szCs w:val="20"/>
                <w:lang w:val="sv-SE"/>
              </w:rPr>
            </w:pPr>
          </w:p>
          <w:p w14:paraId="7C731713"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025842">
              <w:rPr>
                <w:sz w:val="20"/>
                <w:szCs w:val="20"/>
              </w:rPr>
              <w:t>SOAP-header).</w:t>
            </w:r>
          </w:p>
          <w:p w14:paraId="66493DEB" w14:textId="77777777" w:rsidR="008A6494" w:rsidRPr="00025842" w:rsidRDefault="008A6494" w:rsidP="008A6494">
            <w:pPr>
              <w:widowControl/>
              <w:spacing w:line="226" w:lineRule="exact"/>
              <w:ind w:left="102"/>
              <w:rPr>
                <w:rFonts w:cs="Times New Roman"/>
                <w:spacing w:val="-1"/>
                <w:sz w:val="20"/>
                <w:szCs w:val="20"/>
                <w:lang w:val="sv-SE"/>
              </w:rPr>
            </w:pPr>
          </w:p>
          <w:p w14:paraId="22D950B1"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05F9547F" w14:textId="77777777" w:rsidR="008A6494" w:rsidRPr="00025842" w:rsidRDefault="008A6494" w:rsidP="008A6494">
            <w:pPr>
              <w:widowControl/>
              <w:spacing w:line="226" w:lineRule="exact"/>
              <w:ind w:left="102"/>
              <w:rPr>
                <w:rFonts w:cs="Times New Roman"/>
                <w:sz w:val="20"/>
                <w:szCs w:val="20"/>
                <w:lang w:val="sv-SE"/>
              </w:rPr>
            </w:pPr>
          </w:p>
          <w:p w14:paraId="12BFFFF9" w14:textId="77777777" w:rsidR="008A6494" w:rsidRPr="0061750A" w:rsidRDefault="008A6494" w:rsidP="008A6494">
            <w:pPr>
              <w:widowControl/>
              <w:spacing w:line="229" w:lineRule="exact"/>
              <w:ind w:left="102"/>
              <w:rPr>
                <w:sz w:val="20"/>
                <w:szCs w:val="20"/>
                <w:lang w:val="sv-SE"/>
              </w:rPr>
            </w:pPr>
            <w:r w:rsidRPr="0061750A">
              <w:rPr>
                <w:sz w:val="20"/>
                <w:szCs w:val="20"/>
                <w:lang w:val="sv-SE"/>
              </w:rPr>
              <w:t>Fältet är tvingande om careContactId angivits.</w:t>
            </w:r>
          </w:p>
          <w:p w14:paraId="6ACBB41E" w14:textId="77777777" w:rsidR="008A1210" w:rsidRPr="0061750A" w:rsidRDefault="008A1210" w:rsidP="008A6494">
            <w:pPr>
              <w:widowControl/>
              <w:spacing w:line="229" w:lineRule="exact"/>
              <w:ind w:left="102"/>
              <w:rPr>
                <w:sz w:val="20"/>
                <w:szCs w:val="20"/>
                <w:lang w:val="sv-SE"/>
              </w:rPr>
            </w:pPr>
          </w:p>
          <w:p w14:paraId="6942A58B" w14:textId="77777777" w:rsidR="008A1210" w:rsidRPr="00025842" w:rsidRDefault="008A1210" w:rsidP="008A1210">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3CD5A435" w14:textId="77777777" w:rsidR="008A1210" w:rsidRPr="00025842" w:rsidRDefault="008A1210" w:rsidP="008A1210">
            <w:pPr>
              <w:spacing w:line="229" w:lineRule="exact"/>
              <w:ind w:left="102"/>
              <w:rPr>
                <w:rFonts w:cs="Times New Roman"/>
                <w:sz w:val="20"/>
                <w:szCs w:val="20"/>
                <w:lang w:val="sv-SE"/>
              </w:rPr>
            </w:pPr>
          </w:p>
          <w:p w14:paraId="492B3679" w14:textId="6B094F81" w:rsidR="008A1210" w:rsidRPr="00025842" w:rsidRDefault="008A1210" w:rsidP="008A1210">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276" w:type="dxa"/>
            <w:tcBorders>
              <w:top w:val="single" w:sz="5" w:space="0" w:color="000000"/>
              <w:left w:val="single" w:sz="5" w:space="0" w:color="000000"/>
              <w:bottom w:val="single" w:sz="5" w:space="0" w:color="000000"/>
              <w:right w:val="single" w:sz="5" w:space="0" w:color="000000"/>
            </w:tcBorders>
          </w:tcPr>
          <w:p w14:paraId="19D58B7D"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p w14:paraId="3054F17C" w14:textId="77777777" w:rsidR="008A6494" w:rsidRPr="00025842" w:rsidRDefault="008A6494" w:rsidP="003A6D72">
            <w:pPr>
              <w:widowControl/>
              <w:spacing w:line="229" w:lineRule="exact"/>
              <w:ind w:left="102"/>
              <w:jc w:val="center"/>
              <w:rPr>
                <w:rFonts w:cs="Times New Roman"/>
                <w:sz w:val="20"/>
                <w:szCs w:val="20"/>
                <w:lang w:val="sv-SE"/>
              </w:rPr>
            </w:pPr>
          </w:p>
          <w:p w14:paraId="45C0E8EE" w14:textId="77777777" w:rsidR="008A6494" w:rsidRPr="00025842" w:rsidRDefault="008A6494" w:rsidP="003A6D72">
            <w:pPr>
              <w:widowControl/>
              <w:spacing w:line="229" w:lineRule="exact"/>
              <w:ind w:left="102"/>
              <w:jc w:val="center"/>
              <w:rPr>
                <w:rFonts w:cs="Times New Roman"/>
                <w:sz w:val="20"/>
                <w:szCs w:val="20"/>
                <w:lang w:val="sv-SE"/>
              </w:rPr>
            </w:pPr>
          </w:p>
          <w:p w14:paraId="14B4C5DC" w14:textId="77777777" w:rsidR="008A6494" w:rsidRPr="00025842" w:rsidRDefault="008A6494" w:rsidP="003A6D72">
            <w:pPr>
              <w:widowControl/>
              <w:spacing w:line="229" w:lineRule="exact"/>
              <w:ind w:left="102"/>
              <w:jc w:val="center"/>
              <w:rPr>
                <w:rFonts w:cs="Times New Roman"/>
                <w:sz w:val="20"/>
                <w:szCs w:val="20"/>
                <w:lang w:val="sv-SE"/>
              </w:rPr>
            </w:pPr>
          </w:p>
        </w:tc>
      </w:tr>
      <w:tr w:rsidR="008A6494" w:rsidRPr="00025842" w14:paraId="3014B8BA" w14:textId="77777777" w:rsidTr="00265DFD">
        <w:trPr>
          <w:trHeight w:hRule="exact" w:val="1124"/>
          <w:tblHeader/>
        </w:trPr>
        <w:tc>
          <w:tcPr>
            <w:tcW w:w="2836" w:type="dxa"/>
            <w:tcBorders>
              <w:top w:val="single" w:sz="5" w:space="0" w:color="000000"/>
              <w:left w:val="single" w:sz="5" w:space="0" w:color="000000"/>
              <w:bottom w:val="single" w:sz="5" w:space="0" w:color="000000"/>
              <w:right w:val="single" w:sz="5" w:space="0" w:color="000000"/>
            </w:tcBorders>
          </w:tcPr>
          <w:p w14:paraId="75693BBB" w14:textId="77777777" w:rsidR="008A6494" w:rsidRPr="00025842" w:rsidRDefault="008A6494" w:rsidP="008A6494">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1256FBD"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3C9AC5" w14:textId="77777777" w:rsidR="008A6494" w:rsidRPr="00025842" w:rsidRDefault="008A6494" w:rsidP="008A6494">
            <w:pPr>
              <w:widowControl/>
              <w:spacing w:line="229" w:lineRule="exact"/>
              <w:ind w:left="102"/>
              <w:rPr>
                <w:rFonts w:cs="Times New Roman"/>
                <w:sz w:val="20"/>
                <w:szCs w:val="20"/>
                <w:lang w:val="sv-SE"/>
              </w:rPr>
            </w:pPr>
            <w:r w:rsidRPr="0061750A">
              <w:rPr>
                <w:spacing w:val="-1"/>
                <w:sz w:val="20"/>
                <w:szCs w:val="20"/>
                <w:lang w:val="sv-SE"/>
              </w:rPr>
              <w:t xml:space="preserve">Begränsar sökningen till den vård- och omsorgskontakt som föranlett den information som omfattas av dokumentet. </w:t>
            </w:r>
            <w:r w:rsidRPr="00025842">
              <w:rPr>
                <w:spacing w:val="-1"/>
                <w:sz w:val="20"/>
                <w:szCs w:val="20"/>
              </w:rPr>
              <w:t>Identiteten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540A7419"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p>
        </w:tc>
      </w:tr>
      <w:tr w:rsidR="008A6494" w:rsidRPr="00025842" w14:paraId="20583E37" w14:textId="77777777" w:rsidTr="00265DFD">
        <w:trPr>
          <w:trHeight w:hRule="exact" w:val="285"/>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6B32CC" w14:textId="77777777" w:rsidR="008A6494" w:rsidRPr="00025842" w:rsidRDefault="008A6494" w:rsidP="008A6494">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886CD1" w14:textId="77777777" w:rsidR="008A6494" w:rsidRPr="00025842" w:rsidRDefault="008A6494" w:rsidP="008A6494">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C343F3" w14:textId="77777777" w:rsidR="008A6494" w:rsidRPr="00025842" w:rsidRDefault="008A6494" w:rsidP="008A6494">
            <w:pPr>
              <w:widowControl/>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212A533" w14:textId="77777777" w:rsidR="008A6494" w:rsidRPr="00025842" w:rsidRDefault="008A6494" w:rsidP="003A6D72">
            <w:pPr>
              <w:widowControl/>
              <w:jc w:val="center"/>
              <w:rPr>
                <w:rFonts w:cs="Times New Roman"/>
                <w:sz w:val="20"/>
                <w:szCs w:val="20"/>
                <w:lang w:val="sv-SE"/>
              </w:rPr>
            </w:pPr>
          </w:p>
        </w:tc>
      </w:tr>
      <w:tr w:rsidR="008A6494" w:rsidRPr="00025842" w14:paraId="030670D8" w14:textId="77777777" w:rsidTr="00265DFD">
        <w:trPr>
          <w:trHeight w:hRule="exact" w:val="495"/>
          <w:tblHeader/>
        </w:trPr>
        <w:tc>
          <w:tcPr>
            <w:tcW w:w="2836" w:type="dxa"/>
            <w:tcBorders>
              <w:top w:val="single" w:sz="5" w:space="0" w:color="000000"/>
              <w:left w:val="single" w:sz="5" w:space="0" w:color="000000"/>
              <w:bottom w:val="single" w:sz="5" w:space="0" w:color="000000"/>
              <w:right w:val="single" w:sz="5" w:space="0" w:color="000000"/>
            </w:tcBorders>
          </w:tcPr>
          <w:p w14:paraId="74578FA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5E2F226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 xml:space="preserve">MaternityMedicalRecordType </w:t>
            </w:r>
          </w:p>
        </w:tc>
        <w:tc>
          <w:tcPr>
            <w:tcW w:w="3969" w:type="dxa"/>
            <w:tcBorders>
              <w:top w:val="single" w:sz="5" w:space="0" w:color="000000"/>
              <w:left w:val="single" w:sz="5" w:space="0" w:color="000000"/>
              <w:bottom w:val="single" w:sz="5" w:space="0" w:color="000000"/>
              <w:right w:val="single" w:sz="5" w:space="0" w:color="000000"/>
            </w:tcBorders>
          </w:tcPr>
          <w:p w14:paraId="5147CBB8" w14:textId="77777777" w:rsidR="008A6494" w:rsidRPr="00025842" w:rsidRDefault="008A6494" w:rsidP="000320F0">
            <w:pPr>
              <w:widowControl/>
              <w:spacing w:line="229" w:lineRule="exact"/>
              <w:ind w:left="142"/>
              <w:rPr>
                <w:rFonts w:cs="Times New Roman"/>
                <w:spacing w:val="-1"/>
                <w:sz w:val="20"/>
                <w:szCs w:val="20"/>
                <w:lang w:val="sv-SE"/>
              </w:rPr>
            </w:pPr>
            <w:r w:rsidRPr="00025842">
              <w:rPr>
                <w:sz w:val="20"/>
                <w:szCs w:val="20"/>
              </w:rPr>
              <w:t>En moders mödravårdsjournal.</w:t>
            </w:r>
          </w:p>
          <w:p w14:paraId="4A5F26D0" w14:textId="77777777" w:rsidR="008A6494" w:rsidRPr="00025842" w:rsidRDefault="008A6494" w:rsidP="000320F0">
            <w:pPr>
              <w:widowControl/>
              <w:ind w:left="142"/>
              <w:rPr>
                <w:rFonts w:cs="Times New Roman"/>
                <w:b/>
                <w:bCs/>
                <w:sz w:val="20"/>
                <w:szCs w:val="20"/>
                <w:lang w:val="sv-SE"/>
              </w:rPr>
            </w:pPr>
          </w:p>
          <w:p w14:paraId="3F60D2A7" w14:textId="77777777" w:rsidR="008A6494" w:rsidRPr="00025842" w:rsidRDefault="008A6494" w:rsidP="000320F0">
            <w:pPr>
              <w:widowControl/>
              <w:spacing w:line="229" w:lineRule="exact"/>
              <w:ind w:left="14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007E2963"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8A6494" w:rsidRPr="00025842" w14:paraId="2DD41740" w14:textId="77777777" w:rsidTr="00265DFD">
        <w:trPr>
          <w:trHeight w:hRule="exact" w:val="518"/>
          <w:tblHeader/>
        </w:trPr>
        <w:tc>
          <w:tcPr>
            <w:tcW w:w="2836" w:type="dxa"/>
            <w:tcBorders>
              <w:top w:val="single" w:sz="5" w:space="0" w:color="000000"/>
              <w:left w:val="single" w:sz="5" w:space="0" w:color="000000"/>
              <w:bottom w:val="single" w:sz="5" w:space="0" w:color="000000"/>
              <w:right w:val="single" w:sz="5" w:space="0" w:color="000000"/>
            </w:tcBorders>
          </w:tcPr>
          <w:p w14:paraId="2923B29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5986F89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9FBD771" w14:textId="77777777" w:rsidR="008A6494" w:rsidRPr="00025842" w:rsidRDefault="008A6494" w:rsidP="000320F0">
            <w:pPr>
              <w:widowControl/>
              <w:spacing w:line="229" w:lineRule="exact"/>
              <w:ind w:left="142"/>
              <w:rPr>
                <w:rFonts w:cs="Times New Roman"/>
                <w:sz w:val="20"/>
                <w:szCs w:val="20"/>
                <w:lang w:val="sv-SE"/>
              </w:rPr>
            </w:pPr>
            <w:r w:rsidRPr="00025842">
              <w:rPr>
                <w:sz w:val="20"/>
                <w:szCs w:val="20"/>
              </w:rPr>
              <w:t>Innehåller basinformation om dokumentet.</w:t>
            </w:r>
          </w:p>
        </w:tc>
        <w:tc>
          <w:tcPr>
            <w:tcW w:w="1276" w:type="dxa"/>
            <w:tcBorders>
              <w:top w:val="single" w:sz="5" w:space="0" w:color="000000"/>
              <w:left w:val="single" w:sz="5" w:space="0" w:color="000000"/>
              <w:bottom w:val="single" w:sz="5" w:space="0" w:color="000000"/>
              <w:right w:val="single" w:sz="5" w:space="0" w:color="000000"/>
            </w:tcBorders>
          </w:tcPr>
          <w:p w14:paraId="3D84E1B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4B10D07F" w14:textId="77777777" w:rsidTr="00265DFD">
        <w:trPr>
          <w:trHeight w:hRule="exact" w:val="544"/>
          <w:tblHeader/>
        </w:trPr>
        <w:tc>
          <w:tcPr>
            <w:tcW w:w="2836" w:type="dxa"/>
            <w:tcBorders>
              <w:top w:val="single" w:sz="5" w:space="0" w:color="000000"/>
              <w:left w:val="single" w:sz="5" w:space="0" w:color="000000"/>
              <w:bottom w:val="single" w:sz="5" w:space="0" w:color="000000"/>
              <w:right w:val="single" w:sz="5" w:space="0" w:color="000000"/>
            </w:tcBorders>
          </w:tcPr>
          <w:p w14:paraId="3C8CD010" w14:textId="77777777" w:rsidR="008A6494" w:rsidRPr="00025842" w:rsidRDefault="008A6494" w:rsidP="008A6494">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0116B92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CAB223" w14:textId="77777777" w:rsidR="008A6494" w:rsidRPr="00025842" w:rsidRDefault="008A6494" w:rsidP="000320F0">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Dokumentets identitet som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7E20CACB"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588CD50" w14:textId="77777777" w:rsidTr="00265DFD">
        <w:trPr>
          <w:trHeight w:hRule="exact" w:val="573"/>
          <w:tblHeader/>
        </w:trPr>
        <w:tc>
          <w:tcPr>
            <w:tcW w:w="2836"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1C83424"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../../documentTitle</w:t>
            </w:r>
          </w:p>
          <w:p w14:paraId="66159AA9"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F0DFAE4" w14:textId="215E60D1" w:rsidR="008A6494" w:rsidRPr="00025842" w:rsidRDefault="008A6494" w:rsidP="00B72356">
            <w:pPr>
              <w:widowControl/>
              <w:spacing w:line="229" w:lineRule="exact"/>
              <w:ind w:left="102"/>
              <w:rPr>
                <w:rFonts w:cs="Times New Roman"/>
                <w:sz w:val="20"/>
                <w:szCs w:val="20"/>
                <w:lang w:val="sv-SE"/>
              </w:rPr>
            </w:pPr>
            <w:r w:rsidRPr="0061750A">
              <w:rPr>
                <w:sz w:val="20"/>
                <w:szCs w:val="20"/>
                <w:lang w:val="sv-SE"/>
              </w:rPr>
              <w:t>Titel som beskriver den information som sänds i dokumentet.</w:t>
            </w: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4A49ACA1"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22523452" w14:textId="3CB501F3" w:rsidR="008A6494" w:rsidRPr="00025842" w:rsidRDefault="008A6494" w:rsidP="00B72356">
            <w:pPr>
              <w:widowControl/>
              <w:spacing w:line="229" w:lineRule="exact"/>
              <w:ind w:left="102"/>
              <w:rPr>
                <w:rFonts w:cs="Times New Roman"/>
                <w:sz w:val="20"/>
                <w:szCs w:val="20"/>
                <w:lang w:val="sv-SE"/>
              </w:rPr>
            </w:pPr>
            <w:r w:rsidRPr="00025842">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1A9E9D3C" w14:textId="0718A0D2" w:rsidR="008A6494" w:rsidRPr="00025842" w:rsidRDefault="008A6494" w:rsidP="00B72356">
            <w:pPr>
              <w:widowControl/>
              <w:spacing w:line="229"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202D26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Tidpunkt då dokument skapades.</w:t>
            </w:r>
          </w:p>
        </w:tc>
        <w:tc>
          <w:tcPr>
            <w:tcW w:w="1276" w:type="dxa"/>
            <w:tcBorders>
              <w:top w:val="single" w:sz="5" w:space="0" w:color="000000"/>
              <w:left w:val="single" w:sz="5" w:space="0" w:color="000000"/>
              <w:bottom w:val="single" w:sz="5" w:space="0" w:color="000000"/>
              <w:right w:val="single" w:sz="5" w:space="0" w:color="000000"/>
            </w:tcBorders>
          </w:tcPr>
          <w:p w14:paraId="514E7775"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301C055A"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0770704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7F8F70A9"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CE1F7AF" w14:textId="77777777" w:rsidR="008A6494" w:rsidRPr="00025842" w:rsidRDefault="008A6494" w:rsidP="000320F0">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 xml:space="preserve">Id för </w:t>
            </w:r>
            <w:r w:rsidRPr="0061750A">
              <w:rPr>
                <w:rFonts w:ascii="Georgia" w:hAnsi="Georgia" w:cs="Times New Roman"/>
                <w:b/>
                <w:sz w:val="20"/>
                <w:szCs w:val="20"/>
                <w:lang w:val="sv-SE"/>
              </w:rPr>
              <w:t>modern</w:t>
            </w:r>
            <w:r w:rsidRPr="0061750A">
              <w:rPr>
                <w:rFonts w:ascii="Georgia" w:hAnsi="Georgia" w:cs="Times New Roman"/>
                <w:sz w:val="20"/>
                <w:szCs w:val="20"/>
                <w:lang w:val="sv-SE"/>
              </w:rPr>
              <w:t>.</w:t>
            </w:r>
            <w:r w:rsidRPr="0061750A">
              <w:rPr>
                <w:rFonts w:ascii="Georgia" w:hAnsi="Georgia" w:cs="Times New Roman"/>
                <w:sz w:val="20"/>
                <w:szCs w:val="20"/>
                <w:lang w:val="sv-SE"/>
              </w:rPr>
              <w:br/>
              <w:t>id sätts till patientens identifierare, anges med 12 siffror utan avskiljare.</w:t>
            </w:r>
            <w:r w:rsidRPr="0061750A">
              <w:rPr>
                <w:rFonts w:ascii="Georgia" w:hAnsi="Georgia" w:cs="Times New Roman"/>
                <w:sz w:val="20"/>
                <w:szCs w:val="20"/>
                <w:lang w:val="sv-SE"/>
              </w:rPr>
              <w:br/>
              <w:t xml:space="preserve">Type sätts till OID för typ av identifierare. </w:t>
            </w:r>
            <w:r w:rsidRPr="0061750A">
              <w:rPr>
                <w:rFonts w:ascii="Georgia" w:hAnsi="Georgia" w:cs="Times New Roman"/>
                <w:sz w:val="20"/>
                <w:szCs w:val="20"/>
                <w:lang w:val="sv-SE"/>
              </w:rPr>
              <w:br/>
              <w:t>För personnummer ska Skatteverkets personnummer (1.2.752.129.2.1.3.1).</w:t>
            </w:r>
            <w:r w:rsidRPr="0061750A">
              <w:rPr>
                <w:rFonts w:ascii="Georgia" w:hAnsi="Georgia" w:cs="Times New Roman"/>
                <w:sz w:val="20"/>
                <w:szCs w:val="20"/>
                <w:lang w:val="sv-SE"/>
              </w:rPr>
              <w:br/>
              <w:t>För samordningsnummer ska Skatteverkets samordningsnummer (1.2.752.129.2.1.3.3).</w:t>
            </w:r>
            <w:r w:rsidRPr="0061750A">
              <w:rPr>
                <w:rFonts w:ascii="Georgia" w:hAnsi="Georgia" w:cs="Times New Roman"/>
                <w:sz w:val="20"/>
                <w:szCs w:val="20"/>
                <w:lang w:val="sv-SE"/>
              </w:rPr>
              <w:br/>
              <w:t>För reservnummer används lokalt definierade reservnummet, exempelvis SLL reservnummer (1.2.752.97.3.1.3)</w:t>
            </w:r>
          </w:p>
          <w:p w14:paraId="43E7CAD1"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E5C9064"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10B665CC"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3E0609F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8B8178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6B59A2"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 xml:space="preserve">Sätts till </w:t>
            </w:r>
            <w:r w:rsidRPr="0061750A">
              <w:rPr>
                <w:b/>
                <w:sz w:val="20"/>
                <w:szCs w:val="20"/>
                <w:lang w:val="sv-SE"/>
              </w:rPr>
              <w:t>moderns</w:t>
            </w:r>
            <w:r w:rsidRPr="0061750A">
              <w:rPr>
                <w:sz w:val="20"/>
                <w:szCs w:val="20"/>
                <w:lang w:val="sv-SE"/>
              </w:rPr>
              <w:t xml:space="preserve"> identifierare. Anges med 12 tecken utan avskiljare.</w:t>
            </w:r>
          </w:p>
        </w:tc>
        <w:tc>
          <w:tcPr>
            <w:tcW w:w="1276" w:type="dxa"/>
            <w:tcBorders>
              <w:top w:val="single" w:sz="5" w:space="0" w:color="000000"/>
              <w:left w:val="single" w:sz="5" w:space="0" w:color="000000"/>
              <w:bottom w:val="single" w:sz="5" w:space="0" w:color="000000"/>
              <w:right w:val="single" w:sz="5" w:space="0" w:color="000000"/>
            </w:tcBorders>
          </w:tcPr>
          <w:p w14:paraId="465A492F"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10CE379B" w14:textId="77777777" w:rsidTr="000320F0">
        <w:trPr>
          <w:trHeight w:hRule="exact" w:val="2146"/>
          <w:tblHeader/>
        </w:trPr>
        <w:tc>
          <w:tcPr>
            <w:tcW w:w="2836" w:type="dxa"/>
            <w:tcBorders>
              <w:top w:val="single" w:sz="5" w:space="0" w:color="000000"/>
              <w:left w:val="single" w:sz="5" w:space="0" w:color="000000"/>
              <w:bottom w:val="single" w:sz="5" w:space="0" w:color="000000"/>
              <w:right w:val="single" w:sz="5" w:space="0" w:color="000000"/>
            </w:tcBorders>
          </w:tcPr>
          <w:p w14:paraId="406BEEC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07B4B79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F4E205"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r w:rsidRPr="0061750A">
              <w:rPr>
                <w:sz w:val="20"/>
                <w:szCs w:val="20"/>
                <w:lang w:val="sv-SE"/>
              </w:rPr>
              <w:br/>
              <w:t>För personnummer ska Skatteverkets personnummer (1.2.752.129.2.1.3.1).</w:t>
            </w:r>
            <w:r w:rsidRPr="0061750A">
              <w:rPr>
                <w:sz w:val="20"/>
                <w:szCs w:val="20"/>
                <w:lang w:val="sv-SE"/>
              </w:rPr>
              <w:br/>
              <w:t>För samordningsnummer ska Skatteverkets samordningsnummer (1.2.752.129.2.1.3.3).</w:t>
            </w:r>
            <w:r w:rsidRPr="0061750A">
              <w:rPr>
                <w:sz w:val="20"/>
                <w:szCs w:val="20"/>
                <w:lang w:val="sv-SE"/>
              </w:rPr>
              <w:br/>
              <w:t>För reservnummer används lokalt definierade reservnummet, exempelvis SLL reservnummer (1.2.752.97.3.1.3).</w:t>
            </w:r>
          </w:p>
          <w:p w14:paraId="5F8FA771"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5177AC9"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442AC6BE" w14:textId="77777777" w:rsidTr="00265DFD">
        <w:trPr>
          <w:trHeight w:hRule="exact" w:val="1558"/>
          <w:tblHeader/>
        </w:trPr>
        <w:tc>
          <w:tcPr>
            <w:tcW w:w="2836" w:type="dxa"/>
            <w:tcBorders>
              <w:top w:val="single" w:sz="5" w:space="0" w:color="000000"/>
              <w:left w:val="single" w:sz="5" w:space="0" w:color="000000"/>
              <w:bottom w:val="single" w:sz="5" w:space="0" w:color="000000"/>
              <w:right w:val="single" w:sz="5" w:space="0" w:color="000000"/>
            </w:tcBorders>
          </w:tcPr>
          <w:p w14:paraId="5237ECD4"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../../accountableHealthcareProfessional</w:t>
            </w:r>
          </w:p>
          <w:p w14:paraId="468571B5"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8680DC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HealthcareProfessionalType</w:t>
            </w:r>
          </w:p>
          <w:p w14:paraId="1AE5BA7A"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A2FA7B8"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3399C37"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20F2F4FB" w14:textId="77777777" w:rsidTr="00265DFD">
        <w:trPr>
          <w:trHeight w:hRule="exact" w:val="277"/>
          <w:tblHeader/>
        </w:trPr>
        <w:tc>
          <w:tcPr>
            <w:tcW w:w="2836" w:type="dxa"/>
            <w:tcBorders>
              <w:top w:val="single" w:sz="5" w:space="0" w:color="000000"/>
              <w:left w:val="single" w:sz="5" w:space="0" w:color="000000"/>
              <w:bottom w:val="single" w:sz="5" w:space="0" w:color="000000"/>
              <w:right w:val="single" w:sz="5" w:space="0" w:color="000000"/>
            </w:tcBorders>
          </w:tcPr>
          <w:p w14:paraId="38173BE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../../../author</w:t>
            </w:r>
            <w:r w:rsidRPr="00025842">
              <w:rPr>
                <w:spacing w:val="-1"/>
                <w:sz w:val="20"/>
                <w:szCs w:val="20"/>
              </w:rPr>
              <w:t>Time</w:t>
            </w:r>
          </w:p>
          <w:p w14:paraId="6E62787D"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2B5569C"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TimeStampType</w:t>
            </w:r>
          </w:p>
          <w:p w14:paraId="11C87A9D"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31487A4"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Tidpunkt då dokumentet skapades.</w:t>
            </w:r>
          </w:p>
          <w:p w14:paraId="55A477AB"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18FB3D7" w14:textId="77777777" w:rsidR="008A6494" w:rsidRPr="00025842" w:rsidRDefault="008A6494" w:rsidP="003A6D72">
            <w:pPr>
              <w:widowControl/>
              <w:spacing w:line="229" w:lineRule="exact"/>
              <w:ind w:left="102"/>
              <w:jc w:val="center"/>
              <w:rPr>
                <w:rFonts w:cs="Times New Roman"/>
                <w:sz w:val="20"/>
                <w:szCs w:val="20"/>
                <w:lang w:val="sv-SE"/>
              </w:rPr>
            </w:pPr>
            <w:r w:rsidRPr="00025842">
              <w:rPr>
                <w:spacing w:val="-1"/>
                <w:sz w:val="20"/>
                <w:szCs w:val="20"/>
              </w:rPr>
              <w:t>1..1</w:t>
            </w:r>
          </w:p>
        </w:tc>
      </w:tr>
      <w:tr w:rsidR="008A6494" w:rsidRPr="00025842" w14:paraId="0FECC5AA" w14:textId="77777777" w:rsidTr="00265DFD">
        <w:trPr>
          <w:trHeight w:hRule="exact" w:val="644"/>
          <w:tblHeader/>
        </w:trPr>
        <w:tc>
          <w:tcPr>
            <w:tcW w:w="2836" w:type="dxa"/>
            <w:tcBorders>
              <w:top w:val="single" w:sz="5" w:space="0" w:color="000000"/>
              <w:left w:val="single" w:sz="5" w:space="0" w:color="000000"/>
              <w:bottom w:val="single" w:sz="5" w:space="0" w:color="000000"/>
              <w:right w:val="single" w:sz="5" w:space="0" w:color="000000"/>
            </w:tcBorders>
          </w:tcPr>
          <w:p w14:paraId="23AD0BA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healthcareProfessionalHSAId</w:t>
            </w:r>
          </w:p>
          <w:p w14:paraId="40A5415D"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EC9670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p w14:paraId="2F813927"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B7A51F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Författarens HSA-id.</w:t>
            </w:r>
          </w:p>
          <w:p w14:paraId="6EA6CDBD"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102FAC2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701D0E44" w14:textId="77777777" w:rsidTr="00265DFD">
        <w:trPr>
          <w:trHeight w:hRule="exact" w:val="644"/>
          <w:tblHeader/>
        </w:trPr>
        <w:tc>
          <w:tcPr>
            <w:tcW w:w="2836" w:type="dxa"/>
            <w:tcBorders>
              <w:top w:val="single" w:sz="5" w:space="0" w:color="000000"/>
              <w:left w:val="single" w:sz="5" w:space="0" w:color="000000"/>
              <w:bottom w:val="single" w:sz="5" w:space="0" w:color="000000"/>
              <w:right w:val="single" w:sz="5" w:space="0" w:color="000000"/>
            </w:tcBorders>
          </w:tcPr>
          <w:p w14:paraId="0967CEA6"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healthcareProfessionalName</w:t>
            </w:r>
          </w:p>
          <w:p w14:paraId="6E6F5925"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0BBCC0A"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p w14:paraId="7F8F6F2D"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CA8FF7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Författarens namn.</w:t>
            </w:r>
          </w:p>
          <w:p w14:paraId="3A5E5F36"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51777DA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856A152" w14:textId="77777777" w:rsidTr="000C5BDE">
        <w:trPr>
          <w:trHeight w:hRule="exact" w:val="1398"/>
          <w:tblHeader/>
        </w:trPr>
        <w:tc>
          <w:tcPr>
            <w:tcW w:w="2836" w:type="dxa"/>
            <w:tcBorders>
              <w:top w:val="single" w:sz="5" w:space="0" w:color="000000"/>
              <w:left w:val="single" w:sz="5" w:space="0" w:color="000000"/>
              <w:bottom w:val="single" w:sz="5" w:space="0" w:color="000000"/>
              <w:right w:val="single" w:sz="5" w:space="0" w:color="000000"/>
            </w:tcBorders>
          </w:tcPr>
          <w:p w14:paraId="25B93E4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4E9772D3"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1CEF9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CVType </w:t>
            </w:r>
          </w:p>
          <w:p w14:paraId="2820D6D1"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0BD2323" w14:textId="5E109060" w:rsidR="008A6494" w:rsidRPr="00025842" w:rsidRDefault="008A6494" w:rsidP="000C5BDE">
            <w:pPr>
              <w:spacing w:line="226" w:lineRule="exact"/>
              <w:ind w:left="102"/>
              <w:rPr>
                <w:rFonts w:eastAsia="Calibri" w:cs="Times New Roman"/>
                <w:spacing w:val="-1"/>
                <w:sz w:val="20"/>
                <w:szCs w:val="20"/>
                <w:lang w:val="sv-SE"/>
              </w:rPr>
            </w:pPr>
            <w:r w:rsidRPr="0061750A">
              <w:rPr>
                <w:sz w:val="20"/>
                <w:szCs w:val="20"/>
                <w:lang w:val="sv-SE"/>
              </w:rPr>
              <w:t xml:space="preserve">Information om författarens befattning. Om möjligt skall KV Befattning (OID 1.2.752.129.2.2.1.4), se </w:t>
            </w:r>
            <w:r w:rsidR="003A53C3" w:rsidRPr="0061750A">
              <w:rPr>
                <w:sz w:val="20"/>
                <w:szCs w:val="20"/>
                <w:lang w:val="sv-SE"/>
              </w:rPr>
              <w:t>referens [</w:t>
            </w:r>
            <w:r w:rsidR="003A53C3" w:rsidRPr="00025842">
              <w:rPr>
                <w:szCs w:val="20"/>
              </w:rPr>
              <w:fldChar w:fldCharType="begin"/>
            </w:r>
            <w:r w:rsidR="003A53C3" w:rsidRPr="0061750A">
              <w:rPr>
                <w:sz w:val="20"/>
                <w:szCs w:val="20"/>
                <w:lang w:val="sv-SE"/>
              </w:rPr>
              <w:instrText xml:space="preserve"> REF _Ref383778264 \h </w:instrText>
            </w:r>
            <w:r w:rsidR="0046663B" w:rsidRPr="0061750A">
              <w:rPr>
                <w:sz w:val="20"/>
                <w:szCs w:val="20"/>
                <w:lang w:val="sv-SE"/>
              </w:rPr>
              <w:instrText xml:space="preserve"> \* MERGEFORMAT </w:instrText>
            </w:r>
            <w:r w:rsidR="003A53C3" w:rsidRPr="00025842">
              <w:rPr>
                <w:szCs w:val="20"/>
              </w:rPr>
            </w:r>
            <w:r w:rsidR="003A53C3" w:rsidRPr="00025842">
              <w:rPr>
                <w:szCs w:val="20"/>
              </w:rPr>
              <w:fldChar w:fldCharType="separate"/>
            </w:r>
            <w:r w:rsidR="00AF1612" w:rsidRPr="0061750A">
              <w:rPr>
                <w:sz w:val="20"/>
                <w:szCs w:val="20"/>
                <w:lang w:val="sv-SE"/>
              </w:rPr>
              <w:t xml:space="preserve">R </w:t>
            </w:r>
            <w:r w:rsidR="00AF1612" w:rsidRPr="0061750A">
              <w:rPr>
                <w:noProof/>
                <w:sz w:val="20"/>
                <w:szCs w:val="20"/>
                <w:lang w:val="sv-SE"/>
              </w:rPr>
              <w:t>5</w:t>
            </w:r>
            <w:r w:rsidR="003A53C3" w:rsidRPr="00025842">
              <w:rPr>
                <w:szCs w:val="20"/>
              </w:rPr>
              <w:fldChar w:fldCharType="end"/>
            </w:r>
            <w:r w:rsidR="003A53C3" w:rsidRPr="0061750A">
              <w:rPr>
                <w:sz w:val="20"/>
                <w:szCs w:val="20"/>
                <w:lang w:val="sv-SE"/>
              </w:rPr>
              <w:t>].</w:t>
            </w:r>
            <w:r w:rsidR="00027A53" w:rsidRPr="0061750A">
              <w:rPr>
                <w:sz w:val="20"/>
                <w:szCs w:val="20"/>
                <w:lang w:val="sv-SE"/>
              </w:rPr>
              <w:t xml:space="preserve"> </w:t>
            </w:r>
            <w:r w:rsidR="00027A53" w:rsidRPr="00025842">
              <w:rPr>
                <w:spacing w:val="-1"/>
                <w:sz w:val="20"/>
                <w:szCs w:val="20"/>
              </w:rPr>
              <w:t>Om kodverk saknas anges befattning i originalText.</w:t>
            </w:r>
          </w:p>
        </w:tc>
        <w:tc>
          <w:tcPr>
            <w:tcW w:w="1276" w:type="dxa"/>
            <w:tcBorders>
              <w:top w:val="single" w:sz="5" w:space="0" w:color="000000"/>
              <w:left w:val="single" w:sz="5" w:space="0" w:color="000000"/>
              <w:bottom w:val="single" w:sz="5" w:space="0" w:color="000000"/>
              <w:right w:val="single" w:sz="5" w:space="0" w:color="000000"/>
            </w:tcBorders>
          </w:tcPr>
          <w:p w14:paraId="02F9E86F"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F0F0EA3"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3E77AD1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3753B3"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2AA6F" w14:textId="3C7F8CB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276" w:type="dxa"/>
            <w:tcBorders>
              <w:top w:val="single" w:sz="5" w:space="0" w:color="000000"/>
              <w:left w:val="single" w:sz="5" w:space="0" w:color="000000"/>
              <w:bottom w:val="single" w:sz="5" w:space="0" w:color="000000"/>
              <w:right w:val="single" w:sz="5" w:space="0" w:color="000000"/>
            </w:tcBorders>
          </w:tcPr>
          <w:p w14:paraId="56A124D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813403C" w14:textId="77777777" w:rsidTr="00265DFD">
        <w:trPr>
          <w:trHeight w:hRule="exact" w:val="918"/>
          <w:tblHeader/>
        </w:trPr>
        <w:tc>
          <w:tcPr>
            <w:tcW w:w="2836" w:type="dxa"/>
            <w:tcBorders>
              <w:top w:val="single" w:sz="5" w:space="0" w:color="000000"/>
              <w:left w:val="single" w:sz="5" w:space="0" w:color="000000"/>
              <w:bottom w:val="single" w:sz="5" w:space="0" w:color="000000"/>
              <w:right w:val="single" w:sz="5" w:space="0" w:color="000000"/>
            </w:tcBorders>
          </w:tcPr>
          <w:p w14:paraId="7FB18EC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9C05DF6"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E17A36"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276" w:type="dxa"/>
            <w:tcBorders>
              <w:top w:val="single" w:sz="5" w:space="0" w:color="000000"/>
              <w:left w:val="single" w:sz="5" w:space="0" w:color="000000"/>
              <w:bottom w:val="single" w:sz="5" w:space="0" w:color="000000"/>
              <w:right w:val="single" w:sz="5" w:space="0" w:color="000000"/>
            </w:tcBorders>
          </w:tcPr>
          <w:p w14:paraId="3C1A4D4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2E06CCD"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7594146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w:t>
            </w:r>
            <w:r w:rsidRPr="00025842">
              <w:rPr>
                <w:spacing w:val="-1"/>
                <w:sz w:val="20"/>
                <w:szCs w:val="20"/>
              </w:rPr>
              <w:t>../code</w:t>
            </w:r>
            <w:r w:rsidRPr="0002584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CDFFF7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57A9A1"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276" w:type="dxa"/>
            <w:tcBorders>
              <w:top w:val="single" w:sz="5" w:space="0" w:color="000000"/>
              <w:left w:val="single" w:sz="5" w:space="0" w:color="000000"/>
              <w:bottom w:val="single" w:sz="5" w:space="0" w:color="000000"/>
              <w:right w:val="single" w:sz="5" w:space="0" w:color="000000"/>
            </w:tcBorders>
          </w:tcPr>
          <w:p w14:paraId="661370EF"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DC0A22"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46BA9E2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005157E5"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A5A1FD"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276" w:type="dxa"/>
            <w:tcBorders>
              <w:top w:val="single" w:sz="5" w:space="0" w:color="000000"/>
              <w:left w:val="single" w:sz="5" w:space="0" w:color="000000"/>
              <w:bottom w:val="single" w:sz="5" w:space="0" w:color="000000"/>
              <w:right w:val="single" w:sz="5" w:space="0" w:color="000000"/>
            </w:tcBorders>
          </w:tcPr>
          <w:p w14:paraId="2C4450C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6E42A16" w14:textId="77777777" w:rsidTr="00265DFD">
        <w:trPr>
          <w:trHeight w:hRule="exact" w:val="941"/>
          <w:tblHeader/>
        </w:trPr>
        <w:tc>
          <w:tcPr>
            <w:tcW w:w="2836" w:type="dxa"/>
            <w:tcBorders>
              <w:top w:val="single" w:sz="5" w:space="0" w:color="000000"/>
              <w:left w:val="single" w:sz="5" w:space="0" w:color="000000"/>
              <w:bottom w:val="single" w:sz="5" w:space="0" w:color="000000"/>
              <w:right w:val="single" w:sz="5" w:space="0" w:color="000000"/>
            </w:tcBorders>
          </w:tcPr>
          <w:p w14:paraId="3B7D8F6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F2F5C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A9B58"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276" w:type="dxa"/>
            <w:tcBorders>
              <w:top w:val="single" w:sz="5" w:space="0" w:color="000000"/>
              <w:left w:val="single" w:sz="5" w:space="0" w:color="000000"/>
              <w:bottom w:val="single" w:sz="5" w:space="0" w:color="000000"/>
              <w:right w:val="single" w:sz="5" w:space="0" w:color="000000"/>
            </w:tcBorders>
          </w:tcPr>
          <w:p w14:paraId="38B65B9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E11558B" w14:textId="77777777" w:rsidTr="00265DFD">
        <w:trPr>
          <w:trHeight w:hRule="exact" w:val="1711"/>
          <w:tblHeader/>
        </w:trPr>
        <w:tc>
          <w:tcPr>
            <w:tcW w:w="2836" w:type="dxa"/>
            <w:tcBorders>
              <w:top w:val="single" w:sz="5" w:space="0" w:color="000000"/>
              <w:left w:val="single" w:sz="5" w:space="0" w:color="000000"/>
              <w:bottom w:val="single" w:sz="5" w:space="0" w:color="000000"/>
              <w:right w:val="single" w:sz="5" w:space="0" w:color="000000"/>
            </w:tcBorders>
          </w:tcPr>
          <w:p w14:paraId="3A2F685B"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47C3472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8D3959"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Om befattning är beskriven i ett lokalt kodverk utan OID, eller när kod helt saknas, kan en beskrivande text anges i originalText.</w:t>
            </w:r>
          </w:p>
          <w:p w14:paraId="29DDDC2E"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 xml:space="preserve">Om originalText anges skall inget annat värde i </w:t>
            </w:r>
            <w:r w:rsidRPr="0061750A">
              <w:rPr>
                <w:spacing w:val="-1"/>
                <w:sz w:val="20"/>
                <w:szCs w:val="20"/>
                <w:lang w:val="sv-SE"/>
              </w:rPr>
              <w:t>healthcareProfessionalRoleCode anges.</w:t>
            </w:r>
          </w:p>
        </w:tc>
        <w:tc>
          <w:tcPr>
            <w:tcW w:w="1276" w:type="dxa"/>
            <w:tcBorders>
              <w:top w:val="single" w:sz="5" w:space="0" w:color="000000"/>
              <w:left w:val="single" w:sz="5" w:space="0" w:color="000000"/>
              <w:bottom w:val="single" w:sz="5" w:space="0" w:color="000000"/>
              <w:right w:val="single" w:sz="5" w:space="0" w:color="000000"/>
            </w:tcBorders>
          </w:tcPr>
          <w:p w14:paraId="3F54AA2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5837F3E" w14:textId="77777777" w:rsidTr="00265DFD">
        <w:trPr>
          <w:trHeight w:hRule="exact" w:val="526"/>
          <w:tblHeader/>
        </w:trPr>
        <w:tc>
          <w:tcPr>
            <w:tcW w:w="2836" w:type="dxa"/>
            <w:tcBorders>
              <w:top w:val="single" w:sz="5" w:space="0" w:color="000000"/>
              <w:left w:val="single" w:sz="5" w:space="0" w:color="000000"/>
              <w:bottom w:val="single" w:sz="5" w:space="0" w:color="000000"/>
              <w:right w:val="single" w:sz="5" w:space="0" w:color="000000"/>
            </w:tcBorders>
          </w:tcPr>
          <w:p w14:paraId="6A0B7D2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5CC275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40E11F8"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7AD41701" w14:textId="77777777" w:rsidR="008A6494" w:rsidRPr="00025842" w:rsidRDefault="008A6494" w:rsidP="003A6D72">
            <w:pPr>
              <w:widowControl/>
              <w:spacing w:line="226" w:lineRule="exact"/>
              <w:ind w:left="102"/>
              <w:jc w:val="center"/>
              <w:rPr>
                <w:rFonts w:cs="Times New Roman"/>
                <w:spacing w:val="-1"/>
                <w:sz w:val="20"/>
                <w:szCs w:val="20"/>
                <w:lang w:val="sv-SE"/>
              </w:rPr>
            </w:pPr>
          </w:p>
        </w:tc>
      </w:tr>
      <w:tr w:rsidR="008A6494" w:rsidRPr="00025842" w14:paraId="186D4A25" w14:textId="77777777" w:rsidTr="00265DFD">
        <w:trPr>
          <w:trHeight w:hRule="exact" w:val="526"/>
          <w:tblHeader/>
        </w:trPr>
        <w:tc>
          <w:tcPr>
            <w:tcW w:w="2836" w:type="dxa"/>
            <w:tcBorders>
              <w:top w:val="single" w:sz="5" w:space="0" w:color="000000"/>
              <w:left w:val="single" w:sz="5" w:space="0" w:color="000000"/>
              <w:bottom w:val="single" w:sz="5" w:space="0" w:color="000000"/>
              <w:right w:val="single" w:sz="5" w:space="0" w:color="000000"/>
            </w:tcBorders>
          </w:tcPr>
          <w:p w14:paraId="10B54D5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665821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F3D5525"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HSA-id för 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7EF858A2"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2C64EA61" w14:textId="77777777" w:rsidTr="00265DFD">
        <w:trPr>
          <w:trHeight w:hRule="exact" w:val="561"/>
          <w:tblHeader/>
        </w:trPr>
        <w:tc>
          <w:tcPr>
            <w:tcW w:w="2836" w:type="dxa"/>
            <w:tcBorders>
              <w:top w:val="single" w:sz="5" w:space="0" w:color="000000"/>
              <w:left w:val="single" w:sz="5" w:space="0" w:color="000000"/>
              <w:bottom w:val="single" w:sz="5" w:space="0" w:color="000000"/>
              <w:right w:val="single" w:sz="5" w:space="0" w:color="000000"/>
            </w:tcBorders>
          </w:tcPr>
          <w:p w14:paraId="33C23AB2" w14:textId="77777777" w:rsidR="008A6494" w:rsidRPr="00025842" w:rsidRDefault="008A6494" w:rsidP="008A6494">
            <w:pPr>
              <w:pStyle w:val="TableParagraph"/>
              <w:spacing w:line="229" w:lineRule="exact"/>
              <w:ind w:left="102"/>
              <w:rPr>
                <w:rFonts w:ascii="Georgia" w:eastAsia="Times New Roman" w:hAnsi="Georgia" w:cs="Times New Roman"/>
                <w:spacing w:val="-1"/>
                <w:sz w:val="20"/>
                <w:szCs w:val="20"/>
                <w:lang w:val="sv-SE"/>
              </w:rPr>
            </w:pPr>
            <w:r w:rsidRPr="00025842">
              <w:rPr>
                <w:rFonts w:ascii="Georgia" w:hAnsi="Georgia" w:cs="Times New Roman"/>
                <w:spacing w:val="-1"/>
                <w:sz w:val="20"/>
                <w:szCs w:val="20"/>
              </w:rPr>
              <w:t>../</w:t>
            </w:r>
            <w:r w:rsidRPr="00025842">
              <w:rPr>
                <w:rFonts w:ascii="Georgia" w:eastAsia="Times New Roman" w:hAnsi="Georgia" w:cs="Times New Roman"/>
                <w:spacing w:val="-1"/>
                <w:sz w:val="20"/>
                <w:szCs w:val="20"/>
              </w:rPr>
              <w:t>../../../orgUnitName</w:t>
            </w:r>
          </w:p>
          <w:p w14:paraId="3D527C8E"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812EC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EC3DF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0011227E"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6A4D5B2F" w14:textId="77777777" w:rsidTr="00265DFD">
        <w:trPr>
          <w:trHeight w:hRule="exact" w:val="555"/>
          <w:tblHeader/>
        </w:trPr>
        <w:tc>
          <w:tcPr>
            <w:tcW w:w="2836" w:type="dxa"/>
            <w:tcBorders>
              <w:top w:val="single" w:sz="5" w:space="0" w:color="000000"/>
              <w:left w:val="single" w:sz="5" w:space="0" w:color="000000"/>
              <w:bottom w:val="single" w:sz="5" w:space="0" w:color="000000"/>
              <w:right w:val="single" w:sz="5" w:space="0" w:color="000000"/>
            </w:tcBorders>
          </w:tcPr>
          <w:p w14:paraId="36806455"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7695D0D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7AB321"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 xml:space="preserve">Telefon till </w:t>
            </w:r>
            <w:r w:rsidRPr="00025842">
              <w:rPr>
                <w:spacing w:val="-1"/>
                <w:sz w:val="20"/>
                <w:szCs w:val="20"/>
              </w:rPr>
              <w:t>organisationsenhet.</w:t>
            </w:r>
          </w:p>
        </w:tc>
        <w:tc>
          <w:tcPr>
            <w:tcW w:w="1276" w:type="dxa"/>
            <w:tcBorders>
              <w:top w:val="single" w:sz="5" w:space="0" w:color="000000"/>
              <w:left w:val="single" w:sz="5" w:space="0" w:color="000000"/>
              <w:bottom w:val="single" w:sz="5" w:space="0" w:color="000000"/>
              <w:right w:val="single" w:sz="5" w:space="0" w:color="000000"/>
            </w:tcBorders>
          </w:tcPr>
          <w:p w14:paraId="3A36FB2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09FF4F4" w14:textId="77777777" w:rsidTr="00265DFD">
        <w:trPr>
          <w:trHeight w:hRule="exact" w:val="555"/>
          <w:tblHeader/>
        </w:trPr>
        <w:tc>
          <w:tcPr>
            <w:tcW w:w="2836" w:type="dxa"/>
            <w:tcBorders>
              <w:top w:val="single" w:sz="5" w:space="0" w:color="000000"/>
              <w:left w:val="single" w:sz="5" w:space="0" w:color="000000"/>
              <w:bottom w:val="single" w:sz="5" w:space="0" w:color="000000"/>
              <w:right w:val="single" w:sz="5" w:space="0" w:color="000000"/>
            </w:tcBorders>
          </w:tcPr>
          <w:p w14:paraId="34B0026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5F57F0B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BAA67F"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Epost till enhet.</w:t>
            </w:r>
          </w:p>
        </w:tc>
        <w:tc>
          <w:tcPr>
            <w:tcW w:w="1276" w:type="dxa"/>
            <w:tcBorders>
              <w:top w:val="single" w:sz="5" w:space="0" w:color="000000"/>
              <w:left w:val="single" w:sz="5" w:space="0" w:color="000000"/>
              <w:bottom w:val="single" w:sz="5" w:space="0" w:color="000000"/>
              <w:right w:val="single" w:sz="5" w:space="0" w:color="000000"/>
            </w:tcBorders>
          </w:tcPr>
          <w:p w14:paraId="5292464E"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6E1E85AF" w14:textId="77777777" w:rsidTr="00265DFD">
        <w:trPr>
          <w:trHeight w:hRule="exact" w:val="1497"/>
          <w:tblHeader/>
        </w:trPr>
        <w:tc>
          <w:tcPr>
            <w:tcW w:w="2836" w:type="dxa"/>
            <w:tcBorders>
              <w:top w:val="single" w:sz="5" w:space="0" w:color="000000"/>
              <w:left w:val="single" w:sz="5" w:space="0" w:color="000000"/>
              <w:bottom w:val="single" w:sz="5" w:space="0" w:color="000000"/>
              <w:right w:val="single" w:sz="5" w:space="0" w:color="000000"/>
            </w:tcBorders>
          </w:tcPr>
          <w:p w14:paraId="23850D95"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4266D7E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75C3C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Postadress för den organisation som författaren är uppdragstagare på. </w:t>
            </w:r>
            <w:r w:rsidRPr="0061750A">
              <w:rPr>
                <w:sz w:val="20"/>
                <w:szCs w:val="20"/>
                <w:lang w:val="sv-SE"/>
              </w:rPr>
              <w:t>Skrivs på ett så naturligt sätt som möjligt, exempelvis:</w:t>
            </w:r>
            <w:r w:rsidRPr="0061750A">
              <w:rPr>
                <w:sz w:val="20"/>
                <w:szCs w:val="20"/>
                <w:lang w:val="sv-SE"/>
              </w:rPr>
              <w:br/>
              <w:t>”Storgatan 12</w:t>
            </w:r>
            <w:r w:rsidRPr="0061750A">
              <w:rPr>
                <w:sz w:val="20"/>
                <w:szCs w:val="20"/>
                <w:lang w:val="sv-SE"/>
              </w:rPr>
              <w:br/>
              <w:t>468 91 Lilleby”</w:t>
            </w:r>
          </w:p>
        </w:tc>
        <w:tc>
          <w:tcPr>
            <w:tcW w:w="1276" w:type="dxa"/>
            <w:tcBorders>
              <w:top w:val="single" w:sz="5" w:space="0" w:color="000000"/>
              <w:left w:val="single" w:sz="5" w:space="0" w:color="000000"/>
              <w:bottom w:val="single" w:sz="5" w:space="0" w:color="000000"/>
              <w:right w:val="single" w:sz="5" w:space="0" w:color="000000"/>
            </w:tcBorders>
          </w:tcPr>
          <w:p w14:paraId="06E3D993"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D83796F" w14:textId="77777777" w:rsidTr="00265DFD">
        <w:trPr>
          <w:trHeight w:hRule="exact" w:val="710"/>
          <w:tblHeader/>
        </w:trPr>
        <w:tc>
          <w:tcPr>
            <w:tcW w:w="2836" w:type="dxa"/>
            <w:tcBorders>
              <w:top w:val="single" w:sz="5" w:space="0" w:color="000000"/>
              <w:left w:val="single" w:sz="5" w:space="0" w:color="000000"/>
              <w:bottom w:val="single" w:sz="5" w:space="0" w:color="000000"/>
              <w:right w:val="single" w:sz="5" w:space="0" w:color="000000"/>
            </w:tcBorders>
          </w:tcPr>
          <w:p w14:paraId="23FB8E0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483608F"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1BF729"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Text som anger namnet pa</w:t>
            </w:r>
            <w:r w:rsidRPr="0061750A">
              <w:rPr>
                <w:rFonts w:ascii="Times New Roman" w:hAnsi="Times New Roman" w:cs="Times New Roman"/>
                <w:sz w:val="20"/>
                <w:szCs w:val="20"/>
                <w:lang w:val="sv-SE"/>
              </w:rPr>
              <w:t>̊</w:t>
            </w:r>
            <w:r w:rsidRPr="0061750A">
              <w:rPr>
                <w:sz w:val="20"/>
                <w:szCs w:val="20"/>
                <w:lang w:val="sv-SE"/>
              </w:rPr>
              <w:t xml:space="preserve"> plats eller ort fo</w:t>
            </w:r>
            <w:r w:rsidRPr="0061750A">
              <w:rPr>
                <w:rFonts w:cs="Georgia"/>
                <w:sz w:val="20"/>
                <w:szCs w:val="20"/>
                <w:lang w:val="sv-SE"/>
              </w:rPr>
              <w:t>̈</w:t>
            </w:r>
            <w:r w:rsidRPr="0061750A">
              <w:rPr>
                <w:sz w:val="20"/>
                <w:szCs w:val="20"/>
                <w:lang w:val="sv-SE"/>
              </w:rPr>
              <w:t>r enhetens eller funktionens fysiska placering.</w:t>
            </w:r>
          </w:p>
        </w:tc>
        <w:tc>
          <w:tcPr>
            <w:tcW w:w="1276" w:type="dxa"/>
            <w:tcBorders>
              <w:top w:val="single" w:sz="5" w:space="0" w:color="000000"/>
              <w:left w:val="single" w:sz="5" w:space="0" w:color="000000"/>
              <w:bottom w:val="single" w:sz="5" w:space="0" w:color="000000"/>
              <w:right w:val="single" w:sz="5" w:space="0" w:color="000000"/>
            </w:tcBorders>
          </w:tcPr>
          <w:p w14:paraId="2EE5B5F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28197A8" w14:textId="77777777" w:rsidTr="00265DFD">
        <w:trPr>
          <w:trHeight w:hRule="exact" w:val="573"/>
          <w:tblHeader/>
        </w:trPr>
        <w:tc>
          <w:tcPr>
            <w:tcW w:w="2836" w:type="dxa"/>
            <w:tcBorders>
              <w:top w:val="single" w:sz="5" w:space="0" w:color="000000"/>
              <w:left w:val="single" w:sz="5" w:space="0" w:color="000000"/>
              <w:bottom w:val="single" w:sz="5" w:space="0" w:color="000000"/>
              <w:right w:val="single" w:sz="5" w:space="0" w:color="000000"/>
            </w:tcBorders>
          </w:tcPr>
          <w:p w14:paraId="77D67EF2"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../../../healthcareProfessionalCareUnitHSAId</w:t>
            </w:r>
          </w:p>
          <w:p w14:paraId="7AD11221"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184E2"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HSAIdType</w:t>
            </w:r>
          </w:p>
          <w:p w14:paraId="5243A68C" w14:textId="77777777" w:rsidR="008A6494" w:rsidRPr="00025842" w:rsidRDefault="008A6494" w:rsidP="008A6494">
            <w:pPr>
              <w:widowControl/>
              <w:spacing w:line="226" w:lineRule="exact"/>
              <w:ind w:left="102"/>
              <w:rPr>
                <w:rFonts w:cs="Times New Roman"/>
                <w:spacing w:val="-1"/>
                <w:sz w:val="20"/>
                <w:szCs w:val="20"/>
                <w:lang w:val="sv-SE"/>
              </w:rPr>
            </w:pPr>
          </w:p>
          <w:p w14:paraId="0859178A"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CE8B1F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 för Vårdenhet.</w:t>
            </w:r>
          </w:p>
          <w:p w14:paraId="660050B5" w14:textId="77777777" w:rsidR="008A6494" w:rsidRPr="00025842" w:rsidRDefault="008A6494" w:rsidP="008A6494">
            <w:pPr>
              <w:widowControl/>
              <w:spacing w:line="229" w:lineRule="exact"/>
              <w:ind w:left="102"/>
              <w:rPr>
                <w:rFonts w:cs="Times New Roman"/>
                <w:sz w:val="20"/>
                <w:szCs w:val="20"/>
                <w:lang w:val="sv-SE"/>
              </w:rPr>
            </w:pPr>
          </w:p>
          <w:p w14:paraId="352512E3"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6A524DD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5412F9FF" w14:textId="77777777" w:rsidTr="00265DFD">
        <w:trPr>
          <w:trHeight w:val="812"/>
          <w:tblHeader/>
        </w:trPr>
        <w:tc>
          <w:tcPr>
            <w:tcW w:w="2836" w:type="dxa"/>
            <w:tcBorders>
              <w:top w:val="single" w:sz="5" w:space="0" w:color="000000"/>
              <w:left w:val="single" w:sz="5" w:space="0" w:color="000000"/>
              <w:bottom w:val="single" w:sz="5" w:space="0" w:color="000000"/>
              <w:right w:val="single" w:sz="5" w:space="0" w:color="000000"/>
            </w:tcBorders>
          </w:tcPr>
          <w:p w14:paraId="70A404B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F559D8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p w14:paraId="7289DF32"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E446B1D"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HSA-id för vårdgivaren, som är vårdgivare för den enhet som författaren är uppdragstagare för.</w:t>
            </w:r>
          </w:p>
          <w:p w14:paraId="11CE0B62"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8976BE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0FF1322E" w14:textId="77777777" w:rsidTr="00265DFD">
        <w:trPr>
          <w:trHeight w:val="684"/>
          <w:tblHeader/>
        </w:trPr>
        <w:tc>
          <w:tcPr>
            <w:tcW w:w="2836" w:type="dxa"/>
            <w:tcBorders>
              <w:top w:val="single" w:sz="5" w:space="0" w:color="000000"/>
              <w:left w:val="single" w:sz="5" w:space="0" w:color="000000"/>
              <w:bottom w:val="single" w:sz="5" w:space="0" w:color="000000"/>
              <w:right w:val="single" w:sz="5" w:space="0" w:color="000000"/>
            </w:tcBorders>
          </w:tcPr>
          <w:p w14:paraId="770D824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5C4AD08D"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3D2FA271"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67778E22"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70949A52"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z w:val="20"/>
                <w:szCs w:val="20"/>
              </w:rPr>
              <w:t>0..1</w:t>
            </w:r>
          </w:p>
        </w:tc>
      </w:tr>
      <w:tr w:rsidR="008A6494" w:rsidRPr="00025842" w14:paraId="2524454A" w14:textId="77777777" w:rsidTr="00265DFD">
        <w:trPr>
          <w:trHeight w:hRule="exact" w:val="554"/>
          <w:tblHeader/>
        </w:trPr>
        <w:tc>
          <w:tcPr>
            <w:tcW w:w="2836" w:type="dxa"/>
            <w:tcBorders>
              <w:top w:val="single" w:sz="5" w:space="0" w:color="000000"/>
              <w:left w:val="single" w:sz="5" w:space="0" w:color="000000"/>
              <w:bottom w:val="single" w:sz="5" w:space="0" w:color="000000"/>
              <w:right w:val="single" w:sz="5" w:space="0" w:color="000000"/>
            </w:tcBorders>
          </w:tcPr>
          <w:p w14:paraId="331EC1E3"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w:t>
            </w:r>
            <w:r w:rsidRPr="00025842">
              <w:rPr>
                <w:sz w:val="20"/>
                <w:szCs w:val="20"/>
              </w:rPr>
              <w:t>signatureTime</w:t>
            </w:r>
          </w:p>
          <w:p w14:paraId="3E00FDA1"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ECD00"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TimeStampType</w:t>
            </w:r>
          </w:p>
          <w:p w14:paraId="1DDB45BB"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00ECA6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Tidpunkt för signering.</w:t>
            </w:r>
          </w:p>
          <w:p w14:paraId="5277EFD1"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5E37FE51"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752EAEA" w14:textId="77777777" w:rsidTr="00265DFD">
        <w:trPr>
          <w:trHeight w:val="430"/>
          <w:tblHeader/>
        </w:trPr>
        <w:tc>
          <w:tcPr>
            <w:tcW w:w="2836" w:type="dxa"/>
            <w:tcBorders>
              <w:top w:val="single" w:sz="5" w:space="0" w:color="000000"/>
              <w:left w:val="single" w:sz="5" w:space="0" w:color="000000"/>
              <w:bottom w:val="single" w:sz="5" w:space="0" w:color="000000"/>
              <w:right w:val="single" w:sz="5" w:space="0" w:color="000000"/>
            </w:tcBorders>
          </w:tcPr>
          <w:p w14:paraId="7B82F5E1"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../../../legalAuthenticatorHSAId</w:t>
            </w:r>
          </w:p>
          <w:p w14:paraId="6A1FBC4F"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88216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p w14:paraId="27764C2E" w14:textId="77777777" w:rsidR="008A6494" w:rsidRPr="00025842" w:rsidRDefault="008A6494" w:rsidP="008A6494">
            <w:pPr>
              <w:widowControl/>
              <w:spacing w:line="229" w:lineRule="exact"/>
              <w:ind w:left="102"/>
              <w:rPr>
                <w:rFonts w:cs="Times New Roman"/>
                <w:sz w:val="20"/>
                <w:szCs w:val="20"/>
                <w:highlight w:val="yellow"/>
                <w:lang w:val="sv-SE"/>
              </w:rPr>
            </w:pPr>
          </w:p>
        </w:tc>
        <w:tc>
          <w:tcPr>
            <w:tcW w:w="3969" w:type="dxa"/>
            <w:tcBorders>
              <w:top w:val="single" w:sz="5" w:space="0" w:color="000000"/>
              <w:left w:val="single" w:sz="5" w:space="0" w:color="000000"/>
              <w:bottom w:val="single" w:sz="5" w:space="0" w:color="000000"/>
              <w:right w:val="single" w:sz="5" w:space="0" w:color="000000"/>
            </w:tcBorders>
          </w:tcPr>
          <w:p w14:paraId="00553970"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HSA-id för person som signerat dokumentet.</w:t>
            </w:r>
          </w:p>
        </w:tc>
        <w:tc>
          <w:tcPr>
            <w:tcW w:w="1276" w:type="dxa"/>
            <w:tcBorders>
              <w:top w:val="single" w:sz="5" w:space="0" w:color="000000"/>
              <w:left w:val="single" w:sz="5" w:space="0" w:color="000000"/>
              <w:bottom w:val="single" w:sz="5" w:space="0" w:color="000000"/>
              <w:right w:val="single" w:sz="5" w:space="0" w:color="000000"/>
            </w:tcBorders>
          </w:tcPr>
          <w:p w14:paraId="60891E0E"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72F314CE" w14:textId="77777777" w:rsidTr="00265DFD">
        <w:trPr>
          <w:trHeight w:val="501"/>
          <w:tblHeader/>
        </w:trPr>
        <w:tc>
          <w:tcPr>
            <w:tcW w:w="2836" w:type="dxa"/>
            <w:tcBorders>
              <w:top w:val="single" w:sz="5" w:space="0" w:color="000000"/>
              <w:left w:val="single" w:sz="5" w:space="0" w:color="000000"/>
              <w:bottom w:val="single" w:sz="5" w:space="0" w:color="000000"/>
              <w:right w:val="single" w:sz="5" w:space="0" w:color="000000"/>
            </w:tcBorders>
          </w:tcPr>
          <w:p w14:paraId="130ABD1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1E0604E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63BE6"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Namnen i klartext för signerande person.</w:t>
            </w:r>
          </w:p>
        </w:tc>
        <w:tc>
          <w:tcPr>
            <w:tcW w:w="1276" w:type="dxa"/>
            <w:tcBorders>
              <w:top w:val="single" w:sz="5" w:space="0" w:color="000000"/>
              <w:left w:val="single" w:sz="5" w:space="0" w:color="000000"/>
              <w:bottom w:val="single" w:sz="5" w:space="0" w:color="000000"/>
              <w:right w:val="single" w:sz="5" w:space="0" w:color="000000"/>
            </w:tcBorders>
          </w:tcPr>
          <w:p w14:paraId="6C64D2AC"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46663B" w:rsidRPr="00025842" w14:paraId="454E8B1D" w14:textId="77777777" w:rsidTr="00265DFD">
        <w:trPr>
          <w:trHeight w:val="501"/>
          <w:tblHeader/>
        </w:trPr>
        <w:tc>
          <w:tcPr>
            <w:tcW w:w="2836" w:type="dxa"/>
            <w:tcBorders>
              <w:top w:val="single" w:sz="5" w:space="0" w:color="000000"/>
              <w:left w:val="single" w:sz="5" w:space="0" w:color="000000"/>
              <w:bottom w:val="single" w:sz="5" w:space="0" w:color="000000"/>
              <w:right w:val="single" w:sz="5" w:space="0" w:color="000000"/>
            </w:tcBorders>
          </w:tcPr>
          <w:p w14:paraId="02D32C40" w14:textId="75399D18" w:rsidR="0046663B" w:rsidRPr="00025842" w:rsidRDefault="0046663B" w:rsidP="008A6494">
            <w:pPr>
              <w:widowControl/>
              <w:spacing w:line="229" w:lineRule="exact"/>
              <w:ind w:left="102"/>
              <w:rPr>
                <w:color w:val="FF0000"/>
                <w:sz w:val="20"/>
                <w:szCs w:val="20"/>
              </w:rPr>
            </w:pPr>
            <w:r w:rsidRPr="00025842">
              <w:rPr>
                <w:color w:val="FF0000"/>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5554A9" w14:textId="77777777" w:rsidR="0046663B" w:rsidRPr="00025842" w:rsidRDefault="0046663B" w:rsidP="008A6494">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69DC731" w14:textId="3E4CAA3D" w:rsidR="0046663B" w:rsidRPr="00025842" w:rsidRDefault="0046663B" w:rsidP="008A6494">
            <w:pPr>
              <w:widowControl/>
              <w:spacing w:line="229" w:lineRule="exact"/>
              <w:ind w:left="102"/>
              <w:rPr>
                <w:color w:val="FF0000"/>
                <w:sz w:val="20"/>
                <w:szCs w:val="20"/>
              </w:rPr>
            </w:pPr>
            <w:r w:rsidRPr="00025842">
              <w:rPr>
                <w:color w:val="FF0000"/>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5DEF6DA7" w14:textId="1E2BBE34" w:rsidR="0046663B" w:rsidRPr="00025842" w:rsidRDefault="0046663B" w:rsidP="003A6D72">
            <w:pPr>
              <w:widowControl/>
              <w:spacing w:line="229" w:lineRule="exact"/>
              <w:ind w:left="102"/>
              <w:jc w:val="center"/>
              <w:rPr>
                <w:color w:val="FF0000"/>
                <w:sz w:val="20"/>
                <w:szCs w:val="20"/>
              </w:rPr>
            </w:pPr>
            <w:r w:rsidRPr="00025842">
              <w:rPr>
                <w:color w:val="FF0000"/>
                <w:sz w:val="20"/>
                <w:szCs w:val="20"/>
              </w:rPr>
              <w:t>0..0</w:t>
            </w:r>
          </w:p>
        </w:tc>
      </w:tr>
      <w:tr w:rsidR="008A6494" w:rsidRPr="00025842" w14:paraId="01BC7EE7" w14:textId="77777777" w:rsidTr="00265DFD">
        <w:trPr>
          <w:trHeight w:val="786"/>
          <w:tblHeader/>
        </w:trPr>
        <w:tc>
          <w:tcPr>
            <w:tcW w:w="2836" w:type="dxa"/>
            <w:tcBorders>
              <w:top w:val="single" w:sz="5" w:space="0" w:color="000000"/>
              <w:left w:val="single" w:sz="5" w:space="0" w:color="000000"/>
              <w:bottom w:val="single" w:sz="5" w:space="0" w:color="000000"/>
              <w:right w:val="single" w:sz="5" w:space="0" w:color="000000"/>
            </w:tcBorders>
          </w:tcPr>
          <w:p w14:paraId="72721AA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approvedForPatient</w:t>
            </w:r>
          </w:p>
          <w:p w14:paraId="1E7516DE"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CFAFDEC"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boolean</w:t>
            </w:r>
          </w:p>
          <w:p w14:paraId="13EBEDDA"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D1070A0"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Anger om information får delas till patient. Värdet sätts i sådant fall till true, i annat fall till false.</w:t>
            </w:r>
          </w:p>
          <w:p w14:paraId="5ABD9F50"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7959D33"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157FC309"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375D216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0AD87E0A"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68008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025842">
              <w:rPr>
                <w:spacing w:val="-1"/>
                <w:sz w:val="20"/>
                <w:szCs w:val="20"/>
              </w:rPr>
              <w:t>Identiteten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66E90C0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9411C6" w:rsidRPr="00025842" w14:paraId="5506D50F"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06E9E309" w14:textId="05B97D39" w:rsidR="009411C6" w:rsidRPr="00025842" w:rsidRDefault="009411C6" w:rsidP="008A6494">
            <w:pPr>
              <w:widowControl/>
              <w:spacing w:line="229" w:lineRule="exact"/>
              <w:ind w:left="102"/>
              <w:rPr>
                <w:sz w:val="20"/>
                <w:szCs w:val="20"/>
              </w:rPr>
            </w:pPr>
            <w:r w:rsidRPr="00025842">
              <w:rPr>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5B78338" w14:textId="45208A94" w:rsidR="009411C6" w:rsidRPr="00025842" w:rsidRDefault="009411C6" w:rsidP="008A6494">
            <w:pPr>
              <w:widowControl/>
              <w:spacing w:line="229" w:lineRule="exact"/>
              <w:ind w:left="102"/>
              <w:rPr>
                <w:spacing w:val="-1"/>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1E8F6" w14:textId="0C7128B5" w:rsidR="009411C6" w:rsidRPr="00025842" w:rsidRDefault="009411C6" w:rsidP="008A6494">
            <w:pPr>
              <w:widowControl/>
              <w:spacing w:line="226" w:lineRule="exact"/>
              <w:ind w:left="102"/>
              <w:rPr>
                <w:spacing w:val="-1"/>
                <w:sz w:val="20"/>
                <w:szCs w:val="20"/>
              </w:rPr>
            </w:pPr>
            <w:r w:rsidRPr="00025842">
              <w:rPr>
                <w:spacing w:val="-1"/>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21C31B9B" w14:textId="6C337288" w:rsidR="009411C6" w:rsidRPr="00025842" w:rsidRDefault="009411C6" w:rsidP="003A6D72">
            <w:pPr>
              <w:widowControl/>
              <w:spacing w:line="226" w:lineRule="exact"/>
              <w:ind w:left="102"/>
              <w:jc w:val="center"/>
              <w:rPr>
                <w:spacing w:val="-1"/>
                <w:sz w:val="20"/>
                <w:szCs w:val="20"/>
              </w:rPr>
            </w:pPr>
            <w:r w:rsidRPr="00025842">
              <w:rPr>
                <w:spacing w:val="-1"/>
                <w:sz w:val="20"/>
                <w:szCs w:val="20"/>
              </w:rPr>
              <w:t>0..0</w:t>
            </w:r>
          </w:p>
        </w:tc>
      </w:tr>
      <w:tr w:rsidR="009411C6" w:rsidRPr="00025842" w14:paraId="573AFD42"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348856BC" w14:textId="0D12BDBF" w:rsidR="009411C6" w:rsidRPr="00025842" w:rsidRDefault="009411C6" w:rsidP="008A6494">
            <w:pPr>
              <w:widowControl/>
              <w:spacing w:line="229" w:lineRule="exact"/>
              <w:ind w:left="102"/>
              <w:rPr>
                <w:sz w:val="20"/>
                <w:szCs w:val="20"/>
              </w:rPr>
            </w:pPr>
            <w:r w:rsidRPr="00025842">
              <w:rPr>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6D742869" w14:textId="276BD9DE" w:rsidR="009411C6" w:rsidRPr="00025842" w:rsidRDefault="009411C6" w:rsidP="008A6494">
            <w:pPr>
              <w:widowControl/>
              <w:spacing w:line="229" w:lineRule="exact"/>
              <w:ind w:left="102"/>
              <w:rPr>
                <w:spacing w:val="-1"/>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3F343D" w14:textId="6F91D1EB" w:rsidR="009411C6" w:rsidRPr="00025842" w:rsidRDefault="009411C6" w:rsidP="008A6494">
            <w:pPr>
              <w:widowControl/>
              <w:spacing w:line="226" w:lineRule="exact"/>
              <w:ind w:left="102"/>
              <w:rPr>
                <w:spacing w:val="-1"/>
                <w:sz w:val="20"/>
                <w:szCs w:val="20"/>
              </w:rPr>
            </w:pPr>
            <w:r w:rsidRPr="00025842">
              <w:rPr>
                <w:spacing w:val="-1"/>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3FC3D7CF" w14:textId="482F0E05" w:rsidR="009411C6" w:rsidRPr="00025842" w:rsidRDefault="009411C6" w:rsidP="003A6D72">
            <w:pPr>
              <w:widowControl/>
              <w:spacing w:line="226" w:lineRule="exact"/>
              <w:ind w:left="102"/>
              <w:jc w:val="center"/>
              <w:rPr>
                <w:spacing w:val="-1"/>
                <w:sz w:val="20"/>
                <w:szCs w:val="20"/>
              </w:rPr>
            </w:pPr>
            <w:r w:rsidRPr="00025842">
              <w:rPr>
                <w:spacing w:val="-1"/>
                <w:sz w:val="20"/>
                <w:szCs w:val="20"/>
              </w:rPr>
              <w:t>0..0</w:t>
            </w:r>
          </w:p>
        </w:tc>
      </w:tr>
      <w:tr w:rsidR="008A6494" w:rsidRPr="00025842" w14:paraId="35FFC16B" w14:textId="77777777" w:rsidTr="006878CE">
        <w:trPr>
          <w:trHeight w:hRule="exact" w:val="892"/>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9FD3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../maternityMedicalRecordBody</w:t>
            </w:r>
          </w:p>
          <w:p w14:paraId="3A243C17"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B2203A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MaternityMedicalRecordBodyType</w:t>
            </w:r>
          </w:p>
          <w:p w14:paraId="02F36B46"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F67201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Kan bestå av antingen en </w:t>
            </w:r>
            <w:r w:rsidRPr="0061750A">
              <w:rPr>
                <w:sz w:val="20"/>
                <w:szCs w:val="20"/>
                <w:lang w:val="sv-SE"/>
              </w:rPr>
              <w:t>registrationRecord, en pregnancyCheckupRecord eller en postDeliveryRecord.</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246ED0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6F2C16F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FABEF3A" w14:textId="77777777" w:rsidR="008A6494" w:rsidRPr="00025842" w:rsidRDefault="008A6494" w:rsidP="008A6494">
            <w:pPr>
              <w:widowControl/>
              <w:spacing w:line="229" w:lineRule="exact"/>
              <w:ind w:left="102"/>
              <w:rPr>
                <w:rFonts w:cs="Times New Roman"/>
                <w:i/>
                <w:sz w:val="20"/>
                <w:szCs w:val="20"/>
                <w:lang w:val="sv-SE"/>
              </w:rPr>
            </w:pPr>
            <w:r w:rsidRPr="00025842">
              <w:rPr>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7205573D" w14:textId="77777777" w:rsidR="008A6494" w:rsidRPr="00025842" w:rsidRDefault="008A6494" w:rsidP="008A6494">
            <w:pPr>
              <w:widowControl/>
              <w:spacing w:line="229" w:lineRule="exact"/>
              <w:ind w:left="102"/>
              <w:rPr>
                <w:rFonts w:cs="Times New Roman"/>
                <w:i/>
                <w:spacing w:val="-1"/>
                <w:sz w:val="20"/>
                <w:szCs w:val="20"/>
                <w:lang w:val="sv-SE"/>
              </w:rPr>
            </w:pPr>
            <w:r w:rsidRPr="00025842">
              <w:rPr>
                <w:i/>
                <w:spacing w:val="-1"/>
                <w:sz w:val="20"/>
                <w:szCs w:val="20"/>
              </w:rPr>
              <w:t>RegistrationRecordType</w:t>
            </w:r>
          </w:p>
        </w:tc>
        <w:tc>
          <w:tcPr>
            <w:tcW w:w="3969" w:type="dxa"/>
            <w:tcBorders>
              <w:top w:val="single" w:sz="5" w:space="0" w:color="000000"/>
              <w:left w:val="single" w:sz="5" w:space="0" w:color="000000"/>
              <w:bottom w:val="single" w:sz="5" w:space="0" w:color="000000"/>
              <w:right w:val="single" w:sz="5" w:space="0" w:color="000000"/>
            </w:tcBorders>
          </w:tcPr>
          <w:p w14:paraId="51F0B0D3" w14:textId="77777777" w:rsidR="008A6494" w:rsidRPr="00025842" w:rsidRDefault="008A6494" w:rsidP="008A6494">
            <w:pPr>
              <w:widowControl/>
              <w:spacing w:line="226" w:lineRule="exact"/>
              <w:ind w:left="102"/>
              <w:rPr>
                <w:rFonts w:cs="Times New Roman"/>
                <w:i/>
                <w:spacing w:val="-1"/>
                <w:sz w:val="20"/>
                <w:szCs w:val="20"/>
                <w:lang w:val="sv-SE"/>
              </w:rPr>
            </w:pPr>
            <w:r w:rsidRPr="0061750A">
              <w:rPr>
                <w:i/>
                <w:spacing w:val="-1"/>
                <w:sz w:val="20"/>
                <w:szCs w:val="20"/>
                <w:lang w:val="sv-SE"/>
              </w:rPr>
              <w:t xml:space="preserve">Information som registreras vid inskrivningsbesöket. </w:t>
            </w:r>
          </w:p>
        </w:tc>
        <w:tc>
          <w:tcPr>
            <w:tcW w:w="1276" w:type="dxa"/>
            <w:tcBorders>
              <w:top w:val="single" w:sz="5" w:space="0" w:color="000000"/>
              <w:left w:val="single" w:sz="5" w:space="0" w:color="000000"/>
              <w:bottom w:val="single" w:sz="5" w:space="0" w:color="000000"/>
              <w:right w:val="single" w:sz="5" w:space="0" w:color="000000"/>
            </w:tcBorders>
          </w:tcPr>
          <w:p w14:paraId="19BC7DA0" w14:textId="77777777" w:rsidR="008A6494" w:rsidRPr="00025842" w:rsidRDefault="008A649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8A6494" w:rsidRPr="00025842" w14:paraId="0DBD985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97A42F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2680F51"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5D206D7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Datum för senaste menstruation</w:t>
            </w:r>
          </w:p>
        </w:tc>
        <w:tc>
          <w:tcPr>
            <w:tcW w:w="1276" w:type="dxa"/>
            <w:tcBorders>
              <w:top w:val="single" w:sz="5" w:space="0" w:color="000000"/>
              <w:left w:val="single" w:sz="5" w:space="0" w:color="000000"/>
              <w:bottom w:val="single" w:sz="5" w:space="0" w:color="000000"/>
              <w:right w:val="single" w:sz="5" w:space="0" w:color="000000"/>
            </w:tcBorders>
          </w:tcPr>
          <w:p w14:paraId="4015572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CFA60D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D88F56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4A3C318F"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46286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Datum för graviditetsindikation</w:t>
            </w:r>
          </w:p>
        </w:tc>
        <w:tc>
          <w:tcPr>
            <w:tcW w:w="1276" w:type="dxa"/>
            <w:tcBorders>
              <w:top w:val="single" w:sz="5" w:space="0" w:color="000000"/>
              <w:left w:val="single" w:sz="5" w:space="0" w:color="000000"/>
              <w:bottom w:val="single" w:sz="5" w:space="0" w:color="000000"/>
              <w:right w:val="single" w:sz="5" w:space="0" w:color="000000"/>
            </w:tcBorders>
          </w:tcPr>
          <w:p w14:paraId="5889792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E07781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C619FA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68377095"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1E701EF"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Datum för när moder upphört med preventivtablett</w:t>
            </w:r>
          </w:p>
        </w:tc>
        <w:tc>
          <w:tcPr>
            <w:tcW w:w="1276" w:type="dxa"/>
            <w:tcBorders>
              <w:top w:val="single" w:sz="5" w:space="0" w:color="000000"/>
              <w:left w:val="single" w:sz="5" w:space="0" w:color="000000"/>
              <w:bottom w:val="single" w:sz="5" w:space="0" w:color="000000"/>
              <w:right w:val="single" w:sz="5" w:space="0" w:color="000000"/>
            </w:tcBorders>
          </w:tcPr>
          <w:p w14:paraId="064206B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00A8FBC"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F97B2C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29B21F49"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16706C4"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Beräknad förlossning enligt sista menstruation</w:t>
            </w:r>
          </w:p>
        </w:tc>
        <w:tc>
          <w:tcPr>
            <w:tcW w:w="1276" w:type="dxa"/>
            <w:tcBorders>
              <w:top w:val="single" w:sz="5" w:space="0" w:color="000000"/>
              <w:left w:val="single" w:sz="5" w:space="0" w:color="000000"/>
              <w:bottom w:val="single" w:sz="5" w:space="0" w:color="000000"/>
              <w:right w:val="single" w:sz="5" w:space="0" w:color="000000"/>
            </w:tcBorders>
          </w:tcPr>
          <w:p w14:paraId="587B5F7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481FE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038CC8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1E0C3257"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54F3E369"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Beräknad förlossning enligt ultraljud</w:t>
            </w:r>
          </w:p>
        </w:tc>
        <w:tc>
          <w:tcPr>
            <w:tcW w:w="1276" w:type="dxa"/>
            <w:tcBorders>
              <w:top w:val="single" w:sz="5" w:space="0" w:color="000000"/>
              <w:left w:val="single" w:sz="5" w:space="0" w:color="000000"/>
              <w:bottom w:val="single" w:sz="5" w:space="0" w:color="000000"/>
              <w:right w:val="single" w:sz="5" w:space="0" w:color="000000"/>
            </w:tcBorders>
          </w:tcPr>
          <w:p w14:paraId="2B68170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6F51A18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0FC381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370057B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233107E1"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Beräknad förlossning enligt embryonik transfer</w:t>
            </w:r>
          </w:p>
        </w:tc>
        <w:tc>
          <w:tcPr>
            <w:tcW w:w="1276" w:type="dxa"/>
            <w:tcBorders>
              <w:top w:val="single" w:sz="5" w:space="0" w:color="000000"/>
              <w:left w:val="single" w:sz="5" w:space="0" w:color="000000"/>
              <w:bottom w:val="single" w:sz="5" w:space="0" w:color="000000"/>
              <w:right w:val="single" w:sz="5" w:space="0" w:color="000000"/>
            </w:tcBorders>
          </w:tcPr>
          <w:p w14:paraId="2B080FC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F7658B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9AF85C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../../../length</w:t>
            </w:r>
          </w:p>
        </w:tc>
        <w:tc>
          <w:tcPr>
            <w:tcW w:w="1559" w:type="dxa"/>
            <w:tcBorders>
              <w:top w:val="single" w:sz="5" w:space="0" w:color="000000"/>
              <w:left w:val="single" w:sz="5" w:space="0" w:color="000000"/>
              <w:bottom w:val="single" w:sz="5" w:space="0" w:color="000000"/>
              <w:right w:val="single" w:sz="5" w:space="0" w:color="000000"/>
            </w:tcBorders>
          </w:tcPr>
          <w:p w14:paraId="4DABD7F8"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489132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Längd vid inskrivning</w:t>
            </w:r>
          </w:p>
        </w:tc>
        <w:tc>
          <w:tcPr>
            <w:tcW w:w="1276" w:type="dxa"/>
            <w:tcBorders>
              <w:top w:val="single" w:sz="5" w:space="0" w:color="000000"/>
              <w:left w:val="single" w:sz="5" w:space="0" w:color="000000"/>
              <w:bottom w:val="single" w:sz="5" w:space="0" w:color="000000"/>
              <w:right w:val="single" w:sz="5" w:space="0" w:color="000000"/>
            </w:tcBorders>
          </w:tcPr>
          <w:p w14:paraId="29B13CC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FA14AF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A355E6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7C74A3E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1C013F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Vikt vid inskrivning [massa]</w:t>
            </w:r>
          </w:p>
        </w:tc>
        <w:tc>
          <w:tcPr>
            <w:tcW w:w="1276" w:type="dxa"/>
            <w:tcBorders>
              <w:top w:val="single" w:sz="5" w:space="0" w:color="000000"/>
              <w:left w:val="single" w:sz="5" w:space="0" w:color="000000"/>
              <w:bottom w:val="single" w:sz="5" w:space="0" w:color="000000"/>
              <w:right w:val="single" w:sz="5" w:space="0" w:color="000000"/>
            </w:tcBorders>
          </w:tcPr>
          <w:p w14:paraId="60CA656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ACC6A2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9C55C5C"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37540F1"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449196B"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BMI vid inskrivning [massa/yta]</w:t>
            </w:r>
          </w:p>
        </w:tc>
        <w:tc>
          <w:tcPr>
            <w:tcW w:w="1276" w:type="dxa"/>
            <w:tcBorders>
              <w:top w:val="single" w:sz="5" w:space="0" w:color="000000"/>
              <w:left w:val="single" w:sz="5" w:space="0" w:color="000000"/>
              <w:bottom w:val="single" w:sz="5" w:space="0" w:color="000000"/>
              <w:right w:val="single" w:sz="5" w:space="0" w:color="000000"/>
            </w:tcBorders>
          </w:tcPr>
          <w:p w14:paraId="6360FCB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98B635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F101F7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18933FBE"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decimal</w:t>
            </w:r>
          </w:p>
        </w:tc>
        <w:tc>
          <w:tcPr>
            <w:tcW w:w="3969" w:type="dxa"/>
            <w:tcBorders>
              <w:top w:val="single" w:sz="5" w:space="0" w:color="000000"/>
              <w:left w:val="single" w:sz="5" w:space="0" w:color="000000"/>
              <w:bottom w:val="single" w:sz="5" w:space="0" w:color="000000"/>
              <w:right w:val="single" w:sz="5" w:space="0" w:color="000000"/>
            </w:tcBorders>
          </w:tcPr>
          <w:p w14:paraId="64012201"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Antal år med ofrivillig barnlöshet (decimaltal)</w:t>
            </w:r>
          </w:p>
        </w:tc>
        <w:tc>
          <w:tcPr>
            <w:tcW w:w="1276" w:type="dxa"/>
            <w:tcBorders>
              <w:top w:val="single" w:sz="5" w:space="0" w:color="000000"/>
              <w:left w:val="single" w:sz="5" w:space="0" w:color="000000"/>
              <w:bottom w:val="single" w:sz="5" w:space="0" w:color="000000"/>
              <w:right w:val="single" w:sz="5" w:space="0" w:color="000000"/>
            </w:tcBorders>
          </w:tcPr>
          <w:p w14:paraId="1A82733B"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DEECAE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36FEB3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479E4257" w14:textId="77777777" w:rsidR="008A6494" w:rsidRPr="00025842" w:rsidRDefault="008A6494" w:rsidP="008A6494">
            <w:pPr>
              <w:widowControl/>
              <w:spacing w:line="229" w:lineRule="exact"/>
              <w:ind w:left="102"/>
              <w:rPr>
                <w:rFonts w:cs="Times New Roman"/>
                <w:spacing w:val="-1"/>
                <w:sz w:val="20"/>
                <w:szCs w:val="20"/>
                <w:lang w:val="sv-SE"/>
              </w:rPr>
            </w:pPr>
            <w:r w:rsidRPr="00025842">
              <w:rPr>
                <w:sz w:val="20"/>
                <w:szCs w:val="20"/>
              </w:rPr>
              <w:t>PreviousGravidityAndParityType</w:t>
            </w:r>
          </w:p>
        </w:tc>
        <w:tc>
          <w:tcPr>
            <w:tcW w:w="3969" w:type="dxa"/>
            <w:tcBorders>
              <w:top w:val="single" w:sz="5" w:space="0" w:color="000000"/>
              <w:left w:val="single" w:sz="5" w:space="0" w:color="000000"/>
              <w:bottom w:val="single" w:sz="5" w:space="0" w:color="000000"/>
              <w:right w:val="single" w:sz="5" w:space="0" w:color="000000"/>
            </w:tcBorders>
          </w:tcPr>
          <w:p w14:paraId="1D63DC6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Tidigare graviditeter och förlossningar</w:t>
            </w:r>
          </w:p>
        </w:tc>
        <w:tc>
          <w:tcPr>
            <w:tcW w:w="1276" w:type="dxa"/>
            <w:tcBorders>
              <w:top w:val="single" w:sz="5" w:space="0" w:color="000000"/>
              <w:left w:val="single" w:sz="5" w:space="0" w:color="000000"/>
              <w:bottom w:val="single" w:sz="5" w:space="0" w:color="000000"/>
              <w:right w:val="single" w:sz="5" w:space="0" w:color="000000"/>
            </w:tcBorders>
          </w:tcPr>
          <w:p w14:paraId="1B0AF1E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8A6494" w:rsidRPr="00025842" w14:paraId="749C10D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CEB3BF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../../../../year</w:t>
            </w:r>
          </w:p>
        </w:tc>
        <w:tc>
          <w:tcPr>
            <w:tcW w:w="1559" w:type="dxa"/>
            <w:tcBorders>
              <w:top w:val="single" w:sz="5" w:space="0" w:color="000000"/>
              <w:left w:val="single" w:sz="5" w:space="0" w:color="000000"/>
              <w:bottom w:val="single" w:sz="5" w:space="0" w:color="000000"/>
              <w:right w:val="single" w:sz="5" w:space="0" w:color="000000"/>
            </w:tcBorders>
          </w:tcPr>
          <w:p w14:paraId="07692F9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695406DA"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År för tidigare graviditet eller förlossning</w:t>
            </w:r>
          </w:p>
        </w:tc>
        <w:tc>
          <w:tcPr>
            <w:tcW w:w="1276" w:type="dxa"/>
            <w:tcBorders>
              <w:top w:val="single" w:sz="5" w:space="0" w:color="000000"/>
              <w:left w:val="single" w:sz="5" w:space="0" w:color="000000"/>
              <w:bottom w:val="single" w:sz="5" w:space="0" w:color="000000"/>
              <w:right w:val="single" w:sz="5" w:space="0" w:color="000000"/>
            </w:tcBorders>
          </w:tcPr>
          <w:p w14:paraId="5797C63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42D44BD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23EA7F4"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58BDF6C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0AB0566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Månad för tidigare graviditet eller förlossning</w:t>
            </w:r>
          </w:p>
        </w:tc>
        <w:tc>
          <w:tcPr>
            <w:tcW w:w="1276" w:type="dxa"/>
            <w:tcBorders>
              <w:top w:val="single" w:sz="5" w:space="0" w:color="000000"/>
              <w:left w:val="single" w:sz="5" w:space="0" w:color="000000"/>
              <w:bottom w:val="single" w:sz="5" w:space="0" w:color="000000"/>
              <w:right w:val="single" w:sz="5" w:space="0" w:color="000000"/>
            </w:tcBorders>
          </w:tcPr>
          <w:p w14:paraId="29EEA24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7D5407F8" w14:textId="77777777" w:rsidTr="00265DFD">
        <w:trPr>
          <w:trHeight w:hRule="exact" w:val="2092"/>
          <w:tblHeader/>
        </w:trPr>
        <w:tc>
          <w:tcPr>
            <w:tcW w:w="2836" w:type="dxa"/>
            <w:tcBorders>
              <w:top w:val="single" w:sz="5" w:space="0" w:color="000000"/>
              <w:left w:val="single" w:sz="5" w:space="0" w:color="000000"/>
              <w:bottom w:val="single" w:sz="5" w:space="0" w:color="000000"/>
              <w:right w:val="single" w:sz="5" w:space="0" w:color="000000"/>
            </w:tcBorders>
          </w:tcPr>
          <w:p w14:paraId="656F67D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7DEF043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DeliveryCodeEnum</w:t>
            </w:r>
          </w:p>
        </w:tc>
        <w:tc>
          <w:tcPr>
            <w:tcW w:w="3969" w:type="dxa"/>
            <w:tcBorders>
              <w:top w:val="single" w:sz="5" w:space="0" w:color="000000"/>
              <w:left w:val="single" w:sz="5" w:space="0" w:color="000000"/>
              <w:bottom w:val="single" w:sz="5" w:space="0" w:color="000000"/>
              <w:right w:val="single" w:sz="5" w:space="0" w:color="000000"/>
            </w:tcBorders>
          </w:tcPr>
          <w:p w14:paraId="558251E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 xml:space="preserve">Graviditet förlossning enligt kodverk: </w:t>
            </w:r>
          </w:p>
          <w:p w14:paraId="038DF31A" w14:textId="77777777" w:rsidR="008A6494" w:rsidRPr="00025842" w:rsidRDefault="008A6494" w:rsidP="008A6494">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025842"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025842" w:rsidRDefault="008A6494" w:rsidP="008A6494">
                  <w:pPr>
                    <w:spacing w:line="229" w:lineRule="exact"/>
                    <w:ind w:left="102"/>
                    <w:rPr>
                      <w:szCs w:val="20"/>
                    </w:rPr>
                  </w:pPr>
                  <w:r w:rsidRPr="00025842">
                    <w:rPr>
                      <w:szCs w:val="20"/>
                    </w:rPr>
                    <w:t xml:space="preserve">0 = Ej angivet, </w:t>
                  </w:r>
                </w:p>
              </w:tc>
            </w:tr>
            <w:tr w:rsidR="008A6494" w:rsidRPr="00025842"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025842" w:rsidRDefault="008A6494" w:rsidP="008A6494">
                  <w:pPr>
                    <w:spacing w:line="229" w:lineRule="exact"/>
                    <w:ind w:left="102"/>
                    <w:rPr>
                      <w:szCs w:val="20"/>
                    </w:rPr>
                  </w:pPr>
                  <w:r w:rsidRPr="00025842">
                    <w:rPr>
                      <w:szCs w:val="20"/>
                    </w:rPr>
                    <w:t>1 = X-gravid,</w:t>
                  </w:r>
                </w:p>
              </w:tc>
            </w:tr>
            <w:tr w:rsidR="008A6494" w:rsidRPr="00025842"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025842" w:rsidRDefault="008A6494" w:rsidP="008A6494">
                  <w:pPr>
                    <w:spacing w:line="229" w:lineRule="exact"/>
                    <w:ind w:left="102"/>
                    <w:rPr>
                      <w:szCs w:val="20"/>
                    </w:rPr>
                  </w:pPr>
                  <w:r w:rsidRPr="00025842">
                    <w:rPr>
                      <w:szCs w:val="20"/>
                    </w:rPr>
                    <w:t>2 = Spontan abort,</w:t>
                  </w:r>
                </w:p>
              </w:tc>
            </w:tr>
            <w:tr w:rsidR="008A6494" w:rsidRPr="00025842"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025842" w:rsidRDefault="008A6494" w:rsidP="008A6494">
                  <w:pPr>
                    <w:spacing w:line="229" w:lineRule="exact"/>
                    <w:ind w:left="102"/>
                    <w:rPr>
                      <w:szCs w:val="20"/>
                    </w:rPr>
                  </w:pPr>
                  <w:r w:rsidRPr="00025842">
                    <w:rPr>
                      <w:szCs w:val="20"/>
                    </w:rPr>
                    <w:t>4 = Dödfött,</w:t>
                  </w:r>
                </w:p>
              </w:tc>
            </w:tr>
            <w:tr w:rsidR="008A6494" w:rsidRPr="00025842"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025842" w:rsidRDefault="008A6494" w:rsidP="008A6494">
                  <w:pPr>
                    <w:spacing w:line="229" w:lineRule="exact"/>
                    <w:ind w:left="102"/>
                    <w:rPr>
                      <w:szCs w:val="20"/>
                    </w:rPr>
                  </w:pPr>
                  <w:r w:rsidRPr="00025842">
                    <w:rPr>
                      <w:szCs w:val="20"/>
                    </w:rPr>
                    <w:t>5 = Levande fött</w:t>
                  </w:r>
                </w:p>
              </w:tc>
            </w:tr>
          </w:tbl>
          <w:p w14:paraId="6F7F1FE4"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7AF753B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A04F87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BC2A99C"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15F18A8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5C5A7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Sjukhus</w:t>
            </w:r>
          </w:p>
        </w:tc>
        <w:tc>
          <w:tcPr>
            <w:tcW w:w="1276" w:type="dxa"/>
            <w:tcBorders>
              <w:top w:val="single" w:sz="5" w:space="0" w:color="000000"/>
              <w:left w:val="single" w:sz="5" w:space="0" w:color="000000"/>
              <w:bottom w:val="single" w:sz="5" w:space="0" w:color="000000"/>
              <w:right w:val="single" w:sz="5" w:space="0" w:color="000000"/>
            </w:tcBorders>
          </w:tcPr>
          <w:p w14:paraId="6807B05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C32F33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BBC8E3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0BA8115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F3111"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Förlopp</w:t>
            </w:r>
          </w:p>
        </w:tc>
        <w:tc>
          <w:tcPr>
            <w:tcW w:w="1276" w:type="dxa"/>
            <w:tcBorders>
              <w:top w:val="single" w:sz="5" w:space="0" w:color="000000"/>
              <w:left w:val="single" w:sz="5" w:space="0" w:color="000000"/>
              <w:bottom w:val="single" w:sz="5" w:space="0" w:color="000000"/>
              <w:right w:val="single" w:sz="5" w:space="0" w:color="000000"/>
            </w:tcBorders>
          </w:tcPr>
          <w:p w14:paraId="60FA44E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85DE8D9" w14:textId="77777777" w:rsidTr="00265DFD">
        <w:trPr>
          <w:trHeight w:hRule="exact" w:val="1690"/>
          <w:tblHeader/>
        </w:trPr>
        <w:tc>
          <w:tcPr>
            <w:tcW w:w="2836" w:type="dxa"/>
            <w:tcBorders>
              <w:top w:val="single" w:sz="5" w:space="0" w:color="000000"/>
              <w:left w:val="single" w:sz="5" w:space="0" w:color="000000"/>
              <w:bottom w:val="single" w:sz="5" w:space="0" w:color="000000"/>
              <w:right w:val="single" w:sz="5" w:space="0" w:color="000000"/>
            </w:tcBorders>
          </w:tcPr>
          <w:p w14:paraId="49A96AE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3763B2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SexCodeEnum</w:t>
            </w:r>
          </w:p>
        </w:tc>
        <w:tc>
          <w:tcPr>
            <w:tcW w:w="3969" w:type="dxa"/>
            <w:tcBorders>
              <w:top w:val="single" w:sz="5" w:space="0" w:color="000000"/>
              <w:left w:val="single" w:sz="5" w:space="0" w:color="000000"/>
              <w:bottom w:val="single" w:sz="5" w:space="0" w:color="000000"/>
              <w:right w:val="single" w:sz="5" w:space="0" w:color="000000"/>
            </w:tcBorders>
          </w:tcPr>
          <w:p w14:paraId="69C7A22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Kön, giltiga värden 0,1,2 och 9 enligt kodverk med OID 1.2.752.129.2.2.1.1:</w:t>
            </w:r>
          </w:p>
          <w:p w14:paraId="2AA49659" w14:textId="77777777" w:rsidR="008A6494" w:rsidRPr="00025842" w:rsidRDefault="008A6494" w:rsidP="008A6494">
            <w:pPr>
              <w:widowControl/>
              <w:spacing w:line="226" w:lineRule="exact"/>
              <w:ind w:left="102"/>
              <w:rPr>
                <w:rFonts w:cs="Times New Roman"/>
                <w:spacing w:val="-1"/>
                <w:sz w:val="20"/>
                <w:szCs w:val="20"/>
                <w:lang w:val="sv-SE"/>
              </w:rPr>
            </w:pPr>
          </w:p>
          <w:p w14:paraId="0728A88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0 = okänt,</w:t>
            </w:r>
          </w:p>
          <w:p w14:paraId="3DD7095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1 = man,</w:t>
            </w:r>
          </w:p>
          <w:p w14:paraId="7D8EC39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2 = kvinna,</w:t>
            </w:r>
          </w:p>
          <w:p w14:paraId="68F3834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9 = ej tillämpligt</w:t>
            </w:r>
          </w:p>
          <w:p w14:paraId="60FF1C05"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5E2C9A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B249DD7"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5BAB1F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64AF2A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044ADB6A"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276" w:type="dxa"/>
            <w:tcBorders>
              <w:top w:val="single" w:sz="5" w:space="0" w:color="000000"/>
              <w:left w:val="single" w:sz="5" w:space="0" w:color="000000"/>
              <w:bottom w:val="single" w:sz="5" w:space="0" w:color="000000"/>
              <w:right w:val="single" w:sz="5" w:space="0" w:color="000000"/>
            </w:tcBorders>
          </w:tcPr>
          <w:p w14:paraId="46D02B9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A41727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6C8091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4312665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33EDECE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Graviditetsvecka. </w:t>
            </w:r>
          </w:p>
        </w:tc>
        <w:tc>
          <w:tcPr>
            <w:tcW w:w="1276" w:type="dxa"/>
            <w:tcBorders>
              <w:top w:val="single" w:sz="5" w:space="0" w:color="000000"/>
              <w:left w:val="single" w:sz="5" w:space="0" w:color="000000"/>
              <w:bottom w:val="single" w:sz="5" w:space="0" w:color="000000"/>
              <w:right w:val="single" w:sz="5" w:space="0" w:color="000000"/>
            </w:tcBorders>
          </w:tcPr>
          <w:p w14:paraId="49A6421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76113B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BD06B5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55B1A51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1B184D9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Trombos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0E6442B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94EFFF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23D4EA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24FE74D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50D45934"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Endokrina sjukdomar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7D6F139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E50282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6BF640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076E2A1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2851159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Upprepade urinvägsinfektioner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49B4F60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DECBF4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421AC2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AD50B7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1A2489E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Diabetes mellitus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06CC127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004FDA" w14:textId="77777777" w:rsidTr="00265DFD">
        <w:trPr>
          <w:trHeight w:hRule="exact" w:val="572"/>
          <w:tblHeader/>
        </w:trPr>
        <w:tc>
          <w:tcPr>
            <w:tcW w:w="2836" w:type="dxa"/>
            <w:tcBorders>
              <w:top w:val="single" w:sz="5" w:space="0" w:color="000000"/>
              <w:left w:val="single" w:sz="5" w:space="0" w:color="000000"/>
              <w:bottom w:val="single" w:sz="5" w:space="0" w:color="000000"/>
              <w:right w:val="single" w:sz="5" w:space="0" w:color="000000"/>
            </w:tcBorders>
          </w:tcPr>
          <w:p w14:paraId="5E742B5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29B07DA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MedicationType</w:t>
            </w:r>
          </w:p>
        </w:tc>
        <w:tc>
          <w:tcPr>
            <w:tcW w:w="3969" w:type="dxa"/>
            <w:tcBorders>
              <w:top w:val="single" w:sz="5" w:space="0" w:color="000000"/>
              <w:left w:val="single" w:sz="5" w:space="0" w:color="000000"/>
              <w:bottom w:val="single" w:sz="5" w:space="0" w:color="000000"/>
              <w:right w:val="single" w:sz="5" w:space="0" w:color="000000"/>
            </w:tcBorders>
          </w:tcPr>
          <w:p w14:paraId="72D24F74"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Före inskrivning under graviditet: medicinering</w:t>
            </w:r>
          </w:p>
        </w:tc>
        <w:tc>
          <w:tcPr>
            <w:tcW w:w="1276" w:type="dxa"/>
            <w:tcBorders>
              <w:top w:val="single" w:sz="5" w:space="0" w:color="000000"/>
              <w:left w:val="single" w:sz="5" w:space="0" w:color="000000"/>
              <w:bottom w:val="single" w:sz="5" w:space="0" w:color="000000"/>
              <w:right w:val="single" w:sz="5" w:space="0" w:color="000000"/>
            </w:tcBorders>
          </w:tcPr>
          <w:p w14:paraId="093F0DC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8A6494" w:rsidRPr="00025842" w14:paraId="0CA8540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E043FC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40E95A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8ECBAF"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Preparat</w:t>
            </w:r>
          </w:p>
        </w:tc>
        <w:tc>
          <w:tcPr>
            <w:tcW w:w="1276" w:type="dxa"/>
            <w:tcBorders>
              <w:top w:val="single" w:sz="5" w:space="0" w:color="000000"/>
              <w:left w:val="single" w:sz="5" w:space="0" w:color="000000"/>
              <w:bottom w:val="single" w:sz="5" w:space="0" w:color="000000"/>
              <w:right w:val="single" w:sz="5" w:space="0" w:color="000000"/>
            </w:tcBorders>
          </w:tcPr>
          <w:p w14:paraId="1728A0A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184B4C4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884F371" w14:textId="1BB8E827" w:rsidR="00A06854" w:rsidRPr="00025842" w:rsidRDefault="00A06854" w:rsidP="008A6494">
            <w:pPr>
              <w:spacing w:line="229" w:lineRule="exact"/>
              <w:ind w:left="102"/>
              <w:rPr>
                <w:sz w:val="20"/>
                <w:szCs w:val="20"/>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1F7C2446" w14:textId="1FAEDCCA" w:rsidR="00A06854" w:rsidRPr="00025842" w:rsidRDefault="00A06854" w:rsidP="008A6494">
            <w:pPr>
              <w:spacing w:line="229" w:lineRule="exact"/>
              <w:ind w:left="102"/>
              <w:rPr>
                <w:sz w:val="20"/>
                <w:szCs w:val="20"/>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884C65" w14:textId="2C889C22" w:rsidR="00A06854" w:rsidRPr="00025842" w:rsidRDefault="00A06854" w:rsidP="008A6494">
            <w:pPr>
              <w:spacing w:line="226" w:lineRule="exact"/>
              <w:ind w:left="102"/>
              <w:rPr>
                <w:spacing w:val="-1"/>
                <w:sz w:val="20"/>
                <w:szCs w:val="20"/>
              </w:rPr>
            </w:pPr>
            <w:r w:rsidRPr="00025842">
              <w:rPr>
                <w:spacing w:val="-1"/>
                <w:sz w:val="20"/>
                <w:szCs w:val="20"/>
              </w:rPr>
              <w:t>Dosering i beskrivande text</w:t>
            </w:r>
          </w:p>
        </w:tc>
        <w:tc>
          <w:tcPr>
            <w:tcW w:w="1276" w:type="dxa"/>
            <w:tcBorders>
              <w:top w:val="single" w:sz="5" w:space="0" w:color="000000"/>
              <w:left w:val="single" w:sz="5" w:space="0" w:color="000000"/>
              <w:bottom w:val="single" w:sz="5" w:space="0" w:color="000000"/>
              <w:right w:val="single" w:sz="5" w:space="0" w:color="000000"/>
            </w:tcBorders>
          </w:tcPr>
          <w:p w14:paraId="1FE7BD06" w14:textId="0FDA8372" w:rsidR="00A06854" w:rsidRPr="00025842" w:rsidRDefault="00A06854" w:rsidP="003A6D72">
            <w:pPr>
              <w:spacing w:line="226" w:lineRule="exact"/>
              <w:ind w:left="102"/>
              <w:jc w:val="center"/>
              <w:rPr>
                <w:spacing w:val="-1"/>
                <w:sz w:val="20"/>
                <w:szCs w:val="20"/>
              </w:rPr>
            </w:pPr>
            <w:r w:rsidRPr="00025842">
              <w:rPr>
                <w:spacing w:val="-1"/>
                <w:sz w:val="20"/>
                <w:szCs w:val="20"/>
              </w:rPr>
              <w:t>0..1</w:t>
            </w:r>
          </w:p>
        </w:tc>
      </w:tr>
      <w:tr w:rsidR="00A06854" w:rsidRPr="00025842" w14:paraId="25054E0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0AD5CB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05CA210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3662203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Bedömning vid 1:a besök: basprogram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6D7B0F42"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3848186E" w14:textId="77777777" w:rsidTr="006878CE">
        <w:trPr>
          <w:trHeight w:hRule="exact" w:val="608"/>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3969BCD"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3E3DDB7"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PregnancyCheckupRecordType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7BD91F1" w14:textId="77777777" w:rsidR="00A06854" w:rsidRPr="00025842" w:rsidRDefault="00A06854" w:rsidP="008A6494">
            <w:pPr>
              <w:widowControl/>
              <w:spacing w:line="226" w:lineRule="exact"/>
              <w:ind w:left="102"/>
              <w:rPr>
                <w:rFonts w:cs="Times New Roman"/>
                <w:i/>
                <w:spacing w:val="-1"/>
                <w:sz w:val="20"/>
                <w:szCs w:val="20"/>
                <w:lang w:val="sv-SE"/>
              </w:rPr>
            </w:pPr>
            <w:r w:rsidRPr="00025842">
              <w:rPr>
                <w:i/>
                <w:spacing w:val="-1"/>
                <w:sz w:val="20"/>
                <w:szCs w:val="20"/>
              </w:rPr>
              <w:t>Graviditetskontroll</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94A9EF" w14:textId="77777777" w:rsidR="00A06854" w:rsidRPr="00025842" w:rsidRDefault="00A0685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A06854" w:rsidRPr="00025842" w14:paraId="49DBE17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0DE0F4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lastRenderedPageBreak/>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21FDC08F"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1ED101A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Fullgångna graviditetsveckor</w:t>
            </w:r>
          </w:p>
        </w:tc>
        <w:tc>
          <w:tcPr>
            <w:tcW w:w="1276" w:type="dxa"/>
            <w:tcBorders>
              <w:top w:val="single" w:sz="5" w:space="0" w:color="000000"/>
              <w:left w:val="single" w:sz="5" w:space="0" w:color="000000"/>
              <w:bottom w:val="single" w:sz="5" w:space="0" w:color="000000"/>
              <w:right w:val="single" w:sz="5" w:space="0" w:color="000000"/>
            </w:tcBorders>
          </w:tcPr>
          <w:p w14:paraId="5338ECA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677C34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36481E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11D8F45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4B2314A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Moderns vikt [massa]</w:t>
            </w:r>
          </w:p>
        </w:tc>
        <w:tc>
          <w:tcPr>
            <w:tcW w:w="1276" w:type="dxa"/>
            <w:tcBorders>
              <w:top w:val="single" w:sz="5" w:space="0" w:color="000000"/>
              <w:left w:val="single" w:sz="5" w:space="0" w:color="000000"/>
              <w:bottom w:val="single" w:sz="5" w:space="0" w:color="000000"/>
              <w:right w:val="single" w:sz="5" w:space="0" w:color="000000"/>
            </w:tcBorders>
          </w:tcPr>
          <w:p w14:paraId="1BDD5E4F"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8FDCB4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B8B7F0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0195935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241B82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Symfys-fundus mått [längd]</w:t>
            </w:r>
          </w:p>
        </w:tc>
        <w:tc>
          <w:tcPr>
            <w:tcW w:w="1276" w:type="dxa"/>
            <w:tcBorders>
              <w:top w:val="single" w:sz="5" w:space="0" w:color="000000"/>
              <w:left w:val="single" w:sz="5" w:space="0" w:color="000000"/>
              <w:bottom w:val="single" w:sz="5" w:space="0" w:color="000000"/>
              <w:right w:val="single" w:sz="5" w:space="0" w:color="000000"/>
            </w:tcBorders>
          </w:tcPr>
          <w:p w14:paraId="0E43C58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46F0E9B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B6C003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19520CC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BC05E31"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Hb (Hemoglobin) [massa / volym]</w:t>
            </w:r>
          </w:p>
        </w:tc>
        <w:tc>
          <w:tcPr>
            <w:tcW w:w="1276" w:type="dxa"/>
            <w:tcBorders>
              <w:top w:val="single" w:sz="5" w:space="0" w:color="000000"/>
              <w:left w:val="single" w:sz="5" w:space="0" w:color="000000"/>
              <w:bottom w:val="single" w:sz="5" w:space="0" w:color="000000"/>
              <w:right w:val="single" w:sz="5" w:space="0" w:color="000000"/>
            </w:tcBorders>
          </w:tcPr>
          <w:p w14:paraId="1DEA7756"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734DE7C"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342282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3C0A6B5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6C55513"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0B5DC400"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62507C2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248148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1247BAC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4D578A6"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6C826B0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69F80E10" w14:textId="77777777" w:rsidTr="00265DFD">
        <w:trPr>
          <w:trHeight w:hRule="exact" w:val="1163"/>
          <w:tblHeader/>
        </w:trPr>
        <w:tc>
          <w:tcPr>
            <w:tcW w:w="2836" w:type="dxa"/>
            <w:tcBorders>
              <w:top w:val="single" w:sz="5" w:space="0" w:color="000000"/>
              <w:left w:val="single" w:sz="5" w:space="0" w:color="000000"/>
              <w:bottom w:val="single" w:sz="5" w:space="0" w:color="000000"/>
              <w:right w:val="single" w:sz="5" w:space="0" w:color="000000"/>
            </w:tcBorders>
          </w:tcPr>
          <w:p w14:paraId="7A7D50C8" w14:textId="01733C19" w:rsidR="00A06854" w:rsidRPr="00025842" w:rsidRDefault="00A06854" w:rsidP="008A6494">
            <w:pPr>
              <w:widowControl/>
              <w:spacing w:line="229" w:lineRule="exact"/>
              <w:ind w:left="102"/>
              <w:rPr>
                <w:sz w:val="20"/>
                <w:szCs w:val="20"/>
                <w:highlight w:val="yellow"/>
                <w:lang w:val="sv-SE"/>
              </w:rPr>
            </w:pPr>
            <w:r w:rsidRPr="00025842">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3490EFD5" w14:textId="3CD539C3" w:rsidR="00A06854" w:rsidRPr="00025842" w:rsidRDefault="00A06854" w:rsidP="008A6494">
            <w:pPr>
              <w:widowControl/>
              <w:spacing w:line="229" w:lineRule="exact"/>
              <w:ind w:left="102"/>
              <w:rPr>
                <w:sz w:val="20"/>
                <w:szCs w:val="20"/>
                <w:highlight w:val="yellow"/>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B15CDE6"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Proteinuri - Protein i urinet [massa / volym]</w:t>
            </w:r>
          </w:p>
          <w:p w14:paraId="374D9CDD" w14:textId="6E88D09C" w:rsidR="00A06854" w:rsidRPr="00025842" w:rsidRDefault="00A06854" w:rsidP="008A6494">
            <w:pPr>
              <w:widowControl/>
              <w:spacing w:line="226" w:lineRule="exact"/>
              <w:ind w:left="102"/>
              <w:rPr>
                <w:spacing w:val="-1"/>
                <w:sz w:val="20"/>
                <w:szCs w:val="20"/>
                <w:highlight w:val="yellow"/>
                <w:lang w:val="sv-SE"/>
              </w:rPr>
            </w:pPr>
            <w:r w:rsidRPr="0061750A">
              <w:rPr>
                <w:spacing w:val="-1"/>
                <w:sz w:val="20"/>
                <w:szCs w:val="20"/>
                <w:lang w:val="sv-SE"/>
              </w:rPr>
              <w:t xml:space="preserve">Mängden protein skall alltså anges i g/l eller motsvarande. </w:t>
            </w:r>
            <w:r w:rsidRPr="00025842">
              <w:rPr>
                <w:spacing w:val="-1"/>
                <w:sz w:val="20"/>
                <w:szCs w:val="20"/>
              </w:rPr>
              <w:t>Använd INTE mätstickans kodning (0, 1+, 2+…)</w:t>
            </w:r>
          </w:p>
        </w:tc>
        <w:tc>
          <w:tcPr>
            <w:tcW w:w="1276" w:type="dxa"/>
            <w:tcBorders>
              <w:top w:val="single" w:sz="5" w:space="0" w:color="000000"/>
              <w:left w:val="single" w:sz="5" w:space="0" w:color="000000"/>
              <w:bottom w:val="single" w:sz="5" w:space="0" w:color="000000"/>
              <w:right w:val="single" w:sz="5" w:space="0" w:color="000000"/>
            </w:tcBorders>
          </w:tcPr>
          <w:p w14:paraId="3787A600" w14:textId="11B7EBA2" w:rsidR="00A06854" w:rsidRPr="00025842" w:rsidRDefault="00A06854" w:rsidP="003A6D72">
            <w:pPr>
              <w:widowControl/>
              <w:spacing w:line="226" w:lineRule="exact"/>
              <w:ind w:left="102"/>
              <w:jc w:val="center"/>
              <w:rPr>
                <w:spacing w:val="-1"/>
                <w:sz w:val="20"/>
                <w:szCs w:val="20"/>
                <w:highlight w:val="yellow"/>
                <w:lang w:val="sv-SE"/>
              </w:rPr>
            </w:pPr>
            <w:r w:rsidRPr="00025842">
              <w:rPr>
                <w:spacing w:val="-1"/>
                <w:sz w:val="20"/>
                <w:szCs w:val="20"/>
              </w:rPr>
              <w:t>0..1</w:t>
            </w:r>
          </w:p>
        </w:tc>
      </w:tr>
      <w:tr w:rsidR="00A06854" w:rsidRPr="00025842" w14:paraId="0A2F5C4D" w14:textId="77777777" w:rsidTr="006878CE">
        <w:trPr>
          <w:trHeight w:hRule="exact" w:val="1318"/>
          <w:tblHeader/>
        </w:trPr>
        <w:tc>
          <w:tcPr>
            <w:tcW w:w="2836" w:type="dxa"/>
            <w:tcBorders>
              <w:top w:val="single" w:sz="5" w:space="0" w:color="000000"/>
              <w:left w:val="single" w:sz="5" w:space="0" w:color="000000"/>
              <w:bottom w:val="single" w:sz="5" w:space="0" w:color="000000"/>
              <w:right w:val="single" w:sz="5" w:space="0" w:color="000000"/>
            </w:tcBorders>
          </w:tcPr>
          <w:p w14:paraId="7458AA5C" w14:textId="57D75C2C" w:rsidR="00A06854" w:rsidRPr="00025842" w:rsidRDefault="00A06854" w:rsidP="008A6494">
            <w:pPr>
              <w:widowControl/>
              <w:spacing w:line="229" w:lineRule="exact"/>
              <w:ind w:left="102"/>
              <w:rPr>
                <w:sz w:val="20"/>
                <w:szCs w:val="20"/>
                <w:highlight w:val="yellow"/>
                <w:lang w:val="sv-SE"/>
              </w:rPr>
            </w:pPr>
            <w:r w:rsidRPr="00025842">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088C72C0" w14:textId="7BF7F845" w:rsidR="00A06854" w:rsidRPr="00025842" w:rsidRDefault="00A06854" w:rsidP="008A6494">
            <w:pPr>
              <w:widowControl/>
              <w:spacing w:line="229" w:lineRule="exact"/>
              <w:ind w:left="102"/>
              <w:rPr>
                <w:sz w:val="20"/>
                <w:szCs w:val="20"/>
                <w:highlight w:val="yellow"/>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2FC6BAB"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Glucosuri - Glucos i urinet [antal / volym]</w:t>
            </w:r>
          </w:p>
          <w:p w14:paraId="58BB8205"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Förväntad enhet är mmol/l. Använd INTE mätstickans kodning (0, 1+, 2+…)</w:t>
            </w:r>
          </w:p>
          <w:p w14:paraId="0F1AF5D0" w14:textId="2C77E03F" w:rsidR="00A06854" w:rsidRPr="00025842" w:rsidRDefault="00A06854" w:rsidP="008A6494">
            <w:pPr>
              <w:widowControl/>
              <w:spacing w:line="226" w:lineRule="exact"/>
              <w:ind w:left="102"/>
              <w:rPr>
                <w:spacing w:val="-1"/>
                <w:sz w:val="20"/>
                <w:szCs w:val="20"/>
                <w:highlight w:val="yellow"/>
                <w:lang w:val="sv-SE"/>
              </w:rPr>
            </w:pPr>
            <w:r w:rsidRPr="0061750A">
              <w:rPr>
                <w:spacing w:val="-1"/>
                <w:sz w:val="20"/>
                <w:szCs w:val="20"/>
                <w:lang w:val="sv-SE"/>
              </w:rPr>
              <w:t>OBS! U på svenska men y på engelska (ICD10).</w:t>
            </w:r>
          </w:p>
        </w:tc>
        <w:tc>
          <w:tcPr>
            <w:tcW w:w="1276" w:type="dxa"/>
            <w:tcBorders>
              <w:top w:val="single" w:sz="5" w:space="0" w:color="000000"/>
              <w:left w:val="single" w:sz="5" w:space="0" w:color="000000"/>
              <w:bottom w:val="single" w:sz="5" w:space="0" w:color="000000"/>
              <w:right w:val="single" w:sz="5" w:space="0" w:color="000000"/>
            </w:tcBorders>
          </w:tcPr>
          <w:p w14:paraId="1854D9AC" w14:textId="0DE28FFB" w:rsidR="00A06854" w:rsidRPr="00025842" w:rsidRDefault="00A06854" w:rsidP="003A6D72">
            <w:pPr>
              <w:widowControl/>
              <w:spacing w:line="226" w:lineRule="exact"/>
              <w:ind w:left="102"/>
              <w:jc w:val="center"/>
              <w:rPr>
                <w:spacing w:val="-1"/>
                <w:sz w:val="20"/>
                <w:szCs w:val="20"/>
                <w:highlight w:val="yellow"/>
                <w:lang w:val="sv-SE"/>
              </w:rPr>
            </w:pPr>
            <w:r w:rsidRPr="00025842">
              <w:rPr>
                <w:spacing w:val="-1"/>
                <w:sz w:val="20"/>
                <w:szCs w:val="20"/>
              </w:rPr>
              <w:t>0..1</w:t>
            </w:r>
          </w:p>
        </w:tc>
      </w:tr>
      <w:tr w:rsidR="00A06854" w:rsidRPr="00025842" w14:paraId="4A1B111F" w14:textId="77777777" w:rsidTr="006878CE">
        <w:trPr>
          <w:trHeight w:hRule="exact" w:val="557"/>
          <w:tblHeader/>
        </w:trPr>
        <w:tc>
          <w:tcPr>
            <w:tcW w:w="2836" w:type="dxa"/>
            <w:tcBorders>
              <w:top w:val="single" w:sz="5" w:space="0" w:color="000000"/>
              <w:left w:val="single" w:sz="5" w:space="0" w:color="000000"/>
              <w:bottom w:val="single" w:sz="5" w:space="0" w:color="000000"/>
              <w:right w:val="single" w:sz="5" w:space="0" w:color="000000"/>
            </w:tcBorders>
          </w:tcPr>
          <w:p w14:paraId="7A35E631" w14:textId="4631D886" w:rsidR="00A06854" w:rsidRPr="00025842" w:rsidRDefault="00A06854" w:rsidP="008A6494">
            <w:pPr>
              <w:widowControl/>
              <w:spacing w:line="229" w:lineRule="exact"/>
              <w:ind w:left="102"/>
              <w:rPr>
                <w:rFonts w:cs="Times New Roman"/>
                <w:sz w:val="20"/>
                <w:szCs w:val="20"/>
                <w:lang w:val="sv-SE"/>
              </w:rPr>
            </w:pPr>
            <w:r w:rsidRPr="00025842">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00CCE196" w14:textId="014C5404" w:rsidR="00A06854" w:rsidRPr="00025842" w:rsidRDefault="00A06854" w:rsidP="008A6494">
            <w:pPr>
              <w:widowControl/>
              <w:spacing w:line="229" w:lineRule="exact"/>
              <w:ind w:left="102"/>
              <w:rPr>
                <w:rFonts w:cs="Times New Roman"/>
                <w:sz w:val="20"/>
                <w:szCs w:val="20"/>
                <w:lang w:val="sv-SE"/>
              </w:rPr>
            </w:pPr>
            <w:r w:rsidRPr="00025842">
              <w:rPr>
                <w:sz w:val="20"/>
                <w:szCs w:val="20"/>
              </w:rPr>
              <w:t>MeasurementType</w:t>
            </w:r>
          </w:p>
        </w:tc>
        <w:tc>
          <w:tcPr>
            <w:tcW w:w="3969" w:type="dxa"/>
            <w:tcBorders>
              <w:top w:val="single" w:sz="5" w:space="0" w:color="000000"/>
              <w:left w:val="single" w:sz="5" w:space="0" w:color="000000"/>
              <w:bottom w:val="single" w:sz="5" w:space="0" w:color="000000"/>
              <w:right w:val="single" w:sz="5" w:space="0" w:color="000000"/>
            </w:tcBorders>
          </w:tcPr>
          <w:p w14:paraId="4EF6EDAA" w14:textId="683FCDEE"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p-Glukos, blodsocker</w:t>
            </w:r>
          </w:p>
        </w:tc>
        <w:tc>
          <w:tcPr>
            <w:tcW w:w="1276" w:type="dxa"/>
            <w:tcBorders>
              <w:top w:val="single" w:sz="5" w:space="0" w:color="000000"/>
              <w:left w:val="single" w:sz="5" w:space="0" w:color="000000"/>
              <w:bottom w:val="single" w:sz="5" w:space="0" w:color="000000"/>
              <w:right w:val="single" w:sz="5" w:space="0" w:color="000000"/>
            </w:tcBorders>
          </w:tcPr>
          <w:p w14:paraId="7208791C" w14:textId="72CC114E"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4EE1879D" w14:textId="77777777" w:rsidTr="00265DFD">
        <w:trPr>
          <w:trHeight w:hRule="exact" w:val="417"/>
          <w:tblHeader/>
        </w:trPr>
        <w:tc>
          <w:tcPr>
            <w:tcW w:w="2836" w:type="dxa"/>
            <w:tcBorders>
              <w:top w:val="single" w:sz="5" w:space="0" w:color="000000"/>
              <w:left w:val="single" w:sz="5" w:space="0" w:color="000000"/>
              <w:bottom w:val="single" w:sz="5" w:space="0" w:color="000000"/>
              <w:right w:val="single" w:sz="5" w:space="0" w:color="000000"/>
            </w:tcBorders>
          </w:tcPr>
          <w:p w14:paraId="44B8B0C6" w14:textId="149B8481" w:rsidR="00A06854" w:rsidRPr="00025842" w:rsidRDefault="00A06854" w:rsidP="008A6494">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7C628161" w14:textId="32D177E3" w:rsidR="00A06854" w:rsidRPr="00025842" w:rsidRDefault="00A06854" w:rsidP="008A6494">
            <w:pPr>
              <w:widowControl/>
              <w:spacing w:line="229"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BB292AE" w14:textId="4592696E"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NPU-kod som beskriver mätmetoden.</w:t>
            </w:r>
          </w:p>
        </w:tc>
        <w:tc>
          <w:tcPr>
            <w:tcW w:w="1276" w:type="dxa"/>
            <w:tcBorders>
              <w:top w:val="single" w:sz="5" w:space="0" w:color="000000"/>
              <w:left w:val="single" w:sz="5" w:space="0" w:color="000000"/>
              <w:bottom w:val="single" w:sz="5" w:space="0" w:color="000000"/>
              <w:right w:val="single" w:sz="5" w:space="0" w:color="000000"/>
            </w:tcBorders>
          </w:tcPr>
          <w:p w14:paraId="7CB1DFBE" w14:textId="5C3E8F6A"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5B28B0A1" w14:textId="77777777" w:rsidTr="00265DFD">
        <w:trPr>
          <w:trHeight w:hRule="exact" w:val="578"/>
          <w:tblHeader/>
        </w:trPr>
        <w:tc>
          <w:tcPr>
            <w:tcW w:w="2836" w:type="dxa"/>
            <w:tcBorders>
              <w:top w:val="single" w:sz="5" w:space="0" w:color="000000"/>
              <w:left w:val="single" w:sz="5" w:space="0" w:color="000000"/>
              <w:bottom w:val="single" w:sz="5" w:space="0" w:color="000000"/>
              <w:right w:val="single" w:sz="5" w:space="0" w:color="000000"/>
            </w:tcBorders>
          </w:tcPr>
          <w:p w14:paraId="3D1C7B29" w14:textId="061B1B65" w:rsidR="00A06854" w:rsidRPr="00025842" w:rsidRDefault="00A06854" w:rsidP="008A6494">
            <w:pPr>
              <w:widowControl/>
              <w:spacing w:line="229" w:lineRule="exact"/>
              <w:ind w:left="102"/>
              <w:rPr>
                <w:rFonts w:cs="Times New Roman"/>
                <w:sz w:val="20"/>
                <w:szCs w:val="20"/>
                <w:lang w:val="sv-SE"/>
              </w:rPr>
            </w:pPr>
            <w:r w:rsidRPr="00025842">
              <w:rPr>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08ADA7AB" w14:textId="0AF43FBC"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6DEDDAD" w14:textId="77777777" w:rsidR="00A06854" w:rsidRPr="00025842" w:rsidRDefault="00A06854" w:rsidP="005B612A">
            <w:pPr>
              <w:widowControl/>
              <w:spacing w:line="226" w:lineRule="exact"/>
              <w:ind w:left="102"/>
              <w:rPr>
                <w:rFonts w:cs="Times New Roman"/>
                <w:spacing w:val="-1"/>
                <w:sz w:val="20"/>
                <w:szCs w:val="20"/>
                <w:lang w:val="sv-SE"/>
              </w:rPr>
            </w:pPr>
            <w:r w:rsidRPr="0061750A">
              <w:rPr>
                <w:spacing w:val="-1"/>
                <w:sz w:val="20"/>
                <w:szCs w:val="20"/>
                <w:lang w:val="sv-SE"/>
              </w:rPr>
              <w:t>p-glukos – blodsocker [antal / volym]</w:t>
            </w:r>
          </w:p>
          <w:p w14:paraId="281B1FDA" w14:textId="5EEB3779"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Förväntad enhet är mmol/l.</w:t>
            </w:r>
          </w:p>
        </w:tc>
        <w:tc>
          <w:tcPr>
            <w:tcW w:w="1276" w:type="dxa"/>
            <w:tcBorders>
              <w:top w:val="single" w:sz="5" w:space="0" w:color="000000"/>
              <w:left w:val="single" w:sz="5" w:space="0" w:color="000000"/>
              <w:bottom w:val="single" w:sz="5" w:space="0" w:color="000000"/>
              <w:right w:val="single" w:sz="5" w:space="0" w:color="000000"/>
            </w:tcBorders>
          </w:tcPr>
          <w:p w14:paraId="33A1A44B" w14:textId="475C31BF"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77295A84" w14:textId="77777777" w:rsidTr="00265DFD">
        <w:trPr>
          <w:trHeight w:hRule="exact" w:val="1577"/>
          <w:tblHeader/>
        </w:trPr>
        <w:tc>
          <w:tcPr>
            <w:tcW w:w="2836" w:type="dxa"/>
            <w:tcBorders>
              <w:top w:val="single" w:sz="5" w:space="0" w:color="000000"/>
              <w:left w:val="single" w:sz="5" w:space="0" w:color="000000"/>
              <w:bottom w:val="single" w:sz="5" w:space="0" w:color="000000"/>
              <w:right w:val="single" w:sz="5" w:space="0" w:color="000000"/>
            </w:tcBorders>
          </w:tcPr>
          <w:p w14:paraId="430CF31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2D6BB0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FetalPositionCodeEnum</w:t>
            </w:r>
          </w:p>
          <w:p w14:paraId="62D2F208" w14:textId="77777777" w:rsidR="00A06854" w:rsidRPr="00025842" w:rsidRDefault="00A0685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19C16F7"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Fosterläge enligt kodverk:</w:t>
            </w:r>
          </w:p>
          <w:p w14:paraId="6C29D772" w14:textId="77777777" w:rsidR="00A06854" w:rsidRPr="00025842" w:rsidRDefault="00A06854" w:rsidP="008A6494">
            <w:pPr>
              <w:widowControl/>
              <w:spacing w:line="226" w:lineRule="exact"/>
              <w:ind w:left="102"/>
              <w:rPr>
                <w:rFonts w:cs="Times New Roman"/>
                <w:spacing w:val="-1"/>
                <w:sz w:val="20"/>
                <w:szCs w:val="20"/>
                <w:lang w:val="sv-SE"/>
              </w:rPr>
            </w:pPr>
          </w:p>
          <w:p w14:paraId="1C3B28D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 head (huvud )</w:t>
            </w:r>
          </w:p>
          <w:p w14:paraId="2499FC99"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1 = breech (säte)</w:t>
            </w:r>
          </w:p>
          <w:p w14:paraId="427C3A2C"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2 = oblique (snedläge) </w:t>
            </w:r>
          </w:p>
          <w:p w14:paraId="32D0737D"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3 = transverse (tvärläge)</w:t>
            </w:r>
          </w:p>
          <w:p w14:paraId="01EB6385" w14:textId="77777777" w:rsidR="00A06854" w:rsidRPr="00025842" w:rsidRDefault="00A06854" w:rsidP="008A6494">
            <w:pPr>
              <w:widowControl/>
              <w:spacing w:line="226" w:lineRule="exact"/>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E55A86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146F8C63" w14:textId="77777777" w:rsidTr="00265DFD">
        <w:trPr>
          <w:trHeight w:hRule="exact" w:val="1269"/>
          <w:tblHeader/>
        </w:trPr>
        <w:tc>
          <w:tcPr>
            <w:tcW w:w="2836" w:type="dxa"/>
            <w:tcBorders>
              <w:top w:val="single" w:sz="5" w:space="0" w:color="000000"/>
              <w:left w:val="single" w:sz="5" w:space="0" w:color="000000"/>
              <w:bottom w:val="single" w:sz="5" w:space="0" w:color="000000"/>
              <w:right w:val="single" w:sz="5" w:space="0" w:color="000000"/>
            </w:tcBorders>
          </w:tcPr>
          <w:p w14:paraId="08828386"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11FC720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FetalPresentationCodeEnum</w:t>
            </w:r>
          </w:p>
        </w:tc>
        <w:tc>
          <w:tcPr>
            <w:tcW w:w="3969" w:type="dxa"/>
            <w:tcBorders>
              <w:top w:val="single" w:sz="5" w:space="0" w:color="000000"/>
              <w:left w:val="single" w:sz="5" w:space="0" w:color="000000"/>
              <w:bottom w:val="single" w:sz="5" w:space="0" w:color="000000"/>
              <w:right w:val="single" w:sz="5" w:space="0" w:color="000000"/>
            </w:tcBorders>
          </w:tcPr>
          <w:p w14:paraId="1CAFB29E"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Föregående fosterdel enligt kodverk:</w:t>
            </w:r>
          </w:p>
          <w:p w14:paraId="1B6407BB" w14:textId="77777777" w:rsidR="00A06854" w:rsidRPr="00025842" w:rsidRDefault="00A06854" w:rsidP="008A6494">
            <w:pPr>
              <w:widowControl/>
              <w:spacing w:line="226" w:lineRule="exact"/>
              <w:ind w:left="102"/>
              <w:rPr>
                <w:rFonts w:cs="Times New Roman"/>
                <w:spacing w:val="-1"/>
                <w:sz w:val="20"/>
                <w:szCs w:val="20"/>
                <w:lang w:val="sv-SE"/>
              </w:rPr>
            </w:pPr>
          </w:p>
          <w:p w14:paraId="67894A7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mobile (rörligt),</w:t>
            </w:r>
          </w:p>
          <w:p w14:paraId="18FB1758"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1 = movable (ruckbart),</w:t>
            </w:r>
          </w:p>
          <w:p w14:paraId="73BB497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2 = fixed (fix)</w:t>
            </w:r>
          </w:p>
        </w:tc>
        <w:tc>
          <w:tcPr>
            <w:tcW w:w="1276" w:type="dxa"/>
            <w:tcBorders>
              <w:top w:val="single" w:sz="5" w:space="0" w:color="000000"/>
              <w:left w:val="single" w:sz="5" w:space="0" w:color="000000"/>
              <w:bottom w:val="single" w:sz="5" w:space="0" w:color="000000"/>
              <w:right w:val="single" w:sz="5" w:space="0" w:color="000000"/>
            </w:tcBorders>
          </w:tcPr>
          <w:p w14:paraId="72FDFA12"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0498E0E2" w14:textId="77777777" w:rsidTr="000C5BDE">
        <w:trPr>
          <w:trHeight w:hRule="exact" w:val="422"/>
          <w:tblHeader/>
        </w:trPr>
        <w:tc>
          <w:tcPr>
            <w:tcW w:w="2836" w:type="dxa"/>
            <w:tcBorders>
              <w:top w:val="single" w:sz="5" w:space="0" w:color="000000"/>
              <w:left w:val="single" w:sz="5" w:space="0" w:color="000000"/>
              <w:bottom w:val="single" w:sz="5" w:space="0" w:color="000000"/>
              <w:right w:val="single" w:sz="5" w:space="0" w:color="000000"/>
            </w:tcBorders>
          </w:tcPr>
          <w:p w14:paraId="1669719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66371CC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B57A1E2"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Fosterljud, hjärtslag, ex. bpm [frekvens]</w:t>
            </w:r>
          </w:p>
        </w:tc>
        <w:tc>
          <w:tcPr>
            <w:tcW w:w="1276" w:type="dxa"/>
            <w:tcBorders>
              <w:top w:val="single" w:sz="5" w:space="0" w:color="000000"/>
              <w:left w:val="single" w:sz="5" w:space="0" w:color="000000"/>
              <w:bottom w:val="single" w:sz="5" w:space="0" w:color="000000"/>
              <w:right w:val="single" w:sz="5" w:space="0" w:color="000000"/>
            </w:tcBorders>
          </w:tcPr>
          <w:p w14:paraId="1BEA3FA8"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3533829E" w14:textId="77777777" w:rsidTr="000C5BDE">
        <w:trPr>
          <w:trHeight w:hRule="exact" w:val="1280"/>
          <w:tblHeader/>
        </w:trPr>
        <w:tc>
          <w:tcPr>
            <w:tcW w:w="2836" w:type="dxa"/>
            <w:tcBorders>
              <w:top w:val="single" w:sz="5" w:space="0" w:color="000000"/>
              <w:left w:val="single" w:sz="5" w:space="0" w:color="000000"/>
              <w:bottom w:val="single" w:sz="5" w:space="0" w:color="000000"/>
              <w:right w:val="single" w:sz="5" w:space="0" w:color="000000"/>
            </w:tcBorders>
          </w:tcPr>
          <w:p w14:paraId="77F7F13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7DED2D1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TypeOfLeaveCodeEnum</w:t>
            </w:r>
          </w:p>
        </w:tc>
        <w:tc>
          <w:tcPr>
            <w:tcW w:w="3969" w:type="dxa"/>
            <w:tcBorders>
              <w:top w:val="single" w:sz="5" w:space="0" w:color="000000"/>
              <w:left w:val="single" w:sz="5" w:space="0" w:color="000000"/>
              <w:bottom w:val="single" w:sz="5" w:space="0" w:color="000000"/>
              <w:right w:val="single" w:sz="5" w:space="0" w:color="000000"/>
            </w:tcBorders>
          </w:tcPr>
          <w:p w14:paraId="0EE76CB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Typ av ledighet enligt kodverk</w:t>
            </w:r>
          </w:p>
          <w:p w14:paraId="5F41E26C" w14:textId="77777777" w:rsidR="00A06854" w:rsidRPr="00025842" w:rsidRDefault="00A06854" w:rsidP="008A6494">
            <w:pPr>
              <w:widowControl/>
              <w:spacing w:line="226" w:lineRule="exact"/>
              <w:ind w:left="102"/>
              <w:rPr>
                <w:rFonts w:cs="Times New Roman"/>
                <w:spacing w:val="-1"/>
                <w:sz w:val="20"/>
                <w:szCs w:val="20"/>
                <w:lang w:val="sv-SE"/>
              </w:rPr>
            </w:pPr>
          </w:p>
          <w:p w14:paraId="7D982970"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 Sjukskrivning,</w:t>
            </w:r>
          </w:p>
          <w:p w14:paraId="517AB69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1 = Havandekapsledighet,</w:t>
            </w:r>
          </w:p>
          <w:p w14:paraId="6BBB469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2 = Föräldrarledighet</w:t>
            </w:r>
          </w:p>
        </w:tc>
        <w:tc>
          <w:tcPr>
            <w:tcW w:w="1276" w:type="dxa"/>
            <w:tcBorders>
              <w:top w:val="single" w:sz="5" w:space="0" w:color="000000"/>
              <w:left w:val="single" w:sz="5" w:space="0" w:color="000000"/>
              <w:bottom w:val="single" w:sz="5" w:space="0" w:color="000000"/>
              <w:right w:val="single" w:sz="5" w:space="0" w:color="000000"/>
            </w:tcBorders>
          </w:tcPr>
          <w:p w14:paraId="0A8F441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2522D41A" w14:textId="77777777" w:rsidTr="00265DFD">
        <w:trPr>
          <w:trHeight w:hRule="exact" w:val="690"/>
          <w:tblHeader/>
        </w:trPr>
        <w:tc>
          <w:tcPr>
            <w:tcW w:w="2836" w:type="dxa"/>
            <w:tcBorders>
              <w:top w:val="single" w:sz="5" w:space="0" w:color="000000"/>
              <w:left w:val="single" w:sz="5" w:space="0" w:color="000000"/>
              <w:bottom w:val="single" w:sz="5" w:space="0" w:color="000000"/>
              <w:right w:val="single" w:sz="5" w:space="0" w:color="000000"/>
            </w:tcBorders>
          </w:tcPr>
          <w:p w14:paraId="1426A897"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A1E5D6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MedicationType</w:t>
            </w:r>
          </w:p>
        </w:tc>
        <w:tc>
          <w:tcPr>
            <w:tcW w:w="3969" w:type="dxa"/>
            <w:tcBorders>
              <w:top w:val="single" w:sz="5" w:space="0" w:color="000000"/>
              <w:left w:val="single" w:sz="5" w:space="0" w:color="000000"/>
              <w:bottom w:val="single" w:sz="5" w:space="0" w:color="000000"/>
              <w:right w:val="single" w:sz="5" w:space="0" w:color="000000"/>
            </w:tcBorders>
          </w:tcPr>
          <w:p w14:paraId="69F138BD"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Läkemedel (även kostpreparat) som administrerats sedan registreringen / föregående ”checkup”.</w:t>
            </w:r>
          </w:p>
        </w:tc>
        <w:tc>
          <w:tcPr>
            <w:tcW w:w="1276" w:type="dxa"/>
            <w:tcBorders>
              <w:top w:val="single" w:sz="5" w:space="0" w:color="000000"/>
              <w:left w:val="single" w:sz="5" w:space="0" w:color="000000"/>
              <w:bottom w:val="single" w:sz="5" w:space="0" w:color="000000"/>
              <w:right w:val="single" w:sz="5" w:space="0" w:color="000000"/>
            </w:tcBorders>
          </w:tcPr>
          <w:p w14:paraId="661A971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4E767AB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42FAA4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lastRenderedPageBreak/>
              <w:t>../../../../medicament</w:t>
            </w:r>
          </w:p>
        </w:tc>
        <w:tc>
          <w:tcPr>
            <w:tcW w:w="1559" w:type="dxa"/>
            <w:tcBorders>
              <w:top w:val="single" w:sz="5" w:space="0" w:color="000000"/>
              <w:left w:val="single" w:sz="5" w:space="0" w:color="000000"/>
              <w:bottom w:val="single" w:sz="5" w:space="0" w:color="000000"/>
              <w:right w:val="single" w:sz="5" w:space="0" w:color="000000"/>
            </w:tcBorders>
          </w:tcPr>
          <w:p w14:paraId="73A3846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1A9EB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Preparat</w:t>
            </w:r>
          </w:p>
        </w:tc>
        <w:tc>
          <w:tcPr>
            <w:tcW w:w="1276" w:type="dxa"/>
            <w:tcBorders>
              <w:top w:val="single" w:sz="5" w:space="0" w:color="000000"/>
              <w:left w:val="single" w:sz="5" w:space="0" w:color="000000"/>
              <w:bottom w:val="single" w:sz="5" w:space="0" w:color="000000"/>
              <w:right w:val="single" w:sz="5" w:space="0" w:color="000000"/>
            </w:tcBorders>
          </w:tcPr>
          <w:p w14:paraId="0F47706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p w14:paraId="42AEFEEC" w14:textId="77777777" w:rsidR="00A06854" w:rsidRPr="00025842" w:rsidRDefault="00A06854" w:rsidP="003A6D72">
            <w:pPr>
              <w:widowControl/>
              <w:spacing w:line="226" w:lineRule="exact"/>
              <w:ind w:left="102"/>
              <w:jc w:val="center"/>
              <w:rPr>
                <w:rFonts w:cs="Times New Roman"/>
                <w:spacing w:val="-1"/>
                <w:sz w:val="20"/>
                <w:szCs w:val="20"/>
                <w:lang w:val="sv-SE"/>
              </w:rPr>
            </w:pPr>
          </w:p>
        </w:tc>
      </w:tr>
      <w:tr w:rsidR="00A06854" w:rsidRPr="00025842" w14:paraId="73023BA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24F06FD"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1CCBF47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6D9FC4"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Dosering i beskrivande text</w:t>
            </w:r>
          </w:p>
        </w:tc>
        <w:tc>
          <w:tcPr>
            <w:tcW w:w="1276" w:type="dxa"/>
            <w:tcBorders>
              <w:top w:val="single" w:sz="5" w:space="0" w:color="000000"/>
              <w:left w:val="single" w:sz="5" w:space="0" w:color="000000"/>
              <w:bottom w:val="single" w:sz="5" w:space="0" w:color="000000"/>
              <w:right w:val="single" w:sz="5" w:space="0" w:color="000000"/>
            </w:tcBorders>
          </w:tcPr>
          <w:p w14:paraId="239700B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0ED7969" w14:textId="77777777" w:rsidTr="006878CE">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A06F7E9"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6179B7"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PostDeliveryRecordType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8733AE" w14:textId="77777777" w:rsidR="00A06854" w:rsidRPr="00025842" w:rsidRDefault="00A06854" w:rsidP="008A6494">
            <w:pPr>
              <w:widowControl/>
              <w:spacing w:line="226" w:lineRule="exact"/>
              <w:ind w:left="102"/>
              <w:rPr>
                <w:rFonts w:cs="Times New Roman"/>
                <w:i/>
                <w:spacing w:val="-1"/>
                <w:sz w:val="20"/>
                <w:szCs w:val="20"/>
                <w:lang w:val="sv-SE"/>
              </w:rPr>
            </w:pPr>
            <w:r w:rsidRPr="00025842">
              <w:rPr>
                <w:i/>
                <w:spacing w:val="-1"/>
                <w:sz w:val="20"/>
                <w:szCs w:val="20"/>
              </w:rPr>
              <w:t>Efterskötning</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657A8" w14:textId="77777777" w:rsidR="00A06854" w:rsidRPr="00025842" w:rsidRDefault="00A0685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A06854" w:rsidRPr="00025842" w14:paraId="491772F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1577F8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24C3EB0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MotherPostDeliveryRecordType</w:t>
            </w:r>
          </w:p>
        </w:tc>
        <w:tc>
          <w:tcPr>
            <w:tcW w:w="3969" w:type="dxa"/>
            <w:tcBorders>
              <w:top w:val="single" w:sz="5" w:space="0" w:color="000000"/>
              <w:left w:val="single" w:sz="5" w:space="0" w:color="000000"/>
              <w:bottom w:val="single" w:sz="5" w:space="0" w:color="000000"/>
              <w:right w:val="single" w:sz="5" w:space="0" w:color="000000"/>
            </w:tcBorders>
          </w:tcPr>
          <w:p w14:paraId="0B1B6F77"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Efterskötningsjournal, moder</w:t>
            </w:r>
          </w:p>
        </w:tc>
        <w:tc>
          <w:tcPr>
            <w:tcW w:w="1276" w:type="dxa"/>
            <w:tcBorders>
              <w:top w:val="single" w:sz="5" w:space="0" w:color="000000"/>
              <w:left w:val="single" w:sz="5" w:space="0" w:color="000000"/>
              <w:bottom w:val="single" w:sz="5" w:space="0" w:color="000000"/>
              <w:right w:val="single" w:sz="5" w:space="0" w:color="000000"/>
            </w:tcBorders>
          </w:tcPr>
          <w:p w14:paraId="368FE380"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0E684E4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3A2B39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../../../../breastfeeding</w:t>
            </w:r>
          </w:p>
          <w:p w14:paraId="33D18339" w14:textId="77777777" w:rsidR="00A06854" w:rsidRPr="00025842" w:rsidRDefault="00A0685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A3FED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397475D7"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Ammar (true/false)</w:t>
            </w:r>
          </w:p>
        </w:tc>
        <w:tc>
          <w:tcPr>
            <w:tcW w:w="1276" w:type="dxa"/>
            <w:tcBorders>
              <w:top w:val="single" w:sz="5" w:space="0" w:color="000000"/>
              <w:left w:val="single" w:sz="5" w:space="0" w:color="000000"/>
              <w:bottom w:val="single" w:sz="5" w:space="0" w:color="000000"/>
              <w:right w:val="single" w:sz="5" w:space="0" w:color="000000"/>
            </w:tcBorders>
          </w:tcPr>
          <w:p w14:paraId="43D99CFC"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4566CF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28F043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../../../../bloodPressureSystolic</w:t>
            </w:r>
          </w:p>
          <w:p w14:paraId="53A2257F" w14:textId="77777777" w:rsidR="00A06854" w:rsidRPr="00025842" w:rsidRDefault="00A0685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E855FB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DB5BC8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300D969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A817D6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29EA787"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8DCC8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9ECDCEA"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0EE3F6D8"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5C95B3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4B5D14F"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3E2B903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847DFD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Haemoglobin, t.ex. g/L [massa / volym]</w:t>
            </w:r>
          </w:p>
        </w:tc>
        <w:tc>
          <w:tcPr>
            <w:tcW w:w="1276" w:type="dxa"/>
            <w:tcBorders>
              <w:top w:val="single" w:sz="5" w:space="0" w:color="000000"/>
              <w:left w:val="single" w:sz="5" w:space="0" w:color="000000"/>
              <w:bottom w:val="single" w:sz="5" w:space="0" w:color="000000"/>
              <w:right w:val="single" w:sz="5" w:space="0" w:color="000000"/>
            </w:tcBorders>
          </w:tcPr>
          <w:p w14:paraId="68627FAF"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EC7803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8BCB2A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3A1FA06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6A59EF3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Sår/bristningar/klipp utan anmärkning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173B736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F3CF068"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68E047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../../../../sutureRemoved</w:t>
            </w:r>
          </w:p>
        </w:tc>
        <w:tc>
          <w:tcPr>
            <w:tcW w:w="1559" w:type="dxa"/>
            <w:tcBorders>
              <w:top w:val="single" w:sz="5" w:space="0" w:color="000000"/>
              <w:left w:val="single" w:sz="5" w:space="0" w:color="000000"/>
              <w:bottom w:val="single" w:sz="5" w:space="0" w:color="000000"/>
              <w:right w:val="single" w:sz="5" w:space="0" w:color="000000"/>
            </w:tcBorders>
          </w:tcPr>
          <w:p w14:paraId="314D035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2862BD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 xml:space="preserve">Suturer borttagna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204C03DD"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023DB7E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FDF8551"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3D0A75D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5557142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Bäckenbotten utan anmärkning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08AD7A6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3E4DFBC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4C4134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41232FEE"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DF29858" w14:textId="77777777" w:rsidR="00A06854" w:rsidRPr="00025842" w:rsidRDefault="00A06854" w:rsidP="008A6494">
            <w:pPr>
              <w:widowControl/>
              <w:spacing w:line="226" w:lineRule="exact"/>
              <w:ind w:left="102"/>
              <w:rPr>
                <w:rFonts w:cs="Times New Roman"/>
                <w:spacing w:val="-1"/>
                <w:sz w:val="20"/>
                <w:szCs w:val="20"/>
                <w:lang w:val="sv-SE"/>
              </w:rPr>
            </w:pPr>
            <w:r w:rsidRPr="0061750A">
              <w:rPr>
                <w:sz w:val="20"/>
                <w:szCs w:val="20"/>
                <w:lang w:val="sv-SE"/>
              </w:rPr>
              <w:t>vulvaVaginaPortio utan anmärkning (true/false)</w:t>
            </w:r>
          </w:p>
        </w:tc>
        <w:tc>
          <w:tcPr>
            <w:tcW w:w="1276" w:type="dxa"/>
            <w:tcBorders>
              <w:top w:val="single" w:sz="5" w:space="0" w:color="000000"/>
              <w:left w:val="single" w:sz="5" w:space="0" w:color="000000"/>
              <w:bottom w:val="single" w:sz="5" w:space="0" w:color="000000"/>
              <w:right w:val="single" w:sz="5" w:space="0" w:color="000000"/>
            </w:tcBorders>
          </w:tcPr>
          <w:p w14:paraId="5ECB74D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1E2CEB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0C1BAF1"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32D96BA" w14:textId="77777777" w:rsidR="00A06854" w:rsidRPr="00025842" w:rsidRDefault="00A06854" w:rsidP="008A6494">
            <w:pPr>
              <w:widowControl/>
              <w:spacing w:line="226" w:lineRule="exact"/>
              <w:ind w:left="102"/>
              <w:rPr>
                <w:rFonts w:cs="Times New Roman"/>
                <w:spacing w:val="-1"/>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6FC3BF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Uterus utan anmärkning (true/false)</w:t>
            </w:r>
          </w:p>
        </w:tc>
        <w:tc>
          <w:tcPr>
            <w:tcW w:w="1276" w:type="dxa"/>
            <w:tcBorders>
              <w:top w:val="single" w:sz="5" w:space="0" w:color="000000"/>
              <w:left w:val="single" w:sz="5" w:space="0" w:color="000000"/>
              <w:bottom w:val="single" w:sz="5" w:space="0" w:color="000000"/>
              <w:right w:val="single" w:sz="5" w:space="0" w:color="000000"/>
            </w:tcBorders>
          </w:tcPr>
          <w:p w14:paraId="4595E0ED"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25C973D" w14:textId="77777777" w:rsidTr="006878CE">
        <w:trPr>
          <w:trHeight w:hRule="exact" w:val="722"/>
          <w:tblHeader/>
        </w:trPr>
        <w:tc>
          <w:tcPr>
            <w:tcW w:w="2836" w:type="dxa"/>
            <w:tcBorders>
              <w:top w:val="single" w:sz="5" w:space="0" w:color="000000"/>
              <w:left w:val="single" w:sz="5" w:space="0" w:color="000000"/>
              <w:bottom w:val="single" w:sz="5" w:space="0" w:color="000000"/>
              <w:right w:val="single" w:sz="5" w:space="0" w:color="000000"/>
            </w:tcBorders>
          </w:tcPr>
          <w:p w14:paraId="152154E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3AC285D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49EB5" w14:textId="77777777" w:rsidR="00A06854" w:rsidRPr="00025842" w:rsidRDefault="00A06854" w:rsidP="006878CE">
            <w:pPr>
              <w:widowControl/>
              <w:spacing w:line="226" w:lineRule="exact"/>
              <w:ind w:left="142"/>
              <w:rPr>
                <w:rFonts w:cs="Times New Roman"/>
                <w:spacing w:val="-1"/>
                <w:sz w:val="20"/>
                <w:szCs w:val="20"/>
                <w:lang w:val="sv-SE"/>
              </w:rPr>
            </w:pPr>
            <w:r w:rsidRPr="0061750A">
              <w:rPr>
                <w:spacing w:val="-1"/>
                <w:sz w:val="20"/>
                <w:szCs w:val="20"/>
                <w:lang w:val="sv-SE"/>
              </w:rPr>
              <w:t xml:space="preserve">Kommentar till uterus med anmärkning. Kan endast anges då </w:t>
            </w:r>
            <w:r w:rsidRPr="0061750A">
              <w:rPr>
                <w:sz w:val="20"/>
                <w:szCs w:val="20"/>
                <w:lang w:val="sv-SE"/>
              </w:rPr>
              <w:t>uterusContracted</w:t>
            </w:r>
            <w:r w:rsidRPr="0061750A">
              <w:rPr>
                <w:spacing w:val="-1"/>
                <w:sz w:val="20"/>
                <w:szCs w:val="20"/>
                <w:lang w:val="sv-SE"/>
              </w:rPr>
              <w:t xml:space="preserve"> = false</w:t>
            </w:r>
          </w:p>
        </w:tc>
        <w:tc>
          <w:tcPr>
            <w:tcW w:w="1276" w:type="dxa"/>
            <w:tcBorders>
              <w:top w:val="single" w:sz="5" w:space="0" w:color="000000"/>
              <w:left w:val="single" w:sz="5" w:space="0" w:color="000000"/>
              <w:bottom w:val="single" w:sz="5" w:space="0" w:color="000000"/>
              <w:right w:val="single" w:sz="5" w:space="0" w:color="000000"/>
            </w:tcBorders>
          </w:tcPr>
          <w:p w14:paraId="0799624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05BE3CD" w14:textId="77777777" w:rsidTr="000C5BDE">
        <w:trPr>
          <w:trHeight w:hRule="exact" w:val="718"/>
          <w:tblHeader/>
        </w:trPr>
        <w:tc>
          <w:tcPr>
            <w:tcW w:w="2836" w:type="dxa"/>
            <w:tcBorders>
              <w:top w:val="single" w:sz="5" w:space="0" w:color="000000"/>
              <w:left w:val="single" w:sz="5" w:space="0" w:color="000000"/>
              <w:bottom w:val="single" w:sz="5" w:space="0" w:color="000000"/>
              <w:right w:val="single" w:sz="5" w:space="0" w:color="000000"/>
            </w:tcBorders>
          </w:tcPr>
          <w:p w14:paraId="5522B74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2FDE20DF"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ChildPostDeliveryRecordTypeType</w:t>
            </w:r>
          </w:p>
        </w:tc>
        <w:tc>
          <w:tcPr>
            <w:tcW w:w="3969" w:type="dxa"/>
            <w:tcBorders>
              <w:top w:val="single" w:sz="5" w:space="0" w:color="000000"/>
              <w:left w:val="single" w:sz="5" w:space="0" w:color="000000"/>
              <w:bottom w:val="single" w:sz="5" w:space="0" w:color="000000"/>
              <w:right w:val="single" w:sz="5" w:space="0" w:color="000000"/>
            </w:tcBorders>
          </w:tcPr>
          <w:p w14:paraId="779FCB13"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Efterskötningsjournal, för barn ur samma graviditet</w:t>
            </w:r>
          </w:p>
        </w:tc>
        <w:tc>
          <w:tcPr>
            <w:tcW w:w="1276" w:type="dxa"/>
            <w:tcBorders>
              <w:top w:val="single" w:sz="5" w:space="0" w:color="000000"/>
              <w:left w:val="single" w:sz="5" w:space="0" w:color="000000"/>
              <w:bottom w:val="single" w:sz="5" w:space="0" w:color="000000"/>
              <w:right w:val="single" w:sz="5" w:space="0" w:color="000000"/>
            </w:tcBorders>
          </w:tcPr>
          <w:p w14:paraId="483E7D5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w:t>
            </w:r>
          </w:p>
        </w:tc>
      </w:tr>
      <w:tr w:rsidR="00A06854" w:rsidRPr="00025842" w14:paraId="0E90ECC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03EFDD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0B9D4786"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2BCDA36B"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Ordningstal för barnet, med start på 1. Ju äldre barn desto lägre siffra.</w:t>
            </w:r>
          </w:p>
        </w:tc>
        <w:tc>
          <w:tcPr>
            <w:tcW w:w="1276" w:type="dxa"/>
            <w:tcBorders>
              <w:top w:val="single" w:sz="5" w:space="0" w:color="000000"/>
              <w:left w:val="single" w:sz="5" w:space="0" w:color="000000"/>
              <w:bottom w:val="single" w:sz="5" w:space="0" w:color="000000"/>
              <w:right w:val="single" w:sz="5" w:space="0" w:color="000000"/>
            </w:tcBorders>
          </w:tcPr>
          <w:p w14:paraId="0B03098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5EDDAEF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8D7512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2750839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6D43DB9"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276" w:type="dxa"/>
            <w:tcBorders>
              <w:top w:val="single" w:sz="5" w:space="0" w:color="000000"/>
              <w:left w:val="single" w:sz="5" w:space="0" w:color="000000"/>
              <w:bottom w:val="single" w:sz="5" w:space="0" w:color="000000"/>
              <w:right w:val="single" w:sz="5" w:space="0" w:color="000000"/>
            </w:tcBorders>
          </w:tcPr>
          <w:p w14:paraId="2750B933"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7533735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98D567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3E3A6021"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6086B09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1 minut</w:t>
            </w:r>
          </w:p>
        </w:tc>
        <w:tc>
          <w:tcPr>
            <w:tcW w:w="1276" w:type="dxa"/>
            <w:tcBorders>
              <w:top w:val="single" w:sz="5" w:space="0" w:color="000000"/>
              <w:left w:val="single" w:sz="5" w:space="0" w:color="000000"/>
              <w:bottom w:val="single" w:sz="5" w:space="0" w:color="000000"/>
              <w:right w:val="single" w:sz="5" w:space="0" w:color="000000"/>
            </w:tcBorders>
          </w:tcPr>
          <w:p w14:paraId="2A32AD6A"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75EDECD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1DC43B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A1EBA65"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57E17248"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5 minuter</w:t>
            </w:r>
          </w:p>
        </w:tc>
        <w:tc>
          <w:tcPr>
            <w:tcW w:w="1276" w:type="dxa"/>
            <w:tcBorders>
              <w:top w:val="single" w:sz="5" w:space="0" w:color="000000"/>
              <w:left w:val="single" w:sz="5" w:space="0" w:color="000000"/>
              <w:bottom w:val="single" w:sz="5" w:space="0" w:color="000000"/>
              <w:right w:val="single" w:sz="5" w:space="0" w:color="000000"/>
            </w:tcBorders>
          </w:tcPr>
          <w:p w14:paraId="7EEA19D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FA37EC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3A527D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31F539B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27B3210E"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10 minuter</w:t>
            </w:r>
          </w:p>
        </w:tc>
        <w:tc>
          <w:tcPr>
            <w:tcW w:w="1276" w:type="dxa"/>
            <w:tcBorders>
              <w:top w:val="single" w:sz="5" w:space="0" w:color="000000"/>
              <w:left w:val="single" w:sz="5" w:space="0" w:color="000000"/>
              <w:bottom w:val="single" w:sz="5" w:space="0" w:color="000000"/>
              <w:right w:val="single" w:sz="5" w:space="0" w:color="000000"/>
            </w:tcBorders>
          </w:tcPr>
          <w:p w14:paraId="1E07E33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B05D2A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313649E" w14:textId="60637CC9" w:rsidR="00A06854" w:rsidRPr="00025842" w:rsidRDefault="00A06854" w:rsidP="00327A8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7A07DDC8" w14:textId="63B70BC0" w:rsidR="00A06854" w:rsidRPr="00025842" w:rsidRDefault="00A06854" w:rsidP="00327A85">
            <w:pPr>
              <w:widowControl/>
              <w:spacing w:line="226"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1AD44070" w14:textId="004AB1B3" w:rsidR="00A06854" w:rsidRPr="00025842" w:rsidRDefault="00A06854" w:rsidP="00327A85">
            <w:pPr>
              <w:widowControl/>
              <w:spacing w:line="226" w:lineRule="exact"/>
              <w:ind w:left="102"/>
              <w:rPr>
                <w:spacing w:val="-1"/>
                <w:sz w:val="20"/>
                <w:szCs w:val="20"/>
                <w:lang w:val="sv-SE"/>
              </w:rPr>
            </w:pPr>
            <w:r w:rsidRPr="0061750A">
              <w:rPr>
                <w:sz w:val="20"/>
                <w:szCs w:val="20"/>
                <w:lang w:val="sv-SE"/>
              </w:rPr>
              <w:t>Innehåller information om begäran gick bra eller ej.</w:t>
            </w:r>
          </w:p>
        </w:tc>
        <w:tc>
          <w:tcPr>
            <w:tcW w:w="1276" w:type="dxa"/>
            <w:tcBorders>
              <w:top w:val="single" w:sz="5" w:space="0" w:color="000000"/>
              <w:left w:val="single" w:sz="5" w:space="0" w:color="000000"/>
              <w:bottom w:val="single" w:sz="5" w:space="0" w:color="000000"/>
              <w:right w:val="single" w:sz="5" w:space="0" w:color="000000"/>
            </w:tcBorders>
          </w:tcPr>
          <w:p w14:paraId="5BB8C90D" w14:textId="4C8FD78C"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2582A2E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970710C" w14:textId="454D068E" w:rsidR="00A06854" w:rsidRPr="00025842" w:rsidRDefault="00A06854" w:rsidP="00327A8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39AD9B4C" w14:textId="37013EA4" w:rsidR="00A06854" w:rsidRPr="00025842" w:rsidRDefault="00A06854" w:rsidP="00327A85">
            <w:pPr>
              <w:widowControl/>
              <w:spacing w:line="226"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542B8674" w14:textId="45CCF73D" w:rsidR="00A06854" w:rsidRPr="00025842" w:rsidRDefault="00A06854" w:rsidP="00327A85">
            <w:pPr>
              <w:widowControl/>
              <w:spacing w:line="226" w:lineRule="exact"/>
              <w:ind w:left="102"/>
              <w:rPr>
                <w:spacing w:val="-1"/>
                <w:sz w:val="20"/>
                <w:szCs w:val="20"/>
                <w:lang w:val="sv-SE"/>
              </w:rPr>
            </w:pPr>
            <w:r w:rsidRPr="0061750A">
              <w:rPr>
                <w:sz w:val="20"/>
                <w:szCs w:val="20"/>
                <w:lang w:val="sv-SE"/>
              </w:rPr>
              <w:t>Kan endast vara OK, INFO eller ERROR</w:t>
            </w:r>
          </w:p>
        </w:tc>
        <w:tc>
          <w:tcPr>
            <w:tcW w:w="1276" w:type="dxa"/>
            <w:tcBorders>
              <w:top w:val="single" w:sz="5" w:space="0" w:color="000000"/>
              <w:left w:val="single" w:sz="5" w:space="0" w:color="000000"/>
              <w:bottom w:val="single" w:sz="5" w:space="0" w:color="000000"/>
              <w:right w:val="single" w:sz="5" w:space="0" w:color="000000"/>
            </w:tcBorders>
          </w:tcPr>
          <w:p w14:paraId="24D1F3CC" w14:textId="6335BAF2"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617425F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FB0C1A1" w14:textId="1F51C350" w:rsidR="00A06854" w:rsidRPr="00025842" w:rsidRDefault="00A06854" w:rsidP="00327A85">
            <w:pPr>
              <w:widowControl/>
              <w:spacing w:line="229" w:lineRule="exact"/>
              <w:ind w:left="102"/>
              <w:rPr>
                <w:sz w:val="20"/>
                <w:szCs w:val="20"/>
              </w:rPr>
            </w:pPr>
            <w:r w:rsidRPr="00025842">
              <w:rPr>
                <w:rFonts w:cs="Arial"/>
                <w:sz w:val="20"/>
                <w:szCs w:val="20"/>
              </w:rPr>
              <w:lastRenderedPageBreak/>
              <w:t>../errorCode</w:t>
            </w:r>
          </w:p>
        </w:tc>
        <w:tc>
          <w:tcPr>
            <w:tcW w:w="1559" w:type="dxa"/>
            <w:tcBorders>
              <w:top w:val="single" w:sz="5" w:space="0" w:color="000000"/>
              <w:left w:val="single" w:sz="5" w:space="0" w:color="000000"/>
              <w:bottom w:val="single" w:sz="5" w:space="0" w:color="000000"/>
              <w:right w:val="single" w:sz="5" w:space="0" w:color="000000"/>
            </w:tcBorders>
          </w:tcPr>
          <w:p w14:paraId="5B00F010" w14:textId="1EBE8F09" w:rsidR="00A06854" w:rsidRPr="00025842" w:rsidRDefault="00A06854" w:rsidP="00327A85">
            <w:pPr>
              <w:widowControl/>
              <w:spacing w:line="226"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4E0686F4" w14:textId="0F81FDE0" w:rsidR="00A06854" w:rsidRPr="00025842" w:rsidRDefault="00A06854" w:rsidP="00327A85">
            <w:pPr>
              <w:widowControl/>
              <w:spacing w:line="226" w:lineRule="exact"/>
              <w:ind w:left="102"/>
              <w:rPr>
                <w:spacing w:val="-1"/>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AF1612"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276" w:type="dxa"/>
            <w:tcBorders>
              <w:top w:val="single" w:sz="5" w:space="0" w:color="000000"/>
              <w:left w:val="single" w:sz="5" w:space="0" w:color="000000"/>
              <w:bottom w:val="single" w:sz="5" w:space="0" w:color="000000"/>
              <w:right w:val="single" w:sz="5" w:space="0" w:color="000000"/>
            </w:tcBorders>
          </w:tcPr>
          <w:p w14:paraId="6B74231E" w14:textId="08F5374C"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r w:rsidR="00A06854" w:rsidRPr="00025842" w14:paraId="7F76F23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FE250EC" w14:textId="42570593" w:rsidR="00A06854" w:rsidRPr="00025842" w:rsidRDefault="00A06854" w:rsidP="00327A8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68474ACB" w14:textId="1F7D9D44"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0D3E84" w14:textId="3106EA68" w:rsidR="00A06854" w:rsidRPr="00025842" w:rsidRDefault="00A06854" w:rsidP="00327A85">
            <w:pPr>
              <w:widowControl/>
              <w:spacing w:line="226" w:lineRule="exact"/>
              <w:ind w:left="102"/>
              <w:rPr>
                <w:spacing w:val="-1"/>
                <w:sz w:val="20"/>
                <w:szCs w:val="20"/>
              </w:rPr>
            </w:pPr>
            <w:r w:rsidRPr="00025842">
              <w:rPr>
                <w:sz w:val="20"/>
                <w:szCs w:val="20"/>
              </w:rPr>
              <w:t>Inga subkoder är specificerade.</w:t>
            </w:r>
          </w:p>
        </w:tc>
        <w:tc>
          <w:tcPr>
            <w:tcW w:w="1276" w:type="dxa"/>
            <w:tcBorders>
              <w:top w:val="single" w:sz="5" w:space="0" w:color="000000"/>
              <w:left w:val="single" w:sz="5" w:space="0" w:color="000000"/>
              <w:bottom w:val="single" w:sz="5" w:space="0" w:color="000000"/>
              <w:right w:val="single" w:sz="5" w:space="0" w:color="000000"/>
            </w:tcBorders>
          </w:tcPr>
          <w:p w14:paraId="21240F98" w14:textId="715B742A"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r w:rsidR="00A06854" w:rsidRPr="00025842" w14:paraId="7491099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1360F94" w14:textId="5C846E09" w:rsidR="00A06854" w:rsidRPr="00025842" w:rsidRDefault="00A06854" w:rsidP="00327A8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62006938" w14:textId="5F7E35FF"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4D17BFC" w14:textId="07EA529A" w:rsidR="00A06854" w:rsidRPr="00025842" w:rsidRDefault="00A06854" w:rsidP="00327A85">
            <w:pPr>
              <w:widowControl/>
              <w:spacing w:line="226" w:lineRule="exact"/>
              <w:ind w:left="102"/>
              <w:rPr>
                <w:spacing w:val="-1"/>
                <w:sz w:val="20"/>
                <w:szCs w:val="20"/>
                <w:lang w:val="sv-SE"/>
              </w:rPr>
            </w:pPr>
            <w:r w:rsidRPr="0061750A">
              <w:rPr>
                <w:sz w:val="20"/>
                <w:szCs w:val="20"/>
                <w:lang w:val="sv-SE"/>
              </w:rPr>
              <w:t>En UUID som kan användas vid felanmälan för att användas vid felsökning av producent.</w:t>
            </w:r>
          </w:p>
        </w:tc>
        <w:tc>
          <w:tcPr>
            <w:tcW w:w="1276" w:type="dxa"/>
            <w:tcBorders>
              <w:top w:val="single" w:sz="5" w:space="0" w:color="000000"/>
              <w:left w:val="single" w:sz="5" w:space="0" w:color="000000"/>
              <w:bottom w:val="single" w:sz="5" w:space="0" w:color="000000"/>
              <w:right w:val="single" w:sz="5" w:space="0" w:color="000000"/>
            </w:tcBorders>
          </w:tcPr>
          <w:p w14:paraId="338E48F1" w14:textId="436FA50D"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3A1020E7"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B2996A1" w14:textId="2D1BCC06" w:rsidR="00A06854" w:rsidRPr="00025842" w:rsidRDefault="00A06854" w:rsidP="00327A8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0584A849" w14:textId="1E6ED607"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38AD7E" w14:textId="1D1587D6" w:rsidR="00A06854" w:rsidRPr="00025842" w:rsidRDefault="00A06854" w:rsidP="00327A85">
            <w:pPr>
              <w:widowControl/>
              <w:spacing w:line="226" w:lineRule="exact"/>
              <w:ind w:left="102"/>
              <w:rPr>
                <w:spacing w:val="-1"/>
                <w:sz w:val="20"/>
                <w:szCs w:val="20"/>
                <w:lang w:val="sv-SE"/>
              </w:rPr>
            </w:pPr>
            <w:r w:rsidRPr="0061750A">
              <w:rPr>
                <w:sz w:val="20"/>
                <w:szCs w:val="20"/>
                <w:lang w:val="sv-SE"/>
              </w:rPr>
              <w:t>En beskrivande text som kan visas för användaren.</w:t>
            </w:r>
          </w:p>
        </w:tc>
        <w:tc>
          <w:tcPr>
            <w:tcW w:w="1276" w:type="dxa"/>
            <w:tcBorders>
              <w:top w:val="single" w:sz="5" w:space="0" w:color="000000"/>
              <w:left w:val="single" w:sz="5" w:space="0" w:color="000000"/>
              <w:bottom w:val="single" w:sz="5" w:space="0" w:color="000000"/>
              <w:right w:val="single" w:sz="5" w:space="0" w:color="000000"/>
            </w:tcBorders>
          </w:tcPr>
          <w:p w14:paraId="1264A4BA" w14:textId="5E08E68C"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bl>
    <w:p w14:paraId="65671A9A" w14:textId="77777777" w:rsidR="008A6494" w:rsidRPr="00CC412F" w:rsidRDefault="008A6494" w:rsidP="00D4194A"/>
    <w:p w14:paraId="2C4B7E5D" w14:textId="77777777" w:rsidR="00E13C32" w:rsidRPr="00CC412F" w:rsidRDefault="00E13C32" w:rsidP="00E13C32">
      <w:pPr>
        <w:pStyle w:val="Heading3"/>
      </w:pPr>
      <w:bookmarkStart w:id="128" w:name="_Toc384906610"/>
      <w:r w:rsidRPr="00CC412F">
        <w:t>Övriga regler</w:t>
      </w:r>
      <w:bookmarkEnd w:id="128"/>
    </w:p>
    <w:p w14:paraId="673B6D88" w14:textId="77777777" w:rsidR="00E13C32" w:rsidRPr="00CC412F" w:rsidRDefault="00E13C32" w:rsidP="00E13C32">
      <w:r w:rsidRPr="00CC412F">
        <w:t xml:space="preserve">Inga fältregler utöver de som är beskrivna ovan. </w:t>
      </w:r>
    </w:p>
    <w:p w14:paraId="6DE5D9A3" w14:textId="77777777" w:rsidR="00E13C32" w:rsidRPr="00CC412F" w:rsidRDefault="00E13C32" w:rsidP="00E13C32">
      <w:pPr>
        <w:rPr>
          <w:color w:val="4F81BD" w:themeColor="accent1"/>
        </w:rPr>
      </w:pPr>
    </w:p>
    <w:p w14:paraId="25DB3D40" w14:textId="77777777" w:rsidR="00E13C32" w:rsidRPr="00CC412F" w:rsidRDefault="00E13C32" w:rsidP="00E13C32">
      <w:pPr>
        <w:pStyle w:val="Heading4"/>
      </w:pPr>
      <w:r w:rsidRPr="00CC412F">
        <w:t>Icke funktionella krav</w:t>
      </w:r>
    </w:p>
    <w:p w14:paraId="66C97D9D" w14:textId="77777777" w:rsidR="00E13C32" w:rsidRPr="00CC412F" w:rsidRDefault="00E13C32" w:rsidP="00E13C32">
      <w:r w:rsidRPr="00CC412F">
        <w:t>Inga övriga icke funktionella krav.</w:t>
      </w:r>
    </w:p>
    <w:p w14:paraId="5AE4E72B" w14:textId="77777777" w:rsidR="00E13C32" w:rsidRPr="00CC412F" w:rsidRDefault="00E13C32" w:rsidP="00E13C32">
      <w:pPr>
        <w:pStyle w:val="Heading5"/>
      </w:pPr>
      <w:r w:rsidRPr="00CC412F">
        <w:t>SLA-krav</w:t>
      </w:r>
    </w:p>
    <w:p w14:paraId="1A85557C" w14:textId="77777777" w:rsidR="00E13C32" w:rsidRPr="00CC412F" w:rsidRDefault="00E13C32" w:rsidP="00E13C32">
      <w:r w:rsidRPr="00CC412F">
        <w:t>Inga avvikande SLA-krav.</w:t>
      </w:r>
      <w:r w:rsidRPr="00CC412F">
        <w:rPr>
          <w:rFonts w:eastAsia="Times New Roman"/>
          <w:bCs/>
          <w:sz w:val="30"/>
          <w:szCs w:val="28"/>
        </w:rPr>
        <w:t xml:space="preserve"> </w:t>
      </w:r>
    </w:p>
    <w:p w14:paraId="3F748254" w14:textId="77777777" w:rsidR="008A6494" w:rsidRPr="00CC412F" w:rsidRDefault="008A6494" w:rsidP="00D4194A"/>
    <w:p w14:paraId="5576BEDD" w14:textId="53920235" w:rsidR="00F7750B" w:rsidRPr="00CC412F" w:rsidRDefault="00F7750B">
      <w:pPr>
        <w:spacing w:line="240" w:lineRule="auto"/>
        <w:rPr>
          <w:rFonts w:eastAsia="Times New Roman"/>
          <w:bCs/>
          <w:sz w:val="24"/>
          <w:szCs w:val="26"/>
        </w:rPr>
      </w:pPr>
      <w:bookmarkStart w:id="129" w:name="_Toc248640916"/>
    </w:p>
    <w:p w14:paraId="5D7C2C21" w14:textId="39C1913D" w:rsidR="006878CE" w:rsidRDefault="006878CE">
      <w:pPr>
        <w:spacing w:line="240" w:lineRule="auto"/>
        <w:rPr>
          <w:rFonts w:eastAsia="Times New Roman"/>
          <w:bCs/>
          <w:sz w:val="24"/>
          <w:szCs w:val="26"/>
        </w:rPr>
      </w:pPr>
    </w:p>
    <w:p w14:paraId="62C3FDC9" w14:textId="77777777" w:rsidR="00DE71B1" w:rsidRDefault="00DE71B1">
      <w:pPr>
        <w:spacing w:line="240" w:lineRule="auto"/>
        <w:rPr>
          <w:rFonts w:eastAsia="Times New Roman"/>
          <w:bCs/>
          <w:sz w:val="24"/>
          <w:szCs w:val="26"/>
        </w:rPr>
      </w:pPr>
      <w:r>
        <w:br w:type="page"/>
      </w:r>
    </w:p>
    <w:p w14:paraId="000EB474" w14:textId="7C299848" w:rsidR="00D4194A" w:rsidRPr="00CC412F" w:rsidRDefault="00424B6F" w:rsidP="00D4194A">
      <w:pPr>
        <w:pStyle w:val="Heading2"/>
      </w:pPr>
      <w:bookmarkStart w:id="130" w:name="_Toc384906611"/>
      <w:r w:rsidRPr="00CC412F">
        <w:lastRenderedPageBreak/>
        <w:t>GetLaboratoryOrderOutcome</w:t>
      </w:r>
      <w:bookmarkEnd w:id="129"/>
      <w:bookmarkEnd w:id="130"/>
    </w:p>
    <w:p w14:paraId="4F2D78F1" w14:textId="77777777" w:rsidR="00D4194A" w:rsidRPr="00CC412F" w:rsidRDefault="00D4194A" w:rsidP="00D4194A">
      <w:pPr>
        <w:spacing w:line="239" w:lineRule="auto"/>
        <w:ind w:right="145"/>
        <w:rPr>
          <w:spacing w:val="-1"/>
        </w:rPr>
      </w:pPr>
    </w:p>
    <w:p w14:paraId="6D86C3B4" w14:textId="77777777" w:rsidR="00424B6F" w:rsidRPr="00CC412F" w:rsidRDefault="00424B6F" w:rsidP="00424B6F">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660EC43B" w14:textId="77777777" w:rsidR="00424B6F" w:rsidRPr="00CC412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096C68D" w14:textId="77777777" w:rsidR="0046387E" w:rsidRDefault="0046387E" w:rsidP="00A86FCE">
      <w:pPr>
        <w:spacing w:line="239" w:lineRule="auto"/>
        <w:ind w:right="145"/>
        <w:rPr>
          <w:spacing w:val="-1"/>
        </w:rPr>
      </w:pPr>
    </w:p>
    <w:p w14:paraId="627259E5" w14:textId="77777777" w:rsidR="0046387E" w:rsidRPr="00CC412F" w:rsidRDefault="0046387E" w:rsidP="0046387E">
      <w:pPr>
        <w:pStyle w:val="Heading3"/>
      </w:pPr>
      <w:bookmarkStart w:id="131" w:name="_Toc384906612"/>
      <w:r w:rsidRPr="00CC412F">
        <w:t>Gemensamma informationskomponenter</w:t>
      </w:r>
      <w:bookmarkEnd w:id="131"/>
    </w:p>
    <w:p w14:paraId="134BEA90" w14:textId="1EE38CF8" w:rsidR="0046387E" w:rsidRPr="000C5BDE" w:rsidRDefault="0046387E" w:rsidP="000C5BDE">
      <w:r w:rsidRPr="00CC412F">
        <w:t xml:space="preserve">De gemensamma informationskomponenter som används i detta kontrakt beskrivs i bilagan </w:t>
      </w:r>
      <w:r>
        <w:t>”Bilaga_Gemensamma_typer_4.pdf”</w:t>
      </w:r>
    </w:p>
    <w:p w14:paraId="20D0AC48" w14:textId="77777777" w:rsidR="00A86FCE" w:rsidRPr="00CC412F" w:rsidRDefault="00A86FCE" w:rsidP="00A86FCE">
      <w:pPr>
        <w:spacing w:line="239" w:lineRule="auto"/>
        <w:ind w:right="145"/>
        <w:rPr>
          <w:spacing w:val="-1"/>
        </w:rPr>
      </w:pPr>
    </w:p>
    <w:p w14:paraId="006E01E1" w14:textId="06AA2D93" w:rsidR="00A86FCE" w:rsidRPr="00CC412F" w:rsidRDefault="00A86FCE" w:rsidP="00A86FCE">
      <w:pPr>
        <w:pStyle w:val="Heading3"/>
      </w:pPr>
      <w:bookmarkStart w:id="132" w:name="_Toc384906613"/>
      <w:r w:rsidRPr="00CC412F">
        <w:t>Version</w:t>
      </w:r>
      <w:bookmarkEnd w:id="132"/>
    </w:p>
    <w:p w14:paraId="174ABF4D" w14:textId="04461A28" w:rsidR="00A86FCE" w:rsidRPr="00CC412F" w:rsidRDefault="00B66C2B" w:rsidP="00A86FCE">
      <w:pPr>
        <w:spacing w:line="239" w:lineRule="auto"/>
        <w:ind w:right="145"/>
        <w:rPr>
          <w:spacing w:val="-1"/>
        </w:rPr>
      </w:pPr>
      <w:r>
        <w:rPr>
          <w:spacing w:val="-1"/>
        </w:rPr>
        <w:t>3.0</w:t>
      </w:r>
    </w:p>
    <w:p w14:paraId="293F348D" w14:textId="77777777" w:rsidR="00A86FCE" w:rsidRPr="00CC412F" w:rsidRDefault="00A86FCE" w:rsidP="00A86FCE">
      <w:pPr>
        <w:spacing w:line="239" w:lineRule="auto"/>
        <w:ind w:right="145"/>
        <w:rPr>
          <w:spacing w:val="-1"/>
        </w:rPr>
      </w:pPr>
    </w:p>
    <w:p w14:paraId="52B3A4E7" w14:textId="77777777" w:rsidR="00DE71B1" w:rsidRPr="00CC412F" w:rsidRDefault="00DE71B1" w:rsidP="00DE71B1">
      <w:pPr>
        <w:pStyle w:val="Heading3"/>
      </w:pPr>
      <w:bookmarkStart w:id="133" w:name="_Toc384906614"/>
      <w:r w:rsidRPr="00CC412F">
        <w:t>Fältregler</w:t>
      </w:r>
      <w:bookmarkEnd w:id="133"/>
    </w:p>
    <w:tbl>
      <w:tblPr>
        <w:tblStyle w:val="TableNormal3"/>
        <w:tblW w:w="9639" w:type="dxa"/>
        <w:tblLayout w:type="fixed"/>
        <w:tblLook w:val="01E0" w:firstRow="1" w:lastRow="1" w:firstColumn="1" w:lastColumn="1" w:noHBand="0" w:noVBand="0"/>
      </w:tblPr>
      <w:tblGrid>
        <w:gridCol w:w="2916"/>
        <w:gridCol w:w="1559"/>
        <w:gridCol w:w="3969"/>
        <w:gridCol w:w="1195"/>
      </w:tblGrid>
      <w:tr w:rsidR="00DE71B1" w:rsidRPr="00025842" w14:paraId="3FD11A9B" w14:textId="77777777" w:rsidTr="000C5BDE">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72B7E3E"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A96D336"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7318B6C"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2BE68AE" w14:textId="77777777" w:rsidR="00DE71B1" w:rsidRPr="00025842" w:rsidRDefault="00DE71B1" w:rsidP="0046387E">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4DC2A8C3" w14:textId="77777777" w:rsidR="00DE71B1" w:rsidRPr="00025842" w:rsidRDefault="00DE71B1" w:rsidP="0046387E">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DE71B1" w:rsidRPr="00025842" w14:paraId="09672D30" w14:textId="77777777" w:rsidTr="000C5BDE">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3F67703" w14:textId="77777777" w:rsidR="00DE71B1" w:rsidRPr="00025842" w:rsidRDefault="00DE71B1" w:rsidP="0046387E">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408B9A" w14:textId="77777777" w:rsidR="00DE71B1" w:rsidRPr="00025842" w:rsidRDefault="00DE71B1" w:rsidP="0046387E">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43860CC" w14:textId="77777777" w:rsidR="00DE71B1" w:rsidRPr="00025842" w:rsidRDefault="00DE71B1" w:rsidP="0046387E">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1E64162" w14:textId="77777777" w:rsidR="00DE71B1" w:rsidRPr="00025842" w:rsidRDefault="00DE71B1" w:rsidP="0046387E">
            <w:pPr>
              <w:widowControl/>
              <w:jc w:val="center"/>
              <w:rPr>
                <w:rFonts w:cs="Times New Roman"/>
                <w:sz w:val="20"/>
                <w:szCs w:val="20"/>
                <w:lang w:val="sv-SE"/>
              </w:rPr>
            </w:pPr>
          </w:p>
        </w:tc>
      </w:tr>
      <w:tr w:rsidR="00DE71B1" w:rsidRPr="00025842" w14:paraId="3022272F" w14:textId="77777777" w:rsidTr="000C5BDE">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563D4315" w14:textId="77777777" w:rsidR="00DE71B1" w:rsidRPr="00025842" w:rsidRDefault="00DE71B1" w:rsidP="0046387E">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074362C3"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F30760E"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412DDF29"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D70D33" w14:textId="77777777" w:rsidR="00DE71B1" w:rsidRPr="00025842" w:rsidRDefault="00DE71B1" w:rsidP="0046387E">
            <w:pPr>
              <w:widowControl/>
              <w:ind w:left="102"/>
              <w:jc w:val="center"/>
              <w:rPr>
                <w:rFonts w:cs="Times New Roman"/>
                <w:sz w:val="20"/>
                <w:szCs w:val="20"/>
                <w:lang w:val="sv-SE"/>
              </w:rPr>
            </w:pPr>
          </w:p>
        </w:tc>
      </w:tr>
      <w:tr w:rsidR="00DE71B1" w:rsidRPr="00025842" w14:paraId="774DCB3C" w14:textId="77777777" w:rsidTr="007076A7">
        <w:trPr>
          <w:trHeight w:hRule="exact" w:val="2626"/>
          <w:tblHeader/>
        </w:trPr>
        <w:tc>
          <w:tcPr>
            <w:tcW w:w="2916" w:type="dxa"/>
            <w:tcBorders>
              <w:top w:val="single" w:sz="5" w:space="0" w:color="000000"/>
              <w:left w:val="single" w:sz="5" w:space="0" w:color="000000"/>
              <w:bottom w:val="single" w:sz="5" w:space="0" w:color="000000"/>
              <w:right w:val="single" w:sz="5" w:space="0" w:color="000000"/>
            </w:tcBorders>
          </w:tcPr>
          <w:p w14:paraId="2945FEC2"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7D4B134B"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43014A3"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Id för patienten. </w:t>
            </w:r>
            <w:r w:rsidRPr="0061750A">
              <w:rPr>
                <w:spacing w:val="-1"/>
                <w:sz w:val="20"/>
                <w:szCs w:val="20"/>
                <w:lang w:val="sv-SE"/>
              </w:rPr>
              <w:br/>
              <w:t>value sätts till patientens identifierare. Anges med 12 tecken utan avskiljare.</w:t>
            </w:r>
            <w:r w:rsidRPr="0061750A">
              <w:rPr>
                <w:spacing w:val="-1"/>
                <w:sz w:val="20"/>
                <w:szCs w:val="20"/>
                <w:lang w:val="sv-SE"/>
              </w:rPr>
              <w:br/>
              <w:t xml:space="preserve">Type sätts till OID för typ av identifierare. </w:t>
            </w:r>
            <w:r w:rsidRPr="0061750A">
              <w:rPr>
                <w:spacing w:val="-1"/>
                <w:sz w:val="20"/>
                <w:szCs w:val="20"/>
                <w:lang w:val="sv-SE"/>
              </w:rPr>
              <w:br/>
              <w:t>För personnummer ska Skatteverkets personnummer (1.2.752.129.2.1.3.1).</w:t>
            </w:r>
            <w:r w:rsidRPr="0061750A">
              <w:rPr>
                <w:spacing w:val="-1"/>
                <w:sz w:val="20"/>
                <w:szCs w:val="20"/>
                <w:lang w:val="sv-SE"/>
              </w:rPr>
              <w:br/>
              <w:t>För samordningsnummer ska Skatteverkets samordningsnummer (1.2.752.129.2.1.3.3).</w:t>
            </w:r>
            <w:r w:rsidRPr="0061750A">
              <w:rPr>
                <w:spacing w:val="-1"/>
                <w:sz w:val="20"/>
                <w:szCs w:val="20"/>
                <w:lang w:val="sv-SE"/>
              </w:rPr>
              <w:br/>
              <w:t>För reservnummer används lokalt definierade reservnummet, exempelvis SLL reservnummer (1.2.752.97.3.1.3)</w:t>
            </w:r>
          </w:p>
        </w:tc>
        <w:tc>
          <w:tcPr>
            <w:tcW w:w="1195" w:type="dxa"/>
            <w:tcBorders>
              <w:top w:val="single" w:sz="5" w:space="0" w:color="000000"/>
              <w:left w:val="single" w:sz="5" w:space="0" w:color="000000"/>
              <w:bottom w:val="single" w:sz="5" w:space="0" w:color="000000"/>
              <w:right w:val="single" w:sz="5" w:space="0" w:color="000000"/>
            </w:tcBorders>
          </w:tcPr>
          <w:p w14:paraId="03949CBE"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0549DB29" w14:textId="77777777" w:rsidTr="000C5BDE">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7E7AAF0F"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439AD2C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2595E228" w14:textId="0DCF8415" w:rsidR="00DE71B1" w:rsidRPr="00025842" w:rsidRDefault="00DE71B1" w:rsidP="000C5BDE">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0211F0A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tc>
      </w:tr>
      <w:tr w:rsidR="00DE71B1" w:rsidRPr="00025842" w14:paraId="5C4BB044" w14:textId="77777777" w:rsidTr="000C5BDE">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D6978FA"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25311C9"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E2A34"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0105F319"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41014904" w14:textId="77777777" w:rsidTr="000C5BDE">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5EB604A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7DD922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3D8676"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055C4CF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3D307970" w14:textId="77777777" w:rsidTr="007076A7">
        <w:trPr>
          <w:trHeight w:hRule="exact" w:val="5973"/>
          <w:tblHeader/>
        </w:trPr>
        <w:tc>
          <w:tcPr>
            <w:tcW w:w="2916" w:type="dxa"/>
            <w:tcBorders>
              <w:top w:val="single" w:sz="5" w:space="0" w:color="000000"/>
              <w:left w:val="single" w:sz="5" w:space="0" w:color="000000"/>
              <w:bottom w:val="single" w:sz="5" w:space="0" w:color="000000"/>
              <w:right w:val="single" w:sz="5" w:space="0" w:color="000000"/>
            </w:tcBorders>
          </w:tcPr>
          <w:p w14:paraId="695AFB83"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26FC15B"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59A80E"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2E9125C9" w14:textId="77777777" w:rsidR="00DE71B1" w:rsidRPr="00025842" w:rsidRDefault="00DE71B1" w:rsidP="0046387E">
            <w:pPr>
              <w:widowControl/>
              <w:spacing w:line="226" w:lineRule="exact"/>
              <w:ind w:left="102"/>
              <w:rPr>
                <w:rFonts w:cs="Times New Roman"/>
                <w:sz w:val="20"/>
                <w:szCs w:val="20"/>
                <w:lang w:val="sv-SE"/>
              </w:rPr>
            </w:pPr>
          </w:p>
          <w:p w14:paraId="11635DE0"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025842">
              <w:rPr>
                <w:sz w:val="20"/>
                <w:szCs w:val="20"/>
              </w:rPr>
              <w:t>SOAP-header).</w:t>
            </w:r>
          </w:p>
          <w:p w14:paraId="2C15034A" w14:textId="77777777" w:rsidR="00DE71B1" w:rsidRPr="00025842" w:rsidRDefault="00DE71B1" w:rsidP="0046387E">
            <w:pPr>
              <w:widowControl/>
              <w:spacing w:line="226" w:lineRule="exact"/>
              <w:ind w:left="102"/>
              <w:rPr>
                <w:rFonts w:cs="Times New Roman"/>
                <w:spacing w:val="-1"/>
                <w:sz w:val="20"/>
                <w:szCs w:val="20"/>
                <w:lang w:val="sv-SE"/>
              </w:rPr>
            </w:pPr>
          </w:p>
          <w:p w14:paraId="3D2BE81A"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58740C74" w14:textId="77777777" w:rsidR="00DE71B1" w:rsidRPr="00025842" w:rsidRDefault="00DE71B1" w:rsidP="0046387E">
            <w:pPr>
              <w:widowControl/>
              <w:spacing w:line="226" w:lineRule="exact"/>
              <w:ind w:left="102"/>
              <w:rPr>
                <w:rFonts w:cs="Times New Roman"/>
                <w:sz w:val="20"/>
                <w:szCs w:val="20"/>
                <w:lang w:val="sv-SE"/>
              </w:rPr>
            </w:pPr>
          </w:p>
          <w:p w14:paraId="40189DC5" w14:textId="77777777" w:rsidR="00DE71B1" w:rsidRPr="0061750A" w:rsidRDefault="00B72356" w:rsidP="0046387E">
            <w:pPr>
              <w:widowControl/>
              <w:spacing w:line="229" w:lineRule="exact"/>
              <w:ind w:left="102"/>
              <w:rPr>
                <w:sz w:val="20"/>
                <w:szCs w:val="20"/>
                <w:lang w:val="sv-SE"/>
              </w:rPr>
            </w:pPr>
            <w:r w:rsidRPr="0061750A">
              <w:rPr>
                <w:sz w:val="20"/>
                <w:szCs w:val="20"/>
                <w:lang w:val="sv-SE"/>
              </w:rPr>
              <w:t>Fältet är tvingande om c</w:t>
            </w:r>
            <w:r w:rsidR="00DE71B1" w:rsidRPr="0061750A">
              <w:rPr>
                <w:sz w:val="20"/>
                <w:szCs w:val="20"/>
                <w:lang w:val="sv-SE"/>
              </w:rPr>
              <w:t>areContactId angivits.</w:t>
            </w:r>
          </w:p>
          <w:p w14:paraId="0B695BE6" w14:textId="77777777" w:rsidR="00B66C2B" w:rsidRPr="0061750A" w:rsidRDefault="00B66C2B" w:rsidP="0046387E">
            <w:pPr>
              <w:widowControl/>
              <w:spacing w:line="229" w:lineRule="exact"/>
              <w:ind w:left="102"/>
              <w:rPr>
                <w:sz w:val="20"/>
                <w:szCs w:val="20"/>
                <w:lang w:val="sv-SE"/>
              </w:rPr>
            </w:pPr>
          </w:p>
          <w:p w14:paraId="6D7A9E44" w14:textId="77777777" w:rsidR="00B66C2B" w:rsidRPr="00025842" w:rsidRDefault="00B66C2B" w:rsidP="00B66C2B">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14167CD5" w14:textId="77777777" w:rsidR="00B66C2B" w:rsidRPr="00025842" w:rsidRDefault="00B66C2B" w:rsidP="00B66C2B">
            <w:pPr>
              <w:spacing w:line="229" w:lineRule="exact"/>
              <w:ind w:left="102"/>
              <w:rPr>
                <w:rFonts w:cs="Times New Roman"/>
                <w:sz w:val="20"/>
                <w:szCs w:val="20"/>
                <w:lang w:val="sv-SE"/>
              </w:rPr>
            </w:pPr>
          </w:p>
          <w:p w14:paraId="770EA444" w14:textId="3DBFC109" w:rsidR="00B66C2B" w:rsidRPr="00025842" w:rsidRDefault="00B66C2B" w:rsidP="00B66C2B">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195" w:type="dxa"/>
            <w:tcBorders>
              <w:top w:val="single" w:sz="5" w:space="0" w:color="000000"/>
              <w:left w:val="single" w:sz="5" w:space="0" w:color="000000"/>
              <w:bottom w:val="single" w:sz="5" w:space="0" w:color="000000"/>
              <w:right w:val="single" w:sz="5" w:space="0" w:color="000000"/>
            </w:tcBorders>
          </w:tcPr>
          <w:p w14:paraId="07C0B4A6"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p w14:paraId="06DF062C" w14:textId="77777777" w:rsidR="00DE71B1" w:rsidRPr="00025842" w:rsidRDefault="00DE71B1" w:rsidP="0046387E">
            <w:pPr>
              <w:widowControl/>
              <w:spacing w:line="229" w:lineRule="exact"/>
              <w:ind w:left="102"/>
              <w:jc w:val="center"/>
              <w:rPr>
                <w:rFonts w:cs="Times New Roman"/>
                <w:sz w:val="20"/>
                <w:szCs w:val="20"/>
                <w:lang w:val="sv-SE"/>
              </w:rPr>
            </w:pPr>
          </w:p>
          <w:p w14:paraId="34FC6C80" w14:textId="77777777" w:rsidR="00DE71B1" w:rsidRPr="00025842" w:rsidRDefault="00DE71B1" w:rsidP="0046387E">
            <w:pPr>
              <w:widowControl/>
              <w:spacing w:line="229" w:lineRule="exact"/>
              <w:ind w:left="102"/>
              <w:jc w:val="center"/>
              <w:rPr>
                <w:rFonts w:cs="Times New Roman"/>
                <w:sz w:val="20"/>
                <w:szCs w:val="20"/>
                <w:lang w:val="sv-SE"/>
              </w:rPr>
            </w:pPr>
          </w:p>
          <w:p w14:paraId="52DB2BE9" w14:textId="77777777" w:rsidR="00DE71B1" w:rsidRPr="00025842" w:rsidRDefault="00DE71B1" w:rsidP="0046387E">
            <w:pPr>
              <w:widowControl/>
              <w:spacing w:line="229" w:lineRule="exact"/>
              <w:ind w:left="102"/>
              <w:jc w:val="center"/>
              <w:rPr>
                <w:rFonts w:cs="Times New Roman"/>
                <w:sz w:val="20"/>
                <w:szCs w:val="20"/>
                <w:lang w:val="sv-SE"/>
              </w:rPr>
            </w:pPr>
          </w:p>
        </w:tc>
      </w:tr>
      <w:tr w:rsidR="00DE71B1" w:rsidRPr="00025842" w14:paraId="42D6B673" w14:textId="77777777" w:rsidTr="000C5BDE">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07AF97D4" w14:textId="77777777" w:rsidR="00DE71B1" w:rsidRPr="00025842" w:rsidRDefault="00DE71B1" w:rsidP="0046387E">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606732"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63D86E" w14:textId="77777777" w:rsidR="00DE71B1" w:rsidRPr="00025842" w:rsidRDefault="00DE71B1" w:rsidP="0046387E">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7072EA1F"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38C925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p>
        </w:tc>
      </w:tr>
      <w:tr w:rsidR="00DE71B1" w:rsidRPr="00025842" w14:paraId="54FDAA37" w14:textId="77777777" w:rsidTr="000C5BDE">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2221F03" w14:textId="77777777" w:rsidR="00DE71B1" w:rsidRPr="00025842" w:rsidRDefault="00DE71B1" w:rsidP="0046387E">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0C89A3" w14:textId="77777777" w:rsidR="00DE71B1" w:rsidRPr="00025842" w:rsidRDefault="00DE71B1" w:rsidP="0046387E">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608FA00" w14:textId="77777777" w:rsidR="00DE71B1" w:rsidRPr="00025842" w:rsidRDefault="00DE71B1" w:rsidP="0046387E">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16B85ED" w14:textId="77777777" w:rsidR="00DE71B1" w:rsidRPr="00025842" w:rsidRDefault="00DE71B1" w:rsidP="0046387E">
            <w:pPr>
              <w:widowControl/>
              <w:jc w:val="center"/>
              <w:rPr>
                <w:rFonts w:cs="Times New Roman"/>
                <w:sz w:val="20"/>
                <w:szCs w:val="20"/>
                <w:lang w:val="sv-SE"/>
              </w:rPr>
            </w:pPr>
          </w:p>
        </w:tc>
      </w:tr>
      <w:tr w:rsidR="00DE71B1" w:rsidRPr="00025842" w14:paraId="0E2C5925" w14:textId="77777777" w:rsidTr="000C5BDE">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277E70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6CE6083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4FD56983" w14:textId="77777777" w:rsidR="00DE71B1" w:rsidRPr="00025842" w:rsidRDefault="00DE71B1" w:rsidP="0046387E">
            <w:pPr>
              <w:widowControl/>
              <w:spacing w:line="229" w:lineRule="exact"/>
              <w:ind w:left="102"/>
              <w:rPr>
                <w:rFonts w:cs="Times New Roman"/>
                <w:spacing w:val="-1"/>
                <w:sz w:val="20"/>
                <w:szCs w:val="20"/>
                <w:lang w:val="sv-SE"/>
              </w:rPr>
            </w:pPr>
            <w:r w:rsidRPr="00025842">
              <w:rPr>
                <w:sz w:val="20"/>
                <w:szCs w:val="20"/>
              </w:rPr>
              <w:t>Returnerar en patients laboratoriesvar.</w:t>
            </w:r>
          </w:p>
          <w:p w14:paraId="493DB077" w14:textId="77777777" w:rsidR="00DE71B1" w:rsidRPr="00025842" w:rsidRDefault="00DE71B1" w:rsidP="0046387E">
            <w:pPr>
              <w:widowControl/>
              <w:rPr>
                <w:rFonts w:cs="Times New Roman"/>
                <w:b/>
                <w:bCs/>
                <w:sz w:val="20"/>
                <w:szCs w:val="20"/>
                <w:lang w:val="sv-SE"/>
              </w:rPr>
            </w:pPr>
          </w:p>
          <w:p w14:paraId="5EA791F5"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D973DD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DE71B1" w:rsidRPr="00025842" w14:paraId="73127235" w14:textId="77777777" w:rsidTr="000C5BDE">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56649377"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B7A30D1"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9AFB40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749AD60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7E30AAA" w14:textId="77777777" w:rsidTr="000C5BDE">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25B4522B" w14:textId="77777777" w:rsidR="00DE71B1" w:rsidRPr="00025842" w:rsidRDefault="00DE71B1" w:rsidP="0046387E">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1C0F94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8522B"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CE4FDA2"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7A294FA6"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1CFB4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EE1366D"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30F1C6B2"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46605F00"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041529" w:rsidRPr="007076A7" w14:paraId="7EF0D4A0" w14:textId="77777777" w:rsidTr="007076A7">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45192845" w14:textId="16C60791" w:rsidR="00041529" w:rsidRPr="007076A7" w:rsidRDefault="00041529" w:rsidP="0046387E">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712AB7B4" w14:textId="77777777" w:rsidR="00041529" w:rsidRPr="007076A7" w:rsidRDefault="00041529" w:rsidP="0046387E">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D67007" w14:textId="461D08A9" w:rsidR="00041529" w:rsidRPr="007076A7" w:rsidRDefault="00041529" w:rsidP="0046387E">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39464EE" w14:textId="62E22411" w:rsidR="00041529" w:rsidRPr="007076A7" w:rsidRDefault="00041529" w:rsidP="0046387E">
            <w:pPr>
              <w:widowControl/>
              <w:spacing w:line="229" w:lineRule="exact"/>
              <w:ind w:left="102"/>
              <w:jc w:val="center"/>
              <w:rPr>
                <w:color w:val="FF0000"/>
                <w:sz w:val="20"/>
                <w:szCs w:val="20"/>
              </w:rPr>
            </w:pPr>
            <w:r w:rsidRPr="007076A7">
              <w:rPr>
                <w:color w:val="FF0000"/>
                <w:sz w:val="20"/>
                <w:szCs w:val="20"/>
              </w:rPr>
              <w:t>0..0</w:t>
            </w:r>
          </w:p>
        </w:tc>
      </w:tr>
      <w:tr w:rsidR="00DE71B1" w:rsidRPr="00025842" w14:paraId="7A1F2788" w14:textId="77777777" w:rsidTr="000C5BDE">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70D96013" w14:textId="7819F9FA" w:rsidR="00DE71B1" w:rsidRPr="007076A7" w:rsidRDefault="00DE71B1">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5E479FDA"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TimeStampType</w:t>
            </w:r>
          </w:p>
          <w:p w14:paraId="7CCC5E36" w14:textId="77777777" w:rsidR="00DE71B1" w:rsidRPr="007076A7"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7472CA9" w14:textId="77777777" w:rsidR="00DE71B1" w:rsidRPr="007076A7" w:rsidRDefault="00DE71B1" w:rsidP="0046387E">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08930BB" w14:textId="77777777" w:rsidR="00DE71B1" w:rsidRPr="00025842" w:rsidRDefault="00DE71B1" w:rsidP="0046387E">
            <w:pPr>
              <w:widowControl/>
              <w:spacing w:line="229" w:lineRule="exact"/>
              <w:ind w:left="102"/>
              <w:jc w:val="center"/>
              <w:rPr>
                <w:rFonts w:cs="Times New Roman"/>
                <w:sz w:val="20"/>
                <w:szCs w:val="20"/>
                <w:lang w:val="sv-SE"/>
              </w:rPr>
            </w:pPr>
            <w:r w:rsidRPr="007076A7">
              <w:rPr>
                <w:color w:val="FF0000"/>
                <w:sz w:val="20"/>
                <w:szCs w:val="20"/>
              </w:rPr>
              <w:t>1..1</w:t>
            </w:r>
          </w:p>
        </w:tc>
      </w:tr>
      <w:tr w:rsidR="00DE71B1" w:rsidRPr="00025842" w14:paraId="1BAA7702" w14:textId="77777777" w:rsidTr="000C5BDE">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183C960D"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67553E1F"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C3D1D74"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 xml:space="preserve">Id för patienten. </w:t>
            </w:r>
          </w:p>
          <w:p w14:paraId="5F9FBE16"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E4C2EC2"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24F90FF6" w14:textId="77777777" w:rsidTr="000C5BDE">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75A459D8"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D17B6A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C79A0F"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716E066A"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862B2DD" w14:textId="77777777" w:rsidTr="000C5BDE">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01E62929"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75C5C6B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60705"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48282ACD"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47FEC819"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144F47D1"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4082E382"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85ED01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7FC50D89" w14:textId="77777777" w:rsidTr="000C5BDE">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2D74A952"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../../accountableHealthcareProfessional</w:t>
            </w:r>
          </w:p>
          <w:p w14:paraId="6F906AE1"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2612D81"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351B79C4"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7A1B2E1D"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13F8A9B" w14:textId="77777777" w:rsidTr="000C5BDE">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45A53C7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6F0DE9F6"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D573D0"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2EC8A657"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2A21EC9"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0083F44B" w14:textId="77777777" w:rsidR="00DE71B1" w:rsidRPr="00025842" w:rsidRDefault="00DE71B1" w:rsidP="0046387E">
            <w:pPr>
              <w:widowControl/>
              <w:spacing w:line="229" w:lineRule="exact"/>
              <w:ind w:left="102"/>
              <w:jc w:val="center"/>
              <w:rPr>
                <w:rFonts w:cs="Times New Roman"/>
                <w:sz w:val="20"/>
                <w:szCs w:val="20"/>
                <w:lang w:val="sv-SE"/>
              </w:rPr>
            </w:pPr>
            <w:r w:rsidRPr="00025842">
              <w:rPr>
                <w:spacing w:val="-1"/>
                <w:sz w:val="20"/>
                <w:szCs w:val="20"/>
              </w:rPr>
              <w:t>1..1</w:t>
            </w:r>
          </w:p>
        </w:tc>
      </w:tr>
      <w:tr w:rsidR="00DE71B1" w:rsidRPr="00025842" w14:paraId="118A5DE7" w14:textId="77777777" w:rsidTr="000C5BDE">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5DB54056"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0D721B5B" w14:textId="77777777" w:rsidR="00DE71B1" w:rsidRPr="007076A7"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D902C0D"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HSAIdType</w:t>
            </w:r>
          </w:p>
          <w:p w14:paraId="4EF6DF30" w14:textId="77777777" w:rsidR="00DE71B1" w:rsidRPr="007076A7"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FDD2700"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Författarens HSA-id</w:t>
            </w:r>
          </w:p>
          <w:p w14:paraId="122E20CA" w14:textId="77777777" w:rsidR="00DE71B1" w:rsidRPr="007076A7"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EACAD8B" w14:textId="77777777" w:rsidR="00DE71B1" w:rsidRPr="00025842" w:rsidRDefault="00DE71B1" w:rsidP="0046387E">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DE71B1" w:rsidRPr="00025842" w14:paraId="438BE05C" w14:textId="77777777" w:rsidTr="000C5BDE">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0441276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2928FDC" w14:textId="77777777" w:rsidR="00DE71B1" w:rsidRPr="00025842" w:rsidRDefault="00DE71B1" w:rsidP="0046387E">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A5D026"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032F2ADC"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4709089" w14:textId="77777777" w:rsidTr="000C5BDE">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682B0A3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56345DFD" w14:textId="77777777" w:rsidR="00DE71B1" w:rsidRPr="00025842"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206839C"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 xml:space="preserve">CVType </w:t>
            </w:r>
          </w:p>
          <w:p w14:paraId="3EF3C333"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9A7D46E" w14:textId="29E55007" w:rsidR="00DE71B1" w:rsidRPr="00025842" w:rsidRDefault="00DE71B1" w:rsidP="000C5BDE">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w:instrText>
            </w:r>
            <w:r w:rsidR="00027A53" w:rsidRPr="0061750A">
              <w:rPr>
                <w:spacing w:val="-1"/>
                <w:sz w:val="20"/>
                <w:szCs w:val="20"/>
                <w:lang w:val="sv-SE"/>
              </w:rPr>
              <w:instrText xml:space="preserve"> \* MERGEFORMAT </w:instrText>
            </w:r>
            <w:r w:rsidRPr="00025842">
              <w:rPr>
                <w:spacing w:val="-1"/>
                <w:szCs w:val="20"/>
              </w:rPr>
            </w:r>
            <w:r w:rsidRPr="00025842">
              <w:rPr>
                <w:spacing w:val="-1"/>
                <w:szCs w:val="20"/>
              </w:rPr>
              <w:fldChar w:fldCharType="separate"/>
            </w:r>
            <w:r w:rsidR="00AF1612" w:rsidRPr="0061750A">
              <w:rPr>
                <w:sz w:val="20"/>
                <w:szCs w:val="20"/>
                <w:lang w:val="sv-SE"/>
              </w:rPr>
              <w:t xml:space="preserve">R </w:t>
            </w:r>
            <w:r w:rsidR="00AF1612" w:rsidRPr="0061750A">
              <w:rPr>
                <w:noProof/>
                <w:sz w:val="20"/>
                <w:szCs w:val="20"/>
                <w:lang w:val="sv-SE"/>
              </w:rPr>
              <w:t>5</w:t>
            </w:r>
            <w:r w:rsidRPr="00025842">
              <w:rPr>
                <w:spacing w:val="-1"/>
                <w:szCs w:val="20"/>
              </w:rPr>
              <w:fldChar w:fldCharType="end"/>
            </w:r>
            <w:r w:rsidRPr="0061750A">
              <w:rPr>
                <w:spacing w:val="-1"/>
                <w:sz w:val="20"/>
                <w:szCs w:val="20"/>
                <w:lang w:val="sv-SE"/>
              </w:rPr>
              <w:t>]</w:t>
            </w:r>
            <w:r w:rsidR="00027A53" w:rsidRPr="0061750A">
              <w:rPr>
                <w:spacing w:val="-1"/>
                <w:sz w:val="20"/>
                <w:szCs w:val="20"/>
                <w:lang w:val="sv-SE"/>
              </w:rPr>
              <w:t xml:space="preserve">. </w:t>
            </w:r>
            <w:r w:rsidR="00027A53" w:rsidRPr="00025842">
              <w:rPr>
                <w:spacing w:val="-1"/>
                <w:sz w:val="20"/>
                <w:szCs w:val="20"/>
              </w:rPr>
              <w:t>Om kodverk saknas anges befattning i originalText.</w:t>
            </w:r>
          </w:p>
          <w:p w14:paraId="668D602B"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8AF3427"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9F338B1" w14:textId="77777777" w:rsidTr="000C5BDE">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7D65C5D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4639C6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74DAD6"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69FC2A6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2EC61607" w14:textId="77777777" w:rsidTr="000C5BDE">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52D2832A"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0FECA2E"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9F4470"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6E117518"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36D5F62D" w14:textId="77777777" w:rsidTr="000C5BDE">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0047CB3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D4B80BA"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63C8F"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29E0BC6"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p w14:paraId="04366BE6"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5947697D" w14:textId="77777777" w:rsidTr="000C5BDE">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4951FFD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D0D46A"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71C346"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265D02F6"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6F7D682" w14:textId="77777777" w:rsidTr="000C5BDE">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23A6BD40"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B6F5C0"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5BFE94C0"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09D66F6"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4183C3B5"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2BDFD1B5" w14:textId="77777777" w:rsidTr="000C5BDE">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CED3EAD"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548A39A7" w14:textId="77777777" w:rsidR="00DE71B1" w:rsidRPr="00025842"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5D2AE75"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0E7BA2D6"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822A789"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24820AAA"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43B57F77" w14:textId="77777777" w:rsidTr="000C5BDE">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47CDE3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56535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6BD7E77" w14:textId="77777777" w:rsidR="00DE71B1" w:rsidRPr="007076A7" w:rsidRDefault="00DE71B1" w:rsidP="0046387E">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7EA965DB"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51076EE3"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24E7CA47"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B47DBA9"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EC2C2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50A7D0F0"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581A462D"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2535E34B"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F5D6C25"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0A8E3F" w14:textId="77777777" w:rsidR="00DE71B1" w:rsidRPr="007076A7" w:rsidRDefault="00DE71B1" w:rsidP="0046387E">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5FFF9AD"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0E798625"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030E8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75042C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DC26D"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09B8B80D"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3084F24E"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71BEE7D"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992254"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C6C017"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39C40873"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1A5A2531" w14:textId="77777777" w:rsidTr="000C5BDE">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77505B9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0D6DE70"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205138"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28D8A5B7"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30978DD1"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F5175C3"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../../../../orgUnitLocation</w:t>
            </w:r>
          </w:p>
          <w:p w14:paraId="431F6CB7" w14:textId="77777777" w:rsidR="00DE71B1" w:rsidRPr="00025842" w:rsidRDefault="00DE71B1" w:rsidP="0046387E">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79A8F2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71DF58"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7E92248E"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p w14:paraId="479169E0" w14:textId="77777777" w:rsidR="00DE71B1" w:rsidRPr="00025842" w:rsidRDefault="00DE71B1" w:rsidP="0046387E">
            <w:pPr>
              <w:widowControl/>
              <w:spacing w:line="226" w:lineRule="exact"/>
              <w:ind w:left="102"/>
              <w:jc w:val="center"/>
              <w:rPr>
                <w:rFonts w:cs="Times New Roman"/>
                <w:sz w:val="20"/>
                <w:szCs w:val="20"/>
                <w:lang w:val="sv-SE"/>
              </w:rPr>
            </w:pPr>
          </w:p>
        </w:tc>
      </w:tr>
      <w:tr w:rsidR="00DE71B1" w:rsidRPr="00025842" w14:paraId="1F8D257C" w14:textId="77777777" w:rsidTr="000C5BDE">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412863C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4589268E"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998FE30" w14:textId="77777777" w:rsidR="00DE71B1" w:rsidRPr="00025842" w:rsidRDefault="00DE71B1" w:rsidP="0046387E">
            <w:pPr>
              <w:widowControl/>
              <w:spacing w:line="229" w:lineRule="exact"/>
              <w:ind w:left="102"/>
              <w:rPr>
                <w:rFonts w:cs="Times New Roman"/>
                <w:sz w:val="20"/>
                <w:szCs w:val="20"/>
                <w:lang w:val="sv-SE"/>
              </w:rPr>
            </w:pPr>
            <w:r w:rsidRPr="00025842">
              <w:rPr>
                <w:spacing w:val="-1"/>
                <w:sz w:val="20"/>
                <w:szCs w:val="20"/>
              </w:rPr>
              <w:t>HSAIdType</w:t>
            </w:r>
          </w:p>
          <w:p w14:paraId="3D5C40CB" w14:textId="77777777" w:rsidR="00DE71B1" w:rsidRPr="00025842" w:rsidRDefault="00DE71B1" w:rsidP="0046387E">
            <w:pPr>
              <w:widowControl/>
              <w:spacing w:line="226" w:lineRule="exact"/>
              <w:ind w:left="102"/>
              <w:rPr>
                <w:rFonts w:cs="Times New Roman"/>
                <w:spacing w:val="-1"/>
                <w:sz w:val="20"/>
                <w:szCs w:val="20"/>
                <w:lang w:val="sv-SE"/>
              </w:rPr>
            </w:pPr>
          </w:p>
          <w:p w14:paraId="172E7EEB"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DC7C8AC"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246A5D6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BAE889A" w14:textId="77777777" w:rsidTr="000C5BDE">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04E3D852"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3EE8633"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p w14:paraId="609F2625"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4874E8E"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5DD73C0" w14:textId="77777777" w:rsidR="00DE71B1" w:rsidRPr="00025842" w:rsidRDefault="00DE71B1" w:rsidP="0046387E">
            <w:pPr>
              <w:widowControl/>
              <w:spacing w:line="229" w:lineRule="exact"/>
              <w:ind w:left="102"/>
              <w:jc w:val="center"/>
              <w:rPr>
                <w:rFonts w:cs="Times New Roman"/>
                <w:sz w:val="20"/>
                <w:szCs w:val="20"/>
                <w:lang w:val="sv-SE"/>
              </w:rPr>
            </w:pPr>
            <w:r w:rsidRPr="00025842">
              <w:rPr>
                <w:spacing w:val="-1"/>
                <w:sz w:val="20"/>
                <w:szCs w:val="20"/>
              </w:rPr>
              <w:t>0..1</w:t>
            </w:r>
          </w:p>
        </w:tc>
      </w:tr>
      <w:tr w:rsidR="00DE71B1" w:rsidRPr="00025842" w14:paraId="5DC7930F" w14:textId="77777777" w:rsidTr="000C5BDE">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71BB85D0"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2095ECB" w14:textId="77777777" w:rsidR="00DE71B1" w:rsidRPr="00025842" w:rsidRDefault="00DE71B1" w:rsidP="0046387E">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7C8670AD"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4C9DA25F"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66AE45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tc>
      </w:tr>
      <w:tr w:rsidR="00DE71B1" w:rsidRPr="00025842" w14:paraId="1709548F" w14:textId="77777777" w:rsidTr="000C5BDE">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4C618708"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../../../signatureTime</w:t>
            </w:r>
          </w:p>
          <w:p w14:paraId="54861CEA"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102323"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5E20BF4B"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9578853"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Tidpunkt för signering av svaret</w:t>
            </w:r>
          </w:p>
          <w:p w14:paraId="1E159718"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3D523D6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z w:val="20"/>
                <w:szCs w:val="20"/>
              </w:rPr>
              <w:t>1..1</w:t>
            </w:r>
          </w:p>
        </w:tc>
      </w:tr>
      <w:tr w:rsidR="00DE71B1" w:rsidRPr="00025842" w14:paraId="29934F07" w14:textId="77777777" w:rsidTr="000C5BDE">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BFDACC4"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../../../legalAuthenticatorHSAId</w:t>
            </w:r>
          </w:p>
          <w:p w14:paraId="2DD9CB99"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6471BE"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HSAIdType</w:t>
            </w:r>
          </w:p>
          <w:p w14:paraId="036C529B"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DA9A9D8"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0E5C3C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z w:val="20"/>
                <w:szCs w:val="20"/>
              </w:rPr>
              <w:t>0..1</w:t>
            </w:r>
          </w:p>
        </w:tc>
      </w:tr>
      <w:tr w:rsidR="00B72356" w:rsidRPr="007076A7" w14:paraId="1704B2B1" w14:textId="77777777" w:rsidTr="0046387E">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6026C489" w14:textId="4624D61B" w:rsidR="0046663B" w:rsidRPr="007076A7" w:rsidRDefault="0046663B" w:rsidP="0046387E">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4A4EB740" w14:textId="77777777" w:rsidR="0046663B" w:rsidRPr="007076A7" w:rsidRDefault="0046663B" w:rsidP="0046387E">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D8F947" w14:textId="0E36AAC5" w:rsidR="0046663B" w:rsidRPr="007076A7" w:rsidRDefault="0046663B" w:rsidP="0046387E">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6DFE944" w14:textId="6241FCB0" w:rsidR="0046663B" w:rsidRPr="007076A7" w:rsidRDefault="0046663B" w:rsidP="0046387E">
            <w:pPr>
              <w:widowControl/>
              <w:spacing w:line="226" w:lineRule="exact"/>
              <w:ind w:left="102"/>
              <w:jc w:val="center"/>
              <w:rPr>
                <w:color w:val="FF0000"/>
                <w:sz w:val="20"/>
                <w:szCs w:val="20"/>
              </w:rPr>
            </w:pPr>
            <w:r w:rsidRPr="007076A7">
              <w:rPr>
                <w:color w:val="FF0000"/>
                <w:sz w:val="20"/>
                <w:szCs w:val="20"/>
              </w:rPr>
              <w:t>0..0</w:t>
            </w:r>
          </w:p>
        </w:tc>
      </w:tr>
      <w:tr w:rsidR="00DE71B1" w:rsidRPr="007076A7" w14:paraId="45749859" w14:textId="77777777" w:rsidTr="000C5BDE">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134B94D0"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approvedForPatient</w:t>
            </w:r>
          </w:p>
          <w:p w14:paraId="5598BE29" w14:textId="77777777" w:rsidR="00DE71B1" w:rsidRPr="007076A7"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FC4197D" w14:textId="77777777" w:rsidR="00DE71B1" w:rsidRPr="007076A7" w:rsidRDefault="00DE71B1" w:rsidP="0046387E">
            <w:pPr>
              <w:widowControl/>
              <w:spacing w:line="229" w:lineRule="exact"/>
              <w:ind w:left="102"/>
              <w:rPr>
                <w:rFonts w:cs="Times New Roman"/>
                <w:color w:val="FF0000"/>
                <w:sz w:val="20"/>
                <w:szCs w:val="20"/>
                <w:lang w:val="sv-SE"/>
              </w:rPr>
            </w:pPr>
            <w:r w:rsidRPr="007076A7">
              <w:rPr>
                <w:sz w:val="20"/>
                <w:szCs w:val="20"/>
              </w:rPr>
              <w:t>boolean</w:t>
            </w:r>
          </w:p>
          <w:p w14:paraId="0112AE26" w14:textId="77777777" w:rsidR="00DE71B1" w:rsidRPr="007076A7"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4AFA432"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213AFB71" w14:textId="77777777" w:rsidR="00DE71B1" w:rsidRPr="007076A7"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CCE4DB"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DE71B1" w:rsidRPr="007076A7" w14:paraId="621DD647" w14:textId="77777777" w:rsidTr="000C5BDE">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250572AA"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D0C9F8D"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51BC1D"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2AA80DA"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C337EA" w:rsidRPr="007076A7" w14:paraId="2BC58409" w14:textId="77777777" w:rsidTr="007076A7">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2A8F7219" w14:textId="0B817B74" w:rsidR="00C337EA" w:rsidRPr="007076A7" w:rsidRDefault="00C337EA" w:rsidP="000C5BDE">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C18E313" w14:textId="77777777" w:rsidR="00C337EA" w:rsidRPr="007076A7" w:rsidRDefault="00C337EA" w:rsidP="0046387E">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1CC405F" w14:textId="21F56916" w:rsidR="00C337EA" w:rsidRPr="007076A7" w:rsidRDefault="00C337EA"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3CE48A3" w14:textId="5ECD3553" w:rsidR="00C337EA" w:rsidRPr="007076A7" w:rsidRDefault="00C337EA" w:rsidP="0046387E">
            <w:pPr>
              <w:widowControl/>
              <w:spacing w:line="226" w:lineRule="exact"/>
              <w:ind w:left="102"/>
              <w:jc w:val="center"/>
              <w:rPr>
                <w:color w:val="FF0000"/>
                <w:spacing w:val="-1"/>
                <w:sz w:val="20"/>
                <w:szCs w:val="20"/>
              </w:rPr>
            </w:pPr>
            <w:r w:rsidRPr="007076A7">
              <w:rPr>
                <w:color w:val="FF0000"/>
                <w:spacing w:val="-1"/>
                <w:sz w:val="20"/>
                <w:szCs w:val="20"/>
              </w:rPr>
              <w:t>0..0</w:t>
            </w:r>
          </w:p>
        </w:tc>
      </w:tr>
      <w:tr w:rsidR="00C337EA" w:rsidRPr="00025842" w14:paraId="133ACD24" w14:textId="77777777" w:rsidTr="007076A7">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161295E2" w14:textId="51DC88DD" w:rsidR="00C337EA" w:rsidRPr="007076A7" w:rsidRDefault="00C337EA" w:rsidP="00BF05E1">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620CAE61" w14:textId="77777777" w:rsidR="00C337EA" w:rsidRPr="007076A7" w:rsidRDefault="00C337EA" w:rsidP="00BF05E1">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8AB0AF" w14:textId="77777777" w:rsidR="00C337EA" w:rsidRPr="007076A7" w:rsidRDefault="00C337EA" w:rsidP="00BF05E1">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32A8DD33" w14:textId="77777777" w:rsidR="00C337EA" w:rsidRPr="00025842" w:rsidRDefault="00C337EA" w:rsidP="00BF05E1">
            <w:pPr>
              <w:widowControl/>
              <w:spacing w:line="226" w:lineRule="exact"/>
              <w:ind w:left="102"/>
              <w:jc w:val="center"/>
              <w:rPr>
                <w:color w:val="FF0000"/>
                <w:spacing w:val="-1"/>
                <w:sz w:val="20"/>
                <w:szCs w:val="20"/>
              </w:rPr>
            </w:pPr>
            <w:r w:rsidRPr="007076A7">
              <w:rPr>
                <w:color w:val="FF0000"/>
                <w:spacing w:val="-1"/>
                <w:sz w:val="20"/>
                <w:szCs w:val="20"/>
              </w:rPr>
              <w:t>0..0</w:t>
            </w:r>
          </w:p>
        </w:tc>
      </w:tr>
      <w:tr w:rsidR="00DE71B1" w:rsidRPr="00025842" w14:paraId="5ED3BC06" w14:textId="77777777" w:rsidTr="000C5BDE">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DB24CA5"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../laboratoryOrderOutcomeBody</w:t>
            </w:r>
          </w:p>
          <w:p w14:paraId="2C33212C"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08C568C"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2E11039"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F3852F7"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2229EBDE" w14:textId="77777777" w:rsidTr="000C5BDE">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7BE11A67"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5BED4A9"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F118F6"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3057465F"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F337C69"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15389014"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35FC112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2536BA3B" w14:textId="77777777" w:rsidTr="000C5BDE">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3D4A6510"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lastRenderedPageBreak/>
              <w:t>../../registrationTime</w:t>
            </w:r>
          </w:p>
        </w:tc>
        <w:tc>
          <w:tcPr>
            <w:tcW w:w="1559" w:type="dxa"/>
            <w:tcBorders>
              <w:top w:val="single" w:sz="5" w:space="0" w:color="000000"/>
              <w:left w:val="single" w:sz="5" w:space="0" w:color="000000"/>
              <w:bottom w:val="single" w:sz="5" w:space="0" w:color="000000"/>
              <w:right w:val="single" w:sz="5" w:space="0" w:color="000000"/>
            </w:tcBorders>
          </w:tcPr>
          <w:p w14:paraId="6A13E03D"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178E84AA"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18434F0"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57EFCA7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7CC15701" w14:textId="77777777" w:rsidTr="000C5BDE">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3F93271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0B4FD6BB"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D85F3"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03386FBB"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2723121B"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p w14:paraId="077A5FFE"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04C03B66" w14:textId="77777777" w:rsidTr="000C5BDE">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2033C95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7DC09BF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2C7938"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02334A9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3DEA48C" w14:textId="77777777" w:rsidTr="000C5BDE">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5DB37DA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49E8C9C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91987C"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26938193"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44A3DDB" w14:textId="77777777" w:rsidTr="000C5BDE">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0F5B458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3B88495B"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7672E9B1"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317C300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6B946404" w14:textId="77777777" w:rsidTr="000C5BDE">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2F33A379"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6B13132D"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5D3845B"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2E897D30"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7AB90907" w14:textId="77777777" w:rsidTr="000C5BDE">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36CDD588"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1185816D"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9C2DCDB" w14:textId="77777777" w:rsidR="00DE71B1" w:rsidRPr="007076A7" w:rsidRDefault="00DE71B1" w:rsidP="0046387E">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539FA87B"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2F0F583E"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p>
        </w:tc>
      </w:tr>
      <w:tr w:rsidR="00DE71B1" w:rsidRPr="00025842" w14:paraId="5C59B57A" w14:textId="77777777" w:rsidTr="000C5BDE">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79C4ED3"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288C31A"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B19D1A"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0FE4D46D" w14:textId="77777777" w:rsidR="00DE71B1" w:rsidRPr="00025842"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p w14:paraId="58B6153D"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125AB4B5" w14:textId="77777777" w:rsidTr="000C5BDE">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7893EDD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5E197B1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534F9D5" w14:textId="77018D1D" w:rsidR="00DE71B1" w:rsidRPr="00025842" w:rsidRDefault="00DE71B1" w:rsidP="000C5BDE">
            <w:pPr>
              <w:widowControl/>
              <w:spacing w:line="226" w:lineRule="exact"/>
              <w:ind w:left="102"/>
              <w:rPr>
                <w:rFonts w:eastAsia="Calibri" w:cs="Times New Roman"/>
                <w:spacing w:val="-1"/>
                <w:sz w:val="20"/>
                <w:szCs w:val="20"/>
                <w:lang w:val="sv-SE"/>
              </w:rPr>
            </w:pPr>
            <w:r w:rsidRPr="0061750A">
              <w:rPr>
                <w:spacing w:val="-1"/>
                <w:sz w:val="20"/>
                <w:szCs w:val="20"/>
                <w:lang w:val="sv-SE"/>
              </w:rPr>
              <w:t xml:space="preserve">Information om personens befattning. Om möjligt skall KV Befattning (OID 1.2.752.129.2.2.1.4), se </w:t>
            </w:r>
            <w:r w:rsidR="0046387E" w:rsidRPr="0061750A">
              <w:rPr>
                <w:spacing w:val="-1"/>
                <w:sz w:val="20"/>
                <w:szCs w:val="20"/>
                <w:lang w:val="sv-SE"/>
              </w:rPr>
              <w:t>referens [</w:t>
            </w:r>
            <w:r w:rsidR="0046387E" w:rsidRPr="00025842">
              <w:rPr>
                <w:spacing w:val="-1"/>
                <w:szCs w:val="20"/>
              </w:rPr>
              <w:fldChar w:fldCharType="begin"/>
            </w:r>
            <w:r w:rsidR="0046387E" w:rsidRPr="0061750A">
              <w:rPr>
                <w:spacing w:val="-1"/>
                <w:sz w:val="20"/>
                <w:szCs w:val="20"/>
                <w:lang w:val="sv-SE"/>
              </w:rPr>
              <w:instrText xml:space="preserve"> REF _Ref383778264 \h </w:instrText>
            </w:r>
            <w:r w:rsidR="00027A53" w:rsidRPr="0061750A">
              <w:rPr>
                <w:spacing w:val="-1"/>
                <w:sz w:val="20"/>
                <w:szCs w:val="20"/>
                <w:lang w:val="sv-SE"/>
              </w:rPr>
              <w:instrText xml:space="preserve"> \* MERGEFORMAT </w:instrText>
            </w:r>
            <w:r w:rsidR="0046387E" w:rsidRPr="00025842">
              <w:rPr>
                <w:spacing w:val="-1"/>
                <w:szCs w:val="20"/>
              </w:rPr>
            </w:r>
            <w:r w:rsidR="0046387E" w:rsidRPr="00025842">
              <w:rPr>
                <w:spacing w:val="-1"/>
                <w:szCs w:val="20"/>
              </w:rPr>
              <w:fldChar w:fldCharType="separate"/>
            </w:r>
            <w:r w:rsidR="00AF1612" w:rsidRPr="0061750A">
              <w:rPr>
                <w:sz w:val="20"/>
                <w:szCs w:val="20"/>
                <w:lang w:val="sv-SE"/>
              </w:rPr>
              <w:t xml:space="preserve">R </w:t>
            </w:r>
            <w:r w:rsidR="00AF1612" w:rsidRPr="0061750A">
              <w:rPr>
                <w:noProof/>
                <w:sz w:val="20"/>
                <w:szCs w:val="20"/>
                <w:lang w:val="sv-SE"/>
              </w:rPr>
              <w:t>5</w:t>
            </w:r>
            <w:r w:rsidR="0046387E" w:rsidRPr="00025842">
              <w:rPr>
                <w:spacing w:val="-1"/>
                <w:szCs w:val="20"/>
              </w:rPr>
              <w:fldChar w:fldCharType="end"/>
            </w:r>
            <w:r w:rsidR="0046387E" w:rsidRPr="0061750A">
              <w:rPr>
                <w:spacing w:val="-1"/>
                <w:sz w:val="20"/>
                <w:szCs w:val="20"/>
                <w:lang w:val="sv-SE"/>
              </w:rPr>
              <w:t>].</w:t>
            </w:r>
            <w:r w:rsidR="00027A53" w:rsidRPr="0061750A">
              <w:rPr>
                <w:spacing w:val="-1"/>
                <w:sz w:val="20"/>
                <w:szCs w:val="20"/>
                <w:lang w:val="sv-SE"/>
              </w:rPr>
              <w:t xml:space="preserve"> </w:t>
            </w:r>
            <w:r w:rsidR="00027A53" w:rsidRPr="00025842">
              <w:rPr>
                <w:spacing w:val="-1"/>
                <w:sz w:val="20"/>
                <w:szCs w:val="20"/>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5C610DC9"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4A61C31" w14:textId="77777777" w:rsidTr="000C5BDE">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3CD351AE"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1F15675"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8E7C99"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5F4EFF5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34F8B35" w14:textId="77777777" w:rsidTr="000C5BDE">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23948C79"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4DDBD6D"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B8AC4E"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5CB6FE88"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9BD834F" w14:textId="77777777" w:rsidTr="000C5BDE">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4D9C6E5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5428DE0"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54984AB"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50737A19"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p w14:paraId="791FF316"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79E3617E" w14:textId="77777777" w:rsidTr="000C5BDE">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6635254"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B5A382F"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2A2A7C"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5FAC8E7E"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42576010" w14:textId="77777777" w:rsidTr="000C5BDE">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23202A4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4033B1E"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2AFFA665"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C9F48E2"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75BBD7EC"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43286A6" w14:textId="77777777" w:rsidTr="000C5BDE">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2D0D0BDF"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688D3D7B"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D7C7ED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7C1B9C54"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A493D9F"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76CDE762"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79B8CE7D" w14:textId="77777777" w:rsidTr="000C5BDE">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31646573"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lastRenderedPageBreak/>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394A9C4"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2941BEDD"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A43E519"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2FCA75FC"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41D68C84"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ED98E9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5B3F8973"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2F88D7C5"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38D23BCF" w14:textId="77777777" w:rsidTr="000C5BDE">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051D2116"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98B08FB"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E463AA"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5D072D5"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14111E06"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744D3349"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50B57579"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889D5"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317C9948"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1F350A7"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FB98EDD"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CAAA77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E6C7A8"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258672EA"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C103B24" w14:textId="77777777" w:rsidTr="000C5BDE">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5E69E1BF"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1F0636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60E07C"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B90C632"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F979A7F" w14:textId="77777777" w:rsidTr="000C5BDE">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55B998C9" w14:textId="77777777" w:rsidR="00DE71B1" w:rsidRPr="007076A7" w:rsidRDefault="00DE71B1" w:rsidP="0046387E">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C27468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C8F439"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4D4DE002" w14:textId="77777777" w:rsidR="00DE71B1" w:rsidRPr="007076A7" w:rsidRDefault="00DE71B1" w:rsidP="0046387E">
            <w:pPr>
              <w:widowControl/>
              <w:spacing w:line="229" w:lineRule="exact"/>
              <w:ind w:left="102"/>
              <w:jc w:val="center"/>
              <w:rPr>
                <w:rFonts w:cs="Times New Roman"/>
                <w:sz w:val="20"/>
                <w:szCs w:val="20"/>
                <w:lang w:val="sv-SE"/>
              </w:rPr>
            </w:pPr>
            <w:r w:rsidRPr="007076A7">
              <w:rPr>
                <w:sz w:val="20"/>
                <w:szCs w:val="20"/>
              </w:rPr>
              <w:t>0..1</w:t>
            </w:r>
          </w:p>
        </w:tc>
      </w:tr>
      <w:tr w:rsidR="00BF05E1" w:rsidRPr="007076A7" w14:paraId="1BD25A86" w14:textId="77777777" w:rsidTr="0046387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390399C9" w14:textId="5B4FEBD7" w:rsidR="00BF05E1" w:rsidRPr="007076A7" w:rsidRDefault="00BF05E1" w:rsidP="000C5BDE">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5A2F974C" w14:textId="77777777" w:rsidR="00BF05E1" w:rsidRPr="007076A7" w:rsidRDefault="00BF05E1" w:rsidP="0046387E">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ECC324C" w14:textId="3362F96E" w:rsidR="00BF05E1" w:rsidRPr="007076A7" w:rsidRDefault="00BF05E1"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AB278D5" w14:textId="7707C69A" w:rsidR="00BF05E1" w:rsidRPr="007076A7" w:rsidRDefault="00BF05E1" w:rsidP="0046387E">
            <w:pPr>
              <w:widowControl/>
              <w:spacing w:line="229" w:lineRule="exact"/>
              <w:ind w:left="102"/>
              <w:jc w:val="center"/>
              <w:rPr>
                <w:color w:val="FF0000"/>
                <w:sz w:val="20"/>
                <w:szCs w:val="20"/>
              </w:rPr>
            </w:pPr>
            <w:r w:rsidRPr="007076A7">
              <w:rPr>
                <w:color w:val="FF0000"/>
                <w:sz w:val="20"/>
                <w:szCs w:val="20"/>
              </w:rPr>
              <w:t>0..0</w:t>
            </w:r>
          </w:p>
        </w:tc>
      </w:tr>
      <w:tr w:rsidR="00BF05E1" w:rsidRPr="007076A7" w14:paraId="6F86631B" w14:textId="77777777" w:rsidTr="0046387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6FE783AB" w14:textId="1F534806" w:rsidR="00BF05E1" w:rsidRPr="007076A7" w:rsidRDefault="00BF05E1" w:rsidP="0046387E">
            <w:pPr>
              <w:widowControl/>
              <w:spacing w:line="229" w:lineRule="exact"/>
              <w:ind w:left="102"/>
              <w:rPr>
                <w:color w:val="FF0000"/>
                <w:sz w:val="20"/>
                <w:szCs w:val="20"/>
              </w:rPr>
            </w:pPr>
            <w:r w:rsidRPr="007076A7">
              <w:rPr>
                <w:color w:val="FF0000"/>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B331C8" w14:textId="77777777" w:rsidR="00BF05E1" w:rsidRPr="007076A7" w:rsidRDefault="00BF05E1" w:rsidP="0046387E">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898678" w14:textId="514AD36F" w:rsidR="00BF05E1" w:rsidRPr="007076A7" w:rsidRDefault="00BF05E1"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EF88802" w14:textId="3E9E209E" w:rsidR="00BF05E1" w:rsidRPr="007076A7" w:rsidRDefault="00BF05E1" w:rsidP="0046387E">
            <w:pPr>
              <w:widowControl/>
              <w:spacing w:line="229" w:lineRule="exact"/>
              <w:ind w:left="102"/>
              <w:jc w:val="center"/>
              <w:rPr>
                <w:color w:val="FF0000"/>
                <w:sz w:val="20"/>
                <w:szCs w:val="20"/>
              </w:rPr>
            </w:pPr>
            <w:r w:rsidRPr="007076A7">
              <w:rPr>
                <w:color w:val="FF0000"/>
                <w:sz w:val="20"/>
                <w:szCs w:val="20"/>
              </w:rPr>
              <w:t>0..0</w:t>
            </w:r>
          </w:p>
        </w:tc>
      </w:tr>
      <w:tr w:rsidR="00BF05E1" w:rsidRPr="00025842" w14:paraId="054B4A1A" w14:textId="77777777" w:rsidTr="000C5BD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360ED7F3"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27F48A3"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18127A5F" w14:textId="77777777" w:rsidR="00BF05E1" w:rsidRPr="007076A7" w:rsidRDefault="00BF05E1" w:rsidP="0046387E">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17ED4A62" w14:textId="77777777" w:rsidR="00BF05E1" w:rsidRPr="00025842" w:rsidRDefault="00BF05E1" w:rsidP="0046387E">
            <w:pPr>
              <w:widowControl/>
              <w:spacing w:line="229" w:lineRule="exact"/>
              <w:ind w:left="102"/>
              <w:jc w:val="center"/>
              <w:rPr>
                <w:rFonts w:cs="Times New Roman"/>
                <w:sz w:val="20"/>
                <w:szCs w:val="20"/>
                <w:lang w:val="sv-SE"/>
              </w:rPr>
            </w:pPr>
            <w:r w:rsidRPr="007076A7">
              <w:rPr>
                <w:sz w:val="20"/>
                <w:szCs w:val="20"/>
              </w:rPr>
              <w:t>0..*</w:t>
            </w:r>
          </w:p>
        </w:tc>
      </w:tr>
      <w:tr w:rsidR="00BF05E1" w:rsidRPr="00025842" w14:paraId="05211B68" w14:textId="77777777" w:rsidTr="000C5BDE">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3466794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A474440"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7B123293"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042B1DC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1E316D44" w14:textId="77777777" w:rsidTr="000C5BDE">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62251149"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431519AD"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86DADD"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F87220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2B698E56" w14:textId="77777777" w:rsidTr="000C5BDE">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693993C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0E83853"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p w14:paraId="47C5B6F9" w14:textId="77777777" w:rsidR="00BF05E1" w:rsidRPr="00025842" w:rsidRDefault="00BF05E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7093ABD"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081F14B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0AED4C90" w14:textId="77777777" w:rsidTr="000C5BDE">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B86506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AC6A2F5"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7166654C"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0048FBB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133FD204" w14:textId="77777777" w:rsidTr="000C5BDE">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4C9EE2D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06703E1E"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1B0BB30F"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2AE0F5B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E72F7BD" w14:textId="77777777" w:rsidTr="000C5BDE">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1268971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178B9E0"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1F7F9786"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7CE4BEA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32C1769" w14:textId="77777777" w:rsidTr="000C5BDE">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4B96FD3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7A7D85BD"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3C80A48A" w14:textId="4E076385"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2E3505C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7076A7" w14:paraId="7A1BE5D7" w14:textId="77777777" w:rsidTr="000C5BDE">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D8AE8BF"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0F9372"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984EC2"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2B125A38"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7076A7" w14:paraId="156DDA6F" w14:textId="77777777" w:rsidTr="000C5BDE">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1B4D5E98"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232BFDE"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F76889" w14:textId="432A6F94" w:rsidR="00BF05E1" w:rsidRPr="007076A7" w:rsidRDefault="00BF05E1" w:rsidP="0046387E">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01723527"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025842" w14:paraId="173253BC" w14:textId="77777777" w:rsidTr="000C5BDE">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32618FD2"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3D732CE"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C50448" w14:textId="220C0BB9" w:rsidR="00BF05E1" w:rsidRPr="007076A7" w:rsidRDefault="00BF05E1" w:rsidP="0046387E">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0E420E7C"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025842" w14:paraId="61AE08BE" w14:textId="77777777" w:rsidTr="000C5BDE">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00C31EF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lastRenderedPageBreak/>
              <w:t>../../../analysisText</w:t>
            </w:r>
          </w:p>
        </w:tc>
        <w:tc>
          <w:tcPr>
            <w:tcW w:w="1559" w:type="dxa"/>
            <w:tcBorders>
              <w:top w:val="single" w:sz="5" w:space="0" w:color="000000"/>
              <w:left w:val="single" w:sz="5" w:space="0" w:color="000000"/>
              <w:bottom w:val="single" w:sz="5" w:space="0" w:color="000000"/>
              <w:right w:val="single" w:sz="5" w:space="0" w:color="000000"/>
            </w:tcBorders>
          </w:tcPr>
          <w:p w14:paraId="588821D4"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86A704"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3DC24A6D"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3112FA78" w14:textId="77777777" w:rsidTr="000C5BDE">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6C92565C"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4507F27F"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EEBB57"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D95E434"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0A60727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BAEB588"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401FA7E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19785E39"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C3715F" w14:textId="676B7FA0"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9E119FD"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0363E2F" w14:textId="77777777" w:rsidTr="000C5BDE">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28770C3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7A1C130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12380D"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2FFD1C2C" w14:textId="319976B3"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1C2E887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675FDF"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7BFC5BB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1B56DEEF"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B348DE" w14:textId="07A0744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EFF68E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C995E87"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D5C9A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2BA5C4C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117A566B" w14:textId="2600CC0A"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D51F7B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w:t>
            </w:r>
          </w:p>
        </w:tc>
      </w:tr>
      <w:tr w:rsidR="00BF05E1" w:rsidRPr="00025842" w14:paraId="533C2603" w14:textId="77777777" w:rsidTr="000C5BDE">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2CC579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0448B06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73A3CE2F" w14:textId="7B4876C1" w:rsidR="00BF05E1" w:rsidRPr="00025842" w:rsidRDefault="00BF05E1" w:rsidP="0046387E">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6E29C374"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079B14FD" w14:textId="77777777" w:rsidTr="000C5BDE">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458B181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0427B30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0CAFE6"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3BC4CA8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3403B71B"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380D3E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04DFBE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62649"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0EB7960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D46471" w14:textId="77777777" w:rsidTr="000C5BDE">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0D944680"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0C615F1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0E8AA15F" w14:textId="4CAF4720"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75D7813"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2D32028D" w14:textId="77777777" w:rsidTr="000C5BDE">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0A1E207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40D1224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21D6AA4" w14:textId="0C81CE98"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D90F5C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544290B7" w14:textId="77777777" w:rsidTr="000C5BDE">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7298AF97"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669521EC"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43547F"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6C0D45F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7FFE7F06" w14:textId="77777777" w:rsidTr="000C5BDE">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18B6A7D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32523B3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TimeStampType</w:t>
            </w:r>
          </w:p>
          <w:p w14:paraId="17B5E7AD" w14:textId="77777777" w:rsidR="00BF05E1" w:rsidRPr="00025842" w:rsidRDefault="00BF05E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8858AA6"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624E1FC"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FD00EAF" w14:textId="77777777" w:rsidTr="000C5BDE">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615BFA6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20A1E037"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D236A8E"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52BBBBDA" w14:textId="6ADF588F"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722743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23DDE116" w14:textId="77777777" w:rsidTr="000C5BDE">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7BD020B8"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lastRenderedPageBreak/>
              <w:t>../../../../outcomeDescription</w:t>
            </w:r>
          </w:p>
        </w:tc>
        <w:tc>
          <w:tcPr>
            <w:tcW w:w="1559" w:type="dxa"/>
            <w:tcBorders>
              <w:top w:val="single" w:sz="5" w:space="0" w:color="000000"/>
              <w:left w:val="single" w:sz="5" w:space="0" w:color="000000"/>
              <w:bottom w:val="single" w:sz="5" w:space="0" w:color="000000"/>
              <w:right w:val="single" w:sz="5" w:space="0" w:color="000000"/>
            </w:tcBorders>
          </w:tcPr>
          <w:p w14:paraId="7A84282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0657EF" w14:textId="155560C2"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D6842F6"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0B449F07" w14:textId="77777777" w:rsidTr="000C5BDE">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1210DD7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2C0BE05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AB1EFC" w14:textId="076DC13B"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5D0832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3D210C87" w14:textId="77777777" w:rsidTr="000C5BDE">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62958EE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1E9933E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669E169" w14:textId="189AA43E"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56F982F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26CB889E" w14:textId="77777777" w:rsidTr="000C5BDE">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37EA5AA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34A3A62F"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052B2ECC"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64AEF3C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69D369D4" w14:textId="77777777" w:rsidTr="000C5BDE">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6944CF0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0FC6C07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D18FC8" w14:textId="7F9B8DA6" w:rsidR="00BF05E1" w:rsidRPr="00025842" w:rsidRDefault="00BF05E1" w:rsidP="0046387E">
            <w:pPr>
              <w:widowControl/>
              <w:spacing w:line="229" w:lineRule="exact"/>
              <w:ind w:left="102"/>
              <w:rPr>
                <w:rFonts w:cs="Times New Roman"/>
                <w:sz w:val="20"/>
                <w:szCs w:val="20"/>
                <w:lang w:val="sv-SE"/>
              </w:rPr>
            </w:pPr>
            <w:r w:rsidRPr="00025842">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085D89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004752EE" w14:textId="77777777" w:rsidTr="000C5BDE">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6E8FDAB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FC632C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72B8E" w14:textId="0D96232D"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F6E949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A28B0F"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4B45217E" w14:textId="77777777" w:rsidR="00BF05E1" w:rsidRPr="00025842" w:rsidRDefault="00BF05E1" w:rsidP="0046387E">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622BEFC" w14:textId="77777777" w:rsidR="00BF05E1" w:rsidRPr="00025842" w:rsidRDefault="00BF05E1" w:rsidP="0046387E">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6E059419" w14:textId="77777777" w:rsidR="00BF05E1" w:rsidRPr="00025842" w:rsidRDefault="00BF05E1" w:rsidP="0046387E">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670F7904"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6AA0DB06"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1BD9AEA" w14:textId="77777777" w:rsidR="00BF05E1" w:rsidRPr="00025842" w:rsidRDefault="00BF05E1" w:rsidP="0046387E">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31ECBC08" w14:textId="77777777" w:rsidR="00BF05E1" w:rsidRPr="00025842" w:rsidRDefault="00BF05E1" w:rsidP="0046387E">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61F63B26" w14:textId="53D03137" w:rsidR="00BF05E1" w:rsidRPr="00025842" w:rsidRDefault="00BF05E1" w:rsidP="0046387E">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7FC25"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0DD89574"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7FF6F3D" w14:textId="77777777" w:rsidR="00BF05E1" w:rsidRPr="00025842" w:rsidRDefault="00BF05E1" w:rsidP="0046387E">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D5B4CE0" w14:textId="77777777" w:rsidR="00BF05E1" w:rsidRPr="00025842" w:rsidRDefault="00BF05E1" w:rsidP="0046387E">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12A125CA" w14:textId="77777777" w:rsidR="00BF05E1" w:rsidRPr="00025842" w:rsidRDefault="00BF05E1" w:rsidP="0046387E">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AF1612"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4B3365E3"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r w:rsidR="00BF05E1" w:rsidRPr="00025842" w14:paraId="1DDB568C"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48EA2A67" w14:textId="77777777" w:rsidR="00BF05E1" w:rsidRPr="00025842" w:rsidRDefault="00BF05E1" w:rsidP="0046387E">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5A699226"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18A8C1" w14:textId="77777777" w:rsidR="00BF05E1" w:rsidRPr="00025842" w:rsidRDefault="00BF05E1" w:rsidP="0046387E">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100EABA3"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r w:rsidR="00BF05E1" w:rsidRPr="00025842" w14:paraId="04B1DD2A" w14:textId="77777777" w:rsidTr="000C5BDE">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0293F388" w14:textId="77777777" w:rsidR="00BF05E1" w:rsidRPr="00025842" w:rsidRDefault="00BF05E1" w:rsidP="0046387E">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0F26481"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064FE7" w14:textId="77777777" w:rsidR="00BF05E1" w:rsidRPr="00025842" w:rsidRDefault="00BF05E1" w:rsidP="0046387E">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033433BF"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6F8AAF00"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67E3F45" w14:textId="77777777" w:rsidR="00BF05E1" w:rsidRPr="00025842" w:rsidRDefault="00BF05E1" w:rsidP="0046387E">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244E0E94"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920A1F" w14:textId="77777777" w:rsidR="00BF05E1" w:rsidRPr="00025842" w:rsidRDefault="00BF05E1" w:rsidP="0046387E">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3A9B369B"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bl>
    <w:p w14:paraId="324899A5" w14:textId="6C8E626C" w:rsidR="00A86FCE" w:rsidRPr="00CC412F" w:rsidRDefault="00A86FCE" w:rsidP="00A86FCE">
      <w:pPr>
        <w:spacing w:line="239" w:lineRule="auto"/>
        <w:ind w:right="145"/>
        <w:rPr>
          <w:spacing w:val="-1"/>
        </w:rPr>
      </w:pPr>
    </w:p>
    <w:p w14:paraId="478AAC42" w14:textId="77777777" w:rsidR="00E13C32" w:rsidRPr="00CC412F" w:rsidRDefault="00E13C32" w:rsidP="00E13C32">
      <w:pPr>
        <w:pStyle w:val="Heading3"/>
      </w:pPr>
      <w:bookmarkStart w:id="134" w:name="_Toc384034486"/>
      <w:bookmarkStart w:id="135" w:name="_Toc384036408"/>
      <w:bookmarkStart w:id="136" w:name="_Toc384906615"/>
      <w:bookmarkEnd w:id="0"/>
      <w:bookmarkEnd w:id="134"/>
      <w:bookmarkEnd w:id="135"/>
      <w:r w:rsidRPr="00CC412F">
        <w:t>Övriga regler</w:t>
      </w:r>
      <w:bookmarkEnd w:id="136"/>
    </w:p>
    <w:p w14:paraId="2DFF2FDA" w14:textId="77777777" w:rsidR="00E13C32" w:rsidRPr="00CC412F" w:rsidRDefault="00E13C32" w:rsidP="00E13C32">
      <w:r w:rsidRPr="00CC412F">
        <w:t xml:space="preserve">Inga fältregler utöver de som är beskrivna ovan. </w:t>
      </w:r>
    </w:p>
    <w:p w14:paraId="3EB3722A" w14:textId="77777777" w:rsidR="00B47823" w:rsidRPr="00CC412F" w:rsidRDefault="00B47823" w:rsidP="00E13C32"/>
    <w:p w14:paraId="4E423B83" w14:textId="77777777" w:rsidR="00E13C32" w:rsidRPr="00CC412F" w:rsidRDefault="00E13C32" w:rsidP="00E13C32">
      <w:pPr>
        <w:pStyle w:val="Heading4"/>
      </w:pPr>
      <w:r w:rsidRPr="00CC412F">
        <w:t>Icke funktionella krav</w:t>
      </w:r>
    </w:p>
    <w:p w14:paraId="5DF1F9B6" w14:textId="77777777" w:rsidR="00E13C32" w:rsidRPr="00CC412F" w:rsidRDefault="00E13C32" w:rsidP="00E13C32">
      <w:r w:rsidRPr="00CC412F">
        <w:t>Inga övriga icke funktionella krav.</w:t>
      </w:r>
    </w:p>
    <w:p w14:paraId="2705B541" w14:textId="77777777" w:rsidR="00E13C32" w:rsidRPr="00CC412F" w:rsidRDefault="00E13C32" w:rsidP="00E13C32">
      <w:pPr>
        <w:pStyle w:val="Heading5"/>
      </w:pPr>
      <w:r w:rsidRPr="00CC412F">
        <w:t>SLA-krav</w:t>
      </w:r>
    </w:p>
    <w:p w14:paraId="210734F0" w14:textId="77777777" w:rsidR="00E13C32" w:rsidRPr="00CC412F" w:rsidRDefault="00E13C32" w:rsidP="00E13C32">
      <w:pPr>
        <w:rPr>
          <w:rFonts w:eastAsia="Times New Roman"/>
          <w:bCs/>
          <w:sz w:val="30"/>
          <w:szCs w:val="28"/>
        </w:rPr>
      </w:pPr>
      <w:r w:rsidRPr="00CC412F">
        <w:t>Inga avvikande SLA-krav.</w:t>
      </w:r>
      <w:r w:rsidRPr="00CC412F">
        <w:rPr>
          <w:rFonts w:eastAsia="Times New Roman"/>
          <w:bCs/>
          <w:sz w:val="30"/>
          <w:szCs w:val="28"/>
        </w:rPr>
        <w:t xml:space="preserve"> </w:t>
      </w:r>
    </w:p>
    <w:p w14:paraId="6CD56012" w14:textId="77777777" w:rsidR="00CC412F" w:rsidRPr="00CC412F" w:rsidRDefault="00CC412F" w:rsidP="00E13C32"/>
    <w:p w14:paraId="57EFAF5B" w14:textId="77777777" w:rsidR="00796ADF" w:rsidRDefault="00796ADF">
      <w:pPr>
        <w:spacing w:line="240" w:lineRule="auto"/>
        <w:rPr>
          <w:rFonts w:eastAsia="Times New Roman"/>
          <w:bCs/>
          <w:sz w:val="24"/>
          <w:szCs w:val="26"/>
        </w:rPr>
      </w:pPr>
      <w:bookmarkStart w:id="137" w:name="_Toc381706864"/>
      <w:r>
        <w:br w:type="page"/>
      </w:r>
    </w:p>
    <w:p w14:paraId="18DE7A5C" w14:textId="29FC87BA" w:rsidR="00CC412F" w:rsidRPr="00CC412F" w:rsidRDefault="00CC412F" w:rsidP="00CC412F">
      <w:pPr>
        <w:pStyle w:val="Heading2"/>
      </w:pPr>
      <w:bookmarkStart w:id="138" w:name="_Toc384906616"/>
      <w:r w:rsidRPr="00CC412F">
        <w:lastRenderedPageBreak/>
        <w:t>GetECGOutcome</w:t>
      </w:r>
      <w:bookmarkEnd w:id="137"/>
      <w:bookmarkEnd w:id="138"/>
    </w:p>
    <w:p w14:paraId="62131C16" w14:textId="26299E6D" w:rsidR="002B3273" w:rsidRDefault="002B3273" w:rsidP="002B3273">
      <w:r>
        <w:t xml:space="preserve">Tjänstekontraktet GetECGOutcome returnerar EKG-resultat för patienter, lagrade i journalsystem. </w:t>
      </w:r>
    </w:p>
    <w:p w14:paraId="122967CA" w14:textId="77777777" w:rsidR="002B3273" w:rsidRDefault="002B3273" w:rsidP="002B3273"/>
    <w:p w14:paraId="597F6428" w14:textId="5758F128" w:rsidR="002B3273" w:rsidRDefault="002B3273" w:rsidP="002B3273">
      <w:r>
        <w:t>Tjänstekontraktet baseras på existerande</w:t>
      </w:r>
      <w:r w:rsidR="00D16728">
        <w:t xml:space="preserve"> informationsmodell</w:t>
      </w:r>
      <w:r>
        <w:t xml:space="preserve"> från NPÖ </w:t>
      </w:r>
      <w:r w:rsidR="00D16728">
        <w:t xml:space="preserve">RIV 2.2.0-specifikationen </w:t>
      </w:r>
      <w:r>
        <w:t>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47334FB5" w14:textId="77777777" w:rsidR="002B3273" w:rsidRDefault="002B3273" w:rsidP="002B3273"/>
    <w:p w14:paraId="1685B6C9" w14:textId="206F988F" w:rsidR="002B3273" w:rsidRDefault="002B3273" w:rsidP="002B3273">
      <w:r>
        <w:t>Angående EKG:ets mätvärden så anger NPÖ RIV</w:t>
      </w:r>
      <w:r w:rsidR="00D16728">
        <w:t xml:space="preserve"> 2.2.0 </w:t>
      </w:r>
      <w:r>
        <w:t>att mätvärden, bild eller motsvarande som representerar själva EKG-kurvans värden kan anges i fälten för ecg</w:t>
      </w:r>
      <w:r w:rsidR="00D16728">
        <w:t>Dicom</w:t>
      </w:r>
      <w:r>
        <w:t>Data</w:t>
      </w:r>
      <w:r w:rsidR="00D16728">
        <w:t>/ecgStructuredData</w:t>
      </w:r>
      <w:r>
        <w:t>. Tre möjliga sätt finns och producenten skall fylla i så många av dem som den har möjlighet att göra. Det första (Alternativ 1) är en uppsättning strukturerade mätvärden från undersökningen inklusive tolkningen av det aktuella EKG:et, som baseras på industristandard</w:t>
      </w:r>
      <w:r w:rsidR="00D16728">
        <w:t>er</w:t>
      </w:r>
      <w:r>
        <w:t xml:space="preserve"> och en genomgång av de format och datainnehåll (XML) som ledande tillverkares EKG-utrustning kan </w:t>
      </w:r>
      <w:r w:rsidR="00D16728">
        <w:t>producera</w:t>
      </w:r>
      <w:r>
        <w:t xml:space="preserve">,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w:t>
      </w:r>
      <w:r w:rsidR="00A415C6">
        <w:t>MediaType</w:t>
      </w:r>
      <w:r w:rsidR="00D16728">
        <w:t>.</w:t>
      </w:r>
    </w:p>
    <w:p w14:paraId="22C2034E" w14:textId="77777777" w:rsidR="002B3273" w:rsidRDefault="002B3273" w:rsidP="002B3273"/>
    <w:p w14:paraId="0805895A" w14:textId="579273E2" w:rsidR="002B3273" w:rsidRDefault="002B3273" w:rsidP="002B3273">
      <w:r>
        <w:t>Det finns ett flertal gratisprodukter för att visa EKG-information. De är dock sällan godkända för kliniskt bruk och många är tillverkarspecifika. Generellt stödjer de även standard</w:t>
      </w:r>
      <w:r w:rsidR="00D16728">
        <w:t>erna</w:t>
      </w:r>
      <w:r>
        <w:t xml:space="preserve"> DICOM</w:t>
      </w:r>
      <w:r w:rsidR="00D16728">
        <w:t xml:space="preserve"> och/eller</w:t>
      </w:r>
      <w:r>
        <w:t xml:space="preserve"> HL7. </w:t>
      </w:r>
      <w:r w:rsidR="00D16728">
        <w:t>Ytterligare</w:t>
      </w:r>
      <w:r>
        <w:t xml:space="preserve"> </w:t>
      </w:r>
      <w:r w:rsidR="00785DA6">
        <w:t>en leverantör av EKG-h</w:t>
      </w:r>
      <w:r w:rsidR="00D16728">
        <w:t>a</w:t>
      </w:r>
      <w:r w:rsidR="00785DA6">
        <w:t>nteringssystem</w:t>
      </w:r>
      <w:r>
        <w:t xml:space="preserve"> uppger att de i dagsläget inte har export till DICOM men de rekommenderar ändå att det är det formatet </w:t>
      </w:r>
      <w:r w:rsidR="00D16728">
        <w:t xml:space="preserve">tjänsteproducenten </w:t>
      </w:r>
      <w:r>
        <w:t>väljer för att ge dynamisk data som kan visas upp på ett flexibelt sätt om man inte kan presentera det strukturerade detaljerade mätdatat.</w:t>
      </w:r>
    </w:p>
    <w:p w14:paraId="1AA3D825" w14:textId="77777777" w:rsidR="0046387E" w:rsidRDefault="0046387E" w:rsidP="002B3273"/>
    <w:p w14:paraId="2E88CDE6" w14:textId="77777777" w:rsidR="0046387E" w:rsidRPr="00CC412F" w:rsidRDefault="0046387E" w:rsidP="0046387E">
      <w:pPr>
        <w:pStyle w:val="Heading3"/>
      </w:pPr>
      <w:bookmarkStart w:id="139" w:name="_Toc384906617"/>
      <w:r w:rsidRPr="00CC412F">
        <w:t>Gemensamma informationskomponenter</w:t>
      </w:r>
      <w:bookmarkEnd w:id="139"/>
    </w:p>
    <w:p w14:paraId="1AA7B2F3" w14:textId="12B6B36E" w:rsidR="0046387E" w:rsidRDefault="0046387E" w:rsidP="002B3273">
      <w:r w:rsidRPr="00CC412F">
        <w:t xml:space="preserve">De gemensamma informationskomponenter som används i detta kontrakt beskrivs i bilagan </w:t>
      </w:r>
      <w:r>
        <w:t>”Bilaga_Gemensamma_typer_4.pdf”</w:t>
      </w:r>
    </w:p>
    <w:p w14:paraId="6932A841" w14:textId="77777777" w:rsidR="00796ADF" w:rsidRPr="00CC412F" w:rsidRDefault="00796ADF" w:rsidP="00CC412F"/>
    <w:p w14:paraId="79447741" w14:textId="77777777" w:rsidR="00CC412F" w:rsidRPr="00CC412F" w:rsidRDefault="00CC412F" w:rsidP="00CC412F">
      <w:pPr>
        <w:pStyle w:val="Heading3"/>
      </w:pPr>
      <w:bookmarkStart w:id="140" w:name="_Toc369180398"/>
      <w:bookmarkStart w:id="141" w:name="_Toc371334461"/>
      <w:bookmarkStart w:id="142" w:name="_Toc381706865"/>
      <w:bookmarkStart w:id="143" w:name="_Toc384906618"/>
      <w:r w:rsidRPr="00CC412F">
        <w:t>Version</w:t>
      </w:r>
      <w:bookmarkEnd w:id="140"/>
      <w:bookmarkEnd w:id="141"/>
      <w:bookmarkEnd w:id="142"/>
      <w:bookmarkEnd w:id="143"/>
    </w:p>
    <w:p w14:paraId="529FE45C" w14:textId="77777777" w:rsidR="00CC412F" w:rsidRPr="00CC412F" w:rsidRDefault="00CC412F" w:rsidP="00CC412F">
      <w:r w:rsidRPr="00CC412F">
        <w:t>1.0</w:t>
      </w:r>
    </w:p>
    <w:p w14:paraId="5B087F0D" w14:textId="77777777" w:rsidR="00CC412F" w:rsidRPr="00CC412F" w:rsidRDefault="00CC412F" w:rsidP="00CC412F"/>
    <w:p w14:paraId="6FFF098F" w14:textId="77777777" w:rsidR="00CC412F" w:rsidRPr="00CC412F" w:rsidRDefault="00CC412F" w:rsidP="00CC412F">
      <w:pPr>
        <w:pStyle w:val="Heading3"/>
      </w:pPr>
      <w:bookmarkStart w:id="144" w:name="_Toc369180404"/>
      <w:bookmarkStart w:id="145" w:name="_Toc371334462"/>
      <w:bookmarkStart w:id="146" w:name="_Toc381706866"/>
      <w:bookmarkStart w:id="147" w:name="_Toc384906619"/>
      <w:r w:rsidRPr="00CC412F">
        <w:t>Fältregler</w:t>
      </w:r>
      <w:bookmarkEnd w:id="144"/>
      <w:bookmarkEnd w:id="145"/>
      <w:bookmarkEnd w:id="146"/>
      <w:bookmarkEnd w:id="147"/>
    </w:p>
    <w:p w14:paraId="261EAC1C"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7D983865" w14:textId="77777777" w:rsidR="00CC412F" w:rsidRDefault="00CC412F" w:rsidP="00CC412F">
      <w:pPr>
        <w:spacing w:line="240" w:lineRule="auto"/>
        <w:rPr>
          <w:rFonts w:eastAsia="Times New Roman"/>
          <w:bCs/>
          <w:sz w:val="30"/>
          <w:szCs w:val="28"/>
        </w:rPr>
      </w:pPr>
    </w:p>
    <w:p w14:paraId="2CD0B9EC" w14:textId="77777777" w:rsidR="007076A7" w:rsidRDefault="007076A7" w:rsidP="00CC412F">
      <w:pPr>
        <w:spacing w:line="240" w:lineRule="auto"/>
        <w:rPr>
          <w:rFonts w:eastAsia="Times New Roman"/>
          <w:bCs/>
          <w:sz w:val="30"/>
          <w:szCs w:val="28"/>
        </w:rPr>
      </w:pPr>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136240" w:rsidRPr="007076A7" w14:paraId="6A8EFEE9" w14:textId="77777777" w:rsidTr="00C02E30">
        <w:tc>
          <w:tcPr>
            <w:tcW w:w="2802" w:type="dxa"/>
            <w:shd w:val="clear" w:color="auto" w:fill="BFBFBF" w:themeFill="background1" w:themeFillShade="BF"/>
          </w:tcPr>
          <w:p w14:paraId="18EFFD55" w14:textId="77777777" w:rsidR="00136240" w:rsidRPr="007076A7" w:rsidRDefault="00136240">
            <w:pPr>
              <w:rPr>
                <w:b/>
                <w:szCs w:val="20"/>
              </w:rPr>
            </w:pPr>
            <w:r w:rsidRPr="007076A7">
              <w:rPr>
                <w:b/>
                <w:szCs w:val="20"/>
              </w:rPr>
              <w:lastRenderedPageBreak/>
              <w:t>Namn</w:t>
            </w:r>
          </w:p>
        </w:tc>
        <w:tc>
          <w:tcPr>
            <w:tcW w:w="1701" w:type="dxa"/>
            <w:shd w:val="clear" w:color="auto" w:fill="BFBFBF" w:themeFill="background1" w:themeFillShade="BF"/>
          </w:tcPr>
          <w:p w14:paraId="49D65229" w14:textId="77777777" w:rsidR="00136240" w:rsidRPr="007076A7" w:rsidRDefault="00136240">
            <w:pPr>
              <w:rPr>
                <w:b/>
                <w:szCs w:val="20"/>
              </w:rPr>
            </w:pPr>
            <w:r w:rsidRPr="007076A7">
              <w:rPr>
                <w:b/>
                <w:szCs w:val="20"/>
              </w:rPr>
              <w:t>Typ</w:t>
            </w:r>
          </w:p>
        </w:tc>
        <w:tc>
          <w:tcPr>
            <w:tcW w:w="3827" w:type="dxa"/>
            <w:shd w:val="clear" w:color="auto" w:fill="BFBFBF" w:themeFill="background1" w:themeFillShade="BF"/>
          </w:tcPr>
          <w:p w14:paraId="3E1AD625" w14:textId="77777777" w:rsidR="00136240" w:rsidRPr="007076A7" w:rsidRDefault="00136240">
            <w:pPr>
              <w:rPr>
                <w:b/>
                <w:szCs w:val="20"/>
              </w:rPr>
            </w:pPr>
            <w:r w:rsidRPr="007076A7">
              <w:rPr>
                <w:b/>
                <w:szCs w:val="20"/>
              </w:rPr>
              <w:t>Beskrivning</w:t>
            </w:r>
          </w:p>
        </w:tc>
        <w:tc>
          <w:tcPr>
            <w:tcW w:w="1192" w:type="dxa"/>
            <w:shd w:val="clear" w:color="auto" w:fill="BFBFBF" w:themeFill="background1" w:themeFillShade="BF"/>
          </w:tcPr>
          <w:p w14:paraId="26962ED2" w14:textId="302C44BF" w:rsidR="00136240" w:rsidRPr="007076A7" w:rsidRDefault="00136240">
            <w:pPr>
              <w:jc w:val="center"/>
              <w:rPr>
                <w:b/>
                <w:szCs w:val="20"/>
              </w:rPr>
            </w:pPr>
            <w:r w:rsidRPr="007076A7">
              <w:rPr>
                <w:b/>
                <w:szCs w:val="20"/>
              </w:rPr>
              <w:t>Kardin</w:t>
            </w:r>
            <w:r w:rsidR="00C8549F" w:rsidRPr="007076A7">
              <w:rPr>
                <w:b/>
                <w:szCs w:val="20"/>
              </w:rPr>
              <w:t>-</w:t>
            </w:r>
            <w:r w:rsidRPr="007076A7">
              <w:rPr>
                <w:b/>
                <w:szCs w:val="20"/>
              </w:rPr>
              <w:t>alitet</w:t>
            </w:r>
          </w:p>
        </w:tc>
      </w:tr>
      <w:tr w:rsidR="00136240" w:rsidRPr="007076A7" w14:paraId="2C0A9211" w14:textId="77777777" w:rsidTr="00C02E30">
        <w:tc>
          <w:tcPr>
            <w:tcW w:w="2802" w:type="dxa"/>
            <w:shd w:val="clear" w:color="auto" w:fill="D9D9D9" w:themeFill="background1" w:themeFillShade="D9"/>
          </w:tcPr>
          <w:p w14:paraId="0AD61B92" w14:textId="77777777" w:rsidR="00136240" w:rsidRPr="007076A7" w:rsidRDefault="00136240">
            <w:pPr>
              <w:rPr>
                <w:b/>
                <w:szCs w:val="20"/>
              </w:rPr>
            </w:pPr>
            <w:r w:rsidRPr="007076A7">
              <w:rPr>
                <w:b/>
                <w:szCs w:val="20"/>
              </w:rPr>
              <w:t>Begäran</w:t>
            </w:r>
          </w:p>
        </w:tc>
        <w:tc>
          <w:tcPr>
            <w:tcW w:w="1701" w:type="dxa"/>
            <w:shd w:val="clear" w:color="auto" w:fill="D9D9D9" w:themeFill="background1" w:themeFillShade="D9"/>
          </w:tcPr>
          <w:p w14:paraId="52EC6B3B" w14:textId="77777777" w:rsidR="00136240" w:rsidRPr="007076A7" w:rsidRDefault="00136240">
            <w:pPr>
              <w:rPr>
                <w:b/>
                <w:szCs w:val="20"/>
              </w:rPr>
            </w:pPr>
          </w:p>
        </w:tc>
        <w:tc>
          <w:tcPr>
            <w:tcW w:w="3827" w:type="dxa"/>
            <w:shd w:val="clear" w:color="auto" w:fill="D9D9D9" w:themeFill="background1" w:themeFillShade="D9"/>
          </w:tcPr>
          <w:p w14:paraId="52DAA34E" w14:textId="77777777" w:rsidR="00136240" w:rsidRPr="007076A7" w:rsidRDefault="00136240">
            <w:pPr>
              <w:rPr>
                <w:b/>
                <w:szCs w:val="20"/>
              </w:rPr>
            </w:pPr>
          </w:p>
        </w:tc>
        <w:tc>
          <w:tcPr>
            <w:tcW w:w="1192" w:type="dxa"/>
            <w:shd w:val="clear" w:color="auto" w:fill="D9D9D9" w:themeFill="background1" w:themeFillShade="D9"/>
          </w:tcPr>
          <w:p w14:paraId="28B7BE41" w14:textId="77777777" w:rsidR="00136240" w:rsidRPr="007076A7" w:rsidRDefault="00136240">
            <w:pPr>
              <w:jc w:val="center"/>
              <w:rPr>
                <w:b/>
                <w:szCs w:val="20"/>
              </w:rPr>
            </w:pPr>
          </w:p>
        </w:tc>
      </w:tr>
      <w:tr w:rsidR="00136240" w:rsidRPr="007076A7" w14:paraId="41BC9119" w14:textId="77777777" w:rsidTr="003A6D72">
        <w:tc>
          <w:tcPr>
            <w:tcW w:w="2802" w:type="dxa"/>
          </w:tcPr>
          <w:p w14:paraId="2C925079" w14:textId="1978762F" w:rsidR="00136240" w:rsidRPr="007076A7" w:rsidRDefault="00136240">
            <w:pPr>
              <w:rPr>
                <w:szCs w:val="20"/>
              </w:rPr>
            </w:pPr>
            <w:r w:rsidRPr="007076A7">
              <w:rPr>
                <w:szCs w:val="20"/>
              </w:rPr>
              <w:t xml:space="preserve">careUnitHSAId </w:t>
            </w:r>
          </w:p>
        </w:tc>
        <w:tc>
          <w:tcPr>
            <w:tcW w:w="1701" w:type="dxa"/>
          </w:tcPr>
          <w:p w14:paraId="0425F193" w14:textId="3D5AA59E" w:rsidR="00136240" w:rsidRPr="007076A7" w:rsidRDefault="00136240">
            <w:pPr>
              <w:rPr>
                <w:szCs w:val="20"/>
              </w:rPr>
            </w:pPr>
            <w:r w:rsidRPr="007076A7">
              <w:rPr>
                <w:spacing w:val="-1"/>
                <w:szCs w:val="20"/>
              </w:rPr>
              <w:t>HSAIdType</w:t>
            </w:r>
          </w:p>
        </w:tc>
        <w:tc>
          <w:tcPr>
            <w:tcW w:w="3827" w:type="dxa"/>
          </w:tcPr>
          <w:p w14:paraId="3EB1500C" w14:textId="59906F3F" w:rsidR="00136240" w:rsidRPr="007076A7" w:rsidRDefault="00136240">
            <w:pPr>
              <w:rPr>
                <w:szCs w:val="20"/>
              </w:rPr>
            </w:pPr>
            <w:r w:rsidRPr="007076A7">
              <w:rPr>
                <w:spacing w:val="-1"/>
                <w:szCs w:val="20"/>
              </w:rPr>
              <w:t>Filtrering på PDL-enhet vilket motsvarar careUnitHSAId i healthcareProfessionalType.</w:t>
            </w:r>
          </w:p>
        </w:tc>
        <w:tc>
          <w:tcPr>
            <w:tcW w:w="1192" w:type="dxa"/>
          </w:tcPr>
          <w:p w14:paraId="15089D5B" w14:textId="77777777" w:rsidR="00136240" w:rsidRPr="007076A7" w:rsidRDefault="00136240"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6AF12F9D" w14:textId="77777777" w:rsidR="00136240" w:rsidRPr="007076A7" w:rsidRDefault="00136240">
            <w:pPr>
              <w:jc w:val="center"/>
              <w:rPr>
                <w:szCs w:val="20"/>
              </w:rPr>
            </w:pPr>
          </w:p>
        </w:tc>
      </w:tr>
      <w:tr w:rsidR="00136240" w:rsidRPr="007076A7" w14:paraId="12968043" w14:textId="77777777" w:rsidTr="003A6D72">
        <w:tc>
          <w:tcPr>
            <w:tcW w:w="2802" w:type="dxa"/>
          </w:tcPr>
          <w:p w14:paraId="7A1737AE" w14:textId="06895AE5" w:rsidR="00136240" w:rsidRPr="007076A7" w:rsidRDefault="00136240">
            <w:pPr>
              <w:rPr>
                <w:szCs w:val="20"/>
              </w:rPr>
            </w:pPr>
            <w:r w:rsidRPr="007076A7">
              <w:rPr>
                <w:i/>
                <w:szCs w:val="20"/>
              </w:rPr>
              <w:t>patientId</w:t>
            </w:r>
          </w:p>
        </w:tc>
        <w:tc>
          <w:tcPr>
            <w:tcW w:w="1701" w:type="dxa"/>
          </w:tcPr>
          <w:p w14:paraId="67C018FA" w14:textId="5E70A475" w:rsidR="00136240" w:rsidRPr="007076A7" w:rsidRDefault="00136240">
            <w:pPr>
              <w:rPr>
                <w:szCs w:val="20"/>
              </w:rPr>
            </w:pPr>
            <w:r w:rsidRPr="007076A7">
              <w:rPr>
                <w:i/>
                <w:spacing w:val="-1"/>
                <w:szCs w:val="20"/>
              </w:rPr>
              <w:t>PersonIdType</w:t>
            </w:r>
          </w:p>
        </w:tc>
        <w:tc>
          <w:tcPr>
            <w:tcW w:w="3827" w:type="dxa"/>
          </w:tcPr>
          <w:p w14:paraId="4F8B17F2" w14:textId="22620F39" w:rsidR="00136240" w:rsidRPr="007076A7" w:rsidRDefault="00136240">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262272B0" w14:textId="26EEB4B5" w:rsidR="00136240" w:rsidRPr="007076A7" w:rsidRDefault="00136240">
            <w:pPr>
              <w:jc w:val="center"/>
              <w:rPr>
                <w:szCs w:val="20"/>
              </w:rPr>
            </w:pPr>
            <w:r w:rsidRPr="007076A7">
              <w:rPr>
                <w:i/>
                <w:szCs w:val="20"/>
              </w:rPr>
              <w:t>1..1</w:t>
            </w:r>
          </w:p>
        </w:tc>
      </w:tr>
      <w:tr w:rsidR="00136240" w:rsidRPr="007076A7" w14:paraId="7E01D694" w14:textId="77777777" w:rsidTr="003A6D72">
        <w:tc>
          <w:tcPr>
            <w:tcW w:w="2802" w:type="dxa"/>
          </w:tcPr>
          <w:p w14:paraId="32C35844" w14:textId="181C8471" w:rsidR="00136240" w:rsidRPr="007076A7" w:rsidRDefault="004B3466">
            <w:pPr>
              <w:rPr>
                <w:szCs w:val="20"/>
              </w:rPr>
            </w:pPr>
            <w:r w:rsidRPr="007076A7">
              <w:rPr>
                <w:i/>
                <w:szCs w:val="20"/>
              </w:rPr>
              <w:t>date</w:t>
            </w:r>
            <w:r w:rsidR="00136240" w:rsidRPr="007076A7">
              <w:rPr>
                <w:i/>
                <w:szCs w:val="20"/>
              </w:rPr>
              <w:t>Period</w:t>
            </w:r>
          </w:p>
        </w:tc>
        <w:tc>
          <w:tcPr>
            <w:tcW w:w="1701" w:type="dxa"/>
          </w:tcPr>
          <w:p w14:paraId="0B1DFEF3" w14:textId="545C4EBA" w:rsidR="00136240" w:rsidRPr="007076A7" w:rsidRDefault="004B3466">
            <w:pPr>
              <w:rPr>
                <w:szCs w:val="20"/>
              </w:rPr>
            </w:pPr>
            <w:r w:rsidRPr="007076A7">
              <w:rPr>
                <w:i/>
                <w:spacing w:val="-1"/>
                <w:szCs w:val="20"/>
              </w:rPr>
              <w:t>Date</w:t>
            </w:r>
            <w:r w:rsidR="00136240" w:rsidRPr="007076A7">
              <w:rPr>
                <w:i/>
                <w:spacing w:val="-1"/>
                <w:szCs w:val="20"/>
              </w:rPr>
              <w:t>PeriodType</w:t>
            </w:r>
          </w:p>
        </w:tc>
        <w:tc>
          <w:tcPr>
            <w:tcW w:w="3827" w:type="dxa"/>
          </w:tcPr>
          <w:p w14:paraId="18CA6661" w14:textId="17847D3E" w:rsidR="00136240" w:rsidRPr="007076A7" w:rsidRDefault="008420F6">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27C65043" w14:textId="4F64697C" w:rsidR="00136240" w:rsidRPr="007076A7" w:rsidRDefault="00136240">
            <w:pPr>
              <w:jc w:val="center"/>
              <w:rPr>
                <w:szCs w:val="20"/>
              </w:rPr>
            </w:pPr>
            <w:r w:rsidRPr="007076A7">
              <w:rPr>
                <w:i/>
                <w:szCs w:val="20"/>
              </w:rPr>
              <w:t>0..1</w:t>
            </w:r>
          </w:p>
        </w:tc>
      </w:tr>
      <w:tr w:rsidR="00136240" w:rsidRPr="007076A7" w14:paraId="6743DFBF" w14:textId="77777777" w:rsidTr="003A6D72">
        <w:tc>
          <w:tcPr>
            <w:tcW w:w="2802" w:type="dxa"/>
          </w:tcPr>
          <w:p w14:paraId="2791ED78" w14:textId="5A2FAA10" w:rsidR="00136240" w:rsidRPr="007076A7" w:rsidRDefault="00136240">
            <w:pPr>
              <w:rPr>
                <w:szCs w:val="20"/>
              </w:rPr>
            </w:pPr>
            <w:r w:rsidRPr="007076A7">
              <w:rPr>
                <w:szCs w:val="20"/>
              </w:rPr>
              <w:t>../start</w:t>
            </w:r>
          </w:p>
        </w:tc>
        <w:tc>
          <w:tcPr>
            <w:tcW w:w="1701" w:type="dxa"/>
          </w:tcPr>
          <w:p w14:paraId="244FD842" w14:textId="719C16DB" w:rsidR="00136240" w:rsidRPr="007076A7" w:rsidRDefault="00136240">
            <w:pPr>
              <w:rPr>
                <w:szCs w:val="20"/>
              </w:rPr>
            </w:pPr>
            <w:r w:rsidRPr="007076A7">
              <w:rPr>
                <w:spacing w:val="-1"/>
                <w:szCs w:val="20"/>
              </w:rPr>
              <w:t>string</w:t>
            </w:r>
          </w:p>
        </w:tc>
        <w:tc>
          <w:tcPr>
            <w:tcW w:w="3827" w:type="dxa"/>
          </w:tcPr>
          <w:p w14:paraId="26281047" w14:textId="0C25B0BE" w:rsidR="00136240" w:rsidRPr="007076A7" w:rsidRDefault="00136240">
            <w:pPr>
              <w:rPr>
                <w:szCs w:val="20"/>
              </w:rPr>
            </w:pPr>
            <w:r w:rsidRPr="007076A7">
              <w:rPr>
                <w:spacing w:val="-1"/>
                <w:szCs w:val="20"/>
              </w:rPr>
              <w:t>Startdatum. Format ÅÅÅÅMMDD.</w:t>
            </w:r>
          </w:p>
        </w:tc>
        <w:tc>
          <w:tcPr>
            <w:tcW w:w="1192" w:type="dxa"/>
          </w:tcPr>
          <w:p w14:paraId="6A054563" w14:textId="1CFA3321" w:rsidR="00136240" w:rsidRPr="007076A7" w:rsidRDefault="00136240">
            <w:pPr>
              <w:jc w:val="center"/>
              <w:rPr>
                <w:szCs w:val="20"/>
              </w:rPr>
            </w:pPr>
            <w:r w:rsidRPr="007076A7">
              <w:rPr>
                <w:szCs w:val="20"/>
              </w:rPr>
              <w:t>0..1</w:t>
            </w:r>
          </w:p>
        </w:tc>
      </w:tr>
      <w:tr w:rsidR="00136240" w:rsidRPr="007076A7" w14:paraId="5FAAAC13" w14:textId="77777777" w:rsidTr="003A6D72">
        <w:tc>
          <w:tcPr>
            <w:tcW w:w="2802" w:type="dxa"/>
          </w:tcPr>
          <w:p w14:paraId="31EB9B19" w14:textId="4588451E" w:rsidR="00136240" w:rsidRPr="007076A7" w:rsidRDefault="00136240">
            <w:pPr>
              <w:rPr>
                <w:szCs w:val="20"/>
              </w:rPr>
            </w:pPr>
            <w:r w:rsidRPr="007076A7">
              <w:rPr>
                <w:szCs w:val="20"/>
              </w:rPr>
              <w:t>../end</w:t>
            </w:r>
          </w:p>
        </w:tc>
        <w:tc>
          <w:tcPr>
            <w:tcW w:w="1701" w:type="dxa"/>
          </w:tcPr>
          <w:p w14:paraId="36A9D976" w14:textId="17D0585B" w:rsidR="00136240" w:rsidRPr="007076A7" w:rsidRDefault="00136240">
            <w:pPr>
              <w:rPr>
                <w:szCs w:val="20"/>
              </w:rPr>
            </w:pPr>
            <w:r w:rsidRPr="007076A7">
              <w:rPr>
                <w:spacing w:val="-1"/>
                <w:szCs w:val="20"/>
              </w:rPr>
              <w:t>string</w:t>
            </w:r>
          </w:p>
        </w:tc>
        <w:tc>
          <w:tcPr>
            <w:tcW w:w="3827" w:type="dxa"/>
          </w:tcPr>
          <w:p w14:paraId="2D08535E" w14:textId="2EDA6756" w:rsidR="00136240" w:rsidRPr="007076A7" w:rsidRDefault="00136240">
            <w:pPr>
              <w:rPr>
                <w:szCs w:val="20"/>
              </w:rPr>
            </w:pPr>
            <w:r w:rsidRPr="007076A7">
              <w:rPr>
                <w:spacing w:val="-1"/>
                <w:szCs w:val="20"/>
              </w:rPr>
              <w:t>Slutdatum. Format ÅÅÅÅMMDD.</w:t>
            </w:r>
          </w:p>
        </w:tc>
        <w:tc>
          <w:tcPr>
            <w:tcW w:w="1192" w:type="dxa"/>
          </w:tcPr>
          <w:p w14:paraId="33730C46" w14:textId="0BBB24A3" w:rsidR="00136240" w:rsidRPr="007076A7" w:rsidRDefault="00136240">
            <w:pPr>
              <w:jc w:val="center"/>
              <w:rPr>
                <w:szCs w:val="20"/>
              </w:rPr>
            </w:pPr>
            <w:r w:rsidRPr="007076A7">
              <w:rPr>
                <w:szCs w:val="20"/>
              </w:rPr>
              <w:t>0..1</w:t>
            </w:r>
          </w:p>
        </w:tc>
      </w:tr>
      <w:tr w:rsidR="00136240" w:rsidRPr="007076A7" w14:paraId="32AC6015" w14:textId="77777777" w:rsidTr="003A6D72">
        <w:tc>
          <w:tcPr>
            <w:tcW w:w="2802" w:type="dxa"/>
          </w:tcPr>
          <w:p w14:paraId="31983C28" w14:textId="25794540" w:rsidR="00136240" w:rsidRPr="007076A7" w:rsidRDefault="00136240">
            <w:pPr>
              <w:rPr>
                <w:szCs w:val="20"/>
              </w:rPr>
            </w:pPr>
            <w:r w:rsidRPr="007076A7">
              <w:rPr>
                <w:szCs w:val="20"/>
              </w:rPr>
              <w:t>sourceSystemHSAId</w:t>
            </w:r>
          </w:p>
        </w:tc>
        <w:tc>
          <w:tcPr>
            <w:tcW w:w="1701" w:type="dxa"/>
          </w:tcPr>
          <w:p w14:paraId="3848898C" w14:textId="38627F64" w:rsidR="00136240" w:rsidRPr="007076A7" w:rsidRDefault="00136240">
            <w:pPr>
              <w:rPr>
                <w:szCs w:val="20"/>
              </w:rPr>
            </w:pPr>
            <w:r w:rsidRPr="007076A7">
              <w:rPr>
                <w:spacing w:val="-1"/>
                <w:szCs w:val="20"/>
              </w:rPr>
              <w:t>HSAIdType</w:t>
            </w:r>
          </w:p>
        </w:tc>
        <w:tc>
          <w:tcPr>
            <w:tcW w:w="3827" w:type="dxa"/>
          </w:tcPr>
          <w:p w14:paraId="35BE02AF" w14:textId="77777777" w:rsidR="00136240" w:rsidRPr="007076A7" w:rsidRDefault="00136240" w:rsidP="003A6D72">
            <w:pPr>
              <w:spacing w:line="226" w:lineRule="exact"/>
              <w:rPr>
                <w:szCs w:val="20"/>
              </w:rPr>
            </w:pPr>
            <w:r w:rsidRPr="007076A7">
              <w:rPr>
                <w:szCs w:val="20"/>
              </w:rPr>
              <w:t xml:space="preserve">Begränsar sökningen till dokument som är skapade i angivet system. </w:t>
            </w:r>
          </w:p>
          <w:p w14:paraId="5579C7DE" w14:textId="77777777" w:rsidR="00136240" w:rsidRPr="007076A7" w:rsidRDefault="00136240" w:rsidP="003A6D72">
            <w:pPr>
              <w:spacing w:line="226" w:lineRule="exact"/>
              <w:rPr>
                <w:szCs w:val="20"/>
              </w:rPr>
            </w:pPr>
          </w:p>
          <w:p w14:paraId="3BF576C0" w14:textId="77777777" w:rsidR="00136240" w:rsidRPr="007076A7" w:rsidRDefault="00136240" w:rsidP="003A6D72">
            <w:pPr>
              <w:spacing w:line="226" w:lineRule="exact"/>
              <w:rPr>
                <w:szCs w:val="20"/>
              </w:rPr>
            </w:pPr>
            <w:r w:rsidRPr="007076A7">
              <w:rPr>
                <w:szCs w:val="20"/>
              </w:rPr>
              <w:t>Värdet på detta fält måste överensstämma med värdet på logicalAddress i anropets tekniska kuvertering (ex. SOAP-header).</w:t>
            </w:r>
          </w:p>
          <w:p w14:paraId="52D97B31" w14:textId="77777777" w:rsidR="00136240" w:rsidRPr="007076A7" w:rsidRDefault="00136240" w:rsidP="003A6D72">
            <w:pPr>
              <w:spacing w:line="226" w:lineRule="exact"/>
              <w:rPr>
                <w:spacing w:val="-1"/>
                <w:szCs w:val="20"/>
              </w:rPr>
            </w:pPr>
          </w:p>
          <w:p w14:paraId="7C57DFAA" w14:textId="77777777" w:rsidR="00136240" w:rsidRPr="007076A7" w:rsidRDefault="00136240" w:rsidP="003A6D72">
            <w:pPr>
              <w:spacing w:line="226" w:lineRule="exact"/>
              <w:rPr>
                <w:szCs w:val="20"/>
              </w:rPr>
            </w:pPr>
            <w:r w:rsidRPr="007076A7">
              <w:rPr>
                <w:szCs w:val="20"/>
              </w:rPr>
              <w:t>Det innebär i praktiken att aggregerande tjänster inte används när detta fält anges.</w:t>
            </w:r>
          </w:p>
          <w:p w14:paraId="522C66EE" w14:textId="77777777" w:rsidR="00136240" w:rsidRPr="007076A7" w:rsidRDefault="00136240" w:rsidP="003A6D72">
            <w:pPr>
              <w:spacing w:line="226" w:lineRule="exact"/>
              <w:rPr>
                <w:szCs w:val="20"/>
              </w:rPr>
            </w:pPr>
          </w:p>
          <w:p w14:paraId="0C75A124" w14:textId="77777777" w:rsidR="00136240" w:rsidRPr="007076A7" w:rsidRDefault="00136240" w:rsidP="003A6D72">
            <w:pPr>
              <w:spacing w:line="226" w:lineRule="exact"/>
              <w:rPr>
                <w:szCs w:val="20"/>
              </w:rPr>
            </w:pPr>
            <w:r w:rsidRPr="007076A7">
              <w:rPr>
                <w:szCs w:val="20"/>
              </w:rPr>
              <w:t>Fältet är tvingande om careContactId angivits.</w:t>
            </w:r>
          </w:p>
          <w:p w14:paraId="17B38C0A" w14:textId="77777777" w:rsidR="00136240" w:rsidRPr="007076A7" w:rsidRDefault="00136240" w:rsidP="003A6D72">
            <w:pPr>
              <w:spacing w:line="226" w:lineRule="exact"/>
              <w:rPr>
                <w:szCs w:val="20"/>
              </w:rPr>
            </w:pPr>
            <w:r w:rsidRPr="007076A7">
              <w:rPr>
                <w:szCs w:val="20"/>
              </w:rPr>
              <w:t>Värdet på detta fält måste överensstämma med värdet på logicalAddress i anropets tekniska kuvertering (ex. SOAP-header).</w:t>
            </w:r>
          </w:p>
          <w:p w14:paraId="5E102AAE" w14:textId="77777777" w:rsidR="00136240" w:rsidRPr="007076A7" w:rsidRDefault="00136240" w:rsidP="003A6D72">
            <w:pPr>
              <w:spacing w:line="226" w:lineRule="exact"/>
              <w:rPr>
                <w:spacing w:val="-1"/>
                <w:szCs w:val="20"/>
              </w:rPr>
            </w:pPr>
          </w:p>
          <w:p w14:paraId="2D424741" w14:textId="77777777" w:rsidR="00136240" w:rsidRPr="007076A7" w:rsidRDefault="00136240" w:rsidP="003A6D72">
            <w:pPr>
              <w:spacing w:line="226" w:lineRule="exact"/>
              <w:rPr>
                <w:szCs w:val="20"/>
              </w:rPr>
            </w:pPr>
            <w:r w:rsidRPr="007076A7">
              <w:rPr>
                <w:szCs w:val="20"/>
              </w:rPr>
              <w:t>Det innebär i praktiken att aggregerande tjänster inte används när detta fält anges.</w:t>
            </w:r>
          </w:p>
          <w:p w14:paraId="62B44D9F" w14:textId="77777777" w:rsidR="00136240" w:rsidRPr="007076A7" w:rsidRDefault="00136240" w:rsidP="003A6D72">
            <w:pPr>
              <w:spacing w:line="226" w:lineRule="exact"/>
              <w:rPr>
                <w:szCs w:val="20"/>
              </w:rPr>
            </w:pPr>
          </w:p>
          <w:p w14:paraId="6DBDF95A" w14:textId="77777777" w:rsidR="00136240" w:rsidRPr="007076A7" w:rsidRDefault="00136240">
            <w:pPr>
              <w:rPr>
                <w:szCs w:val="20"/>
              </w:rPr>
            </w:pPr>
            <w:r w:rsidRPr="007076A7">
              <w:rPr>
                <w:szCs w:val="20"/>
              </w:rPr>
              <w:t>Fältet är tvingande om careContactId angivits.</w:t>
            </w:r>
          </w:p>
          <w:p w14:paraId="2C13E589" w14:textId="77777777" w:rsidR="00EF598E" w:rsidRPr="007076A7" w:rsidRDefault="00EF598E">
            <w:pPr>
              <w:rPr>
                <w:szCs w:val="20"/>
              </w:rPr>
            </w:pPr>
          </w:p>
          <w:p w14:paraId="05245E1D" w14:textId="77777777" w:rsidR="00EF598E" w:rsidRPr="007076A7" w:rsidRDefault="00EF598E" w:rsidP="00EF598E">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5F3B3408" w14:textId="77777777" w:rsidR="00EF598E" w:rsidRPr="007076A7" w:rsidRDefault="00EF598E" w:rsidP="00EF598E">
            <w:pPr>
              <w:rPr>
                <w:szCs w:val="20"/>
              </w:rPr>
            </w:pPr>
          </w:p>
          <w:p w14:paraId="7B7275F4" w14:textId="7D480B44" w:rsidR="00EF598E" w:rsidRPr="007076A7" w:rsidRDefault="00EF598E" w:rsidP="00EF598E">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7A3A8058" w14:textId="77777777" w:rsidR="00136240" w:rsidRPr="007076A7" w:rsidRDefault="00136240" w:rsidP="003A6D72">
            <w:pPr>
              <w:spacing w:line="229" w:lineRule="exact"/>
              <w:ind w:left="142"/>
              <w:jc w:val="center"/>
              <w:rPr>
                <w:szCs w:val="20"/>
              </w:rPr>
            </w:pPr>
            <w:r w:rsidRPr="007076A7">
              <w:rPr>
                <w:szCs w:val="20"/>
              </w:rPr>
              <w:lastRenderedPageBreak/>
              <w:t>0..1</w:t>
            </w:r>
          </w:p>
          <w:p w14:paraId="315AAF7F" w14:textId="77777777" w:rsidR="00136240" w:rsidRPr="007076A7" w:rsidRDefault="00136240" w:rsidP="003A6D72">
            <w:pPr>
              <w:spacing w:line="229" w:lineRule="exact"/>
              <w:ind w:left="142"/>
              <w:jc w:val="center"/>
              <w:rPr>
                <w:szCs w:val="20"/>
              </w:rPr>
            </w:pPr>
          </w:p>
          <w:p w14:paraId="7F0B7AF7" w14:textId="77777777" w:rsidR="00136240" w:rsidRPr="007076A7" w:rsidRDefault="00136240" w:rsidP="003A6D72">
            <w:pPr>
              <w:spacing w:line="229" w:lineRule="exact"/>
              <w:ind w:left="142"/>
              <w:jc w:val="center"/>
              <w:rPr>
                <w:szCs w:val="20"/>
              </w:rPr>
            </w:pPr>
          </w:p>
          <w:p w14:paraId="586B97D3" w14:textId="77777777" w:rsidR="00136240" w:rsidRPr="007076A7" w:rsidRDefault="00136240">
            <w:pPr>
              <w:jc w:val="center"/>
              <w:rPr>
                <w:szCs w:val="20"/>
              </w:rPr>
            </w:pPr>
          </w:p>
        </w:tc>
      </w:tr>
      <w:tr w:rsidR="00136240" w:rsidRPr="007076A7" w14:paraId="14F5B0F0" w14:textId="77777777" w:rsidTr="003A6D72">
        <w:tc>
          <w:tcPr>
            <w:tcW w:w="2802" w:type="dxa"/>
          </w:tcPr>
          <w:p w14:paraId="19EEC4B9" w14:textId="76796225" w:rsidR="00136240" w:rsidRPr="007076A7" w:rsidRDefault="00136240">
            <w:pPr>
              <w:rPr>
                <w:szCs w:val="20"/>
              </w:rPr>
            </w:pPr>
            <w:r w:rsidRPr="007076A7">
              <w:rPr>
                <w:szCs w:val="20"/>
              </w:rPr>
              <w:lastRenderedPageBreak/>
              <w:t>careContactId</w:t>
            </w:r>
          </w:p>
        </w:tc>
        <w:tc>
          <w:tcPr>
            <w:tcW w:w="1701" w:type="dxa"/>
          </w:tcPr>
          <w:p w14:paraId="77FD9E6F" w14:textId="29B70E91" w:rsidR="00136240" w:rsidRPr="007076A7" w:rsidRDefault="00136240">
            <w:pPr>
              <w:rPr>
                <w:szCs w:val="20"/>
              </w:rPr>
            </w:pPr>
            <w:r w:rsidRPr="007076A7">
              <w:rPr>
                <w:spacing w:val="-1"/>
                <w:szCs w:val="20"/>
              </w:rPr>
              <w:t>string</w:t>
            </w:r>
          </w:p>
        </w:tc>
        <w:tc>
          <w:tcPr>
            <w:tcW w:w="3827" w:type="dxa"/>
          </w:tcPr>
          <w:p w14:paraId="57B3EF20" w14:textId="1435AEDC" w:rsidR="00136240" w:rsidRPr="007076A7" w:rsidRDefault="00193014">
            <w:pPr>
              <w:rPr>
                <w:szCs w:val="20"/>
              </w:rPr>
            </w:pPr>
            <w:r w:rsidRPr="007076A7">
              <w:rPr>
                <w:spacing w:val="-1"/>
                <w:szCs w:val="20"/>
              </w:rPr>
              <w:t>Begränsar sökningen till dom</w:t>
            </w:r>
            <w:r w:rsidR="00136240" w:rsidRPr="007076A7">
              <w:rPr>
                <w:spacing w:val="-1"/>
                <w:szCs w:val="20"/>
              </w:rPr>
              <w:t xml:space="preserve"> vård- och omsorgskontakt</w:t>
            </w:r>
            <w:r w:rsidRPr="007076A7">
              <w:rPr>
                <w:spacing w:val="-1"/>
                <w:szCs w:val="20"/>
              </w:rPr>
              <w:t>er</w:t>
            </w:r>
            <w:r w:rsidR="00136240" w:rsidRPr="007076A7">
              <w:rPr>
                <w:spacing w:val="-1"/>
                <w:szCs w:val="20"/>
              </w:rPr>
              <w:t xml:space="preserve"> som föranlett den information som omfattas av dokumentet. Identiteten är unik inom källsystemet</w:t>
            </w:r>
            <w:r w:rsidR="00136240" w:rsidRPr="007076A7">
              <w:rPr>
                <w:szCs w:val="20"/>
              </w:rPr>
              <w:t>.</w:t>
            </w:r>
          </w:p>
        </w:tc>
        <w:tc>
          <w:tcPr>
            <w:tcW w:w="1192" w:type="dxa"/>
          </w:tcPr>
          <w:p w14:paraId="2CE9808F" w14:textId="6FD265F8" w:rsidR="00136240" w:rsidRPr="007076A7" w:rsidRDefault="00136240">
            <w:pPr>
              <w:jc w:val="center"/>
              <w:rPr>
                <w:szCs w:val="20"/>
              </w:rPr>
            </w:pPr>
            <w:r w:rsidRPr="007076A7">
              <w:rPr>
                <w:szCs w:val="20"/>
              </w:rPr>
              <w:t>0..*</w:t>
            </w:r>
          </w:p>
        </w:tc>
      </w:tr>
      <w:tr w:rsidR="00136240" w:rsidRPr="007076A7" w14:paraId="17148CB3" w14:textId="77777777" w:rsidTr="00C02E30">
        <w:tc>
          <w:tcPr>
            <w:tcW w:w="2802" w:type="dxa"/>
            <w:shd w:val="clear" w:color="auto" w:fill="D9D9D9" w:themeFill="background1" w:themeFillShade="D9"/>
          </w:tcPr>
          <w:p w14:paraId="3091A980" w14:textId="2F839025" w:rsidR="00136240" w:rsidRPr="007076A7" w:rsidRDefault="00136240">
            <w:pPr>
              <w:rPr>
                <w:b/>
                <w:szCs w:val="20"/>
              </w:rPr>
            </w:pPr>
            <w:r w:rsidRPr="007076A7">
              <w:rPr>
                <w:b/>
                <w:szCs w:val="20"/>
              </w:rPr>
              <w:t>Svar</w:t>
            </w:r>
          </w:p>
        </w:tc>
        <w:tc>
          <w:tcPr>
            <w:tcW w:w="1701" w:type="dxa"/>
            <w:shd w:val="clear" w:color="auto" w:fill="D9D9D9" w:themeFill="background1" w:themeFillShade="D9"/>
          </w:tcPr>
          <w:p w14:paraId="5F2063D2" w14:textId="1E66B6FA" w:rsidR="00136240" w:rsidRPr="007076A7" w:rsidRDefault="00136240">
            <w:pPr>
              <w:rPr>
                <w:b/>
                <w:szCs w:val="20"/>
              </w:rPr>
            </w:pPr>
          </w:p>
        </w:tc>
        <w:tc>
          <w:tcPr>
            <w:tcW w:w="3827" w:type="dxa"/>
            <w:shd w:val="clear" w:color="auto" w:fill="D9D9D9" w:themeFill="background1" w:themeFillShade="D9"/>
          </w:tcPr>
          <w:p w14:paraId="78A264B3" w14:textId="37CBBEE2" w:rsidR="00136240" w:rsidRPr="007076A7" w:rsidRDefault="00136240">
            <w:pPr>
              <w:rPr>
                <w:b/>
                <w:szCs w:val="20"/>
              </w:rPr>
            </w:pPr>
          </w:p>
        </w:tc>
        <w:tc>
          <w:tcPr>
            <w:tcW w:w="1192" w:type="dxa"/>
            <w:shd w:val="clear" w:color="auto" w:fill="D9D9D9" w:themeFill="background1" w:themeFillShade="D9"/>
          </w:tcPr>
          <w:p w14:paraId="08FE1912" w14:textId="77777777" w:rsidR="00136240" w:rsidRPr="007076A7" w:rsidRDefault="00136240">
            <w:pPr>
              <w:jc w:val="center"/>
              <w:rPr>
                <w:b/>
                <w:szCs w:val="20"/>
              </w:rPr>
            </w:pPr>
          </w:p>
        </w:tc>
      </w:tr>
      <w:tr w:rsidR="00136240" w:rsidRPr="007076A7" w14:paraId="6907EA96" w14:textId="77777777" w:rsidTr="003A6D72">
        <w:tc>
          <w:tcPr>
            <w:tcW w:w="2802" w:type="dxa"/>
          </w:tcPr>
          <w:p w14:paraId="2A000C92" w14:textId="50C57FE0" w:rsidR="00136240" w:rsidRPr="007076A7" w:rsidRDefault="00136240" w:rsidP="003A6D72">
            <w:pPr>
              <w:spacing w:line="229" w:lineRule="exact"/>
              <w:rPr>
                <w:szCs w:val="20"/>
              </w:rPr>
            </w:pPr>
            <w:r w:rsidRPr="007076A7">
              <w:rPr>
                <w:szCs w:val="20"/>
              </w:rPr>
              <w:t xml:space="preserve"> </w:t>
            </w:r>
            <w:r w:rsidR="00CF75D8" w:rsidRPr="007076A7">
              <w:rPr>
                <w:szCs w:val="20"/>
              </w:rPr>
              <w:t>ecg</w:t>
            </w:r>
            <w:r w:rsidR="00FD3F35" w:rsidRPr="007076A7">
              <w:rPr>
                <w:szCs w:val="20"/>
              </w:rPr>
              <w:t>Outcome</w:t>
            </w:r>
          </w:p>
          <w:p w14:paraId="18A0B537" w14:textId="7DFE8FEF" w:rsidR="00136240" w:rsidRPr="007076A7" w:rsidRDefault="00136240">
            <w:pPr>
              <w:rPr>
                <w:szCs w:val="20"/>
              </w:rPr>
            </w:pPr>
          </w:p>
        </w:tc>
        <w:tc>
          <w:tcPr>
            <w:tcW w:w="1701" w:type="dxa"/>
          </w:tcPr>
          <w:p w14:paraId="5EEF15D4" w14:textId="7CCDDD11" w:rsidR="00136240" w:rsidRPr="007076A7" w:rsidRDefault="00136240" w:rsidP="003A6D72">
            <w:pPr>
              <w:spacing w:line="229" w:lineRule="exact"/>
              <w:rPr>
                <w:szCs w:val="20"/>
              </w:rPr>
            </w:pPr>
            <w:r w:rsidRPr="007076A7">
              <w:rPr>
                <w:szCs w:val="20"/>
              </w:rPr>
              <w:t>ECG</w:t>
            </w:r>
            <w:r w:rsidR="00FD3F35" w:rsidRPr="007076A7">
              <w:rPr>
                <w:szCs w:val="20"/>
              </w:rPr>
              <w:t>Outcome</w:t>
            </w:r>
            <w:r w:rsidRPr="007076A7">
              <w:rPr>
                <w:szCs w:val="20"/>
              </w:rPr>
              <w:t>Type</w:t>
            </w:r>
          </w:p>
          <w:p w14:paraId="1451E40D" w14:textId="2198CD09" w:rsidR="00136240" w:rsidRPr="007076A7" w:rsidRDefault="00136240">
            <w:pPr>
              <w:rPr>
                <w:szCs w:val="20"/>
              </w:rPr>
            </w:pPr>
          </w:p>
        </w:tc>
        <w:tc>
          <w:tcPr>
            <w:tcW w:w="3827" w:type="dxa"/>
          </w:tcPr>
          <w:p w14:paraId="24A675A1" w14:textId="15254939" w:rsidR="00136240" w:rsidRPr="007076A7" w:rsidRDefault="00136240">
            <w:pPr>
              <w:rPr>
                <w:szCs w:val="20"/>
              </w:rPr>
            </w:pPr>
            <w:r w:rsidRPr="007076A7">
              <w:rPr>
                <w:szCs w:val="20"/>
              </w:rPr>
              <w:t>De EKG-resultat(dokument) som matchar begäran.</w:t>
            </w:r>
          </w:p>
        </w:tc>
        <w:tc>
          <w:tcPr>
            <w:tcW w:w="1192" w:type="dxa"/>
          </w:tcPr>
          <w:p w14:paraId="20FB7017" w14:textId="5276D610" w:rsidR="00136240" w:rsidRPr="007076A7" w:rsidRDefault="00136240">
            <w:pPr>
              <w:jc w:val="center"/>
              <w:rPr>
                <w:szCs w:val="20"/>
              </w:rPr>
            </w:pPr>
            <w:r w:rsidRPr="007076A7">
              <w:rPr>
                <w:szCs w:val="20"/>
              </w:rPr>
              <w:t>0.</w:t>
            </w:r>
            <w:r w:rsidRPr="007076A7">
              <w:rPr>
                <w:spacing w:val="-1"/>
                <w:szCs w:val="20"/>
              </w:rPr>
              <w:t>.</w:t>
            </w:r>
            <w:r w:rsidRPr="007076A7">
              <w:rPr>
                <w:szCs w:val="20"/>
              </w:rPr>
              <w:t>*</w:t>
            </w:r>
          </w:p>
        </w:tc>
      </w:tr>
      <w:tr w:rsidR="00136240" w:rsidRPr="007076A7" w14:paraId="5309853C" w14:textId="77777777" w:rsidTr="003A6D72">
        <w:tc>
          <w:tcPr>
            <w:tcW w:w="2802" w:type="dxa"/>
          </w:tcPr>
          <w:p w14:paraId="33FF1328" w14:textId="43C791BC" w:rsidR="00136240" w:rsidRPr="007076A7" w:rsidRDefault="00136240" w:rsidP="003A6D72">
            <w:pPr>
              <w:spacing w:line="229" w:lineRule="exact"/>
              <w:rPr>
                <w:i/>
                <w:szCs w:val="20"/>
              </w:rPr>
            </w:pPr>
            <w:r w:rsidRPr="007076A7">
              <w:rPr>
                <w:i/>
                <w:szCs w:val="20"/>
              </w:rPr>
              <w:t>../</w:t>
            </w:r>
            <w:r w:rsidR="00CF75D8" w:rsidRPr="007076A7">
              <w:rPr>
                <w:i/>
                <w:szCs w:val="20"/>
              </w:rPr>
              <w:t>ecg</w:t>
            </w:r>
            <w:r w:rsidR="00FD3F35" w:rsidRPr="007076A7">
              <w:rPr>
                <w:i/>
                <w:szCs w:val="20"/>
              </w:rPr>
              <w:t>Outcome</w:t>
            </w:r>
            <w:r w:rsidRPr="007076A7">
              <w:rPr>
                <w:i/>
                <w:szCs w:val="20"/>
              </w:rPr>
              <w:t>Header</w:t>
            </w:r>
          </w:p>
          <w:p w14:paraId="1AF545D4" w14:textId="7A6467CD" w:rsidR="00136240" w:rsidRPr="007076A7" w:rsidRDefault="00136240">
            <w:pPr>
              <w:rPr>
                <w:szCs w:val="20"/>
              </w:rPr>
            </w:pPr>
          </w:p>
        </w:tc>
        <w:tc>
          <w:tcPr>
            <w:tcW w:w="1701" w:type="dxa"/>
          </w:tcPr>
          <w:p w14:paraId="4E849913" w14:textId="5B8EBC39" w:rsidR="00136240" w:rsidRPr="007076A7" w:rsidRDefault="00136240">
            <w:pPr>
              <w:rPr>
                <w:szCs w:val="20"/>
              </w:rPr>
            </w:pPr>
            <w:r w:rsidRPr="007076A7">
              <w:rPr>
                <w:i/>
                <w:szCs w:val="20"/>
              </w:rPr>
              <w:t>PatientSummaryHeaderType</w:t>
            </w:r>
          </w:p>
        </w:tc>
        <w:tc>
          <w:tcPr>
            <w:tcW w:w="3827" w:type="dxa"/>
          </w:tcPr>
          <w:p w14:paraId="4FF15D8B" w14:textId="0DD7B69E" w:rsidR="00136240" w:rsidRPr="007076A7" w:rsidRDefault="00136240">
            <w:pPr>
              <w:rPr>
                <w:szCs w:val="20"/>
              </w:rPr>
            </w:pPr>
            <w:r w:rsidRPr="007076A7">
              <w:rPr>
                <w:i/>
                <w:szCs w:val="20"/>
              </w:rPr>
              <w:t>Innehåller basinformation om dokumentet</w:t>
            </w:r>
          </w:p>
        </w:tc>
        <w:tc>
          <w:tcPr>
            <w:tcW w:w="1192" w:type="dxa"/>
          </w:tcPr>
          <w:p w14:paraId="799E900F" w14:textId="2785920F" w:rsidR="00136240" w:rsidRPr="007076A7" w:rsidRDefault="00136240">
            <w:pPr>
              <w:jc w:val="center"/>
              <w:rPr>
                <w:szCs w:val="20"/>
              </w:rPr>
            </w:pPr>
            <w:r w:rsidRPr="007076A7">
              <w:rPr>
                <w:i/>
                <w:szCs w:val="20"/>
              </w:rPr>
              <w:t>1..1</w:t>
            </w:r>
          </w:p>
        </w:tc>
      </w:tr>
      <w:tr w:rsidR="00136240" w:rsidRPr="007076A7" w14:paraId="6DF86A15" w14:textId="77777777" w:rsidTr="003A6D72">
        <w:tc>
          <w:tcPr>
            <w:tcW w:w="2802" w:type="dxa"/>
          </w:tcPr>
          <w:p w14:paraId="2F493D51" w14:textId="4A4107F0" w:rsidR="00136240" w:rsidRPr="007076A7" w:rsidRDefault="00136240">
            <w:pPr>
              <w:rPr>
                <w:szCs w:val="20"/>
              </w:rPr>
            </w:pPr>
            <w:r w:rsidRPr="007076A7">
              <w:rPr>
                <w:szCs w:val="20"/>
              </w:rPr>
              <w:t>../../documentId</w:t>
            </w:r>
          </w:p>
        </w:tc>
        <w:tc>
          <w:tcPr>
            <w:tcW w:w="1701" w:type="dxa"/>
          </w:tcPr>
          <w:p w14:paraId="27C22332" w14:textId="3BDA6EC2" w:rsidR="00136240" w:rsidRPr="007076A7" w:rsidRDefault="00136240">
            <w:pPr>
              <w:rPr>
                <w:szCs w:val="20"/>
              </w:rPr>
            </w:pPr>
            <w:r w:rsidRPr="007076A7">
              <w:rPr>
                <w:szCs w:val="20"/>
              </w:rPr>
              <w:t>string</w:t>
            </w:r>
          </w:p>
        </w:tc>
        <w:tc>
          <w:tcPr>
            <w:tcW w:w="3827" w:type="dxa"/>
          </w:tcPr>
          <w:p w14:paraId="45D7E9E2" w14:textId="77777777" w:rsidR="00136240" w:rsidRPr="007076A7" w:rsidRDefault="00136240" w:rsidP="003A6D72">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1AF9D6C0" w14:textId="7B45FF4C" w:rsidR="00136240" w:rsidRPr="007076A7" w:rsidRDefault="00136240">
            <w:pPr>
              <w:rPr>
                <w:szCs w:val="20"/>
              </w:rPr>
            </w:pPr>
          </w:p>
        </w:tc>
        <w:tc>
          <w:tcPr>
            <w:tcW w:w="1192" w:type="dxa"/>
          </w:tcPr>
          <w:p w14:paraId="7DB0429D" w14:textId="0734620A" w:rsidR="00136240" w:rsidRPr="007076A7" w:rsidRDefault="00136240">
            <w:pPr>
              <w:jc w:val="center"/>
              <w:rPr>
                <w:szCs w:val="20"/>
              </w:rPr>
            </w:pPr>
            <w:r w:rsidRPr="007076A7">
              <w:rPr>
                <w:szCs w:val="20"/>
              </w:rPr>
              <w:t>1..1</w:t>
            </w:r>
          </w:p>
        </w:tc>
      </w:tr>
      <w:tr w:rsidR="00136240" w:rsidRPr="007076A7" w14:paraId="1B300D39" w14:textId="77777777" w:rsidTr="003A6D72">
        <w:tc>
          <w:tcPr>
            <w:tcW w:w="2802" w:type="dxa"/>
          </w:tcPr>
          <w:p w14:paraId="6E0A9AF1" w14:textId="7FA1D26D" w:rsidR="00136240" w:rsidRPr="007076A7" w:rsidRDefault="00136240">
            <w:pPr>
              <w:rPr>
                <w:szCs w:val="20"/>
              </w:rPr>
            </w:pPr>
            <w:r w:rsidRPr="007076A7">
              <w:rPr>
                <w:szCs w:val="20"/>
              </w:rPr>
              <w:t>../../sourceSystemHSAId</w:t>
            </w:r>
          </w:p>
        </w:tc>
        <w:tc>
          <w:tcPr>
            <w:tcW w:w="1701" w:type="dxa"/>
          </w:tcPr>
          <w:p w14:paraId="27E6FE5F" w14:textId="7E1293A8" w:rsidR="00136240" w:rsidRPr="007076A7" w:rsidRDefault="00136240">
            <w:pPr>
              <w:rPr>
                <w:szCs w:val="20"/>
              </w:rPr>
            </w:pPr>
            <w:r w:rsidRPr="007076A7">
              <w:rPr>
                <w:szCs w:val="20"/>
              </w:rPr>
              <w:t>HSAIdType</w:t>
            </w:r>
          </w:p>
        </w:tc>
        <w:tc>
          <w:tcPr>
            <w:tcW w:w="3827" w:type="dxa"/>
          </w:tcPr>
          <w:p w14:paraId="63B94EDD" w14:textId="29B7A22C" w:rsidR="00136240" w:rsidRPr="007076A7" w:rsidRDefault="00136240">
            <w:pPr>
              <w:rPr>
                <w:szCs w:val="20"/>
              </w:rPr>
            </w:pPr>
            <w:r w:rsidRPr="007076A7">
              <w:rPr>
                <w:szCs w:val="20"/>
              </w:rPr>
              <w:t>HSA-id för det system som dokumentet är skapat i.</w:t>
            </w:r>
          </w:p>
        </w:tc>
        <w:tc>
          <w:tcPr>
            <w:tcW w:w="1192" w:type="dxa"/>
          </w:tcPr>
          <w:p w14:paraId="571351A5" w14:textId="04D53B7E" w:rsidR="00136240" w:rsidRPr="007076A7" w:rsidRDefault="00136240">
            <w:pPr>
              <w:jc w:val="center"/>
              <w:rPr>
                <w:szCs w:val="20"/>
              </w:rPr>
            </w:pPr>
            <w:r w:rsidRPr="007076A7">
              <w:rPr>
                <w:szCs w:val="20"/>
              </w:rPr>
              <w:t>1..1</w:t>
            </w:r>
          </w:p>
        </w:tc>
      </w:tr>
      <w:tr w:rsidR="00136240" w:rsidRPr="007076A7" w14:paraId="0B9EF0A2" w14:textId="77777777" w:rsidTr="003A6D72">
        <w:tc>
          <w:tcPr>
            <w:tcW w:w="2802" w:type="dxa"/>
          </w:tcPr>
          <w:p w14:paraId="1D77F4DD" w14:textId="03580B85" w:rsidR="00136240" w:rsidRPr="007076A7" w:rsidRDefault="00136240">
            <w:pPr>
              <w:rPr>
                <w:szCs w:val="20"/>
              </w:rPr>
            </w:pPr>
            <w:r w:rsidRPr="007076A7">
              <w:rPr>
                <w:szCs w:val="20"/>
              </w:rPr>
              <w:t>../../documentTitle</w:t>
            </w:r>
          </w:p>
        </w:tc>
        <w:tc>
          <w:tcPr>
            <w:tcW w:w="1701" w:type="dxa"/>
          </w:tcPr>
          <w:p w14:paraId="1DF97BC2" w14:textId="63BEB060" w:rsidR="00136240" w:rsidRPr="007076A7" w:rsidRDefault="00136240">
            <w:pPr>
              <w:rPr>
                <w:szCs w:val="20"/>
              </w:rPr>
            </w:pPr>
            <w:r w:rsidRPr="007076A7">
              <w:rPr>
                <w:szCs w:val="20"/>
              </w:rPr>
              <w:t>string</w:t>
            </w:r>
          </w:p>
        </w:tc>
        <w:tc>
          <w:tcPr>
            <w:tcW w:w="3827" w:type="dxa"/>
          </w:tcPr>
          <w:p w14:paraId="070D812B" w14:textId="25814285" w:rsidR="00136240" w:rsidRPr="007076A7" w:rsidRDefault="00136240">
            <w:pPr>
              <w:rPr>
                <w:szCs w:val="20"/>
              </w:rPr>
            </w:pPr>
            <w:r w:rsidRPr="007076A7">
              <w:rPr>
                <w:szCs w:val="20"/>
              </w:rPr>
              <w:t>Titel som beskriver den information som sänds i dokumentet. (t.ex. 12-avl. vilo-EKG)</w:t>
            </w:r>
          </w:p>
        </w:tc>
        <w:tc>
          <w:tcPr>
            <w:tcW w:w="1192" w:type="dxa"/>
          </w:tcPr>
          <w:p w14:paraId="2C21113C" w14:textId="6AE1B484" w:rsidR="00136240" w:rsidRPr="007076A7" w:rsidRDefault="00136240">
            <w:pPr>
              <w:jc w:val="center"/>
              <w:rPr>
                <w:szCs w:val="20"/>
              </w:rPr>
            </w:pPr>
            <w:r w:rsidRPr="007076A7">
              <w:rPr>
                <w:szCs w:val="20"/>
              </w:rPr>
              <w:t>0..1</w:t>
            </w:r>
          </w:p>
        </w:tc>
      </w:tr>
      <w:tr w:rsidR="00136240" w:rsidRPr="007076A7" w14:paraId="65088D38" w14:textId="77777777" w:rsidTr="003A6D72">
        <w:tc>
          <w:tcPr>
            <w:tcW w:w="2802" w:type="dxa"/>
          </w:tcPr>
          <w:p w14:paraId="6B82356A" w14:textId="6FD721BD" w:rsidR="00136240" w:rsidRPr="007076A7" w:rsidRDefault="00136240">
            <w:pPr>
              <w:rPr>
                <w:szCs w:val="20"/>
              </w:rPr>
            </w:pPr>
            <w:r w:rsidRPr="007076A7">
              <w:rPr>
                <w:szCs w:val="20"/>
              </w:rPr>
              <w:t>../../documentTime</w:t>
            </w:r>
          </w:p>
        </w:tc>
        <w:tc>
          <w:tcPr>
            <w:tcW w:w="1701" w:type="dxa"/>
          </w:tcPr>
          <w:p w14:paraId="7D48170B" w14:textId="2B363E2E" w:rsidR="00136240" w:rsidRPr="007076A7" w:rsidRDefault="00136240">
            <w:pPr>
              <w:rPr>
                <w:szCs w:val="20"/>
              </w:rPr>
            </w:pPr>
            <w:r w:rsidRPr="007076A7">
              <w:rPr>
                <w:szCs w:val="20"/>
              </w:rPr>
              <w:t>TimeStampType</w:t>
            </w:r>
          </w:p>
        </w:tc>
        <w:tc>
          <w:tcPr>
            <w:tcW w:w="3827" w:type="dxa"/>
          </w:tcPr>
          <w:p w14:paraId="5AFC418D" w14:textId="77777777" w:rsidR="00136240" w:rsidRPr="007076A7" w:rsidRDefault="00136240" w:rsidP="003A6D72">
            <w:pPr>
              <w:spacing w:line="229" w:lineRule="exact"/>
              <w:rPr>
                <w:szCs w:val="20"/>
              </w:rPr>
            </w:pPr>
            <w:r w:rsidRPr="007076A7">
              <w:rPr>
                <w:szCs w:val="20"/>
              </w:rPr>
              <w:t xml:space="preserve">Händelsetidpunkt, om relevant.  </w:t>
            </w:r>
          </w:p>
          <w:p w14:paraId="5C29CD11" w14:textId="3DB861B7" w:rsidR="00136240" w:rsidRPr="007076A7" w:rsidRDefault="00136240">
            <w:pPr>
              <w:rPr>
                <w:szCs w:val="20"/>
              </w:rPr>
            </w:pPr>
          </w:p>
        </w:tc>
        <w:tc>
          <w:tcPr>
            <w:tcW w:w="1192" w:type="dxa"/>
          </w:tcPr>
          <w:p w14:paraId="4AACDF8A" w14:textId="1A6BAC12" w:rsidR="00136240" w:rsidRPr="007076A7" w:rsidRDefault="00136240">
            <w:pPr>
              <w:jc w:val="center"/>
              <w:rPr>
                <w:szCs w:val="20"/>
              </w:rPr>
            </w:pPr>
            <w:r w:rsidRPr="007076A7">
              <w:rPr>
                <w:szCs w:val="20"/>
              </w:rPr>
              <w:t>0..1</w:t>
            </w:r>
          </w:p>
        </w:tc>
      </w:tr>
      <w:tr w:rsidR="00136240" w:rsidRPr="007076A7" w14:paraId="56931075" w14:textId="77777777" w:rsidTr="003A6D72">
        <w:tc>
          <w:tcPr>
            <w:tcW w:w="2802" w:type="dxa"/>
          </w:tcPr>
          <w:p w14:paraId="141E8041" w14:textId="2FB4ECF5" w:rsidR="00136240" w:rsidRPr="007076A7" w:rsidRDefault="00136240">
            <w:pPr>
              <w:rPr>
                <w:szCs w:val="20"/>
              </w:rPr>
            </w:pPr>
            <w:r w:rsidRPr="007076A7">
              <w:rPr>
                <w:i/>
                <w:szCs w:val="20"/>
              </w:rPr>
              <w:t>../../patientId</w:t>
            </w:r>
          </w:p>
        </w:tc>
        <w:tc>
          <w:tcPr>
            <w:tcW w:w="1701" w:type="dxa"/>
          </w:tcPr>
          <w:p w14:paraId="712AE818" w14:textId="4AF3323E" w:rsidR="00136240" w:rsidRPr="007076A7" w:rsidRDefault="00136240">
            <w:pPr>
              <w:rPr>
                <w:szCs w:val="20"/>
              </w:rPr>
            </w:pPr>
            <w:r w:rsidRPr="007076A7">
              <w:rPr>
                <w:i/>
                <w:spacing w:val="-1"/>
                <w:szCs w:val="20"/>
              </w:rPr>
              <w:t>PersonIdType</w:t>
            </w:r>
          </w:p>
        </w:tc>
        <w:tc>
          <w:tcPr>
            <w:tcW w:w="3827" w:type="dxa"/>
          </w:tcPr>
          <w:p w14:paraId="1616E08D" w14:textId="6EDB5A0C" w:rsidR="00136240" w:rsidRPr="007076A7" w:rsidRDefault="00136240">
            <w:pPr>
              <w:rPr>
                <w:szCs w:val="20"/>
              </w:rPr>
            </w:pPr>
            <w:r w:rsidRPr="007076A7">
              <w:rPr>
                <w:i/>
                <w:szCs w:val="20"/>
              </w:rPr>
              <w:t xml:space="preserve">Identifierare för patient. </w:t>
            </w:r>
          </w:p>
        </w:tc>
        <w:tc>
          <w:tcPr>
            <w:tcW w:w="1192" w:type="dxa"/>
          </w:tcPr>
          <w:p w14:paraId="06B13035" w14:textId="701A8348" w:rsidR="00136240" w:rsidRPr="007076A7" w:rsidRDefault="00136240">
            <w:pPr>
              <w:jc w:val="center"/>
              <w:rPr>
                <w:szCs w:val="20"/>
              </w:rPr>
            </w:pPr>
            <w:r w:rsidRPr="007076A7">
              <w:rPr>
                <w:i/>
                <w:szCs w:val="20"/>
              </w:rPr>
              <w:t>1..1</w:t>
            </w:r>
          </w:p>
        </w:tc>
      </w:tr>
      <w:tr w:rsidR="00136240" w:rsidRPr="007076A7" w14:paraId="7A177453" w14:textId="77777777" w:rsidTr="003A6D72">
        <w:tc>
          <w:tcPr>
            <w:tcW w:w="2802" w:type="dxa"/>
          </w:tcPr>
          <w:p w14:paraId="62EB42FA" w14:textId="442B43FD" w:rsidR="00136240" w:rsidRPr="007076A7" w:rsidRDefault="00136240">
            <w:pPr>
              <w:rPr>
                <w:szCs w:val="20"/>
              </w:rPr>
            </w:pPr>
            <w:r w:rsidRPr="007076A7">
              <w:rPr>
                <w:szCs w:val="20"/>
              </w:rPr>
              <w:t>../../../id</w:t>
            </w:r>
          </w:p>
        </w:tc>
        <w:tc>
          <w:tcPr>
            <w:tcW w:w="1701" w:type="dxa"/>
          </w:tcPr>
          <w:p w14:paraId="76754EED" w14:textId="4ADC0ADD" w:rsidR="00136240" w:rsidRPr="007076A7" w:rsidRDefault="00136240">
            <w:pPr>
              <w:rPr>
                <w:szCs w:val="20"/>
              </w:rPr>
            </w:pPr>
            <w:r w:rsidRPr="007076A7">
              <w:rPr>
                <w:szCs w:val="20"/>
              </w:rPr>
              <w:t>string</w:t>
            </w:r>
          </w:p>
        </w:tc>
        <w:tc>
          <w:tcPr>
            <w:tcW w:w="3827" w:type="dxa"/>
          </w:tcPr>
          <w:p w14:paraId="0D61DFB3" w14:textId="7699A4D6" w:rsidR="00136240" w:rsidRPr="007076A7" w:rsidRDefault="00136240">
            <w:pPr>
              <w:rPr>
                <w:szCs w:val="20"/>
              </w:rPr>
            </w:pPr>
            <w:r w:rsidRPr="007076A7">
              <w:rPr>
                <w:szCs w:val="20"/>
              </w:rPr>
              <w:t xml:space="preserve">Identiteten enligt den identitetstyp (type) som angivits. Anges med 12 </w:t>
            </w:r>
            <w:r w:rsidRPr="007076A7">
              <w:rPr>
                <w:szCs w:val="20"/>
              </w:rPr>
              <w:lastRenderedPageBreak/>
              <w:t>tecken utan bindestreck.</w:t>
            </w:r>
          </w:p>
        </w:tc>
        <w:tc>
          <w:tcPr>
            <w:tcW w:w="1192" w:type="dxa"/>
          </w:tcPr>
          <w:p w14:paraId="7ECF8468" w14:textId="7F559CCD" w:rsidR="00136240" w:rsidRPr="007076A7" w:rsidRDefault="00136240">
            <w:pPr>
              <w:jc w:val="center"/>
              <w:rPr>
                <w:szCs w:val="20"/>
              </w:rPr>
            </w:pPr>
            <w:r w:rsidRPr="007076A7">
              <w:rPr>
                <w:szCs w:val="20"/>
              </w:rPr>
              <w:lastRenderedPageBreak/>
              <w:t>1..1</w:t>
            </w:r>
          </w:p>
        </w:tc>
      </w:tr>
      <w:tr w:rsidR="00136240" w:rsidRPr="007076A7" w14:paraId="3729840B" w14:textId="77777777" w:rsidTr="003A6D72">
        <w:tc>
          <w:tcPr>
            <w:tcW w:w="2802" w:type="dxa"/>
          </w:tcPr>
          <w:p w14:paraId="70D69FBE" w14:textId="126D5671" w:rsidR="00136240" w:rsidRPr="007076A7" w:rsidRDefault="00136240">
            <w:pPr>
              <w:rPr>
                <w:szCs w:val="20"/>
              </w:rPr>
            </w:pPr>
            <w:r w:rsidRPr="007076A7">
              <w:rPr>
                <w:szCs w:val="20"/>
              </w:rPr>
              <w:lastRenderedPageBreak/>
              <w:t>../../../type</w:t>
            </w:r>
          </w:p>
        </w:tc>
        <w:tc>
          <w:tcPr>
            <w:tcW w:w="1701" w:type="dxa"/>
          </w:tcPr>
          <w:p w14:paraId="74BB2525" w14:textId="0799EB2C" w:rsidR="00136240" w:rsidRPr="007076A7" w:rsidRDefault="00136240">
            <w:pPr>
              <w:rPr>
                <w:szCs w:val="20"/>
              </w:rPr>
            </w:pPr>
            <w:r w:rsidRPr="007076A7">
              <w:rPr>
                <w:szCs w:val="20"/>
              </w:rPr>
              <w:t>string</w:t>
            </w:r>
          </w:p>
        </w:tc>
        <w:tc>
          <w:tcPr>
            <w:tcW w:w="3827" w:type="dxa"/>
          </w:tcPr>
          <w:p w14:paraId="4A8CF6A6" w14:textId="36DF9A5A" w:rsidR="00136240" w:rsidRPr="007076A7" w:rsidRDefault="00136240">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1CDF2209" w14:textId="3B313E58" w:rsidR="00136240" w:rsidRPr="007076A7" w:rsidRDefault="00136240">
            <w:pPr>
              <w:jc w:val="center"/>
              <w:rPr>
                <w:szCs w:val="20"/>
              </w:rPr>
            </w:pPr>
            <w:r w:rsidRPr="007076A7">
              <w:rPr>
                <w:szCs w:val="20"/>
              </w:rPr>
              <w:t>1..1</w:t>
            </w:r>
          </w:p>
        </w:tc>
      </w:tr>
      <w:tr w:rsidR="00136240" w:rsidRPr="007076A7" w14:paraId="1F087CCA" w14:textId="77777777" w:rsidTr="003A6D72">
        <w:tc>
          <w:tcPr>
            <w:tcW w:w="2802" w:type="dxa"/>
          </w:tcPr>
          <w:p w14:paraId="6B319307" w14:textId="77777777" w:rsidR="00136240" w:rsidRPr="007076A7" w:rsidRDefault="00136240" w:rsidP="003A6D72">
            <w:pPr>
              <w:spacing w:line="229" w:lineRule="exact"/>
              <w:rPr>
                <w:i/>
                <w:szCs w:val="20"/>
              </w:rPr>
            </w:pPr>
            <w:r w:rsidRPr="007076A7">
              <w:rPr>
                <w:i/>
                <w:szCs w:val="20"/>
              </w:rPr>
              <w:t>../../accountableHealthcareProfessional</w:t>
            </w:r>
          </w:p>
          <w:p w14:paraId="073DF717" w14:textId="5AE25DC9" w:rsidR="00136240" w:rsidRPr="007076A7" w:rsidRDefault="00136240">
            <w:pPr>
              <w:rPr>
                <w:szCs w:val="20"/>
              </w:rPr>
            </w:pPr>
          </w:p>
        </w:tc>
        <w:tc>
          <w:tcPr>
            <w:tcW w:w="1701" w:type="dxa"/>
          </w:tcPr>
          <w:p w14:paraId="67E2644F" w14:textId="77777777" w:rsidR="00136240" w:rsidRPr="007076A7" w:rsidRDefault="00136240" w:rsidP="003A6D72">
            <w:pPr>
              <w:spacing w:line="229" w:lineRule="exact"/>
              <w:rPr>
                <w:i/>
                <w:szCs w:val="20"/>
              </w:rPr>
            </w:pPr>
            <w:r w:rsidRPr="007076A7">
              <w:rPr>
                <w:i/>
                <w:szCs w:val="20"/>
              </w:rPr>
              <w:t>HealthcareProfessionalType</w:t>
            </w:r>
          </w:p>
          <w:p w14:paraId="1080FAE9" w14:textId="7FD300DD" w:rsidR="00136240" w:rsidRPr="007076A7" w:rsidRDefault="00136240">
            <w:pPr>
              <w:rPr>
                <w:szCs w:val="20"/>
              </w:rPr>
            </w:pPr>
          </w:p>
        </w:tc>
        <w:tc>
          <w:tcPr>
            <w:tcW w:w="3827" w:type="dxa"/>
          </w:tcPr>
          <w:p w14:paraId="3F268866" w14:textId="5A2EBF93" w:rsidR="00136240" w:rsidRPr="007076A7" w:rsidRDefault="00136240" w:rsidP="002F51F9">
            <w:pPr>
              <w:rPr>
                <w:szCs w:val="20"/>
              </w:rPr>
            </w:pPr>
            <w:r w:rsidRPr="007076A7">
              <w:rPr>
                <w:i/>
                <w:szCs w:val="20"/>
              </w:rPr>
              <w:t xml:space="preserve">Ansvarig hälso- och sjukvårdsperson.Ansvarig för </w:t>
            </w:r>
            <w:r w:rsidR="002F51F9" w:rsidRPr="007076A7">
              <w:rPr>
                <w:i/>
                <w:szCs w:val="20"/>
              </w:rPr>
              <w:t>det samlade dokumentet</w:t>
            </w:r>
            <w:r w:rsidRPr="007076A7">
              <w:rPr>
                <w:i/>
                <w:szCs w:val="20"/>
              </w:rPr>
              <w:t>.</w:t>
            </w:r>
          </w:p>
        </w:tc>
        <w:tc>
          <w:tcPr>
            <w:tcW w:w="1192" w:type="dxa"/>
          </w:tcPr>
          <w:p w14:paraId="444B7D08" w14:textId="6FF01B3B" w:rsidR="00136240" w:rsidRPr="007076A7" w:rsidRDefault="00136240">
            <w:pPr>
              <w:jc w:val="center"/>
              <w:rPr>
                <w:szCs w:val="20"/>
              </w:rPr>
            </w:pPr>
            <w:r w:rsidRPr="007076A7">
              <w:rPr>
                <w:i/>
                <w:szCs w:val="20"/>
              </w:rPr>
              <w:t>1..1</w:t>
            </w:r>
          </w:p>
        </w:tc>
      </w:tr>
      <w:tr w:rsidR="00136240" w:rsidRPr="007076A7" w14:paraId="183C3A6A" w14:textId="77777777" w:rsidTr="003A6D72">
        <w:tc>
          <w:tcPr>
            <w:tcW w:w="2802" w:type="dxa"/>
          </w:tcPr>
          <w:p w14:paraId="69519673" w14:textId="77777777" w:rsidR="00136240" w:rsidRPr="007076A7" w:rsidRDefault="00136240" w:rsidP="003A6D72">
            <w:pPr>
              <w:spacing w:line="229" w:lineRule="exact"/>
              <w:rPr>
                <w:szCs w:val="20"/>
              </w:rPr>
            </w:pPr>
            <w:r w:rsidRPr="007076A7">
              <w:rPr>
                <w:szCs w:val="20"/>
              </w:rPr>
              <w:t>../../../a</w:t>
            </w:r>
            <w:r w:rsidRPr="007076A7">
              <w:rPr>
                <w:spacing w:val="-1"/>
                <w:szCs w:val="20"/>
              </w:rPr>
              <w:t>uthorTime</w:t>
            </w:r>
          </w:p>
          <w:p w14:paraId="04C2E491" w14:textId="0C3BBBAF" w:rsidR="00136240" w:rsidRPr="007076A7" w:rsidRDefault="00136240">
            <w:pPr>
              <w:rPr>
                <w:szCs w:val="20"/>
              </w:rPr>
            </w:pPr>
          </w:p>
        </w:tc>
        <w:tc>
          <w:tcPr>
            <w:tcW w:w="1701" w:type="dxa"/>
          </w:tcPr>
          <w:p w14:paraId="7A05A8E5"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4C0B5D51" w14:textId="5745B6C1" w:rsidR="00136240" w:rsidRPr="007076A7" w:rsidRDefault="00136240">
            <w:pPr>
              <w:rPr>
                <w:szCs w:val="20"/>
              </w:rPr>
            </w:pPr>
          </w:p>
        </w:tc>
        <w:tc>
          <w:tcPr>
            <w:tcW w:w="3827" w:type="dxa"/>
          </w:tcPr>
          <w:p w14:paraId="462D4157" w14:textId="77777777" w:rsidR="00136240" w:rsidRPr="007076A7" w:rsidRDefault="00136240" w:rsidP="003A6D72">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252B466B" w14:textId="1D4410D0" w:rsidR="00136240" w:rsidRPr="007076A7" w:rsidRDefault="00136240">
            <w:pPr>
              <w:rPr>
                <w:szCs w:val="20"/>
              </w:rPr>
            </w:pPr>
          </w:p>
        </w:tc>
        <w:tc>
          <w:tcPr>
            <w:tcW w:w="1192" w:type="dxa"/>
          </w:tcPr>
          <w:p w14:paraId="083945ED" w14:textId="51309307" w:rsidR="00136240" w:rsidRPr="007076A7" w:rsidRDefault="00136240">
            <w:pPr>
              <w:jc w:val="center"/>
              <w:rPr>
                <w:szCs w:val="20"/>
              </w:rPr>
            </w:pPr>
            <w:r w:rsidRPr="007076A7">
              <w:rPr>
                <w:spacing w:val="-1"/>
                <w:szCs w:val="20"/>
              </w:rPr>
              <w:t>1..1</w:t>
            </w:r>
          </w:p>
        </w:tc>
      </w:tr>
      <w:tr w:rsidR="00136240" w:rsidRPr="007076A7" w14:paraId="5E812433" w14:textId="77777777" w:rsidTr="003A6D72">
        <w:tc>
          <w:tcPr>
            <w:tcW w:w="2802" w:type="dxa"/>
          </w:tcPr>
          <w:p w14:paraId="4F854703" w14:textId="77777777" w:rsidR="00136240" w:rsidRPr="007076A7" w:rsidRDefault="00136240" w:rsidP="003A6D72">
            <w:pPr>
              <w:spacing w:line="229" w:lineRule="exact"/>
              <w:rPr>
                <w:szCs w:val="20"/>
              </w:rPr>
            </w:pPr>
            <w:r w:rsidRPr="007076A7">
              <w:rPr>
                <w:szCs w:val="20"/>
              </w:rPr>
              <w:t>../../../</w:t>
            </w:r>
            <w:r w:rsidRPr="007076A7">
              <w:rPr>
                <w:spacing w:val="-1"/>
                <w:szCs w:val="20"/>
              </w:rPr>
              <w:t>healthcareProfessionalHSAId</w:t>
            </w:r>
          </w:p>
          <w:p w14:paraId="796EE1F4" w14:textId="7D7FEBBC" w:rsidR="00136240" w:rsidRPr="007076A7" w:rsidRDefault="00136240">
            <w:pPr>
              <w:rPr>
                <w:szCs w:val="20"/>
              </w:rPr>
            </w:pPr>
          </w:p>
        </w:tc>
        <w:tc>
          <w:tcPr>
            <w:tcW w:w="1701" w:type="dxa"/>
          </w:tcPr>
          <w:p w14:paraId="47022544" w14:textId="77777777" w:rsidR="00136240" w:rsidRPr="007076A7" w:rsidRDefault="00136240" w:rsidP="003A6D72">
            <w:pPr>
              <w:spacing w:line="229" w:lineRule="exact"/>
              <w:rPr>
                <w:rFonts w:cs="Arial"/>
                <w:szCs w:val="20"/>
                <w:lang w:val="en-US"/>
              </w:rPr>
            </w:pPr>
            <w:r w:rsidRPr="007076A7">
              <w:rPr>
                <w:szCs w:val="20"/>
              </w:rPr>
              <w:t>HSAIdType</w:t>
            </w:r>
          </w:p>
          <w:p w14:paraId="69DFB30B" w14:textId="58BD9EBF" w:rsidR="00136240" w:rsidRPr="007076A7" w:rsidRDefault="00136240">
            <w:pPr>
              <w:rPr>
                <w:szCs w:val="20"/>
              </w:rPr>
            </w:pPr>
          </w:p>
        </w:tc>
        <w:tc>
          <w:tcPr>
            <w:tcW w:w="3827" w:type="dxa"/>
          </w:tcPr>
          <w:p w14:paraId="45E493A6" w14:textId="7685B434" w:rsidR="00136240" w:rsidRPr="007076A7" w:rsidRDefault="00136240">
            <w:pPr>
              <w:rPr>
                <w:szCs w:val="20"/>
              </w:rPr>
            </w:pPr>
            <w:r w:rsidRPr="007076A7">
              <w:rPr>
                <w:spacing w:val="-1"/>
                <w:szCs w:val="20"/>
              </w:rPr>
              <w:t>HSA-id för vård- och omsorgspersonal. Skall anges om tillgänglig</w:t>
            </w:r>
            <w:r w:rsidR="002016C1" w:rsidRPr="007076A7">
              <w:rPr>
                <w:spacing w:val="-1"/>
                <w:szCs w:val="20"/>
              </w:rPr>
              <w:t>.</w:t>
            </w:r>
          </w:p>
        </w:tc>
        <w:tc>
          <w:tcPr>
            <w:tcW w:w="1192" w:type="dxa"/>
          </w:tcPr>
          <w:p w14:paraId="6D011B4C" w14:textId="4FABAD47" w:rsidR="00136240" w:rsidRPr="007076A7" w:rsidRDefault="00136240">
            <w:pPr>
              <w:jc w:val="center"/>
              <w:rPr>
                <w:szCs w:val="20"/>
              </w:rPr>
            </w:pPr>
            <w:r w:rsidRPr="007076A7">
              <w:rPr>
                <w:spacing w:val="-1"/>
                <w:szCs w:val="20"/>
              </w:rPr>
              <w:t>0..1</w:t>
            </w:r>
          </w:p>
        </w:tc>
      </w:tr>
      <w:tr w:rsidR="00136240" w:rsidRPr="007076A7" w14:paraId="6FC3C8CF" w14:textId="77777777" w:rsidTr="003A6D72">
        <w:tc>
          <w:tcPr>
            <w:tcW w:w="2802" w:type="dxa"/>
          </w:tcPr>
          <w:p w14:paraId="1B56A075" w14:textId="08236758" w:rsidR="00136240" w:rsidRPr="007076A7" w:rsidRDefault="00136240">
            <w:pPr>
              <w:rPr>
                <w:szCs w:val="20"/>
              </w:rPr>
            </w:pPr>
            <w:r w:rsidRPr="007076A7">
              <w:rPr>
                <w:szCs w:val="20"/>
              </w:rPr>
              <w:t>../../../</w:t>
            </w:r>
            <w:r w:rsidRPr="007076A7">
              <w:rPr>
                <w:spacing w:val="-1"/>
                <w:szCs w:val="20"/>
              </w:rPr>
              <w:t>healthcareProfessionalName</w:t>
            </w:r>
          </w:p>
        </w:tc>
        <w:tc>
          <w:tcPr>
            <w:tcW w:w="1701" w:type="dxa"/>
          </w:tcPr>
          <w:p w14:paraId="65565981" w14:textId="514059AF" w:rsidR="00136240" w:rsidRPr="007076A7" w:rsidRDefault="00136240">
            <w:pPr>
              <w:rPr>
                <w:szCs w:val="20"/>
              </w:rPr>
            </w:pPr>
            <w:r w:rsidRPr="007076A7">
              <w:rPr>
                <w:spacing w:val="-1"/>
                <w:szCs w:val="20"/>
              </w:rPr>
              <w:t>string</w:t>
            </w:r>
          </w:p>
        </w:tc>
        <w:tc>
          <w:tcPr>
            <w:tcW w:w="3827" w:type="dxa"/>
          </w:tcPr>
          <w:p w14:paraId="3CB4A220" w14:textId="2CBD69B0" w:rsidR="00136240" w:rsidRPr="007076A7" w:rsidRDefault="00136240">
            <w:pPr>
              <w:rPr>
                <w:szCs w:val="20"/>
              </w:rPr>
            </w:pPr>
            <w:r w:rsidRPr="007076A7">
              <w:rPr>
                <w:spacing w:val="-1"/>
                <w:szCs w:val="20"/>
              </w:rPr>
              <w:t>Namn på vård- och omsorgspersonal. Om tillgängligt skall detta anges.</w:t>
            </w:r>
          </w:p>
        </w:tc>
        <w:tc>
          <w:tcPr>
            <w:tcW w:w="1192" w:type="dxa"/>
          </w:tcPr>
          <w:p w14:paraId="78BC6D8E" w14:textId="798C59FA" w:rsidR="00136240" w:rsidRPr="007076A7" w:rsidRDefault="00136240">
            <w:pPr>
              <w:jc w:val="center"/>
              <w:rPr>
                <w:szCs w:val="20"/>
              </w:rPr>
            </w:pPr>
            <w:r w:rsidRPr="007076A7">
              <w:rPr>
                <w:spacing w:val="-1"/>
                <w:szCs w:val="20"/>
              </w:rPr>
              <w:t>0..1</w:t>
            </w:r>
          </w:p>
        </w:tc>
      </w:tr>
      <w:tr w:rsidR="00136240" w:rsidRPr="007076A7" w14:paraId="18E07FEE" w14:textId="77777777" w:rsidTr="003A6D72">
        <w:tc>
          <w:tcPr>
            <w:tcW w:w="2802" w:type="dxa"/>
          </w:tcPr>
          <w:p w14:paraId="0449B06A" w14:textId="025F14F2" w:rsidR="00136240" w:rsidRPr="007076A7" w:rsidRDefault="00136240" w:rsidP="000C5BDE">
            <w:pPr>
              <w:spacing w:line="229" w:lineRule="exact"/>
              <w:rPr>
                <w:szCs w:val="20"/>
              </w:rPr>
            </w:pPr>
            <w:r w:rsidRPr="007076A7">
              <w:rPr>
                <w:i/>
                <w:szCs w:val="20"/>
              </w:rPr>
              <w:t>../../../</w:t>
            </w:r>
            <w:r w:rsidRPr="007076A7">
              <w:rPr>
                <w:i/>
                <w:spacing w:val="-1"/>
                <w:szCs w:val="20"/>
              </w:rPr>
              <w:t>healthcareProfessionalRoleCode</w:t>
            </w:r>
          </w:p>
        </w:tc>
        <w:tc>
          <w:tcPr>
            <w:tcW w:w="1701" w:type="dxa"/>
          </w:tcPr>
          <w:p w14:paraId="6EE26944" w14:textId="77777777" w:rsidR="00136240" w:rsidRPr="007076A7" w:rsidRDefault="00136240" w:rsidP="003A6D72">
            <w:pPr>
              <w:spacing w:line="226" w:lineRule="exact"/>
              <w:rPr>
                <w:i/>
                <w:spacing w:val="-1"/>
                <w:szCs w:val="20"/>
              </w:rPr>
            </w:pPr>
            <w:r w:rsidRPr="007076A7">
              <w:rPr>
                <w:i/>
                <w:spacing w:val="-1"/>
                <w:szCs w:val="20"/>
              </w:rPr>
              <w:t xml:space="preserve">CVType </w:t>
            </w:r>
          </w:p>
          <w:p w14:paraId="45759DA0" w14:textId="77777777" w:rsidR="00136240" w:rsidRPr="007076A7" w:rsidRDefault="00136240">
            <w:pPr>
              <w:rPr>
                <w:szCs w:val="20"/>
              </w:rPr>
            </w:pPr>
          </w:p>
        </w:tc>
        <w:tc>
          <w:tcPr>
            <w:tcW w:w="3827" w:type="dxa"/>
          </w:tcPr>
          <w:p w14:paraId="113B86C9" w14:textId="5E795831" w:rsidR="00027A53" w:rsidRPr="007076A7" w:rsidRDefault="00136240" w:rsidP="000C5BDE">
            <w:pPr>
              <w:spacing w:line="226" w:lineRule="exact"/>
              <w:rPr>
                <w:i/>
                <w:spacing w:val="-1"/>
                <w:szCs w:val="20"/>
              </w:rPr>
            </w:pPr>
            <w:r w:rsidRPr="007076A7">
              <w:rPr>
                <w:i/>
                <w:szCs w:val="20"/>
              </w:rPr>
              <w:t xml:space="preserve">Information om ansvarige personens befattning. Om möjligt skall KV Befattning (OID 1.2.752.129.2.2.1.4), se </w:t>
            </w:r>
            <w:r w:rsidR="002016C1" w:rsidRPr="007076A7">
              <w:rPr>
                <w:i/>
                <w:szCs w:val="20"/>
              </w:rPr>
              <w:t>referens [</w:t>
            </w:r>
            <w:r w:rsidR="002016C1" w:rsidRPr="007076A7">
              <w:rPr>
                <w:i/>
                <w:szCs w:val="20"/>
              </w:rPr>
              <w:fldChar w:fldCharType="begin"/>
            </w:r>
            <w:r w:rsidR="002016C1" w:rsidRPr="007076A7">
              <w:rPr>
                <w:i/>
                <w:szCs w:val="20"/>
              </w:rPr>
              <w:instrText xml:space="preserve"> REF _Ref383778264 \h </w:instrText>
            </w:r>
            <w:r w:rsidR="007076A7" w:rsidRPr="007076A7">
              <w:rPr>
                <w:i/>
                <w:szCs w:val="20"/>
              </w:rPr>
              <w:instrText xml:space="preserve"> \* MERGEFORMAT </w:instrText>
            </w:r>
            <w:r w:rsidR="002016C1" w:rsidRPr="007076A7">
              <w:rPr>
                <w:i/>
                <w:szCs w:val="20"/>
              </w:rPr>
            </w:r>
            <w:r w:rsidR="002016C1" w:rsidRPr="007076A7">
              <w:rPr>
                <w:i/>
                <w:szCs w:val="20"/>
              </w:rPr>
              <w:fldChar w:fldCharType="separate"/>
            </w:r>
            <w:r w:rsidR="00AF1612" w:rsidRPr="00AF1612">
              <w:rPr>
                <w:szCs w:val="20"/>
              </w:rPr>
              <w:t xml:space="preserve">R </w:t>
            </w:r>
            <w:r w:rsidR="00AF1612" w:rsidRPr="00AF1612">
              <w:rPr>
                <w:noProof/>
                <w:szCs w:val="20"/>
              </w:rPr>
              <w:t>5</w:t>
            </w:r>
            <w:r w:rsidR="002016C1" w:rsidRPr="007076A7">
              <w:rPr>
                <w:i/>
                <w:szCs w:val="20"/>
              </w:rPr>
              <w:fldChar w:fldCharType="end"/>
            </w:r>
            <w:r w:rsidR="002016C1" w:rsidRPr="007076A7">
              <w:rPr>
                <w:i/>
                <w:szCs w:val="20"/>
              </w:rPr>
              <w:t>].</w:t>
            </w:r>
          </w:p>
          <w:p w14:paraId="6C24C162" w14:textId="63F47ACD" w:rsidR="00136240" w:rsidRPr="007076A7" w:rsidRDefault="00027A53" w:rsidP="000C5BDE">
            <w:pPr>
              <w:spacing w:line="226" w:lineRule="exact"/>
              <w:rPr>
                <w:szCs w:val="20"/>
              </w:rPr>
            </w:pPr>
            <w:r w:rsidRPr="007076A7">
              <w:rPr>
                <w:i/>
                <w:spacing w:val="-1"/>
                <w:szCs w:val="20"/>
              </w:rPr>
              <w:t>Om kodverk saknas anges befattning i originalText.</w:t>
            </w:r>
          </w:p>
        </w:tc>
        <w:tc>
          <w:tcPr>
            <w:tcW w:w="1192" w:type="dxa"/>
          </w:tcPr>
          <w:p w14:paraId="591BC1A3" w14:textId="0D8E5243" w:rsidR="00136240" w:rsidRPr="007076A7" w:rsidRDefault="00136240">
            <w:pPr>
              <w:jc w:val="center"/>
              <w:rPr>
                <w:szCs w:val="20"/>
              </w:rPr>
            </w:pPr>
            <w:r w:rsidRPr="007076A7">
              <w:rPr>
                <w:i/>
                <w:spacing w:val="-1"/>
                <w:szCs w:val="20"/>
              </w:rPr>
              <w:t>0..1</w:t>
            </w:r>
          </w:p>
        </w:tc>
      </w:tr>
      <w:tr w:rsidR="00136240" w:rsidRPr="007076A7" w14:paraId="60F6810D" w14:textId="77777777" w:rsidTr="003A6D72">
        <w:tc>
          <w:tcPr>
            <w:tcW w:w="2802" w:type="dxa"/>
          </w:tcPr>
          <w:p w14:paraId="77988EA5" w14:textId="27F691A2" w:rsidR="00136240" w:rsidRPr="007076A7" w:rsidRDefault="00136240">
            <w:pPr>
              <w:rPr>
                <w:szCs w:val="20"/>
              </w:rPr>
            </w:pPr>
            <w:r w:rsidRPr="007076A7">
              <w:rPr>
                <w:szCs w:val="20"/>
              </w:rPr>
              <w:t>../../../</w:t>
            </w:r>
            <w:r w:rsidRPr="007076A7">
              <w:rPr>
                <w:spacing w:val="-1"/>
                <w:szCs w:val="20"/>
              </w:rPr>
              <w:t>../code</w:t>
            </w:r>
          </w:p>
        </w:tc>
        <w:tc>
          <w:tcPr>
            <w:tcW w:w="1701" w:type="dxa"/>
          </w:tcPr>
          <w:p w14:paraId="32A55132" w14:textId="393DBDA8" w:rsidR="00136240" w:rsidRPr="007076A7" w:rsidRDefault="00136240">
            <w:pPr>
              <w:rPr>
                <w:szCs w:val="20"/>
              </w:rPr>
            </w:pPr>
            <w:r w:rsidRPr="007076A7">
              <w:rPr>
                <w:spacing w:val="-1"/>
                <w:szCs w:val="20"/>
              </w:rPr>
              <w:t>string</w:t>
            </w:r>
          </w:p>
        </w:tc>
        <w:tc>
          <w:tcPr>
            <w:tcW w:w="3827" w:type="dxa"/>
          </w:tcPr>
          <w:p w14:paraId="0B28AB62" w14:textId="3517F133" w:rsidR="00136240" w:rsidRPr="007076A7" w:rsidRDefault="00136240">
            <w:pPr>
              <w:rPr>
                <w:szCs w:val="20"/>
              </w:rPr>
            </w:pPr>
            <w:r w:rsidRPr="007076A7">
              <w:rPr>
                <w:szCs w:val="20"/>
              </w:rPr>
              <w:t>Befattningskod. Om code anges skall också codeSystem samt displayName anges.</w:t>
            </w:r>
          </w:p>
        </w:tc>
        <w:tc>
          <w:tcPr>
            <w:tcW w:w="1192" w:type="dxa"/>
          </w:tcPr>
          <w:p w14:paraId="32437544" w14:textId="2569353F" w:rsidR="00136240" w:rsidRPr="007076A7" w:rsidRDefault="00136240">
            <w:pPr>
              <w:jc w:val="center"/>
              <w:rPr>
                <w:szCs w:val="20"/>
              </w:rPr>
            </w:pPr>
            <w:r w:rsidRPr="007076A7">
              <w:rPr>
                <w:spacing w:val="-1"/>
                <w:szCs w:val="20"/>
              </w:rPr>
              <w:t>0..1</w:t>
            </w:r>
          </w:p>
        </w:tc>
      </w:tr>
      <w:tr w:rsidR="00136240" w:rsidRPr="007076A7" w14:paraId="29E9172E" w14:textId="77777777" w:rsidTr="003A6D72">
        <w:tc>
          <w:tcPr>
            <w:tcW w:w="2802" w:type="dxa"/>
          </w:tcPr>
          <w:p w14:paraId="6BC1B745" w14:textId="502C7CAA" w:rsidR="00136240" w:rsidRPr="007076A7" w:rsidRDefault="00136240">
            <w:pPr>
              <w:rPr>
                <w:szCs w:val="20"/>
              </w:rPr>
            </w:pPr>
            <w:r w:rsidRPr="007076A7">
              <w:rPr>
                <w:szCs w:val="20"/>
              </w:rPr>
              <w:t>../../../</w:t>
            </w:r>
            <w:r w:rsidRPr="007076A7">
              <w:rPr>
                <w:spacing w:val="-1"/>
                <w:szCs w:val="20"/>
              </w:rPr>
              <w:t>../code</w:t>
            </w:r>
            <w:r w:rsidRPr="007076A7">
              <w:rPr>
                <w:szCs w:val="20"/>
              </w:rPr>
              <w:t>System</w:t>
            </w:r>
          </w:p>
        </w:tc>
        <w:tc>
          <w:tcPr>
            <w:tcW w:w="1701" w:type="dxa"/>
          </w:tcPr>
          <w:p w14:paraId="01A0D352" w14:textId="55B76A3C" w:rsidR="00136240" w:rsidRPr="007076A7" w:rsidRDefault="00136240">
            <w:pPr>
              <w:rPr>
                <w:szCs w:val="20"/>
              </w:rPr>
            </w:pPr>
            <w:r w:rsidRPr="007076A7">
              <w:rPr>
                <w:spacing w:val="-1"/>
                <w:szCs w:val="20"/>
              </w:rPr>
              <w:t>string</w:t>
            </w:r>
          </w:p>
        </w:tc>
        <w:tc>
          <w:tcPr>
            <w:tcW w:w="3827" w:type="dxa"/>
          </w:tcPr>
          <w:p w14:paraId="11D7B101" w14:textId="78736FE3" w:rsidR="00136240" w:rsidRPr="007076A7" w:rsidRDefault="00136240">
            <w:pPr>
              <w:rPr>
                <w:szCs w:val="20"/>
              </w:rPr>
            </w:pPr>
            <w:r w:rsidRPr="007076A7">
              <w:rPr>
                <w:szCs w:val="20"/>
              </w:rPr>
              <w:t>Kodsystem för befattningskod. Om codeSystem anges skall också code samt displayName anges.</w:t>
            </w:r>
          </w:p>
        </w:tc>
        <w:tc>
          <w:tcPr>
            <w:tcW w:w="1192" w:type="dxa"/>
          </w:tcPr>
          <w:p w14:paraId="1AAE4065" w14:textId="7F984D79" w:rsidR="00136240" w:rsidRPr="007076A7" w:rsidRDefault="00136240">
            <w:pPr>
              <w:jc w:val="center"/>
              <w:rPr>
                <w:szCs w:val="20"/>
              </w:rPr>
            </w:pPr>
            <w:r w:rsidRPr="007076A7">
              <w:rPr>
                <w:spacing w:val="-1"/>
                <w:szCs w:val="20"/>
              </w:rPr>
              <w:t>0..1</w:t>
            </w:r>
          </w:p>
        </w:tc>
      </w:tr>
      <w:tr w:rsidR="00136240" w:rsidRPr="007076A7" w14:paraId="497534E3" w14:textId="77777777" w:rsidTr="003A6D72">
        <w:tc>
          <w:tcPr>
            <w:tcW w:w="2802" w:type="dxa"/>
          </w:tcPr>
          <w:p w14:paraId="6E2B0F8B" w14:textId="10E11E76" w:rsidR="00136240" w:rsidRPr="007076A7" w:rsidRDefault="00136240">
            <w:pPr>
              <w:rPr>
                <w:szCs w:val="20"/>
              </w:rPr>
            </w:pPr>
            <w:r w:rsidRPr="007076A7">
              <w:rPr>
                <w:szCs w:val="20"/>
              </w:rPr>
              <w:t>../../../</w:t>
            </w:r>
            <w:r w:rsidRPr="007076A7">
              <w:rPr>
                <w:spacing w:val="-1"/>
                <w:szCs w:val="20"/>
              </w:rPr>
              <w:t>../code</w:t>
            </w:r>
            <w:r w:rsidRPr="007076A7">
              <w:rPr>
                <w:szCs w:val="20"/>
              </w:rPr>
              <w:t>SystemName</w:t>
            </w:r>
          </w:p>
        </w:tc>
        <w:tc>
          <w:tcPr>
            <w:tcW w:w="1701" w:type="dxa"/>
          </w:tcPr>
          <w:p w14:paraId="0500492A" w14:textId="275A3FF4" w:rsidR="00136240" w:rsidRPr="007076A7" w:rsidRDefault="00136240">
            <w:pPr>
              <w:rPr>
                <w:szCs w:val="20"/>
              </w:rPr>
            </w:pPr>
            <w:r w:rsidRPr="007076A7">
              <w:rPr>
                <w:spacing w:val="-1"/>
                <w:szCs w:val="20"/>
              </w:rPr>
              <w:t>string</w:t>
            </w:r>
          </w:p>
        </w:tc>
        <w:tc>
          <w:tcPr>
            <w:tcW w:w="3827" w:type="dxa"/>
          </w:tcPr>
          <w:p w14:paraId="77037D49" w14:textId="4C543820" w:rsidR="00136240" w:rsidRPr="007076A7" w:rsidRDefault="00136240">
            <w:pPr>
              <w:rPr>
                <w:szCs w:val="20"/>
              </w:rPr>
            </w:pPr>
            <w:r w:rsidRPr="007076A7">
              <w:rPr>
                <w:szCs w:val="20"/>
              </w:rPr>
              <w:t>Namn på kodsystem för befattningskod.</w:t>
            </w:r>
          </w:p>
        </w:tc>
        <w:tc>
          <w:tcPr>
            <w:tcW w:w="1192" w:type="dxa"/>
          </w:tcPr>
          <w:p w14:paraId="5BEA6017" w14:textId="55F9FE36" w:rsidR="00136240" w:rsidRPr="007076A7" w:rsidRDefault="00136240">
            <w:pPr>
              <w:jc w:val="center"/>
              <w:rPr>
                <w:szCs w:val="20"/>
              </w:rPr>
            </w:pPr>
            <w:r w:rsidRPr="007076A7">
              <w:rPr>
                <w:spacing w:val="-1"/>
                <w:szCs w:val="20"/>
              </w:rPr>
              <w:t>0..1</w:t>
            </w:r>
          </w:p>
        </w:tc>
      </w:tr>
      <w:tr w:rsidR="00136240" w:rsidRPr="007076A7" w14:paraId="759CE870" w14:textId="77777777" w:rsidTr="003A6D72">
        <w:tc>
          <w:tcPr>
            <w:tcW w:w="2802" w:type="dxa"/>
          </w:tcPr>
          <w:p w14:paraId="307ABCD6" w14:textId="729A4E9B" w:rsidR="00136240" w:rsidRPr="007076A7" w:rsidRDefault="00136240">
            <w:pPr>
              <w:rPr>
                <w:szCs w:val="20"/>
              </w:rPr>
            </w:pPr>
            <w:r w:rsidRPr="007076A7">
              <w:rPr>
                <w:szCs w:val="20"/>
              </w:rPr>
              <w:t>../../../</w:t>
            </w:r>
            <w:r w:rsidRPr="007076A7">
              <w:rPr>
                <w:spacing w:val="-1"/>
                <w:szCs w:val="20"/>
              </w:rPr>
              <w:t>../code</w:t>
            </w:r>
            <w:r w:rsidRPr="007076A7">
              <w:rPr>
                <w:szCs w:val="20"/>
              </w:rPr>
              <w:t>SystemVersion</w:t>
            </w:r>
          </w:p>
        </w:tc>
        <w:tc>
          <w:tcPr>
            <w:tcW w:w="1701" w:type="dxa"/>
          </w:tcPr>
          <w:p w14:paraId="6FAB2572" w14:textId="24C68D37" w:rsidR="00136240" w:rsidRPr="007076A7" w:rsidRDefault="00136240">
            <w:pPr>
              <w:rPr>
                <w:szCs w:val="20"/>
              </w:rPr>
            </w:pPr>
            <w:r w:rsidRPr="007076A7">
              <w:rPr>
                <w:spacing w:val="-1"/>
                <w:szCs w:val="20"/>
              </w:rPr>
              <w:t>string</w:t>
            </w:r>
          </w:p>
        </w:tc>
        <w:tc>
          <w:tcPr>
            <w:tcW w:w="3827" w:type="dxa"/>
          </w:tcPr>
          <w:p w14:paraId="13C8801A" w14:textId="70244906" w:rsidR="00136240" w:rsidRPr="007076A7" w:rsidRDefault="00136240">
            <w:pPr>
              <w:rPr>
                <w:szCs w:val="20"/>
              </w:rPr>
            </w:pPr>
            <w:r w:rsidRPr="007076A7">
              <w:rPr>
                <w:szCs w:val="20"/>
              </w:rPr>
              <w:t>Version på kodsystem för befattningskod.</w:t>
            </w:r>
          </w:p>
        </w:tc>
        <w:tc>
          <w:tcPr>
            <w:tcW w:w="1192" w:type="dxa"/>
          </w:tcPr>
          <w:p w14:paraId="0DE71853" w14:textId="3B126769" w:rsidR="00136240" w:rsidRPr="007076A7" w:rsidRDefault="00136240">
            <w:pPr>
              <w:jc w:val="center"/>
              <w:rPr>
                <w:szCs w:val="20"/>
              </w:rPr>
            </w:pPr>
            <w:r w:rsidRPr="007076A7">
              <w:rPr>
                <w:spacing w:val="-1"/>
                <w:szCs w:val="20"/>
              </w:rPr>
              <w:t>0..1</w:t>
            </w:r>
          </w:p>
        </w:tc>
      </w:tr>
      <w:tr w:rsidR="00136240" w:rsidRPr="007076A7" w14:paraId="78E68655" w14:textId="77777777" w:rsidTr="003A6D72">
        <w:tc>
          <w:tcPr>
            <w:tcW w:w="2802" w:type="dxa"/>
          </w:tcPr>
          <w:p w14:paraId="1F8E0B0C" w14:textId="4C160747" w:rsidR="00136240" w:rsidRPr="007076A7" w:rsidRDefault="00136240">
            <w:pPr>
              <w:rPr>
                <w:szCs w:val="20"/>
              </w:rPr>
            </w:pPr>
            <w:r w:rsidRPr="007076A7">
              <w:rPr>
                <w:szCs w:val="20"/>
              </w:rPr>
              <w:t>../../../</w:t>
            </w:r>
            <w:r w:rsidRPr="007076A7">
              <w:rPr>
                <w:spacing w:val="-1"/>
                <w:szCs w:val="20"/>
              </w:rPr>
              <w:t>../displayName</w:t>
            </w:r>
          </w:p>
        </w:tc>
        <w:tc>
          <w:tcPr>
            <w:tcW w:w="1701" w:type="dxa"/>
          </w:tcPr>
          <w:p w14:paraId="274A96AA" w14:textId="04220A5C" w:rsidR="00136240" w:rsidRPr="007076A7" w:rsidRDefault="00136240">
            <w:pPr>
              <w:rPr>
                <w:szCs w:val="20"/>
              </w:rPr>
            </w:pPr>
            <w:r w:rsidRPr="007076A7">
              <w:rPr>
                <w:spacing w:val="-1"/>
                <w:szCs w:val="20"/>
              </w:rPr>
              <w:t>string</w:t>
            </w:r>
          </w:p>
        </w:tc>
        <w:tc>
          <w:tcPr>
            <w:tcW w:w="3827" w:type="dxa"/>
          </w:tcPr>
          <w:p w14:paraId="7382C049" w14:textId="28F41D8D" w:rsidR="00136240" w:rsidRPr="007076A7" w:rsidRDefault="00136240">
            <w:pPr>
              <w:rPr>
                <w:szCs w:val="20"/>
              </w:rPr>
            </w:pPr>
            <w:r w:rsidRPr="007076A7">
              <w:rPr>
                <w:szCs w:val="20"/>
              </w:rPr>
              <w:t>Befattningskoden i klartext. Om separat displayName inte finns i producerande system skall samma värde som i code anges.</w:t>
            </w:r>
          </w:p>
        </w:tc>
        <w:tc>
          <w:tcPr>
            <w:tcW w:w="1192" w:type="dxa"/>
          </w:tcPr>
          <w:p w14:paraId="7A17AA20" w14:textId="381E718E" w:rsidR="00136240" w:rsidRPr="007076A7" w:rsidRDefault="00136240">
            <w:pPr>
              <w:jc w:val="center"/>
              <w:rPr>
                <w:szCs w:val="20"/>
              </w:rPr>
            </w:pPr>
            <w:r w:rsidRPr="007076A7">
              <w:rPr>
                <w:spacing w:val="-1"/>
                <w:szCs w:val="20"/>
              </w:rPr>
              <w:t>0..1</w:t>
            </w:r>
          </w:p>
        </w:tc>
      </w:tr>
      <w:tr w:rsidR="00136240" w:rsidRPr="007076A7" w14:paraId="27A32CC8" w14:textId="77777777" w:rsidTr="003A6D72">
        <w:tc>
          <w:tcPr>
            <w:tcW w:w="2802" w:type="dxa"/>
          </w:tcPr>
          <w:p w14:paraId="3EBC5CB2" w14:textId="02F72B6F" w:rsidR="00136240" w:rsidRPr="007076A7" w:rsidRDefault="00136240">
            <w:pPr>
              <w:rPr>
                <w:szCs w:val="20"/>
              </w:rPr>
            </w:pPr>
            <w:r w:rsidRPr="007076A7">
              <w:rPr>
                <w:szCs w:val="20"/>
              </w:rPr>
              <w:t>../../../</w:t>
            </w:r>
            <w:r w:rsidRPr="007076A7">
              <w:rPr>
                <w:spacing w:val="-1"/>
                <w:szCs w:val="20"/>
              </w:rPr>
              <w:t>../originalText</w:t>
            </w:r>
          </w:p>
        </w:tc>
        <w:tc>
          <w:tcPr>
            <w:tcW w:w="1701" w:type="dxa"/>
          </w:tcPr>
          <w:p w14:paraId="5B3CEF34" w14:textId="5F49E271" w:rsidR="00136240" w:rsidRPr="007076A7" w:rsidRDefault="00136240">
            <w:pPr>
              <w:rPr>
                <w:szCs w:val="20"/>
              </w:rPr>
            </w:pPr>
            <w:r w:rsidRPr="007076A7">
              <w:rPr>
                <w:spacing w:val="-1"/>
                <w:szCs w:val="20"/>
              </w:rPr>
              <w:t>string</w:t>
            </w:r>
          </w:p>
        </w:tc>
        <w:tc>
          <w:tcPr>
            <w:tcW w:w="3827" w:type="dxa"/>
          </w:tcPr>
          <w:p w14:paraId="3080EDD5" w14:textId="77777777" w:rsidR="00136240" w:rsidRPr="007076A7" w:rsidRDefault="00136240" w:rsidP="003A6D72">
            <w:pPr>
              <w:spacing w:line="229" w:lineRule="exact"/>
              <w:rPr>
                <w:szCs w:val="20"/>
              </w:rPr>
            </w:pPr>
            <w:r w:rsidRPr="007076A7">
              <w:rPr>
                <w:szCs w:val="20"/>
              </w:rPr>
              <w:t xml:space="preserve">Om befattning är beskriven i ett lokalt kodverk utan OID, eller när kod helt saknas, kan en beskrivande text anges i </w:t>
            </w:r>
            <w:r w:rsidRPr="007076A7">
              <w:rPr>
                <w:szCs w:val="20"/>
              </w:rPr>
              <w:lastRenderedPageBreak/>
              <w:t>originalText.</w:t>
            </w:r>
          </w:p>
          <w:p w14:paraId="76DCFDF7" w14:textId="5D30DA9F" w:rsidR="00136240" w:rsidRPr="007076A7" w:rsidRDefault="00136240">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1707F733" w14:textId="363FE239" w:rsidR="00136240" w:rsidRPr="007076A7" w:rsidRDefault="00136240">
            <w:pPr>
              <w:jc w:val="center"/>
              <w:rPr>
                <w:szCs w:val="20"/>
              </w:rPr>
            </w:pPr>
            <w:r w:rsidRPr="007076A7">
              <w:rPr>
                <w:spacing w:val="-1"/>
                <w:szCs w:val="20"/>
              </w:rPr>
              <w:lastRenderedPageBreak/>
              <w:t>0..1</w:t>
            </w:r>
          </w:p>
        </w:tc>
      </w:tr>
      <w:tr w:rsidR="00136240" w:rsidRPr="007076A7" w14:paraId="466130BF" w14:textId="77777777" w:rsidTr="003A6D72">
        <w:tc>
          <w:tcPr>
            <w:tcW w:w="2802" w:type="dxa"/>
          </w:tcPr>
          <w:p w14:paraId="39F9B28C" w14:textId="4BD68417" w:rsidR="00136240" w:rsidRPr="007076A7" w:rsidRDefault="00136240">
            <w:pPr>
              <w:rPr>
                <w:szCs w:val="20"/>
              </w:rPr>
            </w:pPr>
            <w:r w:rsidRPr="007076A7">
              <w:rPr>
                <w:i/>
                <w:spacing w:val="-1"/>
                <w:szCs w:val="20"/>
              </w:rPr>
              <w:lastRenderedPageBreak/>
              <w:t>../../../healthcareProfessionalOrgUnit</w:t>
            </w:r>
          </w:p>
        </w:tc>
        <w:tc>
          <w:tcPr>
            <w:tcW w:w="1701" w:type="dxa"/>
          </w:tcPr>
          <w:p w14:paraId="3B43800C" w14:textId="7F9648F5" w:rsidR="00136240" w:rsidRPr="007076A7" w:rsidRDefault="00136240">
            <w:pPr>
              <w:rPr>
                <w:szCs w:val="20"/>
              </w:rPr>
            </w:pPr>
            <w:r w:rsidRPr="007076A7">
              <w:rPr>
                <w:i/>
                <w:spacing w:val="-1"/>
                <w:szCs w:val="20"/>
              </w:rPr>
              <w:t>OrgUnitType</w:t>
            </w:r>
          </w:p>
        </w:tc>
        <w:tc>
          <w:tcPr>
            <w:tcW w:w="3827" w:type="dxa"/>
          </w:tcPr>
          <w:p w14:paraId="27942860" w14:textId="4379E0B4" w:rsidR="00136240" w:rsidRPr="007076A7" w:rsidRDefault="00136240">
            <w:pPr>
              <w:rPr>
                <w:szCs w:val="20"/>
              </w:rPr>
            </w:pPr>
            <w:r w:rsidRPr="007076A7">
              <w:rPr>
                <w:i/>
                <w:szCs w:val="20"/>
              </w:rPr>
              <w:t>Den organisation som angiven vård- och omsorgsperson är uppdragstagare på. Om tillgängligt skall detta anges.</w:t>
            </w:r>
          </w:p>
        </w:tc>
        <w:tc>
          <w:tcPr>
            <w:tcW w:w="1192" w:type="dxa"/>
          </w:tcPr>
          <w:p w14:paraId="79DDA072" w14:textId="35AE436A" w:rsidR="00136240" w:rsidRPr="007076A7" w:rsidRDefault="00136240">
            <w:pPr>
              <w:jc w:val="center"/>
              <w:rPr>
                <w:szCs w:val="20"/>
              </w:rPr>
            </w:pPr>
            <w:r w:rsidRPr="007076A7">
              <w:rPr>
                <w:i/>
                <w:spacing w:val="-1"/>
                <w:szCs w:val="20"/>
              </w:rPr>
              <w:t>0..1</w:t>
            </w:r>
          </w:p>
        </w:tc>
      </w:tr>
      <w:tr w:rsidR="00136240" w:rsidRPr="007076A7" w14:paraId="236C31F8" w14:textId="77777777" w:rsidTr="003A6D72">
        <w:tc>
          <w:tcPr>
            <w:tcW w:w="2802" w:type="dxa"/>
          </w:tcPr>
          <w:p w14:paraId="1997E8A1" w14:textId="795D142B" w:rsidR="00136240" w:rsidRPr="007076A7" w:rsidRDefault="00136240">
            <w:pPr>
              <w:rPr>
                <w:szCs w:val="20"/>
              </w:rPr>
            </w:pPr>
            <w:r w:rsidRPr="007076A7">
              <w:rPr>
                <w:szCs w:val="20"/>
              </w:rPr>
              <w:t>../../../../orgUnitHSAId</w:t>
            </w:r>
          </w:p>
        </w:tc>
        <w:tc>
          <w:tcPr>
            <w:tcW w:w="1701" w:type="dxa"/>
          </w:tcPr>
          <w:p w14:paraId="73C428C6" w14:textId="02DBAD96" w:rsidR="00136240" w:rsidRPr="007076A7" w:rsidRDefault="00136240">
            <w:pPr>
              <w:rPr>
                <w:szCs w:val="20"/>
              </w:rPr>
            </w:pPr>
            <w:r w:rsidRPr="007076A7">
              <w:rPr>
                <w:spacing w:val="-1"/>
                <w:szCs w:val="20"/>
              </w:rPr>
              <w:t>HSAIdType</w:t>
            </w:r>
          </w:p>
        </w:tc>
        <w:tc>
          <w:tcPr>
            <w:tcW w:w="3827" w:type="dxa"/>
          </w:tcPr>
          <w:p w14:paraId="475D2E4A" w14:textId="409EFFA0" w:rsidR="00136240" w:rsidRPr="007076A7" w:rsidRDefault="00136240">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C5982F" w14:textId="2EC17671" w:rsidR="00136240" w:rsidRPr="007076A7" w:rsidRDefault="00136240">
            <w:pPr>
              <w:jc w:val="center"/>
              <w:rPr>
                <w:szCs w:val="20"/>
              </w:rPr>
            </w:pPr>
            <w:r w:rsidRPr="007076A7">
              <w:rPr>
                <w:spacing w:val="-1"/>
                <w:szCs w:val="20"/>
              </w:rPr>
              <w:t>0..1</w:t>
            </w:r>
          </w:p>
        </w:tc>
      </w:tr>
      <w:tr w:rsidR="00136240" w:rsidRPr="007076A7" w14:paraId="16FA025A" w14:textId="77777777" w:rsidTr="003A6D72">
        <w:tc>
          <w:tcPr>
            <w:tcW w:w="2802" w:type="dxa"/>
          </w:tcPr>
          <w:p w14:paraId="08C5CA58" w14:textId="4EE9AB4F" w:rsidR="00136240" w:rsidRPr="007076A7" w:rsidRDefault="00136240">
            <w:pPr>
              <w:rPr>
                <w:szCs w:val="20"/>
              </w:rPr>
            </w:pPr>
            <w:r w:rsidRPr="007076A7">
              <w:rPr>
                <w:szCs w:val="20"/>
              </w:rPr>
              <w:t>../../../../orgUnitName</w:t>
            </w:r>
          </w:p>
        </w:tc>
        <w:tc>
          <w:tcPr>
            <w:tcW w:w="1701" w:type="dxa"/>
          </w:tcPr>
          <w:p w14:paraId="26F03DE1" w14:textId="755DE2DE" w:rsidR="00136240" w:rsidRPr="007076A7" w:rsidRDefault="00136240">
            <w:pPr>
              <w:rPr>
                <w:szCs w:val="20"/>
              </w:rPr>
            </w:pPr>
            <w:r w:rsidRPr="007076A7">
              <w:rPr>
                <w:spacing w:val="-1"/>
                <w:szCs w:val="20"/>
              </w:rPr>
              <w:t>string</w:t>
            </w:r>
          </w:p>
        </w:tc>
        <w:tc>
          <w:tcPr>
            <w:tcW w:w="3827" w:type="dxa"/>
          </w:tcPr>
          <w:p w14:paraId="6982A525" w14:textId="2DD55171" w:rsidR="00136240" w:rsidRPr="007076A7" w:rsidRDefault="00136240">
            <w:pPr>
              <w:rPr>
                <w:szCs w:val="20"/>
              </w:rPr>
            </w:pPr>
            <w:r w:rsidRPr="007076A7">
              <w:rPr>
                <w:spacing w:val="-1"/>
                <w:szCs w:val="20"/>
              </w:rPr>
              <w:t>Namn på organisationsenhet. Om tillgängligt skall detta anges.</w:t>
            </w:r>
          </w:p>
        </w:tc>
        <w:tc>
          <w:tcPr>
            <w:tcW w:w="1192" w:type="dxa"/>
          </w:tcPr>
          <w:p w14:paraId="5406766C" w14:textId="6BA21A04" w:rsidR="00136240" w:rsidRPr="007076A7" w:rsidRDefault="00136240">
            <w:pPr>
              <w:jc w:val="center"/>
              <w:rPr>
                <w:szCs w:val="20"/>
              </w:rPr>
            </w:pPr>
            <w:r w:rsidRPr="007076A7">
              <w:rPr>
                <w:spacing w:val="-1"/>
                <w:szCs w:val="20"/>
              </w:rPr>
              <w:t>0..1</w:t>
            </w:r>
          </w:p>
        </w:tc>
      </w:tr>
      <w:tr w:rsidR="00136240" w:rsidRPr="007076A7" w14:paraId="7BB9F789" w14:textId="77777777" w:rsidTr="003A6D72">
        <w:tc>
          <w:tcPr>
            <w:tcW w:w="2802" w:type="dxa"/>
          </w:tcPr>
          <w:p w14:paraId="1038E681" w14:textId="44CCED9C" w:rsidR="00136240" w:rsidRPr="007076A7" w:rsidRDefault="00136240">
            <w:pPr>
              <w:rPr>
                <w:szCs w:val="20"/>
              </w:rPr>
            </w:pPr>
            <w:r w:rsidRPr="007076A7">
              <w:rPr>
                <w:szCs w:val="20"/>
              </w:rPr>
              <w:t>../../../../orgUnitTelecom</w:t>
            </w:r>
          </w:p>
        </w:tc>
        <w:tc>
          <w:tcPr>
            <w:tcW w:w="1701" w:type="dxa"/>
          </w:tcPr>
          <w:p w14:paraId="71EF91FE" w14:textId="04C451B7" w:rsidR="00136240" w:rsidRPr="007076A7" w:rsidRDefault="00136240">
            <w:pPr>
              <w:rPr>
                <w:szCs w:val="20"/>
              </w:rPr>
            </w:pPr>
            <w:r w:rsidRPr="007076A7">
              <w:rPr>
                <w:spacing w:val="-1"/>
                <w:szCs w:val="20"/>
              </w:rPr>
              <w:t>string</w:t>
            </w:r>
          </w:p>
        </w:tc>
        <w:tc>
          <w:tcPr>
            <w:tcW w:w="3827" w:type="dxa"/>
          </w:tcPr>
          <w:p w14:paraId="0EC0A0C8" w14:textId="7A7F9D5D" w:rsidR="00136240" w:rsidRPr="007076A7" w:rsidRDefault="00136240">
            <w:pPr>
              <w:rPr>
                <w:szCs w:val="20"/>
              </w:rPr>
            </w:pPr>
            <w:r w:rsidRPr="007076A7">
              <w:rPr>
                <w:szCs w:val="20"/>
              </w:rPr>
              <w:t xml:space="preserve">Telefon till </w:t>
            </w:r>
            <w:r w:rsidRPr="007076A7">
              <w:rPr>
                <w:spacing w:val="-1"/>
                <w:szCs w:val="20"/>
              </w:rPr>
              <w:t>organisationsenhet.</w:t>
            </w:r>
          </w:p>
        </w:tc>
        <w:tc>
          <w:tcPr>
            <w:tcW w:w="1192" w:type="dxa"/>
          </w:tcPr>
          <w:p w14:paraId="0EE4D487" w14:textId="0CC4E85B" w:rsidR="00136240" w:rsidRPr="007076A7" w:rsidRDefault="00136240">
            <w:pPr>
              <w:jc w:val="center"/>
              <w:rPr>
                <w:szCs w:val="20"/>
              </w:rPr>
            </w:pPr>
            <w:r w:rsidRPr="007076A7">
              <w:rPr>
                <w:szCs w:val="20"/>
              </w:rPr>
              <w:t>0..1</w:t>
            </w:r>
          </w:p>
        </w:tc>
      </w:tr>
      <w:tr w:rsidR="00136240" w:rsidRPr="007076A7" w14:paraId="0810F913" w14:textId="77777777" w:rsidTr="003A6D72">
        <w:tc>
          <w:tcPr>
            <w:tcW w:w="2802" w:type="dxa"/>
          </w:tcPr>
          <w:p w14:paraId="285A4153" w14:textId="7912B05D" w:rsidR="00136240" w:rsidRPr="007076A7" w:rsidRDefault="00136240">
            <w:pPr>
              <w:rPr>
                <w:szCs w:val="20"/>
              </w:rPr>
            </w:pPr>
            <w:r w:rsidRPr="007076A7">
              <w:rPr>
                <w:szCs w:val="20"/>
              </w:rPr>
              <w:t>../../../../orgUnitEmail</w:t>
            </w:r>
          </w:p>
        </w:tc>
        <w:tc>
          <w:tcPr>
            <w:tcW w:w="1701" w:type="dxa"/>
          </w:tcPr>
          <w:p w14:paraId="2988DF0D" w14:textId="5D04E0A9" w:rsidR="00136240" w:rsidRPr="007076A7" w:rsidRDefault="00136240">
            <w:pPr>
              <w:rPr>
                <w:szCs w:val="20"/>
              </w:rPr>
            </w:pPr>
            <w:r w:rsidRPr="007076A7">
              <w:rPr>
                <w:spacing w:val="-1"/>
                <w:szCs w:val="20"/>
              </w:rPr>
              <w:t>string</w:t>
            </w:r>
          </w:p>
        </w:tc>
        <w:tc>
          <w:tcPr>
            <w:tcW w:w="3827" w:type="dxa"/>
          </w:tcPr>
          <w:p w14:paraId="02E1BDA8" w14:textId="1F2B9D6C" w:rsidR="00136240" w:rsidRPr="007076A7" w:rsidRDefault="00136240">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293597E5" w14:textId="6742EC88" w:rsidR="00136240" w:rsidRPr="007076A7" w:rsidRDefault="00136240">
            <w:pPr>
              <w:jc w:val="center"/>
              <w:rPr>
                <w:szCs w:val="20"/>
              </w:rPr>
            </w:pPr>
            <w:r w:rsidRPr="007076A7">
              <w:rPr>
                <w:szCs w:val="20"/>
              </w:rPr>
              <w:t>0..1</w:t>
            </w:r>
          </w:p>
        </w:tc>
      </w:tr>
      <w:tr w:rsidR="00136240" w:rsidRPr="007076A7" w14:paraId="7CC379E0" w14:textId="77777777" w:rsidTr="003A6D72">
        <w:tc>
          <w:tcPr>
            <w:tcW w:w="2802" w:type="dxa"/>
          </w:tcPr>
          <w:p w14:paraId="0E2FFFF5" w14:textId="0D79155F" w:rsidR="00136240" w:rsidRPr="007076A7" w:rsidRDefault="00136240">
            <w:pPr>
              <w:rPr>
                <w:szCs w:val="20"/>
              </w:rPr>
            </w:pPr>
            <w:r w:rsidRPr="007076A7">
              <w:rPr>
                <w:szCs w:val="20"/>
              </w:rPr>
              <w:t>../../../../orgUnitAddress</w:t>
            </w:r>
          </w:p>
        </w:tc>
        <w:tc>
          <w:tcPr>
            <w:tcW w:w="1701" w:type="dxa"/>
          </w:tcPr>
          <w:p w14:paraId="627B1A5E" w14:textId="79358991" w:rsidR="00136240" w:rsidRPr="007076A7" w:rsidRDefault="00136240">
            <w:pPr>
              <w:rPr>
                <w:szCs w:val="20"/>
              </w:rPr>
            </w:pPr>
            <w:r w:rsidRPr="007076A7">
              <w:rPr>
                <w:spacing w:val="-1"/>
                <w:szCs w:val="20"/>
              </w:rPr>
              <w:t>string</w:t>
            </w:r>
          </w:p>
        </w:tc>
        <w:tc>
          <w:tcPr>
            <w:tcW w:w="3827" w:type="dxa"/>
          </w:tcPr>
          <w:p w14:paraId="27AF631D" w14:textId="15EB7863" w:rsidR="00136240" w:rsidRPr="007076A7" w:rsidRDefault="00136240">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0E7A16A5" w14:textId="0576396C" w:rsidR="00136240" w:rsidRPr="007076A7" w:rsidRDefault="00136240">
            <w:pPr>
              <w:jc w:val="center"/>
              <w:rPr>
                <w:szCs w:val="20"/>
              </w:rPr>
            </w:pPr>
            <w:r w:rsidRPr="007076A7">
              <w:rPr>
                <w:szCs w:val="20"/>
              </w:rPr>
              <w:t>0..1</w:t>
            </w:r>
          </w:p>
        </w:tc>
      </w:tr>
      <w:tr w:rsidR="00136240" w:rsidRPr="007076A7" w14:paraId="1591060C" w14:textId="77777777" w:rsidTr="003A6D72">
        <w:tc>
          <w:tcPr>
            <w:tcW w:w="2802" w:type="dxa"/>
          </w:tcPr>
          <w:p w14:paraId="72278095" w14:textId="23859457" w:rsidR="00136240" w:rsidRPr="007076A7" w:rsidRDefault="00136240">
            <w:pPr>
              <w:rPr>
                <w:szCs w:val="20"/>
              </w:rPr>
            </w:pPr>
            <w:r w:rsidRPr="007076A7">
              <w:rPr>
                <w:szCs w:val="20"/>
              </w:rPr>
              <w:t>../../../../orgUnitLocation</w:t>
            </w:r>
          </w:p>
        </w:tc>
        <w:tc>
          <w:tcPr>
            <w:tcW w:w="1701" w:type="dxa"/>
          </w:tcPr>
          <w:p w14:paraId="707CB7DB" w14:textId="5698989C" w:rsidR="00136240" w:rsidRPr="007076A7" w:rsidRDefault="00136240">
            <w:pPr>
              <w:rPr>
                <w:szCs w:val="20"/>
              </w:rPr>
            </w:pPr>
            <w:r w:rsidRPr="007076A7">
              <w:rPr>
                <w:spacing w:val="-1"/>
                <w:szCs w:val="20"/>
              </w:rPr>
              <w:t>string</w:t>
            </w:r>
          </w:p>
        </w:tc>
        <w:tc>
          <w:tcPr>
            <w:tcW w:w="3827" w:type="dxa"/>
          </w:tcPr>
          <w:p w14:paraId="7BA643C4" w14:textId="37236BB1" w:rsidR="00136240" w:rsidRPr="007076A7" w:rsidRDefault="00136240">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82B61B" w14:textId="64E74907" w:rsidR="00136240" w:rsidRPr="007076A7" w:rsidRDefault="00136240">
            <w:pPr>
              <w:jc w:val="center"/>
              <w:rPr>
                <w:szCs w:val="20"/>
              </w:rPr>
            </w:pPr>
            <w:r w:rsidRPr="007076A7">
              <w:rPr>
                <w:szCs w:val="20"/>
              </w:rPr>
              <w:t>0..1</w:t>
            </w:r>
          </w:p>
        </w:tc>
      </w:tr>
      <w:tr w:rsidR="00136240" w:rsidRPr="007076A7" w14:paraId="7DD4CFE0" w14:textId="77777777" w:rsidTr="000C5BDE">
        <w:trPr>
          <w:trHeight w:val="975"/>
        </w:trPr>
        <w:tc>
          <w:tcPr>
            <w:tcW w:w="2802" w:type="dxa"/>
          </w:tcPr>
          <w:p w14:paraId="17E988AF" w14:textId="77777777" w:rsidR="00136240" w:rsidRPr="007076A7" w:rsidRDefault="00136240" w:rsidP="003A6D72">
            <w:pPr>
              <w:spacing w:line="229" w:lineRule="exact"/>
              <w:rPr>
                <w:szCs w:val="20"/>
              </w:rPr>
            </w:pPr>
            <w:r w:rsidRPr="007076A7">
              <w:rPr>
                <w:szCs w:val="20"/>
              </w:rPr>
              <w:t>../../../healthcareProfessional</w:t>
            </w:r>
            <w:r w:rsidRPr="007076A7">
              <w:rPr>
                <w:spacing w:val="-1"/>
                <w:szCs w:val="20"/>
              </w:rPr>
              <w:t>CareUnitHSAId</w:t>
            </w:r>
          </w:p>
          <w:p w14:paraId="140934B7" w14:textId="77777777" w:rsidR="00136240" w:rsidRPr="007076A7" w:rsidRDefault="00136240">
            <w:pPr>
              <w:rPr>
                <w:szCs w:val="20"/>
              </w:rPr>
            </w:pPr>
          </w:p>
        </w:tc>
        <w:tc>
          <w:tcPr>
            <w:tcW w:w="1701" w:type="dxa"/>
          </w:tcPr>
          <w:p w14:paraId="752D4DB4" w14:textId="77777777" w:rsidR="00136240" w:rsidRPr="007076A7" w:rsidRDefault="00136240" w:rsidP="003A6D72">
            <w:pPr>
              <w:spacing w:line="229" w:lineRule="exact"/>
              <w:rPr>
                <w:rFonts w:cs="Arial"/>
                <w:szCs w:val="20"/>
                <w:lang w:val="en-US"/>
              </w:rPr>
            </w:pPr>
            <w:r w:rsidRPr="007076A7">
              <w:rPr>
                <w:spacing w:val="-1"/>
                <w:szCs w:val="20"/>
              </w:rPr>
              <w:t>HSAIdType</w:t>
            </w:r>
          </w:p>
          <w:p w14:paraId="660AF211" w14:textId="77777777" w:rsidR="00136240" w:rsidRPr="007076A7" w:rsidRDefault="00136240" w:rsidP="003A6D72">
            <w:pPr>
              <w:spacing w:line="226" w:lineRule="exact"/>
              <w:rPr>
                <w:spacing w:val="-1"/>
                <w:szCs w:val="20"/>
              </w:rPr>
            </w:pPr>
          </w:p>
          <w:p w14:paraId="6F2D0494" w14:textId="77777777" w:rsidR="00136240" w:rsidRPr="007076A7" w:rsidRDefault="00136240">
            <w:pPr>
              <w:rPr>
                <w:szCs w:val="20"/>
              </w:rPr>
            </w:pPr>
          </w:p>
        </w:tc>
        <w:tc>
          <w:tcPr>
            <w:tcW w:w="3827" w:type="dxa"/>
          </w:tcPr>
          <w:p w14:paraId="4CF563CC" w14:textId="77777777" w:rsidR="00136240" w:rsidRPr="007076A7" w:rsidRDefault="00136240" w:rsidP="003A6D72">
            <w:pPr>
              <w:spacing w:line="226" w:lineRule="exact"/>
              <w:rPr>
                <w:szCs w:val="20"/>
              </w:rPr>
            </w:pPr>
            <w:r w:rsidRPr="007076A7">
              <w:rPr>
                <w:szCs w:val="20"/>
              </w:rPr>
              <w:t xml:space="preserve">HSA-id för vårdenhet (pdl-ansvar) som vård- och omsorgspersonen är uppdragstagare för. Skall anges om tillgänglig. </w:t>
            </w:r>
          </w:p>
          <w:p w14:paraId="308C2915" w14:textId="77777777" w:rsidR="00136240" w:rsidRPr="007076A7" w:rsidRDefault="00136240">
            <w:pPr>
              <w:rPr>
                <w:szCs w:val="20"/>
              </w:rPr>
            </w:pPr>
          </w:p>
        </w:tc>
        <w:tc>
          <w:tcPr>
            <w:tcW w:w="1192" w:type="dxa"/>
          </w:tcPr>
          <w:p w14:paraId="0C10DC01" w14:textId="7D0258FB" w:rsidR="00136240" w:rsidRPr="007076A7" w:rsidRDefault="00136240">
            <w:pPr>
              <w:jc w:val="center"/>
              <w:rPr>
                <w:szCs w:val="20"/>
              </w:rPr>
            </w:pPr>
            <w:r w:rsidRPr="007076A7">
              <w:rPr>
                <w:spacing w:val="-1"/>
                <w:szCs w:val="20"/>
              </w:rPr>
              <w:t>0..1</w:t>
            </w:r>
          </w:p>
        </w:tc>
      </w:tr>
      <w:tr w:rsidR="00136240" w:rsidRPr="007076A7" w14:paraId="5FE89EF0" w14:textId="77777777" w:rsidTr="003A6D72">
        <w:tc>
          <w:tcPr>
            <w:tcW w:w="2802" w:type="dxa"/>
          </w:tcPr>
          <w:p w14:paraId="6837C972" w14:textId="5E1C8726" w:rsidR="00136240" w:rsidRPr="007076A7" w:rsidRDefault="00136240">
            <w:pPr>
              <w:rPr>
                <w:szCs w:val="20"/>
              </w:rPr>
            </w:pPr>
            <w:r w:rsidRPr="007076A7">
              <w:rPr>
                <w:szCs w:val="20"/>
              </w:rPr>
              <w:t>../../../healthcareProfessional</w:t>
            </w:r>
            <w:r w:rsidRPr="007076A7">
              <w:rPr>
                <w:spacing w:val="-1"/>
                <w:szCs w:val="20"/>
              </w:rPr>
              <w:t>CareGiverHSAId</w:t>
            </w:r>
          </w:p>
        </w:tc>
        <w:tc>
          <w:tcPr>
            <w:tcW w:w="1701" w:type="dxa"/>
          </w:tcPr>
          <w:p w14:paraId="0779A14A" w14:textId="77777777" w:rsidR="00136240" w:rsidRPr="007076A7" w:rsidRDefault="00136240" w:rsidP="003A6D72">
            <w:pPr>
              <w:spacing w:line="226" w:lineRule="exact"/>
              <w:rPr>
                <w:spacing w:val="-1"/>
                <w:szCs w:val="20"/>
                <w:lang w:val="en-US"/>
              </w:rPr>
            </w:pPr>
            <w:r w:rsidRPr="007076A7">
              <w:rPr>
                <w:spacing w:val="-1"/>
                <w:szCs w:val="20"/>
              </w:rPr>
              <w:t>HSAIdType</w:t>
            </w:r>
          </w:p>
          <w:p w14:paraId="640C0BF8" w14:textId="77777777" w:rsidR="00136240" w:rsidRPr="007076A7" w:rsidRDefault="00136240">
            <w:pPr>
              <w:rPr>
                <w:szCs w:val="20"/>
              </w:rPr>
            </w:pPr>
          </w:p>
        </w:tc>
        <w:tc>
          <w:tcPr>
            <w:tcW w:w="3827" w:type="dxa"/>
          </w:tcPr>
          <w:p w14:paraId="3D340FAC" w14:textId="602D373F" w:rsidR="00136240" w:rsidRPr="007076A7" w:rsidRDefault="00136240">
            <w:pPr>
              <w:rPr>
                <w:szCs w:val="20"/>
              </w:rPr>
            </w:pPr>
            <w:r w:rsidRPr="007076A7">
              <w:rPr>
                <w:szCs w:val="20"/>
              </w:rPr>
              <w:t>HSA-id för vårdgivaren, som är vårdgivare för den enhet som författaren är uppdragstagare för. Skall anges om tillgänglig.</w:t>
            </w:r>
          </w:p>
        </w:tc>
        <w:tc>
          <w:tcPr>
            <w:tcW w:w="1192" w:type="dxa"/>
          </w:tcPr>
          <w:p w14:paraId="114A0684" w14:textId="41AD61E6" w:rsidR="00136240" w:rsidRPr="007076A7" w:rsidRDefault="00136240">
            <w:pPr>
              <w:jc w:val="center"/>
              <w:rPr>
                <w:szCs w:val="20"/>
              </w:rPr>
            </w:pPr>
            <w:r w:rsidRPr="007076A7">
              <w:rPr>
                <w:spacing w:val="-1"/>
                <w:szCs w:val="20"/>
              </w:rPr>
              <w:t>0..1</w:t>
            </w:r>
          </w:p>
        </w:tc>
      </w:tr>
      <w:tr w:rsidR="00136240" w:rsidRPr="007076A7" w14:paraId="754E2E90" w14:textId="77777777" w:rsidTr="003A6D72">
        <w:tc>
          <w:tcPr>
            <w:tcW w:w="2802" w:type="dxa"/>
          </w:tcPr>
          <w:p w14:paraId="7A2644BC" w14:textId="3391919E" w:rsidR="00136240" w:rsidRPr="007076A7" w:rsidRDefault="00136240">
            <w:pPr>
              <w:rPr>
                <w:szCs w:val="20"/>
              </w:rPr>
            </w:pPr>
            <w:r w:rsidRPr="007076A7">
              <w:rPr>
                <w:i/>
                <w:szCs w:val="20"/>
              </w:rPr>
              <w:t>../../legalAuthenticator</w:t>
            </w:r>
          </w:p>
        </w:tc>
        <w:tc>
          <w:tcPr>
            <w:tcW w:w="1701" w:type="dxa"/>
          </w:tcPr>
          <w:p w14:paraId="2927E18D" w14:textId="728C24CD" w:rsidR="00136240" w:rsidRPr="007076A7" w:rsidRDefault="00136240">
            <w:pPr>
              <w:rPr>
                <w:szCs w:val="20"/>
              </w:rPr>
            </w:pPr>
            <w:r w:rsidRPr="007076A7">
              <w:rPr>
                <w:i/>
                <w:szCs w:val="20"/>
              </w:rPr>
              <w:t>LegalAuthenticatorType</w:t>
            </w:r>
          </w:p>
        </w:tc>
        <w:tc>
          <w:tcPr>
            <w:tcW w:w="3827" w:type="dxa"/>
          </w:tcPr>
          <w:p w14:paraId="056CB47A" w14:textId="77777777" w:rsidR="00136240" w:rsidRPr="007076A7" w:rsidRDefault="00136240" w:rsidP="003A6D72">
            <w:pPr>
              <w:spacing w:line="229" w:lineRule="exact"/>
              <w:rPr>
                <w:i/>
                <w:szCs w:val="20"/>
              </w:rPr>
            </w:pPr>
            <w:r w:rsidRPr="007076A7">
              <w:rPr>
                <w:i/>
                <w:szCs w:val="20"/>
              </w:rPr>
              <w:t>Information om vem som signerat informationen i dokumentet.</w:t>
            </w:r>
          </w:p>
          <w:p w14:paraId="1E3EFBB7" w14:textId="77777777" w:rsidR="00136240" w:rsidRPr="007076A7" w:rsidRDefault="00136240">
            <w:pPr>
              <w:rPr>
                <w:szCs w:val="20"/>
              </w:rPr>
            </w:pPr>
          </w:p>
        </w:tc>
        <w:tc>
          <w:tcPr>
            <w:tcW w:w="1192" w:type="dxa"/>
          </w:tcPr>
          <w:p w14:paraId="714B6AD4" w14:textId="3654644B" w:rsidR="00136240" w:rsidRPr="007076A7" w:rsidRDefault="00136240">
            <w:pPr>
              <w:jc w:val="center"/>
              <w:rPr>
                <w:szCs w:val="20"/>
              </w:rPr>
            </w:pPr>
            <w:r w:rsidRPr="007076A7">
              <w:rPr>
                <w:i/>
                <w:szCs w:val="20"/>
              </w:rPr>
              <w:t>0..1</w:t>
            </w:r>
          </w:p>
        </w:tc>
      </w:tr>
      <w:tr w:rsidR="00136240" w:rsidRPr="007076A7" w14:paraId="0CA59529" w14:textId="77777777" w:rsidTr="003A6D72">
        <w:tc>
          <w:tcPr>
            <w:tcW w:w="2802" w:type="dxa"/>
          </w:tcPr>
          <w:p w14:paraId="5E985F05" w14:textId="77777777" w:rsidR="00136240" w:rsidRPr="007076A7" w:rsidRDefault="00136240" w:rsidP="003A6D72">
            <w:pPr>
              <w:spacing w:line="229" w:lineRule="exact"/>
              <w:rPr>
                <w:szCs w:val="20"/>
              </w:rPr>
            </w:pPr>
            <w:r w:rsidRPr="007076A7">
              <w:rPr>
                <w:szCs w:val="20"/>
              </w:rPr>
              <w:t>../../../signatureTime</w:t>
            </w:r>
          </w:p>
          <w:p w14:paraId="3D2E79A2" w14:textId="77777777" w:rsidR="00136240" w:rsidRPr="007076A7" w:rsidRDefault="00136240">
            <w:pPr>
              <w:rPr>
                <w:szCs w:val="20"/>
              </w:rPr>
            </w:pPr>
          </w:p>
        </w:tc>
        <w:tc>
          <w:tcPr>
            <w:tcW w:w="1701" w:type="dxa"/>
          </w:tcPr>
          <w:p w14:paraId="1682317D"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170E3D51" w14:textId="77777777" w:rsidR="00136240" w:rsidRPr="007076A7" w:rsidRDefault="00136240">
            <w:pPr>
              <w:rPr>
                <w:szCs w:val="20"/>
              </w:rPr>
            </w:pPr>
          </w:p>
        </w:tc>
        <w:tc>
          <w:tcPr>
            <w:tcW w:w="3827" w:type="dxa"/>
          </w:tcPr>
          <w:p w14:paraId="1BB146C1" w14:textId="77777777" w:rsidR="00136240" w:rsidRPr="007076A7" w:rsidRDefault="00136240" w:rsidP="003A6D72">
            <w:pPr>
              <w:spacing w:line="229" w:lineRule="exact"/>
              <w:rPr>
                <w:szCs w:val="20"/>
              </w:rPr>
            </w:pPr>
            <w:r w:rsidRPr="007076A7">
              <w:rPr>
                <w:szCs w:val="20"/>
              </w:rPr>
              <w:t>Tidpunkt för signering.</w:t>
            </w:r>
          </w:p>
          <w:p w14:paraId="442FE714" w14:textId="77777777" w:rsidR="00136240" w:rsidRPr="007076A7" w:rsidRDefault="00136240">
            <w:pPr>
              <w:rPr>
                <w:szCs w:val="20"/>
              </w:rPr>
            </w:pPr>
          </w:p>
        </w:tc>
        <w:tc>
          <w:tcPr>
            <w:tcW w:w="1192" w:type="dxa"/>
          </w:tcPr>
          <w:p w14:paraId="7CC0D483" w14:textId="7AF41262" w:rsidR="00136240" w:rsidRPr="007076A7" w:rsidRDefault="00136240">
            <w:pPr>
              <w:jc w:val="center"/>
              <w:rPr>
                <w:szCs w:val="20"/>
              </w:rPr>
            </w:pPr>
            <w:r w:rsidRPr="007076A7">
              <w:rPr>
                <w:szCs w:val="20"/>
              </w:rPr>
              <w:t>1..1</w:t>
            </w:r>
          </w:p>
        </w:tc>
      </w:tr>
      <w:tr w:rsidR="00136240" w:rsidRPr="007076A7" w14:paraId="4DAD3748" w14:textId="77777777" w:rsidTr="003A6D72">
        <w:tc>
          <w:tcPr>
            <w:tcW w:w="2802" w:type="dxa"/>
          </w:tcPr>
          <w:p w14:paraId="00722341" w14:textId="77777777" w:rsidR="00136240" w:rsidRPr="007076A7" w:rsidRDefault="00136240" w:rsidP="003A6D72">
            <w:pPr>
              <w:spacing w:line="229" w:lineRule="exact"/>
              <w:rPr>
                <w:szCs w:val="20"/>
              </w:rPr>
            </w:pPr>
            <w:r w:rsidRPr="007076A7">
              <w:rPr>
                <w:szCs w:val="20"/>
              </w:rPr>
              <w:t>../../../legalAuthenticatorHSAId</w:t>
            </w:r>
          </w:p>
          <w:p w14:paraId="17B2A468" w14:textId="77777777" w:rsidR="00136240" w:rsidRPr="007076A7" w:rsidRDefault="00136240">
            <w:pPr>
              <w:rPr>
                <w:szCs w:val="20"/>
              </w:rPr>
            </w:pPr>
          </w:p>
        </w:tc>
        <w:tc>
          <w:tcPr>
            <w:tcW w:w="1701" w:type="dxa"/>
          </w:tcPr>
          <w:p w14:paraId="35BF2C96" w14:textId="77777777" w:rsidR="00136240" w:rsidRPr="007076A7" w:rsidRDefault="00136240" w:rsidP="003A6D72">
            <w:pPr>
              <w:spacing w:line="229" w:lineRule="exact"/>
              <w:rPr>
                <w:szCs w:val="20"/>
                <w:lang w:val="en-US"/>
              </w:rPr>
            </w:pPr>
            <w:r w:rsidRPr="007076A7">
              <w:rPr>
                <w:szCs w:val="20"/>
              </w:rPr>
              <w:t>HSAIdType</w:t>
            </w:r>
          </w:p>
          <w:p w14:paraId="03F6E2B8" w14:textId="77777777" w:rsidR="00136240" w:rsidRPr="007076A7" w:rsidRDefault="00136240">
            <w:pPr>
              <w:rPr>
                <w:szCs w:val="20"/>
              </w:rPr>
            </w:pPr>
          </w:p>
        </w:tc>
        <w:tc>
          <w:tcPr>
            <w:tcW w:w="3827" w:type="dxa"/>
          </w:tcPr>
          <w:p w14:paraId="31645814" w14:textId="282504E2" w:rsidR="00136240" w:rsidRPr="007076A7" w:rsidRDefault="00136240">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192" w:type="dxa"/>
          </w:tcPr>
          <w:p w14:paraId="7193C9AF" w14:textId="5E2DDED6" w:rsidR="00136240" w:rsidRPr="007076A7" w:rsidRDefault="00136240">
            <w:pPr>
              <w:jc w:val="center"/>
              <w:rPr>
                <w:szCs w:val="20"/>
              </w:rPr>
            </w:pPr>
            <w:r w:rsidRPr="007076A7">
              <w:rPr>
                <w:szCs w:val="20"/>
              </w:rPr>
              <w:t>0..1</w:t>
            </w:r>
          </w:p>
        </w:tc>
      </w:tr>
      <w:tr w:rsidR="00136240" w:rsidRPr="007076A7" w14:paraId="6A6E0D23" w14:textId="77777777" w:rsidTr="003A6D72">
        <w:tc>
          <w:tcPr>
            <w:tcW w:w="2802" w:type="dxa"/>
          </w:tcPr>
          <w:p w14:paraId="20CA946F" w14:textId="77777777" w:rsidR="00136240" w:rsidRPr="007076A7" w:rsidRDefault="00136240" w:rsidP="003A6D72">
            <w:pPr>
              <w:spacing w:line="229" w:lineRule="exact"/>
              <w:rPr>
                <w:szCs w:val="20"/>
              </w:rPr>
            </w:pPr>
            <w:r w:rsidRPr="007076A7">
              <w:rPr>
                <w:szCs w:val="20"/>
              </w:rPr>
              <w:t>../../../legalAuthenticatorName</w:t>
            </w:r>
          </w:p>
          <w:p w14:paraId="602E44EC" w14:textId="77777777" w:rsidR="00136240" w:rsidRPr="007076A7" w:rsidRDefault="00136240">
            <w:pPr>
              <w:rPr>
                <w:szCs w:val="20"/>
              </w:rPr>
            </w:pPr>
          </w:p>
        </w:tc>
        <w:tc>
          <w:tcPr>
            <w:tcW w:w="1701" w:type="dxa"/>
          </w:tcPr>
          <w:p w14:paraId="6A170319" w14:textId="16AD24E4" w:rsidR="00136240" w:rsidRPr="007076A7" w:rsidRDefault="00136240">
            <w:pPr>
              <w:rPr>
                <w:szCs w:val="20"/>
              </w:rPr>
            </w:pPr>
            <w:r w:rsidRPr="007076A7">
              <w:rPr>
                <w:szCs w:val="20"/>
              </w:rPr>
              <w:t>String</w:t>
            </w:r>
          </w:p>
        </w:tc>
        <w:tc>
          <w:tcPr>
            <w:tcW w:w="3827" w:type="dxa"/>
          </w:tcPr>
          <w:p w14:paraId="0FDECF78" w14:textId="0B6D0C02" w:rsidR="00136240" w:rsidRPr="007076A7" w:rsidRDefault="00136240">
            <w:pPr>
              <w:rPr>
                <w:szCs w:val="20"/>
              </w:rPr>
            </w:pPr>
            <w:r w:rsidRPr="007076A7">
              <w:rPr>
                <w:szCs w:val="20"/>
              </w:rPr>
              <w:t>Namnen i klartext för signerande person.</w:t>
            </w:r>
          </w:p>
        </w:tc>
        <w:tc>
          <w:tcPr>
            <w:tcW w:w="1192" w:type="dxa"/>
          </w:tcPr>
          <w:p w14:paraId="71C9EBF5" w14:textId="71725FA5" w:rsidR="00136240" w:rsidRPr="007076A7" w:rsidRDefault="00136240">
            <w:pPr>
              <w:jc w:val="center"/>
              <w:rPr>
                <w:szCs w:val="20"/>
              </w:rPr>
            </w:pPr>
            <w:r w:rsidRPr="007076A7">
              <w:rPr>
                <w:szCs w:val="20"/>
              </w:rPr>
              <w:t>0..1</w:t>
            </w:r>
          </w:p>
        </w:tc>
      </w:tr>
      <w:tr w:rsidR="002016C1" w:rsidRPr="007076A7" w14:paraId="31BC1F91" w14:textId="77777777" w:rsidTr="003A6D72">
        <w:tc>
          <w:tcPr>
            <w:tcW w:w="2802" w:type="dxa"/>
          </w:tcPr>
          <w:p w14:paraId="629345C2" w14:textId="17762347" w:rsidR="002016C1" w:rsidRPr="007076A7" w:rsidRDefault="002016C1" w:rsidP="003A6D72">
            <w:pPr>
              <w:spacing w:line="229" w:lineRule="exact"/>
              <w:rPr>
                <w:color w:val="FF0000"/>
                <w:szCs w:val="20"/>
              </w:rPr>
            </w:pPr>
            <w:r w:rsidRPr="007076A7">
              <w:rPr>
                <w:color w:val="FF0000"/>
                <w:szCs w:val="20"/>
              </w:rPr>
              <w:t>../../../legalAuthenticatorRoleCode</w:t>
            </w:r>
          </w:p>
        </w:tc>
        <w:tc>
          <w:tcPr>
            <w:tcW w:w="1701" w:type="dxa"/>
          </w:tcPr>
          <w:p w14:paraId="46E81285" w14:textId="77777777" w:rsidR="002016C1" w:rsidRPr="007076A7" w:rsidRDefault="002016C1">
            <w:pPr>
              <w:rPr>
                <w:color w:val="FF0000"/>
                <w:szCs w:val="20"/>
              </w:rPr>
            </w:pPr>
          </w:p>
        </w:tc>
        <w:tc>
          <w:tcPr>
            <w:tcW w:w="3827" w:type="dxa"/>
          </w:tcPr>
          <w:p w14:paraId="501B597F" w14:textId="2A342067" w:rsidR="002016C1" w:rsidRPr="007076A7" w:rsidRDefault="002016C1">
            <w:pPr>
              <w:rPr>
                <w:color w:val="FF0000"/>
                <w:szCs w:val="20"/>
              </w:rPr>
            </w:pPr>
            <w:r w:rsidRPr="007076A7">
              <w:rPr>
                <w:color w:val="FF0000"/>
                <w:szCs w:val="20"/>
              </w:rPr>
              <w:t>Skall ej anges.</w:t>
            </w:r>
          </w:p>
        </w:tc>
        <w:tc>
          <w:tcPr>
            <w:tcW w:w="1192" w:type="dxa"/>
          </w:tcPr>
          <w:p w14:paraId="44454D87" w14:textId="2CCBDF71" w:rsidR="002016C1" w:rsidRPr="007076A7" w:rsidRDefault="002016C1">
            <w:pPr>
              <w:jc w:val="center"/>
              <w:rPr>
                <w:color w:val="FF0000"/>
                <w:szCs w:val="20"/>
              </w:rPr>
            </w:pPr>
            <w:r w:rsidRPr="007076A7">
              <w:rPr>
                <w:color w:val="FF0000"/>
                <w:szCs w:val="20"/>
              </w:rPr>
              <w:t>0..0</w:t>
            </w:r>
          </w:p>
        </w:tc>
      </w:tr>
      <w:tr w:rsidR="00136240" w:rsidRPr="007076A7" w14:paraId="264FBB40" w14:textId="77777777" w:rsidTr="003A6D72">
        <w:tc>
          <w:tcPr>
            <w:tcW w:w="2802" w:type="dxa"/>
          </w:tcPr>
          <w:p w14:paraId="4BCC429D" w14:textId="77777777" w:rsidR="00136240" w:rsidRPr="007076A7" w:rsidRDefault="00136240" w:rsidP="003A6D72">
            <w:pPr>
              <w:spacing w:line="229" w:lineRule="exact"/>
              <w:rPr>
                <w:szCs w:val="20"/>
              </w:rPr>
            </w:pPr>
            <w:r w:rsidRPr="007076A7">
              <w:rPr>
                <w:szCs w:val="20"/>
              </w:rPr>
              <w:lastRenderedPageBreak/>
              <w:t>../../</w:t>
            </w:r>
            <w:r w:rsidRPr="007076A7">
              <w:rPr>
                <w:spacing w:val="-1"/>
                <w:szCs w:val="20"/>
              </w:rPr>
              <w:t>approvedForPatient</w:t>
            </w:r>
          </w:p>
          <w:p w14:paraId="27F1D076" w14:textId="77777777" w:rsidR="00136240" w:rsidRPr="007076A7" w:rsidRDefault="00136240">
            <w:pPr>
              <w:rPr>
                <w:szCs w:val="20"/>
              </w:rPr>
            </w:pPr>
          </w:p>
        </w:tc>
        <w:tc>
          <w:tcPr>
            <w:tcW w:w="1701" w:type="dxa"/>
          </w:tcPr>
          <w:p w14:paraId="76245CAB" w14:textId="77777777" w:rsidR="00136240" w:rsidRPr="007076A7" w:rsidRDefault="00136240" w:rsidP="003A6D72">
            <w:pPr>
              <w:spacing w:line="229" w:lineRule="exact"/>
              <w:rPr>
                <w:rFonts w:cs="Arial"/>
                <w:color w:val="FF0000"/>
                <w:szCs w:val="20"/>
              </w:rPr>
            </w:pPr>
            <w:r w:rsidRPr="007076A7">
              <w:rPr>
                <w:szCs w:val="20"/>
              </w:rPr>
              <w:t>boolean</w:t>
            </w:r>
          </w:p>
          <w:p w14:paraId="0CD697BA" w14:textId="77777777" w:rsidR="00136240" w:rsidRPr="007076A7" w:rsidRDefault="00136240">
            <w:pPr>
              <w:rPr>
                <w:szCs w:val="20"/>
              </w:rPr>
            </w:pPr>
          </w:p>
        </w:tc>
        <w:tc>
          <w:tcPr>
            <w:tcW w:w="3827" w:type="dxa"/>
          </w:tcPr>
          <w:p w14:paraId="6C0411F1" w14:textId="77777777" w:rsidR="00136240" w:rsidRPr="007076A7" w:rsidRDefault="00136240" w:rsidP="003A6D72">
            <w:pPr>
              <w:spacing w:line="226" w:lineRule="exact"/>
              <w:rPr>
                <w:spacing w:val="-1"/>
                <w:szCs w:val="20"/>
              </w:rPr>
            </w:pPr>
            <w:r w:rsidRPr="007076A7">
              <w:rPr>
                <w:spacing w:val="-1"/>
                <w:szCs w:val="20"/>
              </w:rPr>
              <w:t xml:space="preserve">Anger om information får delas till patient. Värdet sätts i sådant fall till true, i annat fall till false. </w:t>
            </w:r>
          </w:p>
          <w:p w14:paraId="2C250D8A" w14:textId="77777777" w:rsidR="00136240" w:rsidRPr="007076A7" w:rsidRDefault="00136240">
            <w:pPr>
              <w:rPr>
                <w:szCs w:val="20"/>
              </w:rPr>
            </w:pPr>
          </w:p>
        </w:tc>
        <w:tc>
          <w:tcPr>
            <w:tcW w:w="1192" w:type="dxa"/>
          </w:tcPr>
          <w:p w14:paraId="24853BB1" w14:textId="73313446" w:rsidR="00136240" w:rsidRPr="007076A7" w:rsidRDefault="00136240">
            <w:pPr>
              <w:jc w:val="center"/>
              <w:rPr>
                <w:szCs w:val="20"/>
              </w:rPr>
            </w:pPr>
            <w:r w:rsidRPr="007076A7">
              <w:rPr>
                <w:spacing w:val="-1"/>
                <w:szCs w:val="20"/>
              </w:rPr>
              <w:t>1..1</w:t>
            </w:r>
          </w:p>
        </w:tc>
      </w:tr>
      <w:tr w:rsidR="00136240" w:rsidRPr="007076A7" w14:paraId="12A390BB" w14:textId="77777777" w:rsidTr="003A6D72">
        <w:tc>
          <w:tcPr>
            <w:tcW w:w="2802" w:type="dxa"/>
          </w:tcPr>
          <w:p w14:paraId="5BCF3C16" w14:textId="41AF46A8" w:rsidR="00136240" w:rsidRPr="007076A7" w:rsidRDefault="00136240">
            <w:pPr>
              <w:rPr>
                <w:szCs w:val="20"/>
              </w:rPr>
            </w:pPr>
            <w:r w:rsidRPr="007076A7">
              <w:rPr>
                <w:szCs w:val="20"/>
              </w:rPr>
              <w:t>../../</w:t>
            </w:r>
            <w:r w:rsidRPr="007076A7">
              <w:rPr>
                <w:spacing w:val="-1"/>
                <w:szCs w:val="20"/>
              </w:rPr>
              <w:t>careContactId</w:t>
            </w:r>
          </w:p>
        </w:tc>
        <w:tc>
          <w:tcPr>
            <w:tcW w:w="1701" w:type="dxa"/>
          </w:tcPr>
          <w:p w14:paraId="3840F22B" w14:textId="7C368427" w:rsidR="00136240" w:rsidRPr="007076A7" w:rsidRDefault="00136240">
            <w:pPr>
              <w:rPr>
                <w:szCs w:val="20"/>
              </w:rPr>
            </w:pPr>
            <w:r w:rsidRPr="007076A7">
              <w:rPr>
                <w:spacing w:val="-1"/>
                <w:szCs w:val="20"/>
              </w:rPr>
              <w:t>string</w:t>
            </w:r>
          </w:p>
        </w:tc>
        <w:tc>
          <w:tcPr>
            <w:tcW w:w="3827" w:type="dxa"/>
          </w:tcPr>
          <w:p w14:paraId="2E97396F" w14:textId="5278C64D" w:rsidR="00136240" w:rsidRPr="007076A7" w:rsidRDefault="00136240">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A831AAE" w14:textId="7E5C54CE" w:rsidR="00136240" w:rsidRPr="007076A7" w:rsidRDefault="00136240">
            <w:pPr>
              <w:jc w:val="center"/>
              <w:rPr>
                <w:szCs w:val="20"/>
              </w:rPr>
            </w:pPr>
            <w:r w:rsidRPr="007076A7">
              <w:rPr>
                <w:spacing w:val="-1"/>
                <w:szCs w:val="20"/>
              </w:rPr>
              <w:t>0..1</w:t>
            </w:r>
          </w:p>
        </w:tc>
      </w:tr>
      <w:tr w:rsidR="00136240" w:rsidRPr="007076A7" w14:paraId="0E5775C0" w14:textId="77777777" w:rsidTr="003A6D72">
        <w:tc>
          <w:tcPr>
            <w:tcW w:w="2802" w:type="dxa"/>
          </w:tcPr>
          <w:p w14:paraId="27F411CE" w14:textId="372E6510" w:rsidR="00136240" w:rsidRPr="007076A7" w:rsidRDefault="00136240">
            <w:pPr>
              <w:rPr>
                <w:szCs w:val="20"/>
              </w:rPr>
            </w:pPr>
            <w:r w:rsidRPr="007076A7">
              <w:rPr>
                <w:szCs w:val="20"/>
              </w:rPr>
              <w:t>../../nullified</w:t>
            </w:r>
          </w:p>
        </w:tc>
        <w:tc>
          <w:tcPr>
            <w:tcW w:w="1701" w:type="dxa"/>
          </w:tcPr>
          <w:p w14:paraId="595BC455" w14:textId="09E7E4F7" w:rsidR="00136240" w:rsidRPr="007076A7" w:rsidRDefault="00136240">
            <w:pPr>
              <w:rPr>
                <w:szCs w:val="20"/>
              </w:rPr>
            </w:pPr>
            <w:r w:rsidRPr="007076A7">
              <w:rPr>
                <w:spacing w:val="-1"/>
                <w:szCs w:val="20"/>
              </w:rPr>
              <w:t>boolean</w:t>
            </w:r>
          </w:p>
        </w:tc>
        <w:tc>
          <w:tcPr>
            <w:tcW w:w="3827" w:type="dxa"/>
          </w:tcPr>
          <w:p w14:paraId="3087C912" w14:textId="20479C84" w:rsidR="00136240" w:rsidRPr="007076A7" w:rsidRDefault="00136240">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6439895C" w14:textId="764C440C" w:rsidR="00136240" w:rsidRPr="007076A7" w:rsidRDefault="00136240">
            <w:pPr>
              <w:jc w:val="center"/>
              <w:rPr>
                <w:szCs w:val="20"/>
              </w:rPr>
            </w:pPr>
            <w:r w:rsidRPr="007076A7">
              <w:rPr>
                <w:spacing w:val="-1"/>
                <w:szCs w:val="20"/>
              </w:rPr>
              <w:t>0..1</w:t>
            </w:r>
          </w:p>
        </w:tc>
      </w:tr>
      <w:tr w:rsidR="00136240" w:rsidRPr="007076A7" w14:paraId="1D49BA32" w14:textId="77777777" w:rsidTr="003A6D72">
        <w:tc>
          <w:tcPr>
            <w:tcW w:w="2802" w:type="dxa"/>
          </w:tcPr>
          <w:p w14:paraId="4C4D0CBC" w14:textId="66DB873A" w:rsidR="00136240" w:rsidRPr="007076A7" w:rsidRDefault="00136240">
            <w:pPr>
              <w:rPr>
                <w:szCs w:val="20"/>
              </w:rPr>
            </w:pPr>
            <w:r w:rsidRPr="007076A7">
              <w:rPr>
                <w:szCs w:val="20"/>
              </w:rPr>
              <w:t>../../nullifiedReason</w:t>
            </w:r>
          </w:p>
        </w:tc>
        <w:tc>
          <w:tcPr>
            <w:tcW w:w="1701" w:type="dxa"/>
          </w:tcPr>
          <w:p w14:paraId="42EE54CC" w14:textId="0EDFBA7A" w:rsidR="00136240" w:rsidRPr="007076A7" w:rsidRDefault="00136240">
            <w:pPr>
              <w:rPr>
                <w:szCs w:val="20"/>
              </w:rPr>
            </w:pPr>
            <w:r w:rsidRPr="007076A7">
              <w:rPr>
                <w:spacing w:val="-1"/>
                <w:szCs w:val="20"/>
              </w:rPr>
              <w:t>string</w:t>
            </w:r>
          </w:p>
        </w:tc>
        <w:tc>
          <w:tcPr>
            <w:tcW w:w="3827" w:type="dxa"/>
          </w:tcPr>
          <w:p w14:paraId="4C380168" w14:textId="38019E35" w:rsidR="00136240" w:rsidRPr="007076A7" w:rsidRDefault="00136240">
            <w:pPr>
              <w:rPr>
                <w:szCs w:val="20"/>
              </w:rPr>
            </w:pPr>
            <w:r w:rsidRPr="007076A7">
              <w:rPr>
                <w:spacing w:val="-1"/>
                <w:szCs w:val="20"/>
              </w:rPr>
              <w:t>Anger orsak till makulering</w:t>
            </w:r>
          </w:p>
        </w:tc>
        <w:tc>
          <w:tcPr>
            <w:tcW w:w="1192" w:type="dxa"/>
          </w:tcPr>
          <w:p w14:paraId="1B9AD0D2" w14:textId="311F2076" w:rsidR="00136240" w:rsidRPr="007076A7" w:rsidRDefault="00136240">
            <w:pPr>
              <w:jc w:val="center"/>
              <w:rPr>
                <w:szCs w:val="20"/>
              </w:rPr>
            </w:pPr>
            <w:r w:rsidRPr="007076A7">
              <w:rPr>
                <w:spacing w:val="-1"/>
                <w:szCs w:val="20"/>
              </w:rPr>
              <w:t>0..1</w:t>
            </w:r>
          </w:p>
        </w:tc>
      </w:tr>
      <w:tr w:rsidR="00136240" w:rsidRPr="007076A7" w14:paraId="13573C6D" w14:textId="77777777" w:rsidTr="000C5BDE">
        <w:tc>
          <w:tcPr>
            <w:tcW w:w="2802" w:type="dxa"/>
            <w:shd w:val="clear" w:color="auto" w:fill="D9D9D9" w:themeFill="background1" w:themeFillShade="D9"/>
          </w:tcPr>
          <w:p w14:paraId="3078C298" w14:textId="164D5819" w:rsidR="00136240" w:rsidRPr="007076A7" w:rsidRDefault="00136240" w:rsidP="009869FF">
            <w:pPr>
              <w:rPr>
                <w:szCs w:val="20"/>
              </w:rPr>
            </w:pPr>
            <w:r w:rsidRPr="007076A7">
              <w:rPr>
                <w:i/>
                <w:szCs w:val="20"/>
              </w:rPr>
              <w:t>../ECG</w:t>
            </w:r>
            <w:r w:rsidR="009869FF" w:rsidRPr="007076A7">
              <w:rPr>
                <w:i/>
                <w:szCs w:val="20"/>
              </w:rPr>
              <w:t>Outcome</w:t>
            </w:r>
            <w:r w:rsidRPr="007076A7">
              <w:rPr>
                <w:i/>
                <w:szCs w:val="20"/>
              </w:rPr>
              <w:t>Body</w:t>
            </w:r>
          </w:p>
        </w:tc>
        <w:tc>
          <w:tcPr>
            <w:tcW w:w="1701" w:type="dxa"/>
            <w:shd w:val="clear" w:color="auto" w:fill="D9D9D9" w:themeFill="background1" w:themeFillShade="D9"/>
          </w:tcPr>
          <w:p w14:paraId="23CDFE10" w14:textId="0D33357E" w:rsidR="00136240" w:rsidRPr="007076A7" w:rsidRDefault="00136240">
            <w:pPr>
              <w:rPr>
                <w:szCs w:val="20"/>
              </w:rPr>
            </w:pPr>
            <w:r w:rsidRPr="007076A7">
              <w:rPr>
                <w:i/>
                <w:spacing w:val="-1"/>
                <w:szCs w:val="20"/>
              </w:rPr>
              <w:t>ECG</w:t>
            </w:r>
            <w:r w:rsidR="004A4493" w:rsidRPr="007076A7">
              <w:rPr>
                <w:i/>
                <w:spacing w:val="-1"/>
                <w:szCs w:val="20"/>
              </w:rPr>
              <w:t>Outcome</w:t>
            </w:r>
            <w:r w:rsidRPr="007076A7">
              <w:rPr>
                <w:i/>
                <w:spacing w:val="-1"/>
                <w:szCs w:val="20"/>
              </w:rPr>
              <w:t>BodyType</w:t>
            </w:r>
          </w:p>
        </w:tc>
        <w:tc>
          <w:tcPr>
            <w:tcW w:w="3827" w:type="dxa"/>
            <w:shd w:val="clear" w:color="auto" w:fill="D9D9D9" w:themeFill="background1" w:themeFillShade="D9"/>
          </w:tcPr>
          <w:p w14:paraId="3098722C" w14:textId="77777777" w:rsidR="00136240" w:rsidRPr="007076A7" w:rsidRDefault="00136240">
            <w:pPr>
              <w:rPr>
                <w:szCs w:val="20"/>
              </w:rPr>
            </w:pPr>
          </w:p>
        </w:tc>
        <w:tc>
          <w:tcPr>
            <w:tcW w:w="1192" w:type="dxa"/>
            <w:shd w:val="clear" w:color="auto" w:fill="D9D9D9" w:themeFill="background1" w:themeFillShade="D9"/>
          </w:tcPr>
          <w:p w14:paraId="6360CAF6" w14:textId="64BE640E" w:rsidR="00136240" w:rsidRPr="007076A7" w:rsidRDefault="00136240">
            <w:pPr>
              <w:jc w:val="center"/>
              <w:rPr>
                <w:szCs w:val="20"/>
              </w:rPr>
            </w:pPr>
            <w:r w:rsidRPr="007076A7">
              <w:rPr>
                <w:i/>
                <w:spacing w:val="-1"/>
                <w:szCs w:val="20"/>
              </w:rPr>
              <w:t>1..1</w:t>
            </w:r>
          </w:p>
        </w:tc>
      </w:tr>
      <w:tr w:rsidR="00136240" w:rsidRPr="007076A7" w14:paraId="7E113BBB" w14:textId="77777777" w:rsidTr="003A6D72">
        <w:tc>
          <w:tcPr>
            <w:tcW w:w="2802" w:type="dxa"/>
          </w:tcPr>
          <w:p w14:paraId="14B5DB25" w14:textId="7711475F" w:rsidR="00136240" w:rsidRPr="007076A7" w:rsidRDefault="00136240">
            <w:pPr>
              <w:rPr>
                <w:szCs w:val="20"/>
              </w:rPr>
            </w:pPr>
            <w:r w:rsidRPr="007076A7">
              <w:rPr>
                <w:szCs w:val="20"/>
              </w:rPr>
              <w:t>../../examinationSpeciality</w:t>
            </w:r>
          </w:p>
        </w:tc>
        <w:tc>
          <w:tcPr>
            <w:tcW w:w="1701" w:type="dxa"/>
          </w:tcPr>
          <w:p w14:paraId="1FA4E11A" w14:textId="6CEC02FE" w:rsidR="00136240" w:rsidRPr="007076A7" w:rsidRDefault="00136240">
            <w:pPr>
              <w:rPr>
                <w:szCs w:val="20"/>
              </w:rPr>
            </w:pPr>
            <w:r w:rsidRPr="007076A7">
              <w:rPr>
                <w:szCs w:val="20"/>
              </w:rPr>
              <w:t>CVType</w:t>
            </w:r>
          </w:p>
        </w:tc>
        <w:tc>
          <w:tcPr>
            <w:tcW w:w="3827" w:type="dxa"/>
          </w:tcPr>
          <w:p w14:paraId="353BB14D" w14:textId="54A83C22" w:rsidR="00136240" w:rsidRPr="007076A7" w:rsidRDefault="00136240" w:rsidP="003A6D72">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4E0DA785" w14:textId="174A3FBC" w:rsidR="00136240" w:rsidRPr="007076A7" w:rsidRDefault="00136240" w:rsidP="003A6D72">
            <w:pPr>
              <w:spacing w:line="226" w:lineRule="exact"/>
              <w:rPr>
                <w:spacing w:val="-1"/>
                <w:szCs w:val="20"/>
              </w:rPr>
            </w:pPr>
            <w:r w:rsidRPr="007076A7">
              <w:rPr>
                <w:spacing w:val="-1"/>
                <w:szCs w:val="20"/>
              </w:rPr>
              <w:t>Text som beskriver vilken specialitet som utlåtandet gäller.</w:t>
            </w:r>
            <w:r w:rsidR="003F7E35" w:rsidRPr="007076A7">
              <w:rPr>
                <w:spacing w:val="-1"/>
                <w:szCs w:val="20"/>
              </w:rPr>
              <w:t xml:space="preserve"> </w:t>
            </w:r>
            <w:r w:rsidRPr="007076A7">
              <w:rPr>
                <w:spacing w:val="-1"/>
                <w:szCs w:val="20"/>
              </w:rPr>
              <w:t xml:space="preserve">Exempel: </w:t>
            </w:r>
          </w:p>
          <w:p w14:paraId="20715705" w14:textId="7CF5107C" w:rsidR="00136240" w:rsidRPr="0061750A" w:rsidRDefault="00136240" w:rsidP="0061750A">
            <w:pPr>
              <w:spacing w:line="226" w:lineRule="exact"/>
              <w:rPr>
                <w:spacing w:val="-1"/>
                <w:szCs w:val="20"/>
              </w:rPr>
            </w:pPr>
            <w:r w:rsidRPr="007076A7">
              <w:rPr>
                <w:spacing w:val="-1"/>
                <w:szCs w:val="20"/>
              </w:rPr>
              <w:t xml:space="preserve">Typen av specialitet som anlitats anges i text Exempel: Patologi Klinisk fysik Logopedi </w:t>
            </w:r>
          </w:p>
        </w:tc>
        <w:tc>
          <w:tcPr>
            <w:tcW w:w="1192" w:type="dxa"/>
          </w:tcPr>
          <w:p w14:paraId="3724139D" w14:textId="710D5698" w:rsidR="00136240" w:rsidRPr="007076A7" w:rsidRDefault="00136240">
            <w:pPr>
              <w:jc w:val="center"/>
              <w:rPr>
                <w:szCs w:val="20"/>
              </w:rPr>
            </w:pPr>
            <w:r w:rsidRPr="007076A7">
              <w:rPr>
                <w:spacing w:val="-1"/>
                <w:szCs w:val="20"/>
              </w:rPr>
              <w:t>0..1</w:t>
            </w:r>
          </w:p>
        </w:tc>
      </w:tr>
      <w:tr w:rsidR="00136240" w:rsidRPr="007076A7" w14:paraId="4CA37070" w14:textId="77777777" w:rsidTr="003A6D72">
        <w:tc>
          <w:tcPr>
            <w:tcW w:w="2802" w:type="dxa"/>
          </w:tcPr>
          <w:p w14:paraId="762D82FF" w14:textId="07F3CFC3" w:rsidR="00136240" w:rsidRPr="007076A7" w:rsidRDefault="00136240" w:rsidP="007B26F0">
            <w:pPr>
              <w:rPr>
                <w:szCs w:val="20"/>
              </w:rPr>
            </w:pPr>
            <w:r w:rsidRPr="007076A7">
              <w:rPr>
                <w:szCs w:val="20"/>
              </w:rPr>
              <w:t>../../</w:t>
            </w:r>
            <w:r w:rsidR="007B26F0" w:rsidRPr="007076A7">
              <w:rPr>
                <w:szCs w:val="20"/>
              </w:rPr>
              <w:t>typeOfResult</w:t>
            </w:r>
          </w:p>
        </w:tc>
        <w:tc>
          <w:tcPr>
            <w:tcW w:w="1701" w:type="dxa"/>
          </w:tcPr>
          <w:p w14:paraId="4B075976" w14:textId="2F39141D" w:rsidR="00136240" w:rsidRPr="007076A7" w:rsidRDefault="00CF75D8">
            <w:pPr>
              <w:rPr>
                <w:szCs w:val="20"/>
              </w:rPr>
            </w:pPr>
            <w:r w:rsidRPr="007076A7">
              <w:rPr>
                <w:szCs w:val="20"/>
              </w:rPr>
              <w:t>typeOfResultCodeEnum</w:t>
            </w:r>
          </w:p>
        </w:tc>
        <w:tc>
          <w:tcPr>
            <w:tcW w:w="3827" w:type="dxa"/>
          </w:tcPr>
          <w:p w14:paraId="6C21899B" w14:textId="77777777" w:rsidR="00136240" w:rsidRPr="007076A7" w:rsidRDefault="00136240" w:rsidP="003A6D72">
            <w:pPr>
              <w:spacing w:line="226" w:lineRule="exact"/>
              <w:rPr>
                <w:spacing w:val="-1"/>
                <w:szCs w:val="20"/>
              </w:rPr>
            </w:pPr>
            <w:r w:rsidRPr="007076A7">
              <w:rPr>
                <w:spacing w:val="-1"/>
                <w:szCs w:val="20"/>
              </w:rPr>
              <w:t>Svarstyp. PREL = Preliminärsvar (denna typ är ny och finns ej i NPÖ:s riv-specifikation)</w:t>
            </w:r>
          </w:p>
          <w:p w14:paraId="5DA8F35F" w14:textId="77777777" w:rsidR="00136240" w:rsidRPr="007076A7" w:rsidRDefault="00136240" w:rsidP="003A6D72">
            <w:pPr>
              <w:spacing w:line="226" w:lineRule="exact"/>
              <w:rPr>
                <w:spacing w:val="-1"/>
                <w:szCs w:val="20"/>
              </w:rPr>
            </w:pPr>
            <w:r w:rsidRPr="007076A7">
              <w:rPr>
                <w:spacing w:val="-1"/>
                <w:szCs w:val="20"/>
              </w:rPr>
              <w:t xml:space="preserve">DEF = Definitivsvar </w:t>
            </w:r>
          </w:p>
          <w:p w14:paraId="358D6B4A" w14:textId="77777777" w:rsidR="00136240" w:rsidRPr="007076A7" w:rsidRDefault="00136240" w:rsidP="003A6D72">
            <w:pPr>
              <w:spacing w:line="226" w:lineRule="exact"/>
              <w:rPr>
                <w:spacing w:val="-1"/>
                <w:szCs w:val="20"/>
              </w:rPr>
            </w:pPr>
            <w:r w:rsidRPr="007076A7">
              <w:rPr>
                <w:spacing w:val="-1"/>
                <w:szCs w:val="20"/>
              </w:rPr>
              <w:t xml:space="preserve">TILL = Tilläggssvar </w:t>
            </w:r>
          </w:p>
          <w:p w14:paraId="7D79840A" w14:textId="0D59BF51" w:rsidR="00136240" w:rsidRPr="007076A7" w:rsidRDefault="00136240">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39CB7064" w14:textId="470D3A33" w:rsidR="00136240" w:rsidRPr="007076A7" w:rsidRDefault="00136240">
            <w:pPr>
              <w:jc w:val="center"/>
              <w:rPr>
                <w:szCs w:val="20"/>
              </w:rPr>
            </w:pPr>
            <w:r w:rsidRPr="007076A7">
              <w:rPr>
                <w:spacing w:val="-1"/>
                <w:szCs w:val="20"/>
              </w:rPr>
              <w:t>1.1</w:t>
            </w:r>
          </w:p>
        </w:tc>
      </w:tr>
      <w:tr w:rsidR="00136240" w:rsidRPr="007076A7" w14:paraId="7FA8F404" w14:textId="77777777" w:rsidTr="003A6D72">
        <w:tc>
          <w:tcPr>
            <w:tcW w:w="2802" w:type="dxa"/>
          </w:tcPr>
          <w:p w14:paraId="351D56CC" w14:textId="617EA412" w:rsidR="00136240" w:rsidRPr="007076A7" w:rsidRDefault="00136240">
            <w:pPr>
              <w:rPr>
                <w:szCs w:val="20"/>
              </w:rPr>
            </w:pPr>
            <w:r w:rsidRPr="007076A7">
              <w:rPr>
                <w:szCs w:val="20"/>
              </w:rPr>
              <w:t>../../resultTime</w:t>
            </w:r>
          </w:p>
        </w:tc>
        <w:tc>
          <w:tcPr>
            <w:tcW w:w="1701" w:type="dxa"/>
          </w:tcPr>
          <w:p w14:paraId="4197AF58" w14:textId="526935CF" w:rsidR="00136240" w:rsidRPr="007076A7" w:rsidRDefault="00136240">
            <w:pPr>
              <w:rPr>
                <w:szCs w:val="20"/>
              </w:rPr>
            </w:pPr>
            <w:r w:rsidRPr="007076A7">
              <w:rPr>
                <w:szCs w:val="20"/>
              </w:rPr>
              <w:t>TimeStampType</w:t>
            </w:r>
          </w:p>
        </w:tc>
        <w:tc>
          <w:tcPr>
            <w:tcW w:w="3827" w:type="dxa"/>
          </w:tcPr>
          <w:p w14:paraId="732E97A3" w14:textId="294215ED" w:rsidR="00136240" w:rsidRPr="007076A7" w:rsidRDefault="00136240">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192" w:type="dxa"/>
          </w:tcPr>
          <w:p w14:paraId="5D7C2BCB" w14:textId="674FE2C3" w:rsidR="00136240" w:rsidRPr="007076A7" w:rsidRDefault="00136240">
            <w:pPr>
              <w:jc w:val="center"/>
              <w:rPr>
                <w:szCs w:val="20"/>
              </w:rPr>
            </w:pPr>
            <w:r w:rsidRPr="007076A7">
              <w:rPr>
                <w:spacing w:val="-1"/>
                <w:szCs w:val="20"/>
              </w:rPr>
              <w:t>1..1</w:t>
            </w:r>
          </w:p>
        </w:tc>
      </w:tr>
      <w:tr w:rsidR="00136240" w:rsidRPr="007076A7" w14:paraId="4AD95257" w14:textId="77777777" w:rsidTr="003A6D72">
        <w:tc>
          <w:tcPr>
            <w:tcW w:w="2802" w:type="dxa"/>
          </w:tcPr>
          <w:p w14:paraId="0FA64587" w14:textId="7EBB3F7B" w:rsidR="00136240" w:rsidRPr="007076A7" w:rsidRDefault="00136240">
            <w:pPr>
              <w:rPr>
                <w:szCs w:val="20"/>
              </w:rPr>
            </w:pPr>
            <w:r w:rsidRPr="007076A7">
              <w:rPr>
                <w:szCs w:val="20"/>
              </w:rPr>
              <w:t>../../resultReport</w:t>
            </w:r>
          </w:p>
        </w:tc>
        <w:tc>
          <w:tcPr>
            <w:tcW w:w="1701" w:type="dxa"/>
          </w:tcPr>
          <w:p w14:paraId="78C5FA1F" w14:textId="707F606B" w:rsidR="00136240" w:rsidRPr="007076A7" w:rsidRDefault="00136240">
            <w:pPr>
              <w:rPr>
                <w:szCs w:val="20"/>
              </w:rPr>
            </w:pPr>
            <w:r w:rsidRPr="007076A7">
              <w:rPr>
                <w:spacing w:val="-1"/>
                <w:szCs w:val="20"/>
              </w:rPr>
              <w:t>string</w:t>
            </w:r>
          </w:p>
        </w:tc>
        <w:tc>
          <w:tcPr>
            <w:tcW w:w="3827" w:type="dxa"/>
          </w:tcPr>
          <w:p w14:paraId="5E196C4C" w14:textId="61A2EA1F" w:rsidR="00136240" w:rsidRPr="007076A7" w:rsidRDefault="00136240">
            <w:pPr>
              <w:rPr>
                <w:szCs w:val="20"/>
              </w:rPr>
            </w:pPr>
            <w:r w:rsidRPr="007076A7">
              <w:rPr>
                <w:spacing w:val="-1"/>
                <w:szCs w:val="20"/>
              </w:rPr>
              <w:t>Text som beskriver utlåtandet kring undersökningsresultatet</w:t>
            </w:r>
          </w:p>
        </w:tc>
        <w:tc>
          <w:tcPr>
            <w:tcW w:w="1192" w:type="dxa"/>
          </w:tcPr>
          <w:p w14:paraId="105C9553" w14:textId="41FC8DD7" w:rsidR="00136240" w:rsidRPr="007076A7" w:rsidRDefault="00136240">
            <w:pPr>
              <w:jc w:val="center"/>
              <w:rPr>
                <w:szCs w:val="20"/>
              </w:rPr>
            </w:pPr>
            <w:r w:rsidRPr="007076A7">
              <w:rPr>
                <w:spacing w:val="-1"/>
                <w:szCs w:val="20"/>
              </w:rPr>
              <w:t>1..1</w:t>
            </w:r>
          </w:p>
        </w:tc>
      </w:tr>
      <w:tr w:rsidR="00136240" w:rsidRPr="007076A7" w14:paraId="7E6E8DEF" w14:textId="77777777" w:rsidTr="003A6D72">
        <w:tc>
          <w:tcPr>
            <w:tcW w:w="2802" w:type="dxa"/>
          </w:tcPr>
          <w:p w14:paraId="0E38AE7F" w14:textId="10DA3E23" w:rsidR="00136240" w:rsidRPr="007076A7" w:rsidRDefault="00136240">
            <w:pPr>
              <w:rPr>
                <w:szCs w:val="20"/>
              </w:rPr>
            </w:pPr>
            <w:r w:rsidRPr="007076A7">
              <w:rPr>
                <w:szCs w:val="20"/>
              </w:rPr>
              <w:t>../../resultComment</w:t>
            </w:r>
          </w:p>
        </w:tc>
        <w:tc>
          <w:tcPr>
            <w:tcW w:w="1701" w:type="dxa"/>
          </w:tcPr>
          <w:p w14:paraId="2F8AFE47" w14:textId="3BC57759" w:rsidR="00136240" w:rsidRPr="007076A7" w:rsidRDefault="00CF75D8">
            <w:pPr>
              <w:rPr>
                <w:szCs w:val="20"/>
              </w:rPr>
            </w:pPr>
            <w:r w:rsidRPr="007076A7">
              <w:rPr>
                <w:spacing w:val="-1"/>
                <w:szCs w:val="20"/>
              </w:rPr>
              <w:t>s</w:t>
            </w:r>
            <w:r w:rsidR="00136240" w:rsidRPr="007076A7">
              <w:rPr>
                <w:spacing w:val="-1"/>
                <w:szCs w:val="20"/>
              </w:rPr>
              <w:t>tring</w:t>
            </w:r>
          </w:p>
        </w:tc>
        <w:tc>
          <w:tcPr>
            <w:tcW w:w="3827" w:type="dxa"/>
          </w:tcPr>
          <w:p w14:paraId="0249AFDB" w14:textId="36135394" w:rsidR="00136240" w:rsidRPr="007076A7" w:rsidRDefault="00136240">
            <w:pPr>
              <w:rPr>
                <w:szCs w:val="20"/>
              </w:rPr>
            </w:pPr>
            <w:r w:rsidRPr="007076A7">
              <w:rPr>
                <w:spacing w:val="-1"/>
                <w:szCs w:val="20"/>
              </w:rPr>
              <w:t xml:space="preserve">Kommentar till utlåtandet </w:t>
            </w:r>
          </w:p>
        </w:tc>
        <w:tc>
          <w:tcPr>
            <w:tcW w:w="1192" w:type="dxa"/>
          </w:tcPr>
          <w:p w14:paraId="5FEC11AA" w14:textId="1E7A2FA8" w:rsidR="00136240" w:rsidRPr="007076A7" w:rsidRDefault="00136240">
            <w:pPr>
              <w:jc w:val="center"/>
              <w:rPr>
                <w:szCs w:val="20"/>
              </w:rPr>
            </w:pPr>
            <w:r w:rsidRPr="007076A7">
              <w:rPr>
                <w:spacing w:val="-1"/>
                <w:szCs w:val="20"/>
              </w:rPr>
              <w:t>0..1</w:t>
            </w:r>
          </w:p>
        </w:tc>
      </w:tr>
      <w:tr w:rsidR="00136240" w:rsidRPr="007076A7" w14:paraId="457EFE60" w14:textId="77777777" w:rsidTr="003A6D72">
        <w:tc>
          <w:tcPr>
            <w:tcW w:w="2802" w:type="dxa"/>
          </w:tcPr>
          <w:p w14:paraId="39FFB6F7" w14:textId="5083002B" w:rsidR="00136240" w:rsidRPr="007076A7" w:rsidRDefault="00136240">
            <w:pPr>
              <w:rPr>
                <w:szCs w:val="20"/>
              </w:rPr>
            </w:pPr>
            <w:r w:rsidRPr="007076A7">
              <w:rPr>
                <w:i/>
                <w:szCs w:val="20"/>
              </w:rPr>
              <w:t>../../patientData</w:t>
            </w:r>
          </w:p>
        </w:tc>
        <w:tc>
          <w:tcPr>
            <w:tcW w:w="1701" w:type="dxa"/>
          </w:tcPr>
          <w:p w14:paraId="221AE731" w14:textId="4CAA5E0B" w:rsidR="00136240" w:rsidRPr="007076A7" w:rsidRDefault="00136240">
            <w:pPr>
              <w:rPr>
                <w:szCs w:val="20"/>
              </w:rPr>
            </w:pPr>
            <w:r w:rsidRPr="007076A7">
              <w:rPr>
                <w:i/>
                <w:spacing w:val="-1"/>
                <w:szCs w:val="20"/>
              </w:rPr>
              <w:t>PatientDataType</w:t>
            </w:r>
          </w:p>
        </w:tc>
        <w:tc>
          <w:tcPr>
            <w:tcW w:w="3827" w:type="dxa"/>
          </w:tcPr>
          <w:p w14:paraId="7D2404E2" w14:textId="3EE69F77" w:rsidR="00136240" w:rsidRPr="007076A7" w:rsidRDefault="00136240">
            <w:pPr>
              <w:rPr>
                <w:szCs w:val="20"/>
              </w:rPr>
            </w:pPr>
            <w:r w:rsidRPr="007076A7">
              <w:rPr>
                <w:i/>
                <w:spacing w:val="-1"/>
                <w:szCs w:val="20"/>
              </w:rPr>
              <w:t>Ytterligare information om patienten med relevans för bedömningen. Kan typiskt anges i samband med givande av strukturerad ekg-information enligt nedan</w:t>
            </w:r>
          </w:p>
        </w:tc>
        <w:tc>
          <w:tcPr>
            <w:tcW w:w="1192" w:type="dxa"/>
          </w:tcPr>
          <w:p w14:paraId="69DC5A3E" w14:textId="30807F68" w:rsidR="00136240" w:rsidRPr="007076A7" w:rsidRDefault="00136240">
            <w:pPr>
              <w:jc w:val="center"/>
              <w:rPr>
                <w:szCs w:val="20"/>
              </w:rPr>
            </w:pPr>
            <w:r w:rsidRPr="007076A7">
              <w:rPr>
                <w:i/>
                <w:spacing w:val="-1"/>
                <w:szCs w:val="20"/>
              </w:rPr>
              <w:t>0..1</w:t>
            </w:r>
          </w:p>
        </w:tc>
      </w:tr>
      <w:tr w:rsidR="00136240" w:rsidRPr="007076A7" w14:paraId="2EBA4525" w14:textId="77777777" w:rsidTr="003A6D72">
        <w:tc>
          <w:tcPr>
            <w:tcW w:w="2802" w:type="dxa"/>
          </w:tcPr>
          <w:p w14:paraId="33F17A66" w14:textId="218070DE" w:rsidR="00136240" w:rsidRPr="007076A7" w:rsidRDefault="00136240">
            <w:pPr>
              <w:rPr>
                <w:szCs w:val="20"/>
              </w:rPr>
            </w:pPr>
            <w:r w:rsidRPr="007076A7">
              <w:rPr>
                <w:szCs w:val="20"/>
              </w:rPr>
              <w:t>../../../</w:t>
            </w:r>
            <w:r w:rsidR="00BF05E1" w:rsidRPr="007076A7">
              <w:rPr>
                <w:szCs w:val="20"/>
              </w:rPr>
              <w:t>p</w:t>
            </w:r>
            <w:r w:rsidRPr="007076A7">
              <w:rPr>
                <w:szCs w:val="20"/>
              </w:rPr>
              <w:t>atientWeight</w:t>
            </w:r>
          </w:p>
        </w:tc>
        <w:tc>
          <w:tcPr>
            <w:tcW w:w="1701" w:type="dxa"/>
          </w:tcPr>
          <w:p w14:paraId="51F16682" w14:textId="6149078B" w:rsidR="00136240" w:rsidRPr="007076A7" w:rsidRDefault="00136240">
            <w:pPr>
              <w:rPr>
                <w:szCs w:val="20"/>
              </w:rPr>
            </w:pPr>
            <w:r w:rsidRPr="007076A7">
              <w:rPr>
                <w:spacing w:val="-1"/>
                <w:szCs w:val="20"/>
              </w:rPr>
              <w:t>PQType</w:t>
            </w:r>
          </w:p>
        </w:tc>
        <w:tc>
          <w:tcPr>
            <w:tcW w:w="3827" w:type="dxa"/>
          </w:tcPr>
          <w:p w14:paraId="34F65FB2" w14:textId="49B34A0B" w:rsidR="00136240" w:rsidRPr="007076A7" w:rsidRDefault="00136240">
            <w:pPr>
              <w:rPr>
                <w:szCs w:val="20"/>
              </w:rPr>
            </w:pPr>
            <w:r w:rsidRPr="007076A7">
              <w:rPr>
                <w:spacing w:val="-1"/>
                <w:szCs w:val="20"/>
              </w:rPr>
              <w:t>Patientens vikt vid undersökningstillfället i kg.</w:t>
            </w:r>
          </w:p>
        </w:tc>
        <w:tc>
          <w:tcPr>
            <w:tcW w:w="1192" w:type="dxa"/>
          </w:tcPr>
          <w:p w14:paraId="7E2C6D12" w14:textId="77777777" w:rsidR="00136240" w:rsidRPr="007076A7" w:rsidRDefault="00136240" w:rsidP="003A6D72">
            <w:pPr>
              <w:spacing w:line="226" w:lineRule="exact"/>
              <w:ind w:left="142"/>
              <w:jc w:val="center"/>
              <w:rPr>
                <w:spacing w:val="-1"/>
                <w:szCs w:val="20"/>
              </w:rPr>
            </w:pPr>
            <w:r w:rsidRPr="007076A7">
              <w:rPr>
                <w:spacing w:val="-1"/>
                <w:szCs w:val="20"/>
              </w:rPr>
              <w:t>0..1</w:t>
            </w:r>
          </w:p>
          <w:p w14:paraId="6AC1FAAA" w14:textId="592F4ACA" w:rsidR="00136240" w:rsidRPr="007076A7" w:rsidRDefault="00136240">
            <w:pPr>
              <w:jc w:val="center"/>
              <w:rPr>
                <w:szCs w:val="20"/>
              </w:rPr>
            </w:pPr>
          </w:p>
        </w:tc>
      </w:tr>
      <w:tr w:rsidR="00136240" w:rsidRPr="007076A7" w14:paraId="582A0536" w14:textId="77777777" w:rsidTr="003A6D72">
        <w:tc>
          <w:tcPr>
            <w:tcW w:w="2802" w:type="dxa"/>
          </w:tcPr>
          <w:p w14:paraId="3AFB59CF" w14:textId="5776BED4" w:rsidR="00136240" w:rsidRPr="007076A7" w:rsidRDefault="008A79FA">
            <w:pPr>
              <w:rPr>
                <w:szCs w:val="20"/>
              </w:rPr>
            </w:pPr>
            <w:r w:rsidRPr="007076A7">
              <w:rPr>
                <w:szCs w:val="20"/>
              </w:rPr>
              <w:t>../../../</w:t>
            </w:r>
            <w:r w:rsidR="00BF05E1" w:rsidRPr="007076A7">
              <w:rPr>
                <w:szCs w:val="20"/>
              </w:rPr>
              <w:t>p</w:t>
            </w:r>
            <w:r w:rsidRPr="007076A7">
              <w:rPr>
                <w:szCs w:val="20"/>
              </w:rPr>
              <w:t>atientLength</w:t>
            </w:r>
          </w:p>
        </w:tc>
        <w:tc>
          <w:tcPr>
            <w:tcW w:w="1701" w:type="dxa"/>
          </w:tcPr>
          <w:p w14:paraId="57B12AF9" w14:textId="74D4677E" w:rsidR="00136240" w:rsidRPr="007076A7" w:rsidRDefault="00136240">
            <w:pPr>
              <w:rPr>
                <w:szCs w:val="20"/>
              </w:rPr>
            </w:pPr>
            <w:r w:rsidRPr="007076A7">
              <w:rPr>
                <w:spacing w:val="-1"/>
                <w:szCs w:val="20"/>
              </w:rPr>
              <w:t>PQType</w:t>
            </w:r>
          </w:p>
        </w:tc>
        <w:tc>
          <w:tcPr>
            <w:tcW w:w="3827" w:type="dxa"/>
          </w:tcPr>
          <w:p w14:paraId="42CA64F4" w14:textId="13935333" w:rsidR="00136240" w:rsidRPr="007076A7" w:rsidRDefault="00136240">
            <w:pPr>
              <w:rPr>
                <w:szCs w:val="20"/>
              </w:rPr>
            </w:pPr>
            <w:r w:rsidRPr="007076A7">
              <w:rPr>
                <w:spacing w:val="-1"/>
                <w:szCs w:val="20"/>
              </w:rPr>
              <w:t xml:space="preserve">Patientens längd vid </w:t>
            </w:r>
            <w:r w:rsidRPr="007076A7">
              <w:rPr>
                <w:spacing w:val="-1"/>
                <w:szCs w:val="20"/>
              </w:rPr>
              <w:lastRenderedPageBreak/>
              <w:t>undersökningstillfället i cm.</w:t>
            </w:r>
          </w:p>
        </w:tc>
        <w:tc>
          <w:tcPr>
            <w:tcW w:w="1192" w:type="dxa"/>
          </w:tcPr>
          <w:p w14:paraId="4A772743" w14:textId="15EB79E9" w:rsidR="00136240" w:rsidRPr="007076A7" w:rsidRDefault="00136240">
            <w:pPr>
              <w:jc w:val="center"/>
              <w:rPr>
                <w:szCs w:val="20"/>
              </w:rPr>
            </w:pPr>
            <w:r w:rsidRPr="007076A7">
              <w:rPr>
                <w:spacing w:val="-1"/>
                <w:szCs w:val="20"/>
              </w:rPr>
              <w:lastRenderedPageBreak/>
              <w:t>0..1</w:t>
            </w:r>
          </w:p>
        </w:tc>
      </w:tr>
      <w:tr w:rsidR="00136240" w:rsidRPr="007076A7" w14:paraId="41950809" w14:textId="77777777" w:rsidTr="003A6D72">
        <w:tc>
          <w:tcPr>
            <w:tcW w:w="2802" w:type="dxa"/>
          </w:tcPr>
          <w:p w14:paraId="5F16DA95" w14:textId="32FF920D" w:rsidR="00136240" w:rsidRPr="007076A7" w:rsidRDefault="00136240">
            <w:pPr>
              <w:rPr>
                <w:szCs w:val="20"/>
              </w:rPr>
            </w:pPr>
          </w:p>
        </w:tc>
        <w:tc>
          <w:tcPr>
            <w:tcW w:w="1701" w:type="dxa"/>
          </w:tcPr>
          <w:p w14:paraId="0ACC6A89" w14:textId="3EF408BA" w:rsidR="00136240" w:rsidRPr="007076A7" w:rsidRDefault="00136240">
            <w:pPr>
              <w:rPr>
                <w:szCs w:val="20"/>
              </w:rPr>
            </w:pPr>
          </w:p>
        </w:tc>
        <w:tc>
          <w:tcPr>
            <w:tcW w:w="3827" w:type="dxa"/>
          </w:tcPr>
          <w:p w14:paraId="5F1FCC87" w14:textId="0E827CA2" w:rsidR="00136240" w:rsidRPr="007076A7" w:rsidRDefault="00136240">
            <w:pPr>
              <w:rPr>
                <w:szCs w:val="20"/>
              </w:rPr>
            </w:pPr>
          </w:p>
        </w:tc>
        <w:tc>
          <w:tcPr>
            <w:tcW w:w="1192" w:type="dxa"/>
          </w:tcPr>
          <w:p w14:paraId="61F6512D" w14:textId="7CC0E0F1" w:rsidR="00136240" w:rsidRPr="007076A7" w:rsidRDefault="00136240">
            <w:pPr>
              <w:jc w:val="center"/>
              <w:rPr>
                <w:szCs w:val="20"/>
              </w:rPr>
            </w:pPr>
          </w:p>
        </w:tc>
      </w:tr>
      <w:tr w:rsidR="00136240" w:rsidRPr="007076A7" w14:paraId="79EEF0E2" w14:textId="77777777" w:rsidTr="003A6D72">
        <w:tc>
          <w:tcPr>
            <w:tcW w:w="2802" w:type="dxa"/>
          </w:tcPr>
          <w:p w14:paraId="0D620F33" w14:textId="05B0A3D5" w:rsidR="00136240" w:rsidRPr="007076A7" w:rsidRDefault="00136240">
            <w:pPr>
              <w:rPr>
                <w:szCs w:val="20"/>
              </w:rPr>
            </w:pPr>
            <w:r w:rsidRPr="007076A7">
              <w:rPr>
                <w:i/>
                <w:szCs w:val="20"/>
              </w:rPr>
              <w:t>../../ecgRecording</w:t>
            </w:r>
          </w:p>
        </w:tc>
        <w:tc>
          <w:tcPr>
            <w:tcW w:w="1701" w:type="dxa"/>
          </w:tcPr>
          <w:p w14:paraId="05EDC769" w14:textId="05D8468D" w:rsidR="00136240" w:rsidRPr="007076A7" w:rsidRDefault="00EF5B44">
            <w:pPr>
              <w:rPr>
                <w:szCs w:val="20"/>
              </w:rPr>
            </w:pPr>
            <w:r w:rsidRPr="007076A7">
              <w:rPr>
                <w:i/>
                <w:spacing w:val="-1"/>
                <w:szCs w:val="20"/>
              </w:rPr>
              <w:t>ECG</w:t>
            </w:r>
            <w:r w:rsidR="00136240" w:rsidRPr="007076A7">
              <w:rPr>
                <w:i/>
                <w:spacing w:val="-1"/>
                <w:szCs w:val="20"/>
              </w:rPr>
              <w:t>RecordingType</w:t>
            </w:r>
          </w:p>
        </w:tc>
        <w:tc>
          <w:tcPr>
            <w:tcW w:w="3827" w:type="dxa"/>
          </w:tcPr>
          <w:p w14:paraId="0E07BD3F" w14:textId="188D30D6" w:rsidR="00136240" w:rsidRPr="007076A7" w:rsidRDefault="00136240">
            <w:pPr>
              <w:rPr>
                <w:szCs w:val="20"/>
              </w:rPr>
            </w:pPr>
            <w:r w:rsidRPr="007076A7">
              <w:rPr>
                <w:i/>
                <w:spacing w:val="-1"/>
                <w:szCs w:val="20"/>
              </w:rPr>
              <w:t>Beskrivning av ekg-tagning(ar). EKG tas som en eller flera tagningar (noll tillåts i fall då tillgång till ekg-tagningsdata ej är möjlig, utan endast (remiss och) sammanfattande utlåtande finns). Svarsunderlag i NPÖ riv-spec 2.2.0 avsnitt 5.2</w:t>
            </w:r>
          </w:p>
        </w:tc>
        <w:tc>
          <w:tcPr>
            <w:tcW w:w="1192" w:type="dxa"/>
          </w:tcPr>
          <w:p w14:paraId="59F3D2E8" w14:textId="7B97306B" w:rsidR="00136240" w:rsidRPr="007076A7" w:rsidRDefault="00136240">
            <w:pPr>
              <w:jc w:val="center"/>
              <w:rPr>
                <w:szCs w:val="20"/>
              </w:rPr>
            </w:pPr>
            <w:r w:rsidRPr="007076A7">
              <w:rPr>
                <w:i/>
                <w:spacing w:val="-1"/>
                <w:szCs w:val="20"/>
              </w:rPr>
              <w:t>0..*</w:t>
            </w:r>
          </w:p>
        </w:tc>
      </w:tr>
      <w:tr w:rsidR="00136240" w:rsidRPr="007076A7" w14:paraId="313B13EF" w14:textId="77777777" w:rsidTr="003A6D72">
        <w:tc>
          <w:tcPr>
            <w:tcW w:w="2802" w:type="dxa"/>
          </w:tcPr>
          <w:p w14:paraId="5E9C0FCD" w14:textId="72297F4A" w:rsidR="00136240" w:rsidRPr="007076A7" w:rsidRDefault="00136240">
            <w:pPr>
              <w:rPr>
                <w:szCs w:val="20"/>
              </w:rPr>
            </w:pPr>
            <w:r w:rsidRPr="007076A7">
              <w:rPr>
                <w:szCs w:val="20"/>
              </w:rPr>
              <w:t>../../../recordingId</w:t>
            </w:r>
          </w:p>
        </w:tc>
        <w:tc>
          <w:tcPr>
            <w:tcW w:w="1701" w:type="dxa"/>
          </w:tcPr>
          <w:p w14:paraId="24171580" w14:textId="3D0534FE" w:rsidR="00136240" w:rsidRPr="007076A7" w:rsidRDefault="00136240">
            <w:pPr>
              <w:rPr>
                <w:szCs w:val="20"/>
              </w:rPr>
            </w:pPr>
            <w:r w:rsidRPr="007076A7">
              <w:rPr>
                <w:spacing w:val="-1"/>
                <w:szCs w:val="20"/>
              </w:rPr>
              <w:t>IIType</w:t>
            </w:r>
          </w:p>
        </w:tc>
        <w:tc>
          <w:tcPr>
            <w:tcW w:w="3827" w:type="dxa"/>
          </w:tcPr>
          <w:p w14:paraId="701A81F5" w14:textId="0BCEB889" w:rsidR="00136240" w:rsidRPr="007076A7" w:rsidRDefault="00136240">
            <w:pPr>
              <w:rPr>
                <w:szCs w:val="20"/>
              </w:rPr>
            </w:pPr>
            <w:r w:rsidRPr="007076A7">
              <w:rPr>
                <w:spacing w:val="-1"/>
                <w:szCs w:val="20"/>
              </w:rPr>
              <w:t xml:space="preserve">Id för EKG-tagningen som är unikt inom källsystemet. </w:t>
            </w:r>
          </w:p>
        </w:tc>
        <w:tc>
          <w:tcPr>
            <w:tcW w:w="1192" w:type="dxa"/>
          </w:tcPr>
          <w:p w14:paraId="43F88CB7" w14:textId="148A2575" w:rsidR="00136240" w:rsidRPr="007076A7" w:rsidRDefault="00136240">
            <w:pPr>
              <w:jc w:val="center"/>
              <w:rPr>
                <w:szCs w:val="20"/>
              </w:rPr>
            </w:pPr>
            <w:r w:rsidRPr="007076A7">
              <w:rPr>
                <w:spacing w:val="-1"/>
                <w:szCs w:val="20"/>
              </w:rPr>
              <w:t>1..1</w:t>
            </w:r>
          </w:p>
        </w:tc>
      </w:tr>
      <w:tr w:rsidR="00136240" w:rsidRPr="007076A7" w14:paraId="3758C4E2" w14:textId="77777777" w:rsidTr="003A6D72">
        <w:tc>
          <w:tcPr>
            <w:tcW w:w="2802" w:type="dxa"/>
          </w:tcPr>
          <w:p w14:paraId="42788E4B" w14:textId="12CBAA23" w:rsidR="00136240" w:rsidRPr="007076A7" w:rsidRDefault="00136240">
            <w:pPr>
              <w:rPr>
                <w:szCs w:val="20"/>
              </w:rPr>
            </w:pPr>
            <w:r w:rsidRPr="007076A7">
              <w:rPr>
                <w:szCs w:val="20"/>
              </w:rPr>
              <w:t>../../../examinationActivity</w:t>
            </w:r>
          </w:p>
        </w:tc>
        <w:tc>
          <w:tcPr>
            <w:tcW w:w="1701" w:type="dxa"/>
          </w:tcPr>
          <w:p w14:paraId="25F79E40" w14:textId="2A4AAFC5" w:rsidR="00136240" w:rsidRPr="007076A7" w:rsidRDefault="00136240">
            <w:pPr>
              <w:rPr>
                <w:szCs w:val="20"/>
              </w:rPr>
            </w:pPr>
            <w:r w:rsidRPr="007076A7">
              <w:rPr>
                <w:szCs w:val="20"/>
              </w:rPr>
              <w:t>CVType</w:t>
            </w:r>
          </w:p>
        </w:tc>
        <w:tc>
          <w:tcPr>
            <w:tcW w:w="3827" w:type="dxa"/>
          </w:tcPr>
          <w:p w14:paraId="277ED046" w14:textId="0E45F51B" w:rsidR="00136240" w:rsidRPr="007076A7" w:rsidRDefault="00136240">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192" w:type="dxa"/>
          </w:tcPr>
          <w:p w14:paraId="4708CACC" w14:textId="2CD8CCCD" w:rsidR="00136240" w:rsidRPr="007076A7" w:rsidRDefault="00136240">
            <w:pPr>
              <w:jc w:val="center"/>
              <w:rPr>
                <w:szCs w:val="20"/>
              </w:rPr>
            </w:pPr>
            <w:r w:rsidRPr="007076A7">
              <w:rPr>
                <w:spacing w:val="-1"/>
                <w:szCs w:val="20"/>
              </w:rPr>
              <w:t>1..1</w:t>
            </w:r>
          </w:p>
        </w:tc>
      </w:tr>
      <w:tr w:rsidR="00136240" w:rsidRPr="007076A7" w14:paraId="47A5734A" w14:textId="77777777" w:rsidTr="003A6D72">
        <w:tc>
          <w:tcPr>
            <w:tcW w:w="2802" w:type="dxa"/>
          </w:tcPr>
          <w:p w14:paraId="6385E499" w14:textId="14358C99" w:rsidR="00136240" w:rsidRPr="007076A7" w:rsidRDefault="00136240">
            <w:pPr>
              <w:rPr>
                <w:szCs w:val="20"/>
              </w:rPr>
            </w:pPr>
            <w:r w:rsidRPr="007076A7">
              <w:rPr>
                <w:szCs w:val="20"/>
              </w:rPr>
              <w:t>../../../examinationTimePeriod</w:t>
            </w:r>
          </w:p>
        </w:tc>
        <w:tc>
          <w:tcPr>
            <w:tcW w:w="1701" w:type="dxa"/>
          </w:tcPr>
          <w:p w14:paraId="229F9AE6" w14:textId="655F7EEE" w:rsidR="00136240" w:rsidRPr="007076A7" w:rsidRDefault="00136240">
            <w:pPr>
              <w:rPr>
                <w:szCs w:val="20"/>
              </w:rPr>
            </w:pPr>
            <w:r w:rsidRPr="007076A7">
              <w:rPr>
                <w:spacing w:val="-1"/>
                <w:szCs w:val="20"/>
              </w:rPr>
              <w:t>TimePeriodType</w:t>
            </w:r>
          </w:p>
        </w:tc>
        <w:tc>
          <w:tcPr>
            <w:tcW w:w="3827" w:type="dxa"/>
          </w:tcPr>
          <w:p w14:paraId="600630CF" w14:textId="1B9556E4" w:rsidR="00136240" w:rsidRPr="007076A7" w:rsidRDefault="00136240">
            <w:pPr>
              <w:rPr>
                <w:szCs w:val="20"/>
              </w:rPr>
            </w:pPr>
            <w:r w:rsidRPr="007076A7">
              <w:rPr>
                <w:spacing w:val="-1"/>
                <w:szCs w:val="20"/>
              </w:rPr>
              <w:t>Tidpunkt då EKG-insamlingen startar och slutar</w:t>
            </w:r>
          </w:p>
        </w:tc>
        <w:tc>
          <w:tcPr>
            <w:tcW w:w="1192" w:type="dxa"/>
          </w:tcPr>
          <w:p w14:paraId="688B6B6F" w14:textId="4B3327EB" w:rsidR="00136240" w:rsidRPr="007076A7" w:rsidRDefault="00136240">
            <w:pPr>
              <w:jc w:val="center"/>
              <w:rPr>
                <w:szCs w:val="20"/>
              </w:rPr>
            </w:pPr>
            <w:r w:rsidRPr="007076A7">
              <w:rPr>
                <w:spacing w:val="-1"/>
                <w:szCs w:val="20"/>
              </w:rPr>
              <w:t>1..1</w:t>
            </w:r>
          </w:p>
        </w:tc>
      </w:tr>
      <w:tr w:rsidR="00136240" w:rsidRPr="007076A7" w14:paraId="51905AC3" w14:textId="77777777" w:rsidTr="003A6D72">
        <w:tc>
          <w:tcPr>
            <w:tcW w:w="2802" w:type="dxa"/>
          </w:tcPr>
          <w:p w14:paraId="3144C24A" w14:textId="048F39F7" w:rsidR="00136240" w:rsidRPr="007076A7" w:rsidRDefault="00136240">
            <w:pPr>
              <w:rPr>
                <w:szCs w:val="20"/>
              </w:rPr>
            </w:pPr>
            <w:r w:rsidRPr="007076A7">
              <w:rPr>
                <w:szCs w:val="20"/>
              </w:rPr>
              <w:t>../../../examinationStatus</w:t>
            </w:r>
          </w:p>
        </w:tc>
        <w:tc>
          <w:tcPr>
            <w:tcW w:w="1701" w:type="dxa"/>
          </w:tcPr>
          <w:p w14:paraId="35DE53A5" w14:textId="29985AC2" w:rsidR="00136240" w:rsidRPr="007076A7" w:rsidRDefault="008237D3">
            <w:pPr>
              <w:rPr>
                <w:szCs w:val="20"/>
              </w:rPr>
            </w:pPr>
            <w:r w:rsidRPr="007076A7">
              <w:rPr>
                <w:spacing w:val="-1"/>
                <w:szCs w:val="20"/>
              </w:rPr>
              <w:t>ExaminationStatusCodeEnum</w:t>
            </w:r>
          </w:p>
        </w:tc>
        <w:tc>
          <w:tcPr>
            <w:tcW w:w="3827" w:type="dxa"/>
          </w:tcPr>
          <w:p w14:paraId="2D3BB4B6" w14:textId="50FDDE7C" w:rsidR="00136240" w:rsidRPr="007076A7" w:rsidRDefault="008237D3">
            <w:pPr>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192" w:type="dxa"/>
          </w:tcPr>
          <w:p w14:paraId="669086CD" w14:textId="6CE683CD" w:rsidR="00136240" w:rsidRPr="007076A7" w:rsidRDefault="00136240">
            <w:pPr>
              <w:jc w:val="center"/>
              <w:rPr>
                <w:szCs w:val="20"/>
              </w:rPr>
            </w:pPr>
            <w:r w:rsidRPr="007076A7">
              <w:rPr>
                <w:spacing w:val="-1"/>
                <w:szCs w:val="20"/>
              </w:rPr>
              <w:t>0..1</w:t>
            </w:r>
          </w:p>
        </w:tc>
      </w:tr>
      <w:tr w:rsidR="00136240" w:rsidRPr="007076A7" w14:paraId="78CE4FEA" w14:textId="77777777" w:rsidTr="003A6D72">
        <w:tc>
          <w:tcPr>
            <w:tcW w:w="2802" w:type="dxa"/>
          </w:tcPr>
          <w:p w14:paraId="29F6C115" w14:textId="01839E1E" w:rsidR="00136240" w:rsidRPr="007076A7" w:rsidRDefault="00136240">
            <w:pPr>
              <w:rPr>
                <w:szCs w:val="20"/>
              </w:rPr>
            </w:pPr>
            <w:r w:rsidRPr="007076A7">
              <w:rPr>
                <w:szCs w:val="20"/>
              </w:rPr>
              <w:t>../../</w:t>
            </w:r>
            <w:r w:rsidR="00095333" w:rsidRPr="007076A7">
              <w:rPr>
                <w:szCs w:val="20"/>
              </w:rPr>
              <w:t>../</w:t>
            </w:r>
            <w:r w:rsidR="002016C1" w:rsidRPr="007076A7">
              <w:rPr>
                <w:szCs w:val="20"/>
              </w:rPr>
              <w:t>examinationUnit</w:t>
            </w:r>
          </w:p>
        </w:tc>
        <w:tc>
          <w:tcPr>
            <w:tcW w:w="1701" w:type="dxa"/>
          </w:tcPr>
          <w:p w14:paraId="7A5A1F16" w14:textId="626E8437" w:rsidR="00136240" w:rsidRPr="007076A7" w:rsidRDefault="00136240">
            <w:pPr>
              <w:rPr>
                <w:szCs w:val="20"/>
              </w:rPr>
            </w:pPr>
            <w:r w:rsidRPr="007076A7">
              <w:rPr>
                <w:szCs w:val="20"/>
              </w:rPr>
              <w:t>string</w:t>
            </w:r>
          </w:p>
        </w:tc>
        <w:tc>
          <w:tcPr>
            <w:tcW w:w="3827" w:type="dxa"/>
          </w:tcPr>
          <w:p w14:paraId="2A8760FD" w14:textId="44D32452" w:rsidR="00136240" w:rsidRPr="007076A7" w:rsidRDefault="00136240">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26A09058" w14:textId="73253EAB" w:rsidR="00136240" w:rsidRPr="007076A7" w:rsidRDefault="00136240">
            <w:pPr>
              <w:jc w:val="center"/>
              <w:rPr>
                <w:szCs w:val="20"/>
              </w:rPr>
            </w:pPr>
            <w:r w:rsidRPr="007076A7">
              <w:rPr>
                <w:spacing w:val="-1"/>
                <w:szCs w:val="20"/>
              </w:rPr>
              <w:t>0..1</w:t>
            </w:r>
          </w:p>
        </w:tc>
      </w:tr>
      <w:tr w:rsidR="00136240" w:rsidRPr="007076A7" w14:paraId="09E93E7A" w14:textId="77777777" w:rsidTr="003A6D72">
        <w:tc>
          <w:tcPr>
            <w:tcW w:w="2802" w:type="dxa"/>
          </w:tcPr>
          <w:p w14:paraId="76E22100" w14:textId="01B91B2D" w:rsidR="00136240" w:rsidRPr="007076A7" w:rsidRDefault="009D2C89" w:rsidP="003A6D72">
            <w:pPr>
              <w:spacing w:line="229" w:lineRule="exact"/>
              <w:rPr>
                <w:i/>
                <w:szCs w:val="20"/>
              </w:rPr>
            </w:pPr>
            <w:r w:rsidRPr="007076A7">
              <w:rPr>
                <w:i/>
                <w:szCs w:val="20"/>
              </w:rPr>
              <w:t>../</w:t>
            </w:r>
            <w:r w:rsidR="00136240" w:rsidRPr="007076A7">
              <w:rPr>
                <w:i/>
                <w:szCs w:val="20"/>
              </w:rPr>
              <w:t>../../accountableHealthcareProfessional</w:t>
            </w:r>
          </w:p>
          <w:p w14:paraId="1DDCBCF2" w14:textId="6A82FF6F" w:rsidR="00136240" w:rsidRPr="007076A7" w:rsidRDefault="00136240">
            <w:pPr>
              <w:rPr>
                <w:szCs w:val="20"/>
              </w:rPr>
            </w:pPr>
          </w:p>
        </w:tc>
        <w:tc>
          <w:tcPr>
            <w:tcW w:w="1701" w:type="dxa"/>
          </w:tcPr>
          <w:p w14:paraId="5C18F901" w14:textId="77777777" w:rsidR="00136240" w:rsidRPr="007076A7" w:rsidRDefault="00136240" w:rsidP="003A6D72">
            <w:pPr>
              <w:spacing w:line="229" w:lineRule="exact"/>
              <w:rPr>
                <w:i/>
                <w:szCs w:val="20"/>
              </w:rPr>
            </w:pPr>
            <w:r w:rsidRPr="007076A7">
              <w:rPr>
                <w:i/>
                <w:szCs w:val="20"/>
              </w:rPr>
              <w:t>HealthcareProfessionalType</w:t>
            </w:r>
          </w:p>
          <w:p w14:paraId="384949FC" w14:textId="55E26D2B" w:rsidR="00136240" w:rsidRPr="007076A7" w:rsidRDefault="00136240">
            <w:pPr>
              <w:rPr>
                <w:szCs w:val="20"/>
              </w:rPr>
            </w:pPr>
          </w:p>
        </w:tc>
        <w:tc>
          <w:tcPr>
            <w:tcW w:w="3827" w:type="dxa"/>
          </w:tcPr>
          <w:p w14:paraId="6EA8199E" w14:textId="315582DF" w:rsidR="00136240" w:rsidRPr="007076A7" w:rsidRDefault="00136240" w:rsidP="002F51F9">
            <w:pPr>
              <w:rPr>
                <w:szCs w:val="20"/>
              </w:rPr>
            </w:pPr>
            <w:r w:rsidRPr="007076A7">
              <w:rPr>
                <w:i/>
                <w:szCs w:val="20"/>
              </w:rPr>
              <w:t>Ansv</w:t>
            </w:r>
            <w:r w:rsidR="00771FE5" w:rsidRPr="007076A7">
              <w:rPr>
                <w:i/>
                <w:szCs w:val="20"/>
              </w:rPr>
              <w:t>arig hälso- och sjukvårdsperson</w:t>
            </w:r>
            <w:r w:rsidRPr="007076A7">
              <w:rPr>
                <w:i/>
                <w:szCs w:val="20"/>
              </w:rPr>
              <w:t xml:space="preserve"> för </w:t>
            </w:r>
            <w:r w:rsidR="002F51F9" w:rsidRPr="007076A7">
              <w:rPr>
                <w:i/>
                <w:szCs w:val="20"/>
              </w:rPr>
              <w:t>undersökningsunderlaget. Ansvarar för information som härstammar från insamlingstillfället. Det är denna person som har den fysiska kontakten med patienten vid insamlandet av datan som utlåtandet grundar sig på.</w:t>
            </w:r>
          </w:p>
        </w:tc>
        <w:tc>
          <w:tcPr>
            <w:tcW w:w="1192" w:type="dxa"/>
          </w:tcPr>
          <w:p w14:paraId="41EBB0C5" w14:textId="66CA74B2" w:rsidR="00136240" w:rsidRPr="007076A7" w:rsidRDefault="00136240">
            <w:pPr>
              <w:jc w:val="center"/>
              <w:rPr>
                <w:szCs w:val="20"/>
              </w:rPr>
            </w:pPr>
            <w:r w:rsidRPr="007076A7">
              <w:rPr>
                <w:i/>
                <w:szCs w:val="20"/>
              </w:rPr>
              <w:t>0..1</w:t>
            </w:r>
          </w:p>
        </w:tc>
      </w:tr>
      <w:tr w:rsidR="00136240" w:rsidRPr="007076A7" w14:paraId="41BE2051" w14:textId="77777777" w:rsidTr="000C5BDE">
        <w:trPr>
          <w:trHeight w:val="818"/>
        </w:trPr>
        <w:tc>
          <w:tcPr>
            <w:tcW w:w="2802" w:type="dxa"/>
          </w:tcPr>
          <w:p w14:paraId="7FEBAC26" w14:textId="7992EF7E" w:rsidR="00136240" w:rsidRPr="007076A7" w:rsidRDefault="009D2C89" w:rsidP="003A6D72">
            <w:pPr>
              <w:spacing w:line="229" w:lineRule="exact"/>
              <w:rPr>
                <w:szCs w:val="20"/>
              </w:rPr>
            </w:pPr>
            <w:r w:rsidRPr="007076A7">
              <w:rPr>
                <w:szCs w:val="20"/>
              </w:rPr>
              <w:t>../</w:t>
            </w:r>
            <w:r w:rsidR="00136240" w:rsidRPr="007076A7">
              <w:rPr>
                <w:szCs w:val="20"/>
              </w:rPr>
              <w:t>../../../a</w:t>
            </w:r>
            <w:r w:rsidR="00136240" w:rsidRPr="007076A7">
              <w:rPr>
                <w:spacing w:val="-1"/>
                <w:szCs w:val="20"/>
              </w:rPr>
              <w:t>uthorTime</w:t>
            </w:r>
          </w:p>
          <w:p w14:paraId="4A12323D" w14:textId="77777777" w:rsidR="00136240" w:rsidRPr="007076A7" w:rsidRDefault="00136240">
            <w:pPr>
              <w:rPr>
                <w:szCs w:val="20"/>
              </w:rPr>
            </w:pPr>
          </w:p>
        </w:tc>
        <w:tc>
          <w:tcPr>
            <w:tcW w:w="1701" w:type="dxa"/>
          </w:tcPr>
          <w:p w14:paraId="0F3825B1" w14:textId="77777777" w:rsidR="00136240" w:rsidRPr="007076A7" w:rsidRDefault="00136240" w:rsidP="003A6D72">
            <w:pPr>
              <w:spacing w:line="229" w:lineRule="exact"/>
              <w:rPr>
                <w:rFonts w:cs="Arial"/>
                <w:color w:val="FF0000"/>
                <w:szCs w:val="20"/>
              </w:rPr>
            </w:pPr>
            <w:r w:rsidRPr="007076A7">
              <w:rPr>
                <w:szCs w:val="20"/>
              </w:rPr>
              <w:t>TimeStampType</w:t>
            </w:r>
          </w:p>
          <w:p w14:paraId="1DC2D937" w14:textId="77777777" w:rsidR="00136240" w:rsidRPr="007076A7" w:rsidRDefault="00136240">
            <w:pPr>
              <w:rPr>
                <w:szCs w:val="20"/>
              </w:rPr>
            </w:pPr>
          </w:p>
        </w:tc>
        <w:tc>
          <w:tcPr>
            <w:tcW w:w="3827" w:type="dxa"/>
          </w:tcPr>
          <w:p w14:paraId="5713C76E" w14:textId="2F3A65E9" w:rsidR="00136240" w:rsidRPr="007076A7" w:rsidRDefault="00136240">
            <w:pPr>
              <w:spacing w:line="226" w:lineRule="exact"/>
              <w:rPr>
                <w:szCs w:val="20"/>
              </w:rPr>
            </w:pPr>
            <w:r w:rsidRPr="007076A7">
              <w:rPr>
                <w:spacing w:val="-1"/>
                <w:szCs w:val="20"/>
              </w:rPr>
              <w:t xml:space="preserve">Tidpunkt då </w:t>
            </w:r>
            <w:r w:rsidR="002F51F9" w:rsidRPr="007076A7">
              <w:rPr>
                <w:spacing w:val="-1"/>
                <w:szCs w:val="20"/>
              </w:rPr>
              <w:t xml:space="preserve">innehållet i </w:t>
            </w:r>
            <w:r w:rsidR="00F01C22" w:rsidRPr="007076A7">
              <w:rPr>
                <w:spacing w:val="-1"/>
                <w:szCs w:val="20"/>
              </w:rPr>
              <w:t>ecgRecording</w:t>
            </w:r>
            <w:r w:rsidR="002F51F9" w:rsidRPr="007076A7">
              <w:rPr>
                <w:spacing w:val="-1"/>
                <w:szCs w:val="20"/>
              </w:rPr>
              <w:t xml:space="preserve"> </w:t>
            </w:r>
            <w:r w:rsidRPr="007076A7">
              <w:rPr>
                <w:spacing w:val="-1"/>
                <w:szCs w:val="20"/>
              </w:rPr>
              <w:t>skapades.</w:t>
            </w:r>
            <w:r w:rsidR="00F01C22" w:rsidRPr="007076A7">
              <w:rPr>
                <w:spacing w:val="-1"/>
                <w:szCs w:val="20"/>
              </w:rPr>
              <w:t xml:space="preserve"> </w:t>
            </w:r>
            <w:r w:rsidR="00BF05E1" w:rsidRPr="007076A7">
              <w:rPr>
                <w:spacing w:val="-1"/>
                <w:szCs w:val="20"/>
              </w:rPr>
              <w:t>Motsvarande Undersökningsresultat.r</w:t>
            </w:r>
            <w:r w:rsidRPr="007076A7">
              <w:rPr>
                <w:spacing w:val="-1"/>
                <w:szCs w:val="20"/>
              </w:rPr>
              <w:t>egistreringstidpunkt i NPÖ riv-spec 2.2.0</w:t>
            </w:r>
            <w:r w:rsidR="00BF05E1" w:rsidRPr="007076A7">
              <w:rPr>
                <w:spacing w:val="-1"/>
                <w:szCs w:val="20"/>
              </w:rPr>
              <w:t>.</w:t>
            </w:r>
          </w:p>
        </w:tc>
        <w:tc>
          <w:tcPr>
            <w:tcW w:w="1192" w:type="dxa"/>
          </w:tcPr>
          <w:p w14:paraId="2CD6A67F" w14:textId="4FDE3C94" w:rsidR="00136240" w:rsidRPr="007076A7" w:rsidRDefault="00136240">
            <w:pPr>
              <w:jc w:val="center"/>
              <w:rPr>
                <w:szCs w:val="20"/>
              </w:rPr>
            </w:pPr>
            <w:r w:rsidRPr="007076A7">
              <w:rPr>
                <w:spacing w:val="-1"/>
                <w:szCs w:val="20"/>
              </w:rPr>
              <w:t>1..1</w:t>
            </w:r>
          </w:p>
        </w:tc>
      </w:tr>
      <w:tr w:rsidR="00136240" w:rsidRPr="007076A7" w14:paraId="4F3444E7" w14:textId="77777777" w:rsidTr="003A6D72">
        <w:tc>
          <w:tcPr>
            <w:tcW w:w="2802" w:type="dxa"/>
          </w:tcPr>
          <w:p w14:paraId="1BC6EB49" w14:textId="634FF245" w:rsidR="00136240" w:rsidRPr="007076A7" w:rsidRDefault="009D2C89" w:rsidP="003A6D72">
            <w:pPr>
              <w:spacing w:line="229" w:lineRule="exact"/>
              <w:rPr>
                <w:szCs w:val="20"/>
              </w:rPr>
            </w:pPr>
            <w:r w:rsidRPr="007076A7">
              <w:rPr>
                <w:szCs w:val="20"/>
              </w:rPr>
              <w:t>../</w:t>
            </w:r>
            <w:r w:rsidR="00136240" w:rsidRPr="007076A7">
              <w:rPr>
                <w:szCs w:val="20"/>
              </w:rPr>
              <w:t>../../../</w:t>
            </w:r>
            <w:r w:rsidR="00136240" w:rsidRPr="007076A7">
              <w:rPr>
                <w:spacing w:val="-1"/>
                <w:szCs w:val="20"/>
              </w:rPr>
              <w:t>healthcareProfessio</w:t>
            </w:r>
            <w:r w:rsidR="00136240" w:rsidRPr="007076A7">
              <w:rPr>
                <w:spacing w:val="-1"/>
                <w:szCs w:val="20"/>
              </w:rPr>
              <w:lastRenderedPageBreak/>
              <w:t>nalHSAId</w:t>
            </w:r>
          </w:p>
          <w:p w14:paraId="039D5705" w14:textId="77777777" w:rsidR="00136240" w:rsidRPr="007076A7" w:rsidRDefault="00136240">
            <w:pPr>
              <w:rPr>
                <w:szCs w:val="20"/>
              </w:rPr>
            </w:pPr>
          </w:p>
        </w:tc>
        <w:tc>
          <w:tcPr>
            <w:tcW w:w="1701" w:type="dxa"/>
          </w:tcPr>
          <w:p w14:paraId="393D0A1D" w14:textId="77777777" w:rsidR="00136240" w:rsidRPr="007076A7" w:rsidRDefault="00136240" w:rsidP="003A6D72">
            <w:pPr>
              <w:spacing w:line="229" w:lineRule="exact"/>
              <w:rPr>
                <w:rFonts w:cs="Arial"/>
                <w:szCs w:val="20"/>
              </w:rPr>
            </w:pPr>
            <w:r w:rsidRPr="007076A7">
              <w:rPr>
                <w:szCs w:val="20"/>
              </w:rPr>
              <w:lastRenderedPageBreak/>
              <w:t>HSAIdType</w:t>
            </w:r>
          </w:p>
          <w:p w14:paraId="54D73BAE" w14:textId="77777777" w:rsidR="00136240" w:rsidRPr="007076A7" w:rsidRDefault="00136240">
            <w:pPr>
              <w:rPr>
                <w:szCs w:val="20"/>
              </w:rPr>
            </w:pPr>
          </w:p>
        </w:tc>
        <w:tc>
          <w:tcPr>
            <w:tcW w:w="3827" w:type="dxa"/>
          </w:tcPr>
          <w:p w14:paraId="4751F761" w14:textId="6E647854" w:rsidR="00136240" w:rsidRPr="007076A7" w:rsidRDefault="00136240">
            <w:pPr>
              <w:rPr>
                <w:szCs w:val="20"/>
              </w:rPr>
            </w:pPr>
            <w:r w:rsidRPr="007076A7">
              <w:rPr>
                <w:spacing w:val="-1"/>
                <w:szCs w:val="20"/>
              </w:rPr>
              <w:lastRenderedPageBreak/>
              <w:t xml:space="preserve">HSA-id för vård- och omsorgspersonal. </w:t>
            </w:r>
            <w:r w:rsidRPr="007076A7">
              <w:rPr>
                <w:spacing w:val="-1"/>
                <w:szCs w:val="20"/>
              </w:rPr>
              <w:lastRenderedPageBreak/>
              <w:t xml:space="preserve">Skall anges om tillgänglig. </w:t>
            </w:r>
          </w:p>
        </w:tc>
        <w:tc>
          <w:tcPr>
            <w:tcW w:w="1192" w:type="dxa"/>
          </w:tcPr>
          <w:p w14:paraId="2E8C15FD" w14:textId="755475B3" w:rsidR="00136240" w:rsidRPr="007076A7" w:rsidRDefault="00136240">
            <w:pPr>
              <w:jc w:val="center"/>
              <w:rPr>
                <w:szCs w:val="20"/>
              </w:rPr>
            </w:pPr>
            <w:r w:rsidRPr="007076A7">
              <w:rPr>
                <w:spacing w:val="-1"/>
                <w:szCs w:val="20"/>
              </w:rPr>
              <w:lastRenderedPageBreak/>
              <w:t>0..1</w:t>
            </w:r>
          </w:p>
        </w:tc>
      </w:tr>
      <w:tr w:rsidR="00136240" w:rsidRPr="007076A7" w14:paraId="074D9CD7" w14:textId="77777777" w:rsidTr="003A6D72">
        <w:tc>
          <w:tcPr>
            <w:tcW w:w="2802" w:type="dxa"/>
          </w:tcPr>
          <w:p w14:paraId="0CB39C18" w14:textId="0D0E1C1C" w:rsidR="00136240" w:rsidRPr="007076A7" w:rsidRDefault="009D2C89">
            <w:pPr>
              <w:rPr>
                <w:szCs w:val="20"/>
              </w:rPr>
            </w:pPr>
            <w:r w:rsidRPr="007076A7">
              <w:rPr>
                <w:szCs w:val="20"/>
              </w:rPr>
              <w:lastRenderedPageBreak/>
              <w:t>../</w:t>
            </w:r>
            <w:r w:rsidR="00136240" w:rsidRPr="007076A7">
              <w:rPr>
                <w:szCs w:val="20"/>
              </w:rPr>
              <w:t>../../../</w:t>
            </w:r>
            <w:r w:rsidR="00136240" w:rsidRPr="007076A7">
              <w:rPr>
                <w:spacing w:val="-1"/>
                <w:szCs w:val="20"/>
              </w:rPr>
              <w:t>healthcareProfessionalName</w:t>
            </w:r>
          </w:p>
        </w:tc>
        <w:tc>
          <w:tcPr>
            <w:tcW w:w="1701" w:type="dxa"/>
          </w:tcPr>
          <w:p w14:paraId="559E43A0" w14:textId="24684603" w:rsidR="00136240" w:rsidRPr="007076A7" w:rsidRDefault="00136240">
            <w:pPr>
              <w:rPr>
                <w:szCs w:val="20"/>
              </w:rPr>
            </w:pPr>
            <w:r w:rsidRPr="007076A7">
              <w:rPr>
                <w:spacing w:val="-1"/>
                <w:szCs w:val="20"/>
              </w:rPr>
              <w:t>string</w:t>
            </w:r>
          </w:p>
        </w:tc>
        <w:tc>
          <w:tcPr>
            <w:tcW w:w="3827" w:type="dxa"/>
          </w:tcPr>
          <w:p w14:paraId="33952785" w14:textId="4F52B310" w:rsidR="00136240" w:rsidRPr="007076A7" w:rsidRDefault="00136240">
            <w:pPr>
              <w:rPr>
                <w:szCs w:val="20"/>
              </w:rPr>
            </w:pPr>
            <w:r w:rsidRPr="007076A7">
              <w:rPr>
                <w:spacing w:val="-1"/>
                <w:szCs w:val="20"/>
              </w:rPr>
              <w:t>Namn på vård- och omsorgspersonal. Om tillgängligt skall detta anges.</w:t>
            </w:r>
          </w:p>
        </w:tc>
        <w:tc>
          <w:tcPr>
            <w:tcW w:w="1192" w:type="dxa"/>
          </w:tcPr>
          <w:p w14:paraId="7C19DD59" w14:textId="32AC3BB7" w:rsidR="00136240" w:rsidRPr="007076A7" w:rsidRDefault="00136240">
            <w:pPr>
              <w:jc w:val="center"/>
              <w:rPr>
                <w:szCs w:val="20"/>
              </w:rPr>
            </w:pPr>
            <w:r w:rsidRPr="007076A7">
              <w:rPr>
                <w:spacing w:val="-1"/>
                <w:szCs w:val="20"/>
              </w:rPr>
              <w:t>0..1</w:t>
            </w:r>
          </w:p>
        </w:tc>
      </w:tr>
      <w:tr w:rsidR="00136240" w:rsidRPr="007076A7" w14:paraId="31BEB194" w14:textId="77777777" w:rsidTr="003A6D72">
        <w:tc>
          <w:tcPr>
            <w:tcW w:w="2802" w:type="dxa"/>
          </w:tcPr>
          <w:p w14:paraId="147B9939" w14:textId="4AC857F5" w:rsidR="00136240" w:rsidRPr="007076A7" w:rsidRDefault="009D2C89" w:rsidP="003A6D72">
            <w:pPr>
              <w:spacing w:line="229" w:lineRule="exact"/>
              <w:rPr>
                <w:i/>
                <w:szCs w:val="20"/>
              </w:rPr>
            </w:pPr>
            <w:r w:rsidRPr="007076A7">
              <w:rPr>
                <w:i/>
                <w:szCs w:val="20"/>
              </w:rPr>
              <w:t>../</w:t>
            </w:r>
            <w:r w:rsidR="00136240" w:rsidRPr="007076A7">
              <w:rPr>
                <w:i/>
                <w:szCs w:val="20"/>
              </w:rPr>
              <w:t>../../../</w:t>
            </w:r>
            <w:r w:rsidR="00136240" w:rsidRPr="007076A7">
              <w:rPr>
                <w:i/>
                <w:spacing w:val="-1"/>
                <w:szCs w:val="20"/>
              </w:rPr>
              <w:t>healthcareProfessionalRoleCode</w:t>
            </w:r>
          </w:p>
          <w:p w14:paraId="4786A12C" w14:textId="6DE51223" w:rsidR="00136240" w:rsidRPr="007076A7" w:rsidRDefault="00136240">
            <w:pPr>
              <w:rPr>
                <w:szCs w:val="20"/>
              </w:rPr>
            </w:pPr>
          </w:p>
        </w:tc>
        <w:tc>
          <w:tcPr>
            <w:tcW w:w="1701" w:type="dxa"/>
          </w:tcPr>
          <w:p w14:paraId="64B1ECF5" w14:textId="77777777" w:rsidR="00136240" w:rsidRPr="007076A7" w:rsidRDefault="00136240" w:rsidP="003A6D72">
            <w:pPr>
              <w:spacing w:line="226" w:lineRule="exact"/>
              <w:rPr>
                <w:i/>
                <w:spacing w:val="-1"/>
                <w:szCs w:val="20"/>
              </w:rPr>
            </w:pPr>
            <w:r w:rsidRPr="007076A7">
              <w:rPr>
                <w:i/>
                <w:spacing w:val="-1"/>
                <w:szCs w:val="20"/>
              </w:rPr>
              <w:t xml:space="preserve">CVType </w:t>
            </w:r>
          </w:p>
          <w:p w14:paraId="12E1F040" w14:textId="6F6777C5" w:rsidR="00136240" w:rsidRPr="007076A7" w:rsidRDefault="00136240">
            <w:pPr>
              <w:rPr>
                <w:szCs w:val="20"/>
              </w:rPr>
            </w:pPr>
          </w:p>
        </w:tc>
        <w:tc>
          <w:tcPr>
            <w:tcW w:w="3827" w:type="dxa"/>
          </w:tcPr>
          <w:p w14:paraId="580C5A2A" w14:textId="70393840" w:rsidR="00136240" w:rsidRPr="007076A7" w:rsidRDefault="00136240">
            <w:pPr>
              <w:spacing w:line="226" w:lineRule="exact"/>
              <w:rPr>
                <w:rStyle w:val="Hyperlink"/>
                <w:i/>
                <w:szCs w:val="20"/>
              </w:rPr>
            </w:pPr>
            <w:r w:rsidRPr="007076A7">
              <w:rPr>
                <w:i/>
                <w:szCs w:val="20"/>
              </w:rPr>
              <w:t xml:space="preserve">Information om ansvarige personens befattning. Om möjligt skall KV Befattning (OID 1.2.752.129.2.2.1.4), </w:t>
            </w:r>
            <w:r w:rsidR="002016C1" w:rsidRPr="007076A7">
              <w:rPr>
                <w:i/>
                <w:szCs w:val="20"/>
              </w:rPr>
              <w:t>se referens [</w:t>
            </w:r>
            <w:r w:rsidR="002016C1" w:rsidRPr="007076A7">
              <w:rPr>
                <w:i/>
                <w:szCs w:val="20"/>
              </w:rPr>
              <w:fldChar w:fldCharType="begin"/>
            </w:r>
            <w:r w:rsidR="002016C1" w:rsidRPr="007076A7">
              <w:rPr>
                <w:i/>
                <w:szCs w:val="20"/>
              </w:rPr>
              <w:instrText xml:space="preserve"> REF _Ref383778264 \h </w:instrText>
            </w:r>
            <w:r w:rsidR="007076A7" w:rsidRPr="007076A7">
              <w:rPr>
                <w:i/>
                <w:szCs w:val="20"/>
              </w:rPr>
              <w:instrText xml:space="preserve"> \* MERGEFORMAT </w:instrText>
            </w:r>
            <w:r w:rsidR="002016C1" w:rsidRPr="007076A7">
              <w:rPr>
                <w:i/>
                <w:szCs w:val="20"/>
              </w:rPr>
            </w:r>
            <w:r w:rsidR="002016C1" w:rsidRPr="007076A7">
              <w:rPr>
                <w:i/>
                <w:szCs w:val="20"/>
              </w:rPr>
              <w:fldChar w:fldCharType="separate"/>
            </w:r>
            <w:r w:rsidR="00AF1612" w:rsidRPr="00AF1612">
              <w:rPr>
                <w:szCs w:val="20"/>
              </w:rPr>
              <w:t xml:space="preserve">R </w:t>
            </w:r>
            <w:r w:rsidR="00AF1612" w:rsidRPr="00AF1612">
              <w:rPr>
                <w:noProof/>
                <w:szCs w:val="20"/>
              </w:rPr>
              <w:t>5</w:t>
            </w:r>
            <w:r w:rsidR="002016C1" w:rsidRPr="007076A7">
              <w:rPr>
                <w:i/>
                <w:szCs w:val="20"/>
              </w:rPr>
              <w:fldChar w:fldCharType="end"/>
            </w:r>
            <w:r w:rsidR="002016C1" w:rsidRPr="007076A7">
              <w:rPr>
                <w:i/>
                <w:szCs w:val="20"/>
              </w:rPr>
              <w:t>].</w:t>
            </w:r>
          </w:p>
          <w:p w14:paraId="00CA83DF" w14:textId="3197C73A" w:rsidR="00136240" w:rsidRPr="007076A7" w:rsidRDefault="00027A53">
            <w:pPr>
              <w:rPr>
                <w:szCs w:val="20"/>
              </w:rPr>
            </w:pPr>
            <w:r w:rsidRPr="007076A7">
              <w:rPr>
                <w:i/>
                <w:spacing w:val="-1"/>
                <w:szCs w:val="20"/>
              </w:rPr>
              <w:t>Om kodverk saknas anges befattning i originalText.</w:t>
            </w:r>
          </w:p>
        </w:tc>
        <w:tc>
          <w:tcPr>
            <w:tcW w:w="1192" w:type="dxa"/>
          </w:tcPr>
          <w:p w14:paraId="7431B376" w14:textId="2EFB0801" w:rsidR="00136240" w:rsidRPr="007076A7" w:rsidRDefault="00136240">
            <w:pPr>
              <w:jc w:val="center"/>
              <w:rPr>
                <w:szCs w:val="20"/>
              </w:rPr>
            </w:pPr>
            <w:r w:rsidRPr="007076A7">
              <w:rPr>
                <w:i/>
                <w:spacing w:val="-1"/>
                <w:szCs w:val="20"/>
              </w:rPr>
              <w:t>0..1</w:t>
            </w:r>
          </w:p>
        </w:tc>
      </w:tr>
      <w:tr w:rsidR="00136240" w:rsidRPr="007076A7" w14:paraId="496AFF8A" w14:textId="77777777" w:rsidTr="003A6D72">
        <w:tc>
          <w:tcPr>
            <w:tcW w:w="2802" w:type="dxa"/>
          </w:tcPr>
          <w:p w14:paraId="0BA78586" w14:textId="02E329C0"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p>
        </w:tc>
        <w:tc>
          <w:tcPr>
            <w:tcW w:w="1701" w:type="dxa"/>
          </w:tcPr>
          <w:p w14:paraId="650A46AE" w14:textId="0C16ECD8" w:rsidR="00136240" w:rsidRPr="007076A7" w:rsidRDefault="00136240">
            <w:pPr>
              <w:rPr>
                <w:szCs w:val="20"/>
              </w:rPr>
            </w:pPr>
            <w:r w:rsidRPr="007076A7">
              <w:rPr>
                <w:spacing w:val="-1"/>
                <w:szCs w:val="20"/>
              </w:rPr>
              <w:t>string</w:t>
            </w:r>
          </w:p>
        </w:tc>
        <w:tc>
          <w:tcPr>
            <w:tcW w:w="3827" w:type="dxa"/>
          </w:tcPr>
          <w:p w14:paraId="57944CF4" w14:textId="26C2BFBC" w:rsidR="00136240" w:rsidRPr="007076A7" w:rsidRDefault="00136240" w:rsidP="00B72356">
            <w:pPr>
              <w:rPr>
                <w:szCs w:val="20"/>
              </w:rPr>
            </w:pPr>
            <w:r w:rsidRPr="007076A7">
              <w:rPr>
                <w:szCs w:val="20"/>
              </w:rPr>
              <w:t>Befattningskod. Om code anges skall också codeSystem samt displayName anges.</w:t>
            </w:r>
          </w:p>
        </w:tc>
        <w:tc>
          <w:tcPr>
            <w:tcW w:w="1192" w:type="dxa"/>
          </w:tcPr>
          <w:p w14:paraId="6F59219A" w14:textId="288E1762" w:rsidR="00136240" w:rsidRPr="007076A7" w:rsidRDefault="00136240">
            <w:pPr>
              <w:jc w:val="center"/>
              <w:rPr>
                <w:szCs w:val="20"/>
              </w:rPr>
            </w:pPr>
            <w:r w:rsidRPr="007076A7">
              <w:rPr>
                <w:spacing w:val="-1"/>
                <w:szCs w:val="20"/>
              </w:rPr>
              <w:t>0..1</w:t>
            </w:r>
          </w:p>
        </w:tc>
      </w:tr>
      <w:tr w:rsidR="00136240" w:rsidRPr="007076A7" w14:paraId="4E07522C" w14:textId="77777777" w:rsidTr="003A6D72">
        <w:tc>
          <w:tcPr>
            <w:tcW w:w="2802" w:type="dxa"/>
          </w:tcPr>
          <w:p w14:paraId="28DA2EDF" w14:textId="5FC552C3"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w:t>
            </w:r>
          </w:p>
        </w:tc>
        <w:tc>
          <w:tcPr>
            <w:tcW w:w="1701" w:type="dxa"/>
          </w:tcPr>
          <w:p w14:paraId="5544DD67" w14:textId="6DEF0389" w:rsidR="00136240" w:rsidRPr="007076A7" w:rsidRDefault="00136240">
            <w:pPr>
              <w:rPr>
                <w:szCs w:val="20"/>
              </w:rPr>
            </w:pPr>
            <w:r w:rsidRPr="007076A7">
              <w:rPr>
                <w:spacing w:val="-1"/>
                <w:szCs w:val="20"/>
              </w:rPr>
              <w:t>string</w:t>
            </w:r>
          </w:p>
        </w:tc>
        <w:tc>
          <w:tcPr>
            <w:tcW w:w="3827" w:type="dxa"/>
          </w:tcPr>
          <w:p w14:paraId="4DEEA1B1" w14:textId="05679A2E" w:rsidR="00136240" w:rsidRPr="007076A7" w:rsidRDefault="00136240">
            <w:pPr>
              <w:rPr>
                <w:szCs w:val="20"/>
              </w:rPr>
            </w:pPr>
            <w:r w:rsidRPr="007076A7">
              <w:rPr>
                <w:szCs w:val="20"/>
              </w:rPr>
              <w:t>Kodsystem för befattningskod. Om codeSystem anges skall också code samt displayName anges.</w:t>
            </w:r>
          </w:p>
        </w:tc>
        <w:tc>
          <w:tcPr>
            <w:tcW w:w="1192" w:type="dxa"/>
          </w:tcPr>
          <w:p w14:paraId="56BDE502" w14:textId="7292907A" w:rsidR="00136240" w:rsidRPr="007076A7" w:rsidRDefault="00136240">
            <w:pPr>
              <w:jc w:val="center"/>
              <w:rPr>
                <w:szCs w:val="20"/>
              </w:rPr>
            </w:pPr>
            <w:r w:rsidRPr="007076A7">
              <w:rPr>
                <w:spacing w:val="-1"/>
                <w:szCs w:val="20"/>
              </w:rPr>
              <w:t>0..1</w:t>
            </w:r>
          </w:p>
        </w:tc>
      </w:tr>
      <w:tr w:rsidR="00136240" w:rsidRPr="007076A7" w14:paraId="7741B0FA" w14:textId="77777777" w:rsidTr="003A6D72">
        <w:tc>
          <w:tcPr>
            <w:tcW w:w="2802" w:type="dxa"/>
          </w:tcPr>
          <w:p w14:paraId="09E830AA" w14:textId="3004DC88"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SystemName</w:t>
            </w:r>
          </w:p>
        </w:tc>
        <w:tc>
          <w:tcPr>
            <w:tcW w:w="1701" w:type="dxa"/>
          </w:tcPr>
          <w:p w14:paraId="2B9F9298" w14:textId="33D33B87" w:rsidR="00136240" w:rsidRPr="007076A7" w:rsidRDefault="00136240">
            <w:pPr>
              <w:rPr>
                <w:szCs w:val="20"/>
              </w:rPr>
            </w:pPr>
            <w:r w:rsidRPr="007076A7">
              <w:rPr>
                <w:spacing w:val="-1"/>
                <w:szCs w:val="20"/>
              </w:rPr>
              <w:t>string</w:t>
            </w:r>
          </w:p>
        </w:tc>
        <w:tc>
          <w:tcPr>
            <w:tcW w:w="3827" w:type="dxa"/>
          </w:tcPr>
          <w:p w14:paraId="23C7AAD6" w14:textId="499F7F63" w:rsidR="00136240" w:rsidRPr="007076A7" w:rsidRDefault="00136240">
            <w:pPr>
              <w:rPr>
                <w:szCs w:val="20"/>
              </w:rPr>
            </w:pPr>
            <w:r w:rsidRPr="007076A7">
              <w:rPr>
                <w:szCs w:val="20"/>
              </w:rPr>
              <w:t>Namn på kodsystem för befattningskod.</w:t>
            </w:r>
          </w:p>
        </w:tc>
        <w:tc>
          <w:tcPr>
            <w:tcW w:w="1192" w:type="dxa"/>
          </w:tcPr>
          <w:p w14:paraId="3DF19082" w14:textId="06E6CE89" w:rsidR="00136240" w:rsidRPr="007076A7" w:rsidRDefault="00136240">
            <w:pPr>
              <w:jc w:val="center"/>
              <w:rPr>
                <w:szCs w:val="20"/>
              </w:rPr>
            </w:pPr>
            <w:r w:rsidRPr="007076A7">
              <w:rPr>
                <w:spacing w:val="-1"/>
                <w:szCs w:val="20"/>
              </w:rPr>
              <w:t>0..1</w:t>
            </w:r>
          </w:p>
        </w:tc>
      </w:tr>
      <w:tr w:rsidR="00136240" w:rsidRPr="007076A7" w14:paraId="77B82011" w14:textId="77777777" w:rsidTr="003A6D72">
        <w:tc>
          <w:tcPr>
            <w:tcW w:w="2802" w:type="dxa"/>
          </w:tcPr>
          <w:p w14:paraId="2E2F5A49" w14:textId="458D2825"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SystemVersion</w:t>
            </w:r>
          </w:p>
        </w:tc>
        <w:tc>
          <w:tcPr>
            <w:tcW w:w="1701" w:type="dxa"/>
          </w:tcPr>
          <w:p w14:paraId="69A778E9" w14:textId="6AB692D9" w:rsidR="00136240" w:rsidRPr="007076A7" w:rsidRDefault="00136240">
            <w:pPr>
              <w:rPr>
                <w:szCs w:val="20"/>
              </w:rPr>
            </w:pPr>
            <w:r w:rsidRPr="007076A7">
              <w:rPr>
                <w:spacing w:val="-1"/>
                <w:szCs w:val="20"/>
              </w:rPr>
              <w:t>string</w:t>
            </w:r>
          </w:p>
        </w:tc>
        <w:tc>
          <w:tcPr>
            <w:tcW w:w="3827" w:type="dxa"/>
          </w:tcPr>
          <w:p w14:paraId="58D66D0B" w14:textId="792C6E10" w:rsidR="00136240" w:rsidRPr="007076A7" w:rsidRDefault="00136240">
            <w:pPr>
              <w:rPr>
                <w:szCs w:val="20"/>
              </w:rPr>
            </w:pPr>
            <w:r w:rsidRPr="007076A7">
              <w:rPr>
                <w:szCs w:val="20"/>
              </w:rPr>
              <w:t>Version på kodsystem för befattningskod.</w:t>
            </w:r>
          </w:p>
        </w:tc>
        <w:tc>
          <w:tcPr>
            <w:tcW w:w="1192" w:type="dxa"/>
          </w:tcPr>
          <w:p w14:paraId="35221624" w14:textId="388756D8" w:rsidR="00136240" w:rsidRPr="007076A7" w:rsidRDefault="00136240">
            <w:pPr>
              <w:jc w:val="center"/>
              <w:rPr>
                <w:szCs w:val="20"/>
              </w:rPr>
            </w:pPr>
            <w:r w:rsidRPr="007076A7">
              <w:rPr>
                <w:spacing w:val="-1"/>
                <w:szCs w:val="20"/>
              </w:rPr>
              <w:t>0..1</w:t>
            </w:r>
          </w:p>
        </w:tc>
      </w:tr>
      <w:tr w:rsidR="00136240" w:rsidRPr="007076A7" w14:paraId="222B09AE" w14:textId="77777777" w:rsidTr="003A6D72">
        <w:tc>
          <w:tcPr>
            <w:tcW w:w="2802" w:type="dxa"/>
          </w:tcPr>
          <w:p w14:paraId="6DB326D5" w14:textId="5349EC01"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../displayName</w:t>
            </w:r>
          </w:p>
        </w:tc>
        <w:tc>
          <w:tcPr>
            <w:tcW w:w="1701" w:type="dxa"/>
          </w:tcPr>
          <w:p w14:paraId="0CE5A08F" w14:textId="2911F54D" w:rsidR="00136240" w:rsidRPr="007076A7" w:rsidRDefault="00136240">
            <w:pPr>
              <w:rPr>
                <w:szCs w:val="20"/>
              </w:rPr>
            </w:pPr>
            <w:r w:rsidRPr="007076A7">
              <w:rPr>
                <w:spacing w:val="-1"/>
                <w:szCs w:val="20"/>
              </w:rPr>
              <w:t>string</w:t>
            </w:r>
          </w:p>
        </w:tc>
        <w:tc>
          <w:tcPr>
            <w:tcW w:w="3827" w:type="dxa"/>
          </w:tcPr>
          <w:p w14:paraId="604D4612" w14:textId="30FC5D78" w:rsidR="00136240" w:rsidRPr="007076A7" w:rsidRDefault="00136240">
            <w:pPr>
              <w:rPr>
                <w:szCs w:val="20"/>
              </w:rPr>
            </w:pPr>
            <w:r w:rsidRPr="007076A7">
              <w:rPr>
                <w:szCs w:val="20"/>
              </w:rPr>
              <w:t>Befattningskoden i klartext. Om separat displayName inte finns i producerande system skall samma värde som i code anges.</w:t>
            </w:r>
          </w:p>
        </w:tc>
        <w:tc>
          <w:tcPr>
            <w:tcW w:w="1192" w:type="dxa"/>
          </w:tcPr>
          <w:p w14:paraId="0F85FC41" w14:textId="5C9A9DE8" w:rsidR="00136240" w:rsidRPr="007076A7" w:rsidRDefault="00136240">
            <w:pPr>
              <w:jc w:val="center"/>
              <w:rPr>
                <w:szCs w:val="20"/>
              </w:rPr>
            </w:pPr>
            <w:r w:rsidRPr="007076A7">
              <w:rPr>
                <w:spacing w:val="-1"/>
                <w:szCs w:val="20"/>
              </w:rPr>
              <w:t>0..1</w:t>
            </w:r>
          </w:p>
        </w:tc>
      </w:tr>
      <w:tr w:rsidR="00136240" w:rsidRPr="007076A7" w14:paraId="70C30FA7" w14:textId="77777777" w:rsidTr="003A6D72">
        <w:tc>
          <w:tcPr>
            <w:tcW w:w="2802" w:type="dxa"/>
          </w:tcPr>
          <w:p w14:paraId="681F174C" w14:textId="55EFD707"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../originalText</w:t>
            </w:r>
          </w:p>
        </w:tc>
        <w:tc>
          <w:tcPr>
            <w:tcW w:w="1701" w:type="dxa"/>
          </w:tcPr>
          <w:p w14:paraId="0BCDBC91" w14:textId="0E16FFCB" w:rsidR="00136240" w:rsidRPr="007076A7" w:rsidRDefault="00136240">
            <w:pPr>
              <w:rPr>
                <w:szCs w:val="20"/>
              </w:rPr>
            </w:pPr>
            <w:r w:rsidRPr="007076A7">
              <w:rPr>
                <w:spacing w:val="-1"/>
                <w:szCs w:val="20"/>
              </w:rPr>
              <w:t>string</w:t>
            </w:r>
          </w:p>
        </w:tc>
        <w:tc>
          <w:tcPr>
            <w:tcW w:w="3827" w:type="dxa"/>
          </w:tcPr>
          <w:p w14:paraId="235FDA5A" w14:textId="77777777" w:rsidR="00136240" w:rsidRPr="007076A7" w:rsidRDefault="00136240" w:rsidP="003A6D72">
            <w:pPr>
              <w:spacing w:line="229" w:lineRule="exact"/>
              <w:rPr>
                <w:szCs w:val="20"/>
              </w:rPr>
            </w:pPr>
            <w:r w:rsidRPr="007076A7">
              <w:rPr>
                <w:szCs w:val="20"/>
              </w:rPr>
              <w:t>Om befattning är beskriven i ett lokalt kodverk utan OID, eller när kod helt saknas, kan en beskrivande text anges i originalText.</w:t>
            </w:r>
          </w:p>
          <w:p w14:paraId="6EC7C71D" w14:textId="2F486CBD" w:rsidR="00136240" w:rsidRPr="007076A7" w:rsidRDefault="00136240">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12E8578" w14:textId="0880516D" w:rsidR="00136240" w:rsidRPr="007076A7" w:rsidRDefault="00136240">
            <w:pPr>
              <w:jc w:val="center"/>
              <w:rPr>
                <w:szCs w:val="20"/>
              </w:rPr>
            </w:pPr>
            <w:r w:rsidRPr="007076A7">
              <w:rPr>
                <w:spacing w:val="-1"/>
                <w:szCs w:val="20"/>
              </w:rPr>
              <w:t>0..1</w:t>
            </w:r>
          </w:p>
        </w:tc>
      </w:tr>
      <w:tr w:rsidR="00136240" w:rsidRPr="007076A7" w14:paraId="7DE738D3" w14:textId="77777777" w:rsidTr="003A6D72">
        <w:tc>
          <w:tcPr>
            <w:tcW w:w="2802" w:type="dxa"/>
          </w:tcPr>
          <w:p w14:paraId="063C6951" w14:textId="6D18FA43" w:rsidR="00136240" w:rsidRPr="007076A7" w:rsidRDefault="009D2C89">
            <w:pPr>
              <w:rPr>
                <w:szCs w:val="20"/>
              </w:rPr>
            </w:pPr>
            <w:r w:rsidRPr="007076A7">
              <w:rPr>
                <w:i/>
                <w:szCs w:val="20"/>
              </w:rPr>
              <w:t>../</w:t>
            </w:r>
            <w:r w:rsidR="00136240" w:rsidRPr="007076A7">
              <w:rPr>
                <w:i/>
                <w:spacing w:val="-1"/>
                <w:szCs w:val="20"/>
              </w:rPr>
              <w:t>../../../healthcareProfessionalOrgUnit</w:t>
            </w:r>
          </w:p>
        </w:tc>
        <w:tc>
          <w:tcPr>
            <w:tcW w:w="1701" w:type="dxa"/>
          </w:tcPr>
          <w:p w14:paraId="56A0F9CD" w14:textId="1A95B30D" w:rsidR="00136240" w:rsidRPr="007076A7" w:rsidRDefault="00136240">
            <w:pPr>
              <w:rPr>
                <w:szCs w:val="20"/>
              </w:rPr>
            </w:pPr>
            <w:r w:rsidRPr="007076A7">
              <w:rPr>
                <w:i/>
                <w:spacing w:val="-1"/>
                <w:szCs w:val="20"/>
              </w:rPr>
              <w:t>OrgUnitType</w:t>
            </w:r>
          </w:p>
        </w:tc>
        <w:tc>
          <w:tcPr>
            <w:tcW w:w="3827" w:type="dxa"/>
          </w:tcPr>
          <w:p w14:paraId="18D94B4F" w14:textId="7C02C7A5" w:rsidR="00136240" w:rsidRPr="007076A7" w:rsidRDefault="00136240">
            <w:pPr>
              <w:rPr>
                <w:szCs w:val="20"/>
              </w:rPr>
            </w:pPr>
            <w:r w:rsidRPr="007076A7">
              <w:rPr>
                <w:i/>
                <w:szCs w:val="20"/>
              </w:rPr>
              <w:t>Den organisation som angiven vård- och omsorgsperson är uppdragstagare på. Om tillgängligt skall detta anges.</w:t>
            </w:r>
          </w:p>
        </w:tc>
        <w:tc>
          <w:tcPr>
            <w:tcW w:w="1192" w:type="dxa"/>
          </w:tcPr>
          <w:p w14:paraId="632AD982" w14:textId="11B2018D" w:rsidR="00136240" w:rsidRPr="007076A7" w:rsidRDefault="00136240">
            <w:pPr>
              <w:jc w:val="center"/>
              <w:rPr>
                <w:szCs w:val="20"/>
              </w:rPr>
            </w:pPr>
            <w:r w:rsidRPr="007076A7">
              <w:rPr>
                <w:i/>
                <w:spacing w:val="-1"/>
                <w:szCs w:val="20"/>
              </w:rPr>
              <w:t>0..1</w:t>
            </w:r>
          </w:p>
        </w:tc>
      </w:tr>
      <w:tr w:rsidR="00136240" w:rsidRPr="007076A7" w14:paraId="51D3EF41" w14:textId="77777777" w:rsidTr="003A6D72">
        <w:tc>
          <w:tcPr>
            <w:tcW w:w="2802" w:type="dxa"/>
          </w:tcPr>
          <w:p w14:paraId="2A7BE65F" w14:textId="7245CA8E" w:rsidR="00136240" w:rsidRPr="007076A7" w:rsidRDefault="009D2C89">
            <w:pPr>
              <w:rPr>
                <w:szCs w:val="20"/>
              </w:rPr>
            </w:pPr>
            <w:r w:rsidRPr="007076A7">
              <w:rPr>
                <w:szCs w:val="20"/>
              </w:rPr>
              <w:t>../</w:t>
            </w:r>
            <w:r w:rsidR="00136240" w:rsidRPr="007076A7">
              <w:rPr>
                <w:szCs w:val="20"/>
              </w:rPr>
              <w:t>../../../../orgUnitHSAId</w:t>
            </w:r>
          </w:p>
        </w:tc>
        <w:tc>
          <w:tcPr>
            <w:tcW w:w="1701" w:type="dxa"/>
          </w:tcPr>
          <w:p w14:paraId="6E419DC1" w14:textId="0AD0ED0C" w:rsidR="00136240" w:rsidRPr="007076A7" w:rsidRDefault="00136240">
            <w:pPr>
              <w:rPr>
                <w:szCs w:val="20"/>
              </w:rPr>
            </w:pPr>
            <w:r w:rsidRPr="007076A7">
              <w:rPr>
                <w:spacing w:val="-1"/>
                <w:szCs w:val="20"/>
              </w:rPr>
              <w:t>HSAIdType</w:t>
            </w:r>
          </w:p>
        </w:tc>
        <w:tc>
          <w:tcPr>
            <w:tcW w:w="3827" w:type="dxa"/>
          </w:tcPr>
          <w:p w14:paraId="664DEDBF" w14:textId="0C229DA2" w:rsidR="00136240" w:rsidRPr="007076A7" w:rsidRDefault="00136240">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6A6A34F" w14:textId="27061324" w:rsidR="00136240" w:rsidRPr="007076A7" w:rsidRDefault="00136240">
            <w:pPr>
              <w:jc w:val="center"/>
              <w:rPr>
                <w:szCs w:val="20"/>
              </w:rPr>
            </w:pPr>
            <w:r w:rsidRPr="007076A7">
              <w:rPr>
                <w:spacing w:val="-1"/>
                <w:szCs w:val="20"/>
              </w:rPr>
              <w:t>0..1</w:t>
            </w:r>
          </w:p>
        </w:tc>
      </w:tr>
      <w:tr w:rsidR="00136240" w:rsidRPr="007076A7" w14:paraId="47839320" w14:textId="77777777" w:rsidTr="003A6D72">
        <w:tc>
          <w:tcPr>
            <w:tcW w:w="2802" w:type="dxa"/>
          </w:tcPr>
          <w:p w14:paraId="4A8E7D7C" w14:textId="7A78B147" w:rsidR="00136240" w:rsidRPr="007076A7" w:rsidRDefault="009D2C89">
            <w:pPr>
              <w:rPr>
                <w:szCs w:val="20"/>
              </w:rPr>
            </w:pPr>
            <w:r w:rsidRPr="007076A7">
              <w:rPr>
                <w:szCs w:val="20"/>
              </w:rPr>
              <w:t>../</w:t>
            </w:r>
            <w:r w:rsidR="00136240" w:rsidRPr="007076A7">
              <w:rPr>
                <w:szCs w:val="20"/>
              </w:rPr>
              <w:t>../../../../orgUnitName</w:t>
            </w:r>
          </w:p>
        </w:tc>
        <w:tc>
          <w:tcPr>
            <w:tcW w:w="1701" w:type="dxa"/>
          </w:tcPr>
          <w:p w14:paraId="5770D4F6" w14:textId="6DB774C1" w:rsidR="00136240" w:rsidRPr="007076A7" w:rsidRDefault="00136240">
            <w:pPr>
              <w:rPr>
                <w:szCs w:val="20"/>
              </w:rPr>
            </w:pPr>
            <w:r w:rsidRPr="007076A7">
              <w:rPr>
                <w:spacing w:val="-1"/>
                <w:szCs w:val="20"/>
              </w:rPr>
              <w:t>string</w:t>
            </w:r>
          </w:p>
        </w:tc>
        <w:tc>
          <w:tcPr>
            <w:tcW w:w="3827" w:type="dxa"/>
          </w:tcPr>
          <w:p w14:paraId="1EA6D62F" w14:textId="32070707" w:rsidR="00136240" w:rsidRPr="007076A7" w:rsidRDefault="00136240">
            <w:pPr>
              <w:rPr>
                <w:szCs w:val="20"/>
              </w:rPr>
            </w:pPr>
            <w:r w:rsidRPr="007076A7">
              <w:rPr>
                <w:spacing w:val="-1"/>
                <w:szCs w:val="20"/>
              </w:rPr>
              <w:t>Namn på organisationsenhet. Om tillgängligt skall detta anges.</w:t>
            </w:r>
          </w:p>
        </w:tc>
        <w:tc>
          <w:tcPr>
            <w:tcW w:w="1192" w:type="dxa"/>
          </w:tcPr>
          <w:p w14:paraId="0173835F" w14:textId="52A55535" w:rsidR="00136240" w:rsidRPr="007076A7" w:rsidRDefault="00136240">
            <w:pPr>
              <w:jc w:val="center"/>
              <w:rPr>
                <w:szCs w:val="20"/>
              </w:rPr>
            </w:pPr>
            <w:r w:rsidRPr="007076A7">
              <w:rPr>
                <w:spacing w:val="-1"/>
                <w:szCs w:val="20"/>
              </w:rPr>
              <w:t>0..1</w:t>
            </w:r>
          </w:p>
        </w:tc>
      </w:tr>
      <w:tr w:rsidR="00136240" w:rsidRPr="007076A7" w14:paraId="6F89FF17" w14:textId="77777777" w:rsidTr="003A6D72">
        <w:tc>
          <w:tcPr>
            <w:tcW w:w="2802" w:type="dxa"/>
          </w:tcPr>
          <w:p w14:paraId="1DB014A3" w14:textId="0335EF33" w:rsidR="00136240" w:rsidRPr="007076A7" w:rsidRDefault="009D2C89">
            <w:pPr>
              <w:rPr>
                <w:szCs w:val="20"/>
              </w:rPr>
            </w:pPr>
            <w:r w:rsidRPr="007076A7">
              <w:rPr>
                <w:szCs w:val="20"/>
              </w:rPr>
              <w:t>../</w:t>
            </w:r>
            <w:r w:rsidR="00136240" w:rsidRPr="007076A7">
              <w:rPr>
                <w:szCs w:val="20"/>
              </w:rPr>
              <w:t>../../../../orgUnitTelecom</w:t>
            </w:r>
          </w:p>
        </w:tc>
        <w:tc>
          <w:tcPr>
            <w:tcW w:w="1701" w:type="dxa"/>
          </w:tcPr>
          <w:p w14:paraId="07146046" w14:textId="692265ED" w:rsidR="00136240" w:rsidRPr="007076A7" w:rsidRDefault="00136240">
            <w:pPr>
              <w:rPr>
                <w:szCs w:val="20"/>
              </w:rPr>
            </w:pPr>
            <w:r w:rsidRPr="007076A7">
              <w:rPr>
                <w:spacing w:val="-1"/>
                <w:szCs w:val="20"/>
              </w:rPr>
              <w:t>string</w:t>
            </w:r>
          </w:p>
        </w:tc>
        <w:tc>
          <w:tcPr>
            <w:tcW w:w="3827" w:type="dxa"/>
          </w:tcPr>
          <w:p w14:paraId="33BE139B" w14:textId="67AD3646" w:rsidR="00136240" w:rsidRPr="007076A7" w:rsidRDefault="00136240">
            <w:pPr>
              <w:rPr>
                <w:szCs w:val="20"/>
              </w:rPr>
            </w:pPr>
            <w:r w:rsidRPr="007076A7">
              <w:rPr>
                <w:szCs w:val="20"/>
              </w:rPr>
              <w:t xml:space="preserve">Telefon till </w:t>
            </w:r>
            <w:r w:rsidRPr="007076A7">
              <w:rPr>
                <w:spacing w:val="-1"/>
                <w:szCs w:val="20"/>
              </w:rPr>
              <w:t>organisationsenhet.</w:t>
            </w:r>
          </w:p>
        </w:tc>
        <w:tc>
          <w:tcPr>
            <w:tcW w:w="1192" w:type="dxa"/>
          </w:tcPr>
          <w:p w14:paraId="1E02E14D" w14:textId="7B07FAF6" w:rsidR="00136240" w:rsidRPr="007076A7" w:rsidRDefault="00136240">
            <w:pPr>
              <w:jc w:val="center"/>
              <w:rPr>
                <w:szCs w:val="20"/>
              </w:rPr>
            </w:pPr>
            <w:r w:rsidRPr="007076A7">
              <w:rPr>
                <w:szCs w:val="20"/>
              </w:rPr>
              <w:t>0..1</w:t>
            </w:r>
          </w:p>
        </w:tc>
      </w:tr>
      <w:tr w:rsidR="00136240" w:rsidRPr="007076A7" w14:paraId="69F379BE" w14:textId="77777777" w:rsidTr="003A6D72">
        <w:tc>
          <w:tcPr>
            <w:tcW w:w="2802" w:type="dxa"/>
          </w:tcPr>
          <w:p w14:paraId="1C0C176F" w14:textId="47263B7D" w:rsidR="00136240" w:rsidRPr="007076A7" w:rsidRDefault="009D2C89">
            <w:pPr>
              <w:rPr>
                <w:szCs w:val="20"/>
              </w:rPr>
            </w:pPr>
            <w:r w:rsidRPr="007076A7">
              <w:rPr>
                <w:szCs w:val="20"/>
              </w:rPr>
              <w:t>../</w:t>
            </w:r>
            <w:r w:rsidR="00136240" w:rsidRPr="007076A7">
              <w:rPr>
                <w:szCs w:val="20"/>
              </w:rPr>
              <w:t>../../../../orgUnitEmail</w:t>
            </w:r>
          </w:p>
        </w:tc>
        <w:tc>
          <w:tcPr>
            <w:tcW w:w="1701" w:type="dxa"/>
          </w:tcPr>
          <w:p w14:paraId="16EBBD64" w14:textId="638A80E3" w:rsidR="00136240" w:rsidRPr="007076A7" w:rsidRDefault="00136240">
            <w:pPr>
              <w:rPr>
                <w:szCs w:val="20"/>
              </w:rPr>
            </w:pPr>
            <w:r w:rsidRPr="007076A7">
              <w:rPr>
                <w:spacing w:val="-1"/>
                <w:szCs w:val="20"/>
              </w:rPr>
              <w:t>string</w:t>
            </w:r>
          </w:p>
        </w:tc>
        <w:tc>
          <w:tcPr>
            <w:tcW w:w="3827" w:type="dxa"/>
          </w:tcPr>
          <w:p w14:paraId="6CCD646A" w14:textId="537F7D2C" w:rsidR="00136240" w:rsidRPr="007076A7" w:rsidRDefault="00136240">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923477" w14:textId="5CF1F2B9" w:rsidR="00136240" w:rsidRPr="007076A7" w:rsidRDefault="00136240">
            <w:pPr>
              <w:jc w:val="center"/>
              <w:rPr>
                <w:szCs w:val="20"/>
              </w:rPr>
            </w:pPr>
            <w:r w:rsidRPr="007076A7">
              <w:rPr>
                <w:szCs w:val="20"/>
              </w:rPr>
              <w:t>0..1</w:t>
            </w:r>
          </w:p>
        </w:tc>
      </w:tr>
      <w:tr w:rsidR="00136240" w:rsidRPr="007076A7" w14:paraId="4513FE4B" w14:textId="77777777" w:rsidTr="003A6D72">
        <w:tc>
          <w:tcPr>
            <w:tcW w:w="2802" w:type="dxa"/>
          </w:tcPr>
          <w:p w14:paraId="3C9256EC" w14:textId="20C4FA97" w:rsidR="00136240" w:rsidRPr="007076A7" w:rsidRDefault="009D2C89">
            <w:pPr>
              <w:rPr>
                <w:szCs w:val="20"/>
              </w:rPr>
            </w:pPr>
            <w:r w:rsidRPr="007076A7">
              <w:rPr>
                <w:szCs w:val="20"/>
              </w:rPr>
              <w:t>../</w:t>
            </w:r>
            <w:r w:rsidR="00136240" w:rsidRPr="007076A7">
              <w:rPr>
                <w:szCs w:val="20"/>
              </w:rPr>
              <w:t>../../../../orgUnitAddress</w:t>
            </w:r>
          </w:p>
        </w:tc>
        <w:tc>
          <w:tcPr>
            <w:tcW w:w="1701" w:type="dxa"/>
          </w:tcPr>
          <w:p w14:paraId="551D80F6" w14:textId="2A7216AA" w:rsidR="00136240" w:rsidRPr="007076A7" w:rsidRDefault="00136240">
            <w:pPr>
              <w:rPr>
                <w:szCs w:val="20"/>
              </w:rPr>
            </w:pPr>
            <w:r w:rsidRPr="007076A7">
              <w:rPr>
                <w:spacing w:val="-1"/>
                <w:szCs w:val="20"/>
              </w:rPr>
              <w:t>string</w:t>
            </w:r>
          </w:p>
        </w:tc>
        <w:tc>
          <w:tcPr>
            <w:tcW w:w="3827" w:type="dxa"/>
          </w:tcPr>
          <w:p w14:paraId="67E9466A" w14:textId="75DC4A67" w:rsidR="00136240" w:rsidRPr="007076A7" w:rsidRDefault="00136240">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r>
            <w:r w:rsidRPr="007076A7">
              <w:rPr>
                <w:spacing w:val="-1"/>
                <w:szCs w:val="20"/>
              </w:rPr>
              <w:lastRenderedPageBreak/>
              <w:t>468 91 Lilleby”</w:t>
            </w:r>
          </w:p>
        </w:tc>
        <w:tc>
          <w:tcPr>
            <w:tcW w:w="1192" w:type="dxa"/>
          </w:tcPr>
          <w:p w14:paraId="7B3F43AB" w14:textId="1F1F38AC" w:rsidR="00136240" w:rsidRPr="007076A7" w:rsidRDefault="00136240">
            <w:pPr>
              <w:jc w:val="center"/>
              <w:rPr>
                <w:szCs w:val="20"/>
              </w:rPr>
            </w:pPr>
            <w:r w:rsidRPr="007076A7">
              <w:rPr>
                <w:szCs w:val="20"/>
              </w:rPr>
              <w:lastRenderedPageBreak/>
              <w:t>0..1</w:t>
            </w:r>
          </w:p>
        </w:tc>
      </w:tr>
      <w:tr w:rsidR="00136240" w:rsidRPr="007076A7" w14:paraId="75092F24" w14:textId="77777777" w:rsidTr="003A6D72">
        <w:tc>
          <w:tcPr>
            <w:tcW w:w="2802" w:type="dxa"/>
          </w:tcPr>
          <w:p w14:paraId="2B0F50CC" w14:textId="3FCE249C" w:rsidR="00136240" w:rsidRPr="007076A7" w:rsidRDefault="009D2C89">
            <w:pPr>
              <w:rPr>
                <w:szCs w:val="20"/>
              </w:rPr>
            </w:pPr>
            <w:r w:rsidRPr="007076A7">
              <w:rPr>
                <w:szCs w:val="20"/>
              </w:rPr>
              <w:lastRenderedPageBreak/>
              <w:t>../</w:t>
            </w:r>
            <w:r w:rsidR="00136240" w:rsidRPr="007076A7">
              <w:rPr>
                <w:szCs w:val="20"/>
              </w:rPr>
              <w:t>../../../../orgUnitLocation</w:t>
            </w:r>
          </w:p>
        </w:tc>
        <w:tc>
          <w:tcPr>
            <w:tcW w:w="1701" w:type="dxa"/>
          </w:tcPr>
          <w:p w14:paraId="059B7BE1" w14:textId="73BD07DD" w:rsidR="00136240" w:rsidRPr="007076A7" w:rsidRDefault="00136240">
            <w:pPr>
              <w:rPr>
                <w:szCs w:val="20"/>
              </w:rPr>
            </w:pPr>
            <w:r w:rsidRPr="007076A7">
              <w:rPr>
                <w:spacing w:val="-1"/>
                <w:szCs w:val="20"/>
              </w:rPr>
              <w:t>string</w:t>
            </w:r>
          </w:p>
        </w:tc>
        <w:tc>
          <w:tcPr>
            <w:tcW w:w="3827" w:type="dxa"/>
          </w:tcPr>
          <w:p w14:paraId="38EC0B14" w14:textId="35E38BF7" w:rsidR="00136240" w:rsidRPr="007076A7" w:rsidRDefault="00136240">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5271DBC6" w14:textId="757D651C" w:rsidR="00136240" w:rsidRPr="007076A7" w:rsidRDefault="00136240">
            <w:pPr>
              <w:jc w:val="center"/>
              <w:rPr>
                <w:szCs w:val="20"/>
              </w:rPr>
            </w:pPr>
            <w:r w:rsidRPr="007076A7">
              <w:rPr>
                <w:szCs w:val="20"/>
              </w:rPr>
              <w:t>0..1</w:t>
            </w:r>
          </w:p>
        </w:tc>
      </w:tr>
      <w:tr w:rsidR="009869FF" w:rsidRPr="007076A7" w14:paraId="0665E4C0" w14:textId="77777777" w:rsidTr="003A6D72">
        <w:tc>
          <w:tcPr>
            <w:tcW w:w="2802" w:type="dxa"/>
          </w:tcPr>
          <w:p w14:paraId="669CCFF7" w14:textId="625F3F86" w:rsidR="00136240" w:rsidRPr="007076A7" w:rsidRDefault="009D2C89" w:rsidP="003A6D72">
            <w:pPr>
              <w:spacing w:line="229" w:lineRule="exact"/>
              <w:rPr>
                <w:color w:val="FF0000"/>
                <w:szCs w:val="20"/>
              </w:rPr>
            </w:pPr>
            <w:r w:rsidRPr="007076A7">
              <w:rPr>
                <w:color w:val="FF0000"/>
                <w:szCs w:val="20"/>
              </w:rPr>
              <w:t>../</w:t>
            </w:r>
            <w:r w:rsidR="00136240" w:rsidRPr="007076A7">
              <w:rPr>
                <w:color w:val="FF0000"/>
                <w:szCs w:val="20"/>
              </w:rPr>
              <w:t>../../../healthcareProfessional</w:t>
            </w:r>
            <w:r w:rsidR="00136240" w:rsidRPr="007076A7">
              <w:rPr>
                <w:color w:val="FF0000"/>
                <w:spacing w:val="-1"/>
                <w:szCs w:val="20"/>
              </w:rPr>
              <w:t>CareUnitHSAId</w:t>
            </w:r>
          </w:p>
          <w:p w14:paraId="7C626DB6" w14:textId="303E1137" w:rsidR="00136240" w:rsidRPr="007076A7" w:rsidRDefault="00136240">
            <w:pPr>
              <w:rPr>
                <w:color w:val="FF0000"/>
                <w:szCs w:val="20"/>
              </w:rPr>
            </w:pPr>
          </w:p>
        </w:tc>
        <w:tc>
          <w:tcPr>
            <w:tcW w:w="1701" w:type="dxa"/>
          </w:tcPr>
          <w:p w14:paraId="2E43D192" w14:textId="77777777" w:rsidR="00136240" w:rsidRPr="007076A7" w:rsidRDefault="00136240" w:rsidP="003A6D72">
            <w:pPr>
              <w:spacing w:line="226" w:lineRule="exact"/>
              <w:rPr>
                <w:color w:val="FF0000"/>
                <w:spacing w:val="-1"/>
                <w:szCs w:val="20"/>
              </w:rPr>
            </w:pPr>
          </w:p>
          <w:p w14:paraId="6717E636" w14:textId="476CB3E4" w:rsidR="00136240" w:rsidRPr="007076A7" w:rsidRDefault="00136240">
            <w:pPr>
              <w:rPr>
                <w:color w:val="FF0000"/>
                <w:szCs w:val="20"/>
              </w:rPr>
            </w:pPr>
          </w:p>
        </w:tc>
        <w:tc>
          <w:tcPr>
            <w:tcW w:w="3827" w:type="dxa"/>
          </w:tcPr>
          <w:p w14:paraId="7ACB87F5" w14:textId="02E7320B" w:rsidR="00136240" w:rsidRPr="007076A7" w:rsidRDefault="009869FF" w:rsidP="003A6D72">
            <w:pPr>
              <w:spacing w:line="226" w:lineRule="exact"/>
              <w:rPr>
                <w:color w:val="FF0000"/>
                <w:szCs w:val="20"/>
              </w:rPr>
            </w:pPr>
            <w:r w:rsidRPr="007076A7">
              <w:rPr>
                <w:color w:val="FF0000"/>
                <w:szCs w:val="20"/>
              </w:rPr>
              <w:t>Skall ej anges</w:t>
            </w:r>
          </w:p>
          <w:p w14:paraId="1AE792A4" w14:textId="36612246" w:rsidR="00136240" w:rsidRPr="007076A7" w:rsidRDefault="00136240">
            <w:pPr>
              <w:rPr>
                <w:color w:val="FF0000"/>
                <w:szCs w:val="20"/>
              </w:rPr>
            </w:pPr>
          </w:p>
        </w:tc>
        <w:tc>
          <w:tcPr>
            <w:tcW w:w="1192" w:type="dxa"/>
          </w:tcPr>
          <w:p w14:paraId="40F15C12" w14:textId="1D6E5AC0" w:rsidR="00136240" w:rsidRPr="007076A7" w:rsidRDefault="00136240">
            <w:pPr>
              <w:jc w:val="center"/>
              <w:rPr>
                <w:color w:val="FF0000"/>
                <w:szCs w:val="20"/>
              </w:rPr>
            </w:pPr>
            <w:r w:rsidRPr="007076A7">
              <w:rPr>
                <w:color w:val="FF0000"/>
                <w:spacing w:val="-1"/>
                <w:szCs w:val="20"/>
              </w:rPr>
              <w:t>0</w:t>
            </w:r>
            <w:r w:rsidR="009869FF" w:rsidRPr="007076A7">
              <w:rPr>
                <w:color w:val="FF0000"/>
                <w:spacing w:val="-1"/>
                <w:szCs w:val="20"/>
              </w:rPr>
              <w:t>..0</w:t>
            </w:r>
          </w:p>
        </w:tc>
      </w:tr>
      <w:tr w:rsidR="009869FF" w:rsidRPr="007076A7" w14:paraId="4BBF15B3" w14:textId="77777777" w:rsidTr="003A6D72">
        <w:tc>
          <w:tcPr>
            <w:tcW w:w="2802" w:type="dxa"/>
          </w:tcPr>
          <w:p w14:paraId="7D92CEAD" w14:textId="7B14E320" w:rsidR="00136240" w:rsidRPr="007076A7" w:rsidRDefault="009D2C89">
            <w:pPr>
              <w:rPr>
                <w:color w:val="FF0000"/>
                <w:szCs w:val="20"/>
              </w:rPr>
            </w:pPr>
            <w:r w:rsidRPr="007076A7">
              <w:rPr>
                <w:color w:val="FF0000"/>
                <w:szCs w:val="20"/>
              </w:rPr>
              <w:t>../</w:t>
            </w:r>
            <w:r w:rsidR="00136240" w:rsidRPr="007076A7">
              <w:rPr>
                <w:color w:val="FF0000"/>
                <w:szCs w:val="20"/>
              </w:rPr>
              <w:t>../../../healthcareProfessional</w:t>
            </w:r>
            <w:r w:rsidR="00136240" w:rsidRPr="007076A7">
              <w:rPr>
                <w:color w:val="FF0000"/>
                <w:spacing w:val="-1"/>
                <w:szCs w:val="20"/>
              </w:rPr>
              <w:t>CareGiverHSAId</w:t>
            </w:r>
          </w:p>
        </w:tc>
        <w:tc>
          <w:tcPr>
            <w:tcW w:w="1701" w:type="dxa"/>
          </w:tcPr>
          <w:p w14:paraId="06756910" w14:textId="77777777" w:rsidR="00136240" w:rsidRPr="007076A7" w:rsidRDefault="00136240">
            <w:pPr>
              <w:rPr>
                <w:color w:val="FF0000"/>
                <w:szCs w:val="20"/>
              </w:rPr>
            </w:pPr>
          </w:p>
        </w:tc>
        <w:tc>
          <w:tcPr>
            <w:tcW w:w="3827" w:type="dxa"/>
          </w:tcPr>
          <w:p w14:paraId="4606E2A8" w14:textId="473A99F1" w:rsidR="00136240" w:rsidRPr="007076A7" w:rsidRDefault="009869FF">
            <w:pPr>
              <w:rPr>
                <w:color w:val="FF0000"/>
                <w:szCs w:val="20"/>
              </w:rPr>
            </w:pPr>
            <w:r w:rsidRPr="007076A7">
              <w:rPr>
                <w:color w:val="FF0000"/>
                <w:szCs w:val="20"/>
              </w:rPr>
              <w:t>Skall ej anges</w:t>
            </w:r>
          </w:p>
        </w:tc>
        <w:tc>
          <w:tcPr>
            <w:tcW w:w="1192" w:type="dxa"/>
          </w:tcPr>
          <w:p w14:paraId="113224EB" w14:textId="19E54448" w:rsidR="00136240" w:rsidRPr="007076A7" w:rsidRDefault="00136240">
            <w:pPr>
              <w:jc w:val="center"/>
              <w:rPr>
                <w:color w:val="FF0000"/>
                <w:szCs w:val="20"/>
              </w:rPr>
            </w:pPr>
            <w:r w:rsidRPr="007076A7">
              <w:rPr>
                <w:color w:val="FF0000"/>
                <w:spacing w:val="-1"/>
                <w:szCs w:val="20"/>
              </w:rPr>
              <w:t>0</w:t>
            </w:r>
            <w:r w:rsidR="009869FF" w:rsidRPr="007076A7">
              <w:rPr>
                <w:color w:val="FF0000"/>
                <w:spacing w:val="-1"/>
                <w:szCs w:val="20"/>
              </w:rPr>
              <w:t>..0</w:t>
            </w:r>
          </w:p>
        </w:tc>
      </w:tr>
      <w:tr w:rsidR="00136240" w:rsidRPr="007076A7" w14:paraId="2CA82114" w14:textId="77777777" w:rsidTr="003A6D72">
        <w:tc>
          <w:tcPr>
            <w:tcW w:w="2802" w:type="dxa"/>
          </w:tcPr>
          <w:p w14:paraId="29AEC07E" w14:textId="58C6CB9F" w:rsidR="00136240" w:rsidRPr="007076A7" w:rsidRDefault="00136240">
            <w:pPr>
              <w:rPr>
                <w:szCs w:val="20"/>
              </w:rPr>
            </w:pPr>
            <w:r w:rsidRPr="007076A7">
              <w:rPr>
                <w:i/>
                <w:szCs w:val="20"/>
              </w:rPr>
              <w:t>../../../modalityData</w:t>
            </w:r>
          </w:p>
        </w:tc>
        <w:tc>
          <w:tcPr>
            <w:tcW w:w="1701" w:type="dxa"/>
          </w:tcPr>
          <w:p w14:paraId="301B710D" w14:textId="02722443" w:rsidR="00136240" w:rsidRPr="007076A7" w:rsidRDefault="006736AE">
            <w:pPr>
              <w:rPr>
                <w:szCs w:val="20"/>
              </w:rPr>
            </w:pPr>
            <w:r w:rsidRPr="007076A7">
              <w:rPr>
                <w:i/>
                <w:spacing w:val="-1"/>
                <w:szCs w:val="20"/>
              </w:rPr>
              <w:t>ModalityData</w:t>
            </w:r>
            <w:r w:rsidR="009918B5" w:rsidRPr="007076A7">
              <w:rPr>
                <w:i/>
                <w:spacing w:val="-1"/>
                <w:szCs w:val="20"/>
              </w:rPr>
              <w:t>Type</w:t>
            </w:r>
          </w:p>
        </w:tc>
        <w:tc>
          <w:tcPr>
            <w:tcW w:w="3827" w:type="dxa"/>
          </w:tcPr>
          <w:p w14:paraId="27CCB9F2" w14:textId="57CE0DF5" w:rsidR="00136240" w:rsidRPr="007076A7" w:rsidRDefault="00136240">
            <w:pPr>
              <w:rPr>
                <w:szCs w:val="20"/>
              </w:rPr>
            </w:pPr>
            <w:r w:rsidRPr="007076A7">
              <w:rPr>
                <w:i/>
                <w:spacing w:val="-1"/>
                <w:szCs w:val="20"/>
              </w:rPr>
              <w:t>Information om ekg-utrustningen som använts</w:t>
            </w:r>
          </w:p>
        </w:tc>
        <w:tc>
          <w:tcPr>
            <w:tcW w:w="1192" w:type="dxa"/>
          </w:tcPr>
          <w:p w14:paraId="7406318F" w14:textId="16FA632C" w:rsidR="00136240" w:rsidRPr="007076A7" w:rsidRDefault="00136240">
            <w:pPr>
              <w:jc w:val="center"/>
              <w:rPr>
                <w:szCs w:val="20"/>
              </w:rPr>
            </w:pPr>
            <w:r w:rsidRPr="007076A7">
              <w:rPr>
                <w:i/>
                <w:spacing w:val="-1"/>
                <w:szCs w:val="20"/>
              </w:rPr>
              <w:t>0..1</w:t>
            </w:r>
          </w:p>
        </w:tc>
      </w:tr>
      <w:tr w:rsidR="005E70A8" w:rsidRPr="007076A7" w14:paraId="162002AC" w14:textId="77777777" w:rsidTr="006B6063">
        <w:tc>
          <w:tcPr>
            <w:tcW w:w="2802" w:type="dxa"/>
          </w:tcPr>
          <w:p w14:paraId="026C7262" w14:textId="3029EE99" w:rsidR="002161F4" w:rsidRPr="007076A7" w:rsidRDefault="002161F4" w:rsidP="002161F4">
            <w:pPr>
              <w:rPr>
                <w:color w:val="FF0000"/>
                <w:szCs w:val="20"/>
              </w:rPr>
            </w:pPr>
            <w:r w:rsidRPr="007076A7">
              <w:rPr>
                <w:color w:val="FF0000"/>
                <w:szCs w:val="20"/>
              </w:rPr>
              <w:t>../../../../typeOfModality</w:t>
            </w:r>
          </w:p>
        </w:tc>
        <w:tc>
          <w:tcPr>
            <w:tcW w:w="1701" w:type="dxa"/>
          </w:tcPr>
          <w:p w14:paraId="156CD207" w14:textId="3DF6969A" w:rsidR="002161F4" w:rsidRPr="007076A7" w:rsidRDefault="002161F4" w:rsidP="006B6063">
            <w:pPr>
              <w:rPr>
                <w:color w:val="FF0000"/>
                <w:szCs w:val="20"/>
              </w:rPr>
            </w:pPr>
          </w:p>
        </w:tc>
        <w:tc>
          <w:tcPr>
            <w:tcW w:w="3827" w:type="dxa"/>
          </w:tcPr>
          <w:p w14:paraId="0AC20168" w14:textId="68AEBBFA" w:rsidR="002161F4" w:rsidRPr="007076A7" w:rsidRDefault="00F87C79" w:rsidP="006B6063">
            <w:pPr>
              <w:rPr>
                <w:color w:val="FF0000"/>
                <w:szCs w:val="20"/>
              </w:rPr>
            </w:pPr>
            <w:r w:rsidRPr="007076A7">
              <w:rPr>
                <w:color w:val="FF0000"/>
                <w:spacing w:val="-1"/>
                <w:szCs w:val="20"/>
              </w:rPr>
              <w:t>Skall ej anges.</w:t>
            </w:r>
          </w:p>
        </w:tc>
        <w:tc>
          <w:tcPr>
            <w:tcW w:w="1192" w:type="dxa"/>
          </w:tcPr>
          <w:p w14:paraId="4FBCB95D" w14:textId="5E5D478E" w:rsidR="002161F4" w:rsidRPr="007076A7" w:rsidRDefault="00F87C79" w:rsidP="006B6063">
            <w:pPr>
              <w:jc w:val="center"/>
              <w:rPr>
                <w:color w:val="FF0000"/>
                <w:szCs w:val="20"/>
              </w:rPr>
            </w:pPr>
            <w:r w:rsidRPr="007076A7">
              <w:rPr>
                <w:color w:val="FF0000"/>
                <w:spacing w:val="-1"/>
                <w:szCs w:val="20"/>
              </w:rPr>
              <w:t>0..0</w:t>
            </w:r>
          </w:p>
        </w:tc>
      </w:tr>
      <w:tr w:rsidR="00136240" w:rsidRPr="007076A7" w14:paraId="77AB4009" w14:textId="77777777" w:rsidTr="003A6D72">
        <w:tc>
          <w:tcPr>
            <w:tcW w:w="2802" w:type="dxa"/>
          </w:tcPr>
          <w:p w14:paraId="4909C5EB" w14:textId="1EBB496E" w:rsidR="00136240" w:rsidRPr="007076A7" w:rsidRDefault="00136240">
            <w:pPr>
              <w:rPr>
                <w:szCs w:val="20"/>
              </w:rPr>
            </w:pPr>
            <w:r w:rsidRPr="007076A7">
              <w:rPr>
                <w:szCs w:val="20"/>
              </w:rPr>
              <w:t>../../../../manufacturer</w:t>
            </w:r>
          </w:p>
        </w:tc>
        <w:tc>
          <w:tcPr>
            <w:tcW w:w="1701" w:type="dxa"/>
          </w:tcPr>
          <w:p w14:paraId="16FAB76B" w14:textId="11FCCE84" w:rsidR="00136240" w:rsidRPr="007076A7" w:rsidRDefault="00136240">
            <w:pPr>
              <w:rPr>
                <w:szCs w:val="20"/>
              </w:rPr>
            </w:pPr>
            <w:r w:rsidRPr="007076A7">
              <w:rPr>
                <w:spacing w:val="-1"/>
                <w:szCs w:val="20"/>
              </w:rPr>
              <w:t>string</w:t>
            </w:r>
          </w:p>
        </w:tc>
        <w:tc>
          <w:tcPr>
            <w:tcW w:w="3827" w:type="dxa"/>
          </w:tcPr>
          <w:p w14:paraId="2B5B3EB1" w14:textId="2A8B515B" w:rsidR="00136240" w:rsidRPr="007076A7" w:rsidRDefault="00136240">
            <w:pPr>
              <w:rPr>
                <w:szCs w:val="20"/>
              </w:rPr>
            </w:pPr>
            <w:r w:rsidRPr="007076A7">
              <w:rPr>
                <w:spacing w:val="-1"/>
                <w:szCs w:val="20"/>
              </w:rPr>
              <w:t>Producerande utrustnings tillverkare.</w:t>
            </w:r>
          </w:p>
        </w:tc>
        <w:tc>
          <w:tcPr>
            <w:tcW w:w="1192" w:type="dxa"/>
          </w:tcPr>
          <w:p w14:paraId="6680D654" w14:textId="3DBCDAC3" w:rsidR="00136240" w:rsidRPr="007076A7" w:rsidRDefault="00136240">
            <w:pPr>
              <w:jc w:val="center"/>
              <w:rPr>
                <w:szCs w:val="20"/>
              </w:rPr>
            </w:pPr>
            <w:r w:rsidRPr="007076A7">
              <w:rPr>
                <w:spacing w:val="-1"/>
                <w:szCs w:val="20"/>
              </w:rPr>
              <w:t>0..1</w:t>
            </w:r>
          </w:p>
        </w:tc>
      </w:tr>
      <w:tr w:rsidR="00136240" w:rsidRPr="007076A7" w14:paraId="2CDF6B9E" w14:textId="77777777" w:rsidTr="003A6D72">
        <w:tc>
          <w:tcPr>
            <w:tcW w:w="2802" w:type="dxa"/>
          </w:tcPr>
          <w:p w14:paraId="7FC48C35" w14:textId="1121485B" w:rsidR="00136240" w:rsidRPr="007076A7" w:rsidRDefault="00136240">
            <w:pPr>
              <w:rPr>
                <w:szCs w:val="20"/>
              </w:rPr>
            </w:pPr>
            <w:r w:rsidRPr="007076A7">
              <w:rPr>
                <w:szCs w:val="20"/>
              </w:rPr>
              <w:t>../../../../modelName</w:t>
            </w:r>
          </w:p>
        </w:tc>
        <w:tc>
          <w:tcPr>
            <w:tcW w:w="1701" w:type="dxa"/>
          </w:tcPr>
          <w:p w14:paraId="3243BFAC" w14:textId="44E1728C" w:rsidR="00136240" w:rsidRPr="007076A7" w:rsidRDefault="00136240">
            <w:pPr>
              <w:rPr>
                <w:szCs w:val="20"/>
              </w:rPr>
            </w:pPr>
            <w:r w:rsidRPr="007076A7">
              <w:rPr>
                <w:spacing w:val="-1"/>
                <w:szCs w:val="20"/>
              </w:rPr>
              <w:t>string</w:t>
            </w:r>
          </w:p>
        </w:tc>
        <w:tc>
          <w:tcPr>
            <w:tcW w:w="3827" w:type="dxa"/>
          </w:tcPr>
          <w:p w14:paraId="6C1CEB0B" w14:textId="17F43423" w:rsidR="00136240" w:rsidRPr="007076A7" w:rsidRDefault="00136240">
            <w:pPr>
              <w:rPr>
                <w:szCs w:val="20"/>
              </w:rPr>
            </w:pPr>
            <w:r w:rsidRPr="007076A7">
              <w:rPr>
                <w:spacing w:val="-1"/>
                <w:szCs w:val="20"/>
              </w:rPr>
              <w:t>Producerande utrustnings modellnamn.</w:t>
            </w:r>
          </w:p>
        </w:tc>
        <w:tc>
          <w:tcPr>
            <w:tcW w:w="1192" w:type="dxa"/>
          </w:tcPr>
          <w:p w14:paraId="2C7202BA" w14:textId="0E80DCF0" w:rsidR="00136240" w:rsidRPr="007076A7" w:rsidRDefault="00136240">
            <w:pPr>
              <w:jc w:val="center"/>
              <w:rPr>
                <w:szCs w:val="20"/>
              </w:rPr>
            </w:pPr>
            <w:r w:rsidRPr="007076A7">
              <w:rPr>
                <w:spacing w:val="-1"/>
                <w:szCs w:val="20"/>
              </w:rPr>
              <w:t>0..1</w:t>
            </w:r>
          </w:p>
        </w:tc>
      </w:tr>
      <w:tr w:rsidR="00136240" w:rsidRPr="007076A7" w14:paraId="31CDBB05" w14:textId="77777777" w:rsidTr="003A6D72">
        <w:tc>
          <w:tcPr>
            <w:tcW w:w="2802" w:type="dxa"/>
          </w:tcPr>
          <w:p w14:paraId="12306245" w14:textId="00A89BD6" w:rsidR="00136240" w:rsidRPr="007076A7" w:rsidRDefault="00136240">
            <w:pPr>
              <w:rPr>
                <w:szCs w:val="20"/>
              </w:rPr>
            </w:pPr>
            <w:r w:rsidRPr="007076A7">
              <w:rPr>
                <w:szCs w:val="20"/>
              </w:rPr>
              <w:t>../../../../equipmentId</w:t>
            </w:r>
          </w:p>
        </w:tc>
        <w:tc>
          <w:tcPr>
            <w:tcW w:w="1701" w:type="dxa"/>
          </w:tcPr>
          <w:p w14:paraId="6536AAAF" w14:textId="5F6F2081" w:rsidR="00136240" w:rsidRPr="007076A7" w:rsidRDefault="00136240">
            <w:pPr>
              <w:rPr>
                <w:szCs w:val="20"/>
              </w:rPr>
            </w:pPr>
            <w:r w:rsidRPr="007076A7">
              <w:rPr>
                <w:spacing w:val="-1"/>
                <w:szCs w:val="20"/>
              </w:rPr>
              <w:t>string</w:t>
            </w:r>
          </w:p>
        </w:tc>
        <w:tc>
          <w:tcPr>
            <w:tcW w:w="3827" w:type="dxa"/>
          </w:tcPr>
          <w:p w14:paraId="7D3EEF8F" w14:textId="453EE4CF" w:rsidR="00136240" w:rsidRPr="007076A7" w:rsidRDefault="00136240">
            <w:pPr>
              <w:rPr>
                <w:szCs w:val="20"/>
              </w:rPr>
            </w:pPr>
            <w:r w:rsidRPr="007076A7">
              <w:rPr>
                <w:spacing w:val="-1"/>
                <w:szCs w:val="20"/>
              </w:rPr>
              <w:t>Identifierare för utrustningen. Kan tex vara serienummer eller inventarienummer.</w:t>
            </w:r>
          </w:p>
        </w:tc>
        <w:tc>
          <w:tcPr>
            <w:tcW w:w="1192" w:type="dxa"/>
          </w:tcPr>
          <w:p w14:paraId="7279480B" w14:textId="18DCA661" w:rsidR="00136240" w:rsidRPr="007076A7" w:rsidRDefault="00136240">
            <w:pPr>
              <w:jc w:val="center"/>
              <w:rPr>
                <w:szCs w:val="20"/>
              </w:rPr>
            </w:pPr>
            <w:r w:rsidRPr="007076A7">
              <w:rPr>
                <w:spacing w:val="-1"/>
                <w:szCs w:val="20"/>
              </w:rPr>
              <w:t>0..1</w:t>
            </w:r>
          </w:p>
        </w:tc>
      </w:tr>
      <w:tr w:rsidR="00136240" w:rsidRPr="007076A7" w14:paraId="565C1D69" w14:textId="77777777" w:rsidTr="003A6D72">
        <w:tc>
          <w:tcPr>
            <w:tcW w:w="2802" w:type="dxa"/>
          </w:tcPr>
          <w:p w14:paraId="3C8C6D62" w14:textId="3BAF0BB1" w:rsidR="00136240" w:rsidRPr="007076A7" w:rsidRDefault="00136240">
            <w:pPr>
              <w:rPr>
                <w:szCs w:val="20"/>
              </w:rPr>
            </w:pPr>
            <w:r w:rsidRPr="007076A7">
              <w:rPr>
                <w:szCs w:val="20"/>
              </w:rPr>
              <w:t>../../../../softwareVer</w:t>
            </w:r>
            <w:r w:rsidR="004D72D7" w:rsidRPr="007076A7">
              <w:rPr>
                <w:szCs w:val="20"/>
              </w:rPr>
              <w:t>s</w:t>
            </w:r>
            <w:r w:rsidRPr="007076A7">
              <w:rPr>
                <w:szCs w:val="20"/>
              </w:rPr>
              <w:t>ion</w:t>
            </w:r>
          </w:p>
        </w:tc>
        <w:tc>
          <w:tcPr>
            <w:tcW w:w="1701" w:type="dxa"/>
          </w:tcPr>
          <w:p w14:paraId="724D15C6" w14:textId="45459A34" w:rsidR="00136240" w:rsidRPr="007076A7" w:rsidRDefault="00136240">
            <w:pPr>
              <w:rPr>
                <w:szCs w:val="20"/>
              </w:rPr>
            </w:pPr>
            <w:r w:rsidRPr="007076A7">
              <w:rPr>
                <w:spacing w:val="-1"/>
                <w:szCs w:val="20"/>
              </w:rPr>
              <w:t>string</w:t>
            </w:r>
          </w:p>
        </w:tc>
        <w:tc>
          <w:tcPr>
            <w:tcW w:w="3827" w:type="dxa"/>
          </w:tcPr>
          <w:p w14:paraId="12495095" w14:textId="1A399888" w:rsidR="00136240" w:rsidRPr="007076A7" w:rsidRDefault="00136240">
            <w:pPr>
              <w:rPr>
                <w:szCs w:val="20"/>
              </w:rPr>
            </w:pPr>
            <w:r w:rsidRPr="007076A7">
              <w:rPr>
                <w:spacing w:val="-1"/>
                <w:szCs w:val="20"/>
              </w:rPr>
              <w:t>Text som anger tillverkarens version av mjukvaran på den producerande enheten (EKG-apparaten)</w:t>
            </w:r>
          </w:p>
        </w:tc>
        <w:tc>
          <w:tcPr>
            <w:tcW w:w="1192" w:type="dxa"/>
          </w:tcPr>
          <w:p w14:paraId="21A51D27" w14:textId="2E9D5281" w:rsidR="00136240" w:rsidRPr="007076A7" w:rsidRDefault="00136240">
            <w:pPr>
              <w:jc w:val="center"/>
              <w:rPr>
                <w:szCs w:val="20"/>
              </w:rPr>
            </w:pPr>
            <w:r w:rsidRPr="007076A7">
              <w:rPr>
                <w:spacing w:val="-1"/>
                <w:szCs w:val="20"/>
              </w:rPr>
              <w:t>0..1</w:t>
            </w:r>
          </w:p>
        </w:tc>
      </w:tr>
      <w:tr w:rsidR="00136240" w:rsidRPr="007076A7" w14:paraId="73A6D1CF" w14:textId="77777777" w:rsidTr="003A6D72">
        <w:tc>
          <w:tcPr>
            <w:tcW w:w="2802" w:type="dxa"/>
          </w:tcPr>
          <w:p w14:paraId="26E1207C" w14:textId="12EF3B36" w:rsidR="00136240" w:rsidRPr="007076A7" w:rsidRDefault="00136240" w:rsidP="004D72D7">
            <w:pPr>
              <w:rPr>
                <w:szCs w:val="20"/>
              </w:rPr>
            </w:pPr>
            <w:r w:rsidRPr="007076A7">
              <w:rPr>
                <w:szCs w:val="20"/>
              </w:rPr>
              <w:t>../../../../</w:t>
            </w:r>
            <w:r w:rsidR="004D72D7" w:rsidRPr="007076A7">
              <w:rPr>
                <w:szCs w:val="20"/>
              </w:rPr>
              <w:t>l</w:t>
            </w:r>
            <w:r w:rsidRPr="007076A7">
              <w:rPr>
                <w:szCs w:val="20"/>
              </w:rPr>
              <w:t>ineFilter</w:t>
            </w:r>
          </w:p>
        </w:tc>
        <w:tc>
          <w:tcPr>
            <w:tcW w:w="1701" w:type="dxa"/>
          </w:tcPr>
          <w:p w14:paraId="25A7F8A2" w14:textId="2657CA1F" w:rsidR="00136240" w:rsidRPr="007076A7" w:rsidRDefault="00136240">
            <w:pPr>
              <w:rPr>
                <w:szCs w:val="20"/>
              </w:rPr>
            </w:pPr>
            <w:r w:rsidRPr="007076A7">
              <w:rPr>
                <w:spacing w:val="-1"/>
                <w:szCs w:val="20"/>
              </w:rPr>
              <w:t>PQType</w:t>
            </w:r>
          </w:p>
        </w:tc>
        <w:tc>
          <w:tcPr>
            <w:tcW w:w="3827" w:type="dxa"/>
          </w:tcPr>
          <w:p w14:paraId="37FA328C" w14:textId="4E4A4C14" w:rsidR="00136240" w:rsidRPr="007076A7" w:rsidRDefault="00136240">
            <w:pPr>
              <w:rPr>
                <w:szCs w:val="20"/>
              </w:rPr>
            </w:pPr>
            <w:r w:rsidRPr="007076A7">
              <w:rPr>
                <w:spacing w:val="-1"/>
                <w:szCs w:val="20"/>
              </w:rPr>
              <w:t xml:space="preserve">Frekvens för nätfilter 50/60Hz. </w:t>
            </w:r>
            <w:r w:rsidR="002161F4" w:rsidRPr="007076A7">
              <w:rPr>
                <w:spacing w:val="-1"/>
                <w:szCs w:val="20"/>
              </w:rPr>
              <w:t xml:space="preserve">Värde </w:t>
            </w:r>
            <w:r w:rsidRPr="007076A7">
              <w:rPr>
                <w:spacing w:val="-1"/>
                <w:szCs w:val="20"/>
              </w:rPr>
              <w:t>anges i</w:t>
            </w:r>
            <w:r w:rsidR="002161F4" w:rsidRPr="007076A7">
              <w:rPr>
                <w:spacing w:val="-1"/>
                <w:szCs w:val="20"/>
              </w:rPr>
              <w:t xml:space="preserve"> </w:t>
            </w:r>
            <w:r w:rsidRPr="007076A7">
              <w:rPr>
                <w:spacing w:val="-1"/>
                <w:szCs w:val="20"/>
              </w:rPr>
              <w:t>Hz. Är inställd beroende på region, dvs europa, usa, konfiguration hos modaliteten</w:t>
            </w:r>
          </w:p>
        </w:tc>
        <w:tc>
          <w:tcPr>
            <w:tcW w:w="1192" w:type="dxa"/>
          </w:tcPr>
          <w:p w14:paraId="1471FA95" w14:textId="270E19E2" w:rsidR="00136240" w:rsidRPr="007076A7" w:rsidRDefault="00136240">
            <w:pPr>
              <w:jc w:val="center"/>
              <w:rPr>
                <w:szCs w:val="20"/>
              </w:rPr>
            </w:pPr>
            <w:r w:rsidRPr="007076A7">
              <w:rPr>
                <w:spacing w:val="-1"/>
                <w:szCs w:val="20"/>
              </w:rPr>
              <w:t>0..1</w:t>
            </w:r>
          </w:p>
        </w:tc>
      </w:tr>
      <w:tr w:rsidR="00136240" w:rsidRPr="007076A7" w14:paraId="5608AFA3" w14:textId="77777777" w:rsidTr="003A6D72">
        <w:tc>
          <w:tcPr>
            <w:tcW w:w="2802" w:type="dxa"/>
          </w:tcPr>
          <w:p w14:paraId="61CBEE6E" w14:textId="0C3DD8B3" w:rsidR="00136240" w:rsidRPr="007076A7" w:rsidRDefault="00136240" w:rsidP="004D72D7">
            <w:pPr>
              <w:rPr>
                <w:szCs w:val="20"/>
              </w:rPr>
            </w:pPr>
            <w:r w:rsidRPr="007076A7">
              <w:rPr>
                <w:szCs w:val="20"/>
              </w:rPr>
              <w:t>../../../</w:t>
            </w:r>
            <w:r w:rsidR="004D72D7" w:rsidRPr="007076A7">
              <w:rPr>
                <w:szCs w:val="20"/>
              </w:rPr>
              <w:t>p</w:t>
            </w:r>
            <w:r w:rsidRPr="007076A7">
              <w:rPr>
                <w:szCs w:val="20"/>
              </w:rPr>
              <w:t>acemaker</w:t>
            </w:r>
          </w:p>
        </w:tc>
        <w:tc>
          <w:tcPr>
            <w:tcW w:w="1701" w:type="dxa"/>
          </w:tcPr>
          <w:p w14:paraId="6786D218" w14:textId="202575E7" w:rsidR="00136240" w:rsidRPr="007076A7" w:rsidRDefault="00136240">
            <w:pPr>
              <w:rPr>
                <w:szCs w:val="20"/>
              </w:rPr>
            </w:pPr>
            <w:r w:rsidRPr="007076A7">
              <w:rPr>
                <w:spacing w:val="-1"/>
                <w:szCs w:val="20"/>
              </w:rPr>
              <w:t>boolean</w:t>
            </w:r>
          </w:p>
        </w:tc>
        <w:tc>
          <w:tcPr>
            <w:tcW w:w="3827" w:type="dxa"/>
          </w:tcPr>
          <w:p w14:paraId="3A36BE48" w14:textId="5828E32D" w:rsidR="00136240" w:rsidRPr="007076A7" w:rsidRDefault="00136240">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192" w:type="dxa"/>
          </w:tcPr>
          <w:p w14:paraId="612EA8A5" w14:textId="33A02165" w:rsidR="00136240" w:rsidRPr="007076A7" w:rsidRDefault="00136240">
            <w:pPr>
              <w:jc w:val="center"/>
              <w:rPr>
                <w:szCs w:val="20"/>
              </w:rPr>
            </w:pPr>
            <w:r w:rsidRPr="007076A7">
              <w:rPr>
                <w:spacing w:val="-1"/>
                <w:szCs w:val="20"/>
              </w:rPr>
              <w:t>0..1</w:t>
            </w:r>
          </w:p>
        </w:tc>
      </w:tr>
      <w:tr w:rsidR="00136240" w:rsidRPr="007076A7" w14:paraId="3C65CBF2" w14:textId="77777777" w:rsidTr="003A6D72">
        <w:tc>
          <w:tcPr>
            <w:tcW w:w="2802" w:type="dxa"/>
          </w:tcPr>
          <w:p w14:paraId="3839CB12" w14:textId="212DF6AF" w:rsidR="00136240" w:rsidRPr="007076A7" w:rsidRDefault="00136240">
            <w:pPr>
              <w:rPr>
                <w:szCs w:val="20"/>
              </w:rPr>
            </w:pPr>
            <w:r w:rsidRPr="007076A7">
              <w:rPr>
                <w:i/>
                <w:szCs w:val="20"/>
              </w:rPr>
              <w:t>../../../ecgStructuredData</w:t>
            </w:r>
          </w:p>
        </w:tc>
        <w:tc>
          <w:tcPr>
            <w:tcW w:w="1701" w:type="dxa"/>
          </w:tcPr>
          <w:p w14:paraId="1C305280" w14:textId="18424399" w:rsidR="00136240" w:rsidRPr="007076A7" w:rsidRDefault="00CA688E">
            <w:pPr>
              <w:rPr>
                <w:szCs w:val="20"/>
              </w:rPr>
            </w:pPr>
            <w:r w:rsidRPr="007076A7">
              <w:rPr>
                <w:i/>
                <w:spacing w:val="-1"/>
                <w:szCs w:val="20"/>
              </w:rPr>
              <w:t>ECG</w:t>
            </w:r>
            <w:r w:rsidR="00136240" w:rsidRPr="007076A7">
              <w:rPr>
                <w:i/>
                <w:spacing w:val="-1"/>
                <w:szCs w:val="20"/>
              </w:rPr>
              <w:t>StructuredDataType</w:t>
            </w:r>
          </w:p>
        </w:tc>
        <w:tc>
          <w:tcPr>
            <w:tcW w:w="3827" w:type="dxa"/>
          </w:tcPr>
          <w:p w14:paraId="2DE6A4A6" w14:textId="4A2B28CF" w:rsidR="00136240" w:rsidRPr="007076A7" w:rsidRDefault="00136240">
            <w:pPr>
              <w:rPr>
                <w:szCs w:val="20"/>
              </w:rPr>
            </w:pPr>
            <w:r w:rsidRPr="007076A7">
              <w:rPr>
                <w:i/>
                <w:spacing w:val="-1"/>
                <w:szCs w:val="20"/>
              </w:rPr>
              <w:t>Alternativ 1. Strukturerad mätdata för ekg-tagningen</w:t>
            </w:r>
          </w:p>
        </w:tc>
        <w:tc>
          <w:tcPr>
            <w:tcW w:w="1192" w:type="dxa"/>
          </w:tcPr>
          <w:p w14:paraId="04473FC3" w14:textId="74C973A0" w:rsidR="00136240" w:rsidRPr="007076A7" w:rsidRDefault="00136240">
            <w:pPr>
              <w:jc w:val="center"/>
              <w:rPr>
                <w:szCs w:val="20"/>
              </w:rPr>
            </w:pPr>
            <w:r w:rsidRPr="007076A7">
              <w:rPr>
                <w:i/>
                <w:spacing w:val="-1"/>
                <w:szCs w:val="20"/>
              </w:rPr>
              <w:t>0..*</w:t>
            </w:r>
          </w:p>
        </w:tc>
      </w:tr>
      <w:tr w:rsidR="00136240" w:rsidRPr="007076A7" w14:paraId="68A55034" w14:textId="77777777" w:rsidTr="003A6D72">
        <w:tc>
          <w:tcPr>
            <w:tcW w:w="2802" w:type="dxa"/>
          </w:tcPr>
          <w:p w14:paraId="284DCDEB" w14:textId="4128162E" w:rsidR="00136240" w:rsidRPr="007076A7" w:rsidRDefault="00136240">
            <w:pPr>
              <w:rPr>
                <w:szCs w:val="20"/>
              </w:rPr>
            </w:pPr>
            <w:r w:rsidRPr="007076A7">
              <w:rPr>
                <w:i/>
                <w:szCs w:val="20"/>
              </w:rPr>
              <w:t>../../../../</w:t>
            </w:r>
            <w:r w:rsidR="005E7CC5" w:rsidRPr="007076A7">
              <w:rPr>
                <w:i/>
                <w:szCs w:val="20"/>
              </w:rPr>
              <w:t>u</w:t>
            </w:r>
            <w:r w:rsidRPr="007076A7">
              <w:rPr>
                <w:i/>
                <w:szCs w:val="20"/>
              </w:rPr>
              <w:t>sedFilter</w:t>
            </w:r>
          </w:p>
        </w:tc>
        <w:tc>
          <w:tcPr>
            <w:tcW w:w="1701" w:type="dxa"/>
          </w:tcPr>
          <w:p w14:paraId="4BE18364" w14:textId="29B45382" w:rsidR="00136240" w:rsidRPr="007076A7" w:rsidRDefault="00136240">
            <w:pPr>
              <w:rPr>
                <w:szCs w:val="20"/>
              </w:rPr>
            </w:pPr>
            <w:r w:rsidRPr="007076A7">
              <w:rPr>
                <w:i/>
                <w:spacing w:val="-1"/>
                <w:szCs w:val="20"/>
              </w:rPr>
              <w:t>UsedFilterType</w:t>
            </w:r>
          </w:p>
        </w:tc>
        <w:tc>
          <w:tcPr>
            <w:tcW w:w="3827" w:type="dxa"/>
          </w:tcPr>
          <w:p w14:paraId="66364B38" w14:textId="05F470AE" w:rsidR="00136240" w:rsidRPr="007076A7" w:rsidRDefault="00136240">
            <w:pPr>
              <w:rPr>
                <w:szCs w:val="20"/>
              </w:rPr>
            </w:pPr>
            <w:r w:rsidRPr="007076A7">
              <w:rPr>
                <w:i/>
                <w:spacing w:val="-1"/>
                <w:szCs w:val="20"/>
              </w:rPr>
              <w:t>Filter som applicerats på signalen vid tagningen. Kan ändras i olika tagningar inom samma mätning.</w:t>
            </w:r>
          </w:p>
        </w:tc>
        <w:tc>
          <w:tcPr>
            <w:tcW w:w="1192" w:type="dxa"/>
          </w:tcPr>
          <w:p w14:paraId="4BF09C34" w14:textId="0D937D82" w:rsidR="00136240" w:rsidRPr="007076A7" w:rsidRDefault="00136240">
            <w:pPr>
              <w:jc w:val="center"/>
              <w:rPr>
                <w:szCs w:val="20"/>
              </w:rPr>
            </w:pPr>
            <w:r w:rsidRPr="007076A7">
              <w:rPr>
                <w:i/>
                <w:spacing w:val="-1"/>
                <w:szCs w:val="20"/>
              </w:rPr>
              <w:t>0..*</w:t>
            </w:r>
          </w:p>
        </w:tc>
      </w:tr>
      <w:tr w:rsidR="00136240" w:rsidRPr="007076A7" w14:paraId="050211A8" w14:textId="77777777" w:rsidTr="003A6D72">
        <w:tc>
          <w:tcPr>
            <w:tcW w:w="2802" w:type="dxa"/>
          </w:tcPr>
          <w:p w14:paraId="2902C883" w14:textId="0318C005" w:rsidR="00136240" w:rsidRPr="007076A7" w:rsidRDefault="00136240">
            <w:pPr>
              <w:rPr>
                <w:szCs w:val="20"/>
              </w:rPr>
            </w:pPr>
            <w:r w:rsidRPr="007076A7">
              <w:rPr>
                <w:szCs w:val="20"/>
              </w:rPr>
              <w:t>../../../../../</w:t>
            </w:r>
            <w:r w:rsidR="005E7CC5" w:rsidRPr="007076A7">
              <w:rPr>
                <w:szCs w:val="20"/>
              </w:rPr>
              <w:t>f</w:t>
            </w:r>
            <w:r w:rsidRPr="007076A7">
              <w:rPr>
                <w:szCs w:val="20"/>
              </w:rPr>
              <w:t>ilterName</w:t>
            </w:r>
          </w:p>
        </w:tc>
        <w:tc>
          <w:tcPr>
            <w:tcW w:w="1701" w:type="dxa"/>
          </w:tcPr>
          <w:p w14:paraId="6AD31976" w14:textId="0D94511D" w:rsidR="00136240" w:rsidRPr="007076A7" w:rsidRDefault="00136240">
            <w:pPr>
              <w:rPr>
                <w:szCs w:val="20"/>
              </w:rPr>
            </w:pPr>
            <w:r w:rsidRPr="007076A7">
              <w:rPr>
                <w:spacing w:val="-1"/>
                <w:szCs w:val="20"/>
              </w:rPr>
              <w:t>string</w:t>
            </w:r>
          </w:p>
        </w:tc>
        <w:tc>
          <w:tcPr>
            <w:tcW w:w="3827" w:type="dxa"/>
          </w:tcPr>
          <w:p w14:paraId="3F84B5D5" w14:textId="0DF88F7E" w:rsidR="00136240" w:rsidRPr="007076A7" w:rsidRDefault="00136240">
            <w:pPr>
              <w:rPr>
                <w:szCs w:val="20"/>
              </w:rPr>
            </w:pPr>
            <w:r w:rsidRPr="007076A7">
              <w:rPr>
                <w:spacing w:val="-1"/>
                <w:szCs w:val="20"/>
              </w:rPr>
              <w:t>Namn för filtret. Kan även vara adaptiva och olinjära.</w:t>
            </w:r>
          </w:p>
        </w:tc>
        <w:tc>
          <w:tcPr>
            <w:tcW w:w="1192" w:type="dxa"/>
          </w:tcPr>
          <w:p w14:paraId="614090DB" w14:textId="13A592F8" w:rsidR="00136240" w:rsidRPr="007076A7" w:rsidRDefault="00136240">
            <w:pPr>
              <w:jc w:val="center"/>
              <w:rPr>
                <w:szCs w:val="20"/>
              </w:rPr>
            </w:pPr>
            <w:r w:rsidRPr="007076A7">
              <w:rPr>
                <w:spacing w:val="-1"/>
                <w:szCs w:val="20"/>
              </w:rPr>
              <w:t>0..1</w:t>
            </w:r>
          </w:p>
        </w:tc>
      </w:tr>
      <w:tr w:rsidR="00136240" w:rsidRPr="007076A7" w14:paraId="38C839A6" w14:textId="77777777" w:rsidTr="003A6D72">
        <w:tc>
          <w:tcPr>
            <w:tcW w:w="2802" w:type="dxa"/>
          </w:tcPr>
          <w:p w14:paraId="3B6C0351" w14:textId="62C2AFD7" w:rsidR="00136240" w:rsidRPr="007076A7" w:rsidRDefault="00136240">
            <w:pPr>
              <w:rPr>
                <w:szCs w:val="20"/>
              </w:rPr>
            </w:pPr>
            <w:r w:rsidRPr="007076A7">
              <w:rPr>
                <w:szCs w:val="20"/>
              </w:rPr>
              <w:t>../../../../../</w:t>
            </w:r>
            <w:r w:rsidR="005E7CC5" w:rsidRPr="007076A7">
              <w:rPr>
                <w:szCs w:val="20"/>
              </w:rPr>
              <w:t>l</w:t>
            </w:r>
            <w:r w:rsidRPr="007076A7">
              <w:rPr>
                <w:szCs w:val="20"/>
              </w:rPr>
              <w:t>owerFrequency</w:t>
            </w:r>
          </w:p>
        </w:tc>
        <w:tc>
          <w:tcPr>
            <w:tcW w:w="1701" w:type="dxa"/>
          </w:tcPr>
          <w:p w14:paraId="39C8177D" w14:textId="7978ED7C" w:rsidR="00136240" w:rsidRPr="007076A7" w:rsidRDefault="00136240">
            <w:pPr>
              <w:rPr>
                <w:szCs w:val="20"/>
              </w:rPr>
            </w:pPr>
            <w:r w:rsidRPr="007076A7">
              <w:rPr>
                <w:spacing w:val="-1"/>
                <w:szCs w:val="20"/>
              </w:rPr>
              <w:t>PQType</w:t>
            </w:r>
          </w:p>
        </w:tc>
        <w:tc>
          <w:tcPr>
            <w:tcW w:w="3827" w:type="dxa"/>
          </w:tcPr>
          <w:p w14:paraId="4C39E0D0" w14:textId="6A743CFA" w:rsidR="00136240" w:rsidRPr="007076A7" w:rsidRDefault="00136240">
            <w:pPr>
              <w:rPr>
                <w:szCs w:val="20"/>
              </w:rPr>
            </w:pPr>
            <w:r w:rsidRPr="007076A7">
              <w:rPr>
                <w:spacing w:val="-1"/>
                <w:szCs w:val="20"/>
              </w:rPr>
              <w:t>Lägre cut-off frekvensen. Null innebär att inget högpassfilter används.</w:t>
            </w:r>
            <w:r w:rsidR="00F01C22" w:rsidRPr="007076A7">
              <w:rPr>
                <w:spacing w:val="-1"/>
                <w:szCs w:val="20"/>
              </w:rPr>
              <w:t xml:space="preserve"> Tillåten enhet Hz.</w:t>
            </w:r>
          </w:p>
        </w:tc>
        <w:tc>
          <w:tcPr>
            <w:tcW w:w="1192" w:type="dxa"/>
          </w:tcPr>
          <w:p w14:paraId="63727390" w14:textId="202298CB" w:rsidR="00136240" w:rsidRPr="007076A7" w:rsidRDefault="00136240">
            <w:pPr>
              <w:jc w:val="center"/>
              <w:rPr>
                <w:szCs w:val="20"/>
              </w:rPr>
            </w:pPr>
            <w:r w:rsidRPr="007076A7">
              <w:rPr>
                <w:spacing w:val="-1"/>
                <w:szCs w:val="20"/>
              </w:rPr>
              <w:t>0..1</w:t>
            </w:r>
          </w:p>
        </w:tc>
      </w:tr>
      <w:tr w:rsidR="00136240" w:rsidRPr="007076A7" w14:paraId="6380C642" w14:textId="77777777" w:rsidTr="003A6D72">
        <w:tc>
          <w:tcPr>
            <w:tcW w:w="2802" w:type="dxa"/>
          </w:tcPr>
          <w:p w14:paraId="74586314" w14:textId="053E05E5" w:rsidR="00136240" w:rsidRPr="007076A7" w:rsidRDefault="00136240" w:rsidP="005E7CC5">
            <w:pPr>
              <w:rPr>
                <w:szCs w:val="20"/>
              </w:rPr>
            </w:pPr>
            <w:r w:rsidRPr="007076A7">
              <w:rPr>
                <w:szCs w:val="20"/>
              </w:rPr>
              <w:t>../../../../../</w:t>
            </w:r>
            <w:r w:rsidR="005E7CC5" w:rsidRPr="007076A7">
              <w:rPr>
                <w:szCs w:val="20"/>
              </w:rPr>
              <w:t>u</w:t>
            </w:r>
            <w:r w:rsidRPr="007076A7">
              <w:rPr>
                <w:szCs w:val="20"/>
              </w:rPr>
              <w:t>pperFrequency</w:t>
            </w:r>
          </w:p>
        </w:tc>
        <w:tc>
          <w:tcPr>
            <w:tcW w:w="1701" w:type="dxa"/>
          </w:tcPr>
          <w:p w14:paraId="7DDDE4EE" w14:textId="0DCF167A" w:rsidR="00136240" w:rsidRPr="007076A7" w:rsidRDefault="00136240">
            <w:pPr>
              <w:rPr>
                <w:szCs w:val="20"/>
              </w:rPr>
            </w:pPr>
            <w:r w:rsidRPr="007076A7">
              <w:rPr>
                <w:spacing w:val="-1"/>
                <w:szCs w:val="20"/>
              </w:rPr>
              <w:t>PQType</w:t>
            </w:r>
          </w:p>
        </w:tc>
        <w:tc>
          <w:tcPr>
            <w:tcW w:w="3827" w:type="dxa"/>
          </w:tcPr>
          <w:p w14:paraId="44A4899A" w14:textId="59A8F2B7" w:rsidR="00136240" w:rsidRPr="007076A7" w:rsidRDefault="00136240">
            <w:pPr>
              <w:rPr>
                <w:szCs w:val="20"/>
              </w:rPr>
            </w:pPr>
            <w:r w:rsidRPr="007076A7">
              <w:rPr>
                <w:spacing w:val="-1"/>
                <w:szCs w:val="20"/>
              </w:rPr>
              <w:t>Högre cut-off. Null innebär att inget lågpassfilteranvänds.</w:t>
            </w:r>
            <w:r w:rsidR="00F01C22" w:rsidRPr="007076A7">
              <w:rPr>
                <w:spacing w:val="-1"/>
                <w:szCs w:val="20"/>
              </w:rPr>
              <w:t xml:space="preserve">  Tillåten enhet Hz.</w:t>
            </w:r>
          </w:p>
        </w:tc>
        <w:tc>
          <w:tcPr>
            <w:tcW w:w="1192" w:type="dxa"/>
          </w:tcPr>
          <w:p w14:paraId="773FBE9F" w14:textId="34E0A922" w:rsidR="00136240" w:rsidRPr="007076A7" w:rsidRDefault="00136240">
            <w:pPr>
              <w:jc w:val="center"/>
              <w:rPr>
                <w:szCs w:val="20"/>
              </w:rPr>
            </w:pPr>
            <w:r w:rsidRPr="007076A7">
              <w:rPr>
                <w:spacing w:val="-1"/>
                <w:szCs w:val="20"/>
              </w:rPr>
              <w:t>0..1</w:t>
            </w:r>
          </w:p>
        </w:tc>
      </w:tr>
      <w:tr w:rsidR="00136240" w:rsidRPr="007076A7" w14:paraId="178A6648" w14:textId="77777777" w:rsidTr="003A6D72">
        <w:tc>
          <w:tcPr>
            <w:tcW w:w="2802" w:type="dxa"/>
          </w:tcPr>
          <w:p w14:paraId="5E42AC6A" w14:textId="1A29FC4B" w:rsidR="00136240" w:rsidRPr="007076A7" w:rsidRDefault="00136240">
            <w:pPr>
              <w:rPr>
                <w:szCs w:val="20"/>
              </w:rPr>
            </w:pPr>
            <w:r w:rsidRPr="007076A7">
              <w:rPr>
                <w:szCs w:val="20"/>
              </w:rPr>
              <w:t>../../../../</w:t>
            </w:r>
            <w:r w:rsidR="005E7CC5" w:rsidRPr="007076A7">
              <w:rPr>
                <w:szCs w:val="20"/>
              </w:rPr>
              <w:t>h</w:t>
            </w:r>
            <w:r w:rsidRPr="007076A7">
              <w:rPr>
                <w:szCs w:val="20"/>
              </w:rPr>
              <w:t>eartRate</w:t>
            </w:r>
          </w:p>
        </w:tc>
        <w:tc>
          <w:tcPr>
            <w:tcW w:w="1701" w:type="dxa"/>
          </w:tcPr>
          <w:p w14:paraId="3EDD4190" w14:textId="12A0651F" w:rsidR="00136240" w:rsidRPr="007076A7" w:rsidRDefault="00136240">
            <w:pPr>
              <w:rPr>
                <w:szCs w:val="20"/>
              </w:rPr>
            </w:pPr>
            <w:r w:rsidRPr="007076A7">
              <w:rPr>
                <w:spacing w:val="-1"/>
                <w:szCs w:val="20"/>
              </w:rPr>
              <w:t>PQType</w:t>
            </w:r>
          </w:p>
        </w:tc>
        <w:tc>
          <w:tcPr>
            <w:tcW w:w="3827" w:type="dxa"/>
          </w:tcPr>
          <w:p w14:paraId="49291019" w14:textId="3E0F696D" w:rsidR="00136240" w:rsidRPr="007076A7" w:rsidRDefault="00136240" w:rsidP="00F01C22">
            <w:pPr>
              <w:rPr>
                <w:szCs w:val="20"/>
              </w:rPr>
            </w:pPr>
            <w:r w:rsidRPr="007076A7">
              <w:rPr>
                <w:szCs w:val="20"/>
              </w:rPr>
              <w:t>Hjärtfrekvens i slag per minut</w:t>
            </w:r>
            <w:r w:rsidR="00F01C22" w:rsidRPr="007076A7">
              <w:rPr>
                <w:szCs w:val="20"/>
              </w:rPr>
              <w:t xml:space="preserve"> (bpm)</w:t>
            </w:r>
            <w:r w:rsidRPr="007076A7">
              <w:rPr>
                <w:szCs w:val="20"/>
              </w:rPr>
              <w:t>.</w:t>
            </w:r>
          </w:p>
        </w:tc>
        <w:tc>
          <w:tcPr>
            <w:tcW w:w="1192" w:type="dxa"/>
          </w:tcPr>
          <w:p w14:paraId="475B604E" w14:textId="6C0BA68A" w:rsidR="00136240" w:rsidRPr="007076A7" w:rsidRDefault="00136240">
            <w:pPr>
              <w:jc w:val="center"/>
              <w:rPr>
                <w:szCs w:val="20"/>
              </w:rPr>
            </w:pPr>
            <w:r w:rsidRPr="007076A7">
              <w:rPr>
                <w:spacing w:val="-1"/>
                <w:szCs w:val="20"/>
              </w:rPr>
              <w:t>0..1</w:t>
            </w:r>
          </w:p>
        </w:tc>
      </w:tr>
      <w:tr w:rsidR="00136240" w:rsidRPr="007076A7" w14:paraId="3149B588" w14:textId="77777777" w:rsidTr="003A6D72">
        <w:tc>
          <w:tcPr>
            <w:tcW w:w="2802" w:type="dxa"/>
          </w:tcPr>
          <w:p w14:paraId="338298BF" w14:textId="3B1DD677" w:rsidR="00136240" w:rsidRPr="007076A7" w:rsidRDefault="00136240">
            <w:pPr>
              <w:rPr>
                <w:szCs w:val="20"/>
              </w:rPr>
            </w:pPr>
            <w:r w:rsidRPr="007076A7">
              <w:rPr>
                <w:szCs w:val="20"/>
              </w:rPr>
              <w:t>../</w:t>
            </w:r>
            <w:r w:rsidR="005E7CC5" w:rsidRPr="007076A7">
              <w:rPr>
                <w:szCs w:val="20"/>
              </w:rPr>
              <w:t>../../../qt</w:t>
            </w:r>
          </w:p>
        </w:tc>
        <w:tc>
          <w:tcPr>
            <w:tcW w:w="1701" w:type="dxa"/>
          </w:tcPr>
          <w:p w14:paraId="342AA0E4" w14:textId="3F645AFC" w:rsidR="00136240" w:rsidRPr="007076A7" w:rsidRDefault="00136240">
            <w:pPr>
              <w:rPr>
                <w:szCs w:val="20"/>
              </w:rPr>
            </w:pPr>
            <w:r w:rsidRPr="007076A7">
              <w:rPr>
                <w:spacing w:val="-1"/>
                <w:szCs w:val="20"/>
              </w:rPr>
              <w:t>PQType</w:t>
            </w:r>
          </w:p>
        </w:tc>
        <w:tc>
          <w:tcPr>
            <w:tcW w:w="3827" w:type="dxa"/>
          </w:tcPr>
          <w:p w14:paraId="626B2BEF" w14:textId="08035B01" w:rsidR="00136240" w:rsidRPr="007076A7" w:rsidRDefault="00136240">
            <w:pPr>
              <w:rPr>
                <w:szCs w:val="20"/>
              </w:rPr>
            </w:pPr>
            <w:r w:rsidRPr="007076A7">
              <w:rPr>
                <w:szCs w:val="20"/>
              </w:rPr>
              <w:t>QT-intervall i sekunder (medelvärde)</w:t>
            </w:r>
          </w:p>
        </w:tc>
        <w:tc>
          <w:tcPr>
            <w:tcW w:w="1192" w:type="dxa"/>
          </w:tcPr>
          <w:p w14:paraId="44815940" w14:textId="03C6E698" w:rsidR="00136240" w:rsidRPr="007076A7" w:rsidRDefault="00136240">
            <w:pPr>
              <w:jc w:val="center"/>
              <w:rPr>
                <w:szCs w:val="20"/>
              </w:rPr>
            </w:pPr>
            <w:r w:rsidRPr="007076A7">
              <w:rPr>
                <w:spacing w:val="-1"/>
                <w:szCs w:val="20"/>
              </w:rPr>
              <w:t>0..1</w:t>
            </w:r>
          </w:p>
        </w:tc>
      </w:tr>
      <w:tr w:rsidR="00136240" w:rsidRPr="007076A7" w14:paraId="267B7A20" w14:textId="77777777" w:rsidTr="003A6D72">
        <w:tc>
          <w:tcPr>
            <w:tcW w:w="2802" w:type="dxa"/>
          </w:tcPr>
          <w:p w14:paraId="73C5EE9B" w14:textId="385DB201" w:rsidR="00136240" w:rsidRPr="007076A7" w:rsidRDefault="00136240">
            <w:pPr>
              <w:rPr>
                <w:szCs w:val="20"/>
              </w:rPr>
            </w:pPr>
            <w:r w:rsidRPr="007076A7">
              <w:rPr>
                <w:szCs w:val="20"/>
              </w:rPr>
              <w:t>../</w:t>
            </w:r>
            <w:r w:rsidR="005E7CC5" w:rsidRPr="007076A7">
              <w:rPr>
                <w:szCs w:val="20"/>
              </w:rPr>
              <w:t>../../../qtCorrected</w:t>
            </w:r>
          </w:p>
        </w:tc>
        <w:tc>
          <w:tcPr>
            <w:tcW w:w="1701" w:type="dxa"/>
          </w:tcPr>
          <w:p w14:paraId="0B5FA619" w14:textId="2610AFF7" w:rsidR="00136240" w:rsidRPr="007076A7" w:rsidRDefault="00136240">
            <w:pPr>
              <w:rPr>
                <w:szCs w:val="20"/>
              </w:rPr>
            </w:pPr>
            <w:r w:rsidRPr="007076A7">
              <w:rPr>
                <w:spacing w:val="-1"/>
                <w:szCs w:val="20"/>
              </w:rPr>
              <w:t>PQType</w:t>
            </w:r>
          </w:p>
        </w:tc>
        <w:tc>
          <w:tcPr>
            <w:tcW w:w="3827" w:type="dxa"/>
          </w:tcPr>
          <w:p w14:paraId="6F73D53C" w14:textId="39E7B522" w:rsidR="00136240" w:rsidRPr="007076A7" w:rsidRDefault="00136240">
            <w:pPr>
              <w:rPr>
                <w:szCs w:val="20"/>
              </w:rPr>
            </w:pPr>
            <w:r w:rsidRPr="007076A7">
              <w:rPr>
                <w:szCs w:val="20"/>
              </w:rPr>
              <w:t>Korrigerat QT-intervall</w:t>
            </w:r>
            <w:r w:rsidR="00F01C22" w:rsidRPr="007076A7">
              <w:rPr>
                <w:szCs w:val="20"/>
              </w:rPr>
              <w:t xml:space="preserve"> i sekunder (även om detta egentligen är en anomali).</w:t>
            </w:r>
          </w:p>
        </w:tc>
        <w:tc>
          <w:tcPr>
            <w:tcW w:w="1192" w:type="dxa"/>
          </w:tcPr>
          <w:p w14:paraId="49C85BED" w14:textId="24EDB5A9" w:rsidR="00136240" w:rsidRPr="007076A7" w:rsidRDefault="00136240">
            <w:pPr>
              <w:jc w:val="center"/>
              <w:rPr>
                <w:szCs w:val="20"/>
              </w:rPr>
            </w:pPr>
            <w:r w:rsidRPr="007076A7">
              <w:rPr>
                <w:spacing w:val="-1"/>
                <w:szCs w:val="20"/>
              </w:rPr>
              <w:t>0..1</w:t>
            </w:r>
          </w:p>
        </w:tc>
      </w:tr>
      <w:tr w:rsidR="00136240" w:rsidRPr="007076A7" w14:paraId="630E0EB9" w14:textId="77777777" w:rsidTr="003A6D72">
        <w:tc>
          <w:tcPr>
            <w:tcW w:w="2802" w:type="dxa"/>
          </w:tcPr>
          <w:p w14:paraId="6A08EE19" w14:textId="52C44F34" w:rsidR="00136240" w:rsidRPr="007076A7" w:rsidRDefault="00136240">
            <w:pPr>
              <w:rPr>
                <w:szCs w:val="20"/>
              </w:rPr>
            </w:pPr>
            <w:r w:rsidRPr="007076A7">
              <w:rPr>
                <w:szCs w:val="20"/>
              </w:rPr>
              <w:lastRenderedPageBreak/>
              <w:t>../</w:t>
            </w:r>
            <w:r w:rsidR="005E7CC5" w:rsidRPr="007076A7">
              <w:rPr>
                <w:szCs w:val="20"/>
              </w:rPr>
              <w:t>../../../pr</w:t>
            </w:r>
          </w:p>
        </w:tc>
        <w:tc>
          <w:tcPr>
            <w:tcW w:w="1701" w:type="dxa"/>
          </w:tcPr>
          <w:p w14:paraId="73A31211" w14:textId="25ECDEC3" w:rsidR="00136240" w:rsidRPr="007076A7" w:rsidRDefault="00136240">
            <w:pPr>
              <w:rPr>
                <w:szCs w:val="20"/>
              </w:rPr>
            </w:pPr>
            <w:r w:rsidRPr="007076A7">
              <w:rPr>
                <w:spacing w:val="-1"/>
                <w:szCs w:val="20"/>
              </w:rPr>
              <w:t>PQType</w:t>
            </w:r>
          </w:p>
        </w:tc>
        <w:tc>
          <w:tcPr>
            <w:tcW w:w="3827" w:type="dxa"/>
          </w:tcPr>
          <w:p w14:paraId="51F8FFF9" w14:textId="0B2AA86C" w:rsidR="00136240" w:rsidRPr="007076A7" w:rsidRDefault="00136240">
            <w:pPr>
              <w:rPr>
                <w:szCs w:val="20"/>
              </w:rPr>
            </w:pPr>
            <w:r w:rsidRPr="007076A7">
              <w:rPr>
                <w:szCs w:val="20"/>
              </w:rPr>
              <w:t>PR-intervall i sekunder.</w:t>
            </w:r>
          </w:p>
        </w:tc>
        <w:tc>
          <w:tcPr>
            <w:tcW w:w="1192" w:type="dxa"/>
          </w:tcPr>
          <w:p w14:paraId="5880DF94" w14:textId="7E8BF8F1" w:rsidR="00136240" w:rsidRPr="007076A7" w:rsidRDefault="00136240">
            <w:pPr>
              <w:jc w:val="center"/>
              <w:rPr>
                <w:szCs w:val="20"/>
              </w:rPr>
            </w:pPr>
            <w:r w:rsidRPr="007076A7">
              <w:rPr>
                <w:spacing w:val="-1"/>
                <w:szCs w:val="20"/>
              </w:rPr>
              <w:t>0..1</w:t>
            </w:r>
          </w:p>
        </w:tc>
      </w:tr>
      <w:tr w:rsidR="00136240" w:rsidRPr="007076A7" w14:paraId="7F77FA80" w14:textId="77777777" w:rsidTr="003A6D72">
        <w:tc>
          <w:tcPr>
            <w:tcW w:w="2802" w:type="dxa"/>
          </w:tcPr>
          <w:p w14:paraId="2D57C6DE" w14:textId="299D983F" w:rsidR="00136240" w:rsidRPr="007076A7" w:rsidRDefault="00136240">
            <w:pPr>
              <w:rPr>
                <w:szCs w:val="20"/>
              </w:rPr>
            </w:pPr>
            <w:r w:rsidRPr="007076A7">
              <w:rPr>
                <w:szCs w:val="20"/>
              </w:rPr>
              <w:t>../</w:t>
            </w:r>
            <w:r w:rsidR="005E7CC5" w:rsidRPr="007076A7">
              <w:rPr>
                <w:szCs w:val="20"/>
              </w:rPr>
              <w:t>../../../pA</w:t>
            </w:r>
            <w:r w:rsidRPr="007076A7">
              <w:rPr>
                <w:szCs w:val="20"/>
              </w:rPr>
              <w:t>xis</w:t>
            </w:r>
          </w:p>
        </w:tc>
        <w:tc>
          <w:tcPr>
            <w:tcW w:w="1701" w:type="dxa"/>
          </w:tcPr>
          <w:p w14:paraId="1B750F90" w14:textId="0204CB01" w:rsidR="00136240" w:rsidRPr="007076A7" w:rsidRDefault="00136240">
            <w:pPr>
              <w:rPr>
                <w:szCs w:val="20"/>
              </w:rPr>
            </w:pPr>
            <w:r w:rsidRPr="007076A7">
              <w:rPr>
                <w:spacing w:val="-1"/>
                <w:szCs w:val="20"/>
              </w:rPr>
              <w:t>PQType</w:t>
            </w:r>
          </w:p>
        </w:tc>
        <w:tc>
          <w:tcPr>
            <w:tcW w:w="3827" w:type="dxa"/>
          </w:tcPr>
          <w:p w14:paraId="74E2C3C7" w14:textId="0CEC87AF" w:rsidR="00136240" w:rsidRPr="007076A7" w:rsidRDefault="00136240">
            <w:pPr>
              <w:rPr>
                <w:szCs w:val="20"/>
              </w:rPr>
            </w:pPr>
            <w:r w:rsidRPr="007076A7">
              <w:rPr>
                <w:szCs w:val="20"/>
              </w:rPr>
              <w:t>P-vektor i grader</w:t>
            </w:r>
          </w:p>
        </w:tc>
        <w:tc>
          <w:tcPr>
            <w:tcW w:w="1192" w:type="dxa"/>
          </w:tcPr>
          <w:p w14:paraId="3A7D9989" w14:textId="691DFF65" w:rsidR="00136240" w:rsidRPr="007076A7" w:rsidRDefault="00136240">
            <w:pPr>
              <w:jc w:val="center"/>
              <w:rPr>
                <w:szCs w:val="20"/>
              </w:rPr>
            </w:pPr>
            <w:r w:rsidRPr="007076A7">
              <w:rPr>
                <w:spacing w:val="-1"/>
                <w:szCs w:val="20"/>
              </w:rPr>
              <w:t>0..1</w:t>
            </w:r>
          </w:p>
        </w:tc>
      </w:tr>
      <w:tr w:rsidR="00136240" w:rsidRPr="007076A7" w14:paraId="671943A0" w14:textId="77777777" w:rsidTr="003A6D72">
        <w:tc>
          <w:tcPr>
            <w:tcW w:w="2802" w:type="dxa"/>
          </w:tcPr>
          <w:p w14:paraId="0C625AF8" w14:textId="2D05A575" w:rsidR="00136240" w:rsidRPr="007076A7" w:rsidRDefault="00136240">
            <w:pPr>
              <w:rPr>
                <w:szCs w:val="20"/>
              </w:rPr>
            </w:pPr>
            <w:r w:rsidRPr="007076A7">
              <w:rPr>
                <w:szCs w:val="20"/>
              </w:rPr>
              <w:t>../</w:t>
            </w:r>
            <w:r w:rsidR="005E7CC5" w:rsidRPr="007076A7">
              <w:rPr>
                <w:szCs w:val="20"/>
              </w:rPr>
              <w:t>../../../qrsA</w:t>
            </w:r>
            <w:r w:rsidRPr="007076A7">
              <w:rPr>
                <w:szCs w:val="20"/>
              </w:rPr>
              <w:t>xis</w:t>
            </w:r>
          </w:p>
        </w:tc>
        <w:tc>
          <w:tcPr>
            <w:tcW w:w="1701" w:type="dxa"/>
          </w:tcPr>
          <w:p w14:paraId="34489F28" w14:textId="0B978DA8" w:rsidR="00136240" w:rsidRPr="007076A7" w:rsidRDefault="00136240">
            <w:pPr>
              <w:rPr>
                <w:szCs w:val="20"/>
              </w:rPr>
            </w:pPr>
            <w:r w:rsidRPr="007076A7">
              <w:rPr>
                <w:spacing w:val="-1"/>
                <w:szCs w:val="20"/>
              </w:rPr>
              <w:t>PQType</w:t>
            </w:r>
          </w:p>
        </w:tc>
        <w:tc>
          <w:tcPr>
            <w:tcW w:w="3827" w:type="dxa"/>
          </w:tcPr>
          <w:p w14:paraId="610E8ACF" w14:textId="50220AF8" w:rsidR="00136240" w:rsidRPr="007076A7" w:rsidRDefault="00136240">
            <w:pPr>
              <w:rPr>
                <w:szCs w:val="20"/>
              </w:rPr>
            </w:pPr>
            <w:r w:rsidRPr="007076A7">
              <w:rPr>
                <w:szCs w:val="20"/>
              </w:rPr>
              <w:t>QRS-vektor i grader</w:t>
            </w:r>
          </w:p>
        </w:tc>
        <w:tc>
          <w:tcPr>
            <w:tcW w:w="1192" w:type="dxa"/>
          </w:tcPr>
          <w:p w14:paraId="05F019C5" w14:textId="450BBAFD" w:rsidR="00136240" w:rsidRPr="007076A7" w:rsidRDefault="00136240">
            <w:pPr>
              <w:jc w:val="center"/>
              <w:rPr>
                <w:szCs w:val="20"/>
              </w:rPr>
            </w:pPr>
            <w:r w:rsidRPr="007076A7">
              <w:rPr>
                <w:spacing w:val="-1"/>
                <w:szCs w:val="20"/>
              </w:rPr>
              <w:t>0..1</w:t>
            </w:r>
          </w:p>
        </w:tc>
      </w:tr>
      <w:tr w:rsidR="00136240" w:rsidRPr="007076A7" w14:paraId="6C0CF531" w14:textId="77777777" w:rsidTr="003A6D72">
        <w:tc>
          <w:tcPr>
            <w:tcW w:w="2802" w:type="dxa"/>
          </w:tcPr>
          <w:p w14:paraId="4F443FA5" w14:textId="15D29572" w:rsidR="00136240" w:rsidRPr="007076A7" w:rsidRDefault="00136240">
            <w:pPr>
              <w:rPr>
                <w:szCs w:val="20"/>
              </w:rPr>
            </w:pPr>
            <w:r w:rsidRPr="007076A7">
              <w:rPr>
                <w:szCs w:val="20"/>
              </w:rPr>
              <w:t>../</w:t>
            </w:r>
            <w:r w:rsidR="005E7CC5" w:rsidRPr="007076A7">
              <w:rPr>
                <w:szCs w:val="20"/>
              </w:rPr>
              <w:t>../../../tA</w:t>
            </w:r>
            <w:r w:rsidRPr="007076A7">
              <w:rPr>
                <w:szCs w:val="20"/>
              </w:rPr>
              <w:t>xis</w:t>
            </w:r>
          </w:p>
        </w:tc>
        <w:tc>
          <w:tcPr>
            <w:tcW w:w="1701" w:type="dxa"/>
          </w:tcPr>
          <w:p w14:paraId="084A73B6" w14:textId="291683CE" w:rsidR="00136240" w:rsidRPr="007076A7" w:rsidRDefault="00136240">
            <w:pPr>
              <w:rPr>
                <w:szCs w:val="20"/>
              </w:rPr>
            </w:pPr>
            <w:r w:rsidRPr="007076A7">
              <w:rPr>
                <w:spacing w:val="-1"/>
                <w:szCs w:val="20"/>
              </w:rPr>
              <w:t>PQType</w:t>
            </w:r>
          </w:p>
        </w:tc>
        <w:tc>
          <w:tcPr>
            <w:tcW w:w="3827" w:type="dxa"/>
          </w:tcPr>
          <w:p w14:paraId="2B45CDA2" w14:textId="5FCB3A65" w:rsidR="00136240" w:rsidRPr="007076A7" w:rsidRDefault="00136240">
            <w:pPr>
              <w:rPr>
                <w:szCs w:val="20"/>
              </w:rPr>
            </w:pPr>
            <w:r w:rsidRPr="007076A7">
              <w:rPr>
                <w:szCs w:val="20"/>
              </w:rPr>
              <w:t>T-vektor i grader</w:t>
            </w:r>
          </w:p>
        </w:tc>
        <w:tc>
          <w:tcPr>
            <w:tcW w:w="1192" w:type="dxa"/>
          </w:tcPr>
          <w:p w14:paraId="2FEE8264" w14:textId="128C1640" w:rsidR="00136240" w:rsidRPr="007076A7" w:rsidRDefault="00136240">
            <w:pPr>
              <w:jc w:val="center"/>
              <w:rPr>
                <w:szCs w:val="20"/>
              </w:rPr>
            </w:pPr>
            <w:r w:rsidRPr="007076A7">
              <w:rPr>
                <w:spacing w:val="-1"/>
                <w:szCs w:val="20"/>
              </w:rPr>
              <w:t>0..1</w:t>
            </w:r>
          </w:p>
        </w:tc>
      </w:tr>
      <w:tr w:rsidR="00136240" w:rsidRPr="007076A7" w14:paraId="1C580AE7" w14:textId="77777777" w:rsidTr="003A6D72">
        <w:tc>
          <w:tcPr>
            <w:tcW w:w="2802" w:type="dxa"/>
          </w:tcPr>
          <w:p w14:paraId="482741DA" w14:textId="564243D4" w:rsidR="00136240" w:rsidRPr="007076A7" w:rsidRDefault="002B4D85">
            <w:pPr>
              <w:rPr>
                <w:szCs w:val="20"/>
              </w:rPr>
            </w:pPr>
            <w:r w:rsidRPr="007076A7">
              <w:rPr>
                <w:szCs w:val="20"/>
              </w:rPr>
              <w:t>../../../../st</w:t>
            </w:r>
          </w:p>
        </w:tc>
        <w:tc>
          <w:tcPr>
            <w:tcW w:w="1701" w:type="dxa"/>
          </w:tcPr>
          <w:p w14:paraId="25161526" w14:textId="4E10EC6F" w:rsidR="00136240" w:rsidRPr="007076A7" w:rsidRDefault="0045300E">
            <w:pPr>
              <w:rPr>
                <w:szCs w:val="20"/>
              </w:rPr>
            </w:pPr>
            <w:r w:rsidRPr="007076A7">
              <w:rPr>
                <w:spacing w:val="-1"/>
                <w:szCs w:val="20"/>
              </w:rPr>
              <w:t>ST</w:t>
            </w:r>
            <w:r w:rsidR="00136240" w:rsidRPr="007076A7">
              <w:rPr>
                <w:spacing w:val="-1"/>
                <w:szCs w:val="20"/>
              </w:rPr>
              <w:t>Type</w:t>
            </w:r>
          </w:p>
        </w:tc>
        <w:tc>
          <w:tcPr>
            <w:tcW w:w="3827" w:type="dxa"/>
          </w:tcPr>
          <w:p w14:paraId="5B361B2F" w14:textId="4C100924" w:rsidR="00136240" w:rsidRPr="007076A7" w:rsidRDefault="00136240">
            <w:pPr>
              <w:rPr>
                <w:szCs w:val="20"/>
              </w:rPr>
            </w:pPr>
            <w:r w:rsidRPr="007076A7">
              <w:rPr>
                <w:szCs w:val="20"/>
              </w:rPr>
              <w:t xml:space="preserve">Beskriver ST-nivå för en avledning. </w:t>
            </w:r>
            <w:r w:rsidRPr="007076A7">
              <w:rPr>
                <w:spacing w:val="-1"/>
                <w:szCs w:val="20"/>
              </w:rPr>
              <w:t>ST-nivå är ett mätvärde i mm som beskriver höjden i förhållande till baslinjen mellan QRS-komplexet och T-vågen.</w:t>
            </w:r>
          </w:p>
        </w:tc>
        <w:tc>
          <w:tcPr>
            <w:tcW w:w="1192" w:type="dxa"/>
          </w:tcPr>
          <w:p w14:paraId="45BDC5BF" w14:textId="1E3B8ABD" w:rsidR="00136240" w:rsidRPr="007076A7" w:rsidRDefault="00136240">
            <w:pPr>
              <w:jc w:val="center"/>
              <w:rPr>
                <w:szCs w:val="20"/>
              </w:rPr>
            </w:pPr>
            <w:r w:rsidRPr="007076A7">
              <w:rPr>
                <w:spacing w:val="-1"/>
                <w:szCs w:val="20"/>
              </w:rPr>
              <w:t>0..*</w:t>
            </w:r>
          </w:p>
        </w:tc>
      </w:tr>
      <w:tr w:rsidR="00136240" w:rsidRPr="007076A7" w14:paraId="57F132CA" w14:textId="77777777" w:rsidTr="003A6D72">
        <w:tc>
          <w:tcPr>
            <w:tcW w:w="2802" w:type="dxa"/>
          </w:tcPr>
          <w:p w14:paraId="78A70393" w14:textId="3096FB50" w:rsidR="00136240" w:rsidRPr="007076A7" w:rsidRDefault="00136240" w:rsidP="005E7CC5">
            <w:pPr>
              <w:rPr>
                <w:szCs w:val="20"/>
              </w:rPr>
            </w:pPr>
            <w:r w:rsidRPr="007076A7">
              <w:rPr>
                <w:szCs w:val="20"/>
              </w:rPr>
              <w:t>../../../../../</w:t>
            </w:r>
            <w:r w:rsidR="005E7CC5" w:rsidRPr="007076A7">
              <w:rPr>
                <w:szCs w:val="20"/>
              </w:rPr>
              <w:t>l</w:t>
            </w:r>
            <w:r w:rsidRPr="007076A7">
              <w:rPr>
                <w:szCs w:val="20"/>
              </w:rPr>
              <w:t>eadName</w:t>
            </w:r>
          </w:p>
        </w:tc>
        <w:tc>
          <w:tcPr>
            <w:tcW w:w="1701" w:type="dxa"/>
          </w:tcPr>
          <w:p w14:paraId="3A411F6E" w14:textId="39504370" w:rsidR="00136240" w:rsidRPr="007076A7" w:rsidRDefault="00136240">
            <w:pPr>
              <w:rPr>
                <w:szCs w:val="20"/>
              </w:rPr>
            </w:pPr>
            <w:r w:rsidRPr="007076A7">
              <w:rPr>
                <w:spacing w:val="-1"/>
                <w:szCs w:val="20"/>
              </w:rPr>
              <w:t>string</w:t>
            </w:r>
          </w:p>
        </w:tc>
        <w:tc>
          <w:tcPr>
            <w:tcW w:w="3827" w:type="dxa"/>
          </w:tcPr>
          <w:p w14:paraId="6F5F90B5" w14:textId="5737E9A4" w:rsidR="00136240" w:rsidRPr="007076A7" w:rsidRDefault="00136240">
            <w:pPr>
              <w:rPr>
                <w:szCs w:val="20"/>
              </w:rPr>
            </w:pPr>
            <w:r w:rsidRPr="007076A7">
              <w:rPr>
                <w:szCs w:val="20"/>
              </w:rPr>
              <w:t>Vilken avledning som ST-nivån avser.</w:t>
            </w:r>
          </w:p>
        </w:tc>
        <w:tc>
          <w:tcPr>
            <w:tcW w:w="1192" w:type="dxa"/>
          </w:tcPr>
          <w:p w14:paraId="403F501D" w14:textId="170B1D22" w:rsidR="00136240" w:rsidRPr="007076A7" w:rsidRDefault="00136240">
            <w:pPr>
              <w:jc w:val="center"/>
              <w:rPr>
                <w:szCs w:val="20"/>
              </w:rPr>
            </w:pPr>
            <w:r w:rsidRPr="007076A7">
              <w:rPr>
                <w:spacing w:val="-1"/>
                <w:szCs w:val="20"/>
              </w:rPr>
              <w:t>1..1</w:t>
            </w:r>
          </w:p>
        </w:tc>
      </w:tr>
      <w:tr w:rsidR="00136240" w:rsidRPr="007076A7" w14:paraId="1E9E8B58" w14:textId="77777777" w:rsidTr="003A6D72">
        <w:tc>
          <w:tcPr>
            <w:tcW w:w="2802" w:type="dxa"/>
          </w:tcPr>
          <w:p w14:paraId="5B364972" w14:textId="2069720D" w:rsidR="00136240" w:rsidRPr="007076A7" w:rsidRDefault="00136240">
            <w:pPr>
              <w:rPr>
                <w:szCs w:val="20"/>
              </w:rPr>
            </w:pPr>
            <w:r w:rsidRPr="007076A7">
              <w:rPr>
                <w:szCs w:val="20"/>
              </w:rPr>
              <w:t>../../../../../stLevel</w:t>
            </w:r>
          </w:p>
        </w:tc>
        <w:tc>
          <w:tcPr>
            <w:tcW w:w="1701" w:type="dxa"/>
          </w:tcPr>
          <w:p w14:paraId="4CAC80FE" w14:textId="08492841" w:rsidR="00136240" w:rsidRPr="007076A7" w:rsidRDefault="00136240">
            <w:pPr>
              <w:rPr>
                <w:szCs w:val="20"/>
              </w:rPr>
            </w:pPr>
            <w:r w:rsidRPr="007076A7">
              <w:rPr>
                <w:spacing w:val="-1"/>
                <w:szCs w:val="20"/>
              </w:rPr>
              <w:t>PQType</w:t>
            </w:r>
          </w:p>
        </w:tc>
        <w:tc>
          <w:tcPr>
            <w:tcW w:w="3827" w:type="dxa"/>
          </w:tcPr>
          <w:p w14:paraId="10DD5D4E" w14:textId="7999FCAF" w:rsidR="00136240" w:rsidRPr="007076A7" w:rsidRDefault="00136240">
            <w:pPr>
              <w:rPr>
                <w:szCs w:val="20"/>
              </w:rPr>
            </w:pPr>
            <w:r w:rsidRPr="007076A7">
              <w:rPr>
                <w:szCs w:val="20"/>
              </w:rPr>
              <w:t>ST-nivå i mm. Positiva och negativa värden tillåtna.</w:t>
            </w:r>
          </w:p>
        </w:tc>
        <w:tc>
          <w:tcPr>
            <w:tcW w:w="1192" w:type="dxa"/>
          </w:tcPr>
          <w:p w14:paraId="17512253" w14:textId="237FB2D2" w:rsidR="00136240" w:rsidRPr="007076A7" w:rsidRDefault="00136240">
            <w:pPr>
              <w:jc w:val="center"/>
              <w:rPr>
                <w:szCs w:val="20"/>
              </w:rPr>
            </w:pPr>
            <w:r w:rsidRPr="007076A7">
              <w:rPr>
                <w:spacing w:val="-1"/>
                <w:szCs w:val="20"/>
              </w:rPr>
              <w:t>1..1</w:t>
            </w:r>
          </w:p>
        </w:tc>
      </w:tr>
      <w:tr w:rsidR="00136240" w:rsidRPr="007076A7" w14:paraId="1FE052F0" w14:textId="77777777" w:rsidTr="003A6D72">
        <w:tc>
          <w:tcPr>
            <w:tcW w:w="2802" w:type="dxa"/>
          </w:tcPr>
          <w:p w14:paraId="4354637E" w14:textId="7E5A4BFF" w:rsidR="00136240" w:rsidRPr="007076A7" w:rsidRDefault="00136240">
            <w:pPr>
              <w:rPr>
                <w:szCs w:val="20"/>
              </w:rPr>
            </w:pPr>
            <w:r w:rsidRPr="007076A7">
              <w:rPr>
                <w:szCs w:val="20"/>
              </w:rPr>
              <w:t>../../../../</w:t>
            </w:r>
            <w:r w:rsidR="002617D1" w:rsidRPr="007076A7">
              <w:rPr>
                <w:szCs w:val="20"/>
              </w:rPr>
              <w:t>i</w:t>
            </w:r>
            <w:r w:rsidRPr="007076A7">
              <w:rPr>
                <w:szCs w:val="20"/>
              </w:rPr>
              <w:t>nterpretationAlgorit</w:t>
            </w:r>
            <w:r w:rsidR="002617D1" w:rsidRPr="007076A7">
              <w:rPr>
                <w:szCs w:val="20"/>
              </w:rPr>
              <w:t>h</w:t>
            </w:r>
            <w:r w:rsidRPr="007076A7">
              <w:rPr>
                <w:szCs w:val="20"/>
              </w:rPr>
              <w:t>mName</w:t>
            </w:r>
          </w:p>
        </w:tc>
        <w:tc>
          <w:tcPr>
            <w:tcW w:w="1701" w:type="dxa"/>
          </w:tcPr>
          <w:p w14:paraId="1779BF47" w14:textId="0112DA87" w:rsidR="00136240" w:rsidRPr="007076A7" w:rsidRDefault="00136240">
            <w:pPr>
              <w:rPr>
                <w:szCs w:val="20"/>
              </w:rPr>
            </w:pPr>
            <w:r w:rsidRPr="007076A7">
              <w:rPr>
                <w:spacing w:val="-1"/>
                <w:szCs w:val="20"/>
              </w:rPr>
              <w:t>string</w:t>
            </w:r>
          </w:p>
        </w:tc>
        <w:tc>
          <w:tcPr>
            <w:tcW w:w="3827" w:type="dxa"/>
          </w:tcPr>
          <w:p w14:paraId="34ABCCDA" w14:textId="4B56211E" w:rsidR="00136240" w:rsidRPr="007076A7" w:rsidRDefault="00136240">
            <w:pPr>
              <w:rPr>
                <w:szCs w:val="20"/>
              </w:rPr>
            </w:pPr>
            <w:r w:rsidRPr="007076A7">
              <w:rPr>
                <w:spacing w:val="-1"/>
                <w:szCs w:val="20"/>
              </w:rPr>
              <w:t>Namn på tolkningsalgortim</w:t>
            </w:r>
          </w:p>
        </w:tc>
        <w:tc>
          <w:tcPr>
            <w:tcW w:w="1192" w:type="dxa"/>
          </w:tcPr>
          <w:p w14:paraId="3DDE9AAA" w14:textId="42415EF4" w:rsidR="00136240" w:rsidRPr="007076A7" w:rsidRDefault="00136240">
            <w:pPr>
              <w:jc w:val="center"/>
              <w:rPr>
                <w:szCs w:val="20"/>
              </w:rPr>
            </w:pPr>
            <w:r w:rsidRPr="007076A7">
              <w:rPr>
                <w:spacing w:val="-1"/>
                <w:szCs w:val="20"/>
              </w:rPr>
              <w:t>0..1</w:t>
            </w:r>
          </w:p>
        </w:tc>
      </w:tr>
      <w:tr w:rsidR="00136240" w:rsidRPr="007076A7" w14:paraId="7F77AEE2" w14:textId="77777777" w:rsidTr="003A6D72">
        <w:tc>
          <w:tcPr>
            <w:tcW w:w="2802" w:type="dxa"/>
          </w:tcPr>
          <w:p w14:paraId="7BDA793B" w14:textId="08DCD24C" w:rsidR="00136240" w:rsidRPr="007076A7" w:rsidRDefault="00136240" w:rsidP="005E7CC5">
            <w:pPr>
              <w:rPr>
                <w:szCs w:val="20"/>
              </w:rPr>
            </w:pPr>
            <w:r w:rsidRPr="007076A7">
              <w:rPr>
                <w:szCs w:val="20"/>
              </w:rPr>
              <w:t>../../../../</w:t>
            </w:r>
            <w:r w:rsidR="005E7CC5" w:rsidRPr="007076A7">
              <w:rPr>
                <w:szCs w:val="20"/>
              </w:rPr>
              <w:t>i</w:t>
            </w:r>
            <w:r w:rsidRPr="007076A7">
              <w:rPr>
                <w:szCs w:val="20"/>
              </w:rPr>
              <w:t>nterpretation</w:t>
            </w:r>
          </w:p>
        </w:tc>
        <w:tc>
          <w:tcPr>
            <w:tcW w:w="1701" w:type="dxa"/>
          </w:tcPr>
          <w:p w14:paraId="0769C78B" w14:textId="3DFD1409" w:rsidR="00136240" w:rsidRPr="007076A7" w:rsidRDefault="00136240">
            <w:pPr>
              <w:rPr>
                <w:szCs w:val="20"/>
              </w:rPr>
            </w:pPr>
            <w:r w:rsidRPr="007076A7">
              <w:rPr>
                <w:szCs w:val="20"/>
              </w:rPr>
              <w:t>string</w:t>
            </w:r>
          </w:p>
        </w:tc>
        <w:tc>
          <w:tcPr>
            <w:tcW w:w="3827" w:type="dxa"/>
          </w:tcPr>
          <w:p w14:paraId="30F66281" w14:textId="0A8AD52A" w:rsidR="00136240" w:rsidRPr="007076A7" w:rsidRDefault="00136240">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w:t>
            </w:r>
            <w:r w:rsidR="005D456D" w:rsidRPr="007076A7">
              <w:rPr>
                <w:spacing w:val="-1"/>
                <w:szCs w:val="20"/>
              </w:rPr>
              <w:t xml:space="preserve"> </w:t>
            </w:r>
            <w:r w:rsidRPr="007076A7">
              <w:rPr>
                <w:spacing w:val="-1"/>
                <w:szCs w:val="20"/>
              </w:rPr>
              <w:t>Information om tolkning kan t ex vara ”Misstänkt patologiskt”, ”</w:t>
            </w:r>
          </w:p>
          <w:p w14:paraId="0018E3C3" w14:textId="772DC268" w:rsidR="00136240" w:rsidRPr="007076A7" w:rsidRDefault="00136240">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192" w:type="dxa"/>
          </w:tcPr>
          <w:p w14:paraId="55E64F29" w14:textId="3187FDED" w:rsidR="00136240" w:rsidRPr="007076A7" w:rsidRDefault="00136240">
            <w:pPr>
              <w:jc w:val="center"/>
              <w:rPr>
                <w:szCs w:val="20"/>
              </w:rPr>
            </w:pPr>
            <w:r w:rsidRPr="007076A7">
              <w:rPr>
                <w:spacing w:val="-1"/>
                <w:szCs w:val="20"/>
              </w:rPr>
              <w:t>0..*</w:t>
            </w:r>
          </w:p>
        </w:tc>
      </w:tr>
      <w:tr w:rsidR="00136240" w:rsidRPr="007076A7" w14:paraId="4D3D5F2B" w14:textId="77777777" w:rsidTr="003A6D72">
        <w:tc>
          <w:tcPr>
            <w:tcW w:w="2802" w:type="dxa"/>
          </w:tcPr>
          <w:p w14:paraId="2D7D1D86" w14:textId="49254789" w:rsidR="00136240" w:rsidRPr="007076A7" w:rsidRDefault="00136240">
            <w:pPr>
              <w:rPr>
                <w:szCs w:val="20"/>
              </w:rPr>
            </w:pPr>
            <w:r w:rsidRPr="007076A7">
              <w:rPr>
                <w:i/>
                <w:szCs w:val="20"/>
              </w:rPr>
              <w:t>../../../ecgDicomData</w:t>
            </w:r>
          </w:p>
        </w:tc>
        <w:tc>
          <w:tcPr>
            <w:tcW w:w="1701" w:type="dxa"/>
          </w:tcPr>
          <w:p w14:paraId="33E25640" w14:textId="14758FA4" w:rsidR="00136240" w:rsidRPr="007076A7" w:rsidRDefault="00136240">
            <w:pPr>
              <w:rPr>
                <w:szCs w:val="20"/>
              </w:rPr>
            </w:pPr>
            <w:r w:rsidRPr="007076A7">
              <w:rPr>
                <w:i/>
                <w:spacing w:val="-1"/>
                <w:szCs w:val="20"/>
              </w:rPr>
              <w:t>DicomDataType</w:t>
            </w:r>
          </w:p>
        </w:tc>
        <w:tc>
          <w:tcPr>
            <w:tcW w:w="3827" w:type="dxa"/>
          </w:tcPr>
          <w:p w14:paraId="0D13B46A" w14:textId="58BBBE6F" w:rsidR="00136240" w:rsidRPr="007076A7" w:rsidRDefault="00136240">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192" w:type="dxa"/>
          </w:tcPr>
          <w:p w14:paraId="47FCEDD8" w14:textId="35859FE9" w:rsidR="00136240" w:rsidRPr="007076A7" w:rsidRDefault="00136240">
            <w:pPr>
              <w:jc w:val="center"/>
              <w:rPr>
                <w:szCs w:val="20"/>
              </w:rPr>
            </w:pPr>
            <w:r w:rsidRPr="007076A7">
              <w:rPr>
                <w:i/>
                <w:spacing w:val="-1"/>
                <w:szCs w:val="20"/>
              </w:rPr>
              <w:t>0..*</w:t>
            </w:r>
          </w:p>
        </w:tc>
      </w:tr>
      <w:tr w:rsidR="00136240" w:rsidRPr="007076A7" w14:paraId="0B6E98D6" w14:textId="77777777" w:rsidTr="003A6D72">
        <w:tc>
          <w:tcPr>
            <w:tcW w:w="2802" w:type="dxa"/>
          </w:tcPr>
          <w:p w14:paraId="4678DD72" w14:textId="73D8A0DC" w:rsidR="00136240" w:rsidRPr="007076A7" w:rsidRDefault="00136240" w:rsidP="008E091E">
            <w:pPr>
              <w:rPr>
                <w:szCs w:val="20"/>
              </w:rPr>
            </w:pPr>
            <w:r w:rsidRPr="007076A7">
              <w:rPr>
                <w:szCs w:val="20"/>
              </w:rPr>
              <w:t>../../../../</w:t>
            </w:r>
            <w:r w:rsidR="008E091E" w:rsidRPr="007076A7">
              <w:rPr>
                <w:szCs w:val="20"/>
              </w:rPr>
              <w:t>di</w:t>
            </w:r>
            <w:r w:rsidRPr="007076A7">
              <w:rPr>
                <w:szCs w:val="20"/>
              </w:rPr>
              <w:t>c</w:t>
            </w:r>
            <w:r w:rsidR="008E091E" w:rsidRPr="007076A7">
              <w:rPr>
                <w:szCs w:val="20"/>
              </w:rPr>
              <w:t>o</w:t>
            </w:r>
            <w:r w:rsidRPr="007076A7">
              <w:rPr>
                <w:szCs w:val="20"/>
              </w:rPr>
              <w:t>mSOP</w:t>
            </w:r>
          </w:p>
        </w:tc>
        <w:tc>
          <w:tcPr>
            <w:tcW w:w="1701" w:type="dxa"/>
          </w:tcPr>
          <w:p w14:paraId="25D43CAD" w14:textId="5F48F871" w:rsidR="00136240" w:rsidRPr="007076A7" w:rsidRDefault="00136240">
            <w:pPr>
              <w:rPr>
                <w:szCs w:val="20"/>
              </w:rPr>
            </w:pPr>
            <w:r w:rsidRPr="007076A7">
              <w:rPr>
                <w:spacing w:val="-1"/>
                <w:szCs w:val="20"/>
              </w:rPr>
              <w:t>string</w:t>
            </w:r>
          </w:p>
        </w:tc>
        <w:tc>
          <w:tcPr>
            <w:tcW w:w="3827" w:type="dxa"/>
          </w:tcPr>
          <w:p w14:paraId="5A287FA7" w14:textId="0D6FF6EC" w:rsidR="00136240" w:rsidRPr="007076A7" w:rsidRDefault="00136240">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192" w:type="dxa"/>
          </w:tcPr>
          <w:p w14:paraId="5EB61C75" w14:textId="1B60767B" w:rsidR="00136240" w:rsidRPr="007076A7" w:rsidRDefault="00136240">
            <w:pPr>
              <w:jc w:val="center"/>
              <w:rPr>
                <w:szCs w:val="20"/>
              </w:rPr>
            </w:pPr>
            <w:r w:rsidRPr="007076A7">
              <w:rPr>
                <w:spacing w:val="-1"/>
                <w:szCs w:val="20"/>
              </w:rPr>
              <w:t>1..1</w:t>
            </w:r>
          </w:p>
        </w:tc>
      </w:tr>
      <w:tr w:rsidR="00136240" w:rsidRPr="007076A7" w14:paraId="52FAF360" w14:textId="77777777" w:rsidTr="003A6D72">
        <w:tc>
          <w:tcPr>
            <w:tcW w:w="2802" w:type="dxa"/>
          </w:tcPr>
          <w:p w14:paraId="2CEA0589" w14:textId="3353030D" w:rsidR="00136240" w:rsidRPr="007076A7" w:rsidRDefault="008E091E">
            <w:pPr>
              <w:rPr>
                <w:szCs w:val="20"/>
              </w:rPr>
            </w:pPr>
            <w:r w:rsidRPr="007076A7">
              <w:rPr>
                <w:szCs w:val="20"/>
              </w:rPr>
              <w:t>../../../../di</w:t>
            </w:r>
            <w:r w:rsidR="00136240" w:rsidRPr="007076A7">
              <w:rPr>
                <w:szCs w:val="20"/>
              </w:rPr>
              <w:t>c</w:t>
            </w:r>
            <w:r w:rsidRPr="007076A7">
              <w:rPr>
                <w:szCs w:val="20"/>
              </w:rPr>
              <w:t>o</w:t>
            </w:r>
            <w:r w:rsidR="00136240" w:rsidRPr="007076A7">
              <w:rPr>
                <w:szCs w:val="20"/>
              </w:rPr>
              <w:t>mValue</w:t>
            </w:r>
          </w:p>
        </w:tc>
        <w:tc>
          <w:tcPr>
            <w:tcW w:w="1701" w:type="dxa"/>
          </w:tcPr>
          <w:p w14:paraId="28E330AA" w14:textId="091CABB4" w:rsidR="00136240" w:rsidRPr="007076A7" w:rsidRDefault="009918B5">
            <w:pPr>
              <w:rPr>
                <w:szCs w:val="20"/>
              </w:rPr>
            </w:pPr>
            <w:r w:rsidRPr="007076A7">
              <w:rPr>
                <w:spacing w:val="-1"/>
                <w:szCs w:val="20"/>
              </w:rPr>
              <w:t>b</w:t>
            </w:r>
            <w:r w:rsidR="00136240" w:rsidRPr="007076A7">
              <w:rPr>
                <w:spacing w:val="-1"/>
                <w:szCs w:val="20"/>
              </w:rPr>
              <w:t>ase64Binary</w:t>
            </w:r>
          </w:p>
        </w:tc>
        <w:tc>
          <w:tcPr>
            <w:tcW w:w="3827" w:type="dxa"/>
          </w:tcPr>
          <w:p w14:paraId="2ECE9FB5" w14:textId="2053D7D1" w:rsidR="00136240" w:rsidRPr="007076A7" w:rsidRDefault="00136240">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7D1B433" w14:textId="5B7F6E93" w:rsidR="00136240" w:rsidRPr="007076A7" w:rsidRDefault="00136240">
            <w:pPr>
              <w:jc w:val="center"/>
              <w:rPr>
                <w:szCs w:val="20"/>
              </w:rPr>
            </w:pPr>
            <w:r w:rsidRPr="007076A7">
              <w:rPr>
                <w:spacing w:val="-1"/>
                <w:szCs w:val="20"/>
              </w:rPr>
              <w:t>0..1</w:t>
            </w:r>
          </w:p>
        </w:tc>
      </w:tr>
      <w:tr w:rsidR="00136240" w:rsidRPr="007076A7" w14:paraId="5C95C8F5" w14:textId="77777777" w:rsidTr="003A6D72">
        <w:tc>
          <w:tcPr>
            <w:tcW w:w="2802" w:type="dxa"/>
          </w:tcPr>
          <w:p w14:paraId="00578478" w14:textId="58FEF403" w:rsidR="00136240" w:rsidRPr="007076A7" w:rsidRDefault="008E091E">
            <w:pPr>
              <w:rPr>
                <w:szCs w:val="20"/>
              </w:rPr>
            </w:pPr>
            <w:r w:rsidRPr="007076A7">
              <w:rPr>
                <w:szCs w:val="20"/>
              </w:rPr>
              <w:lastRenderedPageBreak/>
              <w:t>../../../../di</w:t>
            </w:r>
            <w:r w:rsidR="00136240" w:rsidRPr="007076A7">
              <w:rPr>
                <w:szCs w:val="20"/>
              </w:rPr>
              <w:t>c</w:t>
            </w:r>
            <w:r w:rsidRPr="007076A7">
              <w:rPr>
                <w:szCs w:val="20"/>
              </w:rPr>
              <w:t>o</w:t>
            </w:r>
            <w:r w:rsidR="00136240" w:rsidRPr="007076A7">
              <w:rPr>
                <w:szCs w:val="20"/>
              </w:rPr>
              <w:t>mReference</w:t>
            </w:r>
          </w:p>
        </w:tc>
        <w:tc>
          <w:tcPr>
            <w:tcW w:w="1701" w:type="dxa"/>
          </w:tcPr>
          <w:p w14:paraId="388193DC" w14:textId="24849381" w:rsidR="00136240" w:rsidRPr="007076A7" w:rsidRDefault="00136240">
            <w:pPr>
              <w:rPr>
                <w:szCs w:val="20"/>
              </w:rPr>
            </w:pPr>
            <w:r w:rsidRPr="007076A7">
              <w:rPr>
                <w:spacing w:val="-1"/>
                <w:szCs w:val="20"/>
              </w:rPr>
              <w:t>anyURI</w:t>
            </w:r>
          </w:p>
        </w:tc>
        <w:tc>
          <w:tcPr>
            <w:tcW w:w="3827" w:type="dxa"/>
          </w:tcPr>
          <w:p w14:paraId="5E123577" w14:textId="0D1B7C61" w:rsidR="00136240" w:rsidRPr="007076A7" w:rsidRDefault="00136240">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192" w:type="dxa"/>
          </w:tcPr>
          <w:p w14:paraId="7B99F696" w14:textId="727F57C6" w:rsidR="00136240" w:rsidRPr="007076A7" w:rsidRDefault="00136240">
            <w:pPr>
              <w:jc w:val="center"/>
              <w:rPr>
                <w:szCs w:val="20"/>
              </w:rPr>
            </w:pPr>
            <w:r w:rsidRPr="007076A7">
              <w:rPr>
                <w:spacing w:val="-1"/>
                <w:szCs w:val="20"/>
              </w:rPr>
              <w:t>0..1</w:t>
            </w:r>
          </w:p>
        </w:tc>
      </w:tr>
      <w:tr w:rsidR="00136240" w:rsidRPr="007076A7" w14:paraId="3CF23ED0" w14:textId="77777777" w:rsidTr="003A6D72">
        <w:tc>
          <w:tcPr>
            <w:tcW w:w="2802" w:type="dxa"/>
          </w:tcPr>
          <w:p w14:paraId="794B5191" w14:textId="1A572C29" w:rsidR="00136240" w:rsidRPr="007076A7" w:rsidRDefault="00136240">
            <w:pPr>
              <w:rPr>
                <w:szCs w:val="20"/>
              </w:rPr>
            </w:pPr>
            <w:r w:rsidRPr="007076A7">
              <w:rPr>
                <w:i/>
                <w:szCs w:val="20"/>
              </w:rPr>
              <w:t>../../../ecgData</w:t>
            </w:r>
          </w:p>
        </w:tc>
        <w:tc>
          <w:tcPr>
            <w:tcW w:w="1701" w:type="dxa"/>
          </w:tcPr>
          <w:p w14:paraId="59851D76" w14:textId="2BF3BD68" w:rsidR="00136240" w:rsidRPr="007076A7" w:rsidRDefault="00834D2C">
            <w:pPr>
              <w:rPr>
                <w:szCs w:val="20"/>
              </w:rPr>
            </w:pPr>
            <w:r w:rsidRPr="007076A7">
              <w:rPr>
                <w:i/>
                <w:spacing w:val="-1"/>
                <w:szCs w:val="20"/>
              </w:rPr>
              <w:t>I</w:t>
            </w:r>
            <w:r w:rsidR="00136240" w:rsidRPr="007076A7">
              <w:rPr>
                <w:i/>
                <w:spacing w:val="-1"/>
                <w:szCs w:val="20"/>
              </w:rPr>
              <w:t>mageDataType</w:t>
            </w:r>
          </w:p>
        </w:tc>
        <w:tc>
          <w:tcPr>
            <w:tcW w:w="3827" w:type="dxa"/>
          </w:tcPr>
          <w:p w14:paraId="1D3B77CE" w14:textId="40B60E48" w:rsidR="00136240" w:rsidRPr="007076A7" w:rsidRDefault="00136240" w:rsidP="003A6D72">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 xml:space="preserve">Dessutom ges också en möjlighet att svara en statistik bild i något av de tillåtna formaten enligt HL7 </w:t>
            </w:r>
            <w:r w:rsidR="009918B5" w:rsidRPr="007076A7">
              <w:rPr>
                <w:i/>
                <w:spacing w:val="-1"/>
                <w:szCs w:val="20"/>
              </w:rPr>
              <w:t>MediaType</w:t>
            </w:r>
            <w:r w:rsidRPr="007076A7">
              <w:rPr>
                <w:i/>
                <w:spacing w:val="-1"/>
                <w:szCs w:val="20"/>
              </w:rPr>
              <w:t>.</w:t>
            </w:r>
          </w:p>
          <w:p w14:paraId="62C82662" w14:textId="77777777" w:rsidR="00136240" w:rsidRPr="007076A7" w:rsidRDefault="00136240">
            <w:pPr>
              <w:rPr>
                <w:szCs w:val="20"/>
              </w:rPr>
            </w:pPr>
          </w:p>
        </w:tc>
        <w:tc>
          <w:tcPr>
            <w:tcW w:w="1192" w:type="dxa"/>
          </w:tcPr>
          <w:p w14:paraId="33757ABC" w14:textId="0D6FD02A" w:rsidR="00136240" w:rsidRPr="007076A7" w:rsidRDefault="00136240">
            <w:pPr>
              <w:jc w:val="center"/>
              <w:rPr>
                <w:szCs w:val="20"/>
              </w:rPr>
            </w:pPr>
            <w:r w:rsidRPr="007076A7">
              <w:rPr>
                <w:i/>
                <w:spacing w:val="-1"/>
                <w:szCs w:val="20"/>
              </w:rPr>
              <w:t>0..*</w:t>
            </w:r>
          </w:p>
        </w:tc>
      </w:tr>
      <w:tr w:rsidR="00136240" w:rsidRPr="007076A7" w14:paraId="763CAAC5" w14:textId="77777777" w:rsidTr="003A6D72">
        <w:tc>
          <w:tcPr>
            <w:tcW w:w="2802" w:type="dxa"/>
          </w:tcPr>
          <w:p w14:paraId="3460741A" w14:textId="159182D3" w:rsidR="00136240" w:rsidRPr="007076A7" w:rsidRDefault="00136240">
            <w:pPr>
              <w:rPr>
                <w:szCs w:val="20"/>
              </w:rPr>
            </w:pPr>
            <w:r w:rsidRPr="007076A7">
              <w:rPr>
                <w:szCs w:val="20"/>
              </w:rPr>
              <w:t>../../../../mediaType</w:t>
            </w:r>
          </w:p>
        </w:tc>
        <w:tc>
          <w:tcPr>
            <w:tcW w:w="1701" w:type="dxa"/>
          </w:tcPr>
          <w:p w14:paraId="7352C84F" w14:textId="0A548889" w:rsidR="00136240" w:rsidRPr="007076A7" w:rsidRDefault="00136240">
            <w:pPr>
              <w:rPr>
                <w:szCs w:val="20"/>
              </w:rPr>
            </w:pPr>
            <w:r w:rsidRPr="007076A7">
              <w:rPr>
                <w:szCs w:val="20"/>
              </w:rPr>
              <w:t>MediaTypeEnum</w:t>
            </w:r>
          </w:p>
        </w:tc>
        <w:tc>
          <w:tcPr>
            <w:tcW w:w="3827" w:type="dxa"/>
          </w:tcPr>
          <w:p w14:paraId="49DB67C0" w14:textId="4A0BDF44" w:rsidR="00136240" w:rsidRPr="007076A7" w:rsidRDefault="00136240">
            <w:pPr>
              <w:rPr>
                <w:szCs w:val="20"/>
              </w:rPr>
            </w:pPr>
            <w:r w:rsidRPr="007076A7">
              <w:rPr>
                <w:szCs w:val="20"/>
              </w:rPr>
              <w:t>Mediatyper enligt HL7</w:t>
            </w:r>
            <w:r w:rsidR="009918B5" w:rsidRPr="007076A7">
              <w:rPr>
                <w:szCs w:val="20"/>
              </w:rPr>
              <w:t xml:space="preserve"> MediaType</w:t>
            </w:r>
            <w:r w:rsidRPr="007076A7">
              <w:rPr>
                <w:szCs w:val="20"/>
              </w:rPr>
              <w:t>. NPÖ</w:t>
            </w:r>
            <w:r w:rsidR="009918B5" w:rsidRPr="007076A7">
              <w:rPr>
                <w:szCs w:val="20"/>
              </w:rPr>
              <w:t xml:space="preserve"> RIV 2.2.0</w:t>
            </w:r>
            <w:r w:rsidRPr="007076A7">
              <w:rPr>
                <w:szCs w:val="20"/>
              </w:rPr>
              <w:t xml:space="preserve"> tillåter här enbart text eller en referens till extern multimedia. Statisk bild</w:t>
            </w:r>
            <w:r w:rsidR="009918B5" w:rsidRPr="007076A7">
              <w:rPr>
                <w:szCs w:val="20"/>
              </w:rPr>
              <w:t>.</w:t>
            </w:r>
          </w:p>
        </w:tc>
        <w:tc>
          <w:tcPr>
            <w:tcW w:w="1192" w:type="dxa"/>
          </w:tcPr>
          <w:p w14:paraId="0127FDB5" w14:textId="62161508" w:rsidR="00136240" w:rsidRPr="007076A7" w:rsidRDefault="00136240">
            <w:pPr>
              <w:jc w:val="center"/>
              <w:rPr>
                <w:szCs w:val="20"/>
              </w:rPr>
            </w:pPr>
            <w:r w:rsidRPr="007076A7">
              <w:rPr>
                <w:spacing w:val="-1"/>
                <w:szCs w:val="20"/>
              </w:rPr>
              <w:t>1..1</w:t>
            </w:r>
          </w:p>
        </w:tc>
      </w:tr>
      <w:tr w:rsidR="00136240" w:rsidRPr="007076A7" w14:paraId="730D35DA" w14:textId="77777777" w:rsidTr="003A6D72">
        <w:tc>
          <w:tcPr>
            <w:tcW w:w="2802" w:type="dxa"/>
          </w:tcPr>
          <w:p w14:paraId="1070333E" w14:textId="0431B684" w:rsidR="00136240" w:rsidRPr="007076A7" w:rsidRDefault="00136240">
            <w:pPr>
              <w:rPr>
                <w:szCs w:val="20"/>
              </w:rPr>
            </w:pPr>
            <w:r w:rsidRPr="007076A7">
              <w:rPr>
                <w:szCs w:val="20"/>
              </w:rPr>
              <w:t>../../../../value</w:t>
            </w:r>
          </w:p>
        </w:tc>
        <w:tc>
          <w:tcPr>
            <w:tcW w:w="1701" w:type="dxa"/>
          </w:tcPr>
          <w:p w14:paraId="3B6A914A" w14:textId="234EAF48" w:rsidR="00136240" w:rsidRPr="007076A7" w:rsidRDefault="004E336B">
            <w:pPr>
              <w:rPr>
                <w:szCs w:val="20"/>
              </w:rPr>
            </w:pPr>
            <w:r w:rsidRPr="007076A7">
              <w:rPr>
                <w:spacing w:val="-1"/>
                <w:szCs w:val="20"/>
              </w:rPr>
              <w:t>b</w:t>
            </w:r>
            <w:r w:rsidR="00136240" w:rsidRPr="007076A7">
              <w:rPr>
                <w:spacing w:val="-1"/>
                <w:szCs w:val="20"/>
              </w:rPr>
              <w:t>ase64Binary</w:t>
            </w:r>
          </w:p>
        </w:tc>
        <w:tc>
          <w:tcPr>
            <w:tcW w:w="3827" w:type="dxa"/>
          </w:tcPr>
          <w:p w14:paraId="02548D77" w14:textId="10CB600D" w:rsidR="00136240" w:rsidRPr="007076A7" w:rsidRDefault="00136240">
            <w:pPr>
              <w:rPr>
                <w:szCs w:val="20"/>
              </w:rPr>
            </w:pPr>
            <w:r w:rsidRPr="007076A7">
              <w:rPr>
                <w:spacing w:val="-1"/>
                <w:szCs w:val="20"/>
              </w:rPr>
              <w:t xml:space="preserve">Value är binärdata som representerar objektet. Ett och endast ett av value och reference ska anges. </w:t>
            </w:r>
          </w:p>
        </w:tc>
        <w:tc>
          <w:tcPr>
            <w:tcW w:w="1192" w:type="dxa"/>
          </w:tcPr>
          <w:p w14:paraId="00C3CFF2" w14:textId="6530800E" w:rsidR="00136240" w:rsidRPr="007076A7" w:rsidRDefault="00136240">
            <w:pPr>
              <w:jc w:val="center"/>
              <w:rPr>
                <w:szCs w:val="20"/>
              </w:rPr>
            </w:pPr>
            <w:r w:rsidRPr="007076A7">
              <w:rPr>
                <w:spacing w:val="-1"/>
                <w:szCs w:val="20"/>
              </w:rPr>
              <w:t>0..1</w:t>
            </w:r>
          </w:p>
        </w:tc>
      </w:tr>
      <w:tr w:rsidR="00136240" w:rsidRPr="007076A7" w14:paraId="194DEB3C" w14:textId="77777777" w:rsidTr="003A6D72">
        <w:tc>
          <w:tcPr>
            <w:tcW w:w="2802" w:type="dxa"/>
          </w:tcPr>
          <w:p w14:paraId="5CD7F335" w14:textId="10AD85CF" w:rsidR="00136240" w:rsidRPr="007076A7" w:rsidRDefault="00136240">
            <w:pPr>
              <w:rPr>
                <w:szCs w:val="20"/>
              </w:rPr>
            </w:pPr>
            <w:r w:rsidRPr="007076A7">
              <w:rPr>
                <w:szCs w:val="20"/>
              </w:rPr>
              <w:t>../../../../reference</w:t>
            </w:r>
          </w:p>
        </w:tc>
        <w:tc>
          <w:tcPr>
            <w:tcW w:w="1701" w:type="dxa"/>
          </w:tcPr>
          <w:p w14:paraId="639A3190" w14:textId="6BF31F2D" w:rsidR="00136240" w:rsidRPr="007076A7" w:rsidRDefault="00136240">
            <w:pPr>
              <w:rPr>
                <w:szCs w:val="20"/>
              </w:rPr>
            </w:pPr>
            <w:r w:rsidRPr="007076A7">
              <w:rPr>
                <w:szCs w:val="20"/>
              </w:rPr>
              <w:t>anyURI</w:t>
            </w:r>
          </w:p>
        </w:tc>
        <w:tc>
          <w:tcPr>
            <w:tcW w:w="3827" w:type="dxa"/>
          </w:tcPr>
          <w:p w14:paraId="2D6C3E13" w14:textId="68FFFE67" w:rsidR="00136240" w:rsidRPr="007076A7" w:rsidRDefault="00136240">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2C9633CC" w14:textId="3FCF9567" w:rsidR="00136240" w:rsidRPr="007076A7" w:rsidRDefault="00136240">
            <w:pPr>
              <w:jc w:val="center"/>
              <w:rPr>
                <w:szCs w:val="20"/>
              </w:rPr>
            </w:pPr>
            <w:r w:rsidRPr="007076A7">
              <w:rPr>
                <w:spacing w:val="-1"/>
                <w:szCs w:val="20"/>
              </w:rPr>
              <w:t>0..1</w:t>
            </w:r>
          </w:p>
        </w:tc>
      </w:tr>
      <w:tr w:rsidR="00136240" w:rsidRPr="007076A7" w14:paraId="3BF5689B" w14:textId="77777777" w:rsidTr="003A6D72">
        <w:tc>
          <w:tcPr>
            <w:tcW w:w="2802" w:type="dxa"/>
          </w:tcPr>
          <w:p w14:paraId="5D461345" w14:textId="19A35E0C" w:rsidR="00136240" w:rsidRPr="007076A7" w:rsidRDefault="00136240">
            <w:pPr>
              <w:rPr>
                <w:szCs w:val="20"/>
              </w:rPr>
            </w:pPr>
            <w:r w:rsidRPr="007076A7">
              <w:rPr>
                <w:szCs w:val="20"/>
              </w:rPr>
              <w:t>../../../../burnedInaAnnotations</w:t>
            </w:r>
          </w:p>
        </w:tc>
        <w:tc>
          <w:tcPr>
            <w:tcW w:w="1701" w:type="dxa"/>
          </w:tcPr>
          <w:p w14:paraId="645E19ED" w14:textId="1CA72FCE" w:rsidR="00136240" w:rsidRPr="007076A7" w:rsidRDefault="004E336B">
            <w:pPr>
              <w:rPr>
                <w:szCs w:val="20"/>
              </w:rPr>
            </w:pPr>
            <w:r w:rsidRPr="007076A7">
              <w:rPr>
                <w:szCs w:val="20"/>
              </w:rPr>
              <w:t>b</w:t>
            </w:r>
            <w:r w:rsidR="00136240" w:rsidRPr="007076A7">
              <w:rPr>
                <w:szCs w:val="20"/>
              </w:rPr>
              <w:t>oolean</w:t>
            </w:r>
          </w:p>
        </w:tc>
        <w:tc>
          <w:tcPr>
            <w:tcW w:w="3827" w:type="dxa"/>
          </w:tcPr>
          <w:p w14:paraId="09158D77" w14:textId="5351184D" w:rsidR="00136240" w:rsidRPr="007076A7" w:rsidRDefault="00AD13AE" w:rsidP="00AD13AE">
            <w:pPr>
              <w:rPr>
                <w:szCs w:val="20"/>
              </w:rPr>
            </w:pPr>
            <w:r>
              <w:rPr>
                <w:szCs w:val="20"/>
              </w:rPr>
              <w:t>True om patientinformation</w:t>
            </w:r>
            <w:bookmarkStart w:id="148" w:name="_GoBack"/>
            <w:bookmarkEnd w:id="148"/>
            <w:r w:rsidR="00136240" w:rsidRPr="007076A7">
              <w:rPr>
                <w:szCs w:val="20"/>
              </w:rPr>
              <w:t xml:space="preserve"> finns i media som bifogas i ecgData</w:t>
            </w:r>
            <w:r>
              <w:rPr>
                <w:szCs w:val="20"/>
              </w:rPr>
              <w:t xml:space="preserve">, dvs det går inte att </w:t>
            </w:r>
            <w:r w:rsidRPr="00AD13AE">
              <w:rPr>
                <w:szCs w:val="20"/>
              </w:rPr>
              <w:t>anonymisera bilden</w:t>
            </w:r>
            <w:r>
              <w:rPr>
                <w:szCs w:val="20"/>
              </w:rPr>
              <w:t xml:space="preserve"> då patientinformation finns i pixeldatat och inte separat som metadata.</w:t>
            </w:r>
          </w:p>
        </w:tc>
        <w:tc>
          <w:tcPr>
            <w:tcW w:w="1192" w:type="dxa"/>
          </w:tcPr>
          <w:p w14:paraId="1AE0C515" w14:textId="1430CDD7" w:rsidR="00136240" w:rsidRPr="007076A7" w:rsidRDefault="00136240">
            <w:pPr>
              <w:jc w:val="center"/>
              <w:rPr>
                <w:szCs w:val="20"/>
              </w:rPr>
            </w:pPr>
            <w:r w:rsidRPr="007076A7">
              <w:rPr>
                <w:spacing w:val="-1"/>
                <w:szCs w:val="20"/>
              </w:rPr>
              <w:t>0..1</w:t>
            </w:r>
          </w:p>
        </w:tc>
      </w:tr>
      <w:tr w:rsidR="00136240" w:rsidRPr="007076A7" w14:paraId="6AD7C9DF" w14:textId="77777777" w:rsidTr="003A6D72">
        <w:tc>
          <w:tcPr>
            <w:tcW w:w="2802" w:type="dxa"/>
          </w:tcPr>
          <w:p w14:paraId="50BAE211" w14:textId="77777777" w:rsidR="00136240" w:rsidRPr="007076A7" w:rsidRDefault="00136240">
            <w:pPr>
              <w:rPr>
                <w:szCs w:val="20"/>
              </w:rPr>
            </w:pPr>
          </w:p>
        </w:tc>
        <w:tc>
          <w:tcPr>
            <w:tcW w:w="1701" w:type="dxa"/>
          </w:tcPr>
          <w:p w14:paraId="2C7F8543" w14:textId="77777777" w:rsidR="00136240" w:rsidRPr="007076A7" w:rsidRDefault="00136240">
            <w:pPr>
              <w:rPr>
                <w:szCs w:val="20"/>
              </w:rPr>
            </w:pPr>
          </w:p>
        </w:tc>
        <w:tc>
          <w:tcPr>
            <w:tcW w:w="3827" w:type="dxa"/>
          </w:tcPr>
          <w:p w14:paraId="33282213" w14:textId="77777777" w:rsidR="00136240" w:rsidRPr="007076A7" w:rsidRDefault="00136240">
            <w:pPr>
              <w:rPr>
                <w:szCs w:val="20"/>
              </w:rPr>
            </w:pPr>
          </w:p>
        </w:tc>
        <w:tc>
          <w:tcPr>
            <w:tcW w:w="1192" w:type="dxa"/>
          </w:tcPr>
          <w:p w14:paraId="25AFF85D" w14:textId="77777777" w:rsidR="00136240" w:rsidRPr="007076A7" w:rsidRDefault="00136240">
            <w:pPr>
              <w:jc w:val="center"/>
              <w:rPr>
                <w:szCs w:val="20"/>
              </w:rPr>
            </w:pPr>
          </w:p>
        </w:tc>
      </w:tr>
      <w:tr w:rsidR="00136240" w:rsidRPr="007076A7" w14:paraId="169B36E2" w14:textId="77777777" w:rsidTr="003A6D72">
        <w:tc>
          <w:tcPr>
            <w:tcW w:w="2802" w:type="dxa"/>
          </w:tcPr>
          <w:p w14:paraId="736851CA" w14:textId="2F557B83" w:rsidR="00136240" w:rsidRPr="007076A7" w:rsidRDefault="00136240">
            <w:pPr>
              <w:rPr>
                <w:szCs w:val="20"/>
              </w:rPr>
            </w:pPr>
            <w:r w:rsidRPr="007076A7">
              <w:rPr>
                <w:i/>
                <w:szCs w:val="20"/>
              </w:rPr>
              <w:t>../../Referral</w:t>
            </w:r>
          </w:p>
        </w:tc>
        <w:tc>
          <w:tcPr>
            <w:tcW w:w="1701" w:type="dxa"/>
          </w:tcPr>
          <w:p w14:paraId="0416B43D" w14:textId="7D701239" w:rsidR="00136240" w:rsidRPr="007076A7" w:rsidRDefault="00136240">
            <w:pPr>
              <w:rPr>
                <w:szCs w:val="20"/>
              </w:rPr>
            </w:pPr>
            <w:r w:rsidRPr="007076A7">
              <w:rPr>
                <w:i/>
                <w:szCs w:val="20"/>
              </w:rPr>
              <w:t>ReferralType</w:t>
            </w:r>
          </w:p>
        </w:tc>
        <w:tc>
          <w:tcPr>
            <w:tcW w:w="3827" w:type="dxa"/>
          </w:tcPr>
          <w:p w14:paraId="760D3364" w14:textId="4F781968" w:rsidR="00136240" w:rsidRPr="007076A7" w:rsidRDefault="00136240">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192" w:type="dxa"/>
          </w:tcPr>
          <w:p w14:paraId="73797C1C" w14:textId="4D7378A2" w:rsidR="00136240" w:rsidRPr="007076A7" w:rsidRDefault="00136240">
            <w:pPr>
              <w:jc w:val="center"/>
              <w:rPr>
                <w:szCs w:val="20"/>
              </w:rPr>
            </w:pPr>
            <w:r w:rsidRPr="007076A7">
              <w:rPr>
                <w:i/>
                <w:spacing w:val="-1"/>
                <w:szCs w:val="20"/>
              </w:rPr>
              <w:t>0..1</w:t>
            </w:r>
          </w:p>
        </w:tc>
      </w:tr>
      <w:tr w:rsidR="00136240" w:rsidRPr="007076A7" w14:paraId="50D1E89B" w14:textId="77777777" w:rsidTr="003A6D72">
        <w:tc>
          <w:tcPr>
            <w:tcW w:w="2802" w:type="dxa"/>
          </w:tcPr>
          <w:p w14:paraId="5B95478E" w14:textId="61E7AE20" w:rsidR="00136240" w:rsidRPr="007076A7" w:rsidRDefault="00136240">
            <w:pPr>
              <w:rPr>
                <w:szCs w:val="20"/>
              </w:rPr>
            </w:pPr>
            <w:r w:rsidRPr="007076A7">
              <w:rPr>
                <w:szCs w:val="20"/>
              </w:rPr>
              <w:t>../../../referralId</w:t>
            </w:r>
          </w:p>
        </w:tc>
        <w:tc>
          <w:tcPr>
            <w:tcW w:w="1701" w:type="dxa"/>
          </w:tcPr>
          <w:p w14:paraId="08E6E90F" w14:textId="100FE236" w:rsidR="00136240" w:rsidRPr="007076A7" w:rsidRDefault="00136240">
            <w:pPr>
              <w:rPr>
                <w:szCs w:val="20"/>
              </w:rPr>
            </w:pPr>
            <w:r w:rsidRPr="007076A7">
              <w:rPr>
                <w:szCs w:val="20"/>
              </w:rPr>
              <w:t>string</w:t>
            </w:r>
          </w:p>
        </w:tc>
        <w:tc>
          <w:tcPr>
            <w:tcW w:w="3827" w:type="dxa"/>
          </w:tcPr>
          <w:p w14:paraId="1D878917" w14:textId="4C65EA43" w:rsidR="00136240" w:rsidRPr="007076A7" w:rsidRDefault="00136240">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73A30A60" w14:textId="7CD8F277" w:rsidR="00136240" w:rsidRPr="007076A7" w:rsidRDefault="00136240">
            <w:pPr>
              <w:jc w:val="center"/>
              <w:rPr>
                <w:szCs w:val="20"/>
              </w:rPr>
            </w:pPr>
            <w:r w:rsidRPr="007076A7">
              <w:rPr>
                <w:spacing w:val="-1"/>
                <w:szCs w:val="20"/>
              </w:rPr>
              <w:t>1..1</w:t>
            </w:r>
          </w:p>
        </w:tc>
      </w:tr>
      <w:tr w:rsidR="00136240" w:rsidRPr="007076A7" w14:paraId="01F2DF72" w14:textId="77777777" w:rsidTr="003A6D72">
        <w:tc>
          <w:tcPr>
            <w:tcW w:w="2802" w:type="dxa"/>
          </w:tcPr>
          <w:p w14:paraId="1FD55329" w14:textId="29DAAF2D" w:rsidR="00136240" w:rsidRPr="007076A7" w:rsidRDefault="00136240">
            <w:pPr>
              <w:rPr>
                <w:szCs w:val="20"/>
              </w:rPr>
            </w:pPr>
            <w:r w:rsidRPr="007076A7">
              <w:rPr>
                <w:szCs w:val="20"/>
              </w:rPr>
              <w:t>../../../referralReason</w:t>
            </w:r>
          </w:p>
        </w:tc>
        <w:tc>
          <w:tcPr>
            <w:tcW w:w="1701" w:type="dxa"/>
          </w:tcPr>
          <w:p w14:paraId="55E3FEFF" w14:textId="457F1336" w:rsidR="00136240" w:rsidRPr="007076A7" w:rsidRDefault="00136240">
            <w:pPr>
              <w:rPr>
                <w:szCs w:val="20"/>
              </w:rPr>
            </w:pPr>
            <w:r w:rsidRPr="007076A7">
              <w:rPr>
                <w:spacing w:val="-1"/>
                <w:szCs w:val="20"/>
              </w:rPr>
              <w:t>string</w:t>
            </w:r>
          </w:p>
        </w:tc>
        <w:tc>
          <w:tcPr>
            <w:tcW w:w="3827" w:type="dxa"/>
          </w:tcPr>
          <w:p w14:paraId="26BA51D5" w14:textId="3710CB7F" w:rsidR="00136240" w:rsidRPr="007076A7" w:rsidRDefault="00136240">
            <w:pPr>
              <w:rPr>
                <w:szCs w:val="20"/>
              </w:rPr>
            </w:pPr>
            <w:r w:rsidRPr="007076A7">
              <w:rPr>
                <w:spacing w:val="-1"/>
                <w:szCs w:val="20"/>
              </w:rPr>
              <w:t>Text som anger frågeställningen</w:t>
            </w:r>
          </w:p>
        </w:tc>
        <w:tc>
          <w:tcPr>
            <w:tcW w:w="1192" w:type="dxa"/>
          </w:tcPr>
          <w:p w14:paraId="54E22002" w14:textId="233E24AE" w:rsidR="00136240" w:rsidRPr="007076A7" w:rsidRDefault="00136240">
            <w:pPr>
              <w:jc w:val="center"/>
              <w:rPr>
                <w:szCs w:val="20"/>
              </w:rPr>
            </w:pPr>
            <w:r w:rsidRPr="007076A7">
              <w:rPr>
                <w:spacing w:val="-1"/>
                <w:szCs w:val="20"/>
              </w:rPr>
              <w:t>0..1</w:t>
            </w:r>
          </w:p>
        </w:tc>
      </w:tr>
      <w:tr w:rsidR="00136240" w:rsidRPr="007076A7" w14:paraId="5F8E069D" w14:textId="77777777" w:rsidTr="003A6D72">
        <w:tc>
          <w:tcPr>
            <w:tcW w:w="2802" w:type="dxa"/>
          </w:tcPr>
          <w:p w14:paraId="5D72CF69" w14:textId="449252A7" w:rsidR="00136240" w:rsidRPr="007076A7" w:rsidRDefault="00136240">
            <w:pPr>
              <w:rPr>
                <w:szCs w:val="20"/>
              </w:rPr>
            </w:pPr>
            <w:r w:rsidRPr="007076A7">
              <w:rPr>
                <w:szCs w:val="20"/>
              </w:rPr>
              <w:t>../../../anamnesis</w:t>
            </w:r>
          </w:p>
        </w:tc>
        <w:tc>
          <w:tcPr>
            <w:tcW w:w="1701" w:type="dxa"/>
          </w:tcPr>
          <w:p w14:paraId="188BD56D" w14:textId="3C79AACF" w:rsidR="00136240" w:rsidRPr="007076A7" w:rsidRDefault="00136240">
            <w:pPr>
              <w:rPr>
                <w:szCs w:val="20"/>
              </w:rPr>
            </w:pPr>
            <w:r w:rsidRPr="007076A7">
              <w:rPr>
                <w:spacing w:val="-1"/>
                <w:szCs w:val="20"/>
              </w:rPr>
              <w:t>string</w:t>
            </w:r>
          </w:p>
        </w:tc>
        <w:tc>
          <w:tcPr>
            <w:tcW w:w="3827" w:type="dxa"/>
          </w:tcPr>
          <w:p w14:paraId="47877EC1" w14:textId="229A8E62" w:rsidR="00136240" w:rsidRPr="007076A7" w:rsidRDefault="00136240">
            <w:pPr>
              <w:rPr>
                <w:szCs w:val="20"/>
              </w:rPr>
            </w:pPr>
            <w:r w:rsidRPr="007076A7">
              <w:rPr>
                <w:spacing w:val="-1"/>
                <w:szCs w:val="20"/>
              </w:rPr>
              <w:t>Text som anger bakgrund till frågeställning</w:t>
            </w:r>
          </w:p>
        </w:tc>
        <w:tc>
          <w:tcPr>
            <w:tcW w:w="1192" w:type="dxa"/>
          </w:tcPr>
          <w:p w14:paraId="341688E2" w14:textId="1E550E82" w:rsidR="00136240" w:rsidRPr="007076A7" w:rsidRDefault="00136240">
            <w:pPr>
              <w:jc w:val="center"/>
              <w:rPr>
                <w:szCs w:val="20"/>
              </w:rPr>
            </w:pPr>
            <w:r w:rsidRPr="007076A7">
              <w:rPr>
                <w:spacing w:val="-1"/>
                <w:szCs w:val="20"/>
              </w:rPr>
              <w:t>0..1</w:t>
            </w:r>
          </w:p>
        </w:tc>
      </w:tr>
      <w:tr w:rsidR="00136240" w:rsidRPr="007076A7" w14:paraId="032E2CBF" w14:textId="77777777" w:rsidTr="003A6D72">
        <w:tc>
          <w:tcPr>
            <w:tcW w:w="2802" w:type="dxa"/>
          </w:tcPr>
          <w:p w14:paraId="66A09DEF" w14:textId="401A60F3" w:rsidR="00136240" w:rsidRPr="007076A7" w:rsidRDefault="00136240">
            <w:pPr>
              <w:rPr>
                <w:szCs w:val="20"/>
              </w:rPr>
            </w:pPr>
            <w:r w:rsidRPr="007076A7">
              <w:rPr>
                <w:szCs w:val="20"/>
              </w:rPr>
              <w:t>../../../careContactId</w:t>
            </w:r>
          </w:p>
        </w:tc>
        <w:tc>
          <w:tcPr>
            <w:tcW w:w="1701" w:type="dxa"/>
          </w:tcPr>
          <w:p w14:paraId="3AD7BF0E" w14:textId="4F062E4E" w:rsidR="00136240" w:rsidRPr="007076A7" w:rsidRDefault="00136240">
            <w:pPr>
              <w:rPr>
                <w:szCs w:val="20"/>
              </w:rPr>
            </w:pPr>
            <w:r w:rsidRPr="007076A7">
              <w:rPr>
                <w:spacing w:val="-1"/>
                <w:szCs w:val="20"/>
              </w:rPr>
              <w:t>string</w:t>
            </w:r>
          </w:p>
        </w:tc>
        <w:tc>
          <w:tcPr>
            <w:tcW w:w="3827" w:type="dxa"/>
          </w:tcPr>
          <w:p w14:paraId="01C93EC7" w14:textId="3B2B52FC" w:rsidR="00136240" w:rsidRPr="007076A7" w:rsidRDefault="00136240">
            <w:pPr>
              <w:rPr>
                <w:szCs w:val="20"/>
              </w:rPr>
            </w:pPr>
            <w:r w:rsidRPr="007076A7">
              <w:rPr>
                <w:spacing w:val="-1"/>
                <w:szCs w:val="20"/>
              </w:rPr>
              <w:t>Identitet för den vård- och omsorgskontakt som föranlett den information som omfattas av vårdbegäran. Identiteten är unik inom källsystemet</w:t>
            </w:r>
          </w:p>
        </w:tc>
        <w:tc>
          <w:tcPr>
            <w:tcW w:w="1192" w:type="dxa"/>
          </w:tcPr>
          <w:p w14:paraId="2079FEBC" w14:textId="081B4F90" w:rsidR="00136240" w:rsidRPr="007076A7" w:rsidRDefault="00136240">
            <w:pPr>
              <w:jc w:val="center"/>
              <w:rPr>
                <w:szCs w:val="20"/>
              </w:rPr>
            </w:pPr>
            <w:r w:rsidRPr="007076A7">
              <w:rPr>
                <w:spacing w:val="-1"/>
                <w:szCs w:val="20"/>
              </w:rPr>
              <w:t>0..1</w:t>
            </w:r>
          </w:p>
        </w:tc>
      </w:tr>
      <w:tr w:rsidR="00136240" w:rsidRPr="007076A7" w14:paraId="23DFE653" w14:textId="77777777" w:rsidTr="003A6D72">
        <w:tc>
          <w:tcPr>
            <w:tcW w:w="2802" w:type="dxa"/>
          </w:tcPr>
          <w:p w14:paraId="1D775994" w14:textId="1AC7FBC4" w:rsidR="00136240" w:rsidRPr="007076A7" w:rsidRDefault="00136240">
            <w:pPr>
              <w:rPr>
                <w:szCs w:val="20"/>
              </w:rPr>
            </w:pPr>
            <w:r w:rsidRPr="007076A7">
              <w:rPr>
                <w:i/>
                <w:szCs w:val="20"/>
              </w:rPr>
              <w:t>../../../accountableHealthca</w:t>
            </w:r>
            <w:r w:rsidRPr="007076A7">
              <w:rPr>
                <w:i/>
                <w:szCs w:val="20"/>
              </w:rPr>
              <w:lastRenderedPageBreak/>
              <w:t>reProfessional</w:t>
            </w:r>
          </w:p>
        </w:tc>
        <w:tc>
          <w:tcPr>
            <w:tcW w:w="1701" w:type="dxa"/>
          </w:tcPr>
          <w:p w14:paraId="06B45378" w14:textId="05124761" w:rsidR="00136240" w:rsidRPr="007076A7" w:rsidRDefault="00136240">
            <w:pPr>
              <w:rPr>
                <w:szCs w:val="20"/>
              </w:rPr>
            </w:pPr>
            <w:r w:rsidRPr="007076A7">
              <w:rPr>
                <w:i/>
                <w:spacing w:val="-1"/>
                <w:szCs w:val="20"/>
              </w:rPr>
              <w:lastRenderedPageBreak/>
              <w:t>HealthcareProfe</w:t>
            </w:r>
            <w:r w:rsidRPr="007076A7">
              <w:rPr>
                <w:i/>
                <w:spacing w:val="-1"/>
                <w:szCs w:val="20"/>
              </w:rPr>
              <w:lastRenderedPageBreak/>
              <w:t>ssionalType</w:t>
            </w:r>
          </w:p>
        </w:tc>
        <w:tc>
          <w:tcPr>
            <w:tcW w:w="3827" w:type="dxa"/>
          </w:tcPr>
          <w:p w14:paraId="4EF2DEC3" w14:textId="2948F80E" w:rsidR="00136240" w:rsidRPr="007076A7" w:rsidRDefault="00136240">
            <w:pPr>
              <w:rPr>
                <w:szCs w:val="20"/>
              </w:rPr>
            </w:pPr>
            <w:r w:rsidRPr="007076A7">
              <w:rPr>
                <w:i/>
                <w:spacing w:val="-1"/>
                <w:szCs w:val="20"/>
              </w:rPr>
              <w:lastRenderedPageBreak/>
              <w:t xml:space="preserve">Information om den vård- och </w:t>
            </w:r>
            <w:r w:rsidRPr="007076A7">
              <w:rPr>
                <w:i/>
                <w:spacing w:val="-1"/>
                <w:szCs w:val="20"/>
              </w:rPr>
              <w:lastRenderedPageBreak/>
              <w:t>omsorgspersonal som framställt vårdbegäran, nedan kallad remittent.</w:t>
            </w:r>
          </w:p>
        </w:tc>
        <w:tc>
          <w:tcPr>
            <w:tcW w:w="1192" w:type="dxa"/>
          </w:tcPr>
          <w:p w14:paraId="5658B335" w14:textId="6F61042E" w:rsidR="00136240" w:rsidRPr="007076A7" w:rsidRDefault="00136240">
            <w:pPr>
              <w:jc w:val="center"/>
              <w:rPr>
                <w:szCs w:val="20"/>
              </w:rPr>
            </w:pPr>
            <w:r w:rsidRPr="007076A7">
              <w:rPr>
                <w:i/>
                <w:spacing w:val="-1"/>
                <w:szCs w:val="20"/>
              </w:rPr>
              <w:lastRenderedPageBreak/>
              <w:t>1..1</w:t>
            </w:r>
          </w:p>
        </w:tc>
      </w:tr>
      <w:tr w:rsidR="00136240" w:rsidRPr="007076A7" w14:paraId="3205A5F7" w14:textId="77777777" w:rsidTr="003A6D72">
        <w:tc>
          <w:tcPr>
            <w:tcW w:w="2802" w:type="dxa"/>
          </w:tcPr>
          <w:p w14:paraId="5F93D179" w14:textId="77EA4368" w:rsidR="00136240" w:rsidRPr="007076A7" w:rsidRDefault="00136240">
            <w:pPr>
              <w:rPr>
                <w:szCs w:val="20"/>
              </w:rPr>
            </w:pPr>
            <w:r w:rsidRPr="007076A7">
              <w:rPr>
                <w:szCs w:val="20"/>
              </w:rPr>
              <w:lastRenderedPageBreak/>
              <w:t>../../../../authorTime</w:t>
            </w:r>
          </w:p>
        </w:tc>
        <w:tc>
          <w:tcPr>
            <w:tcW w:w="1701" w:type="dxa"/>
          </w:tcPr>
          <w:p w14:paraId="44D7E832" w14:textId="7128DFCB" w:rsidR="00136240" w:rsidRPr="007076A7" w:rsidRDefault="00136240">
            <w:pPr>
              <w:rPr>
                <w:szCs w:val="20"/>
              </w:rPr>
            </w:pPr>
            <w:r w:rsidRPr="007076A7">
              <w:rPr>
                <w:spacing w:val="-1"/>
                <w:szCs w:val="20"/>
              </w:rPr>
              <w:t>TimeStampType</w:t>
            </w:r>
          </w:p>
        </w:tc>
        <w:tc>
          <w:tcPr>
            <w:tcW w:w="3827" w:type="dxa"/>
          </w:tcPr>
          <w:p w14:paraId="29F3ACD1" w14:textId="481E680E" w:rsidR="00136240" w:rsidRPr="007076A7" w:rsidRDefault="00136240">
            <w:pPr>
              <w:rPr>
                <w:szCs w:val="20"/>
              </w:rPr>
            </w:pPr>
            <w:r w:rsidRPr="007076A7">
              <w:rPr>
                <w:spacing w:val="-1"/>
                <w:szCs w:val="20"/>
              </w:rPr>
              <w:t>Tid då vårdbegäran framställdes</w:t>
            </w:r>
          </w:p>
        </w:tc>
        <w:tc>
          <w:tcPr>
            <w:tcW w:w="1192" w:type="dxa"/>
          </w:tcPr>
          <w:p w14:paraId="0439A1ED" w14:textId="518ABDEC" w:rsidR="00136240" w:rsidRPr="007076A7" w:rsidRDefault="00136240">
            <w:pPr>
              <w:jc w:val="center"/>
              <w:rPr>
                <w:szCs w:val="20"/>
              </w:rPr>
            </w:pPr>
            <w:r w:rsidRPr="007076A7">
              <w:rPr>
                <w:spacing w:val="-1"/>
                <w:szCs w:val="20"/>
              </w:rPr>
              <w:t>1..1</w:t>
            </w:r>
          </w:p>
        </w:tc>
      </w:tr>
      <w:tr w:rsidR="00136240" w:rsidRPr="007076A7" w14:paraId="4647FE49" w14:textId="77777777" w:rsidTr="003A6D72">
        <w:tc>
          <w:tcPr>
            <w:tcW w:w="2802" w:type="dxa"/>
          </w:tcPr>
          <w:p w14:paraId="1DBCB64C" w14:textId="52A4E298" w:rsidR="00136240" w:rsidRPr="007076A7" w:rsidRDefault="00136240">
            <w:pPr>
              <w:rPr>
                <w:szCs w:val="20"/>
              </w:rPr>
            </w:pPr>
            <w:r w:rsidRPr="007076A7">
              <w:rPr>
                <w:szCs w:val="20"/>
              </w:rPr>
              <w:t>../../../../healthcareProfessionalHSAid</w:t>
            </w:r>
          </w:p>
        </w:tc>
        <w:tc>
          <w:tcPr>
            <w:tcW w:w="1701" w:type="dxa"/>
          </w:tcPr>
          <w:p w14:paraId="6BAA329C" w14:textId="1A95D596" w:rsidR="00136240" w:rsidRPr="007076A7" w:rsidRDefault="00136240">
            <w:pPr>
              <w:rPr>
                <w:szCs w:val="20"/>
              </w:rPr>
            </w:pPr>
            <w:r w:rsidRPr="007076A7">
              <w:rPr>
                <w:spacing w:val="-1"/>
                <w:szCs w:val="20"/>
              </w:rPr>
              <w:t>HSAIdType</w:t>
            </w:r>
          </w:p>
        </w:tc>
        <w:tc>
          <w:tcPr>
            <w:tcW w:w="3827" w:type="dxa"/>
          </w:tcPr>
          <w:p w14:paraId="7B6482EE" w14:textId="71924895" w:rsidR="00136240" w:rsidRPr="007076A7" w:rsidRDefault="00136240">
            <w:pPr>
              <w:rPr>
                <w:szCs w:val="20"/>
              </w:rPr>
            </w:pPr>
            <w:r w:rsidRPr="007076A7">
              <w:rPr>
                <w:spacing w:val="-1"/>
                <w:szCs w:val="20"/>
              </w:rPr>
              <w:t xml:space="preserve">Remittentens HSA-id. HSA-id för vård- och omsorgspersonal. Skall anges om tillgänglig. </w:t>
            </w:r>
          </w:p>
        </w:tc>
        <w:tc>
          <w:tcPr>
            <w:tcW w:w="1192" w:type="dxa"/>
          </w:tcPr>
          <w:p w14:paraId="59FFD2D4" w14:textId="190DEBF3" w:rsidR="00136240" w:rsidRPr="007076A7" w:rsidRDefault="00136240">
            <w:pPr>
              <w:jc w:val="center"/>
              <w:rPr>
                <w:szCs w:val="20"/>
              </w:rPr>
            </w:pPr>
            <w:r w:rsidRPr="007076A7">
              <w:rPr>
                <w:spacing w:val="-1"/>
                <w:szCs w:val="20"/>
              </w:rPr>
              <w:t>0..1</w:t>
            </w:r>
          </w:p>
        </w:tc>
      </w:tr>
      <w:tr w:rsidR="00136240" w:rsidRPr="007076A7" w14:paraId="7F081AFD" w14:textId="77777777" w:rsidTr="003A6D72">
        <w:tc>
          <w:tcPr>
            <w:tcW w:w="2802" w:type="dxa"/>
          </w:tcPr>
          <w:p w14:paraId="52F3063E" w14:textId="462182AC" w:rsidR="00136240" w:rsidRPr="007076A7" w:rsidRDefault="00136240">
            <w:pPr>
              <w:rPr>
                <w:szCs w:val="20"/>
              </w:rPr>
            </w:pPr>
            <w:r w:rsidRPr="007076A7">
              <w:rPr>
                <w:szCs w:val="20"/>
              </w:rPr>
              <w:t>../../../../healthcareProfessionalName</w:t>
            </w:r>
          </w:p>
        </w:tc>
        <w:tc>
          <w:tcPr>
            <w:tcW w:w="1701" w:type="dxa"/>
          </w:tcPr>
          <w:p w14:paraId="50435C8D" w14:textId="0E9EEB13" w:rsidR="00136240" w:rsidRPr="007076A7" w:rsidRDefault="00136240">
            <w:pPr>
              <w:rPr>
                <w:szCs w:val="20"/>
              </w:rPr>
            </w:pPr>
            <w:r w:rsidRPr="007076A7">
              <w:rPr>
                <w:spacing w:val="-1"/>
                <w:szCs w:val="20"/>
              </w:rPr>
              <w:t>string</w:t>
            </w:r>
          </w:p>
        </w:tc>
        <w:tc>
          <w:tcPr>
            <w:tcW w:w="3827" w:type="dxa"/>
          </w:tcPr>
          <w:p w14:paraId="434279DE" w14:textId="01ACE6F6" w:rsidR="00136240" w:rsidRPr="007076A7" w:rsidRDefault="00136240">
            <w:pPr>
              <w:rPr>
                <w:szCs w:val="20"/>
              </w:rPr>
            </w:pPr>
            <w:r w:rsidRPr="007076A7">
              <w:rPr>
                <w:spacing w:val="-1"/>
                <w:szCs w:val="20"/>
              </w:rPr>
              <w:t>Namn på remittenten. Om tillgängligt skall detta anges.</w:t>
            </w:r>
          </w:p>
        </w:tc>
        <w:tc>
          <w:tcPr>
            <w:tcW w:w="1192" w:type="dxa"/>
          </w:tcPr>
          <w:p w14:paraId="684A2205" w14:textId="6125218A" w:rsidR="00136240" w:rsidRPr="007076A7" w:rsidRDefault="00136240">
            <w:pPr>
              <w:jc w:val="center"/>
              <w:rPr>
                <w:szCs w:val="20"/>
              </w:rPr>
            </w:pPr>
            <w:r w:rsidRPr="007076A7">
              <w:rPr>
                <w:spacing w:val="-1"/>
                <w:szCs w:val="20"/>
              </w:rPr>
              <w:t>0..1</w:t>
            </w:r>
          </w:p>
        </w:tc>
      </w:tr>
      <w:tr w:rsidR="00136240" w:rsidRPr="007076A7" w14:paraId="7E21D7A8" w14:textId="77777777" w:rsidTr="003A6D72">
        <w:tc>
          <w:tcPr>
            <w:tcW w:w="2802" w:type="dxa"/>
          </w:tcPr>
          <w:p w14:paraId="750061CE" w14:textId="6884917C" w:rsidR="00136240" w:rsidRPr="007076A7" w:rsidRDefault="00136240">
            <w:pPr>
              <w:rPr>
                <w:szCs w:val="20"/>
              </w:rPr>
            </w:pPr>
            <w:r w:rsidRPr="007076A7">
              <w:rPr>
                <w:i/>
                <w:szCs w:val="20"/>
              </w:rPr>
              <w:t>../../../../healthcareProfessionalRoleCode</w:t>
            </w:r>
          </w:p>
        </w:tc>
        <w:tc>
          <w:tcPr>
            <w:tcW w:w="1701" w:type="dxa"/>
          </w:tcPr>
          <w:p w14:paraId="2AB50C74" w14:textId="40CE3789" w:rsidR="00136240" w:rsidRPr="007076A7" w:rsidRDefault="00136240">
            <w:pPr>
              <w:rPr>
                <w:szCs w:val="20"/>
              </w:rPr>
            </w:pPr>
            <w:r w:rsidRPr="007076A7">
              <w:rPr>
                <w:i/>
                <w:spacing w:val="-1"/>
                <w:szCs w:val="20"/>
              </w:rPr>
              <w:t>CVType</w:t>
            </w:r>
          </w:p>
        </w:tc>
        <w:tc>
          <w:tcPr>
            <w:tcW w:w="3827" w:type="dxa"/>
          </w:tcPr>
          <w:p w14:paraId="62758B9E" w14:textId="77777777" w:rsidR="00027A53" w:rsidRPr="007076A7" w:rsidRDefault="00136240">
            <w:pPr>
              <w:rPr>
                <w:i/>
                <w:spacing w:val="-1"/>
                <w:szCs w:val="20"/>
              </w:rPr>
            </w:pPr>
            <w:r w:rsidRPr="007076A7">
              <w:rPr>
                <w:i/>
                <w:spacing w:val="-1"/>
                <w:szCs w:val="20"/>
              </w:rPr>
              <w:t>Information om remittentens befattning. Om möjligt skall KV Befattning (OID 1.2.752.129.2.2.1.4) användas.</w:t>
            </w:r>
          </w:p>
          <w:p w14:paraId="7EAB9847" w14:textId="13F7731E" w:rsidR="00136240" w:rsidRPr="007076A7" w:rsidRDefault="00027A53">
            <w:pPr>
              <w:rPr>
                <w:szCs w:val="20"/>
              </w:rPr>
            </w:pPr>
            <w:r w:rsidRPr="007076A7">
              <w:rPr>
                <w:i/>
                <w:spacing w:val="-1"/>
                <w:szCs w:val="20"/>
              </w:rPr>
              <w:t>Om kodverk saknas anges befattning i originalText.</w:t>
            </w:r>
          </w:p>
        </w:tc>
        <w:tc>
          <w:tcPr>
            <w:tcW w:w="1192" w:type="dxa"/>
          </w:tcPr>
          <w:p w14:paraId="17FDC957" w14:textId="131AAAC3" w:rsidR="00136240" w:rsidRPr="007076A7" w:rsidRDefault="00136240">
            <w:pPr>
              <w:jc w:val="center"/>
              <w:rPr>
                <w:szCs w:val="20"/>
              </w:rPr>
            </w:pPr>
            <w:r w:rsidRPr="007076A7">
              <w:rPr>
                <w:i/>
                <w:spacing w:val="-1"/>
                <w:szCs w:val="20"/>
              </w:rPr>
              <w:t>0..1</w:t>
            </w:r>
          </w:p>
        </w:tc>
      </w:tr>
      <w:tr w:rsidR="00136240" w:rsidRPr="007076A7" w14:paraId="14545DCD" w14:textId="77777777" w:rsidTr="003A6D72">
        <w:tc>
          <w:tcPr>
            <w:tcW w:w="2802" w:type="dxa"/>
          </w:tcPr>
          <w:p w14:paraId="735B4C0D" w14:textId="0115B9DC" w:rsidR="00136240" w:rsidRPr="007076A7" w:rsidRDefault="00136240">
            <w:pPr>
              <w:rPr>
                <w:szCs w:val="20"/>
              </w:rPr>
            </w:pPr>
            <w:r w:rsidRPr="007076A7">
              <w:rPr>
                <w:szCs w:val="20"/>
              </w:rPr>
              <w:t>../../../../../code</w:t>
            </w:r>
          </w:p>
        </w:tc>
        <w:tc>
          <w:tcPr>
            <w:tcW w:w="1701" w:type="dxa"/>
          </w:tcPr>
          <w:p w14:paraId="10819107" w14:textId="3987D72F" w:rsidR="00136240" w:rsidRPr="007076A7" w:rsidRDefault="00136240">
            <w:pPr>
              <w:rPr>
                <w:szCs w:val="20"/>
              </w:rPr>
            </w:pPr>
            <w:r w:rsidRPr="007076A7">
              <w:rPr>
                <w:spacing w:val="-1"/>
                <w:szCs w:val="20"/>
              </w:rPr>
              <w:t>string</w:t>
            </w:r>
          </w:p>
        </w:tc>
        <w:tc>
          <w:tcPr>
            <w:tcW w:w="3827" w:type="dxa"/>
          </w:tcPr>
          <w:p w14:paraId="55A56839" w14:textId="17080A76" w:rsidR="00136240" w:rsidRPr="007076A7" w:rsidRDefault="00136240">
            <w:pPr>
              <w:rPr>
                <w:szCs w:val="20"/>
              </w:rPr>
            </w:pPr>
            <w:r w:rsidRPr="007076A7">
              <w:rPr>
                <w:spacing w:val="-1"/>
                <w:szCs w:val="20"/>
              </w:rPr>
              <w:t>Befattningskod. Om code anges skall också codeSystem samt displayName anges.</w:t>
            </w:r>
          </w:p>
        </w:tc>
        <w:tc>
          <w:tcPr>
            <w:tcW w:w="1192" w:type="dxa"/>
          </w:tcPr>
          <w:p w14:paraId="459C32C4" w14:textId="407435DF" w:rsidR="00136240" w:rsidRPr="007076A7" w:rsidRDefault="00136240">
            <w:pPr>
              <w:jc w:val="center"/>
              <w:rPr>
                <w:szCs w:val="20"/>
              </w:rPr>
            </w:pPr>
            <w:r w:rsidRPr="007076A7">
              <w:rPr>
                <w:spacing w:val="-1"/>
                <w:szCs w:val="20"/>
              </w:rPr>
              <w:t>0..1</w:t>
            </w:r>
          </w:p>
        </w:tc>
      </w:tr>
      <w:tr w:rsidR="00136240" w:rsidRPr="007076A7" w14:paraId="78BB6EBC" w14:textId="77777777" w:rsidTr="003A6D72">
        <w:tc>
          <w:tcPr>
            <w:tcW w:w="2802" w:type="dxa"/>
          </w:tcPr>
          <w:p w14:paraId="039F37BA" w14:textId="454390DD" w:rsidR="00136240" w:rsidRPr="007076A7" w:rsidRDefault="00136240">
            <w:pPr>
              <w:rPr>
                <w:szCs w:val="20"/>
              </w:rPr>
            </w:pPr>
            <w:r w:rsidRPr="007076A7">
              <w:rPr>
                <w:szCs w:val="20"/>
              </w:rPr>
              <w:t>../../../../../codeSystem</w:t>
            </w:r>
          </w:p>
        </w:tc>
        <w:tc>
          <w:tcPr>
            <w:tcW w:w="1701" w:type="dxa"/>
          </w:tcPr>
          <w:p w14:paraId="0E297B2B" w14:textId="4C195ADB" w:rsidR="00136240" w:rsidRPr="007076A7" w:rsidRDefault="00136240">
            <w:pPr>
              <w:rPr>
                <w:szCs w:val="20"/>
              </w:rPr>
            </w:pPr>
            <w:r w:rsidRPr="007076A7">
              <w:rPr>
                <w:spacing w:val="-1"/>
                <w:szCs w:val="20"/>
              </w:rPr>
              <w:t>string</w:t>
            </w:r>
          </w:p>
        </w:tc>
        <w:tc>
          <w:tcPr>
            <w:tcW w:w="3827" w:type="dxa"/>
          </w:tcPr>
          <w:p w14:paraId="6866D49F" w14:textId="03BF64F8" w:rsidR="00136240" w:rsidRPr="007076A7" w:rsidRDefault="00136240">
            <w:pPr>
              <w:rPr>
                <w:szCs w:val="20"/>
              </w:rPr>
            </w:pPr>
            <w:r w:rsidRPr="007076A7">
              <w:rPr>
                <w:spacing w:val="-1"/>
                <w:szCs w:val="20"/>
              </w:rPr>
              <w:t>Kodsystem för befattningskod. Om codeSystem anges skall också code samt displayName anges.</w:t>
            </w:r>
          </w:p>
        </w:tc>
        <w:tc>
          <w:tcPr>
            <w:tcW w:w="1192" w:type="dxa"/>
          </w:tcPr>
          <w:p w14:paraId="4BF7B3D9" w14:textId="609136AA" w:rsidR="00136240" w:rsidRPr="007076A7" w:rsidRDefault="00136240">
            <w:pPr>
              <w:jc w:val="center"/>
              <w:rPr>
                <w:szCs w:val="20"/>
              </w:rPr>
            </w:pPr>
            <w:r w:rsidRPr="007076A7">
              <w:rPr>
                <w:spacing w:val="-1"/>
                <w:szCs w:val="20"/>
              </w:rPr>
              <w:t>0..1</w:t>
            </w:r>
          </w:p>
        </w:tc>
      </w:tr>
      <w:tr w:rsidR="00136240" w:rsidRPr="007076A7" w14:paraId="440D551F" w14:textId="77777777" w:rsidTr="003A6D72">
        <w:tc>
          <w:tcPr>
            <w:tcW w:w="2802" w:type="dxa"/>
          </w:tcPr>
          <w:p w14:paraId="49941982" w14:textId="3DEAF6EB" w:rsidR="00136240" w:rsidRPr="007076A7" w:rsidRDefault="00136240">
            <w:pPr>
              <w:rPr>
                <w:szCs w:val="20"/>
              </w:rPr>
            </w:pPr>
            <w:r w:rsidRPr="007076A7">
              <w:rPr>
                <w:szCs w:val="20"/>
              </w:rPr>
              <w:t>../../../../../displayName</w:t>
            </w:r>
          </w:p>
        </w:tc>
        <w:tc>
          <w:tcPr>
            <w:tcW w:w="1701" w:type="dxa"/>
          </w:tcPr>
          <w:p w14:paraId="51A369C4" w14:textId="7A0F6312" w:rsidR="00136240" w:rsidRPr="007076A7" w:rsidRDefault="00136240">
            <w:pPr>
              <w:rPr>
                <w:szCs w:val="20"/>
              </w:rPr>
            </w:pPr>
            <w:r w:rsidRPr="007076A7">
              <w:rPr>
                <w:spacing w:val="-1"/>
                <w:szCs w:val="20"/>
              </w:rPr>
              <w:t>string</w:t>
            </w:r>
          </w:p>
        </w:tc>
        <w:tc>
          <w:tcPr>
            <w:tcW w:w="3827" w:type="dxa"/>
          </w:tcPr>
          <w:p w14:paraId="051D605E" w14:textId="3B58913E" w:rsidR="00136240" w:rsidRPr="007076A7" w:rsidRDefault="00136240">
            <w:pPr>
              <w:rPr>
                <w:szCs w:val="20"/>
              </w:rPr>
            </w:pPr>
            <w:r w:rsidRPr="007076A7">
              <w:rPr>
                <w:spacing w:val="-1"/>
                <w:szCs w:val="20"/>
              </w:rPr>
              <w:t>Befattningskoden i klartext. Om separat displayName inte finns i producerande system skall samma värde som i code anges.</w:t>
            </w:r>
          </w:p>
        </w:tc>
        <w:tc>
          <w:tcPr>
            <w:tcW w:w="1192" w:type="dxa"/>
          </w:tcPr>
          <w:p w14:paraId="5306B9A8" w14:textId="4FC8B9FC" w:rsidR="00136240" w:rsidRPr="007076A7" w:rsidRDefault="00136240">
            <w:pPr>
              <w:jc w:val="center"/>
              <w:rPr>
                <w:szCs w:val="20"/>
              </w:rPr>
            </w:pPr>
            <w:r w:rsidRPr="007076A7">
              <w:rPr>
                <w:spacing w:val="-1"/>
                <w:szCs w:val="20"/>
              </w:rPr>
              <w:t>0..1</w:t>
            </w:r>
          </w:p>
        </w:tc>
      </w:tr>
      <w:tr w:rsidR="00136240" w:rsidRPr="007076A7" w14:paraId="34C439ED" w14:textId="77777777" w:rsidTr="003A6D72">
        <w:tc>
          <w:tcPr>
            <w:tcW w:w="2802" w:type="dxa"/>
          </w:tcPr>
          <w:p w14:paraId="4E87601A" w14:textId="6293D6CE" w:rsidR="00136240" w:rsidRPr="007076A7" w:rsidRDefault="00136240">
            <w:pPr>
              <w:rPr>
                <w:szCs w:val="20"/>
              </w:rPr>
            </w:pPr>
            <w:r w:rsidRPr="007076A7">
              <w:rPr>
                <w:szCs w:val="20"/>
              </w:rPr>
              <w:t>../../../../../codeSystemName</w:t>
            </w:r>
          </w:p>
        </w:tc>
        <w:tc>
          <w:tcPr>
            <w:tcW w:w="1701" w:type="dxa"/>
          </w:tcPr>
          <w:p w14:paraId="3A7E971E" w14:textId="5CA48A01" w:rsidR="00136240" w:rsidRPr="007076A7" w:rsidRDefault="00136240">
            <w:pPr>
              <w:rPr>
                <w:szCs w:val="20"/>
              </w:rPr>
            </w:pPr>
            <w:r w:rsidRPr="007076A7">
              <w:rPr>
                <w:spacing w:val="-1"/>
                <w:szCs w:val="20"/>
              </w:rPr>
              <w:t>string</w:t>
            </w:r>
          </w:p>
        </w:tc>
        <w:tc>
          <w:tcPr>
            <w:tcW w:w="3827" w:type="dxa"/>
          </w:tcPr>
          <w:p w14:paraId="2578334A" w14:textId="2F4F3B28" w:rsidR="00136240" w:rsidRPr="007076A7" w:rsidRDefault="00136240">
            <w:pPr>
              <w:rPr>
                <w:szCs w:val="20"/>
              </w:rPr>
            </w:pPr>
            <w:r w:rsidRPr="007076A7">
              <w:rPr>
                <w:spacing w:val="-1"/>
                <w:szCs w:val="20"/>
              </w:rPr>
              <w:t>Namn på kodsystem för befattningskod.</w:t>
            </w:r>
          </w:p>
        </w:tc>
        <w:tc>
          <w:tcPr>
            <w:tcW w:w="1192" w:type="dxa"/>
          </w:tcPr>
          <w:p w14:paraId="0F546C1C" w14:textId="0D9D2B80" w:rsidR="00136240" w:rsidRPr="007076A7" w:rsidRDefault="00136240">
            <w:pPr>
              <w:jc w:val="center"/>
              <w:rPr>
                <w:szCs w:val="20"/>
              </w:rPr>
            </w:pPr>
            <w:r w:rsidRPr="007076A7">
              <w:rPr>
                <w:spacing w:val="-1"/>
                <w:szCs w:val="20"/>
              </w:rPr>
              <w:t>0..1</w:t>
            </w:r>
          </w:p>
        </w:tc>
      </w:tr>
      <w:tr w:rsidR="00136240" w:rsidRPr="007076A7" w14:paraId="6DF1CAB5" w14:textId="77777777" w:rsidTr="003A6D72">
        <w:tc>
          <w:tcPr>
            <w:tcW w:w="2802" w:type="dxa"/>
          </w:tcPr>
          <w:p w14:paraId="38D2099F" w14:textId="619A894B" w:rsidR="00136240" w:rsidRPr="007076A7" w:rsidRDefault="00136240">
            <w:pPr>
              <w:rPr>
                <w:szCs w:val="20"/>
              </w:rPr>
            </w:pPr>
            <w:r w:rsidRPr="007076A7">
              <w:rPr>
                <w:szCs w:val="20"/>
              </w:rPr>
              <w:t>../../../../../codeSystemVersion</w:t>
            </w:r>
          </w:p>
        </w:tc>
        <w:tc>
          <w:tcPr>
            <w:tcW w:w="1701" w:type="dxa"/>
          </w:tcPr>
          <w:p w14:paraId="6CC7DBD2" w14:textId="0091DA24" w:rsidR="00136240" w:rsidRPr="007076A7" w:rsidRDefault="00136240">
            <w:pPr>
              <w:rPr>
                <w:szCs w:val="20"/>
              </w:rPr>
            </w:pPr>
            <w:r w:rsidRPr="007076A7">
              <w:rPr>
                <w:spacing w:val="-1"/>
                <w:szCs w:val="20"/>
              </w:rPr>
              <w:t>string</w:t>
            </w:r>
          </w:p>
        </w:tc>
        <w:tc>
          <w:tcPr>
            <w:tcW w:w="3827" w:type="dxa"/>
          </w:tcPr>
          <w:p w14:paraId="4A48F6EF" w14:textId="766A4D06" w:rsidR="00136240" w:rsidRPr="007076A7" w:rsidRDefault="00136240">
            <w:pPr>
              <w:rPr>
                <w:szCs w:val="20"/>
              </w:rPr>
            </w:pPr>
            <w:r w:rsidRPr="007076A7">
              <w:rPr>
                <w:spacing w:val="-1"/>
                <w:szCs w:val="20"/>
              </w:rPr>
              <w:t>Version på kodsystem för befattningskod.</w:t>
            </w:r>
          </w:p>
        </w:tc>
        <w:tc>
          <w:tcPr>
            <w:tcW w:w="1192" w:type="dxa"/>
          </w:tcPr>
          <w:p w14:paraId="6C35FB2C" w14:textId="6719D6FD" w:rsidR="00136240" w:rsidRPr="007076A7" w:rsidRDefault="00136240">
            <w:pPr>
              <w:jc w:val="center"/>
              <w:rPr>
                <w:szCs w:val="20"/>
              </w:rPr>
            </w:pPr>
            <w:r w:rsidRPr="007076A7">
              <w:rPr>
                <w:spacing w:val="-1"/>
                <w:szCs w:val="20"/>
              </w:rPr>
              <w:t>0..1</w:t>
            </w:r>
          </w:p>
        </w:tc>
      </w:tr>
      <w:tr w:rsidR="00136240" w:rsidRPr="007076A7" w14:paraId="10B62DC0" w14:textId="77777777" w:rsidTr="003A6D72">
        <w:tc>
          <w:tcPr>
            <w:tcW w:w="2802" w:type="dxa"/>
          </w:tcPr>
          <w:p w14:paraId="6FFA682E" w14:textId="65599E5F" w:rsidR="00136240" w:rsidRPr="007076A7" w:rsidRDefault="00136240">
            <w:pPr>
              <w:rPr>
                <w:szCs w:val="20"/>
              </w:rPr>
            </w:pPr>
            <w:r w:rsidRPr="007076A7">
              <w:rPr>
                <w:szCs w:val="20"/>
              </w:rPr>
              <w:t>../../../../../originalText</w:t>
            </w:r>
          </w:p>
        </w:tc>
        <w:tc>
          <w:tcPr>
            <w:tcW w:w="1701" w:type="dxa"/>
          </w:tcPr>
          <w:p w14:paraId="747B923C" w14:textId="3A1D8305" w:rsidR="00136240" w:rsidRPr="007076A7" w:rsidRDefault="00136240">
            <w:pPr>
              <w:rPr>
                <w:szCs w:val="20"/>
              </w:rPr>
            </w:pPr>
            <w:r w:rsidRPr="007076A7">
              <w:rPr>
                <w:spacing w:val="-1"/>
                <w:szCs w:val="20"/>
              </w:rPr>
              <w:t>string</w:t>
            </w:r>
          </w:p>
        </w:tc>
        <w:tc>
          <w:tcPr>
            <w:tcW w:w="3827" w:type="dxa"/>
          </w:tcPr>
          <w:p w14:paraId="43A60CCB" w14:textId="19382EDC" w:rsidR="00136240" w:rsidRPr="007076A7" w:rsidRDefault="00136240">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445B178" w14:textId="1B6A71CF" w:rsidR="00136240" w:rsidRPr="007076A7" w:rsidRDefault="00136240">
            <w:pPr>
              <w:jc w:val="center"/>
              <w:rPr>
                <w:szCs w:val="20"/>
              </w:rPr>
            </w:pPr>
            <w:r w:rsidRPr="007076A7">
              <w:rPr>
                <w:spacing w:val="-1"/>
                <w:szCs w:val="20"/>
              </w:rPr>
              <w:t>0..1</w:t>
            </w:r>
          </w:p>
        </w:tc>
      </w:tr>
      <w:tr w:rsidR="00136240" w:rsidRPr="007076A7" w14:paraId="3A84AC27" w14:textId="77777777" w:rsidTr="003A6D72">
        <w:tc>
          <w:tcPr>
            <w:tcW w:w="2802" w:type="dxa"/>
          </w:tcPr>
          <w:p w14:paraId="3805DA78" w14:textId="5D9CDB67" w:rsidR="00136240" w:rsidRPr="007076A7" w:rsidRDefault="00136240">
            <w:pPr>
              <w:rPr>
                <w:szCs w:val="20"/>
              </w:rPr>
            </w:pPr>
            <w:r w:rsidRPr="007076A7">
              <w:rPr>
                <w:i/>
                <w:szCs w:val="20"/>
              </w:rPr>
              <w:t>../../../../healthcareProfessionalOrgUnit</w:t>
            </w:r>
          </w:p>
        </w:tc>
        <w:tc>
          <w:tcPr>
            <w:tcW w:w="1701" w:type="dxa"/>
          </w:tcPr>
          <w:p w14:paraId="539AFE84" w14:textId="6599EA03" w:rsidR="00136240" w:rsidRPr="007076A7" w:rsidRDefault="00136240">
            <w:pPr>
              <w:rPr>
                <w:szCs w:val="20"/>
              </w:rPr>
            </w:pPr>
            <w:r w:rsidRPr="007076A7">
              <w:rPr>
                <w:i/>
                <w:spacing w:val="-1"/>
                <w:szCs w:val="20"/>
              </w:rPr>
              <w:t>OrgUnitType</w:t>
            </w:r>
          </w:p>
        </w:tc>
        <w:tc>
          <w:tcPr>
            <w:tcW w:w="3827" w:type="dxa"/>
          </w:tcPr>
          <w:p w14:paraId="63201D09" w14:textId="5CB36EFF" w:rsidR="00136240" w:rsidRPr="007076A7" w:rsidRDefault="00136240">
            <w:pPr>
              <w:rPr>
                <w:szCs w:val="20"/>
              </w:rPr>
            </w:pPr>
            <w:r w:rsidRPr="007076A7">
              <w:rPr>
                <w:i/>
                <w:spacing w:val="-1"/>
                <w:szCs w:val="20"/>
              </w:rPr>
              <w:t>Den organisation som remittenten är uppdragstagare på</w:t>
            </w:r>
          </w:p>
        </w:tc>
        <w:tc>
          <w:tcPr>
            <w:tcW w:w="1192" w:type="dxa"/>
          </w:tcPr>
          <w:p w14:paraId="6206D0C9" w14:textId="6AB61AC7" w:rsidR="00136240" w:rsidRPr="007076A7" w:rsidRDefault="00136240">
            <w:pPr>
              <w:jc w:val="center"/>
              <w:rPr>
                <w:szCs w:val="20"/>
              </w:rPr>
            </w:pPr>
            <w:r w:rsidRPr="007076A7">
              <w:rPr>
                <w:i/>
                <w:spacing w:val="-1"/>
                <w:szCs w:val="20"/>
              </w:rPr>
              <w:t>0..1</w:t>
            </w:r>
          </w:p>
        </w:tc>
      </w:tr>
      <w:tr w:rsidR="00136240" w:rsidRPr="007076A7" w14:paraId="7440317A" w14:textId="77777777" w:rsidTr="003A6D72">
        <w:tc>
          <w:tcPr>
            <w:tcW w:w="2802" w:type="dxa"/>
          </w:tcPr>
          <w:p w14:paraId="0ECD14AF" w14:textId="672E44F1" w:rsidR="00136240" w:rsidRPr="007076A7" w:rsidRDefault="00136240">
            <w:pPr>
              <w:rPr>
                <w:szCs w:val="20"/>
              </w:rPr>
            </w:pPr>
            <w:r w:rsidRPr="007076A7">
              <w:rPr>
                <w:szCs w:val="20"/>
              </w:rPr>
              <w:t>../../../../../orgUnitHSAId</w:t>
            </w:r>
          </w:p>
        </w:tc>
        <w:tc>
          <w:tcPr>
            <w:tcW w:w="1701" w:type="dxa"/>
          </w:tcPr>
          <w:p w14:paraId="6C9F401C" w14:textId="7517CD08" w:rsidR="00136240" w:rsidRPr="007076A7" w:rsidRDefault="00136240">
            <w:pPr>
              <w:rPr>
                <w:szCs w:val="20"/>
              </w:rPr>
            </w:pPr>
            <w:r w:rsidRPr="007076A7">
              <w:rPr>
                <w:spacing w:val="-1"/>
                <w:szCs w:val="20"/>
              </w:rPr>
              <w:t>HSAIdType</w:t>
            </w:r>
          </w:p>
        </w:tc>
        <w:tc>
          <w:tcPr>
            <w:tcW w:w="3827" w:type="dxa"/>
          </w:tcPr>
          <w:p w14:paraId="346B5767" w14:textId="2D2192EF" w:rsidR="00136240" w:rsidRPr="007076A7" w:rsidRDefault="00136240">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192" w:type="dxa"/>
          </w:tcPr>
          <w:p w14:paraId="1504CD2F" w14:textId="7C0EAB5E" w:rsidR="00136240" w:rsidRPr="007076A7" w:rsidRDefault="00136240">
            <w:pPr>
              <w:jc w:val="center"/>
              <w:rPr>
                <w:szCs w:val="20"/>
              </w:rPr>
            </w:pPr>
            <w:r w:rsidRPr="007076A7">
              <w:rPr>
                <w:spacing w:val="-1"/>
                <w:szCs w:val="20"/>
              </w:rPr>
              <w:t>0..1</w:t>
            </w:r>
          </w:p>
        </w:tc>
      </w:tr>
      <w:tr w:rsidR="00136240" w:rsidRPr="007076A7" w14:paraId="4F621352" w14:textId="77777777" w:rsidTr="003A6D72">
        <w:tc>
          <w:tcPr>
            <w:tcW w:w="2802" w:type="dxa"/>
          </w:tcPr>
          <w:p w14:paraId="5DB7185E" w14:textId="59D13F77" w:rsidR="00136240" w:rsidRPr="007076A7" w:rsidRDefault="00136240">
            <w:pPr>
              <w:rPr>
                <w:szCs w:val="20"/>
              </w:rPr>
            </w:pPr>
            <w:r w:rsidRPr="007076A7">
              <w:rPr>
                <w:szCs w:val="20"/>
              </w:rPr>
              <w:t>../../../../../orgUnitName</w:t>
            </w:r>
          </w:p>
        </w:tc>
        <w:tc>
          <w:tcPr>
            <w:tcW w:w="1701" w:type="dxa"/>
          </w:tcPr>
          <w:p w14:paraId="542EC283" w14:textId="4B7C9E0F" w:rsidR="00136240" w:rsidRPr="007076A7" w:rsidRDefault="00136240">
            <w:pPr>
              <w:rPr>
                <w:szCs w:val="20"/>
              </w:rPr>
            </w:pPr>
            <w:r w:rsidRPr="007076A7">
              <w:rPr>
                <w:spacing w:val="-1"/>
                <w:szCs w:val="20"/>
              </w:rPr>
              <w:t>string</w:t>
            </w:r>
          </w:p>
        </w:tc>
        <w:tc>
          <w:tcPr>
            <w:tcW w:w="3827" w:type="dxa"/>
          </w:tcPr>
          <w:p w14:paraId="20E8F8CE" w14:textId="06C87986" w:rsidR="00136240" w:rsidRPr="007076A7" w:rsidRDefault="00136240">
            <w:pPr>
              <w:rPr>
                <w:szCs w:val="20"/>
              </w:rPr>
            </w:pPr>
            <w:r w:rsidRPr="007076A7">
              <w:rPr>
                <w:spacing w:val="-1"/>
                <w:szCs w:val="20"/>
              </w:rPr>
              <w:t>Namnet på den organisation som remittenten är uppdragstagare på</w:t>
            </w:r>
          </w:p>
        </w:tc>
        <w:tc>
          <w:tcPr>
            <w:tcW w:w="1192" w:type="dxa"/>
          </w:tcPr>
          <w:p w14:paraId="249DA8D1" w14:textId="53EAB583" w:rsidR="00136240" w:rsidRPr="007076A7" w:rsidRDefault="00136240">
            <w:pPr>
              <w:jc w:val="center"/>
              <w:rPr>
                <w:szCs w:val="20"/>
              </w:rPr>
            </w:pPr>
            <w:r w:rsidRPr="007076A7">
              <w:rPr>
                <w:spacing w:val="-1"/>
                <w:szCs w:val="20"/>
              </w:rPr>
              <w:t>0..1</w:t>
            </w:r>
          </w:p>
        </w:tc>
      </w:tr>
      <w:tr w:rsidR="00136240" w:rsidRPr="007076A7" w14:paraId="7943E314" w14:textId="77777777" w:rsidTr="003A6D72">
        <w:tc>
          <w:tcPr>
            <w:tcW w:w="2802" w:type="dxa"/>
          </w:tcPr>
          <w:p w14:paraId="008C0FE1" w14:textId="6E424664" w:rsidR="00136240" w:rsidRPr="007076A7" w:rsidRDefault="00136240">
            <w:pPr>
              <w:rPr>
                <w:szCs w:val="20"/>
              </w:rPr>
            </w:pPr>
            <w:r w:rsidRPr="007076A7">
              <w:rPr>
                <w:szCs w:val="20"/>
              </w:rPr>
              <w:t>../../../../../orgUnitTelecom</w:t>
            </w:r>
          </w:p>
        </w:tc>
        <w:tc>
          <w:tcPr>
            <w:tcW w:w="1701" w:type="dxa"/>
          </w:tcPr>
          <w:p w14:paraId="1849CB1C" w14:textId="7F93686E" w:rsidR="00136240" w:rsidRPr="007076A7" w:rsidRDefault="00136240">
            <w:pPr>
              <w:rPr>
                <w:szCs w:val="20"/>
              </w:rPr>
            </w:pPr>
            <w:r w:rsidRPr="007076A7">
              <w:rPr>
                <w:spacing w:val="-1"/>
                <w:szCs w:val="20"/>
              </w:rPr>
              <w:t>string</w:t>
            </w:r>
          </w:p>
        </w:tc>
        <w:tc>
          <w:tcPr>
            <w:tcW w:w="3827" w:type="dxa"/>
          </w:tcPr>
          <w:p w14:paraId="6201B6A1" w14:textId="551A38C6" w:rsidR="00136240" w:rsidRPr="007076A7" w:rsidRDefault="00136240">
            <w:pPr>
              <w:rPr>
                <w:szCs w:val="20"/>
              </w:rPr>
            </w:pPr>
            <w:r w:rsidRPr="007076A7">
              <w:rPr>
                <w:spacing w:val="-1"/>
                <w:szCs w:val="20"/>
              </w:rPr>
              <w:t>Telefon till organisationsenhet</w:t>
            </w:r>
          </w:p>
        </w:tc>
        <w:tc>
          <w:tcPr>
            <w:tcW w:w="1192" w:type="dxa"/>
          </w:tcPr>
          <w:p w14:paraId="76C83270" w14:textId="6A00E4A9" w:rsidR="00136240" w:rsidRPr="007076A7" w:rsidRDefault="00136240">
            <w:pPr>
              <w:jc w:val="center"/>
              <w:rPr>
                <w:szCs w:val="20"/>
              </w:rPr>
            </w:pPr>
            <w:r w:rsidRPr="007076A7">
              <w:rPr>
                <w:spacing w:val="-1"/>
                <w:szCs w:val="20"/>
              </w:rPr>
              <w:t>0..1</w:t>
            </w:r>
          </w:p>
        </w:tc>
      </w:tr>
      <w:tr w:rsidR="00136240" w:rsidRPr="007076A7" w14:paraId="59A42CD7" w14:textId="77777777" w:rsidTr="003A6D72">
        <w:tc>
          <w:tcPr>
            <w:tcW w:w="2802" w:type="dxa"/>
          </w:tcPr>
          <w:p w14:paraId="3C6B61CA" w14:textId="3F511457" w:rsidR="00136240" w:rsidRPr="007076A7" w:rsidRDefault="00136240">
            <w:pPr>
              <w:rPr>
                <w:szCs w:val="20"/>
              </w:rPr>
            </w:pPr>
            <w:r w:rsidRPr="007076A7">
              <w:rPr>
                <w:szCs w:val="20"/>
              </w:rPr>
              <w:t>../../../../../orgUnitEmail</w:t>
            </w:r>
          </w:p>
        </w:tc>
        <w:tc>
          <w:tcPr>
            <w:tcW w:w="1701" w:type="dxa"/>
          </w:tcPr>
          <w:p w14:paraId="7E934F08" w14:textId="24862B7E" w:rsidR="00136240" w:rsidRPr="007076A7" w:rsidRDefault="00136240">
            <w:pPr>
              <w:rPr>
                <w:szCs w:val="20"/>
              </w:rPr>
            </w:pPr>
            <w:r w:rsidRPr="007076A7">
              <w:rPr>
                <w:spacing w:val="-1"/>
                <w:szCs w:val="20"/>
              </w:rPr>
              <w:t>string</w:t>
            </w:r>
          </w:p>
        </w:tc>
        <w:tc>
          <w:tcPr>
            <w:tcW w:w="3827" w:type="dxa"/>
          </w:tcPr>
          <w:p w14:paraId="744BDF23" w14:textId="4A3F4B1A" w:rsidR="00136240" w:rsidRPr="007076A7" w:rsidRDefault="00136240">
            <w:pPr>
              <w:rPr>
                <w:szCs w:val="20"/>
              </w:rPr>
            </w:pPr>
            <w:r w:rsidRPr="007076A7">
              <w:rPr>
                <w:spacing w:val="-1"/>
                <w:szCs w:val="20"/>
              </w:rPr>
              <w:t>Epost till enhet</w:t>
            </w:r>
          </w:p>
        </w:tc>
        <w:tc>
          <w:tcPr>
            <w:tcW w:w="1192" w:type="dxa"/>
          </w:tcPr>
          <w:p w14:paraId="1DBC3E06" w14:textId="79310579" w:rsidR="00136240" w:rsidRPr="007076A7" w:rsidRDefault="00136240">
            <w:pPr>
              <w:jc w:val="center"/>
              <w:rPr>
                <w:szCs w:val="20"/>
              </w:rPr>
            </w:pPr>
            <w:r w:rsidRPr="007076A7">
              <w:rPr>
                <w:spacing w:val="-1"/>
                <w:szCs w:val="20"/>
              </w:rPr>
              <w:t>0..1</w:t>
            </w:r>
          </w:p>
        </w:tc>
      </w:tr>
      <w:tr w:rsidR="00136240" w:rsidRPr="007076A7" w14:paraId="540AA312" w14:textId="77777777" w:rsidTr="003A6D72">
        <w:tc>
          <w:tcPr>
            <w:tcW w:w="2802" w:type="dxa"/>
          </w:tcPr>
          <w:p w14:paraId="0A592AF2" w14:textId="68ABFBC6" w:rsidR="00136240" w:rsidRPr="007076A7" w:rsidRDefault="00136240">
            <w:pPr>
              <w:rPr>
                <w:szCs w:val="20"/>
              </w:rPr>
            </w:pPr>
            <w:r w:rsidRPr="007076A7">
              <w:rPr>
                <w:szCs w:val="20"/>
              </w:rPr>
              <w:t>../../../../../orgUnitAddress</w:t>
            </w:r>
          </w:p>
        </w:tc>
        <w:tc>
          <w:tcPr>
            <w:tcW w:w="1701" w:type="dxa"/>
          </w:tcPr>
          <w:p w14:paraId="19D13C8A" w14:textId="28E6CED8" w:rsidR="00136240" w:rsidRPr="007076A7" w:rsidRDefault="00136240">
            <w:pPr>
              <w:rPr>
                <w:szCs w:val="20"/>
              </w:rPr>
            </w:pPr>
            <w:r w:rsidRPr="007076A7">
              <w:rPr>
                <w:spacing w:val="-1"/>
                <w:szCs w:val="20"/>
              </w:rPr>
              <w:t>string</w:t>
            </w:r>
          </w:p>
        </w:tc>
        <w:tc>
          <w:tcPr>
            <w:tcW w:w="3827" w:type="dxa"/>
          </w:tcPr>
          <w:p w14:paraId="0B0C3D92" w14:textId="399A0E3C" w:rsidR="00136240" w:rsidRPr="007076A7" w:rsidRDefault="00136240">
            <w:pPr>
              <w:rPr>
                <w:szCs w:val="20"/>
              </w:rPr>
            </w:pPr>
            <w:r w:rsidRPr="007076A7">
              <w:rPr>
                <w:spacing w:val="-1"/>
                <w:szCs w:val="20"/>
              </w:rPr>
              <w:t>Postadress för den organisation som remittenten är uppdragstagare på</w:t>
            </w:r>
          </w:p>
        </w:tc>
        <w:tc>
          <w:tcPr>
            <w:tcW w:w="1192" w:type="dxa"/>
          </w:tcPr>
          <w:p w14:paraId="6FA2CFCB" w14:textId="6620DE80" w:rsidR="00136240" w:rsidRPr="007076A7" w:rsidRDefault="00136240">
            <w:pPr>
              <w:jc w:val="center"/>
              <w:rPr>
                <w:szCs w:val="20"/>
              </w:rPr>
            </w:pPr>
            <w:r w:rsidRPr="007076A7">
              <w:rPr>
                <w:spacing w:val="-1"/>
                <w:szCs w:val="20"/>
              </w:rPr>
              <w:t>0..1</w:t>
            </w:r>
          </w:p>
        </w:tc>
      </w:tr>
      <w:tr w:rsidR="00136240" w:rsidRPr="007076A7" w14:paraId="4F4F9E90" w14:textId="77777777" w:rsidTr="003A6D72">
        <w:tc>
          <w:tcPr>
            <w:tcW w:w="2802" w:type="dxa"/>
          </w:tcPr>
          <w:p w14:paraId="371EBAFD" w14:textId="1604B203" w:rsidR="00136240" w:rsidRPr="007076A7" w:rsidRDefault="00136240">
            <w:pPr>
              <w:rPr>
                <w:szCs w:val="20"/>
              </w:rPr>
            </w:pPr>
            <w:r w:rsidRPr="007076A7">
              <w:rPr>
                <w:szCs w:val="20"/>
              </w:rPr>
              <w:lastRenderedPageBreak/>
              <w:t>../../../../../orgUnitLocation</w:t>
            </w:r>
          </w:p>
        </w:tc>
        <w:tc>
          <w:tcPr>
            <w:tcW w:w="1701" w:type="dxa"/>
          </w:tcPr>
          <w:p w14:paraId="30F84065" w14:textId="4D2DEAF1" w:rsidR="00136240" w:rsidRPr="007076A7" w:rsidRDefault="00136240">
            <w:pPr>
              <w:rPr>
                <w:szCs w:val="20"/>
              </w:rPr>
            </w:pPr>
            <w:r w:rsidRPr="007076A7">
              <w:rPr>
                <w:spacing w:val="-1"/>
                <w:szCs w:val="20"/>
              </w:rPr>
              <w:t>string</w:t>
            </w:r>
          </w:p>
        </w:tc>
        <w:tc>
          <w:tcPr>
            <w:tcW w:w="3827" w:type="dxa"/>
          </w:tcPr>
          <w:p w14:paraId="3ECB3D48" w14:textId="759AEED2" w:rsidR="00136240" w:rsidRPr="007076A7" w:rsidRDefault="00136240">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15FABDCA" w14:textId="53C8F53C" w:rsidR="00136240" w:rsidRPr="007076A7" w:rsidRDefault="00136240">
            <w:pPr>
              <w:jc w:val="center"/>
              <w:rPr>
                <w:szCs w:val="20"/>
              </w:rPr>
            </w:pPr>
            <w:r w:rsidRPr="007076A7">
              <w:rPr>
                <w:spacing w:val="-1"/>
                <w:szCs w:val="20"/>
              </w:rPr>
              <w:t>0..1</w:t>
            </w:r>
          </w:p>
        </w:tc>
      </w:tr>
      <w:tr w:rsidR="00136240" w:rsidRPr="007076A7" w14:paraId="32E6E942" w14:textId="77777777" w:rsidTr="003A6D72">
        <w:tc>
          <w:tcPr>
            <w:tcW w:w="2802" w:type="dxa"/>
          </w:tcPr>
          <w:p w14:paraId="5F74DDE1" w14:textId="77777777" w:rsidR="00136240" w:rsidRPr="007076A7" w:rsidRDefault="00136240" w:rsidP="003A6D72">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C82CC49" w14:textId="341C6478" w:rsidR="00136240" w:rsidRPr="007076A7" w:rsidRDefault="00136240">
            <w:pPr>
              <w:rPr>
                <w:color w:val="FF0000"/>
                <w:szCs w:val="20"/>
              </w:rPr>
            </w:pPr>
          </w:p>
        </w:tc>
        <w:tc>
          <w:tcPr>
            <w:tcW w:w="1701" w:type="dxa"/>
          </w:tcPr>
          <w:p w14:paraId="00E3DB6C" w14:textId="3F9AE3A7" w:rsidR="00136240" w:rsidRPr="007076A7" w:rsidRDefault="00136240">
            <w:pPr>
              <w:rPr>
                <w:color w:val="FF0000"/>
                <w:szCs w:val="20"/>
              </w:rPr>
            </w:pPr>
          </w:p>
        </w:tc>
        <w:tc>
          <w:tcPr>
            <w:tcW w:w="3827" w:type="dxa"/>
          </w:tcPr>
          <w:p w14:paraId="40657BFA" w14:textId="7E3F88B4" w:rsidR="00136240" w:rsidRPr="007076A7" w:rsidRDefault="008420F6">
            <w:pPr>
              <w:rPr>
                <w:color w:val="FF0000"/>
                <w:szCs w:val="20"/>
              </w:rPr>
            </w:pPr>
            <w:r w:rsidRPr="007076A7">
              <w:rPr>
                <w:color w:val="FF0000"/>
                <w:szCs w:val="20"/>
              </w:rPr>
              <w:t>Skall ej anges.</w:t>
            </w:r>
          </w:p>
        </w:tc>
        <w:tc>
          <w:tcPr>
            <w:tcW w:w="1192" w:type="dxa"/>
          </w:tcPr>
          <w:p w14:paraId="1051F313" w14:textId="666C5634" w:rsidR="00136240" w:rsidRPr="007076A7" w:rsidRDefault="00136240">
            <w:pPr>
              <w:jc w:val="center"/>
              <w:rPr>
                <w:color w:val="FF0000"/>
                <w:szCs w:val="20"/>
              </w:rPr>
            </w:pPr>
            <w:r w:rsidRPr="007076A7">
              <w:rPr>
                <w:color w:val="FF0000"/>
                <w:spacing w:val="-1"/>
                <w:szCs w:val="20"/>
              </w:rPr>
              <w:t>0..</w:t>
            </w:r>
            <w:r w:rsidR="008420F6" w:rsidRPr="007076A7">
              <w:rPr>
                <w:color w:val="FF0000"/>
                <w:spacing w:val="-1"/>
                <w:szCs w:val="20"/>
              </w:rPr>
              <w:t>0</w:t>
            </w:r>
          </w:p>
        </w:tc>
      </w:tr>
      <w:tr w:rsidR="00136240" w:rsidRPr="007076A7" w14:paraId="61DB327C" w14:textId="77777777" w:rsidTr="003A6D72">
        <w:tc>
          <w:tcPr>
            <w:tcW w:w="2802" w:type="dxa"/>
          </w:tcPr>
          <w:p w14:paraId="5F8F5C25" w14:textId="7960835B" w:rsidR="00136240" w:rsidRPr="007076A7" w:rsidRDefault="00136240">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19CEE91C" w14:textId="71D0B437" w:rsidR="00136240" w:rsidRPr="007076A7" w:rsidRDefault="00136240">
            <w:pPr>
              <w:rPr>
                <w:color w:val="FF0000"/>
                <w:szCs w:val="20"/>
              </w:rPr>
            </w:pPr>
          </w:p>
        </w:tc>
        <w:tc>
          <w:tcPr>
            <w:tcW w:w="3827" w:type="dxa"/>
          </w:tcPr>
          <w:p w14:paraId="31D19FB4" w14:textId="139665B6" w:rsidR="00136240" w:rsidRPr="007076A7" w:rsidRDefault="008420F6">
            <w:pPr>
              <w:rPr>
                <w:color w:val="FF0000"/>
                <w:szCs w:val="20"/>
              </w:rPr>
            </w:pPr>
            <w:r w:rsidRPr="007076A7">
              <w:rPr>
                <w:color w:val="FF0000"/>
                <w:szCs w:val="20"/>
              </w:rPr>
              <w:t xml:space="preserve"> Skall ej anges.</w:t>
            </w:r>
          </w:p>
        </w:tc>
        <w:tc>
          <w:tcPr>
            <w:tcW w:w="1192" w:type="dxa"/>
          </w:tcPr>
          <w:p w14:paraId="51E88FA3" w14:textId="0BC8AEA4" w:rsidR="00136240" w:rsidRPr="007076A7" w:rsidRDefault="00136240">
            <w:pPr>
              <w:jc w:val="center"/>
              <w:rPr>
                <w:color w:val="FF0000"/>
                <w:szCs w:val="20"/>
              </w:rPr>
            </w:pPr>
            <w:r w:rsidRPr="007076A7">
              <w:rPr>
                <w:color w:val="FF0000"/>
                <w:spacing w:val="-1"/>
                <w:szCs w:val="20"/>
              </w:rPr>
              <w:t>0..</w:t>
            </w:r>
            <w:r w:rsidR="008420F6" w:rsidRPr="007076A7">
              <w:rPr>
                <w:color w:val="FF0000"/>
                <w:spacing w:val="-1"/>
                <w:szCs w:val="20"/>
              </w:rPr>
              <w:t>0</w:t>
            </w:r>
          </w:p>
        </w:tc>
      </w:tr>
      <w:tr w:rsidR="00136240" w:rsidRPr="007076A7" w14:paraId="671E966A" w14:textId="77777777" w:rsidTr="003A6D72">
        <w:tc>
          <w:tcPr>
            <w:tcW w:w="2802" w:type="dxa"/>
          </w:tcPr>
          <w:p w14:paraId="312CA9D2" w14:textId="7B6E376F" w:rsidR="00136240" w:rsidRPr="007076A7" w:rsidRDefault="00136240">
            <w:pPr>
              <w:rPr>
                <w:szCs w:val="20"/>
              </w:rPr>
            </w:pPr>
            <w:r w:rsidRPr="007076A7">
              <w:rPr>
                <w:i/>
                <w:szCs w:val="20"/>
              </w:rPr>
              <w:t>../../../attested</w:t>
            </w:r>
          </w:p>
        </w:tc>
        <w:tc>
          <w:tcPr>
            <w:tcW w:w="1701" w:type="dxa"/>
          </w:tcPr>
          <w:p w14:paraId="197BB0E9" w14:textId="4E518553" w:rsidR="00136240" w:rsidRPr="007076A7" w:rsidRDefault="00136240">
            <w:pPr>
              <w:rPr>
                <w:szCs w:val="20"/>
              </w:rPr>
            </w:pPr>
            <w:r w:rsidRPr="007076A7">
              <w:rPr>
                <w:i/>
                <w:spacing w:val="-1"/>
                <w:szCs w:val="20"/>
              </w:rPr>
              <w:t>LegalAuthenticatorType</w:t>
            </w:r>
          </w:p>
        </w:tc>
        <w:tc>
          <w:tcPr>
            <w:tcW w:w="3827" w:type="dxa"/>
          </w:tcPr>
          <w:p w14:paraId="393EA965" w14:textId="28749F7D" w:rsidR="00136240" w:rsidRPr="007076A7" w:rsidRDefault="00136240">
            <w:pPr>
              <w:rPr>
                <w:szCs w:val="20"/>
              </w:rPr>
            </w:pPr>
            <w:r w:rsidRPr="007076A7">
              <w:rPr>
                <w:i/>
                <w:szCs w:val="20"/>
              </w:rPr>
              <w:t>Information om den som vidimerat mottaget svar på vårdbegäran</w:t>
            </w:r>
          </w:p>
        </w:tc>
        <w:tc>
          <w:tcPr>
            <w:tcW w:w="1192" w:type="dxa"/>
          </w:tcPr>
          <w:p w14:paraId="33F55DDC" w14:textId="05410EBE" w:rsidR="00136240" w:rsidRPr="007076A7" w:rsidRDefault="00136240">
            <w:pPr>
              <w:jc w:val="center"/>
              <w:rPr>
                <w:szCs w:val="20"/>
              </w:rPr>
            </w:pPr>
          </w:p>
        </w:tc>
      </w:tr>
      <w:tr w:rsidR="00136240" w:rsidRPr="007076A7" w14:paraId="1AB746F6" w14:textId="77777777" w:rsidTr="003A6D72">
        <w:tc>
          <w:tcPr>
            <w:tcW w:w="2802" w:type="dxa"/>
          </w:tcPr>
          <w:p w14:paraId="1D174C30" w14:textId="77777777" w:rsidR="00136240" w:rsidRPr="007076A7" w:rsidRDefault="00136240" w:rsidP="003A6D72">
            <w:pPr>
              <w:spacing w:line="229" w:lineRule="exact"/>
              <w:rPr>
                <w:szCs w:val="20"/>
              </w:rPr>
            </w:pPr>
            <w:r w:rsidRPr="007076A7">
              <w:rPr>
                <w:szCs w:val="20"/>
              </w:rPr>
              <w:t>../../../../signatureTime</w:t>
            </w:r>
          </w:p>
          <w:p w14:paraId="1B7D4404" w14:textId="5A722B21" w:rsidR="00136240" w:rsidRPr="007076A7" w:rsidRDefault="00136240">
            <w:pPr>
              <w:rPr>
                <w:szCs w:val="20"/>
              </w:rPr>
            </w:pPr>
          </w:p>
        </w:tc>
        <w:tc>
          <w:tcPr>
            <w:tcW w:w="1701" w:type="dxa"/>
          </w:tcPr>
          <w:p w14:paraId="21D295BF"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2FA70952" w14:textId="7529AA2B" w:rsidR="00136240" w:rsidRPr="007076A7" w:rsidRDefault="00136240">
            <w:pPr>
              <w:rPr>
                <w:szCs w:val="20"/>
              </w:rPr>
            </w:pPr>
          </w:p>
        </w:tc>
        <w:tc>
          <w:tcPr>
            <w:tcW w:w="3827" w:type="dxa"/>
          </w:tcPr>
          <w:p w14:paraId="26C77EBB" w14:textId="77777777" w:rsidR="00136240" w:rsidRPr="007076A7" w:rsidRDefault="00136240" w:rsidP="003A6D72">
            <w:pPr>
              <w:spacing w:line="229" w:lineRule="exact"/>
              <w:rPr>
                <w:szCs w:val="20"/>
              </w:rPr>
            </w:pPr>
            <w:r w:rsidRPr="007076A7">
              <w:rPr>
                <w:szCs w:val="20"/>
              </w:rPr>
              <w:t>Tidpunkt för vidimering.</w:t>
            </w:r>
          </w:p>
          <w:p w14:paraId="361D6DA6" w14:textId="50FC2BD0" w:rsidR="00136240" w:rsidRPr="007076A7" w:rsidRDefault="00136240">
            <w:pPr>
              <w:rPr>
                <w:szCs w:val="20"/>
              </w:rPr>
            </w:pPr>
          </w:p>
        </w:tc>
        <w:tc>
          <w:tcPr>
            <w:tcW w:w="1192" w:type="dxa"/>
          </w:tcPr>
          <w:p w14:paraId="2204517F" w14:textId="4E558434" w:rsidR="00136240" w:rsidRPr="007076A7" w:rsidRDefault="00136240">
            <w:pPr>
              <w:jc w:val="center"/>
              <w:rPr>
                <w:szCs w:val="20"/>
              </w:rPr>
            </w:pPr>
            <w:r w:rsidRPr="007076A7">
              <w:rPr>
                <w:szCs w:val="20"/>
              </w:rPr>
              <w:t>1..1</w:t>
            </w:r>
          </w:p>
        </w:tc>
      </w:tr>
      <w:tr w:rsidR="00136240" w:rsidRPr="007076A7" w14:paraId="1C3DB377" w14:textId="77777777" w:rsidTr="003A6D72">
        <w:tc>
          <w:tcPr>
            <w:tcW w:w="2802" w:type="dxa"/>
          </w:tcPr>
          <w:p w14:paraId="41BDA88A" w14:textId="77777777" w:rsidR="00136240" w:rsidRPr="007076A7" w:rsidRDefault="00136240" w:rsidP="003A6D72">
            <w:pPr>
              <w:spacing w:line="229" w:lineRule="exact"/>
              <w:rPr>
                <w:szCs w:val="20"/>
              </w:rPr>
            </w:pPr>
            <w:r w:rsidRPr="007076A7">
              <w:rPr>
                <w:szCs w:val="20"/>
              </w:rPr>
              <w:t>../../../../legalAuthenticatorHSAId</w:t>
            </w:r>
          </w:p>
          <w:p w14:paraId="042A0C56" w14:textId="7BDC496F" w:rsidR="00136240" w:rsidRPr="007076A7" w:rsidRDefault="00136240">
            <w:pPr>
              <w:rPr>
                <w:szCs w:val="20"/>
              </w:rPr>
            </w:pPr>
          </w:p>
        </w:tc>
        <w:tc>
          <w:tcPr>
            <w:tcW w:w="1701" w:type="dxa"/>
          </w:tcPr>
          <w:p w14:paraId="23F79452" w14:textId="77777777" w:rsidR="00136240" w:rsidRPr="007076A7" w:rsidRDefault="00136240" w:rsidP="003A6D72">
            <w:pPr>
              <w:spacing w:line="229" w:lineRule="exact"/>
              <w:rPr>
                <w:szCs w:val="20"/>
              </w:rPr>
            </w:pPr>
            <w:r w:rsidRPr="007076A7">
              <w:rPr>
                <w:szCs w:val="20"/>
              </w:rPr>
              <w:t>HSAIdType</w:t>
            </w:r>
          </w:p>
          <w:p w14:paraId="5C27DEDC" w14:textId="18B53C70" w:rsidR="00136240" w:rsidRPr="007076A7" w:rsidRDefault="00136240">
            <w:pPr>
              <w:rPr>
                <w:szCs w:val="20"/>
              </w:rPr>
            </w:pPr>
          </w:p>
        </w:tc>
        <w:tc>
          <w:tcPr>
            <w:tcW w:w="3827" w:type="dxa"/>
          </w:tcPr>
          <w:p w14:paraId="009D90CB" w14:textId="3E970C50" w:rsidR="00136240" w:rsidRPr="007076A7" w:rsidRDefault="00136240">
            <w:pPr>
              <w:rPr>
                <w:szCs w:val="20"/>
              </w:rPr>
            </w:pPr>
            <w:r w:rsidRPr="007076A7">
              <w:rPr>
                <w:szCs w:val="20"/>
              </w:rPr>
              <w:t xml:space="preserve">HSA-id för person som </w:t>
            </w:r>
            <w:r w:rsidR="00E73D71" w:rsidRPr="007076A7">
              <w:rPr>
                <w:szCs w:val="20"/>
              </w:rPr>
              <w:t xml:space="preserve">vidimerat </w:t>
            </w:r>
            <w:r w:rsidRPr="007076A7">
              <w:rPr>
                <w:szCs w:val="20"/>
              </w:rPr>
              <w:t xml:space="preserve">dokumentet. </w:t>
            </w:r>
            <w:r w:rsidRPr="007076A7">
              <w:rPr>
                <w:spacing w:val="-1"/>
                <w:szCs w:val="20"/>
              </w:rPr>
              <w:t>HSA-id för vård- och omsorgspersonal. Skall anges om tillgänglig.</w:t>
            </w:r>
          </w:p>
        </w:tc>
        <w:tc>
          <w:tcPr>
            <w:tcW w:w="1192" w:type="dxa"/>
          </w:tcPr>
          <w:p w14:paraId="37C85A51" w14:textId="1C3A6A0A" w:rsidR="00136240" w:rsidRPr="007076A7" w:rsidRDefault="00136240">
            <w:pPr>
              <w:jc w:val="center"/>
              <w:rPr>
                <w:szCs w:val="20"/>
              </w:rPr>
            </w:pPr>
            <w:r w:rsidRPr="007076A7">
              <w:rPr>
                <w:szCs w:val="20"/>
              </w:rPr>
              <w:t>0..1</w:t>
            </w:r>
          </w:p>
        </w:tc>
      </w:tr>
      <w:tr w:rsidR="00981610" w:rsidRPr="007076A7" w14:paraId="2012C5EA" w14:textId="77777777" w:rsidTr="006B6063">
        <w:tc>
          <w:tcPr>
            <w:tcW w:w="2802" w:type="dxa"/>
          </w:tcPr>
          <w:p w14:paraId="43DEF63E" w14:textId="77777777" w:rsidR="00981610" w:rsidRPr="007076A7" w:rsidRDefault="00981610" w:rsidP="006B6063">
            <w:pPr>
              <w:spacing w:line="229" w:lineRule="exact"/>
              <w:rPr>
                <w:szCs w:val="20"/>
              </w:rPr>
            </w:pPr>
            <w:r w:rsidRPr="007076A7">
              <w:rPr>
                <w:szCs w:val="20"/>
              </w:rPr>
              <w:t>../../../../legalAuthenticatorName</w:t>
            </w:r>
          </w:p>
          <w:p w14:paraId="5B997EC4" w14:textId="77777777" w:rsidR="00981610" w:rsidRPr="007076A7" w:rsidRDefault="00981610" w:rsidP="006B6063">
            <w:pPr>
              <w:rPr>
                <w:szCs w:val="20"/>
              </w:rPr>
            </w:pPr>
          </w:p>
        </w:tc>
        <w:tc>
          <w:tcPr>
            <w:tcW w:w="1701" w:type="dxa"/>
          </w:tcPr>
          <w:p w14:paraId="2AA101AB" w14:textId="43C03B85" w:rsidR="00981610" w:rsidRPr="007076A7" w:rsidRDefault="004E336B" w:rsidP="006B6063">
            <w:pPr>
              <w:rPr>
                <w:szCs w:val="20"/>
              </w:rPr>
            </w:pPr>
            <w:r w:rsidRPr="007076A7">
              <w:rPr>
                <w:szCs w:val="20"/>
              </w:rPr>
              <w:t>s</w:t>
            </w:r>
            <w:r w:rsidR="00981610" w:rsidRPr="007076A7">
              <w:rPr>
                <w:szCs w:val="20"/>
              </w:rPr>
              <w:t>tring</w:t>
            </w:r>
          </w:p>
        </w:tc>
        <w:tc>
          <w:tcPr>
            <w:tcW w:w="3827" w:type="dxa"/>
          </w:tcPr>
          <w:p w14:paraId="34C9BAD4" w14:textId="40B82AB8" w:rsidR="00E73D71" w:rsidRPr="007076A7" w:rsidRDefault="00981610">
            <w:pPr>
              <w:rPr>
                <w:szCs w:val="20"/>
              </w:rPr>
            </w:pPr>
            <w:r w:rsidRPr="007076A7">
              <w:rPr>
                <w:szCs w:val="20"/>
              </w:rPr>
              <w:t xml:space="preserve">Namnen i klartext för </w:t>
            </w:r>
            <w:r w:rsidR="00E73D71" w:rsidRPr="007076A7">
              <w:rPr>
                <w:szCs w:val="20"/>
              </w:rPr>
              <w:t>vidimerande</w:t>
            </w:r>
          </w:p>
          <w:p w14:paraId="7DC9B623" w14:textId="3A113115" w:rsidR="00981610" w:rsidRPr="007076A7" w:rsidRDefault="00E73D71">
            <w:pPr>
              <w:rPr>
                <w:szCs w:val="20"/>
              </w:rPr>
            </w:pPr>
            <w:r w:rsidRPr="007076A7">
              <w:rPr>
                <w:szCs w:val="20"/>
              </w:rPr>
              <w:t xml:space="preserve"> </w:t>
            </w:r>
            <w:r w:rsidR="00981610" w:rsidRPr="007076A7">
              <w:rPr>
                <w:szCs w:val="20"/>
              </w:rPr>
              <w:t>person.</w:t>
            </w:r>
          </w:p>
        </w:tc>
        <w:tc>
          <w:tcPr>
            <w:tcW w:w="1192" w:type="dxa"/>
          </w:tcPr>
          <w:p w14:paraId="3E5D65AF" w14:textId="77777777" w:rsidR="00981610" w:rsidRPr="007076A7" w:rsidRDefault="00981610" w:rsidP="006B6063">
            <w:pPr>
              <w:jc w:val="center"/>
              <w:rPr>
                <w:szCs w:val="20"/>
              </w:rPr>
            </w:pPr>
            <w:r w:rsidRPr="007076A7">
              <w:rPr>
                <w:szCs w:val="20"/>
              </w:rPr>
              <w:t>0..1</w:t>
            </w:r>
          </w:p>
        </w:tc>
      </w:tr>
      <w:tr w:rsidR="00981610" w:rsidRPr="007076A7" w14:paraId="7FE4812C" w14:textId="77777777" w:rsidTr="003A6D72">
        <w:tc>
          <w:tcPr>
            <w:tcW w:w="2802" w:type="dxa"/>
          </w:tcPr>
          <w:p w14:paraId="061A999A" w14:textId="744BA0AB" w:rsidR="00136240" w:rsidRPr="007076A7" w:rsidRDefault="00136240" w:rsidP="000C5BDE">
            <w:pPr>
              <w:spacing w:line="229" w:lineRule="exact"/>
              <w:rPr>
                <w:color w:val="FF0000"/>
                <w:szCs w:val="20"/>
              </w:rPr>
            </w:pPr>
            <w:r w:rsidRPr="007076A7">
              <w:rPr>
                <w:color w:val="FF0000"/>
                <w:szCs w:val="20"/>
              </w:rPr>
              <w:t>../../../../</w:t>
            </w:r>
            <w:r w:rsidR="00981610" w:rsidRPr="007076A7">
              <w:rPr>
                <w:color w:val="FF0000"/>
                <w:szCs w:val="20"/>
              </w:rPr>
              <w:t>legalAuthenticatorRoleCode</w:t>
            </w:r>
          </w:p>
        </w:tc>
        <w:tc>
          <w:tcPr>
            <w:tcW w:w="1701" w:type="dxa"/>
          </w:tcPr>
          <w:p w14:paraId="4583535B" w14:textId="107C8145" w:rsidR="00136240" w:rsidRPr="007076A7" w:rsidRDefault="00136240">
            <w:pPr>
              <w:rPr>
                <w:color w:val="FF0000"/>
                <w:szCs w:val="20"/>
              </w:rPr>
            </w:pPr>
          </w:p>
        </w:tc>
        <w:tc>
          <w:tcPr>
            <w:tcW w:w="3827" w:type="dxa"/>
          </w:tcPr>
          <w:p w14:paraId="5A219C8E" w14:textId="7B61E100" w:rsidR="00136240" w:rsidRPr="007076A7" w:rsidRDefault="00981610">
            <w:pPr>
              <w:rPr>
                <w:color w:val="FF0000"/>
                <w:szCs w:val="20"/>
              </w:rPr>
            </w:pPr>
            <w:r w:rsidRPr="007076A7">
              <w:rPr>
                <w:color w:val="FF0000"/>
                <w:szCs w:val="20"/>
              </w:rPr>
              <w:t>Skall ej anges</w:t>
            </w:r>
          </w:p>
        </w:tc>
        <w:tc>
          <w:tcPr>
            <w:tcW w:w="1192" w:type="dxa"/>
          </w:tcPr>
          <w:p w14:paraId="567FCCE6" w14:textId="3ED02D1F" w:rsidR="00136240" w:rsidRPr="007076A7" w:rsidRDefault="00981610">
            <w:pPr>
              <w:jc w:val="center"/>
              <w:rPr>
                <w:color w:val="FF0000"/>
                <w:szCs w:val="20"/>
              </w:rPr>
            </w:pPr>
            <w:r w:rsidRPr="007076A7">
              <w:rPr>
                <w:color w:val="FF0000"/>
                <w:szCs w:val="20"/>
              </w:rPr>
              <w:t>0..0</w:t>
            </w:r>
          </w:p>
        </w:tc>
      </w:tr>
    </w:tbl>
    <w:p w14:paraId="6DD82AD4" w14:textId="77777777" w:rsidR="00136240" w:rsidRPr="00CC412F" w:rsidRDefault="00136240" w:rsidP="00CC412F">
      <w:pPr>
        <w:spacing w:line="240" w:lineRule="auto"/>
        <w:rPr>
          <w:rFonts w:eastAsia="Times New Roman"/>
          <w:bCs/>
          <w:sz w:val="30"/>
          <w:szCs w:val="28"/>
        </w:rPr>
      </w:pPr>
    </w:p>
    <w:p w14:paraId="53B867C9" w14:textId="77777777" w:rsidR="00CC412F" w:rsidRPr="00CC412F" w:rsidRDefault="00CC412F" w:rsidP="00CC412F">
      <w:pPr>
        <w:pStyle w:val="Heading3"/>
      </w:pPr>
      <w:bookmarkStart w:id="149" w:name="_Toc384906620"/>
      <w:r w:rsidRPr="00CC412F">
        <w:t>Övriga regler</w:t>
      </w:r>
      <w:bookmarkEnd w:id="149"/>
    </w:p>
    <w:p w14:paraId="647275D7" w14:textId="77777777" w:rsidR="00CC412F" w:rsidRPr="00CC412F" w:rsidRDefault="00CC412F" w:rsidP="00CC412F">
      <w:r w:rsidRPr="00CC412F">
        <w:t xml:space="preserve">Inga fältregler utöver de som är beskrivna ovan. </w:t>
      </w:r>
    </w:p>
    <w:p w14:paraId="161FA18F" w14:textId="77777777" w:rsidR="00CC412F" w:rsidRPr="00CC412F" w:rsidRDefault="00CC412F" w:rsidP="00CC412F"/>
    <w:p w14:paraId="5685A65E" w14:textId="77777777" w:rsidR="00CC412F" w:rsidRPr="00CC412F" w:rsidRDefault="00CC412F" w:rsidP="00CC412F">
      <w:pPr>
        <w:pStyle w:val="Heading4"/>
      </w:pPr>
      <w:r w:rsidRPr="00CC412F">
        <w:t>Icke funktionella krav</w:t>
      </w:r>
    </w:p>
    <w:p w14:paraId="604C3F8F" w14:textId="77777777" w:rsidR="00CC412F" w:rsidRPr="00CC412F" w:rsidRDefault="00CC412F" w:rsidP="00CC412F">
      <w:r w:rsidRPr="00CC412F">
        <w:t>Inga övriga icke funktionella krav.</w:t>
      </w:r>
    </w:p>
    <w:p w14:paraId="682F41DD" w14:textId="77777777" w:rsidR="00CC412F" w:rsidRPr="00CC412F" w:rsidRDefault="00CC412F" w:rsidP="00CC412F">
      <w:pPr>
        <w:pStyle w:val="Heading5"/>
      </w:pPr>
      <w:r w:rsidRPr="00CC412F">
        <w:t>SLA-krav</w:t>
      </w:r>
    </w:p>
    <w:p w14:paraId="77FEB138" w14:textId="77777777" w:rsidR="00CC412F" w:rsidRPr="00CC412F" w:rsidRDefault="00CC412F" w:rsidP="00CC412F">
      <w:r w:rsidRPr="00CC412F">
        <w:t>Inga avvikande SLA-krav.</w:t>
      </w:r>
      <w:r w:rsidRPr="00CC412F">
        <w:rPr>
          <w:rFonts w:eastAsia="Times New Roman"/>
          <w:bCs/>
          <w:sz w:val="30"/>
          <w:szCs w:val="28"/>
        </w:rPr>
        <w:t xml:space="preserve"> </w:t>
      </w:r>
    </w:p>
    <w:p w14:paraId="082D2900" w14:textId="77777777" w:rsidR="00E13C32" w:rsidRPr="00CC412F" w:rsidRDefault="00E13C32">
      <w:pPr>
        <w:spacing w:line="240" w:lineRule="auto"/>
        <w:rPr>
          <w:rFonts w:eastAsia="Times New Roman"/>
          <w:bCs/>
          <w:sz w:val="30"/>
          <w:szCs w:val="28"/>
        </w:rPr>
      </w:pPr>
    </w:p>
    <w:p w14:paraId="2232FC3E" w14:textId="77777777" w:rsidR="00796ADF" w:rsidRDefault="00796ADF">
      <w:pPr>
        <w:spacing w:line="240" w:lineRule="auto"/>
        <w:rPr>
          <w:rFonts w:eastAsia="Times New Roman"/>
          <w:bCs/>
          <w:sz w:val="24"/>
          <w:szCs w:val="26"/>
        </w:rPr>
      </w:pPr>
      <w:bookmarkStart w:id="150" w:name="_Toc381706860"/>
      <w:r>
        <w:br w:type="page"/>
      </w:r>
    </w:p>
    <w:p w14:paraId="23073F65" w14:textId="104AD751" w:rsidR="00CC412F" w:rsidRPr="00CC412F" w:rsidRDefault="00CC412F" w:rsidP="00CC412F">
      <w:pPr>
        <w:pStyle w:val="Heading2"/>
      </w:pPr>
      <w:bookmarkStart w:id="151" w:name="_Toc384906621"/>
      <w:r w:rsidRPr="00CC412F">
        <w:lastRenderedPageBreak/>
        <w:t>GetImagingOutcome</w:t>
      </w:r>
      <w:bookmarkEnd w:id="150"/>
      <w:bookmarkEnd w:id="151"/>
    </w:p>
    <w:p w14:paraId="73AF183B" w14:textId="318F6C75" w:rsidR="002B3273" w:rsidRDefault="002B3273" w:rsidP="002B3273">
      <w:r>
        <w:t>Tjänstekontraktet GetImagingOutcome returnerar bilddiagnostiska</w:t>
      </w:r>
      <w:r w:rsidR="00B72356">
        <w:t xml:space="preserve"> </w:t>
      </w:r>
      <w:r>
        <w:t>resultat för patienter, lagrade i journalsystem.</w:t>
      </w:r>
    </w:p>
    <w:p w14:paraId="1F4179C2" w14:textId="77777777" w:rsidR="002B3273" w:rsidRDefault="002B3273" w:rsidP="002B3273"/>
    <w:p w14:paraId="2DE8D7BA" w14:textId="5888CD52" w:rsidR="002B3273" w:rsidRDefault="002B3273" w:rsidP="002B3273">
      <w:r>
        <w:t xml:space="preserve">Tjänstekontraktet baseras på existerande </w:t>
      </w:r>
      <w:r w:rsidR="00B72356">
        <w:t xml:space="preserve">informationsmodell från NPÖ </w:t>
      </w:r>
      <w:r>
        <w:t>RIV</w:t>
      </w:r>
      <w:r w:rsidR="00B72356">
        <w:t xml:space="preserve"> 2.2.0</w:t>
      </w:r>
      <w:r>
        <w:t>-specifikation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075BD03B" w14:textId="77777777" w:rsidR="002B3273" w:rsidRDefault="002B3273" w:rsidP="002B3273"/>
    <w:p w14:paraId="68502998" w14:textId="68583A81" w:rsidR="002B3273" w:rsidRDefault="002B3273" w:rsidP="002B3273">
      <w:r>
        <w:t xml:space="preserve">I utformningen av tjänstekontraktet har hänsyn tagits till standarder på bildområdet. Som alternativ till DICOM ges möjlighet att skicka en bild/bildlänk (i något av de tillåtna formaten enligt HL7 </w:t>
      </w:r>
      <w:r w:rsidR="00A415C6">
        <w:t>MediaType</w:t>
      </w:r>
      <w:r>
        <w:t>) ihop med viss strukturerad data som komplement.</w:t>
      </w:r>
    </w:p>
    <w:p w14:paraId="665894F7" w14:textId="77777777" w:rsidR="002B3273" w:rsidRDefault="002B3273" w:rsidP="002B3273"/>
    <w:p w14:paraId="00F7BBC8" w14:textId="6F57C562" w:rsidR="002B3273" w:rsidRDefault="002B3273" w:rsidP="002B3273">
      <w:r>
        <w:t>Som en frivillig del av tjänstekontraktet kan stråldoser som härrör till undersökningen bifogas. Tanken med detta är att möjliggöra för framtida ”appar” som samlar stråldos för uppföljning eller inför nya röntgenundersökningar.</w:t>
      </w:r>
    </w:p>
    <w:p w14:paraId="7B3FCB71" w14:textId="77777777" w:rsidR="0046387E" w:rsidRDefault="0046387E" w:rsidP="002B3273"/>
    <w:p w14:paraId="368306AC" w14:textId="77777777" w:rsidR="0046387E" w:rsidRPr="00CC412F" w:rsidRDefault="0046387E" w:rsidP="0046387E">
      <w:pPr>
        <w:pStyle w:val="Heading3"/>
      </w:pPr>
      <w:bookmarkStart w:id="152" w:name="_Toc384906622"/>
      <w:r w:rsidRPr="00CC412F">
        <w:t>Gemensamma informationskomponenter</w:t>
      </w:r>
      <w:bookmarkEnd w:id="152"/>
    </w:p>
    <w:p w14:paraId="596C9AFF" w14:textId="35F2BA8A" w:rsidR="0046387E" w:rsidRDefault="0046387E" w:rsidP="002B3273">
      <w:r w:rsidRPr="00CC412F">
        <w:t xml:space="preserve">De gemensamma informationskomponenter som används i detta kontrakt beskrivs i bilagan </w:t>
      </w:r>
      <w:r>
        <w:t>”Bilaga_Gemensamma_typer_4.pdf”</w:t>
      </w:r>
    </w:p>
    <w:p w14:paraId="3AEB87BA" w14:textId="77777777" w:rsidR="002B3273" w:rsidRDefault="002B3273" w:rsidP="002B3273"/>
    <w:p w14:paraId="0639C4B9" w14:textId="77777777" w:rsidR="00CC412F" w:rsidRPr="00CC412F" w:rsidRDefault="00CC412F" w:rsidP="00CC412F">
      <w:pPr>
        <w:pStyle w:val="Heading3"/>
      </w:pPr>
      <w:bookmarkStart w:id="153" w:name="_Toc381706861"/>
      <w:bookmarkStart w:id="154" w:name="_Toc384906623"/>
      <w:r w:rsidRPr="00CC412F">
        <w:t>Version</w:t>
      </w:r>
      <w:bookmarkEnd w:id="153"/>
      <w:bookmarkEnd w:id="154"/>
    </w:p>
    <w:p w14:paraId="713C97B0" w14:textId="77777777" w:rsidR="00CC412F" w:rsidRPr="00CC412F" w:rsidRDefault="00CC412F" w:rsidP="00CC412F">
      <w:r w:rsidRPr="00CC412F">
        <w:t>1.0</w:t>
      </w:r>
    </w:p>
    <w:p w14:paraId="3C943AC4" w14:textId="77777777" w:rsidR="00CC412F" w:rsidRPr="00CC412F" w:rsidRDefault="00CC412F" w:rsidP="00CC412F"/>
    <w:p w14:paraId="1D9F468D" w14:textId="77777777" w:rsidR="00CC412F" w:rsidRPr="00CC412F" w:rsidRDefault="00CC412F" w:rsidP="00CC412F">
      <w:pPr>
        <w:pStyle w:val="Heading3"/>
      </w:pPr>
      <w:bookmarkStart w:id="155" w:name="_Ref370222427"/>
      <w:bookmarkStart w:id="156" w:name="_Toc381706862"/>
      <w:bookmarkStart w:id="157" w:name="_Toc384906624"/>
      <w:r w:rsidRPr="00CC412F">
        <w:t>Fältregler</w:t>
      </w:r>
      <w:bookmarkEnd w:id="155"/>
      <w:bookmarkEnd w:id="156"/>
      <w:bookmarkEnd w:id="157"/>
    </w:p>
    <w:p w14:paraId="02623E6E"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0E01C613" w14:textId="77777777" w:rsidR="00CC412F" w:rsidRPr="00CC412F" w:rsidRDefault="00CC412F" w:rsidP="00CC412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CC412F" w:rsidRPr="007076A7" w14:paraId="720E34F3" w14:textId="77777777" w:rsidTr="000C5BDE">
        <w:tc>
          <w:tcPr>
            <w:tcW w:w="2802" w:type="dxa"/>
            <w:shd w:val="clear" w:color="auto" w:fill="BFBFBF" w:themeFill="background1" w:themeFillShade="BF"/>
          </w:tcPr>
          <w:p w14:paraId="75187EA6" w14:textId="77777777" w:rsidR="00CC412F" w:rsidRPr="007076A7" w:rsidRDefault="00CC412F">
            <w:pPr>
              <w:rPr>
                <w:b/>
                <w:szCs w:val="20"/>
              </w:rPr>
            </w:pPr>
            <w:r w:rsidRPr="007076A7">
              <w:rPr>
                <w:b/>
                <w:szCs w:val="20"/>
              </w:rPr>
              <w:t>Namn</w:t>
            </w:r>
          </w:p>
        </w:tc>
        <w:tc>
          <w:tcPr>
            <w:tcW w:w="1701" w:type="dxa"/>
            <w:shd w:val="clear" w:color="auto" w:fill="BFBFBF" w:themeFill="background1" w:themeFillShade="BF"/>
          </w:tcPr>
          <w:p w14:paraId="47BF9C8B" w14:textId="77777777" w:rsidR="00CC412F" w:rsidRPr="007076A7" w:rsidRDefault="00CC412F">
            <w:pPr>
              <w:rPr>
                <w:b/>
                <w:szCs w:val="20"/>
              </w:rPr>
            </w:pPr>
            <w:r w:rsidRPr="007076A7">
              <w:rPr>
                <w:b/>
                <w:szCs w:val="20"/>
              </w:rPr>
              <w:t>Typ</w:t>
            </w:r>
          </w:p>
        </w:tc>
        <w:tc>
          <w:tcPr>
            <w:tcW w:w="3827" w:type="dxa"/>
            <w:shd w:val="clear" w:color="auto" w:fill="BFBFBF" w:themeFill="background1" w:themeFillShade="BF"/>
          </w:tcPr>
          <w:p w14:paraId="1CE54C40" w14:textId="77777777" w:rsidR="00CC412F" w:rsidRPr="007076A7" w:rsidRDefault="00CC412F">
            <w:pPr>
              <w:rPr>
                <w:b/>
                <w:szCs w:val="20"/>
              </w:rPr>
            </w:pPr>
            <w:r w:rsidRPr="007076A7">
              <w:rPr>
                <w:b/>
                <w:szCs w:val="20"/>
              </w:rPr>
              <w:t>Beskrivning</w:t>
            </w:r>
          </w:p>
        </w:tc>
        <w:tc>
          <w:tcPr>
            <w:tcW w:w="1192" w:type="dxa"/>
            <w:shd w:val="clear" w:color="auto" w:fill="BFBFBF" w:themeFill="background1" w:themeFillShade="BF"/>
          </w:tcPr>
          <w:p w14:paraId="23AAFF3B" w14:textId="017C54B0" w:rsidR="00CC412F" w:rsidRPr="007076A7" w:rsidRDefault="00CC412F" w:rsidP="003A6D72">
            <w:pPr>
              <w:jc w:val="center"/>
              <w:rPr>
                <w:b/>
                <w:szCs w:val="20"/>
              </w:rPr>
            </w:pPr>
            <w:r w:rsidRPr="007076A7">
              <w:rPr>
                <w:b/>
                <w:szCs w:val="20"/>
              </w:rPr>
              <w:t>Kardi</w:t>
            </w:r>
            <w:r w:rsidR="0027683A" w:rsidRPr="007076A7">
              <w:rPr>
                <w:b/>
                <w:szCs w:val="20"/>
              </w:rPr>
              <w:t>-</w:t>
            </w:r>
            <w:r w:rsidRPr="007076A7">
              <w:rPr>
                <w:b/>
                <w:szCs w:val="20"/>
              </w:rPr>
              <w:t>nalitet</w:t>
            </w:r>
          </w:p>
        </w:tc>
      </w:tr>
      <w:tr w:rsidR="00CC412F" w:rsidRPr="007076A7" w14:paraId="511E22EB" w14:textId="77777777" w:rsidTr="000C5BDE">
        <w:tc>
          <w:tcPr>
            <w:tcW w:w="2802" w:type="dxa"/>
            <w:shd w:val="clear" w:color="auto" w:fill="D9D9D9" w:themeFill="background1" w:themeFillShade="D9"/>
          </w:tcPr>
          <w:p w14:paraId="26124929" w14:textId="77777777" w:rsidR="00CC412F" w:rsidRPr="007076A7" w:rsidRDefault="00CC412F">
            <w:pPr>
              <w:rPr>
                <w:b/>
                <w:szCs w:val="20"/>
              </w:rPr>
            </w:pPr>
            <w:r w:rsidRPr="007076A7">
              <w:rPr>
                <w:b/>
                <w:szCs w:val="20"/>
              </w:rPr>
              <w:t>Begäran</w:t>
            </w:r>
          </w:p>
        </w:tc>
        <w:tc>
          <w:tcPr>
            <w:tcW w:w="1701" w:type="dxa"/>
            <w:shd w:val="clear" w:color="auto" w:fill="D9D9D9" w:themeFill="background1" w:themeFillShade="D9"/>
          </w:tcPr>
          <w:p w14:paraId="268D7F8A" w14:textId="77777777" w:rsidR="00CC412F" w:rsidRPr="007076A7" w:rsidRDefault="00CC412F">
            <w:pPr>
              <w:rPr>
                <w:b/>
                <w:szCs w:val="20"/>
              </w:rPr>
            </w:pPr>
          </w:p>
        </w:tc>
        <w:tc>
          <w:tcPr>
            <w:tcW w:w="3827" w:type="dxa"/>
            <w:shd w:val="clear" w:color="auto" w:fill="D9D9D9" w:themeFill="background1" w:themeFillShade="D9"/>
          </w:tcPr>
          <w:p w14:paraId="1D629C37" w14:textId="77777777" w:rsidR="00CC412F" w:rsidRPr="007076A7" w:rsidRDefault="00CC412F">
            <w:pPr>
              <w:rPr>
                <w:b/>
                <w:szCs w:val="20"/>
              </w:rPr>
            </w:pPr>
          </w:p>
        </w:tc>
        <w:tc>
          <w:tcPr>
            <w:tcW w:w="1192" w:type="dxa"/>
            <w:shd w:val="clear" w:color="auto" w:fill="D9D9D9" w:themeFill="background1" w:themeFillShade="D9"/>
          </w:tcPr>
          <w:p w14:paraId="6B0F9D9B" w14:textId="77777777" w:rsidR="00CC412F" w:rsidRPr="007076A7" w:rsidRDefault="00CC412F" w:rsidP="003A6D72">
            <w:pPr>
              <w:jc w:val="center"/>
              <w:rPr>
                <w:b/>
                <w:szCs w:val="20"/>
              </w:rPr>
            </w:pPr>
          </w:p>
        </w:tc>
      </w:tr>
      <w:tr w:rsidR="00517C89" w:rsidRPr="007076A7" w14:paraId="4CF50DA9" w14:textId="77777777" w:rsidTr="003A6D72">
        <w:tc>
          <w:tcPr>
            <w:tcW w:w="2802" w:type="dxa"/>
          </w:tcPr>
          <w:p w14:paraId="166F9444" w14:textId="445E109E" w:rsidR="00517C89" w:rsidRPr="007076A7" w:rsidRDefault="00517C89">
            <w:pPr>
              <w:rPr>
                <w:szCs w:val="20"/>
              </w:rPr>
            </w:pPr>
            <w:r w:rsidRPr="007076A7">
              <w:rPr>
                <w:szCs w:val="20"/>
              </w:rPr>
              <w:t xml:space="preserve">careUnitHSAId </w:t>
            </w:r>
          </w:p>
        </w:tc>
        <w:tc>
          <w:tcPr>
            <w:tcW w:w="1701" w:type="dxa"/>
          </w:tcPr>
          <w:p w14:paraId="5197B763" w14:textId="67B05E47" w:rsidR="00517C89" w:rsidRPr="007076A7" w:rsidRDefault="00517C89">
            <w:pPr>
              <w:rPr>
                <w:szCs w:val="20"/>
              </w:rPr>
            </w:pPr>
            <w:r w:rsidRPr="007076A7">
              <w:rPr>
                <w:spacing w:val="-1"/>
                <w:szCs w:val="20"/>
              </w:rPr>
              <w:t>HSAIdType</w:t>
            </w:r>
          </w:p>
        </w:tc>
        <w:tc>
          <w:tcPr>
            <w:tcW w:w="3827" w:type="dxa"/>
          </w:tcPr>
          <w:p w14:paraId="44634421" w14:textId="741DC4AC" w:rsidR="00517C89" w:rsidRPr="007076A7" w:rsidRDefault="00517C89">
            <w:pPr>
              <w:rPr>
                <w:szCs w:val="20"/>
              </w:rPr>
            </w:pPr>
            <w:r w:rsidRPr="007076A7">
              <w:rPr>
                <w:spacing w:val="-1"/>
                <w:szCs w:val="20"/>
              </w:rPr>
              <w:t>Filtrering på PDL-enhet vilket motsvarar careUnitHSAId i healthcareProfessionalType.</w:t>
            </w:r>
          </w:p>
        </w:tc>
        <w:tc>
          <w:tcPr>
            <w:tcW w:w="1192" w:type="dxa"/>
          </w:tcPr>
          <w:p w14:paraId="350EF67E" w14:textId="77777777" w:rsidR="00517C89" w:rsidRPr="007076A7" w:rsidRDefault="00517C89"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F3986CC" w14:textId="77777777" w:rsidR="00517C89" w:rsidRPr="007076A7" w:rsidRDefault="00517C89" w:rsidP="003A6D72">
            <w:pPr>
              <w:jc w:val="center"/>
              <w:rPr>
                <w:szCs w:val="20"/>
              </w:rPr>
            </w:pPr>
          </w:p>
        </w:tc>
      </w:tr>
      <w:tr w:rsidR="00517C89" w:rsidRPr="007076A7" w14:paraId="7E40FC33" w14:textId="77777777" w:rsidTr="003A6D72">
        <w:tc>
          <w:tcPr>
            <w:tcW w:w="2802" w:type="dxa"/>
          </w:tcPr>
          <w:p w14:paraId="7019E628" w14:textId="1A130AEE" w:rsidR="00517C89" w:rsidRPr="007076A7" w:rsidRDefault="00517C89">
            <w:pPr>
              <w:rPr>
                <w:szCs w:val="20"/>
              </w:rPr>
            </w:pPr>
            <w:r w:rsidRPr="007076A7">
              <w:rPr>
                <w:i/>
                <w:szCs w:val="20"/>
              </w:rPr>
              <w:t>patientId</w:t>
            </w:r>
          </w:p>
        </w:tc>
        <w:tc>
          <w:tcPr>
            <w:tcW w:w="1701" w:type="dxa"/>
          </w:tcPr>
          <w:p w14:paraId="2C9F7D99" w14:textId="6797070E" w:rsidR="00517C89" w:rsidRPr="007076A7" w:rsidRDefault="00517C89">
            <w:pPr>
              <w:rPr>
                <w:szCs w:val="20"/>
              </w:rPr>
            </w:pPr>
            <w:r w:rsidRPr="007076A7">
              <w:rPr>
                <w:i/>
                <w:spacing w:val="-1"/>
                <w:szCs w:val="20"/>
              </w:rPr>
              <w:t>PersonIdType</w:t>
            </w:r>
          </w:p>
        </w:tc>
        <w:tc>
          <w:tcPr>
            <w:tcW w:w="3827" w:type="dxa"/>
          </w:tcPr>
          <w:p w14:paraId="7DA2342A" w14:textId="27F67F93" w:rsidR="00517C89" w:rsidRPr="007076A7" w:rsidRDefault="00517C89">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r>
            <w:r w:rsidRPr="007076A7">
              <w:rPr>
                <w:i/>
                <w:spacing w:val="-1"/>
                <w:szCs w:val="20"/>
              </w:rPr>
              <w:lastRenderedPageBreak/>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52B82A70" w14:textId="3688FBED" w:rsidR="00517C89" w:rsidRPr="007076A7" w:rsidRDefault="00517C89" w:rsidP="003A6D72">
            <w:pPr>
              <w:jc w:val="center"/>
              <w:rPr>
                <w:szCs w:val="20"/>
              </w:rPr>
            </w:pPr>
            <w:r w:rsidRPr="007076A7">
              <w:rPr>
                <w:i/>
                <w:szCs w:val="20"/>
              </w:rPr>
              <w:lastRenderedPageBreak/>
              <w:t>1..1</w:t>
            </w:r>
          </w:p>
        </w:tc>
      </w:tr>
      <w:tr w:rsidR="00517C89" w:rsidRPr="007076A7" w14:paraId="66D7E0D3" w14:textId="77777777" w:rsidTr="003A6D72">
        <w:tc>
          <w:tcPr>
            <w:tcW w:w="2802" w:type="dxa"/>
          </w:tcPr>
          <w:p w14:paraId="1E1837DA" w14:textId="1BC94FB1" w:rsidR="00517C89" w:rsidRPr="007076A7" w:rsidRDefault="00F57CA0">
            <w:pPr>
              <w:rPr>
                <w:szCs w:val="20"/>
              </w:rPr>
            </w:pPr>
            <w:r w:rsidRPr="007076A7">
              <w:rPr>
                <w:i/>
                <w:szCs w:val="20"/>
              </w:rPr>
              <w:lastRenderedPageBreak/>
              <w:t>datePeriod</w:t>
            </w:r>
          </w:p>
        </w:tc>
        <w:tc>
          <w:tcPr>
            <w:tcW w:w="1701" w:type="dxa"/>
          </w:tcPr>
          <w:p w14:paraId="22235B79" w14:textId="1502F133" w:rsidR="00517C89" w:rsidRPr="007076A7" w:rsidRDefault="00F57CA0">
            <w:pPr>
              <w:rPr>
                <w:szCs w:val="20"/>
              </w:rPr>
            </w:pPr>
            <w:r w:rsidRPr="007076A7">
              <w:rPr>
                <w:i/>
                <w:spacing w:val="-1"/>
                <w:szCs w:val="20"/>
              </w:rPr>
              <w:t>DatePeriodType</w:t>
            </w:r>
          </w:p>
        </w:tc>
        <w:tc>
          <w:tcPr>
            <w:tcW w:w="3827" w:type="dxa"/>
          </w:tcPr>
          <w:p w14:paraId="4178EA0D" w14:textId="2CEBF856" w:rsidR="00517C89" w:rsidRPr="007076A7" w:rsidRDefault="00517C89">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56B7DE4C" w14:textId="5DE8555B" w:rsidR="00517C89" w:rsidRPr="007076A7" w:rsidRDefault="00517C89" w:rsidP="003A6D72">
            <w:pPr>
              <w:jc w:val="center"/>
              <w:rPr>
                <w:szCs w:val="20"/>
              </w:rPr>
            </w:pPr>
            <w:r w:rsidRPr="007076A7">
              <w:rPr>
                <w:i/>
                <w:szCs w:val="20"/>
              </w:rPr>
              <w:t>0..1</w:t>
            </w:r>
          </w:p>
        </w:tc>
      </w:tr>
      <w:tr w:rsidR="00517C89" w:rsidRPr="007076A7" w14:paraId="06E34D0B" w14:textId="77777777" w:rsidTr="003A6D72">
        <w:tc>
          <w:tcPr>
            <w:tcW w:w="2802" w:type="dxa"/>
          </w:tcPr>
          <w:p w14:paraId="02D8E8FB" w14:textId="351F67CA" w:rsidR="00517C89" w:rsidRPr="007076A7" w:rsidRDefault="00517C89">
            <w:pPr>
              <w:rPr>
                <w:szCs w:val="20"/>
              </w:rPr>
            </w:pPr>
            <w:r w:rsidRPr="007076A7">
              <w:rPr>
                <w:szCs w:val="20"/>
              </w:rPr>
              <w:t>../start</w:t>
            </w:r>
          </w:p>
        </w:tc>
        <w:tc>
          <w:tcPr>
            <w:tcW w:w="1701" w:type="dxa"/>
          </w:tcPr>
          <w:p w14:paraId="566E8EFE" w14:textId="10DD8129" w:rsidR="00517C89" w:rsidRPr="007076A7" w:rsidRDefault="00517C89">
            <w:pPr>
              <w:rPr>
                <w:szCs w:val="20"/>
              </w:rPr>
            </w:pPr>
            <w:r w:rsidRPr="007076A7">
              <w:rPr>
                <w:spacing w:val="-1"/>
                <w:szCs w:val="20"/>
              </w:rPr>
              <w:t>string</w:t>
            </w:r>
          </w:p>
        </w:tc>
        <w:tc>
          <w:tcPr>
            <w:tcW w:w="3827" w:type="dxa"/>
          </w:tcPr>
          <w:p w14:paraId="6A708DC0" w14:textId="1CB0AE08" w:rsidR="00517C89" w:rsidRPr="007076A7" w:rsidRDefault="00517C89">
            <w:pPr>
              <w:rPr>
                <w:szCs w:val="20"/>
              </w:rPr>
            </w:pPr>
            <w:r w:rsidRPr="007076A7">
              <w:rPr>
                <w:spacing w:val="-1"/>
                <w:szCs w:val="20"/>
              </w:rPr>
              <w:t>Startdatum. Format ÅÅÅÅMMDD.</w:t>
            </w:r>
          </w:p>
        </w:tc>
        <w:tc>
          <w:tcPr>
            <w:tcW w:w="1192" w:type="dxa"/>
          </w:tcPr>
          <w:p w14:paraId="7AFAE9AB" w14:textId="41111BDC" w:rsidR="00517C89" w:rsidRPr="007076A7" w:rsidRDefault="00517C89" w:rsidP="003A6D72">
            <w:pPr>
              <w:jc w:val="center"/>
              <w:rPr>
                <w:szCs w:val="20"/>
              </w:rPr>
            </w:pPr>
            <w:r w:rsidRPr="007076A7">
              <w:rPr>
                <w:szCs w:val="20"/>
              </w:rPr>
              <w:t>1..1</w:t>
            </w:r>
          </w:p>
        </w:tc>
      </w:tr>
      <w:tr w:rsidR="00517C89" w:rsidRPr="007076A7" w14:paraId="047CB0F3" w14:textId="77777777" w:rsidTr="003A6D72">
        <w:tc>
          <w:tcPr>
            <w:tcW w:w="2802" w:type="dxa"/>
          </w:tcPr>
          <w:p w14:paraId="590F65A7" w14:textId="48668E2E" w:rsidR="00517C89" w:rsidRPr="007076A7" w:rsidRDefault="00517C89">
            <w:pPr>
              <w:rPr>
                <w:szCs w:val="20"/>
              </w:rPr>
            </w:pPr>
            <w:r w:rsidRPr="007076A7">
              <w:rPr>
                <w:szCs w:val="20"/>
              </w:rPr>
              <w:t>../end</w:t>
            </w:r>
          </w:p>
        </w:tc>
        <w:tc>
          <w:tcPr>
            <w:tcW w:w="1701" w:type="dxa"/>
          </w:tcPr>
          <w:p w14:paraId="3EBB9C86" w14:textId="21694A96" w:rsidR="00517C89" w:rsidRPr="007076A7" w:rsidRDefault="00517C89">
            <w:pPr>
              <w:rPr>
                <w:szCs w:val="20"/>
              </w:rPr>
            </w:pPr>
            <w:r w:rsidRPr="007076A7">
              <w:rPr>
                <w:spacing w:val="-1"/>
                <w:szCs w:val="20"/>
              </w:rPr>
              <w:t>string</w:t>
            </w:r>
          </w:p>
        </w:tc>
        <w:tc>
          <w:tcPr>
            <w:tcW w:w="3827" w:type="dxa"/>
          </w:tcPr>
          <w:p w14:paraId="3E7086E3" w14:textId="5F5F2818" w:rsidR="00517C89" w:rsidRPr="007076A7" w:rsidRDefault="00517C89">
            <w:pPr>
              <w:rPr>
                <w:szCs w:val="20"/>
              </w:rPr>
            </w:pPr>
            <w:r w:rsidRPr="007076A7">
              <w:rPr>
                <w:spacing w:val="-1"/>
                <w:szCs w:val="20"/>
              </w:rPr>
              <w:t>Slutdatum. Format ÅÅÅÅMMDD.</w:t>
            </w:r>
          </w:p>
        </w:tc>
        <w:tc>
          <w:tcPr>
            <w:tcW w:w="1192" w:type="dxa"/>
          </w:tcPr>
          <w:p w14:paraId="7DF393DE" w14:textId="6092051F" w:rsidR="00517C89" w:rsidRPr="007076A7" w:rsidRDefault="00517C89" w:rsidP="003A6D72">
            <w:pPr>
              <w:jc w:val="center"/>
              <w:rPr>
                <w:szCs w:val="20"/>
              </w:rPr>
            </w:pPr>
            <w:r w:rsidRPr="007076A7">
              <w:rPr>
                <w:szCs w:val="20"/>
              </w:rPr>
              <w:t>1..1</w:t>
            </w:r>
          </w:p>
        </w:tc>
      </w:tr>
      <w:tr w:rsidR="00517C89" w:rsidRPr="007076A7" w14:paraId="7CF1C2D4" w14:textId="77777777" w:rsidTr="003A6D72">
        <w:tc>
          <w:tcPr>
            <w:tcW w:w="2802" w:type="dxa"/>
          </w:tcPr>
          <w:p w14:paraId="3E9D1326" w14:textId="5CDB5F62" w:rsidR="00517C89" w:rsidRPr="007076A7" w:rsidRDefault="00517C89">
            <w:pPr>
              <w:rPr>
                <w:szCs w:val="20"/>
              </w:rPr>
            </w:pPr>
            <w:r w:rsidRPr="007076A7">
              <w:rPr>
                <w:szCs w:val="20"/>
              </w:rPr>
              <w:t>sourceSystemHSAId</w:t>
            </w:r>
          </w:p>
        </w:tc>
        <w:tc>
          <w:tcPr>
            <w:tcW w:w="1701" w:type="dxa"/>
          </w:tcPr>
          <w:p w14:paraId="2AF46D7A" w14:textId="66E72CBC" w:rsidR="00517C89" w:rsidRPr="007076A7" w:rsidRDefault="00517C89">
            <w:pPr>
              <w:rPr>
                <w:szCs w:val="20"/>
              </w:rPr>
            </w:pPr>
            <w:r w:rsidRPr="007076A7">
              <w:rPr>
                <w:spacing w:val="-1"/>
                <w:szCs w:val="20"/>
              </w:rPr>
              <w:t>HSAIdType</w:t>
            </w:r>
          </w:p>
        </w:tc>
        <w:tc>
          <w:tcPr>
            <w:tcW w:w="3827" w:type="dxa"/>
          </w:tcPr>
          <w:p w14:paraId="4DAC04FC" w14:textId="77777777" w:rsidR="00517C89" w:rsidRPr="007076A7" w:rsidRDefault="00517C89">
            <w:pPr>
              <w:spacing w:line="226" w:lineRule="exact"/>
              <w:rPr>
                <w:szCs w:val="20"/>
              </w:rPr>
            </w:pPr>
            <w:r w:rsidRPr="007076A7">
              <w:rPr>
                <w:szCs w:val="20"/>
              </w:rPr>
              <w:t xml:space="preserve">Begränsar sökningen till dokument som är skapade i angivet system. </w:t>
            </w:r>
          </w:p>
          <w:p w14:paraId="5B480579" w14:textId="77777777" w:rsidR="00517C89" w:rsidRPr="007076A7" w:rsidRDefault="00517C89">
            <w:pPr>
              <w:spacing w:line="226" w:lineRule="exact"/>
              <w:rPr>
                <w:szCs w:val="20"/>
              </w:rPr>
            </w:pPr>
          </w:p>
          <w:p w14:paraId="7506C932"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206185FE" w14:textId="77777777" w:rsidR="00517C89" w:rsidRPr="007076A7" w:rsidRDefault="00517C89">
            <w:pPr>
              <w:spacing w:line="226" w:lineRule="exact"/>
              <w:rPr>
                <w:spacing w:val="-1"/>
                <w:szCs w:val="20"/>
              </w:rPr>
            </w:pPr>
          </w:p>
          <w:p w14:paraId="585E1A71"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2D295198" w14:textId="77777777" w:rsidR="00517C89" w:rsidRPr="007076A7" w:rsidRDefault="00517C89">
            <w:pPr>
              <w:spacing w:line="226" w:lineRule="exact"/>
              <w:rPr>
                <w:szCs w:val="20"/>
              </w:rPr>
            </w:pPr>
          </w:p>
          <w:p w14:paraId="252C0751" w14:textId="77777777" w:rsidR="00517C89" w:rsidRPr="007076A7" w:rsidRDefault="00517C89">
            <w:pPr>
              <w:spacing w:line="226" w:lineRule="exact"/>
              <w:rPr>
                <w:szCs w:val="20"/>
              </w:rPr>
            </w:pPr>
            <w:r w:rsidRPr="007076A7">
              <w:rPr>
                <w:szCs w:val="20"/>
              </w:rPr>
              <w:t>Fältet är tvingande om careContactId angivits.</w:t>
            </w:r>
          </w:p>
          <w:p w14:paraId="252172C3"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0F3C6F7F" w14:textId="77777777" w:rsidR="00517C89" w:rsidRPr="007076A7" w:rsidRDefault="00517C89">
            <w:pPr>
              <w:spacing w:line="226" w:lineRule="exact"/>
              <w:rPr>
                <w:spacing w:val="-1"/>
                <w:szCs w:val="20"/>
              </w:rPr>
            </w:pPr>
          </w:p>
          <w:p w14:paraId="1C8E07A6"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0FC81ABD" w14:textId="77777777" w:rsidR="00517C89" w:rsidRPr="007076A7" w:rsidRDefault="00517C89" w:rsidP="003A6D72">
            <w:pPr>
              <w:spacing w:line="226" w:lineRule="exact"/>
              <w:rPr>
                <w:szCs w:val="20"/>
              </w:rPr>
            </w:pPr>
          </w:p>
          <w:p w14:paraId="7576CA71" w14:textId="77777777" w:rsidR="00517C89" w:rsidRPr="007076A7" w:rsidRDefault="00517C89">
            <w:pPr>
              <w:rPr>
                <w:szCs w:val="20"/>
              </w:rPr>
            </w:pPr>
            <w:r w:rsidRPr="007076A7">
              <w:rPr>
                <w:szCs w:val="20"/>
              </w:rPr>
              <w:t>Fältet är tvingande om careContactId angivits.</w:t>
            </w:r>
          </w:p>
          <w:p w14:paraId="69415107" w14:textId="77777777" w:rsidR="00FB44B1" w:rsidRPr="007076A7" w:rsidRDefault="00FB44B1">
            <w:pPr>
              <w:rPr>
                <w:szCs w:val="20"/>
              </w:rPr>
            </w:pPr>
          </w:p>
          <w:p w14:paraId="287B2176" w14:textId="77777777" w:rsidR="00FB44B1" w:rsidRPr="007076A7" w:rsidRDefault="00FB44B1" w:rsidP="00FB44B1">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16BF8722" w14:textId="77777777" w:rsidR="00FB44B1" w:rsidRPr="007076A7" w:rsidRDefault="00FB44B1" w:rsidP="00FB44B1">
            <w:pPr>
              <w:rPr>
                <w:szCs w:val="20"/>
              </w:rPr>
            </w:pPr>
          </w:p>
          <w:p w14:paraId="7E189E89" w14:textId="4CAFDFF8" w:rsidR="00FB44B1" w:rsidRPr="007076A7" w:rsidRDefault="00FB44B1" w:rsidP="00FB44B1">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150C09D0" w14:textId="77777777" w:rsidR="00517C89" w:rsidRPr="007076A7" w:rsidRDefault="00517C89" w:rsidP="003A6D72">
            <w:pPr>
              <w:spacing w:line="229" w:lineRule="exact"/>
              <w:ind w:left="142"/>
              <w:jc w:val="center"/>
              <w:rPr>
                <w:szCs w:val="20"/>
              </w:rPr>
            </w:pPr>
            <w:r w:rsidRPr="007076A7">
              <w:rPr>
                <w:szCs w:val="20"/>
              </w:rPr>
              <w:lastRenderedPageBreak/>
              <w:t>0..1</w:t>
            </w:r>
          </w:p>
          <w:p w14:paraId="09E12A90" w14:textId="77777777" w:rsidR="00517C89" w:rsidRPr="007076A7" w:rsidRDefault="00517C89" w:rsidP="003A6D72">
            <w:pPr>
              <w:spacing w:line="229" w:lineRule="exact"/>
              <w:ind w:left="142"/>
              <w:jc w:val="center"/>
              <w:rPr>
                <w:szCs w:val="20"/>
              </w:rPr>
            </w:pPr>
          </w:p>
          <w:p w14:paraId="1E2A7A0E" w14:textId="77777777" w:rsidR="00517C89" w:rsidRPr="007076A7" w:rsidRDefault="00517C89" w:rsidP="003A6D72">
            <w:pPr>
              <w:spacing w:line="229" w:lineRule="exact"/>
              <w:ind w:left="142"/>
              <w:jc w:val="center"/>
              <w:rPr>
                <w:szCs w:val="20"/>
              </w:rPr>
            </w:pPr>
          </w:p>
          <w:p w14:paraId="1186D6F9" w14:textId="77777777" w:rsidR="00517C89" w:rsidRPr="007076A7" w:rsidRDefault="00517C89" w:rsidP="003A6D72">
            <w:pPr>
              <w:jc w:val="center"/>
              <w:rPr>
                <w:szCs w:val="20"/>
              </w:rPr>
            </w:pPr>
          </w:p>
        </w:tc>
      </w:tr>
      <w:tr w:rsidR="00517C89" w:rsidRPr="007076A7" w14:paraId="7E738649" w14:textId="77777777" w:rsidTr="003A6D72">
        <w:tc>
          <w:tcPr>
            <w:tcW w:w="2802" w:type="dxa"/>
          </w:tcPr>
          <w:p w14:paraId="61CC3DF1" w14:textId="5E993736" w:rsidR="00517C89" w:rsidRPr="007076A7" w:rsidRDefault="00517C89">
            <w:pPr>
              <w:rPr>
                <w:szCs w:val="20"/>
              </w:rPr>
            </w:pPr>
            <w:r w:rsidRPr="007076A7">
              <w:rPr>
                <w:szCs w:val="20"/>
              </w:rPr>
              <w:lastRenderedPageBreak/>
              <w:t>careContactId</w:t>
            </w:r>
          </w:p>
        </w:tc>
        <w:tc>
          <w:tcPr>
            <w:tcW w:w="1701" w:type="dxa"/>
          </w:tcPr>
          <w:p w14:paraId="73713B5C" w14:textId="36E80170" w:rsidR="00517C89" w:rsidRPr="007076A7" w:rsidRDefault="00517C89">
            <w:pPr>
              <w:rPr>
                <w:szCs w:val="20"/>
              </w:rPr>
            </w:pPr>
            <w:r w:rsidRPr="007076A7">
              <w:rPr>
                <w:spacing w:val="-1"/>
                <w:szCs w:val="20"/>
              </w:rPr>
              <w:t>string</w:t>
            </w:r>
          </w:p>
        </w:tc>
        <w:tc>
          <w:tcPr>
            <w:tcW w:w="3827" w:type="dxa"/>
          </w:tcPr>
          <w:p w14:paraId="59FF3F71" w14:textId="7D8BF1F6" w:rsidR="00517C89" w:rsidRPr="007076A7" w:rsidRDefault="00517C89">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192" w:type="dxa"/>
          </w:tcPr>
          <w:p w14:paraId="3031B82E" w14:textId="7CCE671F" w:rsidR="00517C89" w:rsidRPr="007076A7" w:rsidRDefault="00517C89" w:rsidP="003A6D72">
            <w:pPr>
              <w:jc w:val="center"/>
              <w:rPr>
                <w:szCs w:val="20"/>
              </w:rPr>
            </w:pPr>
            <w:r w:rsidRPr="007076A7">
              <w:rPr>
                <w:szCs w:val="20"/>
              </w:rPr>
              <w:t>0..*</w:t>
            </w:r>
          </w:p>
        </w:tc>
      </w:tr>
      <w:tr w:rsidR="00517C89" w:rsidRPr="007076A7" w14:paraId="205815B2" w14:textId="77777777" w:rsidTr="000C5BDE">
        <w:tc>
          <w:tcPr>
            <w:tcW w:w="2802" w:type="dxa"/>
            <w:shd w:val="clear" w:color="auto" w:fill="D9D9D9" w:themeFill="background1" w:themeFillShade="D9"/>
          </w:tcPr>
          <w:p w14:paraId="67750F5D" w14:textId="6AB957AF" w:rsidR="00517C89" w:rsidRPr="007076A7" w:rsidRDefault="00517C89">
            <w:pPr>
              <w:rPr>
                <w:b/>
                <w:szCs w:val="20"/>
              </w:rPr>
            </w:pPr>
            <w:r w:rsidRPr="007076A7">
              <w:rPr>
                <w:b/>
                <w:szCs w:val="20"/>
              </w:rPr>
              <w:t>Svar</w:t>
            </w:r>
          </w:p>
        </w:tc>
        <w:tc>
          <w:tcPr>
            <w:tcW w:w="1701" w:type="dxa"/>
            <w:shd w:val="clear" w:color="auto" w:fill="D9D9D9" w:themeFill="background1" w:themeFillShade="D9"/>
          </w:tcPr>
          <w:p w14:paraId="10DB4698" w14:textId="77777777" w:rsidR="00517C89" w:rsidRPr="007076A7" w:rsidRDefault="00517C89">
            <w:pPr>
              <w:rPr>
                <w:b/>
                <w:szCs w:val="20"/>
              </w:rPr>
            </w:pPr>
          </w:p>
        </w:tc>
        <w:tc>
          <w:tcPr>
            <w:tcW w:w="3827" w:type="dxa"/>
            <w:shd w:val="clear" w:color="auto" w:fill="D9D9D9" w:themeFill="background1" w:themeFillShade="D9"/>
          </w:tcPr>
          <w:p w14:paraId="472FE699" w14:textId="77777777" w:rsidR="00517C89" w:rsidRPr="007076A7" w:rsidRDefault="00517C89">
            <w:pPr>
              <w:rPr>
                <w:b/>
                <w:szCs w:val="20"/>
              </w:rPr>
            </w:pPr>
          </w:p>
        </w:tc>
        <w:tc>
          <w:tcPr>
            <w:tcW w:w="1192" w:type="dxa"/>
            <w:shd w:val="clear" w:color="auto" w:fill="D9D9D9" w:themeFill="background1" w:themeFillShade="D9"/>
          </w:tcPr>
          <w:p w14:paraId="13AE49F6" w14:textId="77777777" w:rsidR="00517C89" w:rsidRPr="007076A7" w:rsidRDefault="00517C89" w:rsidP="003A6D72">
            <w:pPr>
              <w:jc w:val="center"/>
              <w:rPr>
                <w:b/>
                <w:szCs w:val="20"/>
              </w:rPr>
            </w:pPr>
          </w:p>
        </w:tc>
      </w:tr>
      <w:tr w:rsidR="00517C89" w:rsidRPr="007076A7" w14:paraId="179E8F02" w14:textId="77777777" w:rsidTr="003A6D72">
        <w:tc>
          <w:tcPr>
            <w:tcW w:w="2802" w:type="dxa"/>
          </w:tcPr>
          <w:p w14:paraId="06814AF4" w14:textId="73A2C7AB" w:rsidR="00517C89" w:rsidRPr="007076A7" w:rsidRDefault="00517C89" w:rsidP="003A6D72">
            <w:pPr>
              <w:spacing w:line="229" w:lineRule="exact"/>
              <w:rPr>
                <w:szCs w:val="20"/>
              </w:rPr>
            </w:pPr>
            <w:r w:rsidRPr="007076A7">
              <w:rPr>
                <w:szCs w:val="20"/>
              </w:rPr>
              <w:t xml:space="preserve"> </w:t>
            </w:r>
            <w:r w:rsidR="00285EA4" w:rsidRPr="007076A7">
              <w:rPr>
                <w:szCs w:val="20"/>
              </w:rPr>
              <w:t>i</w:t>
            </w:r>
            <w:r w:rsidR="00293437" w:rsidRPr="007076A7">
              <w:rPr>
                <w:szCs w:val="20"/>
              </w:rPr>
              <w:t>magingOutcome</w:t>
            </w:r>
          </w:p>
          <w:p w14:paraId="3C2F2E66" w14:textId="77777777" w:rsidR="00517C89" w:rsidRPr="007076A7" w:rsidRDefault="00517C89">
            <w:pPr>
              <w:rPr>
                <w:szCs w:val="20"/>
              </w:rPr>
            </w:pPr>
          </w:p>
        </w:tc>
        <w:tc>
          <w:tcPr>
            <w:tcW w:w="1701" w:type="dxa"/>
          </w:tcPr>
          <w:p w14:paraId="29251602" w14:textId="39E58293" w:rsidR="00517C89" w:rsidRPr="007076A7" w:rsidRDefault="00293437" w:rsidP="003A6D72">
            <w:pPr>
              <w:spacing w:line="229" w:lineRule="exact"/>
              <w:rPr>
                <w:szCs w:val="20"/>
              </w:rPr>
            </w:pPr>
            <w:r w:rsidRPr="007076A7">
              <w:rPr>
                <w:szCs w:val="20"/>
              </w:rPr>
              <w:t>ImagingOutcome</w:t>
            </w:r>
            <w:r w:rsidR="00517C89" w:rsidRPr="007076A7">
              <w:rPr>
                <w:szCs w:val="20"/>
              </w:rPr>
              <w:t>Type</w:t>
            </w:r>
          </w:p>
          <w:p w14:paraId="7913C6C2" w14:textId="77777777" w:rsidR="00517C89" w:rsidRPr="007076A7" w:rsidRDefault="00517C89">
            <w:pPr>
              <w:rPr>
                <w:szCs w:val="20"/>
              </w:rPr>
            </w:pPr>
          </w:p>
        </w:tc>
        <w:tc>
          <w:tcPr>
            <w:tcW w:w="3827" w:type="dxa"/>
          </w:tcPr>
          <w:p w14:paraId="06BCFA2A" w14:textId="0ECA1A61" w:rsidR="00517C89" w:rsidRPr="007076A7" w:rsidRDefault="00517C89">
            <w:pPr>
              <w:rPr>
                <w:szCs w:val="20"/>
              </w:rPr>
            </w:pPr>
            <w:r w:rsidRPr="007076A7">
              <w:rPr>
                <w:szCs w:val="20"/>
              </w:rPr>
              <w:t>De Bild-resultat(dokument) som matchar begäran.</w:t>
            </w:r>
          </w:p>
        </w:tc>
        <w:tc>
          <w:tcPr>
            <w:tcW w:w="1192" w:type="dxa"/>
          </w:tcPr>
          <w:p w14:paraId="1AD5D023" w14:textId="7A62B1EF" w:rsidR="00517C89" w:rsidRPr="007076A7" w:rsidRDefault="00517C89" w:rsidP="003A6D72">
            <w:pPr>
              <w:jc w:val="center"/>
              <w:rPr>
                <w:szCs w:val="20"/>
              </w:rPr>
            </w:pPr>
            <w:r w:rsidRPr="007076A7">
              <w:rPr>
                <w:szCs w:val="20"/>
              </w:rPr>
              <w:t>0.</w:t>
            </w:r>
            <w:r w:rsidRPr="007076A7">
              <w:rPr>
                <w:spacing w:val="-1"/>
                <w:szCs w:val="20"/>
              </w:rPr>
              <w:t>.</w:t>
            </w:r>
            <w:r w:rsidRPr="007076A7">
              <w:rPr>
                <w:szCs w:val="20"/>
              </w:rPr>
              <w:t>*</w:t>
            </w:r>
          </w:p>
        </w:tc>
      </w:tr>
      <w:tr w:rsidR="00517C89" w:rsidRPr="007076A7" w14:paraId="6D532984" w14:textId="77777777" w:rsidTr="003A6D72">
        <w:tc>
          <w:tcPr>
            <w:tcW w:w="2802" w:type="dxa"/>
          </w:tcPr>
          <w:p w14:paraId="37510E98" w14:textId="3F522C27" w:rsidR="00517C89" w:rsidRPr="007076A7" w:rsidRDefault="00517C89" w:rsidP="003A6D72">
            <w:pPr>
              <w:spacing w:line="229" w:lineRule="exact"/>
              <w:rPr>
                <w:i/>
                <w:szCs w:val="20"/>
              </w:rPr>
            </w:pPr>
            <w:r w:rsidRPr="007076A7">
              <w:rPr>
                <w:i/>
                <w:szCs w:val="20"/>
              </w:rPr>
              <w:t xml:space="preserve"> ../</w:t>
            </w:r>
            <w:r w:rsidR="00293437" w:rsidRPr="007076A7">
              <w:rPr>
                <w:i/>
                <w:szCs w:val="20"/>
              </w:rPr>
              <w:t>imagingOutcome</w:t>
            </w:r>
            <w:r w:rsidRPr="007076A7">
              <w:rPr>
                <w:i/>
                <w:szCs w:val="20"/>
              </w:rPr>
              <w:t>Header</w:t>
            </w:r>
          </w:p>
          <w:p w14:paraId="38E0ED5C" w14:textId="77777777" w:rsidR="00517C89" w:rsidRPr="007076A7" w:rsidRDefault="00517C89">
            <w:pPr>
              <w:rPr>
                <w:szCs w:val="20"/>
              </w:rPr>
            </w:pPr>
          </w:p>
        </w:tc>
        <w:tc>
          <w:tcPr>
            <w:tcW w:w="1701" w:type="dxa"/>
          </w:tcPr>
          <w:p w14:paraId="27FEADA7" w14:textId="3BA99EEE" w:rsidR="00517C89" w:rsidRPr="007076A7" w:rsidRDefault="00517C89">
            <w:pPr>
              <w:rPr>
                <w:szCs w:val="20"/>
              </w:rPr>
            </w:pPr>
            <w:r w:rsidRPr="007076A7">
              <w:rPr>
                <w:i/>
                <w:szCs w:val="20"/>
              </w:rPr>
              <w:t>PatientSummaryHeaderType</w:t>
            </w:r>
          </w:p>
        </w:tc>
        <w:tc>
          <w:tcPr>
            <w:tcW w:w="3827" w:type="dxa"/>
          </w:tcPr>
          <w:p w14:paraId="7058A13A" w14:textId="7542F5C3" w:rsidR="00517C89" w:rsidRPr="007076A7" w:rsidRDefault="00517C89">
            <w:pPr>
              <w:rPr>
                <w:szCs w:val="20"/>
              </w:rPr>
            </w:pPr>
            <w:r w:rsidRPr="007076A7">
              <w:rPr>
                <w:i/>
                <w:szCs w:val="20"/>
              </w:rPr>
              <w:t>Innehåller basinformation om dokumentet</w:t>
            </w:r>
          </w:p>
        </w:tc>
        <w:tc>
          <w:tcPr>
            <w:tcW w:w="1192" w:type="dxa"/>
          </w:tcPr>
          <w:p w14:paraId="132E2BCE" w14:textId="24DB29DC" w:rsidR="00517C89" w:rsidRPr="007076A7" w:rsidRDefault="00517C89" w:rsidP="003A6D72">
            <w:pPr>
              <w:jc w:val="center"/>
              <w:rPr>
                <w:szCs w:val="20"/>
              </w:rPr>
            </w:pPr>
            <w:r w:rsidRPr="007076A7">
              <w:rPr>
                <w:i/>
                <w:szCs w:val="20"/>
              </w:rPr>
              <w:t>1..1</w:t>
            </w:r>
          </w:p>
        </w:tc>
      </w:tr>
      <w:tr w:rsidR="00517C89" w:rsidRPr="007076A7" w14:paraId="1D04CE35" w14:textId="77777777" w:rsidTr="000C5BDE">
        <w:trPr>
          <w:trHeight w:val="937"/>
        </w:trPr>
        <w:tc>
          <w:tcPr>
            <w:tcW w:w="2802" w:type="dxa"/>
          </w:tcPr>
          <w:p w14:paraId="2A6CA930" w14:textId="06E1A5AE" w:rsidR="00517C89" w:rsidRPr="007076A7" w:rsidRDefault="00517C89">
            <w:pPr>
              <w:rPr>
                <w:szCs w:val="20"/>
              </w:rPr>
            </w:pPr>
            <w:r w:rsidRPr="007076A7">
              <w:rPr>
                <w:szCs w:val="20"/>
              </w:rPr>
              <w:t>../../documentId</w:t>
            </w:r>
          </w:p>
        </w:tc>
        <w:tc>
          <w:tcPr>
            <w:tcW w:w="1701" w:type="dxa"/>
          </w:tcPr>
          <w:p w14:paraId="25A35036" w14:textId="199DC600" w:rsidR="00517C89" w:rsidRPr="007076A7" w:rsidRDefault="00517C89">
            <w:pPr>
              <w:rPr>
                <w:szCs w:val="20"/>
              </w:rPr>
            </w:pPr>
            <w:r w:rsidRPr="007076A7">
              <w:rPr>
                <w:szCs w:val="20"/>
              </w:rPr>
              <w:t>string</w:t>
            </w:r>
          </w:p>
        </w:tc>
        <w:tc>
          <w:tcPr>
            <w:tcW w:w="3827" w:type="dxa"/>
          </w:tcPr>
          <w:p w14:paraId="0548DCD2" w14:textId="46D2CF73" w:rsidR="00517C89" w:rsidRPr="007076A7" w:rsidRDefault="00517C89" w:rsidP="000C5BDE">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192" w:type="dxa"/>
          </w:tcPr>
          <w:p w14:paraId="574C166A" w14:textId="261FB72E" w:rsidR="00517C89" w:rsidRPr="007076A7" w:rsidRDefault="00517C89" w:rsidP="003A6D72">
            <w:pPr>
              <w:jc w:val="center"/>
              <w:rPr>
                <w:szCs w:val="20"/>
              </w:rPr>
            </w:pPr>
            <w:r w:rsidRPr="007076A7">
              <w:rPr>
                <w:szCs w:val="20"/>
              </w:rPr>
              <w:t>1..1</w:t>
            </w:r>
          </w:p>
        </w:tc>
      </w:tr>
      <w:tr w:rsidR="00517C89" w:rsidRPr="007076A7" w14:paraId="66EF179B" w14:textId="77777777" w:rsidTr="003A6D72">
        <w:tc>
          <w:tcPr>
            <w:tcW w:w="2802" w:type="dxa"/>
          </w:tcPr>
          <w:p w14:paraId="5C6777BB" w14:textId="29C328C5" w:rsidR="00517C89" w:rsidRPr="007076A7" w:rsidRDefault="00517C89">
            <w:pPr>
              <w:rPr>
                <w:szCs w:val="20"/>
              </w:rPr>
            </w:pPr>
            <w:r w:rsidRPr="007076A7">
              <w:rPr>
                <w:szCs w:val="20"/>
              </w:rPr>
              <w:t>../../sourceSystemHSAId</w:t>
            </w:r>
          </w:p>
        </w:tc>
        <w:tc>
          <w:tcPr>
            <w:tcW w:w="1701" w:type="dxa"/>
          </w:tcPr>
          <w:p w14:paraId="08692EC8" w14:textId="3EFFC4DD" w:rsidR="00517C89" w:rsidRPr="007076A7" w:rsidRDefault="00517C89">
            <w:pPr>
              <w:rPr>
                <w:szCs w:val="20"/>
              </w:rPr>
            </w:pPr>
            <w:r w:rsidRPr="007076A7">
              <w:rPr>
                <w:szCs w:val="20"/>
              </w:rPr>
              <w:t>HSAIdType</w:t>
            </w:r>
          </w:p>
        </w:tc>
        <w:tc>
          <w:tcPr>
            <w:tcW w:w="3827" w:type="dxa"/>
          </w:tcPr>
          <w:p w14:paraId="46346D12" w14:textId="75302E12" w:rsidR="00517C89" w:rsidRPr="007076A7" w:rsidRDefault="00517C89">
            <w:pPr>
              <w:rPr>
                <w:szCs w:val="20"/>
              </w:rPr>
            </w:pPr>
            <w:r w:rsidRPr="007076A7">
              <w:rPr>
                <w:szCs w:val="20"/>
              </w:rPr>
              <w:t>HSA-id för det system som dokumentet är skapat i.</w:t>
            </w:r>
          </w:p>
        </w:tc>
        <w:tc>
          <w:tcPr>
            <w:tcW w:w="1192" w:type="dxa"/>
          </w:tcPr>
          <w:p w14:paraId="64493124" w14:textId="546455EF" w:rsidR="00517C89" w:rsidRPr="007076A7" w:rsidRDefault="00517C89" w:rsidP="003A6D72">
            <w:pPr>
              <w:jc w:val="center"/>
              <w:rPr>
                <w:szCs w:val="20"/>
              </w:rPr>
            </w:pPr>
            <w:r w:rsidRPr="007076A7">
              <w:rPr>
                <w:szCs w:val="20"/>
              </w:rPr>
              <w:t>1..1</w:t>
            </w:r>
          </w:p>
        </w:tc>
      </w:tr>
      <w:tr w:rsidR="00517C89" w:rsidRPr="007076A7" w14:paraId="06BBC0DD" w14:textId="77777777" w:rsidTr="003A6D72">
        <w:tc>
          <w:tcPr>
            <w:tcW w:w="2802" w:type="dxa"/>
          </w:tcPr>
          <w:p w14:paraId="7D6973DD" w14:textId="28419328" w:rsidR="00517C89" w:rsidRPr="007076A7" w:rsidRDefault="00517C89">
            <w:pPr>
              <w:rPr>
                <w:szCs w:val="20"/>
              </w:rPr>
            </w:pPr>
            <w:r w:rsidRPr="007076A7">
              <w:rPr>
                <w:szCs w:val="20"/>
              </w:rPr>
              <w:t>../../documentTitle</w:t>
            </w:r>
          </w:p>
        </w:tc>
        <w:tc>
          <w:tcPr>
            <w:tcW w:w="1701" w:type="dxa"/>
          </w:tcPr>
          <w:p w14:paraId="518EEE54" w14:textId="76B73D7E" w:rsidR="00517C89" w:rsidRPr="007076A7" w:rsidRDefault="00517C89">
            <w:pPr>
              <w:rPr>
                <w:szCs w:val="20"/>
              </w:rPr>
            </w:pPr>
            <w:r w:rsidRPr="007076A7">
              <w:rPr>
                <w:szCs w:val="20"/>
              </w:rPr>
              <w:t>string</w:t>
            </w:r>
          </w:p>
        </w:tc>
        <w:tc>
          <w:tcPr>
            <w:tcW w:w="3827" w:type="dxa"/>
          </w:tcPr>
          <w:p w14:paraId="7359EEE5" w14:textId="6EBF146A" w:rsidR="00517C89" w:rsidRPr="007076A7" w:rsidRDefault="00517C89">
            <w:pPr>
              <w:rPr>
                <w:szCs w:val="20"/>
              </w:rPr>
            </w:pPr>
            <w:r w:rsidRPr="007076A7">
              <w:rPr>
                <w:szCs w:val="20"/>
              </w:rPr>
              <w:t>Titel som beskriver den information som sänds i dokumentet.</w:t>
            </w:r>
          </w:p>
        </w:tc>
        <w:tc>
          <w:tcPr>
            <w:tcW w:w="1192" w:type="dxa"/>
          </w:tcPr>
          <w:p w14:paraId="5C2EB3FC" w14:textId="337F1A46" w:rsidR="00517C89" w:rsidRPr="007076A7" w:rsidRDefault="00517C89" w:rsidP="003A6D72">
            <w:pPr>
              <w:jc w:val="center"/>
              <w:rPr>
                <w:szCs w:val="20"/>
              </w:rPr>
            </w:pPr>
            <w:r w:rsidRPr="007076A7">
              <w:rPr>
                <w:szCs w:val="20"/>
              </w:rPr>
              <w:t>0..1</w:t>
            </w:r>
          </w:p>
        </w:tc>
      </w:tr>
      <w:tr w:rsidR="00517C89" w:rsidRPr="007076A7" w14:paraId="2A2A72DE" w14:textId="77777777" w:rsidTr="003A6D72">
        <w:tc>
          <w:tcPr>
            <w:tcW w:w="2802" w:type="dxa"/>
          </w:tcPr>
          <w:p w14:paraId="6BE28A7E" w14:textId="2E1FBB55" w:rsidR="00517C89" w:rsidRPr="007076A7" w:rsidRDefault="00517C89">
            <w:pPr>
              <w:rPr>
                <w:szCs w:val="20"/>
              </w:rPr>
            </w:pPr>
            <w:r w:rsidRPr="007076A7">
              <w:rPr>
                <w:szCs w:val="20"/>
              </w:rPr>
              <w:t>../../documentTime</w:t>
            </w:r>
          </w:p>
        </w:tc>
        <w:tc>
          <w:tcPr>
            <w:tcW w:w="1701" w:type="dxa"/>
          </w:tcPr>
          <w:p w14:paraId="6CE7E40E" w14:textId="126285CC" w:rsidR="00517C89" w:rsidRPr="007076A7" w:rsidRDefault="00517C89">
            <w:pPr>
              <w:rPr>
                <w:szCs w:val="20"/>
              </w:rPr>
            </w:pPr>
            <w:r w:rsidRPr="007076A7">
              <w:rPr>
                <w:szCs w:val="20"/>
              </w:rPr>
              <w:t>TimeStampType</w:t>
            </w:r>
          </w:p>
        </w:tc>
        <w:tc>
          <w:tcPr>
            <w:tcW w:w="3827" w:type="dxa"/>
          </w:tcPr>
          <w:p w14:paraId="1724D6AA" w14:textId="206D5103" w:rsidR="00517C89" w:rsidRPr="007076A7" w:rsidRDefault="00517C89" w:rsidP="000C5BDE">
            <w:pPr>
              <w:spacing w:line="229" w:lineRule="exact"/>
              <w:rPr>
                <w:szCs w:val="20"/>
              </w:rPr>
            </w:pPr>
            <w:r w:rsidRPr="007076A7">
              <w:rPr>
                <w:szCs w:val="20"/>
              </w:rPr>
              <w:t>Händelsetidpunkt, om sådan finns. Tidpunkten bör vara då undersökningen gjordes inte när bilden skapades (t.ex. skannad bild).</w:t>
            </w:r>
          </w:p>
        </w:tc>
        <w:tc>
          <w:tcPr>
            <w:tcW w:w="1192" w:type="dxa"/>
          </w:tcPr>
          <w:p w14:paraId="7B4BE8AF" w14:textId="4C76CC3C" w:rsidR="00517C89" w:rsidRPr="007076A7" w:rsidRDefault="00517C89" w:rsidP="003A6D72">
            <w:pPr>
              <w:jc w:val="center"/>
              <w:rPr>
                <w:szCs w:val="20"/>
              </w:rPr>
            </w:pPr>
            <w:r w:rsidRPr="007076A7">
              <w:rPr>
                <w:szCs w:val="20"/>
              </w:rPr>
              <w:t>0..1</w:t>
            </w:r>
          </w:p>
        </w:tc>
      </w:tr>
      <w:tr w:rsidR="00517C89" w:rsidRPr="007076A7" w14:paraId="12C83BDB" w14:textId="77777777" w:rsidTr="003A6D72">
        <w:tc>
          <w:tcPr>
            <w:tcW w:w="2802" w:type="dxa"/>
          </w:tcPr>
          <w:p w14:paraId="39857AB4" w14:textId="0485E867" w:rsidR="00517C89" w:rsidRPr="007076A7" w:rsidRDefault="00517C89">
            <w:pPr>
              <w:rPr>
                <w:szCs w:val="20"/>
              </w:rPr>
            </w:pPr>
            <w:r w:rsidRPr="007076A7">
              <w:rPr>
                <w:i/>
                <w:szCs w:val="20"/>
              </w:rPr>
              <w:t>../../patientId</w:t>
            </w:r>
          </w:p>
        </w:tc>
        <w:tc>
          <w:tcPr>
            <w:tcW w:w="1701" w:type="dxa"/>
          </w:tcPr>
          <w:p w14:paraId="50C10CE1" w14:textId="2031594A" w:rsidR="00517C89" w:rsidRPr="007076A7" w:rsidRDefault="00517C89">
            <w:pPr>
              <w:rPr>
                <w:szCs w:val="20"/>
              </w:rPr>
            </w:pPr>
            <w:r w:rsidRPr="007076A7">
              <w:rPr>
                <w:i/>
                <w:spacing w:val="-1"/>
                <w:szCs w:val="20"/>
              </w:rPr>
              <w:t>PersonIdType</w:t>
            </w:r>
          </w:p>
        </w:tc>
        <w:tc>
          <w:tcPr>
            <w:tcW w:w="3827" w:type="dxa"/>
          </w:tcPr>
          <w:p w14:paraId="1917E424" w14:textId="203B2342" w:rsidR="00517C89" w:rsidRPr="007076A7" w:rsidRDefault="00517C89">
            <w:pPr>
              <w:rPr>
                <w:szCs w:val="20"/>
              </w:rPr>
            </w:pPr>
            <w:r w:rsidRPr="007076A7">
              <w:rPr>
                <w:i/>
                <w:szCs w:val="20"/>
              </w:rPr>
              <w:t xml:space="preserve">Identifierare för patient. </w:t>
            </w:r>
          </w:p>
        </w:tc>
        <w:tc>
          <w:tcPr>
            <w:tcW w:w="1192" w:type="dxa"/>
          </w:tcPr>
          <w:p w14:paraId="4497E8BC" w14:textId="17C4575F" w:rsidR="00517C89" w:rsidRPr="007076A7" w:rsidRDefault="00517C89" w:rsidP="003A6D72">
            <w:pPr>
              <w:jc w:val="center"/>
              <w:rPr>
                <w:szCs w:val="20"/>
              </w:rPr>
            </w:pPr>
            <w:r w:rsidRPr="007076A7">
              <w:rPr>
                <w:i/>
                <w:szCs w:val="20"/>
              </w:rPr>
              <w:t>1..1</w:t>
            </w:r>
          </w:p>
        </w:tc>
      </w:tr>
      <w:tr w:rsidR="00517C89" w:rsidRPr="007076A7" w14:paraId="57803A3C" w14:textId="77777777" w:rsidTr="003A6D72">
        <w:tc>
          <w:tcPr>
            <w:tcW w:w="2802" w:type="dxa"/>
          </w:tcPr>
          <w:p w14:paraId="26AD05F2" w14:textId="62589A6C" w:rsidR="00517C89" w:rsidRPr="007076A7" w:rsidRDefault="00517C89">
            <w:pPr>
              <w:rPr>
                <w:szCs w:val="20"/>
              </w:rPr>
            </w:pPr>
            <w:r w:rsidRPr="007076A7">
              <w:rPr>
                <w:szCs w:val="20"/>
              </w:rPr>
              <w:t>../../../id</w:t>
            </w:r>
          </w:p>
        </w:tc>
        <w:tc>
          <w:tcPr>
            <w:tcW w:w="1701" w:type="dxa"/>
          </w:tcPr>
          <w:p w14:paraId="56C9D008" w14:textId="7C2902F0" w:rsidR="00517C89" w:rsidRPr="007076A7" w:rsidRDefault="00517C89">
            <w:pPr>
              <w:rPr>
                <w:szCs w:val="20"/>
              </w:rPr>
            </w:pPr>
            <w:r w:rsidRPr="007076A7">
              <w:rPr>
                <w:szCs w:val="20"/>
              </w:rPr>
              <w:t>string</w:t>
            </w:r>
          </w:p>
        </w:tc>
        <w:tc>
          <w:tcPr>
            <w:tcW w:w="3827" w:type="dxa"/>
          </w:tcPr>
          <w:p w14:paraId="173EA8D0" w14:textId="4C62ABFF" w:rsidR="00517C89" w:rsidRPr="007076A7" w:rsidRDefault="00517C89">
            <w:pPr>
              <w:rPr>
                <w:szCs w:val="20"/>
              </w:rPr>
            </w:pPr>
            <w:r w:rsidRPr="007076A7">
              <w:rPr>
                <w:szCs w:val="20"/>
              </w:rPr>
              <w:t>Identiteten enligt den identitetstyp (type) som angivits. Anges med 12 tecken utan bindestreck.</w:t>
            </w:r>
          </w:p>
        </w:tc>
        <w:tc>
          <w:tcPr>
            <w:tcW w:w="1192" w:type="dxa"/>
          </w:tcPr>
          <w:p w14:paraId="59DEE83C" w14:textId="006D2464" w:rsidR="00517C89" w:rsidRPr="007076A7" w:rsidRDefault="00517C89" w:rsidP="003A6D72">
            <w:pPr>
              <w:jc w:val="center"/>
              <w:rPr>
                <w:szCs w:val="20"/>
              </w:rPr>
            </w:pPr>
            <w:r w:rsidRPr="007076A7">
              <w:rPr>
                <w:szCs w:val="20"/>
              </w:rPr>
              <w:t>1..1</w:t>
            </w:r>
          </w:p>
        </w:tc>
      </w:tr>
      <w:tr w:rsidR="00517C89" w:rsidRPr="007076A7" w14:paraId="3FCDBAD8" w14:textId="77777777" w:rsidTr="003A6D72">
        <w:tc>
          <w:tcPr>
            <w:tcW w:w="2802" w:type="dxa"/>
          </w:tcPr>
          <w:p w14:paraId="6D46F3F9" w14:textId="7619C021" w:rsidR="00517C89" w:rsidRPr="007076A7" w:rsidRDefault="00517C89">
            <w:pPr>
              <w:rPr>
                <w:szCs w:val="20"/>
              </w:rPr>
            </w:pPr>
            <w:r w:rsidRPr="007076A7">
              <w:rPr>
                <w:szCs w:val="20"/>
              </w:rPr>
              <w:t>../../../type</w:t>
            </w:r>
          </w:p>
        </w:tc>
        <w:tc>
          <w:tcPr>
            <w:tcW w:w="1701" w:type="dxa"/>
          </w:tcPr>
          <w:p w14:paraId="560A920A" w14:textId="54ECADD8" w:rsidR="00517C89" w:rsidRPr="007076A7" w:rsidRDefault="00517C89">
            <w:pPr>
              <w:rPr>
                <w:szCs w:val="20"/>
              </w:rPr>
            </w:pPr>
            <w:r w:rsidRPr="007076A7">
              <w:rPr>
                <w:szCs w:val="20"/>
              </w:rPr>
              <w:t>string</w:t>
            </w:r>
          </w:p>
        </w:tc>
        <w:tc>
          <w:tcPr>
            <w:tcW w:w="3827" w:type="dxa"/>
          </w:tcPr>
          <w:p w14:paraId="6E9169C3" w14:textId="16D62697" w:rsidR="00517C89" w:rsidRPr="007076A7" w:rsidRDefault="00517C89">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5B935FC4" w14:textId="309330A5" w:rsidR="00517C89" w:rsidRPr="007076A7" w:rsidRDefault="00517C89" w:rsidP="003A6D72">
            <w:pPr>
              <w:jc w:val="center"/>
              <w:rPr>
                <w:szCs w:val="20"/>
              </w:rPr>
            </w:pPr>
            <w:r w:rsidRPr="007076A7">
              <w:rPr>
                <w:szCs w:val="20"/>
              </w:rPr>
              <w:t>1..1</w:t>
            </w:r>
          </w:p>
        </w:tc>
      </w:tr>
      <w:tr w:rsidR="00517C89" w:rsidRPr="007076A7" w14:paraId="1900F0B0" w14:textId="77777777" w:rsidTr="003A6D72">
        <w:tc>
          <w:tcPr>
            <w:tcW w:w="2802" w:type="dxa"/>
          </w:tcPr>
          <w:p w14:paraId="19BDEFDA" w14:textId="77777777" w:rsidR="00517C89" w:rsidRPr="007076A7" w:rsidRDefault="00517C89" w:rsidP="003A6D72">
            <w:pPr>
              <w:spacing w:line="229" w:lineRule="exact"/>
              <w:rPr>
                <w:i/>
                <w:szCs w:val="20"/>
              </w:rPr>
            </w:pPr>
            <w:r w:rsidRPr="007076A7">
              <w:rPr>
                <w:i/>
                <w:szCs w:val="20"/>
              </w:rPr>
              <w:t>../../accountableHealthcareProfessional</w:t>
            </w:r>
          </w:p>
          <w:p w14:paraId="5285C5BD" w14:textId="77777777" w:rsidR="00517C89" w:rsidRPr="007076A7" w:rsidRDefault="00517C89">
            <w:pPr>
              <w:rPr>
                <w:szCs w:val="20"/>
              </w:rPr>
            </w:pPr>
          </w:p>
        </w:tc>
        <w:tc>
          <w:tcPr>
            <w:tcW w:w="1701" w:type="dxa"/>
          </w:tcPr>
          <w:p w14:paraId="26A743BB" w14:textId="77777777" w:rsidR="00517C89" w:rsidRPr="007076A7" w:rsidRDefault="00517C89" w:rsidP="003A6D72">
            <w:pPr>
              <w:spacing w:line="229" w:lineRule="exact"/>
              <w:rPr>
                <w:i/>
                <w:szCs w:val="20"/>
              </w:rPr>
            </w:pPr>
            <w:r w:rsidRPr="007076A7">
              <w:rPr>
                <w:i/>
                <w:szCs w:val="20"/>
              </w:rPr>
              <w:t>HealthcareProfessionalType</w:t>
            </w:r>
          </w:p>
          <w:p w14:paraId="70FFB242" w14:textId="77777777" w:rsidR="00517C89" w:rsidRPr="007076A7" w:rsidRDefault="00517C89">
            <w:pPr>
              <w:rPr>
                <w:szCs w:val="20"/>
              </w:rPr>
            </w:pPr>
          </w:p>
        </w:tc>
        <w:tc>
          <w:tcPr>
            <w:tcW w:w="3827" w:type="dxa"/>
          </w:tcPr>
          <w:p w14:paraId="1C667C93" w14:textId="79DE25FC" w:rsidR="00517C89" w:rsidRPr="007076A7" w:rsidRDefault="00517C89">
            <w:pPr>
              <w:rPr>
                <w:szCs w:val="20"/>
              </w:rPr>
            </w:pPr>
            <w:r w:rsidRPr="007076A7">
              <w:rPr>
                <w:i/>
                <w:szCs w:val="20"/>
              </w:rPr>
              <w:t xml:space="preserve">Ansvarig hälso- och sjukvårdsperson. Ansvarig för undersökningsresultatet. Avser person som är ansvarig för det </w:t>
            </w:r>
            <w:r w:rsidRPr="007076A7">
              <w:rPr>
                <w:i/>
                <w:szCs w:val="20"/>
              </w:rPr>
              <w:lastRenderedPageBreak/>
              <w:t>samlade dokumentet.</w:t>
            </w:r>
          </w:p>
        </w:tc>
        <w:tc>
          <w:tcPr>
            <w:tcW w:w="1192" w:type="dxa"/>
          </w:tcPr>
          <w:p w14:paraId="22C5CAC7" w14:textId="5A643892" w:rsidR="00517C89" w:rsidRPr="007076A7" w:rsidRDefault="00517C89" w:rsidP="003A6D72">
            <w:pPr>
              <w:jc w:val="center"/>
              <w:rPr>
                <w:szCs w:val="20"/>
              </w:rPr>
            </w:pPr>
            <w:r w:rsidRPr="007076A7">
              <w:rPr>
                <w:i/>
                <w:szCs w:val="20"/>
              </w:rPr>
              <w:lastRenderedPageBreak/>
              <w:t>1..1</w:t>
            </w:r>
          </w:p>
        </w:tc>
      </w:tr>
      <w:tr w:rsidR="00517C89" w:rsidRPr="007076A7" w14:paraId="61D64C40" w14:textId="77777777" w:rsidTr="003A6D72">
        <w:tc>
          <w:tcPr>
            <w:tcW w:w="2802" w:type="dxa"/>
          </w:tcPr>
          <w:p w14:paraId="51DB14FA" w14:textId="77777777" w:rsidR="00517C89" w:rsidRPr="007076A7" w:rsidRDefault="00517C89" w:rsidP="003A6D72">
            <w:pPr>
              <w:spacing w:line="229" w:lineRule="exact"/>
              <w:rPr>
                <w:szCs w:val="20"/>
              </w:rPr>
            </w:pPr>
            <w:r w:rsidRPr="007076A7">
              <w:rPr>
                <w:szCs w:val="20"/>
              </w:rPr>
              <w:lastRenderedPageBreak/>
              <w:t>../../../a</w:t>
            </w:r>
            <w:r w:rsidRPr="007076A7">
              <w:rPr>
                <w:spacing w:val="-1"/>
                <w:szCs w:val="20"/>
              </w:rPr>
              <w:t>uthorTime</w:t>
            </w:r>
          </w:p>
          <w:p w14:paraId="541E52D9" w14:textId="77777777" w:rsidR="00517C89" w:rsidRPr="007076A7" w:rsidRDefault="00517C89">
            <w:pPr>
              <w:rPr>
                <w:szCs w:val="20"/>
              </w:rPr>
            </w:pPr>
          </w:p>
        </w:tc>
        <w:tc>
          <w:tcPr>
            <w:tcW w:w="1701" w:type="dxa"/>
          </w:tcPr>
          <w:p w14:paraId="5CC08FCA" w14:textId="77777777" w:rsidR="00517C89" w:rsidRPr="007076A7" w:rsidRDefault="00517C89" w:rsidP="003A6D72">
            <w:pPr>
              <w:spacing w:line="229" w:lineRule="exact"/>
              <w:rPr>
                <w:rFonts w:cs="Arial"/>
                <w:color w:val="FF0000"/>
                <w:szCs w:val="20"/>
              </w:rPr>
            </w:pPr>
            <w:r w:rsidRPr="007076A7">
              <w:rPr>
                <w:szCs w:val="20"/>
              </w:rPr>
              <w:t>TimeStampType</w:t>
            </w:r>
          </w:p>
          <w:p w14:paraId="2A5D308A" w14:textId="77777777" w:rsidR="00517C89" w:rsidRPr="007076A7" w:rsidRDefault="00517C89">
            <w:pPr>
              <w:rPr>
                <w:szCs w:val="20"/>
              </w:rPr>
            </w:pPr>
          </w:p>
        </w:tc>
        <w:tc>
          <w:tcPr>
            <w:tcW w:w="3827" w:type="dxa"/>
          </w:tcPr>
          <w:p w14:paraId="541BF293" w14:textId="1CC99897"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4F35E671" w14:textId="0E0027AD" w:rsidR="00517C89" w:rsidRPr="007076A7" w:rsidRDefault="00517C89" w:rsidP="003A6D72">
            <w:pPr>
              <w:jc w:val="center"/>
              <w:rPr>
                <w:szCs w:val="20"/>
              </w:rPr>
            </w:pPr>
            <w:r w:rsidRPr="007076A7">
              <w:rPr>
                <w:spacing w:val="-1"/>
                <w:szCs w:val="20"/>
              </w:rPr>
              <w:t>1..1</w:t>
            </w:r>
          </w:p>
        </w:tc>
      </w:tr>
      <w:tr w:rsidR="00517C89" w:rsidRPr="007076A7" w14:paraId="111F3A44" w14:textId="77777777" w:rsidTr="003A6D72">
        <w:tc>
          <w:tcPr>
            <w:tcW w:w="2802" w:type="dxa"/>
          </w:tcPr>
          <w:p w14:paraId="75380CDC" w14:textId="7CEF8AAE" w:rsidR="00517C89" w:rsidRPr="007076A7" w:rsidRDefault="00517C89" w:rsidP="000C5BDE">
            <w:pPr>
              <w:spacing w:line="229" w:lineRule="exact"/>
              <w:rPr>
                <w:szCs w:val="20"/>
              </w:rPr>
            </w:pPr>
            <w:r w:rsidRPr="007076A7">
              <w:rPr>
                <w:szCs w:val="20"/>
              </w:rPr>
              <w:t>../../../</w:t>
            </w:r>
            <w:r w:rsidRPr="007076A7">
              <w:rPr>
                <w:spacing w:val="-1"/>
                <w:szCs w:val="20"/>
              </w:rPr>
              <w:t>healthcareProfessionalHSAId</w:t>
            </w:r>
          </w:p>
        </w:tc>
        <w:tc>
          <w:tcPr>
            <w:tcW w:w="1701" w:type="dxa"/>
          </w:tcPr>
          <w:p w14:paraId="6826FCAF" w14:textId="77777777" w:rsidR="00517C89" w:rsidRPr="007076A7" w:rsidRDefault="00517C89" w:rsidP="003A6D72">
            <w:pPr>
              <w:spacing w:line="229" w:lineRule="exact"/>
              <w:rPr>
                <w:rFonts w:cs="Arial"/>
                <w:szCs w:val="20"/>
              </w:rPr>
            </w:pPr>
            <w:r w:rsidRPr="007076A7">
              <w:rPr>
                <w:szCs w:val="20"/>
              </w:rPr>
              <w:t>HSAIdType</w:t>
            </w:r>
          </w:p>
          <w:p w14:paraId="02525D6B" w14:textId="77777777" w:rsidR="00517C89" w:rsidRPr="007076A7" w:rsidRDefault="00517C89">
            <w:pPr>
              <w:rPr>
                <w:szCs w:val="20"/>
              </w:rPr>
            </w:pPr>
          </w:p>
        </w:tc>
        <w:tc>
          <w:tcPr>
            <w:tcW w:w="3827" w:type="dxa"/>
          </w:tcPr>
          <w:p w14:paraId="2CD69156" w14:textId="3AB8B48B" w:rsidR="00517C89" w:rsidRPr="007076A7" w:rsidRDefault="00517C89">
            <w:pPr>
              <w:rPr>
                <w:szCs w:val="20"/>
              </w:rPr>
            </w:pPr>
            <w:r w:rsidRPr="007076A7">
              <w:rPr>
                <w:spacing w:val="-1"/>
                <w:szCs w:val="20"/>
              </w:rPr>
              <w:t>HSA-id för vård- och omsorgspersonal. Skall anges om tillgänglig.</w:t>
            </w:r>
          </w:p>
        </w:tc>
        <w:tc>
          <w:tcPr>
            <w:tcW w:w="1192" w:type="dxa"/>
          </w:tcPr>
          <w:p w14:paraId="3E926451" w14:textId="3A219E45" w:rsidR="00517C89" w:rsidRPr="007076A7" w:rsidRDefault="00517C89" w:rsidP="003A6D72">
            <w:pPr>
              <w:jc w:val="center"/>
              <w:rPr>
                <w:szCs w:val="20"/>
              </w:rPr>
            </w:pPr>
            <w:r w:rsidRPr="007076A7">
              <w:rPr>
                <w:spacing w:val="-1"/>
                <w:szCs w:val="20"/>
              </w:rPr>
              <w:t>0..1</w:t>
            </w:r>
          </w:p>
        </w:tc>
      </w:tr>
      <w:tr w:rsidR="00517C89" w:rsidRPr="007076A7" w14:paraId="412AB876" w14:textId="77777777" w:rsidTr="003A6D72">
        <w:tc>
          <w:tcPr>
            <w:tcW w:w="2802" w:type="dxa"/>
          </w:tcPr>
          <w:p w14:paraId="760AF713" w14:textId="389F584B" w:rsidR="00517C89" w:rsidRPr="007076A7" w:rsidRDefault="00517C89">
            <w:pPr>
              <w:rPr>
                <w:szCs w:val="20"/>
              </w:rPr>
            </w:pPr>
            <w:r w:rsidRPr="007076A7">
              <w:rPr>
                <w:szCs w:val="20"/>
              </w:rPr>
              <w:t>../../../</w:t>
            </w:r>
            <w:r w:rsidRPr="007076A7">
              <w:rPr>
                <w:spacing w:val="-1"/>
                <w:szCs w:val="20"/>
              </w:rPr>
              <w:t>healthcareProfessionalName</w:t>
            </w:r>
          </w:p>
        </w:tc>
        <w:tc>
          <w:tcPr>
            <w:tcW w:w="1701" w:type="dxa"/>
          </w:tcPr>
          <w:p w14:paraId="1DB592D5" w14:textId="540B15C1" w:rsidR="00517C89" w:rsidRPr="007076A7" w:rsidRDefault="00517C89">
            <w:pPr>
              <w:rPr>
                <w:szCs w:val="20"/>
              </w:rPr>
            </w:pPr>
            <w:r w:rsidRPr="007076A7">
              <w:rPr>
                <w:spacing w:val="-1"/>
                <w:szCs w:val="20"/>
              </w:rPr>
              <w:t>string</w:t>
            </w:r>
          </w:p>
        </w:tc>
        <w:tc>
          <w:tcPr>
            <w:tcW w:w="3827" w:type="dxa"/>
          </w:tcPr>
          <w:p w14:paraId="59CEC3D4" w14:textId="484E6527" w:rsidR="00517C89" w:rsidRPr="007076A7" w:rsidRDefault="00517C89">
            <w:pPr>
              <w:rPr>
                <w:szCs w:val="20"/>
              </w:rPr>
            </w:pPr>
            <w:r w:rsidRPr="007076A7">
              <w:rPr>
                <w:spacing w:val="-1"/>
                <w:szCs w:val="20"/>
              </w:rPr>
              <w:t>Namn på vård- och omsorgspersonal. Om tillgängligt skall detta anges.</w:t>
            </w:r>
          </w:p>
        </w:tc>
        <w:tc>
          <w:tcPr>
            <w:tcW w:w="1192" w:type="dxa"/>
          </w:tcPr>
          <w:p w14:paraId="6C3B7CAC" w14:textId="028B736C" w:rsidR="00517C89" w:rsidRPr="007076A7" w:rsidRDefault="00517C89" w:rsidP="003A6D72">
            <w:pPr>
              <w:jc w:val="center"/>
              <w:rPr>
                <w:szCs w:val="20"/>
              </w:rPr>
            </w:pPr>
            <w:r w:rsidRPr="007076A7">
              <w:rPr>
                <w:spacing w:val="-1"/>
                <w:szCs w:val="20"/>
              </w:rPr>
              <w:t>0..1</w:t>
            </w:r>
          </w:p>
        </w:tc>
      </w:tr>
      <w:tr w:rsidR="00517C89" w:rsidRPr="007076A7" w14:paraId="132E7FEE" w14:textId="77777777" w:rsidTr="003A6D72">
        <w:tc>
          <w:tcPr>
            <w:tcW w:w="2802" w:type="dxa"/>
          </w:tcPr>
          <w:p w14:paraId="3AD79914" w14:textId="77777777" w:rsidR="00517C89" w:rsidRPr="007076A7" w:rsidRDefault="00517C89" w:rsidP="003A6D72">
            <w:pPr>
              <w:spacing w:line="229" w:lineRule="exact"/>
              <w:rPr>
                <w:i/>
                <w:szCs w:val="20"/>
              </w:rPr>
            </w:pPr>
            <w:r w:rsidRPr="007076A7">
              <w:rPr>
                <w:i/>
                <w:szCs w:val="20"/>
              </w:rPr>
              <w:t>../../../</w:t>
            </w:r>
            <w:r w:rsidRPr="007076A7">
              <w:rPr>
                <w:i/>
                <w:spacing w:val="-1"/>
                <w:szCs w:val="20"/>
              </w:rPr>
              <w:t>healthcareProfessionalRoleCode</w:t>
            </w:r>
          </w:p>
          <w:p w14:paraId="1EF368F3" w14:textId="77777777" w:rsidR="00517C89" w:rsidRPr="007076A7" w:rsidRDefault="00517C89">
            <w:pPr>
              <w:rPr>
                <w:szCs w:val="20"/>
              </w:rPr>
            </w:pPr>
          </w:p>
        </w:tc>
        <w:tc>
          <w:tcPr>
            <w:tcW w:w="1701" w:type="dxa"/>
          </w:tcPr>
          <w:p w14:paraId="7C185980"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7B0E0332" w14:textId="77777777" w:rsidR="00517C89" w:rsidRPr="007076A7" w:rsidRDefault="00517C89">
            <w:pPr>
              <w:rPr>
                <w:szCs w:val="20"/>
              </w:rPr>
            </w:pPr>
          </w:p>
        </w:tc>
        <w:tc>
          <w:tcPr>
            <w:tcW w:w="3827" w:type="dxa"/>
          </w:tcPr>
          <w:p w14:paraId="639D9BF5" w14:textId="09EBBFB9" w:rsidR="00517C89" w:rsidRPr="007076A7" w:rsidRDefault="00517C89" w:rsidP="000C5BDE">
            <w:pPr>
              <w:spacing w:line="226" w:lineRule="exact"/>
              <w:rPr>
                <w:szCs w:val="20"/>
              </w:rPr>
            </w:pPr>
            <w:r w:rsidRPr="007076A7">
              <w:rPr>
                <w:i/>
                <w:szCs w:val="20"/>
              </w:rPr>
              <w:t>Information om ansvarige personens befattning. Om möjligt skall KV Befattning (OID 1.2.752.129.2.2.1.4), se</w:t>
            </w:r>
            <w:r w:rsidR="00A35CE4" w:rsidRPr="007076A7">
              <w:rPr>
                <w:i/>
                <w:szCs w:val="20"/>
              </w:rPr>
              <w:t xml:space="preserve"> referens [</w:t>
            </w:r>
            <w:r w:rsidR="00A35CE4" w:rsidRPr="007076A7">
              <w:rPr>
                <w:i/>
                <w:szCs w:val="20"/>
              </w:rPr>
              <w:fldChar w:fldCharType="begin"/>
            </w:r>
            <w:r w:rsidR="00A35CE4" w:rsidRPr="007076A7">
              <w:rPr>
                <w:i/>
                <w:szCs w:val="20"/>
              </w:rPr>
              <w:instrText xml:space="preserve"> REF _Ref383778264 \h </w:instrText>
            </w:r>
            <w:r w:rsidR="00027A53" w:rsidRPr="007076A7">
              <w:rPr>
                <w:i/>
                <w:szCs w:val="20"/>
              </w:rPr>
              <w:instrText xml:space="preserve"> \* MERGEFORMAT </w:instrText>
            </w:r>
            <w:r w:rsidR="00A35CE4" w:rsidRPr="007076A7">
              <w:rPr>
                <w:i/>
                <w:szCs w:val="20"/>
              </w:rPr>
            </w:r>
            <w:r w:rsidR="00A35CE4" w:rsidRPr="007076A7">
              <w:rPr>
                <w:i/>
                <w:szCs w:val="20"/>
              </w:rPr>
              <w:fldChar w:fldCharType="separate"/>
            </w:r>
            <w:r w:rsidR="00AF1612" w:rsidRPr="00AF1612">
              <w:rPr>
                <w:i/>
                <w:szCs w:val="20"/>
              </w:rPr>
              <w:t xml:space="preserve">R </w:t>
            </w:r>
            <w:r w:rsidR="00AF1612" w:rsidRPr="00AF1612">
              <w:rPr>
                <w:i/>
                <w:noProof/>
                <w:szCs w:val="20"/>
              </w:rPr>
              <w:t>5</w:t>
            </w:r>
            <w:r w:rsidR="00A35CE4" w:rsidRPr="007076A7">
              <w:rPr>
                <w:i/>
                <w:szCs w:val="20"/>
              </w:rPr>
              <w:fldChar w:fldCharType="end"/>
            </w:r>
            <w:r w:rsidR="00A35CE4" w:rsidRPr="007076A7">
              <w:rPr>
                <w:i/>
                <w:szCs w:val="20"/>
              </w:rPr>
              <w:t>]</w:t>
            </w:r>
            <w:r w:rsidR="00027A53" w:rsidRPr="007076A7">
              <w:rPr>
                <w:i/>
                <w:szCs w:val="20"/>
              </w:rPr>
              <w:t>.</w:t>
            </w:r>
            <w:r w:rsidR="00027A53" w:rsidRPr="007076A7">
              <w:rPr>
                <w:szCs w:val="20"/>
              </w:rPr>
              <w:t xml:space="preserve"> </w:t>
            </w:r>
            <w:r w:rsidR="00027A53" w:rsidRPr="007076A7">
              <w:rPr>
                <w:i/>
                <w:spacing w:val="-1"/>
                <w:szCs w:val="20"/>
              </w:rPr>
              <w:t>Om kodverk saknas anges befattning i originalText.</w:t>
            </w:r>
          </w:p>
        </w:tc>
        <w:tc>
          <w:tcPr>
            <w:tcW w:w="1192" w:type="dxa"/>
          </w:tcPr>
          <w:p w14:paraId="3074FD84" w14:textId="4FBCB74C" w:rsidR="00517C89" w:rsidRPr="007076A7" w:rsidRDefault="00517C89" w:rsidP="003A6D72">
            <w:pPr>
              <w:jc w:val="center"/>
              <w:rPr>
                <w:szCs w:val="20"/>
              </w:rPr>
            </w:pPr>
            <w:r w:rsidRPr="007076A7">
              <w:rPr>
                <w:i/>
                <w:spacing w:val="-1"/>
                <w:szCs w:val="20"/>
              </w:rPr>
              <w:t>0..1</w:t>
            </w:r>
          </w:p>
        </w:tc>
      </w:tr>
      <w:tr w:rsidR="00517C89" w:rsidRPr="007076A7" w14:paraId="2C6DA181" w14:textId="77777777" w:rsidTr="003A6D72">
        <w:tc>
          <w:tcPr>
            <w:tcW w:w="2802" w:type="dxa"/>
          </w:tcPr>
          <w:p w14:paraId="79EE922B" w14:textId="15D0BF6B" w:rsidR="00517C89" w:rsidRPr="007076A7" w:rsidRDefault="00517C89">
            <w:pPr>
              <w:rPr>
                <w:szCs w:val="20"/>
              </w:rPr>
            </w:pPr>
            <w:r w:rsidRPr="007076A7">
              <w:rPr>
                <w:szCs w:val="20"/>
              </w:rPr>
              <w:t>../../../</w:t>
            </w:r>
            <w:r w:rsidRPr="007076A7">
              <w:rPr>
                <w:spacing w:val="-1"/>
                <w:szCs w:val="20"/>
              </w:rPr>
              <w:t>../code</w:t>
            </w:r>
          </w:p>
        </w:tc>
        <w:tc>
          <w:tcPr>
            <w:tcW w:w="1701" w:type="dxa"/>
          </w:tcPr>
          <w:p w14:paraId="506A6B1D" w14:textId="044C396D" w:rsidR="00517C89" w:rsidRPr="007076A7" w:rsidRDefault="00517C89">
            <w:pPr>
              <w:rPr>
                <w:szCs w:val="20"/>
              </w:rPr>
            </w:pPr>
            <w:r w:rsidRPr="007076A7">
              <w:rPr>
                <w:spacing w:val="-1"/>
                <w:szCs w:val="20"/>
              </w:rPr>
              <w:t>string</w:t>
            </w:r>
          </w:p>
        </w:tc>
        <w:tc>
          <w:tcPr>
            <w:tcW w:w="3827" w:type="dxa"/>
          </w:tcPr>
          <w:p w14:paraId="1D9C1C2B" w14:textId="7B43BDFF" w:rsidR="00517C89" w:rsidRPr="007076A7" w:rsidRDefault="00517C89">
            <w:pPr>
              <w:rPr>
                <w:szCs w:val="20"/>
              </w:rPr>
            </w:pPr>
            <w:r w:rsidRPr="007076A7">
              <w:rPr>
                <w:szCs w:val="20"/>
              </w:rPr>
              <w:t>Befattningskod. Om code anges skall också codeSystem  samt displayName anges.</w:t>
            </w:r>
          </w:p>
        </w:tc>
        <w:tc>
          <w:tcPr>
            <w:tcW w:w="1192" w:type="dxa"/>
          </w:tcPr>
          <w:p w14:paraId="08F14EED" w14:textId="70DCD0B3" w:rsidR="00517C89" w:rsidRPr="007076A7" w:rsidRDefault="00517C89" w:rsidP="003A6D72">
            <w:pPr>
              <w:jc w:val="center"/>
              <w:rPr>
                <w:szCs w:val="20"/>
              </w:rPr>
            </w:pPr>
            <w:r w:rsidRPr="007076A7">
              <w:rPr>
                <w:spacing w:val="-1"/>
                <w:szCs w:val="20"/>
              </w:rPr>
              <w:t>0..1</w:t>
            </w:r>
          </w:p>
        </w:tc>
      </w:tr>
      <w:tr w:rsidR="00517C89" w:rsidRPr="007076A7" w14:paraId="39EB7F35" w14:textId="77777777" w:rsidTr="003A6D72">
        <w:tc>
          <w:tcPr>
            <w:tcW w:w="2802" w:type="dxa"/>
          </w:tcPr>
          <w:p w14:paraId="04D9AFAD" w14:textId="623F66F9" w:rsidR="00517C89" w:rsidRPr="007076A7" w:rsidRDefault="00517C89">
            <w:pPr>
              <w:rPr>
                <w:szCs w:val="20"/>
              </w:rPr>
            </w:pPr>
            <w:r w:rsidRPr="007076A7">
              <w:rPr>
                <w:szCs w:val="20"/>
              </w:rPr>
              <w:t>../../../</w:t>
            </w:r>
            <w:r w:rsidRPr="007076A7">
              <w:rPr>
                <w:spacing w:val="-1"/>
                <w:szCs w:val="20"/>
              </w:rPr>
              <w:t>../code</w:t>
            </w:r>
            <w:r w:rsidRPr="007076A7">
              <w:rPr>
                <w:szCs w:val="20"/>
              </w:rPr>
              <w:t>System</w:t>
            </w:r>
          </w:p>
        </w:tc>
        <w:tc>
          <w:tcPr>
            <w:tcW w:w="1701" w:type="dxa"/>
          </w:tcPr>
          <w:p w14:paraId="2E354336" w14:textId="355E59B7" w:rsidR="00517C89" w:rsidRPr="007076A7" w:rsidRDefault="00517C89">
            <w:pPr>
              <w:rPr>
                <w:szCs w:val="20"/>
              </w:rPr>
            </w:pPr>
            <w:r w:rsidRPr="007076A7">
              <w:rPr>
                <w:spacing w:val="-1"/>
                <w:szCs w:val="20"/>
              </w:rPr>
              <w:t>string</w:t>
            </w:r>
          </w:p>
        </w:tc>
        <w:tc>
          <w:tcPr>
            <w:tcW w:w="3827" w:type="dxa"/>
          </w:tcPr>
          <w:p w14:paraId="4C602D68" w14:textId="7FA49399"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20BAD0DD" w14:textId="67BF57C8" w:rsidR="00517C89" w:rsidRPr="007076A7" w:rsidRDefault="00517C89" w:rsidP="003A6D72">
            <w:pPr>
              <w:jc w:val="center"/>
              <w:rPr>
                <w:szCs w:val="20"/>
              </w:rPr>
            </w:pPr>
            <w:r w:rsidRPr="007076A7">
              <w:rPr>
                <w:spacing w:val="-1"/>
                <w:szCs w:val="20"/>
              </w:rPr>
              <w:t>0..1</w:t>
            </w:r>
          </w:p>
        </w:tc>
      </w:tr>
      <w:tr w:rsidR="00517C89" w:rsidRPr="007076A7" w14:paraId="729760C3" w14:textId="77777777" w:rsidTr="003A6D72">
        <w:tc>
          <w:tcPr>
            <w:tcW w:w="2802" w:type="dxa"/>
          </w:tcPr>
          <w:p w14:paraId="1A7BF4B0" w14:textId="32976F98" w:rsidR="00517C89" w:rsidRPr="007076A7" w:rsidRDefault="00517C89">
            <w:pPr>
              <w:rPr>
                <w:szCs w:val="20"/>
              </w:rPr>
            </w:pPr>
            <w:r w:rsidRPr="007076A7">
              <w:rPr>
                <w:szCs w:val="20"/>
              </w:rPr>
              <w:t>../../../</w:t>
            </w:r>
            <w:r w:rsidRPr="007076A7">
              <w:rPr>
                <w:spacing w:val="-1"/>
                <w:szCs w:val="20"/>
              </w:rPr>
              <w:t>../code</w:t>
            </w:r>
            <w:r w:rsidRPr="007076A7">
              <w:rPr>
                <w:szCs w:val="20"/>
              </w:rPr>
              <w:t>SystemName</w:t>
            </w:r>
          </w:p>
        </w:tc>
        <w:tc>
          <w:tcPr>
            <w:tcW w:w="1701" w:type="dxa"/>
          </w:tcPr>
          <w:p w14:paraId="2066D503" w14:textId="76A0EF2F" w:rsidR="00517C89" w:rsidRPr="007076A7" w:rsidRDefault="00517C89">
            <w:pPr>
              <w:rPr>
                <w:szCs w:val="20"/>
              </w:rPr>
            </w:pPr>
            <w:r w:rsidRPr="007076A7">
              <w:rPr>
                <w:spacing w:val="-1"/>
                <w:szCs w:val="20"/>
              </w:rPr>
              <w:t>string</w:t>
            </w:r>
          </w:p>
        </w:tc>
        <w:tc>
          <w:tcPr>
            <w:tcW w:w="3827" w:type="dxa"/>
          </w:tcPr>
          <w:p w14:paraId="24069C19" w14:textId="1704DD88" w:rsidR="00517C89" w:rsidRPr="007076A7" w:rsidRDefault="00517C89">
            <w:pPr>
              <w:rPr>
                <w:szCs w:val="20"/>
              </w:rPr>
            </w:pPr>
            <w:r w:rsidRPr="007076A7">
              <w:rPr>
                <w:szCs w:val="20"/>
              </w:rPr>
              <w:t>Namn på kodsystem för befattningskod.</w:t>
            </w:r>
          </w:p>
        </w:tc>
        <w:tc>
          <w:tcPr>
            <w:tcW w:w="1192" w:type="dxa"/>
          </w:tcPr>
          <w:p w14:paraId="2C9F33EA" w14:textId="30B35CD6" w:rsidR="00517C89" w:rsidRPr="007076A7" w:rsidRDefault="00517C89" w:rsidP="003A6D72">
            <w:pPr>
              <w:jc w:val="center"/>
              <w:rPr>
                <w:szCs w:val="20"/>
              </w:rPr>
            </w:pPr>
            <w:r w:rsidRPr="007076A7">
              <w:rPr>
                <w:spacing w:val="-1"/>
                <w:szCs w:val="20"/>
              </w:rPr>
              <w:t>0..1</w:t>
            </w:r>
          </w:p>
        </w:tc>
      </w:tr>
      <w:tr w:rsidR="00517C89" w:rsidRPr="007076A7" w14:paraId="312EC0B6" w14:textId="77777777" w:rsidTr="003A6D72">
        <w:tc>
          <w:tcPr>
            <w:tcW w:w="2802" w:type="dxa"/>
          </w:tcPr>
          <w:p w14:paraId="346800FE" w14:textId="6BFD3A95" w:rsidR="00517C89" w:rsidRPr="007076A7" w:rsidRDefault="00517C89">
            <w:pPr>
              <w:rPr>
                <w:szCs w:val="20"/>
              </w:rPr>
            </w:pPr>
            <w:r w:rsidRPr="007076A7">
              <w:rPr>
                <w:szCs w:val="20"/>
              </w:rPr>
              <w:t>../../../</w:t>
            </w:r>
            <w:r w:rsidRPr="007076A7">
              <w:rPr>
                <w:spacing w:val="-1"/>
                <w:szCs w:val="20"/>
              </w:rPr>
              <w:t>../code</w:t>
            </w:r>
            <w:r w:rsidRPr="007076A7">
              <w:rPr>
                <w:szCs w:val="20"/>
              </w:rPr>
              <w:t>SystemVersion</w:t>
            </w:r>
          </w:p>
        </w:tc>
        <w:tc>
          <w:tcPr>
            <w:tcW w:w="1701" w:type="dxa"/>
          </w:tcPr>
          <w:p w14:paraId="14FAD656" w14:textId="6CBD52D9" w:rsidR="00517C89" w:rsidRPr="007076A7" w:rsidRDefault="00517C89">
            <w:pPr>
              <w:rPr>
                <w:szCs w:val="20"/>
              </w:rPr>
            </w:pPr>
            <w:r w:rsidRPr="007076A7">
              <w:rPr>
                <w:spacing w:val="-1"/>
                <w:szCs w:val="20"/>
              </w:rPr>
              <w:t>string</w:t>
            </w:r>
          </w:p>
        </w:tc>
        <w:tc>
          <w:tcPr>
            <w:tcW w:w="3827" w:type="dxa"/>
          </w:tcPr>
          <w:p w14:paraId="75FD4E59" w14:textId="36203E40" w:rsidR="00517C89" w:rsidRPr="007076A7" w:rsidRDefault="00517C89">
            <w:pPr>
              <w:rPr>
                <w:szCs w:val="20"/>
              </w:rPr>
            </w:pPr>
            <w:r w:rsidRPr="007076A7">
              <w:rPr>
                <w:szCs w:val="20"/>
              </w:rPr>
              <w:t>Version på kodsystem för befattningskod.</w:t>
            </w:r>
          </w:p>
        </w:tc>
        <w:tc>
          <w:tcPr>
            <w:tcW w:w="1192" w:type="dxa"/>
          </w:tcPr>
          <w:p w14:paraId="11B39383" w14:textId="0E00FAFD" w:rsidR="00517C89" w:rsidRPr="007076A7" w:rsidRDefault="00517C89" w:rsidP="003A6D72">
            <w:pPr>
              <w:jc w:val="center"/>
              <w:rPr>
                <w:szCs w:val="20"/>
              </w:rPr>
            </w:pPr>
            <w:r w:rsidRPr="007076A7">
              <w:rPr>
                <w:spacing w:val="-1"/>
                <w:szCs w:val="20"/>
              </w:rPr>
              <w:t>0..1</w:t>
            </w:r>
          </w:p>
        </w:tc>
      </w:tr>
      <w:tr w:rsidR="00517C89" w:rsidRPr="007076A7" w14:paraId="650EC0F1" w14:textId="77777777" w:rsidTr="003A6D72">
        <w:tc>
          <w:tcPr>
            <w:tcW w:w="2802" w:type="dxa"/>
          </w:tcPr>
          <w:p w14:paraId="69A3E1D4" w14:textId="56A9784D" w:rsidR="00517C89" w:rsidRPr="007076A7" w:rsidRDefault="00517C89">
            <w:pPr>
              <w:rPr>
                <w:szCs w:val="20"/>
              </w:rPr>
            </w:pPr>
            <w:r w:rsidRPr="007076A7">
              <w:rPr>
                <w:szCs w:val="20"/>
              </w:rPr>
              <w:t>../../../</w:t>
            </w:r>
            <w:r w:rsidRPr="007076A7">
              <w:rPr>
                <w:spacing w:val="-1"/>
                <w:szCs w:val="20"/>
              </w:rPr>
              <w:t>../displayName</w:t>
            </w:r>
          </w:p>
        </w:tc>
        <w:tc>
          <w:tcPr>
            <w:tcW w:w="1701" w:type="dxa"/>
          </w:tcPr>
          <w:p w14:paraId="4F1B6871" w14:textId="3E790B3F" w:rsidR="00517C89" w:rsidRPr="007076A7" w:rsidRDefault="00517C89">
            <w:pPr>
              <w:rPr>
                <w:szCs w:val="20"/>
              </w:rPr>
            </w:pPr>
            <w:r w:rsidRPr="007076A7">
              <w:rPr>
                <w:spacing w:val="-1"/>
                <w:szCs w:val="20"/>
              </w:rPr>
              <w:t>string</w:t>
            </w:r>
          </w:p>
        </w:tc>
        <w:tc>
          <w:tcPr>
            <w:tcW w:w="3827" w:type="dxa"/>
          </w:tcPr>
          <w:p w14:paraId="69829C80" w14:textId="44B15198"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52BAD874" w14:textId="619408A9" w:rsidR="00517C89" w:rsidRPr="007076A7" w:rsidRDefault="00517C89" w:rsidP="003A6D72">
            <w:pPr>
              <w:jc w:val="center"/>
              <w:rPr>
                <w:szCs w:val="20"/>
              </w:rPr>
            </w:pPr>
            <w:r w:rsidRPr="007076A7">
              <w:rPr>
                <w:spacing w:val="-1"/>
                <w:szCs w:val="20"/>
              </w:rPr>
              <w:t>0..1</w:t>
            </w:r>
          </w:p>
        </w:tc>
      </w:tr>
      <w:tr w:rsidR="00517C89" w:rsidRPr="007076A7" w14:paraId="384C977D" w14:textId="77777777" w:rsidTr="003A6D72">
        <w:tc>
          <w:tcPr>
            <w:tcW w:w="2802" w:type="dxa"/>
          </w:tcPr>
          <w:p w14:paraId="020CBF7C" w14:textId="071D3070" w:rsidR="00517C89" w:rsidRPr="007076A7" w:rsidRDefault="00517C89">
            <w:pPr>
              <w:rPr>
                <w:szCs w:val="20"/>
              </w:rPr>
            </w:pPr>
            <w:r w:rsidRPr="007076A7">
              <w:rPr>
                <w:szCs w:val="20"/>
              </w:rPr>
              <w:t>../../../</w:t>
            </w:r>
            <w:r w:rsidRPr="007076A7">
              <w:rPr>
                <w:spacing w:val="-1"/>
                <w:szCs w:val="20"/>
              </w:rPr>
              <w:t>../originalText</w:t>
            </w:r>
          </w:p>
        </w:tc>
        <w:tc>
          <w:tcPr>
            <w:tcW w:w="1701" w:type="dxa"/>
          </w:tcPr>
          <w:p w14:paraId="3E1ABB09" w14:textId="05D7E187" w:rsidR="00517C89" w:rsidRPr="007076A7" w:rsidRDefault="00517C89">
            <w:pPr>
              <w:rPr>
                <w:szCs w:val="20"/>
              </w:rPr>
            </w:pPr>
            <w:r w:rsidRPr="007076A7">
              <w:rPr>
                <w:spacing w:val="-1"/>
                <w:szCs w:val="20"/>
              </w:rPr>
              <w:t>string</w:t>
            </w:r>
          </w:p>
        </w:tc>
        <w:tc>
          <w:tcPr>
            <w:tcW w:w="3827" w:type="dxa"/>
          </w:tcPr>
          <w:p w14:paraId="45F3AB4B" w14:textId="77777777" w:rsidR="00517C89" w:rsidRPr="007076A7" w:rsidRDefault="00517C89" w:rsidP="003A6D72">
            <w:pPr>
              <w:spacing w:line="229" w:lineRule="exact"/>
              <w:rPr>
                <w:szCs w:val="20"/>
              </w:rPr>
            </w:pPr>
            <w:r w:rsidRPr="007076A7">
              <w:rPr>
                <w:szCs w:val="20"/>
              </w:rPr>
              <w:t>Om befattning är beskriven i ett lokalt kodverk utan OID, eller när kod helt saknas, kan en beskrivande text anges i originalText.</w:t>
            </w:r>
          </w:p>
          <w:p w14:paraId="22860A96" w14:textId="2FFF3F61"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B50DD75" w14:textId="6E2F2BA0" w:rsidR="00517C89" w:rsidRPr="007076A7" w:rsidRDefault="00517C89" w:rsidP="003A6D72">
            <w:pPr>
              <w:jc w:val="center"/>
              <w:rPr>
                <w:szCs w:val="20"/>
              </w:rPr>
            </w:pPr>
            <w:r w:rsidRPr="007076A7">
              <w:rPr>
                <w:spacing w:val="-1"/>
                <w:szCs w:val="20"/>
              </w:rPr>
              <w:t>0..1</w:t>
            </w:r>
          </w:p>
        </w:tc>
      </w:tr>
      <w:tr w:rsidR="00517C89" w:rsidRPr="007076A7" w14:paraId="261FF345" w14:textId="77777777" w:rsidTr="003A6D72">
        <w:tc>
          <w:tcPr>
            <w:tcW w:w="2802" w:type="dxa"/>
          </w:tcPr>
          <w:p w14:paraId="6D5C62E9" w14:textId="22A98C97" w:rsidR="00517C89" w:rsidRPr="007076A7" w:rsidRDefault="00517C89">
            <w:pPr>
              <w:rPr>
                <w:szCs w:val="20"/>
              </w:rPr>
            </w:pPr>
            <w:r w:rsidRPr="007076A7">
              <w:rPr>
                <w:i/>
                <w:spacing w:val="-1"/>
                <w:szCs w:val="20"/>
              </w:rPr>
              <w:t>../../../healthcareProfessionalOrgUnit</w:t>
            </w:r>
          </w:p>
        </w:tc>
        <w:tc>
          <w:tcPr>
            <w:tcW w:w="1701" w:type="dxa"/>
          </w:tcPr>
          <w:p w14:paraId="0C4B6FF2" w14:textId="5D83533F" w:rsidR="00517C89" w:rsidRPr="007076A7" w:rsidRDefault="00517C89">
            <w:pPr>
              <w:rPr>
                <w:szCs w:val="20"/>
              </w:rPr>
            </w:pPr>
            <w:r w:rsidRPr="007076A7">
              <w:rPr>
                <w:i/>
                <w:spacing w:val="-1"/>
                <w:szCs w:val="20"/>
              </w:rPr>
              <w:t>OrgUnitType</w:t>
            </w:r>
          </w:p>
        </w:tc>
        <w:tc>
          <w:tcPr>
            <w:tcW w:w="3827" w:type="dxa"/>
          </w:tcPr>
          <w:p w14:paraId="45124E96" w14:textId="121D824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6A5DA8C1" w14:textId="111C01AA" w:rsidR="00517C89" w:rsidRPr="007076A7" w:rsidRDefault="00517C89" w:rsidP="003A6D72">
            <w:pPr>
              <w:jc w:val="center"/>
              <w:rPr>
                <w:szCs w:val="20"/>
              </w:rPr>
            </w:pPr>
            <w:r w:rsidRPr="007076A7">
              <w:rPr>
                <w:i/>
                <w:spacing w:val="-1"/>
                <w:szCs w:val="20"/>
              </w:rPr>
              <w:t>0..1</w:t>
            </w:r>
          </w:p>
        </w:tc>
      </w:tr>
      <w:tr w:rsidR="00517C89" w:rsidRPr="007076A7" w14:paraId="4AD2F74D" w14:textId="77777777" w:rsidTr="003A6D72">
        <w:tc>
          <w:tcPr>
            <w:tcW w:w="2802" w:type="dxa"/>
          </w:tcPr>
          <w:p w14:paraId="32C45AE9" w14:textId="7A7893BF" w:rsidR="00517C89" w:rsidRPr="007076A7" w:rsidRDefault="00517C89">
            <w:pPr>
              <w:rPr>
                <w:szCs w:val="20"/>
              </w:rPr>
            </w:pPr>
            <w:r w:rsidRPr="007076A7">
              <w:rPr>
                <w:szCs w:val="20"/>
              </w:rPr>
              <w:t>../../../../orgUnitHSAId</w:t>
            </w:r>
          </w:p>
        </w:tc>
        <w:tc>
          <w:tcPr>
            <w:tcW w:w="1701" w:type="dxa"/>
          </w:tcPr>
          <w:p w14:paraId="31E06301" w14:textId="7EC9010A" w:rsidR="00517C89" w:rsidRPr="007076A7" w:rsidRDefault="00517C89">
            <w:pPr>
              <w:rPr>
                <w:szCs w:val="20"/>
              </w:rPr>
            </w:pPr>
            <w:r w:rsidRPr="007076A7">
              <w:rPr>
                <w:spacing w:val="-1"/>
                <w:szCs w:val="20"/>
              </w:rPr>
              <w:t>HSAIdType</w:t>
            </w:r>
          </w:p>
        </w:tc>
        <w:tc>
          <w:tcPr>
            <w:tcW w:w="3827" w:type="dxa"/>
          </w:tcPr>
          <w:p w14:paraId="0842E659" w14:textId="0039EA2D"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098B94AA" w14:textId="48D97878" w:rsidR="00517C89" w:rsidRPr="007076A7" w:rsidRDefault="00517C89" w:rsidP="003A6D72">
            <w:pPr>
              <w:jc w:val="center"/>
              <w:rPr>
                <w:szCs w:val="20"/>
              </w:rPr>
            </w:pPr>
            <w:r w:rsidRPr="007076A7">
              <w:rPr>
                <w:spacing w:val="-1"/>
                <w:szCs w:val="20"/>
              </w:rPr>
              <w:t>0..1</w:t>
            </w:r>
          </w:p>
        </w:tc>
      </w:tr>
      <w:tr w:rsidR="00517C89" w:rsidRPr="007076A7" w14:paraId="26F084FA" w14:textId="77777777" w:rsidTr="003A6D72">
        <w:tc>
          <w:tcPr>
            <w:tcW w:w="2802" w:type="dxa"/>
          </w:tcPr>
          <w:p w14:paraId="1A6631FF" w14:textId="59EF6F4E" w:rsidR="00517C89" w:rsidRPr="007076A7" w:rsidRDefault="00517C89">
            <w:pPr>
              <w:rPr>
                <w:szCs w:val="20"/>
              </w:rPr>
            </w:pPr>
            <w:r w:rsidRPr="007076A7">
              <w:rPr>
                <w:szCs w:val="20"/>
              </w:rPr>
              <w:t>../../../../orgUnitName</w:t>
            </w:r>
          </w:p>
        </w:tc>
        <w:tc>
          <w:tcPr>
            <w:tcW w:w="1701" w:type="dxa"/>
          </w:tcPr>
          <w:p w14:paraId="5D98C220" w14:textId="518DF826" w:rsidR="00517C89" w:rsidRPr="007076A7" w:rsidRDefault="00517C89">
            <w:pPr>
              <w:rPr>
                <w:szCs w:val="20"/>
              </w:rPr>
            </w:pPr>
            <w:r w:rsidRPr="007076A7">
              <w:rPr>
                <w:spacing w:val="-1"/>
                <w:szCs w:val="20"/>
              </w:rPr>
              <w:t>string</w:t>
            </w:r>
          </w:p>
        </w:tc>
        <w:tc>
          <w:tcPr>
            <w:tcW w:w="3827" w:type="dxa"/>
          </w:tcPr>
          <w:p w14:paraId="485C3232" w14:textId="4E75AA76" w:rsidR="00517C89" w:rsidRPr="007076A7" w:rsidRDefault="00517C89">
            <w:pPr>
              <w:rPr>
                <w:szCs w:val="20"/>
              </w:rPr>
            </w:pPr>
            <w:r w:rsidRPr="007076A7">
              <w:rPr>
                <w:spacing w:val="-1"/>
                <w:szCs w:val="20"/>
              </w:rPr>
              <w:t>Namn på organisationsenhet. Om tillgängligt skall detta anges.</w:t>
            </w:r>
          </w:p>
        </w:tc>
        <w:tc>
          <w:tcPr>
            <w:tcW w:w="1192" w:type="dxa"/>
          </w:tcPr>
          <w:p w14:paraId="13FE8993" w14:textId="131956D9" w:rsidR="00517C89" w:rsidRPr="007076A7" w:rsidRDefault="00517C89" w:rsidP="003A6D72">
            <w:pPr>
              <w:jc w:val="center"/>
              <w:rPr>
                <w:szCs w:val="20"/>
              </w:rPr>
            </w:pPr>
            <w:r w:rsidRPr="007076A7">
              <w:rPr>
                <w:spacing w:val="-1"/>
                <w:szCs w:val="20"/>
              </w:rPr>
              <w:t>0..1</w:t>
            </w:r>
          </w:p>
        </w:tc>
      </w:tr>
      <w:tr w:rsidR="00517C89" w:rsidRPr="007076A7" w14:paraId="3D49C3D6" w14:textId="77777777" w:rsidTr="003A6D72">
        <w:tc>
          <w:tcPr>
            <w:tcW w:w="2802" w:type="dxa"/>
          </w:tcPr>
          <w:p w14:paraId="742A239D" w14:textId="4E257E79" w:rsidR="00517C89" w:rsidRPr="007076A7" w:rsidRDefault="00517C89">
            <w:pPr>
              <w:rPr>
                <w:szCs w:val="20"/>
              </w:rPr>
            </w:pPr>
            <w:r w:rsidRPr="007076A7">
              <w:rPr>
                <w:szCs w:val="20"/>
              </w:rPr>
              <w:lastRenderedPageBreak/>
              <w:t>../../../../orgUnitTelecom</w:t>
            </w:r>
          </w:p>
        </w:tc>
        <w:tc>
          <w:tcPr>
            <w:tcW w:w="1701" w:type="dxa"/>
          </w:tcPr>
          <w:p w14:paraId="0FA5321A" w14:textId="0F71D847" w:rsidR="00517C89" w:rsidRPr="007076A7" w:rsidRDefault="00517C89">
            <w:pPr>
              <w:rPr>
                <w:szCs w:val="20"/>
              </w:rPr>
            </w:pPr>
            <w:r w:rsidRPr="007076A7">
              <w:rPr>
                <w:spacing w:val="-1"/>
                <w:szCs w:val="20"/>
              </w:rPr>
              <w:t>string</w:t>
            </w:r>
          </w:p>
        </w:tc>
        <w:tc>
          <w:tcPr>
            <w:tcW w:w="3827" w:type="dxa"/>
          </w:tcPr>
          <w:p w14:paraId="4F7FD0DB" w14:textId="1D82D9FC"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757C5159" w14:textId="3FF1693F" w:rsidR="00517C89" w:rsidRPr="007076A7" w:rsidRDefault="00517C89" w:rsidP="003A6D72">
            <w:pPr>
              <w:jc w:val="center"/>
              <w:rPr>
                <w:szCs w:val="20"/>
              </w:rPr>
            </w:pPr>
            <w:r w:rsidRPr="007076A7">
              <w:rPr>
                <w:szCs w:val="20"/>
              </w:rPr>
              <w:t>0..1</w:t>
            </w:r>
          </w:p>
        </w:tc>
      </w:tr>
      <w:tr w:rsidR="00517C89" w:rsidRPr="007076A7" w14:paraId="1E9679D5" w14:textId="77777777" w:rsidTr="003A6D72">
        <w:tc>
          <w:tcPr>
            <w:tcW w:w="2802" w:type="dxa"/>
          </w:tcPr>
          <w:p w14:paraId="51EAB000" w14:textId="2B5F616B" w:rsidR="00517C89" w:rsidRPr="007076A7" w:rsidRDefault="00517C89">
            <w:pPr>
              <w:rPr>
                <w:szCs w:val="20"/>
              </w:rPr>
            </w:pPr>
            <w:r w:rsidRPr="007076A7">
              <w:rPr>
                <w:szCs w:val="20"/>
              </w:rPr>
              <w:t>../../../../orgUnitEmail</w:t>
            </w:r>
          </w:p>
        </w:tc>
        <w:tc>
          <w:tcPr>
            <w:tcW w:w="1701" w:type="dxa"/>
          </w:tcPr>
          <w:p w14:paraId="336EBFE0" w14:textId="0528FCF3" w:rsidR="00517C89" w:rsidRPr="007076A7" w:rsidRDefault="00517C89">
            <w:pPr>
              <w:rPr>
                <w:szCs w:val="20"/>
              </w:rPr>
            </w:pPr>
            <w:r w:rsidRPr="007076A7">
              <w:rPr>
                <w:spacing w:val="-1"/>
                <w:szCs w:val="20"/>
              </w:rPr>
              <w:t>string</w:t>
            </w:r>
          </w:p>
        </w:tc>
        <w:tc>
          <w:tcPr>
            <w:tcW w:w="3827" w:type="dxa"/>
          </w:tcPr>
          <w:p w14:paraId="3AC3BFFA" w14:textId="107C96CD"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02A8BE3A" w14:textId="16B1E382" w:rsidR="00517C89" w:rsidRPr="007076A7" w:rsidRDefault="00517C89" w:rsidP="003A6D72">
            <w:pPr>
              <w:jc w:val="center"/>
              <w:rPr>
                <w:szCs w:val="20"/>
              </w:rPr>
            </w:pPr>
            <w:r w:rsidRPr="007076A7">
              <w:rPr>
                <w:szCs w:val="20"/>
              </w:rPr>
              <w:t>0..1</w:t>
            </w:r>
          </w:p>
        </w:tc>
      </w:tr>
      <w:tr w:rsidR="00517C89" w:rsidRPr="007076A7" w14:paraId="4204F351" w14:textId="77777777" w:rsidTr="003A6D72">
        <w:tc>
          <w:tcPr>
            <w:tcW w:w="2802" w:type="dxa"/>
          </w:tcPr>
          <w:p w14:paraId="0DCCB428" w14:textId="4171AC12" w:rsidR="00517C89" w:rsidRPr="007076A7" w:rsidRDefault="00517C89">
            <w:pPr>
              <w:rPr>
                <w:szCs w:val="20"/>
              </w:rPr>
            </w:pPr>
            <w:r w:rsidRPr="007076A7">
              <w:rPr>
                <w:szCs w:val="20"/>
              </w:rPr>
              <w:t>../../../../orgUnitAddress</w:t>
            </w:r>
          </w:p>
        </w:tc>
        <w:tc>
          <w:tcPr>
            <w:tcW w:w="1701" w:type="dxa"/>
          </w:tcPr>
          <w:p w14:paraId="01280980" w14:textId="40E31112" w:rsidR="00517C89" w:rsidRPr="007076A7" w:rsidRDefault="00517C89">
            <w:pPr>
              <w:rPr>
                <w:szCs w:val="20"/>
              </w:rPr>
            </w:pPr>
            <w:r w:rsidRPr="007076A7">
              <w:rPr>
                <w:spacing w:val="-1"/>
                <w:szCs w:val="20"/>
              </w:rPr>
              <w:t>string</w:t>
            </w:r>
          </w:p>
        </w:tc>
        <w:tc>
          <w:tcPr>
            <w:tcW w:w="3827" w:type="dxa"/>
          </w:tcPr>
          <w:p w14:paraId="780111FE" w14:textId="6212B3E8"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5C1C3AB4" w14:textId="028CB95B" w:rsidR="00517C89" w:rsidRPr="007076A7" w:rsidRDefault="00517C89" w:rsidP="003A6D72">
            <w:pPr>
              <w:jc w:val="center"/>
              <w:rPr>
                <w:szCs w:val="20"/>
              </w:rPr>
            </w:pPr>
            <w:r w:rsidRPr="007076A7">
              <w:rPr>
                <w:szCs w:val="20"/>
              </w:rPr>
              <w:t>0..1</w:t>
            </w:r>
          </w:p>
        </w:tc>
      </w:tr>
      <w:tr w:rsidR="00517C89" w:rsidRPr="007076A7" w14:paraId="086EA30A" w14:textId="77777777" w:rsidTr="003A6D72">
        <w:tc>
          <w:tcPr>
            <w:tcW w:w="2802" w:type="dxa"/>
          </w:tcPr>
          <w:p w14:paraId="52F741CB" w14:textId="6BAF8503" w:rsidR="00517C89" w:rsidRPr="007076A7" w:rsidRDefault="00517C89">
            <w:pPr>
              <w:rPr>
                <w:szCs w:val="20"/>
              </w:rPr>
            </w:pPr>
            <w:r w:rsidRPr="007076A7">
              <w:rPr>
                <w:szCs w:val="20"/>
              </w:rPr>
              <w:t>../../../../orgUnitLocation</w:t>
            </w:r>
          </w:p>
        </w:tc>
        <w:tc>
          <w:tcPr>
            <w:tcW w:w="1701" w:type="dxa"/>
          </w:tcPr>
          <w:p w14:paraId="72A3DAA4" w14:textId="478EC3B2" w:rsidR="00517C89" w:rsidRPr="007076A7" w:rsidRDefault="00517C89">
            <w:pPr>
              <w:rPr>
                <w:szCs w:val="20"/>
              </w:rPr>
            </w:pPr>
            <w:r w:rsidRPr="007076A7">
              <w:rPr>
                <w:spacing w:val="-1"/>
                <w:szCs w:val="20"/>
              </w:rPr>
              <w:t>string</w:t>
            </w:r>
          </w:p>
        </w:tc>
        <w:tc>
          <w:tcPr>
            <w:tcW w:w="3827" w:type="dxa"/>
          </w:tcPr>
          <w:p w14:paraId="1307B3E0" w14:textId="22619C53" w:rsidR="00517C89" w:rsidRPr="007076A7" w:rsidRDefault="00BC5398">
            <w:pPr>
              <w:rPr>
                <w:szCs w:val="20"/>
              </w:rPr>
            </w:pPr>
            <w:r w:rsidRPr="007076A7">
              <w:rPr>
                <w:szCs w:val="20"/>
              </w:rPr>
              <w:t xml:space="preserve">Text som anger namnet på </w:t>
            </w:r>
            <w:r w:rsidR="00517C89" w:rsidRPr="007076A7">
              <w:rPr>
                <w:szCs w:val="20"/>
              </w:rPr>
              <w:t>plats eller ort fo</w:t>
            </w:r>
            <w:r w:rsidR="00517C89" w:rsidRPr="007076A7">
              <w:rPr>
                <w:rFonts w:cs="Georgia"/>
                <w:szCs w:val="20"/>
              </w:rPr>
              <w:t>̈</w:t>
            </w:r>
            <w:r w:rsidR="00517C89" w:rsidRPr="007076A7">
              <w:rPr>
                <w:szCs w:val="20"/>
              </w:rPr>
              <w:t>r organisationens fysiska placering.</w:t>
            </w:r>
          </w:p>
        </w:tc>
        <w:tc>
          <w:tcPr>
            <w:tcW w:w="1192" w:type="dxa"/>
          </w:tcPr>
          <w:p w14:paraId="298C5A3D" w14:textId="680C33EE" w:rsidR="00517C89" w:rsidRPr="007076A7" w:rsidRDefault="00517C89" w:rsidP="003A6D72">
            <w:pPr>
              <w:jc w:val="center"/>
              <w:rPr>
                <w:szCs w:val="20"/>
              </w:rPr>
            </w:pPr>
            <w:r w:rsidRPr="007076A7">
              <w:rPr>
                <w:szCs w:val="20"/>
              </w:rPr>
              <w:t>0..1</w:t>
            </w:r>
          </w:p>
        </w:tc>
      </w:tr>
      <w:tr w:rsidR="00517C89" w:rsidRPr="007076A7" w14:paraId="27FC8E10" w14:textId="77777777" w:rsidTr="003A6D72">
        <w:tc>
          <w:tcPr>
            <w:tcW w:w="2802" w:type="dxa"/>
          </w:tcPr>
          <w:p w14:paraId="373123E1" w14:textId="77777777" w:rsidR="00517C89" w:rsidRPr="007076A7" w:rsidRDefault="00517C89" w:rsidP="003A6D72">
            <w:pPr>
              <w:spacing w:line="229" w:lineRule="exact"/>
              <w:rPr>
                <w:szCs w:val="20"/>
              </w:rPr>
            </w:pPr>
            <w:r w:rsidRPr="007076A7">
              <w:rPr>
                <w:szCs w:val="20"/>
              </w:rPr>
              <w:t>../../../healthcareProfessional</w:t>
            </w:r>
            <w:r w:rsidRPr="007076A7">
              <w:rPr>
                <w:spacing w:val="-1"/>
                <w:szCs w:val="20"/>
              </w:rPr>
              <w:t>CareUnitHSAId</w:t>
            </w:r>
          </w:p>
          <w:p w14:paraId="1771780C" w14:textId="77777777" w:rsidR="00517C89" w:rsidRPr="007076A7" w:rsidRDefault="00517C89">
            <w:pPr>
              <w:rPr>
                <w:szCs w:val="20"/>
              </w:rPr>
            </w:pPr>
          </w:p>
        </w:tc>
        <w:tc>
          <w:tcPr>
            <w:tcW w:w="1701" w:type="dxa"/>
          </w:tcPr>
          <w:p w14:paraId="733A3039" w14:textId="77777777" w:rsidR="00517C89" w:rsidRPr="007076A7" w:rsidRDefault="00517C89" w:rsidP="003A6D72">
            <w:pPr>
              <w:spacing w:line="229" w:lineRule="exact"/>
              <w:rPr>
                <w:rFonts w:cs="Arial"/>
                <w:szCs w:val="20"/>
              </w:rPr>
            </w:pPr>
            <w:r w:rsidRPr="007076A7">
              <w:rPr>
                <w:spacing w:val="-1"/>
                <w:szCs w:val="20"/>
              </w:rPr>
              <w:t>HSAIdType</w:t>
            </w:r>
          </w:p>
          <w:p w14:paraId="1A58F179" w14:textId="77777777" w:rsidR="00517C89" w:rsidRPr="007076A7" w:rsidRDefault="00517C89" w:rsidP="003A6D72">
            <w:pPr>
              <w:spacing w:line="226" w:lineRule="exact"/>
              <w:rPr>
                <w:spacing w:val="-1"/>
                <w:szCs w:val="20"/>
              </w:rPr>
            </w:pPr>
          </w:p>
          <w:p w14:paraId="77172DC9" w14:textId="77777777" w:rsidR="00517C89" w:rsidRPr="007076A7" w:rsidRDefault="00517C89">
            <w:pPr>
              <w:rPr>
                <w:szCs w:val="20"/>
              </w:rPr>
            </w:pPr>
          </w:p>
        </w:tc>
        <w:tc>
          <w:tcPr>
            <w:tcW w:w="3827" w:type="dxa"/>
          </w:tcPr>
          <w:p w14:paraId="4F447885" w14:textId="3426E291" w:rsidR="00517C89" w:rsidRPr="007076A7" w:rsidRDefault="00517C89" w:rsidP="000C5BDE">
            <w:pPr>
              <w:spacing w:line="226" w:lineRule="exact"/>
              <w:rPr>
                <w:szCs w:val="20"/>
              </w:rPr>
            </w:pPr>
            <w:r w:rsidRPr="007076A7">
              <w:rPr>
                <w:szCs w:val="20"/>
              </w:rPr>
              <w:t xml:space="preserve">HSA-id för vårdenhet (pdl-ansvar) som vård- och omsorgspersonen är uppdragstagare för. Skall anges om tillgänglig. </w:t>
            </w:r>
          </w:p>
        </w:tc>
        <w:tc>
          <w:tcPr>
            <w:tcW w:w="1192" w:type="dxa"/>
          </w:tcPr>
          <w:p w14:paraId="10D073F1" w14:textId="31215477" w:rsidR="00517C89" w:rsidRPr="007076A7" w:rsidRDefault="00517C89" w:rsidP="003A6D72">
            <w:pPr>
              <w:jc w:val="center"/>
              <w:rPr>
                <w:szCs w:val="20"/>
              </w:rPr>
            </w:pPr>
            <w:r w:rsidRPr="007076A7">
              <w:rPr>
                <w:spacing w:val="-1"/>
                <w:szCs w:val="20"/>
              </w:rPr>
              <w:t>0..1</w:t>
            </w:r>
          </w:p>
        </w:tc>
      </w:tr>
      <w:tr w:rsidR="00517C89" w:rsidRPr="007076A7" w14:paraId="607DF4CC" w14:textId="77777777" w:rsidTr="003A6D72">
        <w:tc>
          <w:tcPr>
            <w:tcW w:w="2802" w:type="dxa"/>
          </w:tcPr>
          <w:p w14:paraId="1EE2C76B" w14:textId="66B21A7E" w:rsidR="00517C89" w:rsidRPr="007076A7" w:rsidRDefault="00517C89">
            <w:pPr>
              <w:rPr>
                <w:szCs w:val="20"/>
              </w:rPr>
            </w:pPr>
            <w:r w:rsidRPr="007076A7">
              <w:rPr>
                <w:szCs w:val="20"/>
              </w:rPr>
              <w:t>../../../healthcareProfessional</w:t>
            </w:r>
            <w:r w:rsidRPr="007076A7">
              <w:rPr>
                <w:spacing w:val="-1"/>
                <w:szCs w:val="20"/>
              </w:rPr>
              <w:t>CareGiverHSAId</w:t>
            </w:r>
          </w:p>
        </w:tc>
        <w:tc>
          <w:tcPr>
            <w:tcW w:w="1701" w:type="dxa"/>
          </w:tcPr>
          <w:p w14:paraId="59AF35A1" w14:textId="77777777" w:rsidR="00517C89" w:rsidRPr="007076A7" w:rsidRDefault="00517C89" w:rsidP="003A6D72">
            <w:pPr>
              <w:spacing w:line="226" w:lineRule="exact"/>
              <w:rPr>
                <w:spacing w:val="-1"/>
                <w:szCs w:val="20"/>
              </w:rPr>
            </w:pPr>
            <w:r w:rsidRPr="007076A7">
              <w:rPr>
                <w:spacing w:val="-1"/>
                <w:szCs w:val="20"/>
              </w:rPr>
              <w:t>HSAIdType</w:t>
            </w:r>
          </w:p>
          <w:p w14:paraId="7D0911E9" w14:textId="77777777" w:rsidR="00517C89" w:rsidRPr="007076A7" w:rsidRDefault="00517C89">
            <w:pPr>
              <w:rPr>
                <w:szCs w:val="20"/>
              </w:rPr>
            </w:pPr>
          </w:p>
        </w:tc>
        <w:tc>
          <w:tcPr>
            <w:tcW w:w="3827" w:type="dxa"/>
          </w:tcPr>
          <w:p w14:paraId="600100C4" w14:textId="31A943DF" w:rsidR="00517C89" w:rsidRPr="007076A7" w:rsidRDefault="00517C89">
            <w:pPr>
              <w:rPr>
                <w:szCs w:val="20"/>
              </w:rPr>
            </w:pPr>
            <w:r w:rsidRPr="007076A7">
              <w:rPr>
                <w:szCs w:val="20"/>
              </w:rPr>
              <w:t>HSA-id för vårdgivaren, som är vårdgivare för den enhet som författaren är uppdragstagare för. Skall anges om tillgänglig.</w:t>
            </w:r>
          </w:p>
        </w:tc>
        <w:tc>
          <w:tcPr>
            <w:tcW w:w="1192" w:type="dxa"/>
          </w:tcPr>
          <w:p w14:paraId="2187596A" w14:textId="459D8872" w:rsidR="00517C89" w:rsidRPr="007076A7" w:rsidRDefault="00517C89" w:rsidP="003A6D72">
            <w:pPr>
              <w:jc w:val="center"/>
              <w:rPr>
                <w:szCs w:val="20"/>
              </w:rPr>
            </w:pPr>
            <w:r w:rsidRPr="007076A7">
              <w:rPr>
                <w:spacing w:val="-1"/>
                <w:szCs w:val="20"/>
              </w:rPr>
              <w:t>0..1</w:t>
            </w:r>
          </w:p>
        </w:tc>
      </w:tr>
      <w:tr w:rsidR="00517C89" w:rsidRPr="007076A7" w14:paraId="6A1BCD0B" w14:textId="77777777" w:rsidTr="003A6D72">
        <w:tc>
          <w:tcPr>
            <w:tcW w:w="2802" w:type="dxa"/>
          </w:tcPr>
          <w:p w14:paraId="5B252647" w14:textId="47884D5D" w:rsidR="00517C89" w:rsidRPr="007076A7" w:rsidRDefault="00517C89">
            <w:pPr>
              <w:rPr>
                <w:szCs w:val="20"/>
              </w:rPr>
            </w:pPr>
            <w:r w:rsidRPr="007076A7">
              <w:rPr>
                <w:i/>
                <w:szCs w:val="20"/>
              </w:rPr>
              <w:t>../../legalAuthenticator</w:t>
            </w:r>
          </w:p>
        </w:tc>
        <w:tc>
          <w:tcPr>
            <w:tcW w:w="1701" w:type="dxa"/>
          </w:tcPr>
          <w:p w14:paraId="3B3A4869" w14:textId="530CBB5B" w:rsidR="00517C89" w:rsidRPr="007076A7" w:rsidRDefault="00517C89">
            <w:pPr>
              <w:rPr>
                <w:szCs w:val="20"/>
              </w:rPr>
            </w:pPr>
            <w:r w:rsidRPr="007076A7">
              <w:rPr>
                <w:i/>
                <w:szCs w:val="20"/>
              </w:rPr>
              <w:t>LegalAuthenticatorType</w:t>
            </w:r>
          </w:p>
        </w:tc>
        <w:tc>
          <w:tcPr>
            <w:tcW w:w="3827" w:type="dxa"/>
          </w:tcPr>
          <w:p w14:paraId="45F8BD16" w14:textId="52CE9DA8" w:rsidR="00517C89" w:rsidRPr="007076A7" w:rsidRDefault="00517C89" w:rsidP="000C5BDE">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192" w:type="dxa"/>
          </w:tcPr>
          <w:p w14:paraId="727ABFC5" w14:textId="033B5D1C" w:rsidR="00517C89" w:rsidRPr="007076A7" w:rsidRDefault="00517C89" w:rsidP="003A6D72">
            <w:pPr>
              <w:jc w:val="center"/>
              <w:rPr>
                <w:szCs w:val="20"/>
              </w:rPr>
            </w:pPr>
            <w:r w:rsidRPr="007076A7">
              <w:rPr>
                <w:i/>
                <w:szCs w:val="20"/>
              </w:rPr>
              <w:t>0..1</w:t>
            </w:r>
          </w:p>
        </w:tc>
      </w:tr>
      <w:tr w:rsidR="00517C89" w:rsidRPr="007076A7" w14:paraId="35DD4385" w14:textId="77777777" w:rsidTr="003A6D72">
        <w:tc>
          <w:tcPr>
            <w:tcW w:w="2802" w:type="dxa"/>
          </w:tcPr>
          <w:p w14:paraId="47960F2A" w14:textId="5B830CB9" w:rsidR="00517C89" w:rsidRPr="007076A7" w:rsidRDefault="00517C89" w:rsidP="000C5BDE">
            <w:pPr>
              <w:spacing w:line="229" w:lineRule="exact"/>
              <w:rPr>
                <w:szCs w:val="20"/>
              </w:rPr>
            </w:pPr>
            <w:r w:rsidRPr="007076A7">
              <w:rPr>
                <w:szCs w:val="20"/>
              </w:rPr>
              <w:t>../../../signatureTime</w:t>
            </w:r>
          </w:p>
        </w:tc>
        <w:tc>
          <w:tcPr>
            <w:tcW w:w="1701" w:type="dxa"/>
          </w:tcPr>
          <w:p w14:paraId="62D094E0" w14:textId="4D8BF51D" w:rsidR="00517C89" w:rsidRPr="007076A7" w:rsidRDefault="00517C89" w:rsidP="000C5BDE">
            <w:pPr>
              <w:spacing w:line="229" w:lineRule="exact"/>
              <w:rPr>
                <w:szCs w:val="20"/>
              </w:rPr>
            </w:pPr>
            <w:r w:rsidRPr="007076A7">
              <w:rPr>
                <w:szCs w:val="20"/>
              </w:rPr>
              <w:t>TimeStampType</w:t>
            </w:r>
          </w:p>
        </w:tc>
        <w:tc>
          <w:tcPr>
            <w:tcW w:w="3827" w:type="dxa"/>
          </w:tcPr>
          <w:p w14:paraId="76EC2E50" w14:textId="0D47468F" w:rsidR="00517C89" w:rsidRPr="007076A7" w:rsidRDefault="00517C89" w:rsidP="000C5BDE">
            <w:pPr>
              <w:spacing w:line="229" w:lineRule="exact"/>
              <w:rPr>
                <w:szCs w:val="20"/>
              </w:rPr>
            </w:pPr>
            <w:r w:rsidRPr="007076A7">
              <w:rPr>
                <w:szCs w:val="20"/>
              </w:rPr>
              <w:t>Tidpunkt för signering.</w:t>
            </w:r>
          </w:p>
        </w:tc>
        <w:tc>
          <w:tcPr>
            <w:tcW w:w="1192" w:type="dxa"/>
          </w:tcPr>
          <w:p w14:paraId="5DB9A434" w14:textId="23E9B330" w:rsidR="00517C89" w:rsidRPr="007076A7" w:rsidRDefault="00517C89" w:rsidP="003A6D72">
            <w:pPr>
              <w:jc w:val="center"/>
              <w:rPr>
                <w:szCs w:val="20"/>
              </w:rPr>
            </w:pPr>
            <w:r w:rsidRPr="007076A7">
              <w:rPr>
                <w:szCs w:val="20"/>
              </w:rPr>
              <w:t>1..1</w:t>
            </w:r>
          </w:p>
        </w:tc>
      </w:tr>
      <w:tr w:rsidR="00517C89" w:rsidRPr="007076A7" w14:paraId="747270A6" w14:textId="77777777" w:rsidTr="003A6D72">
        <w:tc>
          <w:tcPr>
            <w:tcW w:w="2802" w:type="dxa"/>
          </w:tcPr>
          <w:p w14:paraId="578BFB6C" w14:textId="77777777" w:rsidR="00517C89" w:rsidRPr="007076A7" w:rsidRDefault="00517C89" w:rsidP="003A6D72">
            <w:pPr>
              <w:spacing w:line="229" w:lineRule="exact"/>
              <w:rPr>
                <w:szCs w:val="20"/>
              </w:rPr>
            </w:pPr>
            <w:r w:rsidRPr="007076A7">
              <w:rPr>
                <w:szCs w:val="20"/>
              </w:rPr>
              <w:t>../../../legalAuthenticatorHSAId</w:t>
            </w:r>
          </w:p>
          <w:p w14:paraId="04741CFD" w14:textId="77777777" w:rsidR="00517C89" w:rsidRPr="007076A7" w:rsidRDefault="00517C89">
            <w:pPr>
              <w:rPr>
                <w:szCs w:val="20"/>
              </w:rPr>
            </w:pPr>
          </w:p>
        </w:tc>
        <w:tc>
          <w:tcPr>
            <w:tcW w:w="1701" w:type="dxa"/>
          </w:tcPr>
          <w:p w14:paraId="303946E9" w14:textId="77777777" w:rsidR="00517C89" w:rsidRPr="007076A7" w:rsidRDefault="00517C89" w:rsidP="003A6D72">
            <w:pPr>
              <w:spacing w:line="229" w:lineRule="exact"/>
              <w:rPr>
                <w:szCs w:val="20"/>
              </w:rPr>
            </w:pPr>
            <w:r w:rsidRPr="007076A7">
              <w:rPr>
                <w:szCs w:val="20"/>
              </w:rPr>
              <w:t>HSAIdType</w:t>
            </w:r>
          </w:p>
          <w:p w14:paraId="7588B6F3" w14:textId="77777777" w:rsidR="00517C89" w:rsidRPr="007076A7" w:rsidRDefault="00517C89">
            <w:pPr>
              <w:rPr>
                <w:szCs w:val="20"/>
              </w:rPr>
            </w:pPr>
          </w:p>
        </w:tc>
        <w:tc>
          <w:tcPr>
            <w:tcW w:w="3827" w:type="dxa"/>
          </w:tcPr>
          <w:p w14:paraId="18DF8C74" w14:textId="206228F8" w:rsidR="00517C89" w:rsidRPr="007076A7" w:rsidRDefault="00517C89">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192" w:type="dxa"/>
          </w:tcPr>
          <w:p w14:paraId="531C0180" w14:textId="70CA8124" w:rsidR="00517C89" w:rsidRPr="007076A7" w:rsidRDefault="00517C89" w:rsidP="003A6D72">
            <w:pPr>
              <w:jc w:val="center"/>
              <w:rPr>
                <w:szCs w:val="20"/>
              </w:rPr>
            </w:pPr>
            <w:r w:rsidRPr="007076A7">
              <w:rPr>
                <w:szCs w:val="20"/>
              </w:rPr>
              <w:t>0..1</w:t>
            </w:r>
          </w:p>
        </w:tc>
      </w:tr>
      <w:tr w:rsidR="00517C89" w:rsidRPr="007076A7" w14:paraId="5D6F719F" w14:textId="77777777" w:rsidTr="003A6D72">
        <w:tc>
          <w:tcPr>
            <w:tcW w:w="2802" w:type="dxa"/>
          </w:tcPr>
          <w:p w14:paraId="655898BF" w14:textId="026A9A72" w:rsidR="00517C89" w:rsidRPr="007076A7" w:rsidRDefault="00517C89" w:rsidP="000C5BDE">
            <w:pPr>
              <w:spacing w:line="229" w:lineRule="exact"/>
              <w:rPr>
                <w:szCs w:val="20"/>
              </w:rPr>
            </w:pPr>
            <w:r w:rsidRPr="007076A7">
              <w:rPr>
                <w:szCs w:val="20"/>
              </w:rPr>
              <w:t>../../../legalAuthenticatorName</w:t>
            </w:r>
          </w:p>
        </w:tc>
        <w:tc>
          <w:tcPr>
            <w:tcW w:w="1701" w:type="dxa"/>
          </w:tcPr>
          <w:p w14:paraId="12E8CEC0" w14:textId="4EB3A742" w:rsidR="00517C89" w:rsidRPr="007076A7" w:rsidRDefault="00414E5E">
            <w:pPr>
              <w:rPr>
                <w:szCs w:val="20"/>
              </w:rPr>
            </w:pPr>
            <w:r w:rsidRPr="007076A7">
              <w:rPr>
                <w:szCs w:val="20"/>
              </w:rPr>
              <w:t>s</w:t>
            </w:r>
            <w:r w:rsidR="00517C89" w:rsidRPr="007076A7">
              <w:rPr>
                <w:szCs w:val="20"/>
              </w:rPr>
              <w:t>tring</w:t>
            </w:r>
          </w:p>
        </w:tc>
        <w:tc>
          <w:tcPr>
            <w:tcW w:w="3827" w:type="dxa"/>
          </w:tcPr>
          <w:p w14:paraId="08505CCB" w14:textId="768A51CF" w:rsidR="00517C89" w:rsidRPr="007076A7" w:rsidRDefault="00517C89">
            <w:pPr>
              <w:rPr>
                <w:szCs w:val="20"/>
              </w:rPr>
            </w:pPr>
            <w:r w:rsidRPr="007076A7">
              <w:rPr>
                <w:szCs w:val="20"/>
              </w:rPr>
              <w:t>Namnen i klartext för signerande person.</w:t>
            </w:r>
          </w:p>
        </w:tc>
        <w:tc>
          <w:tcPr>
            <w:tcW w:w="1192" w:type="dxa"/>
          </w:tcPr>
          <w:p w14:paraId="0E047E56" w14:textId="3371649E" w:rsidR="00517C89" w:rsidRPr="007076A7" w:rsidRDefault="00517C89" w:rsidP="003A6D72">
            <w:pPr>
              <w:jc w:val="center"/>
              <w:rPr>
                <w:szCs w:val="20"/>
              </w:rPr>
            </w:pPr>
            <w:r w:rsidRPr="007076A7">
              <w:rPr>
                <w:szCs w:val="20"/>
              </w:rPr>
              <w:t>0..1</w:t>
            </w:r>
          </w:p>
        </w:tc>
      </w:tr>
      <w:tr w:rsidR="002E59FA" w:rsidRPr="007076A7" w14:paraId="3B370AF6" w14:textId="77777777" w:rsidTr="003A6D72">
        <w:tc>
          <w:tcPr>
            <w:tcW w:w="2802" w:type="dxa"/>
          </w:tcPr>
          <w:p w14:paraId="04FAFC39" w14:textId="6D901B52" w:rsidR="002E59FA" w:rsidRPr="007076A7" w:rsidRDefault="002E59FA" w:rsidP="00F66D4E">
            <w:pPr>
              <w:spacing w:line="229" w:lineRule="exact"/>
              <w:rPr>
                <w:szCs w:val="20"/>
              </w:rPr>
            </w:pPr>
            <w:r w:rsidRPr="007076A7">
              <w:rPr>
                <w:szCs w:val="20"/>
              </w:rPr>
              <w:t>../../../legalAuthenticatorRoleCode</w:t>
            </w:r>
          </w:p>
        </w:tc>
        <w:tc>
          <w:tcPr>
            <w:tcW w:w="1701" w:type="dxa"/>
          </w:tcPr>
          <w:p w14:paraId="2BAAC5EA" w14:textId="77777777" w:rsidR="002E59FA" w:rsidRPr="007076A7" w:rsidRDefault="002E59FA" w:rsidP="003A6D72">
            <w:pPr>
              <w:spacing w:line="229" w:lineRule="exact"/>
              <w:rPr>
                <w:szCs w:val="20"/>
              </w:rPr>
            </w:pPr>
          </w:p>
        </w:tc>
        <w:tc>
          <w:tcPr>
            <w:tcW w:w="3827" w:type="dxa"/>
          </w:tcPr>
          <w:p w14:paraId="5177661E" w14:textId="4C75141F" w:rsidR="002E59FA" w:rsidRPr="007076A7" w:rsidRDefault="002E59FA" w:rsidP="003A6D72">
            <w:pPr>
              <w:spacing w:line="226" w:lineRule="exact"/>
              <w:rPr>
                <w:spacing w:val="-1"/>
                <w:szCs w:val="20"/>
              </w:rPr>
            </w:pPr>
            <w:r w:rsidRPr="007076A7">
              <w:rPr>
                <w:spacing w:val="-1"/>
                <w:szCs w:val="20"/>
              </w:rPr>
              <w:t>Skall ej anges</w:t>
            </w:r>
          </w:p>
        </w:tc>
        <w:tc>
          <w:tcPr>
            <w:tcW w:w="1192" w:type="dxa"/>
          </w:tcPr>
          <w:p w14:paraId="6C956B02" w14:textId="4291C280" w:rsidR="002E59FA" w:rsidRPr="007076A7" w:rsidRDefault="002E59FA" w:rsidP="003A6D72">
            <w:pPr>
              <w:jc w:val="center"/>
              <w:rPr>
                <w:color w:val="FF0000"/>
                <w:spacing w:val="-1"/>
                <w:szCs w:val="20"/>
              </w:rPr>
            </w:pPr>
            <w:r w:rsidRPr="007076A7">
              <w:rPr>
                <w:spacing w:val="-1"/>
                <w:szCs w:val="20"/>
              </w:rPr>
              <w:t>0..0</w:t>
            </w:r>
          </w:p>
        </w:tc>
      </w:tr>
      <w:tr w:rsidR="00517C89" w:rsidRPr="007076A7" w14:paraId="4A0ED63F" w14:textId="77777777" w:rsidTr="003A6D72">
        <w:tc>
          <w:tcPr>
            <w:tcW w:w="2802" w:type="dxa"/>
          </w:tcPr>
          <w:p w14:paraId="202DC2F7" w14:textId="77777777" w:rsidR="00517C89" w:rsidRPr="007076A7" w:rsidRDefault="00517C89" w:rsidP="003A6D72">
            <w:pPr>
              <w:spacing w:line="229" w:lineRule="exact"/>
              <w:rPr>
                <w:szCs w:val="20"/>
              </w:rPr>
            </w:pPr>
            <w:r w:rsidRPr="007076A7">
              <w:rPr>
                <w:szCs w:val="20"/>
              </w:rPr>
              <w:t>../../</w:t>
            </w:r>
            <w:r w:rsidRPr="007076A7">
              <w:rPr>
                <w:spacing w:val="-1"/>
                <w:szCs w:val="20"/>
              </w:rPr>
              <w:t>approvedForPatient</w:t>
            </w:r>
          </w:p>
          <w:p w14:paraId="1766CC70" w14:textId="77777777" w:rsidR="00517C89" w:rsidRPr="007076A7" w:rsidRDefault="00517C89">
            <w:pPr>
              <w:rPr>
                <w:szCs w:val="20"/>
              </w:rPr>
            </w:pPr>
          </w:p>
        </w:tc>
        <w:tc>
          <w:tcPr>
            <w:tcW w:w="1701" w:type="dxa"/>
          </w:tcPr>
          <w:p w14:paraId="169D2EBD" w14:textId="77777777" w:rsidR="00517C89" w:rsidRPr="007076A7" w:rsidRDefault="00517C89" w:rsidP="003A6D72">
            <w:pPr>
              <w:spacing w:line="229" w:lineRule="exact"/>
              <w:rPr>
                <w:rFonts w:cs="Arial"/>
                <w:color w:val="FF0000"/>
                <w:szCs w:val="20"/>
              </w:rPr>
            </w:pPr>
            <w:r w:rsidRPr="007076A7">
              <w:rPr>
                <w:szCs w:val="20"/>
              </w:rPr>
              <w:t>boolean</w:t>
            </w:r>
          </w:p>
          <w:p w14:paraId="5DBD98D6" w14:textId="77777777" w:rsidR="00517C89" w:rsidRPr="007076A7" w:rsidRDefault="00517C89">
            <w:pPr>
              <w:rPr>
                <w:szCs w:val="20"/>
              </w:rPr>
            </w:pPr>
          </w:p>
        </w:tc>
        <w:tc>
          <w:tcPr>
            <w:tcW w:w="3827" w:type="dxa"/>
          </w:tcPr>
          <w:p w14:paraId="4D9D33C4" w14:textId="5D247062" w:rsidR="00517C89" w:rsidRPr="007076A7" w:rsidRDefault="00517C89" w:rsidP="000C5BDE">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192" w:type="dxa"/>
          </w:tcPr>
          <w:p w14:paraId="22D7C0DE" w14:textId="2D0BAA19" w:rsidR="00517C89" w:rsidRPr="007076A7" w:rsidRDefault="00517C89" w:rsidP="003A6D72">
            <w:pPr>
              <w:jc w:val="center"/>
              <w:rPr>
                <w:szCs w:val="20"/>
              </w:rPr>
            </w:pPr>
            <w:r w:rsidRPr="007076A7">
              <w:rPr>
                <w:spacing w:val="-1"/>
                <w:szCs w:val="20"/>
              </w:rPr>
              <w:t>1..1</w:t>
            </w:r>
          </w:p>
        </w:tc>
      </w:tr>
      <w:tr w:rsidR="00517C89" w:rsidRPr="007076A7" w14:paraId="3288FB05" w14:textId="77777777" w:rsidTr="003A6D72">
        <w:tc>
          <w:tcPr>
            <w:tcW w:w="2802" w:type="dxa"/>
          </w:tcPr>
          <w:p w14:paraId="363E014F" w14:textId="338942F2" w:rsidR="00517C89" w:rsidRPr="007076A7" w:rsidRDefault="00517C89">
            <w:pPr>
              <w:rPr>
                <w:szCs w:val="20"/>
              </w:rPr>
            </w:pPr>
            <w:r w:rsidRPr="007076A7">
              <w:rPr>
                <w:szCs w:val="20"/>
              </w:rPr>
              <w:t>../../</w:t>
            </w:r>
            <w:r w:rsidRPr="007076A7">
              <w:rPr>
                <w:spacing w:val="-1"/>
                <w:szCs w:val="20"/>
              </w:rPr>
              <w:t>careContactId</w:t>
            </w:r>
          </w:p>
        </w:tc>
        <w:tc>
          <w:tcPr>
            <w:tcW w:w="1701" w:type="dxa"/>
          </w:tcPr>
          <w:p w14:paraId="03C5060D" w14:textId="33DA0ACB" w:rsidR="00517C89" w:rsidRPr="007076A7" w:rsidRDefault="00517C89">
            <w:pPr>
              <w:rPr>
                <w:szCs w:val="20"/>
              </w:rPr>
            </w:pPr>
            <w:r w:rsidRPr="007076A7">
              <w:rPr>
                <w:spacing w:val="-1"/>
                <w:szCs w:val="20"/>
              </w:rPr>
              <w:t>string</w:t>
            </w:r>
          </w:p>
        </w:tc>
        <w:tc>
          <w:tcPr>
            <w:tcW w:w="3827" w:type="dxa"/>
          </w:tcPr>
          <w:p w14:paraId="3885C5BD" w14:textId="4EDCCF28" w:rsidR="00517C89" w:rsidRPr="007076A7" w:rsidRDefault="00517C89">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EFFB328" w14:textId="08042154" w:rsidR="00517C89" w:rsidRPr="007076A7" w:rsidRDefault="00517C89" w:rsidP="003A6D72">
            <w:pPr>
              <w:jc w:val="center"/>
              <w:rPr>
                <w:szCs w:val="20"/>
              </w:rPr>
            </w:pPr>
            <w:r w:rsidRPr="007076A7">
              <w:rPr>
                <w:spacing w:val="-1"/>
                <w:szCs w:val="20"/>
              </w:rPr>
              <w:t>0..1</w:t>
            </w:r>
          </w:p>
        </w:tc>
      </w:tr>
      <w:tr w:rsidR="00517C89" w:rsidRPr="007076A7" w14:paraId="7714F46D" w14:textId="77777777" w:rsidTr="003A6D72">
        <w:tc>
          <w:tcPr>
            <w:tcW w:w="2802" w:type="dxa"/>
          </w:tcPr>
          <w:p w14:paraId="4C12C176" w14:textId="217F474B" w:rsidR="00517C89" w:rsidRPr="007076A7" w:rsidRDefault="00517C89">
            <w:pPr>
              <w:rPr>
                <w:szCs w:val="20"/>
              </w:rPr>
            </w:pPr>
            <w:r w:rsidRPr="007076A7">
              <w:rPr>
                <w:szCs w:val="20"/>
              </w:rPr>
              <w:t>../../nullified</w:t>
            </w:r>
          </w:p>
        </w:tc>
        <w:tc>
          <w:tcPr>
            <w:tcW w:w="1701" w:type="dxa"/>
          </w:tcPr>
          <w:p w14:paraId="0694B31F" w14:textId="2ADECF6E" w:rsidR="00517C89" w:rsidRPr="007076A7" w:rsidRDefault="00517C89">
            <w:pPr>
              <w:rPr>
                <w:szCs w:val="20"/>
              </w:rPr>
            </w:pPr>
            <w:r w:rsidRPr="007076A7">
              <w:rPr>
                <w:spacing w:val="-1"/>
                <w:szCs w:val="20"/>
              </w:rPr>
              <w:t>boolean</w:t>
            </w:r>
          </w:p>
        </w:tc>
        <w:tc>
          <w:tcPr>
            <w:tcW w:w="3827" w:type="dxa"/>
          </w:tcPr>
          <w:p w14:paraId="11A86B48" w14:textId="40C877DE" w:rsidR="00517C89" w:rsidRPr="007076A7" w:rsidRDefault="00517C89">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0528536B" w14:textId="65AB4F5F" w:rsidR="00517C89" w:rsidRPr="007076A7" w:rsidRDefault="00517C89" w:rsidP="003A6D72">
            <w:pPr>
              <w:jc w:val="center"/>
              <w:rPr>
                <w:szCs w:val="20"/>
              </w:rPr>
            </w:pPr>
            <w:r w:rsidRPr="007076A7">
              <w:rPr>
                <w:spacing w:val="-1"/>
                <w:szCs w:val="20"/>
              </w:rPr>
              <w:t>0..1</w:t>
            </w:r>
          </w:p>
        </w:tc>
      </w:tr>
      <w:tr w:rsidR="00517C89" w:rsidRPr="007076A7" w14:paraId="02186B85" w14:textId="77777777" w:rsidTr="003A6D72">
        <w:tc>
          <w:tcPr>
            <w:tcW w:w="2802" w:type="dxa"/>
          </w:tcPr>
          <w:p w14:paraId="79F20184" w14:textId="7810D38A" w:rsidR="00517C89" w:rsidRPr="007076A7" w:rsidRDefault="00517C89">
            <w:pPr>
              <w:rPr>
                <w:szCs w:val="20"/>
              </w:rPr>
            </w:pPr>
            <w:r w:rsidRPr="007076A7">
              <w:rPr>
                <w:szCs w:val="20"/>
              </w:rPr>
              <w:t>../../nullifiedReason</w:t>
            </w:r>
          </w:p>
        </w:tc>
        <w:tc>
          <w:tcPr>
            <w:tcW w:w="1701" w:type="dxa"/>
          </w:tcPr>
          <w:p w14:paraId="543111F9" w14:textId="389041C8" w:rsidR="00517C89" w:rsidRPr="007076A7" w:rsidRDefault="00517C89">
            <w:pPr>
              <w:rPr>
                <w:szCs w:val="20"/>
              </w:rPr>
            </w:pPr>
            <w:r w:rsidRPr="007076A7">
              <w:rPr>
                <w:spacing w:val="-1"/>
                <w:szCs w:val="20"/>
              </w:rPr>
              <w:t>string</w:t>
            </w:r>
          </w:p>
        </w:tc>
        <w:tc>
          <w:tcPr>
            <w:tcW w:w="3827" w:type="dxa"/>
          </w:tcPr>
          <w:p w14:paraId="798B6262" w14:textId="113857D2" w:rsidR="00517C89" w:rsidRPr="007076A7" w:rsidRDefault="00517C89">
            <w:pPr>
              <w:rPr>
                <w:szCs w:val="20"/>
              </w:rPr>
            </w:pPr>
            <w:r w:rsidRPr="007076A7">
              <w:rPr>
                <w:spacing w:val="-1"/>
                <w:szCs w:val="20"/>
              </w:rPr>
              <w:t>Anger orsak till makulering</w:t>
            </w:r>
          </w:p>
        </w:tc>
        <w:tc>
          <w:tcPr>
            <w:tcW w:w="1192" w:type="dxa"/>
          </w:tcPr>
          <w:p w14:paraId="734A3D23" w14:textId="398DD5AD" w:rsidR="00517C89" w:rsidRPr="007076A7" w:rsidRDefault="00517C89" w:rsidP="003A6D72">
            <w:pPr>
              <w:jc w:val="center"/>
              <w:rPr>
                <w:szCs w:val="20"/>
              </w:rPr>
            </w:pPr>
            <w:r w:rsidRPr="007076A7">
              <w:rPr>
                <w:spacing w:val="-1"/>
                <w:szCs w:val="20"/>
              </w:rPr>
              <w:t>0..1</w:t>
            </w:r>
          </w:p>
        </w:tc>
      </w:tr>
      <w:tr w:rsidR="00517C89" w:rsidRPr="007076A7" w14:paraId="4D8386C4" w14:textId="77777777" w:rsidTr="00B53B27">
        <w:tc>
          <w:tcPr>
            <w:tcW w:w="2802" w:type="dxa"/>
            <w:shd w:val="clear" w:color="auto" w:fill="D9D9D9" w:themeFill="background1" w:themeFillShade="D9"/>
          </w:tcPr>
          <w:p w14:paraId="7DE16DE8" w14:textId="18998A61" w:rsidR="00517C89" w:rsidRPr="007076A7" w:rsidRDefault="00B53B27" w:rsidP="00B34AA1">
            <w:pPr>
              <w:rPr>
                <w:szCs w:val="20"/>
              </w:rPr>
            </w:pPr>
            <w:r w:rsidRPr="007076A7">
              <w:rPr>
                <w:i/>
                <w:szCs w:val="20"/>
              </w:rPr>
              <w:t>../i</w:t>
            </w:r>
            <w:r w:rsidR="00B34AA1" w:rsidRPr="007076A7">
              <w:rPr>
                <w:i/>
                <w:szCs w:val="20"/>
              </w:rPr>
              <w:t>magingOutcome</w:t>
            </w:r>
            <w:r w:rsidR="00517C89" w:rsidRPr="007076A7">
              <w:rPr>
                <w:i/>
                <w:szCs w:val="20"/>
              </w:rPr>
              <w:t>Body</w:t>
            </w:r>
          </w:p>
        </w:tc>
        <w:tc>
          <w:tcPr>
            <w:tcW w:w="1701" w:type="dxa"/>
            <w:shd w:val="clear" w:color="auto" w:fill="D9D9D9" w:themeFill="background1" w:themeFillShade="D9"/>
          </w:tcPr>
          <w:p w14:paraId="4C425E03" w14:textId="17AC5816" w:rsidR="00517C89" w:rsidRPr="007076A7" w:rsidRDefault="00B34AA1">
            <w:pPr>
              <w:rPr>
                <w:szCs w:val="20"/>
              </w:rPr>
            </w:pPr>
            <w:r w:rsidRPr="007076A7">
              <w:rPr>
                <w:i/>
                <w:spacing w:val="-1"/>
                <w:szCs w:val="20"/>
              </w:rPr>
              <w:t>ImagingOutcome</w:t>
            </w:r>
            <w:r w:rsidR="00517C89" w:rsidRPr="007076A7">
              <w:rPr>
                <w:i/>
                <w:spacing w:val="-1"/>
                <w:szCs w:val="20"/>
              </w:rPr>
              <w:t>BodyType</w:t>
            </w:r>
          </w:p>
        </w:tc>
        <w:tc>
          <w:tcPr>
            <w:tcW w:w="3827" w:type="dxa"/>
            <w:shd w:val="clear" w:color="auto" w:fill="D9D9D9" w:themeFill="background1" w:themeFillShade="D9"/>
          </w:tcPr>
          <w:p w14:paraId="291D65E5" w14:textId="77777777" w:rsidR="00517C89" w:rsidRPr="007076A7" w:rsidRDefault="00517C89">
            <w:pPr>
              <w:rPr>
                <w:szCs w:val="20"/>
              </w:rPr>
            </w:pPr>
          </w:p>
        </w:tc>
        <w:tc>
          <w:tcPr>
            <w:tcW w:w="1192" w:type="dxa"/>
            <w:shd w:val="clear" w:color="auto" w:fill="D9D9D9" w:themeFill="background1" w:themeFillShade="D9"/>
          </w:tcPr>
          <w:p w14:paraId="67DABCA2" w14:textId="4D1995C7" w:rsidR="00517C89" w:rsidRPr="007076A7" w:rsidRDefault="00517C89" w:rsidP="003A6D72">
            <w:pPr>
              <w:jc w:val="center"/>
              <w:rPr>
                <w:szCs w:val="20"/>
              </w:rPr>
            </w:pPr>
            <w:r w:rsidRPr="007076A7">
              <w:rPr>
                <w:i/>
                <w:spacing w:val="-1"/>
                <w:szCs w:val="20"/>
              </w:rPr>
              <w:t>1..1</w:t>
            </w:r>
          </w:p>
        </w:tc>
      </w:tr>
      <w:tr w:rsidR="00517C89" w:rsidRPr="007076A7" w14:paraId="602A844F" w14:textId="77777777" w:rsidTr="003A6D72">
        <w:tc>
          <w:tcPr>
            <w:tcW w:w="2802" w:type="dxa"/>
          </w:tcPr>
          <w:p w14:paraId="49D5E6F8" w14:textId="0D2BD4D8" w:rsidR="00517C89" w:rsidRPr="007076A7" w:rsidRDefault="00517C89">
            <w:pPr>
              <w:rPr>
                <w:szCs w:val="20"/>
              </w:rPr>
            </w:pPr>
            <w:r w:rsidRPr="007076A7">
              <w:rPr>
                <w:szCs w:val="20"/>
              </w:rPr>
              <w:t>../../examinationSpecial</w:t>
            </w:r>
            <w:r w:rsidR="00111C73" w:rsidRPr="007076A7">
              <w:rPr>
                <w:szCs w:val="20"/>
              </w:rPr>
              <w:t>i</w:t>
            </w:r>
            <w:r w:rsidRPr="007076A7">
              <w:rPr>
                <w:szCs w:val="20"/>
              </w:rPr>
              <w:t>ty</w:t>
            </w:r>
          </w:p>
        </w:tc>
        <w:tc>
          <w:tcPr>
            <w:tcW w:w="1701" w:type="dxa"/>
          </w:tcPr>
          <w:p w14:paraId="2E0A82CC" w14:textId="684AEAD6" w:rsidR="00517C89" w:rsidRPr="007076A7" w:rsidRDefault="00517C89">
            <w:pPr>
              <w:rPr>
                <w:szCs w:val="20"/>
              </w:rPr>
            </w:pPr>
            <w:r w:rsidRPr="007076A7">
              <w:rPr>
                <w:szCs w:val="20"/>
              </w:rPr>
              <w:t>CVType</w:t>
            </w:r>
          </w:p>
        </w:tc>
        <w:tc>
          <w:tcPr>
            <w:tcW w:w="3827" w:type="dxa"/>
          </w:tcPr>
          <w:p w14:paraId="1D201020" w14:textId="0B21ACE4" w:rsidR="00517C89" w:rsidRPr="007076A7" w:rsidRDefault="00517C89">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7217632E" w14:textId="77777777" w:rsidR="00517C89" w:rsidRPr="007076A7" w:rsidRDefault="00517C89">
            <w:pPr>
              <w:spacing w:line="226" w:lineRule="exact"/>
              <w:rPr>
                <w:spacing w:val="-1"/>
                <w:szCs w:val="20"/>
              </w:rPr>
            </w:pPr>
            <w:r w:rsidRPr="007076A7">
              <w:rPr>
                <w:spacing w:val="-1"/>
                <w:szCs w:val="20"/>
              </w:rPr>
              <w:lastRenderedPageBreak/>
              <w:t xml:space="preserve">Text som beskriver vilken specialitet som utlåtandet gäller.Exempel: </w:t>
            </w:r>
          </w:p>
          <w:p w14:paraId="6448A99E" w14:textId="25F25429" w:rsidR="00517C89" w:rsidRPr="007076A7" w:rsidRDefault="00517C89" w:rsidP="0061750A">
            <w:pPr>
              <w:spacing w:line="226" w:lineRule="exact"/>
              <w:rPr>
                <w:szCs w:val="20"/>
              </w:rPr>
            </w:pPr>
            <w:r w:rsidRPr="007076A7">
              <w:rPr>
                <w:spacing w:val="-1"/>
                <w:szCs w:val="20"/>
              </w:rPr>
              <w:t xml:space="preserve">Typen av specialitet som anlitats anges i text Exempel: Patologi, Klinisk fysiologi, Logopedi </w:t>
            </w:r>
          </w:p>
        </w:tc>
        <w:tc>
          <w:tcPr>
            <w:tcW w:w="1192" w:type="dxa"/>
          </w:tcPr>
          <w:p w14:paraId="52A0069D" w14:textId="24C5CD31" w:rsidR="00517C89" w:rsidRPr="007076A7" w:rsidRDefault="00517C89" w:rsidP="003A6D72">
            <w:pPr>
              <w:jc w:val="center"/>
              <w:rPr>
                <w:szCs w:val="20"/>
              </w:rPr>
            </w:pPr>
            <w:r w:rsidRPr="007076A7">
              <w:rPr>
                <w:spacing w:val="-1"/>
                <w:szCs w:val="20"/>
              </w:rPr>
              <w:lastRenderedPageBreak/>
              <w:t>0..1</w:t>
            </w:r>
          </w:p>
        </w:tc>
      </w:tr>
      <w:tr w:rsidR="00517C89" w:rsidRPr="007076A7" w14:paraId="419EC071" w14:textId="77777777" w:rsidTr="003A6D72">
        <w:tc>
          <w:tcPr>
            <w:tcW w:w="2802" w:type="dxa"/>
          </w:tcPr>
          <w:p w14:paraId="5A22AB48" w14:textId="6A724F93" w:rsidR="00517C89" w:rsidRPr="007076A7" w:rsidRDefault="00517C89" w:rsidP="00111C73">
            <w:pPr>
              <w:rPr>
                <w:szCs w:val="20"/>
              </w:rPr>
            </w:pPr>
            <w:r w:rsidRPr="007076A7">
              <w:rPr>
                <w:szCs w:val="20"/>
              </w:rPr>
              <w:lastRenderedPageBreak/>
              <w:t>../../</w:t>
            </w:r>
            <w:r w:rsidR="00111C73" w:rsidRPr="007076A7">
              <w:rPr>
                <w:szCs w:val="20"/>
              </w:rPr>
              <w:t>typeOfR</w:t>
            </w:r>
            <w:r w:rsidRPr="007076A7">
              <w:rPr>
                <w:szCs w:val="20"/>
              </w:rPr>
              <w:t>esult</w:t>
            </w:r>
          </w:p>
        </w:tc>
        <w:tc>
          <w:tcPr>
            <w:tcW w:w="1701" w:type="dxa"/>
          </w:tcPr>
          <w:p w14:paraId="7F11C829" w14:textId="59F8558A" w:rsidR="00517C89" w:rsidRPr="007076A7" w:rsidRDefault="00627F1E">
            <w:pPr>
              <w:rPr>
                <w:szCs w:val="20"/>
              </w:rPr>
            </w:pPr>
            <w:r w:rsidRPr="007076A7">
              <w:rPr>
                <w:szCs w:val="20"/>
              </w:rPr>
              <w:t>TypeOfResultCodeEnum</w:t>
            </w:r>
          </w:p>
        </w:tc>
        <w:tc>
          <w:tcPr>
            <w:tcW w:w="3827" w:type="dxa"/>
          </w:tcPr>
          <w:p w14:paraId="43783DBE" w14:textId="77777777" w:rsidR="00517C89" w:rsidRPr="007076A7" w:rsidRDefault="00517C89">
            <w:pPr>
              <w:spacing w:line="226" w:lineRule="exact"/>
              <w:rPr>
                <w:spacing w:val="-1"/>
                <w:szCs w:val="20"/>
              </w:rPr>
            </w:pPr>
            <w:r w:rsidRPr="007076A7">
              <w:rPr>
                <w:spacing w:val="-1"/>
                <w:szCs w:val="20"/>
              </w:rPr>
              <w:t>Svarstyp. PREL = Preliminärsvar (denna typ är ny och finns ej i NPÖ:s riv-specifikation)</w:t>
            </w:r>
          </w:p>
          <w:p w14:paraId="76E5860D" w14:textId="77777777" w:rsidR="00517C89" w:rsidRPr="007076A7" w:rsidRDefault="00517C89">
            <w:pPr>
              <w:spacing w:line="226" w:lineRule="exact"/>
              <w:rPr>
                <w:spacing w:val="-1"/>
                <w:szCs w:val="20"/>
              </w:rPr>
            </w:pPr>
            <w:r w:rsidRPr="007076A7">
              <w:rPr>
                <w:spacing w:val="-1"/>
                <w:szCs w:val="20"/>
              </w:rPr>
              <w:t xml:space="preserve">DEF = Definitivsvar </w:t>
            </w:r>
          </w:p>
          <w:p w14:paraId="5E548D5E" w14:textId="77777777" w:rsidR="00517C89" w:rsidRPr="007076A7" w:rsidRDefault="00517C89">
            <w:pPr>
              <w:spacing w:line="226" w:lineRule="exact"/>
              <w:rPr>
                <w:spacing w:val="-1"/>
                <w:szCs w:val="20"/>
              </w:rPr>
            </w:pPr>
            <w:r w:rsidRPr="007076A7">
              <w:rPr>
                <w:spacing w:val="-1"/>
                <w:szCs w:val="20"/>
              </w:rPr>
              <w:t xml:space="preserve">TILL = Tilläggssvar </w:t>
            </w:r>
          </w:p>
          <w:p w14:paraId="6838D962" w14:textId="6CC037AC" w:rsidR="00517C89" w:rsidRPr="007076A7" w:rsidRDefault="00517C89">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67F8749E" w14:textId="2524AA3C" w:rsidR="00517C89" w:rsidRPr="007076A7" w:rsidRDefault="00517C89" w:rsidP="003A6D72">
            <w:pPr>
              <w:jc w:val="center"/>
              <w:rPr>
                <w:szCs w:val="20"/>
              </w:rPr>
            </w:pPr>
            <w:r w:rsidRPr="007076A7">
              <w:rPr>
                <w:spacing w:val="-1"/>
                <w:szCs w:val="20"/>
              </w:rPr>
              <w:t>1..1</w:t>
            </w:r>
          </w:p>
        </w:tc>
      </w:tr>
      <w:tr w:rsidR="00517C89" w:rsidRPr="007076A7" w14:paraId="0FF5B74D" w14:textId="77777777" w:rsidTr="003A6D72">
        <w:tc>
          <w:tcPr>
            <w:tcW w:w="2802" w:type="dxa"/>
          </w:tcPr>
          <w:p w14:paraId="0249903D" w14:textId="0AA3973E" w:rsidR="00517C89" w:rsidRPr="007076A7" w:rsidRDefault="00517C89">
            <w:pPr>
              <w:rPr>
                <w:szCs w:val="20"/>
              </w:rPr>
            </w:pPr>
            <w:r w:rsidRPr="007076A7">
              <w:rPr>
                <w:szCs w:val="20"/>
              </w:rPr>
              <w:t>../../resultTime</w:t>
            </w:r>
          </w:p>
        </w:tc>
        <w:tc>
          <w:tcPr>
            <w:tcW w:w="1701" w:type="dxa"/>
          </w:tcPr>
          <w:p w14:paraId="5B2F17D3" w14:textId="7F854859" w:rsidR="00517C89" w:rsidRPr="007076A7" w:rsidRDefault="00517C89">
            <w:pPr>
              <w:rPr>
                <w:szCs w:val="20"/>
              </w:rPr>
            </w:pPr>
            <w:r w:rsidRPr="007076A7">
              <w:rPr>
                <w:szCs w:val="20"/>
              </w:rPr>
              <w:t>TimeStampType</w:t>
            </w:r>
          </w:p>
        </w:tc>
        <w:tc>
          <w:tcPr>
            <w:tcW w:w="3827" w:type="dxa"/>
          </w:tcPr>
          <w:p w14:paraId="38B1E52D" w14:textId="37358D4C" w:rsidR="00517C89" w:rsidRPr="007076A7" w:rsidRDefault="00517C89">
            <w:pPr>
              <w:rPr>
                <w:szCs w:val="20"/>
              </w:rPr>
            </w:pPr>
            <w:r w:rsidRPr="007076A7">
              <w:rPr>
                <w:spacing w:val="-1"/>
                <w:szCs w:val="20"/>
              </w:rPr>
              <w:t>Svarstidpunkt. Tidpunkt då svar skickas till framställaren av vårdbegäran.</w:t>
            </w:r>
          </w:p>
        </w:tc>
        <w:tc>
          <w:tcPr>
            <w:tcW w:w="1192" w:type="dxa"/>
          </w:tcPr>
          <w:p w14:paraId="1BB1D2EE" w14:textId="1C7A65F7" w:rsidR="00517C89" w:rsidRPr="007076A7" w:rsidRDefault="00517C89" w:rsidP="003A6D72">
            <w:pPr>
              <w:jc w:val="center"/>
              <w:rPr>
                <w:szCs w:val="20"/>
              </w:rPr>
            </w:pPr>
            <w:r w:rsidRPr="007076A7">
              <w:rPr>
                <w:spacing w:val="-1"/>
                <w:szCs w:val="20"/>
              </w:rPr>
              <w:t>1..1</w:t>
            </w:r>
          </w:p>
        </w:tc>
      </w:tr>
      <w:tr w:rsidR="00517C89" w:rsidRPr="007076A7" w14:paraId="1A204204" w14:textId="77777777" w:rsidTr="003A6D72">
        <w:tc>
          <w:tcPr>
            <w:tcW w:w="2802" w:type="dxa"/>
          </w:tcPr>
          <w:p w14:paraId="6085B959" w14:textId="1EA687E7" w:rsidR="00517C89" w:rsidRPr="007076A7" w:rsidRDefault="00517C89">
            <w:pPr>
              <w:rPr>
                <w:szCs w:val="20"/>
              </w:rPr>
            </w:pPr>
            <w:r w:rsidRPr="007076A7">
              <w:rPr>
                <w:szCs w:val="20"/>
              </w:rPr>
              <w:t>../../resultReport</w:t>
            </w:r>
          </w:p>
        </w:tc>
        <w:tc>
          <w:tcPr>
            <w:tcW w:w="1701" w:type="dxa"/>
          </w:tcPr>
          <w:p w14:paraId="052463E7" w14:textId="75B87438" w:rsidR="00517C89" w:rsidRPr="007076A7" w:rsidRDefault="00517C89">
            <w:pPr>
              <w:rPr>
                <w:szCs w:val="20"/>
              </w:rPr>
            </w:pPr>
            <w:r w:rsidRPr="007076A7">
              <w:rPr>
                <w:spacing w:val="-1"/>
                <w:szCs w:val="20"/>
              </w:rPr>
              <w:t>string</w:t>
            </w:r>
          </w:p>
        </w:tc>
        <w:tc>
          <w:tcPr>
            <w:tcW w:w="3827" w:type="dxa"/>
          </w:tcPr>
          <w:p w14:paraId="60193CDA" w14:textId="404F773D" w:rsidR="00517C89" w:rsidRPr="007076A7" w:rsidRDefault="00517C89">
            <w:pPr>
              <w:rPr>
                <w:szCs w:val="20"/>
              </w:rPr>
            </w:pPr>
            <w:r w:rsidRPr="007076A7">
              <w:rPr>
                <w:spacing w:val="-1"/>
                <w:szCs w:val="20"/>
              </w:rPr>
              <w:t>Text som beskriver det sammanfattade utlåtandet kring undersökningsresultatet</w:t>
            </w:r>
          </w:p>
        </w:tc>
        <w:tc>
          <w:tcPr>
            <w:tcW w:w="1192" w:type="dxa"/>
          </w:tcPr>
          <w:p w14:paraId="43407048" w14:textId="439E3268" w:rsidR="00517C89" w:rsidRPr="007076A7" w:rsidRDefault="00517C89" w:rsidP="003A6D72">
            <w:pPr>
              <w:jc w:val="center"/>
              <w:rPr>
                <w:szCs w:val="20"/>
              </w:rPr>
            </w:pPr>
            <w:r w:rsidRPr="007076A7">
              <w:rPr>
                <w:spacing w:val="-1"/>
                <w:szCs w:val="20"/>
              </w:rPr>
              <w:t>1..1</w:t>
            </w:r>
          </w:p>
        </w:tc>
      </w:tr>
      <w:tr w:rsidR="00517C89" w:rsidRPr="007076A7" w14:paraId="416C4289" w14:textId="77777777" w:rsidTr="003A6D72">
        <w:tc>
          <w:tcPr>
            <w:tcW w:w="2802" w:type="dxa"/>
          </w:tcPr>
          <w:p w14:paraId="62914E58" w14:textId="2700920E" w:rsidR="00517C89" w:rsidRPr="007076A7" w:rsidRDefault="00517C89">
            <w:pPr>
              <w:rPr>
                <w:szCs w:val="20"/>
              </w:rPr>
            </w:pPr>
            <w:r w:rsidRPr="007076A7">
              <w:rPr>
                <w:szCs w:val="20"/>
              </w:rPr>
              <w:t>../../resultComment</w:t>
            </w:r>
          </w:p>
        </w:tc>
        <w:tc>
          <w:tcPr>
            <w:tcW w:w="1701" w:type="dxa"/>
          </w:tcPr>
          <w:p w14:paraId="7B777D54" w14:textId="55963098" w:rsidR="00517C89" w:rsidRPr="007076A7" w:rsidRDefault="0039217C">
            <w:pPr>
              <w:rPr>
                <w:szCs w:val="20"/>
              </w:rPr>
            </w:pPr>
            <w:r w:rsidRPr="007076A7">
              <w:rPr>
                <w:spacing w:val="-1"/>
                <w:szCs w:val="20"/>
              </w:rPr>
              <w:t>s</w:t>
            </w:r>
            <w:r w:rsidR="00517C89" w:rsidRPr="007076A7">
              <w:rPr>
                <w:spacing w:val="-1"/>
                <w:szCs w:val="20"/>
              </w:rPr>
              <w:t>tring</w:t>
            </w:r>
          </w:p>
        </w:tc>
        <w:tc>
          <w:tcPr>
            <w:tcW w:w="3827" w:type="dxa"/>
          </w:tcPr>
          <w:p w14:paraId="320FE6EB" w14:textId="1D90C6C2" w:rsidR="00517C89" w:rsidRPr="007076A7" w:rsidRDefault="00517C89">
            <w:pPr>
              <w:rPr>
                <w:szCs w:val="20"/>
              </w:rPr>
            </w:pPr>
            <w:r w:rsidRPr="007076A7">
              <w:rPr>
                <w:spacing w:val="-1"/>
                <w:szCs w:val="20"/>
              </w:rPr>
              <w:t>Kommentar till det sammanfattande utlåtandet</w:t>
            </w:r>
          </w:p>
        </w:tc>
        <w:tc>
          <w:tcPr>
            <w:tcW w:w="1192" w:type="dxa"/>
          </w:tcPr>
          <w:p w14:paraId="271A9253" w14:textId="5625CF3A" w:rsidR="00517C89" w:rsidRPr="007076A7" w:rsidRDefault="00517C89" w:rsidP="003A6D72">
            <w:pPr>
              <w:jc w:val="center"/>
              <w:rPr>
                <w:szCs w:val="20"/>
              </w:rPr>
            </w:pPr>
            <w:r w:rsidRPr="007076A7">
              <w:rPr>
                <w:spacing w:val="-1"/>
                <w:szCs w:val="20"/>
              </w:rPr>
              <w:t>0..1</w:t>
            </w:r>
          </w:p>
        </w:tc>
      </w:tr>
      <w:tr w:rsidR="00517C89" w:rsidRPr="007076A7" w14:paraId="2BE839D3" w14:textId="77777777" w:rsidTr="003A6D72">
        <w:tc>
          <w:tcPr>
            <w:tcW w:w="2802" w:type="dxa"/>
          </w:tcPr>
          <w:p w14:paraId="71414713" w14:textId="038BBA3E" w:rsidR="00517C89" w:rsidRPr="007076A7" w:rsidRDefault="00517C89">
            <w:pPr>
              <w:rPr>
                <w:szCs w:val="20"/>
              </w:rPr>
            </w:pPr>
            <w:r w:rsidRPr="007076A7">
              <w:rPr>
                <w:szCs w:val="20"/>
              </w:rPr>
              <w:t>../../radiationDose</w:t>
            </w:r>
          </w:p>
        </w:tc>
        <w:tc>
          <w:tcPr>
            <w:tcW w:w="1701" w:type="dxa"/>
          </w:tcPr>
          <w:p w14:paraId="7050A4C7" w14:textId="22748BA8" w:rsidR="00517C89" w:rsidRPr="007076A7" w:rsidRDefault="00517C89">
            <w:pPr>
              <w:rPr>
                <w:szCs w:val="20"/>
              </w:rPr>
            </w:pPr>
            <w:r w:rsidRPr="007076A7">
              <w:rPr>
                <w:spacing w:val="-1"/>
                <w:szCs w:val="20"/>
              </w:rPr>
              <w:t>PQType</w:t>
            </w:r>
          </w:p>
        </w:tc>
        <w:tc>
          <w:tcPr>
            <w:tcW w:w="3827" w:type="dxa"/>
          </w:tcPr>
          <w:p w14:paraId="6C1E692C" w14:textId="77777777" w:rsidR="00517C89" w:rsidRPr="007076A7" w:rsidRDefault="00517C89">
            <w:pPr>
              <w:spacing w:line="226" w:lineRule="exact"/>
              <w:rPr>
                <w:i/>
                <w:spacing w:val="-1"/>
                <w:szCs w:val="20"/>
              </w:rPr>
            </w:pPr>
            <w:r w:rsidRPr="007076A7">
              <w:rPr>
                <w:spacing w:val="-1"/>
                <w:szCs w:val="20"/>
              </w:rPr>
              <w:t>Ett dosvärde som härrör till undersökningen.</w:t>
            </w:r>
          </w:p>
          <w:p w14:paraId="60CE5051" w14:textId="5C937E9C" w:rsidR="00517C89" w:rsidRPr="007076A7" w:rsidRDefault="00517C89">
            <w:pPr>
              <w:rPr>
                <w:szCs w:val="20"/>
              </w:rPr>
            </w:pPr>
            <w:r w:rsidRPr="007076A7">
              <w:rPr>
                <w:i/>
                <w:spacing w:val="-1"/>
                <w:szCs w:val="20"/>
              </w:rPr>
              <w:t>Dosen kan anges på flera olika sätt (t.ex. som effektiv dos</w:t>
            </w:r>
            <w:r w:rsidR="008977CF" w:rsidRPr="007076A7">
              <w:rPr>
                <w:i/>
                <w:spacing w:val="-1"/>
                <w:szCs w:val="20"/>
              </w:rPr>
              <w:t xml:space="preserve"> i Sv</w:t>
            </w:r>
            <w:r w:rsidRPr="007076A7">
              <w:rPr>
                <w:i/>
                <w:spacing w:val="-1"/>
                <w:szCs w:val="20"/>
              </w:rPr>
              <w:t>) eller som KAP. Den totala dosen som härrör till underökningen är summan av alla redovisade radiationDose.</w:t>
            </w:r>
            <w:r w:rsidR="008977CF" w:rsidRPr="007076A7">
              <w:rPr>
                <w:i/>
                <w:spacing w:val="-1"/>
                <w:szCs w:val="20"/>
              </w:rPr>
              <w:t xml:space="preserve"> Enheten ska vara SI-enhet</w:t>
            </w:r>
            <w:r w:rsidR="00A711E9" w:rsidRPr="007076A7">
              <w:rPr>
                <w:i/>
                <w:spacing w:val="-1"/>
                <w:szCs w:val="20"/>
              </w:rPr>
              <w:t xml:space="preserve"> (eller kombination av sådana)</w:t>
            </w:r>
            <w:r w:rsidR="008977CF" w:rsidRPr="007076A7">
              <w:rPr>
                <w:i/>
                <w:spacing w:val="-1"/>
                <w:szCs w:val="20"/>
              </w:rPr>
              <w:t xml:space="preserve">. </w:t>
            </w:r>
            <w:r w:rsidR="00A711E9" w:rsidRPr="007076A7">
              <w:rPr>
                <w:i/>
                <w:spacing w:val="-1"/>
                <w:szCs w:val="20"/>
              </w:rPr>
              <w:t>(</w:t>
            </w:r>
            <w:r w:rsidR="008977CF" w:rsidRPr="007076A7">
              <w:rPr>
                <w:i/>
                <w:spacing w:val="-1"/>
                <w:szCs w:val="20"/>
              </w:rPr>
              <w:t xml:space="preserve">För KAP </w:t>
            </w:r>
            <w:r w:rsidR="008420F6" w:rsidRPr="007076A7">
              <w:rPr>
                <w:i/>
                <w:spacing w:val="-1"/>
                <w:szCs w:val="20"/>
              </w:rPr>
              <w:t>ska</w:t>
            </w:r>
            <w:r w:rsidR="008977CF" w:rsidRPr="007076A7">
              <w:rPr>
                <w:i/>
                <w:spacing w:val="-1"/>
                <w:szCs w:val="20"/>
              </w:rPr>
              <w:t xml:space="preserve"> värdet räknas om till Gy*m</w:t>
            </w:r>
            <w:r w:rsidR="008977CF" w:rsidRPr="007076A7">
              <w:rPr>
                <w:rFonts w:cs="Arial"/>
                <w:i/>
                <w:color w:val="000000"/>
                <w:szCs w:val="20"/>
                <w:shd w:val="clear" w:color="auto" w:fill="FFFFFF"/>
              </w:rPr>
              <w:t>² istället för</w:t>
            </w:r>
            <w:r w:rsidR="0061750A">
              <w:rPr>
                <w:rFonts w:cs="Arial"/>
                <w:i/>
                <w:color w:val="000000"/>
                <w:szCs w:val="20"/>
                <w:shd w:val="clear" w:color="auto" w:fill="FFFFFF"/>
              </w:rPr>
              <w:t xml:space="preserve"> </w:t>
            </w:r>
            <w:r w:rsidR="008977CF" w:rsidRPr="007076A7">
              <w:rPr>
                <w:rFonts w:cs="Arial"/>
                <w:i/>
                <w:color w:val="000000"/>
                <w:szCs w:val="20"/>
                <w:shd w:val="clear" w:color="auto" w:fill="FFFFFF"/>
              </w:rPr>
              <w:t>Gy*cm²</w:t>
            </w:r>
            <w:r w:rsidR="00A711E9" w:rsidRPr="007076A7">
              <w:rPr>
                <w:rFonts w:cs="Arial"/>
                <w:i/>
                <w:color w:val="000000"/>
                <w:szCs w:val="20"/>
                <w:shd w:val="clear" w:color="auto" w:fill="FFFFFF"/>
              </w:rPr>
              <w:t>.)</w:t>
            </w:r>
          </w:p>
        </w:tc>
        <w:tc>
          <w:tcPr>
            <w:tcW w:w="1192" w:type="dxa"/>
          </w:tcPr>
          <w:p w14:paraId="65EC0E29" w14:textId="357480A9" w:rsidR="00517C89" w:rsidRPr="007076A7" w:rsidRDefault="00D26B87" w:rsidP="003A6D72">
            <w:pPr>
              <w:jc w:val="center"/>
              <w:rPr>
                <w:szCs w:val="20"/>
              </w:rPr>
            </w:pPr>
            <w:r w:rsidRPr="007076A7">
              <w:rPr>
                <w:spacing w:val="-1"/>
                <w:szCs w:val="20"/>
              </w:rPr>
              <w:t>0</w:t>
            </w:r>
            <w:r w:rsidR="00517C89" w:rsidRPr="007076A7">
              <w:rPr>
                <w:spacing w:val="-1"/>
                <w:szCs w:val="20"/>
              </w:rPr>
              <w:t>..*</w:t>
            </w:r>
          </w:p>
        </w:tc>
      </w:tr>
      <w:tr w:rsidR="00517C89" w:rsidRPr="007076A7" w14:paraId="2A6B5A10" w14:textId="77777777" w:rsidTr="003A6D72">
        <w:tc>
          <w:tcPr>
            <w:tcW w:w="2802" w:type="dxa"/>
          </w:tcPr>
          <w:p w14:paraId="19215B10" w14:textId="26FFF32B" w:rsidR="00517C89" w:rsidRPr="007076A7" w:rsidRDefault="00517C89">
            <w:pPr>
              <w:rPr>
                <w:szCs w:val="20"/>
              </w:rPr>
            </w:pPr>
            <w:r w:rsidRPr="007076A7">
              <w:rPr>
                <w:i/>
                <w:szCs w:val="20"/>
              </w:rPr>
              <w:t>../../patientData</w:t>
            </w:r>
          </w:p>
        </w:tc>
        <w:tc>
          <w:tcPr>
            <w:tcW w:w="1701" w:type="dxa"/>
          </w:tcPr>
          <w:p w14:paraId="2FAF41C4" w14:textId="44208652" w:rsidR="00517C89" w:rsidRPr="007076A7" w:rsidRDefault="00517C89">
            <w:pPr>
              <w:rPr>
                <w:szCs w:val="20"/>
              </w:rPr>
            </w:pPr>
            <w:r w:rsidRPr="007076A7">
              <w:rPr>
                <w:i/>
                <w:spacing w:val="-1"/>
                <w:szCs w:val="20"/>
              </w:rPr>
              <w:t>PatientDataType</w:t>
            </w:r>
          </w:p>
        </w:tc>
        <w:tc>
          <w:tcPr>
            <w:tcW w:w="3827" w:type="dxa"/>
          </w:tcPr>
          <w:p w14:paraId="717AC495" w14:textId="2ECDDF7E" w:rsidR="00517C89" w:rsidRPr="007076A7" w:rsidRDefault="00517C89">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192" w:type="dxa"/>
          </w:tcPr>
          <w:p w14:paraId="0DD473CE" w14:textId="2B03A73D" w:rsidR="00517C89" w:rsidRPr="007076A7" w:rsidRDefault="00517C89" w:rsidP="003A6D72">
            <w:pPr>
              <w:jc w:val="center"/>
              <w:rPr>
                <w:szCs w:val="20"/>
              </w:rPr>
            </w:pPr>
            <w:r w:rsidRPr="007076A7">
              <w:rPr>
                <w:i/>
                <w:spacing w:val="-1"/>
                <w:szCs w:val="20"/>
              </w:rPr>
              <w:t>0..1</w:t>
            </w:r>
          </w:p>
        </w:tc>
      </w:tr>
      <w:tr w:rsidR="00517C89" w:rsidRPr="007076A7" w14:paraId="3EF96B06" w14:textId="77777777" w:rsidTr="003A6D72">
        <w:tc>
          <w:tcPr>
            <w:tcW w:w="2802" w:type="dxa"/>
          </w:tcPr>
          <w:p w14:paraId="736AE270" w14:textId="4633870E" w:rsidR="00517C89" w:rsidRPr="007076A7" w:rsidRDefault="00517C89">
            <w:pPr>
              <w:rPr>
                <w:szCs w:val="20"/>
              </w:rPr>
            </w:pPr>
            <w:r w:rsidRPr="007076A7">
              <w:rPr>
                <w:szCs w:val="20"/>
              </w:rPr>
              <w:t>../../../patientWeight</w:t>
            </w:r>
          </w:p>
        </w:tc>
        <w:tc>
          <w:tcPr>
            <w:tcW w:w="1701" w:type="dxa"/>
          </w:tcPr>
          <w:p w14:paraId="667DDF97" w14:textId="41D11142" w:rsidR="00517C89" w:rsidRPr="007076A7" w:rsidRDefault="00517C89">
            <w:pPr>
              <w:rPr>
                <w:szCs w:val="20"/>
              </w:rPr>
            </w:pPr>
            <w:r w:rsidRPr="007076A7">
              <w:rPr>
                <w:spacing w:val="-1"/>
                <w:szCs w:val="20"/>
              </w:rPr>
              <w:t>PQType</w:t>
            </w:r>
          </w:p>
        </w:tc>
        <w:tc>
          <w:tcPr>
            <w:tcW w:w="3827" w:type="dxa"/>
          </w:tcPr>
          <w:p w14:paraId="05F79C45" w14:textId="7B9C603A" w:rsidR="00517C89" w:rsidRPr="007076A7" w:rsidRDefault="00517C89">
            <w:pPr>
              <w:rPr>
                <w:szCs w:val="20"/>
              </w:rPr>
            </w:pPr>
            <w:r w:rsidRPr="007076A7">
              <w:rPr>
                <w:spacing w:val="-1"/>
                <w:szCs w:val="20"/>
              </w:rPr>
              <w:t xml:space="preserve">Patientens vikt </w:t>
            </w:r>
            <w:r w:rsidR="00A711E9" w:rsidRPr="007076A7">
              <w:rPr>
                <w:spacing w:val="-1"/>
                <w:szCs w:val="20"/>
              </w:rPr>
              <w:t>i kg</w:t>
            </w:r>
            <w:r w:rsidRPr="007076A7">
              <w:rPr>
                <w:spacing w:val="-1"/>
                <w:szCs w:val="20"/>
              </w:rPr>
              <w:t>vid undersökningstillfället.</w:t>
            </w:r>
          </w:p>
        </w:tc>
        <w:tc>
          <w:tcPr>
            <w:tcW w:w="1192" w:type="dxa"/>
          </w:tcPr>
          <w:p w14:paraId="062D9CC0" w14:textId="77777777" w:rsidR="00517C89" w:rsidRPr="007076A7" w:rsidRDefault="00517C89" w:rsidP="003A6D72">
            <w:pPr>
              <w:spacing w:line="226" w:lineRule="exact"/>
              <w:ind w:left="142"/>
              <w:jc w:val="center"/>
              <w:rPr>
                <w:spacing w:val="-1"/>
                <w:szCs w:val="20"/>
              </w:rPr>
            </w:pPr>
            <w:r w:rsidRPr="007076A7">
              <w:rPr>
                <w:spacing w:val="-1"/>
                <w:szCs w:val="20"/>
              </w:rPr>
              <w:t>0..1</w:t>
            </w:r>
          </w:p>
          <w:p w14:paraId="0732B293" w14:textId="77777777" w:rsidR="00517C89" w:rsidRPr="007076A7" w:rsidRDefault="00517C89" w:rsidP="003A6D72">
            <w:pPr>
              <w:jc w:val="center"/>
              <w:rPr>
                <w:szCs w:val="20"/>
              </w:rPr>
            </w:pPr>
          </w:p>
        </w:tc>
      </w:tr>
      <w:tr w:rsidR="00517C89" w:rsidRPr="007076A7" w14:paraId="34BACFD9" w14:textId="77777777" w:rsidTr="003A6D72">
        <w:tc>
          <w:tcPr>
            <w:tcW w:w="2802" w:type="dxa"/>
          </w:tcPr>
          <w:p w14:paraId="018B92CF" w14:textId="1EE32D8C" w:rsidR="00517C89" w:rsidRPr="007076A7" w:rsidRDefault="00517C89">
            <w:pPr>
              <w:rPr>
                <w:szCs w:val="20"/>
              </w:rPr>
            </w:pPr>
            <w:r w:rsidRPr="007076A7">
              <w:rPr>
                <w:szCs w:val="20"/>
              </w:rPr>
              <w:t>../../../patientLength</w:t>
            </w:r>
          </w:p>
        </w:tc>
        <w:tc>
          <w:tcPr>
            <w:tcW w:w="1701" w:type="dxa"/>
          </w:tcPr>
          <w:p w14:paraId="628BC991" w14:textId="0C570564" w:rsidR="00517C89" w:rsidRPr="007076A7" w:rsidRDefault="00517C89">
            <w:pPr>
              <w:rPr>
                <w:szCs w:val="20"/>
              </w:rPr>
            </w:pPr>
            <w:r w:rsidRPr="007076A7">
              <w:rPr>
                <w:spacing w:val="-1"/>
                <w:szCs w:val="20"/>
              </w:rPr>
              <w:t>PQType</w:t>
            </w:r>
          </w:p>
        </w:tc>
        <w:tc>
          <w:tcPr>
            <w:tcW w:w="3827" w:type="dxa"/>
          </w:tcPr>
          <w:p w14:paraId="27C0ACA0" w14:textId="39249672" w:rsidR="00517C89" w:rsidRPr="007076A7" w:rsidRDefault="00517C89">
            <w:pPr>
              <w:rPr>
                <w:szCs w:val="20"/>
              </w:rPr>
            </w:pPr>
            <w:r w:rsidRPr="007076A7">
              <w:rPr>
                <w:spacing w:val="-1"/>
                <w:szCs w:val="20"/>
              </w:rPr>
              <w:t xml:space="preserve">Patientens längd </w:t>
            </w:r>
            <w:r w:rsidR="00A711E9" w:rsidRPr="007076A7">
              <w:rPr>
                <w:spacing w:val="-1"/>
                <w:szCs w:val="20"/>
              </w:rPr>
              <w:t xml:space="preserve">i cm </w:t>
            </w:r>
            <w:r w:rsidRPr="007076A7">
              <w:rPr>
                <w:spacing w:val="-1"/>
                <w:szCs w:val="20"/>
              </w:rPr>
              <w:t>vid undersökningstillfället.</w:t>
            </w:r>
          </w:p>
        </w:tc>
        <w:tc>
          <w:tcPr>
            <w:tcW w:w="1192" w:type="dxa"/>
          </w:tcPr>
          <w:p w14:paraId="25AB391D" w14:textId="3A970C3E" w:rsidR="00517C89" w:rsidRPr="007076A7" w:rsidRDefault="00517C89" w:rsidP="003A6D72">
            <w:pPr>
              <w:jc w:val="center"/>
              <w:rPr>
                <w:szCs w:val="20"/>
              </w:rPr>
            </w:pPr>
            <w:r w:rsidRPr="007076A7">
              <w:rPr>
                <w:spacing w:val="-1"/>
                <w:szCs w:val="20"/>
              </w:rPr>
              <w:t>0..1</w:t>
            </w:r>
          </w:p>
        </w:tc>
      </w:tr>
      <w:tr w:rsidR="00517C89" w:rsidRPr="007076A7" w14:paraId="3469E205" w14:textId="77777777" w:rsidTr="003A6D72">
        <w:tc>
          <w:tcPr>
            <w:tcW w:w="2802" w:type="dxa"/>
          </w:tcPr>
          <w:p w14:paraId="7DC48827" w14:textId="77777777" w:rsidR="00517C89" w:rsidRPr="007076A7" w:rsidRDefault="00517C89">
            <w:pPr>
              <w:rPr>
                <w:szCs w:val="20"/>
              </w:rPr>
            </w:pPr>
          </w:p>
        </w:tc>
        <w:tc>
          <w:tcPr>
            <w:tcW w:w="1701" w:type="dxa"/>
          </w:tcPr>
          <w:p w14:paraId="77A83594" w14:textId="77777777" w:rsidR="00517C89" w:rsidRPr="007076A7" w:rsidRDefault="00517C89">
            <w:pPr>
              <w:rPr>
                <w:szCs w:val="20"/>
              </w:rPr>
            </w:pPr>
          </w:p>
        </w:tc>
        <w:tc>
          <w:tcPr>
            <w:tcW w:w="3827" w:type="dxa"/>
          </w:tcPr>
          <w:p w14:paraId="0B1C60E3" w14:textId="77777777" w:rsidR="00517C89" w:rsidRPr="007076A7" w:rsidRDefault="00517C89">
            <w:pPr>
              <w:rPr>
                <w:szCs w:val="20"/>
              </w:rPr>
            </w:pPr>
          </w:p>
        </w:tc>
        <w:tc>
          <w:tcPr>
            <w:tcW w:w="1192" w:type="dxa"/>
          </w:tcPr>
          <w:p w14:paraId="5ABD8A27" w14:textId="77777777" w:rsidR="00517C89" w:rsidRPr="007076A7" w:rsidRDefault="00517C89" w:rsidP="003A6D72">
            <w:pPr>
              <w:jc w:val="center"/>
              <w:rPr>
                <w:szCs w:val="20"/>
              </w:rPr>
            </w:pPr>
          </w:p>
        </w:tc>
      </w:tr>
      <w:tr w:rsidR="00517C89" w:rsidRPr="007076A7" w14:paraId="1915925D" w14:textId="77777777" w:rsidTr="003A6D72">
        <w:tc>
          <w:tcPr>
            <w:tcW w:w="2802" w:type="dxa"/>
          </w:tcPr>
          <w:p w14:paraId="5D10AA37" w14:textId="6A54FEB6" w:rsidR="00517C89" w:rsidRPr="007076A7" w:rsidRDefault="00BB11BB">
            <w:pPr>
              <w:rPr>
                <w:szCs w:val="20"/>
              </w:rPr>
            </w:pPr>
            <w:r w:rsidRPr="007076A7">
              <w:rPr>
                <w:i/>
                <w:szCs w:val="20"/>
              </w:rPr>
              <w:t>../../</w:t>
            </w:r>
            <w:r w:rsidR="00627F1E" w:rsidRPr="007076A7">
              <w:rPr>
                <w:i/>
                <w:szCs w:val="20"/>
              </w:rPr>
              <w:t>i</w:t>
            </w:r>
            <w:r w:rsidRPr="007076A7">
              <w:rPr>
                <w:i/>
                <w:szCs w:val="20"/>
              </w:rPr>
              <w:t>mage</w:t>
            </w:r>
            <w:r w:rsidR="00517C89" w:rsidRPr="007076A7">
              <w:rPr>
                <w:i/>
                <w:szCs w:val="20"/>
              </w:rPr>
              <w:t>Recording</w:t>
            </w:r>
          </w:p>
        </w:tc>
        <w:tc>
          <w:tcPr>
            <w:tcW w:w="1701" w:type="dxa"/>
          </w:tcPr>
          <w:p w14:paraId="635ED5FF" w14:textId="30BF11C8" w:rsidR="00517C89" w:rsidRPr="007076A7" w:rsidRDefault="00517C89">
            <w:pPr>
              <w:rPr>
                <w:szCs w:val="20"/>
              </w:rPr>
            </w:pPr>
            <w:r w:rsidRPr="007076A7">
              <w:rPr>
                <w:i/>
                <w:spacing w:val="-1"/>
                <w:szCs w:val="20"/>
              </w:rPr>
              <w:t>ImageRecordingType</w:t>
            </w:r>
          </w:p>
        </w:tc>
        <w:tc>
          <w:tcPr>
            <w:tcW w:w="3827" w:type="dxa"/>
          </w:tcPr>
          <w:p w14:paraId="2D19E845" w14:textId="77777777" w:rsidR="00517C89" w:rsidRPr="007076A7" w:rsidRDefault="00517C89">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4844858E" w14:textId="27532654" w:rsidR="00517C89" w:rsidRPr="007076A7" w:rsidRDefault="00517C89" w:rsidP="000C5BDE">
            <w:pPr>
              <w:spacing w:line="226" w:lineRule="exact"/>
              <w:rPr>
                <w:szCs w:val="20"/>
              </w:rPr>
            </w:pPr>
            <w:r w:rsidRPr="007076A7">
              <w:rPr>
                <w:i/>
                <w:spacing w:val="-1"/>
                <w:szCs w:val="20"/>
              </w:rPr>
              <w:t>En bildtagning kan i sin tur ha flera bilder</w:t>
            </w:r>
          </w:p>
        </w:tc>
        <w:tc>
          <w:tcPr>
            <w:tcW w:w="1192" w:type="dxa"/>
          </w:tcPr>
          <w:p w14:paraId="07C48456" w14:textId="025BB07D" w:rsidR="00517C89" w:rsidRPr="007076A7" w:rsidRDefault="00517C89" w:rsidP="003A6D72">
            <w:pPr>
              <w:jc w:val="center"/>
              <w:rPr>
                <w:szCs w:val="20"/>
              </w:rPr>
            </w:pPr>
            <w:r w:rsidRPr="007076A7">
              <w:rPr>
                <w:i/>
                <w:spacing w:val="-1"/>
                <w:szCs w:val="20"/>
              </w:rPr>
              <w:t>0..*</w:t>
            </w:r>
          </w:p>
        </w:tc>
      </w:tr>
      <w:tr w:rsidR="00517C89" w:rsidRPr="007076A7" w14:paraId="304473A5" w14:textId="77777777" w:rsidTr="003A6D72">
        <w:tc>
          <w:tcPr>
            <w:tcW w:w="2802" w:type="dxa"/>
          </w:tcPr>
          <w:p w14:paraId="6B9CB952" w14:textId="128E523A" w:rsidR="00517C89" w:rsidRPr="007076A7" w:rsidRDefault="00517C89">
            <w:pPr>
              <w:rPr>
                <w:szCs w:val="20"/>
              </w:rPr>
            </w:pPr>
            <w:r w:rsidRPr="007076A7">
              <w:rPr>
                <w:szCs w:val="20"/>
              </w:rPr>
              <w:t>../../../recordingId</w:t>
            </w:r>
          </w:p>
        </w:tc>
        <w:tc>
          <w:tcPr>
            <w:tcW w:w="1701" w:type="dxa"/>
          </w:tcPr>
          <w:p w14:paraId="767E8030" w14:textId="78F531FE" w:rsidR="00517C89" w:rsidRPr="007076A7" w:rsidRDefault="00517C89">
            <w:pPr>
              <w:rPr>
                <w:szCs w:val="20"/>
              </w:rPr>
            </w:pPr>
            <w:r w:rsidRPr="007076A7">
              <w:rPr>
                <w:spacing w:val="-1"/>
                <w:szCs w:val="20"/>
              </w:rPr>
              <w:t>IIType</w:t>
            </w:r>
          </w:p>
        </w:tc>
        <w:tc>
          <w:tcPr>
            <w:tcW w:w="3827" w:type="dxa"/>
          </w:tcPr>
          <w:p w14:paraId="6E08A5F3" w14:textId="718BD395" w:rsidR="00517C89" w:rsidRPr="007076A7" w:rsidRDefault="00517C89">
            <w:pPr>
              <w:rPr>
                <w:szCs w:val="20"/>
              </w:rPr>
            </w:pPr>
            <w:r w:rsidRPr="007076A7">
              <w:rPr>
                <w:spacing w:val="-1"/>
                <w:szCs w:val="20"/>
              </w:rPr>
              <w:t xml:space="preserve">Id för Bild-tagningen som är unikt inom källsystemet. </w:t>
            </w:r>
          </w:p>
        </w:tc>
        <w:tc>
          <w:tcPr>
            <w:tcW w:w="1192" w:type="dxa"/>
          </w:tcPr>
          <w:p w14:paraId="5CD34680" w14:textId="1C40F424" w:rsidR="00517C89" w:rsidRPr="007076A7" w:rsidRDefault="00517C89" w:rsidP="003A6D72">
            <w:pPr>
              <w:jc w:val="center"/>
              <w:rPr>
                <w:szCs w:val="20"/>
              </w:rPr>
            </w:pPr>
            <w:r w:rsidRPr="007076A7">
              <w:rPr>
                <w:spacing w:val="-1"/>
                <w:szCs w:val="20"/>
              </w:rPr>
              <w:t>1..1</w:t>
            </w:r>
          </w:p>
        </w:tc>
      </w:tr>
      <w:tr w:rsidR="00517C89" w:rsidRPr="007076A7" w14:paraId="2B65FEFE" w14:textId="77777777" w:rsidTr="003A6D72">
        <w:tc>
          <w:tcPr>
            <w:tcW w:w="2802" w:type="dxa"/>
          </w:tcPr>
          <w:p w14:paraId="4D153DEF" w14:textId="02E2CA0C" w:rsidR="00517C89" w:rsidRPr="007076A7" w:rsidRDefault="00517C89">
            <w:pPr>
              <w:rPr>
                <w:szCs w:val="20"/>
              </w:rPr>
            </w:pPr>
            <w:r w:rsidRPr="007076A7">
              <w:rPr>
                <w:szCs w:val="20"/>
              </w:rPr>
              <w:t>../../../examinationActivity</w:t>
            </w:r>
          </w:p>
        </w:tc>
        <w:tc>
          <w:tcPr>
            <w:tcW w:w="1701" w:type="dxa"/>
          </w:tcPr>
          <w:p w14:paraId="42F5CE1E" w14:textId="516DCDFA" w:rsidR="00517C89" w:rsidRPr="007076A7" w:rsidRDefault="00517C89">
            <w:pPr>
              <w:rPr>
                <w:szCs w:val="20"/>
              </w:rPr>
            </w:pPr>
            <w:r w:rsidRPr="007076A7">
              <w:rPr>
                <w:szCs w:val="20"/>
              </w:rPr>
              <w:t>CVType</w:t>
            </w:r>
          </w:p>
        </w:tc>
        <w:tc>
          <w:tcPr>
            <w:tcW w:w="3827" w:type="dxa"/>
          </w:tcPr>
          <w:p w14:paraId="6AF13BFF" w14:textId="7C83E2AF" w:rsidR="00517C89" w:rsidRPr="007076A7" w:rsidRDefault="00517C89">
            <w:pPr>
              <w:rPr>
                <w:szCs w:val="20"/>
              </w:rPr>
            </w:pPr>
            <w:r w:rsidRPr="007076A7">
              <w:rPr>
                <w:spacing w:val="-1"/>
                <w:szCs w:val="20"/>
              </w:rPr>
              <w:t xml:space="preserve">Åtgärdskod för utförd typ av Bild. </w:t>
            </w:r>
            <w:r w:rsidRPr="007076A7">
              <w:rPr>
                <w:spacing w:val="-1"/>
                <w:szCs w:val="20"/>
              </w:rPr>
              <w:lastRenderedPageBreak/>
              <w:t>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192" w:type="dxa"/>
          </w:tcPr>
          <w:p w14:paraId="4397A371" w14:textId="6A9C55DF" w:rsidR="00517C89" w:rsidRPr="007076A7" w:rsidRDefault="00517C89" w:rsidP="003A6D72">
            <w:pPr>
              <w:jc w:val="center"/>
              <w:rPr>
                <w:szCs w:val="20"/>
              </w:rPr>
            </w:pPr>
            <w:r w:rsidRPr="007076A7">
              <w:rPr>
                <w:spacing w:val="-1"/>
                <w:szCs w:val="20"/>
              </w:rPr>
              <w:lastRenderedPageBreak/>
              <w:t>1..1</w:t>
            </w:r>
          </w:p>
        </w:tc>
      </w:tr>
      <w:tr w:rsidR="00517C89" w:rsidRPr="007076A7" w14:paraId="6254A080" w14:textId="77777777" w:rsidTr="003A6D72">
        <w:tc>
          <w:tcPr>
            <w:tcW w:w="2802" w:type="dxa"/>
          </w:tcPr>
          <w:p w14:paraId="02F4210E" w14:textId="0A97476C" w:rsidR="00517C89" w:rsidRPr="007076A7" w:rsidRDefault="00517C89">
            <w:pPr>
              <w:rPr>
                <w:szCs w:val="20"/>
              </w:rPr>
            </w:pPr>
            <w:r w:rsidRPr="007076A7">
              <w:rPr>
                <w:szCs w:val="20"/>
              </w:rPr>
              <w:lastRenderedPageBreak/>
              <w:t>../../../examinationTimePeriod</w:t>
            </w:r>
          </w:p>
        </w:tc>
        <w:tc>
          <w:tcPr>
            <w:tcW w:w="1701" w:type="dxa"/>
          </w:tcPr>
          <w:p w14:paraId="6AA4D433" w14:textId="689BB3ED" w:rsidR="00517C89" w:rsidRPr="007076A7" w:rsidRDefault="00517C89">
            <w:pPr>
              <w:rPr>
                <w:szCs w:val="20"/>
              </w:rPr>
            </w:pPr>
            <w:r w:rsidRPr="007076A7">
              <w:rPr>
                <w:spacing w:val="-1"/>
                <w:szCs w:val="20"/>
              </w:rPr>
              <w:t>TimePeriodType</w:t>
            </w:r>
          </w:p>
        </w:tc>
        <w:tc>
          <w:tcPr>
            <w:tcW w:w="3827" w:type="dxa"/>
          </w:tcPr>
          <w:p w14:paraId="506D989F" w14:textId="3852860E" w:rsidR="00517C89" w:rsidRPr="007076A7" w:rsidRDefault="00517C89">
            <w:pPr>
              <w:rPr>
                <w:szCs w:val="20"/>
              </w:rPr>
            </w:pPr>
            <w:r w:rsidRPr="007076A7">
              <w:rPr>
                <w:spacing w:val="-1"/>
                <w:szCs w:val="20"/>
              </w:rPr>
              <w:t>Tidpunkt då Bild-insamlingen startar och slutar</w:t>
            </w:r>
          </w:p>
        </w:tc>
        <w:tc>
          <w:tcPr>
            <w:tcW w:w="1192" w:type="dxa"/>
          </w:tcPr>
          <w:p w14:paraId="1784F26B" w14:textId="50EDA3B2" w:rsidR="00517C89" w:rsidRPr="007076A7" w:rsidRDefault="00517C89" w:rsidP="003A6D72">
            <w:pPr>
              <w:jc w:val="center"/>
              <w:rPr>
                <w:szCs w:val="20"/>
              </w:rPr>
            </w:pPr>
            <w:r w:rsidRPr="007076A7">
              <w:rPr>
                <w:spacing w:val="-1"/>
                <w:szCs w:val="20"/>
              </w:rPr>
              <w:t>1..1</w:t>
            </w:r>
          </w:p>
        </w:tc>
      </w:tr>
      <w:tr w:rsidR="00517C89" w:rsidRPr="007076A7" w14:paraId="2A38EEB3" w14:textId="77777777" w:rsidTr="003A6D72">
        <w:tc>
          <w:tcPr>
            <w:tcW w:w="2802" w:type="dxa"/>
          </w:tcPr>
          <w:p w14:paraId="639E4017" w14:textId="47ADD0FC" w:rsidR="00517C89" w:rsidRPr="007076A7" w:rsidRDefault="00517C89">
            <w:pPr>
              <w:rPr>
                <w:szCs w:val="20"/>
              </w:rPr>
            </w:pPr>
            <w:r w:rsidRPr="007076A7">
              <w:rPr>
                <w:szCs w:val="20"/>
              </w:rPr>
              <w:t>../../../examinationStatus</w:t>
            </w:r>
          </w:p>
        </w:tc>
        <w:tc>
          <w:tcPr>
            <w:tcW w:w="1701" w:type="dxa"/>
          </w:tcPr>
          <w:p w14:paraId="490D9A48" w14:textId="3BF220AF" w:rsidR="00517C89" w:rsidRPr="007076A7" w:rsidRDefault="00740909">
            <w:pPr>
              <w:rPr>
                <w:szCs w:val="20"/>
              </w:rPr>
            </w:pPr>
            <w:r w:rsidRPr="007076A7">
              <w:rPr>
                <w:spacing w:val="-1"/>
                <w:szCs w:val="20"/>
              </w:rPr>
              <w:t>ExaminationStatusCodeEnum</w:t>
            </w:r>
          </w:p>
        </w:tc>
        <w:tc>
          <w:tcPr>
            <w:tcW w:w="3827" w:type="dxa"/>
          </w:tcPr>
          <w:p w14:paraId="29E49386" w14:textId="2A4DE253" w:rsidR="00517C89" w:rsidRPr="007076A7" w:rsidRDefault="00517C89" w:rsidP="000C5BDE">
            <w:pPr>
              <w:spacing w:line="226" w:lineRule="exact"/>
              <w:rPr>
                <w:szCs w:val="20"/>
              </w:rPr>
            </w:pPr>
            <w:r w:rsidRPr="007076A7">
              <w:rPr>
                <w:spacing w:val="-1"/>
                <w:szCs w:val="20"/>
              </w:rPr>
              <w:t xml:space="preserve">Text som anger åtgärdens status. </w:t>
            </w:r>
            <w:r w:rsidR="00740909" w:rsidRPr="007076A7">
              <w:rPr>
                <w:spacing w:val="-1"/>
                <w:szCs w:val="20"/>
              </w:rPr>
              <w:t xml:space="preserve">Kommer från </w:t>
            </w:r>
            <w:r w:rsidRPr="007076A7">
              <w:rPr>
                <w:spacing w:val="-1"/>
                <w:szCs w:val="20"/>
              </w:rPr>
              <w:t xml:space="preserve">KV åtgärdsstatus </w:t>
            </w:r>
            <w:r w:rsidR="00740909" w:rsidRPr="007076A7">
              <w:rPr>
                <w:spacing w:val="-1"/>
                <w:szCs w:val="20"/>
              </w:rPr>
              <w:t>i V-TIM 1.0</w:t>
            </w:r>
            <w:r w:rsidRPr="007076A7">
              <w:rPr>
                <w:spacing w:val="-1"/>
                <w:szCs w:val="20"/>
              </w:rPr>
              <w:t xml:space="preserve">. </w:t>
            </w:r>
            <w:r w:rsidR="00740909" w:rsidRPr="007076A7">
              <w:rPr>
                <w:spacing w:val="-1"/>
                <w:szCs w:val="20"/>
              </w:rPr>
              <w:t>Tillåtna värden är: Initierad, Planerad (bevakad), Tidbokad, Uppskjuten, Annullerad, Pågående, Avvakta, Avbruten, Avklarad, Inaktuell, Makulerad.</w:t>
            </w:r>
          </w:p>
        </w:tc>
        <w:tc>
          <w:tcPr>
            <w:tcW w:w="1192" w:type="dxa"/>
          </w:tcPr>
          <w:p w14:paraId="40FC4D94" w14:textId="552F7EFF" w:rsidR="00517C89" w:rsidRPr="007076A7" w:rsidRDefault="00517C89" w:rsidP="003A6D72">
            <w:pPr>
              <w:jc w:val="center"/>
              <w:rPr>
                <w:szCs w:val="20"/>
              </w:rPr>
            </w:pPr>
            <w:r w:rsidRPr="007076A7">
              <w:rPr>
                <w:spacing w:val="-1"/>
                <w:szCs w:val="20"/>
              </w:rPr>
              <w:t>0..1</w:t>
            </w:r>
          </w:p>
        </w:tc>
      </w:tr>
      <w:tr w:rsidR="00517C89" w:rsidRPr="007076A7" w14:paraId="7D74E1DC" w14:textId="77777777" w:rsidTr="003A6D72">
        <w:tc>
          <w:tcPr>
            <w:tcW w:w="2802" w:type="dxa"/>
          </w:tcPr>
          <w:p w14:paraId="652A0AE3" w14:textId="08F04BB8" w:rsidR="00517C89" w:rsidRPr="007076A7" w:rsidRDefault="00517C89" w:rsidP="00F66D4E">
            <w:pPr>
              <w:rPr>
                <w:szCs w:val="20"/>
              </w:rPr>
            </w:pPr>
            <w:r w:rsidRPr="007076A7">
              <w:rPr>
                <w:szCs w:val="20"/>
              </w:rPr>
              <w:t>../../../</w:t>
            </w:r>
            <w:r w:rsidR="00A35CE4" w:rsidRPr="007076A7">
              <w:rPr>
                <w:szCs w:val="20"/>
              </w:rPr>
              <w:t>examinationUnit</w:t>
            </w:r>
          </w:p>
        </w:tc>
        <w:tc>
          <w:tcPr>
            <w:tcW w:w="1701" w:type="dxa"/>
          </w:tcPr>
          <w:p w14:paraId="18F099B5" w14:textId="04B7FF5E" w:rsidR="00517C89" w:rsidRPr="007076A7" w:rsidRDefault="00517C89">
            <w:pPr>
              <w:rPr>
                <w:szCs w:val="20"/>
              </w:rPr>
            </w:pPr>
            <w:r w:rsidRPr="007076A7">
              <w:rPr>
                <w:szCs w:val="20"/>
              </w:rPr>
              <w:t>string</w:t>
            </w:r>
          </w:p>
        </w:tc>
        <w:tc>
          <w:tcPr>
            <w:tcW w:w="3827" w:type="dxa"/>
          </w:tcPr>
          <w:p w14:paraId="6145762A" w14:textId="21CC70E6" w:rsidR="00517C89" w:rsidRPr="007076A7" w:rsidRDefault="00517C89">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40D3190D" w14:textId="3B13E06D" w:rsidR="00517C89" w:rsidRPr="007076A7" w:rsidRDefault="00517C89" w:rsidP="003A6D72">
            <w:pPr>
              <w:jc w:val="center"/>
              <w:rPr>
                <w:szCs w:val="20"/>
              </w:rPr>
            </w:pPr>
            <w:r w:rsidRPr="007076A7">
              <w:rPr>
                <w:spacing w:val="-1"/>
                <w:szCs w:val="20"/>
              </w:rPr>
              <w:t>0..1</w:t>
            </w:r>
          </w:p>
        </w:tc>
      </w:tr>
      <w:tr w:rsidR="00517C89" w:rsidRPr="007076A7" w14:paraId="604DF317" w14:textId="77777777" w:rsidTr="003A6D72">
        <w:tc>
          <w:tcPr>
            <w:tcW w:w="2802" w:type="dxa"/>
          </w:tcPr>
          <w:p w14:paraId="04958A45" w14:textId="082B4056" w:rsidR="00517C89" w:rsidRPr="007076A7" w:rsidRDefault="009D2C89" w:rsidP="003A6D72">
            <w:pPr>
              <w:spacing w:line="229" w:lineRule="exact"/>
              <w:rPr>
                <w:i/>
                <w:szCs w:val="20"/>
              </w:rPr>
            </w:pPr>
            <w:r w:rsidRPr="007076A7">
              <w:rPr>
                <w:i/>
                <w:szCs w:val="20"/>
              </w:rPr>
              <w:t>../</w:t>
            </w:r>
            <w:r w:rsidR="00517C89" w:rsidRPr="007076A7">
              <w:rPr>
                <w:i/>
                <w:szCs w:val="20"/>
              </w:rPr>
              <w:t>../../accountableHealthcareProfessional</w:t>
            </w:r>
          </w:p>
          <w:p w14:paraId="0809A279" w14:textId="77777777" w:rsidR="00517C89" w:rsidRPr="007076A7" w:rsidRDefault="00517C89">
            <w:pPr>
              <w:rPr>
                <w:szCs w:val="20"/>
              </w:rPr>
            </w:pPr>
          </w:p>
        </w:tc>
        <w:tc>
          <w:tcPr>
            <w:tcW w:w="1701" w:type="dxa"/>
          </w:tcPr>
          <w:p w14:paraId="77E63648" w14:textId="77777777" w:rsidR="00517C89" w:rsidRPr="007076A7" w:rsidRDefault="00517C89" w:rsidP="003A6D72">
            <w:pPr>
              <w:spacing w:line="229" w:lineRule="exact"/>
              <w:rPr>
                <w:i/>
                <w:szCs w:val="20"/>
              </w:rPr>
            </w:pPr>
            <w:r w:rsidRPr="007076A7">
              <w:rPr>
                <w:i/>
                <w:szCs w:val="20"/>
              </w:rPr>
              <w:t>HealthcareProfessionalType</w:t>
            </w:r>
          </w:p>
          <w:p w14:paraId="74AA9EA5" w14:textId="77777777" w:rsidR="00517C89" w:rsidRPr="007076A7" w:rsidRDefault="00517C89">
            <w:pPr>
              <w:rPr>
                <w:szCs w:val="20"/>
              </w:rPr>
            </w:pPr>
          </w:p>
        </w:tc>
        <w:tc>
          <w:tcPr>
            <w:tcW w:w="3827" w:type="dxa"/>
          </w:tcPr>
          <w:p w14:paraId="509523F7" w14:textId="10008F83" w:rsidR="00517C89" w:rsidRPr="007076A7" w:rsidRDefault="009D2C89">
            <w:pPr>
              <w:rPr>
                <w:szCs w:val="20"/>
              </w:rPr>
            </w:pPr>
            <w:r w:rsidRPr="007076A7">
              <w:rPr>
                <w:i/>
                <w:szCs w:val="20"/>
              </w:rPr>
              <w:t>H</w:t>
            </w:r>
            <w:r w:rsidR="00517C89" w:rsidRPr="007076A7">
              <w:rPr>
                <w:i/>
                <w:szCs w:val="20"/>
              </w:rPr>
              <w:t>älso- och sjukvårdsperson</w:t>
            </w:r>
            <w:r w:rsidRPr="007076A7">
              <w:rPr>
                <w:i/>
                <w:szCs w:val="20"/>
              </w:rPr>
              <w:t xml:space="preserve"> som är</w:t>
            </w:r>
            <w:r w:rsidR="00517C89" w:rsidRPr="007076A7">
              <w:rPr>
                <w:i/>
                <w:szCs w:val="20"/>
              </w:rPr>
              <w:t xml:space="preserve"> </w:t>
            </w:r>
            <w:r w:rsidRPr="007076A7">
              <w:rPr>
                <w:i/>
                <w:szCs w:val="20"/>
              </w:rPr>
              <w:t>a</w:t>
            </w:r>
            <w:r w:rsidR="00517C89" w:rsidRPr="007076A7">
              <w:rPr>
                <w:i/>
                <w:szCs w:val="20"/>
              </w:rPr>
              <w:t xml:space="preserve">nsvarig för </w:t>
            </w:r>
            <w:r w:rsidRPr="007076A7">
              <w:rPr>
                <w:i/>
                <w:szCs w:val="20"/>
              </w:rPr>
              <w:t>informationen som härstammar från insamlingstillfället. Den person som har den fysiska kontakten med patienten vid insamlandet av data.</w:t>
            </w:r>
          </w:p>
        </w:tc>
        <w:tc>
          <w:tcPr>
            <w:tcW w:w="1192" w:type="dxa"/>
          </w:tcPr>
          <w:p w14:paraId="049196AC" w14:textId="5AE6EACC" w:rsidR="00517C89" w:rsidRPr="007076A7" w:rsidRDefault="00517C89" w:rsidP="003A6D72">
            <w:pPr>
              <w:jc w:val="center"/>
              <w:rPr>
                <w:szCs w:val="20"/>
              </w:rPr>
            </w:pPr>
            <w:r w:rsidRPr="007076A7">
              <w:rPr>
                <w:i/>
                <w:szCs w:val="20"/>
              </w:rPr>
              <w:t>0..1</w:t>
            </w:r>
          </w:p>
        </w:tc>
      </w:tr>
      <w:tr w:rsidR="00517C89" w:rsidRPr="007076A7" w14:paraId="64E02ED4" w14:textId="77777777" w:rsidTr="003A6D72">
        <w:tc>
          <w:tcPr>
            <w:tcW w:w="2802" w:type="dxa"/>
          </w:tcPr>
          <w:p w14:paraId="67CA6CAC" w14:textId="56189798" w:rsidR="00517C89" w:rsidRPr="007076A7" w:rsidRDefault="009D2C89" w:rsidP="003A6D72">
            <w:pPr>
              <w:spacing w:line="229" w:lineRule="exact"/>
              <w:rPr>
                <w:szCs w:val="20"/>
              </w:rPr>
            </w:pPr>
            <w:r w:rsidRPr="007076A7">
              <w:rPr>
                <w:szCs w:val="20"/>
              </w:rPr>
              <w:t>../</w:t>
            </w:r>
            <w:r w:rsidR="00517C89" w:rsidRPr="007076A7">
              <w:rPr>
                <w:szCs w:val="20"/>
              </w:rPr>
              <w:t>../../../a</w:t>
            </w:r>
            <w:r w:rsidR="00517C89" w:rsidRPr="007076A7">
              <w:rPr>
                <w:spacing w:val="-1"/>
                <w:szCs w:val="20"/>
              </w:rPr>
              <w:t>uthorTime</w:t>
            </w:r>
          </w:p>
          <w:p w14:paraId="29739272" w14:textId="77777777" w:rsidR="00517C89" w:rsidRPr="007076A7" w:rsidRDefault="00517C89">
            <w:pPr>
              <w:rPr>
                <w:szCs w:val="20"/>
              </w:rPr>
            </w:pPr>
          </w:p>
        </w:tc>
        <w:tc>
          <w:tcPr>
            <w:tcW w:w="1701" w:type="dxa"/>
          </w:tcPr>
          <w:p w14:paraId="5BB7F725" w14:textId="77777777" w:rsidR="00517C89" w:rsidRPr="007076A7" w:rsidRDefault="00517C89" w:rsidP="003A6D72">
            <w:pPr>
              <w:spacing w:line="229" w:lineRule="exact"/>
              <w:rPr>
                <w:rFonts w:cs="Arial"/>
                <w:color w:val="FF0000"/>
                <w:szCs w:val="20"/>
              </w:rPr>
            </w:pPr>
            <w:r w:rsidRPr="007076A7">
              <w:rPr>
                <w:szCs w:val="20"/>
              </w:rPr>
              <w:t>TimeStampType</w:t>
            </w:r>
          </w:p>
          <w:p w14:paraId="51C5F821" w14:textId="77777777" w:rsidR="00517C89" w:rsidRPr="007076A7" w:rsidRDefault="00517C89">
            <w:pPr>
              <w:rPr>
                <w:szCs w:val="20"/>
              </w:rPr>
            </w:pPr>
          </w:p>
        </w:tc>
        <w:tc>
          <w:tcPr>
            <w:tcW w:w="3827" w:type="dxa"/>
          </w:tcPr>
          <w:p w14:paraId="32CCE63A" w14:textId="008E618C"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79A9098C" w14:textId="4E3EE5E6" w:rsidR="00517C89" w:rsidRPr="007076A7" w:rsidRDefault="00517C89" w:rsidP="003A6D72">
            <w:pPr>
              <w:jc w:val="center"/>
              <w:rPr>
                <w:szCs w:val="20"/>
              </w:rPr>
            </w:pPr>
            <w:r w:rsidRPr="007076A7">
              <w:rPr>
                <w:spacing w:val="-1"/>
                <w:szCs w:val="20"/>
              </w:rPr>
              <w:t>1..1</w:t>
            </w:r>
          </w:p>
        </w:tc>
      </w:tr>
      <w:tr w:rsidR="00517C89" w:rsidRPr="007076A7" w14:paraId="05A3BEB5" w14:textId="77777777" w:rsidTr="003A6D72">
        <w:tc>
          <w:tcPr>
            <w:tcW w:w="2802" w:type="dxa"/>
          </w:tcPr>
          <w:p w14:paraId="0771554F" w14:textId="7140D9E0" w:rsidR="00517C89" w:rsidRPr="007076A7" w:rsidRDefault="009D2C89" w:rsidP="000C5BDE">
            <w:pPr>
              <w:spacing w:line="229" w:lineRule="exact"/>
              <w:rPr>
                <w:szCs w:val="20"/>
              </w:rPr>
            </w:pPr>
            <w:r w:rsidRPr="007076A7">
              <w:rPr>
                <w:szCs w:val="20"/>
              </w:rPr>
              <w:t>../</w:t>
            </w:r>
            <w:r w:rsidR="00517C89" w:rsidRPr="007076A7">
              <w:rPr>
                <w:szCs w:val="20"/>
              </w:rPr>
              <w:t>../../../</w:t>
            </w:r>
            <w:r w:rsidR="00517C89" w:rsidRPr="007076A7">
              <w:rPr>
                <w:spacing w:val="-1"/>
                <w:szCs w:val="20"/>
              </w:rPr>
              <w:t>healthcareProfessionalHSAId</w:t>
            </w:r>
          </w:p>
        </w:tc>
        <w:tc>
          <w:tcPr>
            <w:tcW w:w="1701" w:type="dxa"/>
          </w:tcPr>
          <w:p w14:paraId="21E26675" w14:textId="5FF3520C" w:rsidR="00517C89" w:rsidRPr="007076A7" w:rsidRDefault="00517C89" w:rsidP="000C5BDE">
            <w:pPr>
              <w:spacing w:line="229" w:lineRule="exact"/>
              <w:rPr>
                <w:szCs w:val="20"/>
              </w:rPr>
            </w:pPr>
            <w:r w:rsidRPr="007076A7">
              <w:rPr>
                <w:szCs w:val="20"/>
              </w:rPr>
              <w:t>HSAIdType</w:t>
            </w:r>
          </w:p>
        </w:tc>
        <w:tc>
          <w:tcPr>
            <w:tcW w:w="3827" w:type="dxa"/>
          </w:tcPr>
          <w:p w14:paraId="0581572C" w14:textId="5ECB7259" w:rsidR="00517C89" w:rsidRPr="007076A7" w:rsidRDefault="00517C89">
            <w:pPr>
              <w:rPr>
                <w:szCs w:val="20"/>
              </w:rPr>
            </w:pPr>
            <w:r w:rsidRPr="007076A7">
              <w:rPr>
                <w:spacing w:val="-1"/>
                <w:szCs w:val="20"/>
              </w:rPr>
              <w:t>HSA-id för vård- och omsorgspersonal. Skall anges om tillgänglig.</w:t>
            </w:r>
          </w:p>
        </w:tc>
        <w:tc>
          <w:tcPr>
            <w:tcW w:w="1192" w:type="dxa"/>
          </w:tcPr>
          <w:p w14:paraId="4DF9DD18" w14:textId="3DEEB3A6" w:rsidR="00517C89" w:rsidRPr="007076A7" w:rsidRDefault="00517C89" w:rsidP="003A6D72">
            <w:pPr>
              <w:jc w:val="center"/>
              <w:rPr>
                <w:szCs w:val="20"/>
              </w:rPr>
            </w:pPr>
            <w:r w:rsidRPr="007076A7">
              <w:rPr>
                <w:spacing w:val="-1"/>
                <w:szCs w:val="20"/>
              </w:rPr>
              <w:t>0..1</w:t>
            </w:r>
          </w:p>
        </w:tc>
      </w:tr>
      <w:tr w:rsidR="00517C89" w:rsidRPr="007076A7" w14:paraId="6CEFE039" w14:textId="77777777" w:rsidTr="003A6D72">
        <w:tc>
          <w:tcPr>
            <w:tcW w:w="2802" w:type="dxa"/>
          </w:tcPr>
          <w:p w14:paraId="75D7E930" w14:textId="5A8F3A89"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healthcareProfessionalName</w:t>
            </w:r>
          </w:p>
        </w:tc>
        <w:tc>
          <w:tcPr>
            <w:tcW w:w="1701" w:type="dxa"/>
          </w:tcPr>
          <w:p w14:paraId="7719C28E" w14:textId="77E72366" w:rsidR="00517C89" w:rsidRPr="007076A7" w:rsidRDefault="00517C89">
            <w:pPr>
              <w:rPr>
                <w:szCs w:val="20"/>
              </w:rPr>
            </w:pPr>
            <w:r w:rsidRPr="007076A7">
              <w:rPr>
                <w:spacing w:val="-1"/>
                <w:szCs w:val="20"/>
              </w:rPr>
              <w:t>string</w:t>
            </w:r>
          </w:p>
        </w:tc>
        <w:tc>
          <w:tcPr>
            <w:tcW w:w="3827" w:type="dxa"/>
          </w:tcPr>
          <w:p w14:paraId="3249C5FC" w14:textId="7945EA13" w:rsidR="00517C89" w:rsidRPr="007076A7" w:rsidRDefault="00517C89">
            <w:pPr>
              <w:rPr>
                <w:szCs w:val="20"/>
              </w:rPr>
            </w:pPr>
            <w:r w:rsidRPr="007076A7">
              <w:rPr>
                <w:spacing w:val="-1"/>
                <w:szCs w:val="20"/>
              </w:rPr>
              <w:t>Namn på vård- och omsorgspersonal. Om tillgängligt skall detta anges.</w:t>
            </w:r>
          </w:p>
        </w:tc>
        <w:tc>
          <w:tcPr>
            <w:tcW w:w="1192" w:type="dxa"/>
          </w:tcPr>
          <w:p w14:paraId="533D2CE3" w14:textId="0A31DC02" w:rsidR="00517C89" w:rsidRPr="007076A7" w:rsidRDefault="00517C89" w:rsidP="003A6D72">
            <w:pPr>
              <w:jc w:val="center"/>
              <w:rPr>
                <w:szCs w:val="20"/>
              </w:rPr>
            </w:pPr>
            <w:r w:rsidRPr="007076A7">
              <w:rPr>
                <w:spacing w:val="-1"/>
                <w:szCs w:val="20"/>
              </w:rPr>
              <w:t>0..1</w:t>
            </w:r>
          </w:p>
        </w:tc>
      </w:tr>
      <w:tr w:rsidR="00517C89" w:rsidRPr="007076A7" w14:paraId="65994D1A" w14:textId="77777777" w:rsidTr="003A6D72">
        <w:tc>
          <w:tcPr>
            <w:tcW w:w="2802" w:type="dxa"/>
          </w:tcPr>
          <w:p w14:paraId="35D1EB01" w14:textId="43C5781B" w:rsidR="00517C89" w:rsidRPr="007076A7" w:rsidRDefault="009D2C89" w:rsidP="003A6D72">
            <w:pPr>
              <w:spacing w:line="229" w:lineRule="exact"/>
              <w:rPr>
                <w:i/>
                <w:szCs w:val="20"/>
              </w:rPr>
            </w:pPr>
            <w:r w:rsidRPr="007076A7">
              <w:rPr>
                <w:i/>
                <w:szCs w:val="20"/>
              </w:rPr>
              <w:t>../</w:t>
            </w:r>
            <w:r w:rsidR="00517C89" w:rsidRPr="007076A7">
              <w:rPr>
                <w:i/>
                <w:szCs w:val="20"/>
              </w:rPr>
              <w:t>../../../</w:t>
            </w:r>
            <w:r w:rsidR="00517C89" w:rsidRPr="007076A7">
              <w:rPr>
                <w:i/>
                <w:spacing w:val="-1"/>
                <w:szCs w:val="20"/>
              </w:rPr>
              <w:t>healthcareProfessionalRoleCode</w:t>
            </w:r>
          </w:p>
          <w:p w14:paraId="4979C9CA" w14:textId="77777777" w:rsidR="00517C89" w:rsidRPr="007076A7" w:rsidRDefault="00517C89">
            <w:pPr>
              <w:rPr>
                <w:i/>
                <w:szCs w:val="20"/>
              </w:rPr>
            </w:pPr>
          </w:p>
        </w:tc>
        <w:tc>
          <w:tcPr>
            <w:tcW w:w="1701" w:type="dxa"/>
          </w:tcPr>
          <w:p w14:paraId="51315AA2"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603F378D" w14:textId="77777777" w:rsidR="00517C89" w:rsidRPr="007076A7" w:rsidRDefault="00517C89">
            <w:pPr>
              <w:rPr>
                <w:i/>
                <w:szCs w:val="20"/>
              </w:rPr>
            </w:pPr>
          </w:p>
        </w:tc>
        <w:tc>
          <w:tcPr>
            <w:tcW w:w="3827" w:type="dxa"/>
          </w:tcPr>
          <w:p w14:paraId="4DE6755F" w14:textId="47DEA5DA" w:rsidR="00517C89" w:rsidRPr="007076A7" w:rsidRDefault="00517C89">
            <w:pPr>
              <w:spacing w:line="226" w:lineRule="exact"/>
              <w:rPr>
                <w:rStyle w:val="Hyperlink"/>
                <w:i/>
                <w:szCs w:val="20"/>
              </w:rPr>
            </w:pPr>
            <w:r w:rsidRPr="007076A7">
              <w:rPr>
                <w:i/>
                <w:szCs w:val="20"/>
              </w:rPr>
              <w:t xml:space="preserve">Information om ansvarige personens befattning. Om möjligt skall KV Befattning (OID 1.2.752.129.2.2.1.4), </w:t>
            </w:r>
            <w:r w:rsidR="008420F6" w:rsidRPr="007076A7">
              <w:rPr>
                <w:i/>
                <w:szCs w:val="20"/>
              </w:rPr>
              <w:t>se referens [</w:t>
            </w:r>
            <w:r w:rsidR="008420F6" w:rsidRPr="007076A7">
              <w:rPr>
                <w:i/>
                <w:szCs w:val="20"/>
              </w:rPr>
              <w:fldChar w:fldCharType="begin"/>
            </w:r>
            <w:r w:rsidR="008420F6" w:rsidRPr="007076A7">
              <w:rPr>
                <w:i/>
                <w:szCs w:val="20"/>
              </w:rPr>
              <w:instrText xml:space="preserve"> REF _Ref383778264 \h </w:instrText>
            </w:r>
            <w:r w:rsidR="009D2C89" w:rsidRPr="007076A7">
              <w:rPr>
                <w:i/>
                <w:szCs w:val="20"/>
              </w:rPr>
              <w:instrText xml:space="preserve"> \* MERGEFORMAT </w:instrText>
            </w:r>
            <w:r w:rsidR="008420F6" w:rsidRPr="007076A7">
              <w:rPr>
                <w:i/>
                <w:szCs w:val="20"/>
              </w:rPr>
            </w:r>
            <w:r w:rsidR="008420F6" w:rsidRPr="007076A7">
              <w:rPr>
                <w:i/>
                <w:szCs w:val="20"/>
              </w:rPr>
              <w:fldChar w:fldCharType="separate"/>
            </w:r>
            <w:r w:rsidR="00AF1612" w:rsidRPr="00AF1612">
              <w:rPr>
                <w:i/>
                <w:szCs w:val="20"/>
              </w:rPr>
              <w:t xml:space="preserve">R </w:t>
            </w:r>
            <w:r w:rsidR="00AF1612" w:rsidRPr="00AF1612">
              <w:rPr>
                <w:i/>
                <w:noProof/>
                <w:szCs w:val="20"/>
              </w:rPr>
              <w:t>5</w:t>
            </w:r>
            <w:r w:rsidR="008420F6" w:rsidRPr="007076A7">
              <w:rPr>
                <w:i/>
                <w:szCs w:val="20"/>
              </w:rPr>
              <w:fldChar w:fldCharType="end"/>
            </w:r>
            <w:r w:rsidR="008420F6" w:rsidRPr="007076A7">
              <w:rPr>
                <w:i/>
                <w:szCs w:val="20"/>
              </w:rPr>
              <w:t>].</w:t>
            </w:r>
          </w:p>
          <w:p w14:paraId="74430F03" w14:textId="02588690" w:rsidR="00517C89" w:rsidRPr="007076A7" w:rsidRDefault="00027A53">
            <w:pPr>
              <w:rPr>
                <w:i/>
                <w:szCs w:val="20"/>
              </w:rPr>
            </w:pPr>
            <w:r w:rsidRPr="007076A7">
              <w:rPr>
                <w:i/>
                <w:spacing w:val="-1"/>
                <w:szCs w:val="20"/>
              </w:rPr>
              <w:t>Om kodverk saknas anges befattning i originalText.</w:t>
            </w:r>
          </w:p>
        </w:tc>
        <w:tc>
          <w:tcPr>
            <w:tcW w:w="1192" w:type="dxa"/>
          </w:tcPr>
          <w:p w14:paraId="4BA3CA6B" w14:textId="131DA2A5" w:rsidR="00517C89" w:rsidRPr="007076A7" w:rsidRDefault="00517C89" w:rsidP="003A6D72">
            <w:pPr>
              <w:jc w:val="center"/>
              <w:rPr>
                <w:i/>
                <w:szCs w:val="20"/>
              </w:rPr>
            </w:pPr>
            <w:r w:rsidRPr="007076A7">
              <w:rPr>
                <w:i/>
                <w:spacing w:val="-1"/>
                <w:szCs w:val="20"/>
              </w:rPr>
              <w:t>0..1</w:t>
            </w:r>
          </w:p>
        </w:tc>
      </w:tr>
      <w:tr w:rsidR="00517C89" w:rsidRPr="007076A7" w14:paraId="11277F05" w14:textId="77777777" w:rsidTr="003A6D72">
        <w:tc>
          <w:tcPr>
            <w:tcW w:w="2802" w:type="dxa"/>
          </w:tcPr>
          <w:p w14:paraId="452FBD4E" w14:textId="099D7196"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p>
        </w:tc>
        <w:tc>
          <w:tcPr>
            <w:tcW w:w="1701" w:type="dxa"/>
          </w:tcPr>
          <w:p w14:paraId="537E3187" w14:textId="4911CAE7" w:rsidR="00517C89" w:rsidRPr="007076A7" w:rsidRDefault="00517C89">
            <w:pPr>
              <w:rPr>
                <w:szCs w:val="20"/>
              </w:rPr>
            </w:pPr>
            <w:r w:rsidRPr="007076A7">
              <w:rPr>
                <w:spacing w:val="-1"/>
                <w:szCs w:val="20"/>
              </w:rPr>
              <w:t>string</w:t>
            </w:r>
          </w:p>
        </w:tc>
        <w:tc>
          <w:tcPr>
            <w:tcW w:w="3827" w:type="dxa"/>
          </w:tcPr>
          <w:p w14:paraId="2B3ED9DE" w14:textId="4AA1D45D" w:rsidR="00517C89" w:rsidRPr="007076A7" w:rsidRDefault="00517C89">
            <w:pPr>
              <w:rPr>
                <w:szCs w:val="20"/>
              </w:rPr>
            </w:pPr>
            <w:r w:rsidRPr="007076A7">
              <w:rPr>
                <w:szCs w:val="20"/>
              </w:rPr>
              <w:t>Befattningskod. Om code anges skall också codeSystem  samt displayName anges.</w:t>
            </w:r>
          </w:p>
        </w:tc>
        <w:tc>
          <w:tcPr>
            <w:tcW w:w="1192" w:type="dxa"/>
          </w:tcPr>
          <w:p w14:paraId="2538DA9D" w14:textId="3D5CC276" w:rsidR="00517C89" w:rsidRPr="007076A7" w:rsidRDefault="00517C89" w:rsidP="003A6D72">
            <w:pPr>
              <w:jc w:val="center"/>
              <w:rPr>
                <w:szCs w:val="20"/>
              </w:rPr>
            </w:pPr>
            <w:r w:rsidRPr="007076A7">
              <w:rPr>
                <w:spacing w:val="-1"/>
                <w:szCs w:val="20"/>
              </w:rPr>
              <w:t>0..1</w:t>
            </w:r>
          </w:p>
        </w:tc>
      </w:tr>
      <w:tr w:rsidR="00517C89" w:rsidRPr="007076A7" w14:paraId="11402C2D" w14:textId="77777777" w:rsidTr="003A6D72">
        <w:tc>
          <w:tcPr>
            <w:tcW w:w="2802" w:type="dxa"/>
          </w:tcPr>
          <w:p w14:paraId="3340AF52" w14:textId="4AD129D0" w:rsidR="00517C89" w:rsidRPr="007076A7" w:rsidRDefault="009D2C89">
            <w:pPr>
              <w:rPr>
                <w:szCs w:val="20"/>
              </w:rPr>
            </w:pPr>
            <w:r w:rsidRPr="007076A7">
              <w:rPr>
                <w:szCs w:val="20"/>
              </w:rPr>
              <w:lastRenderedPageBreak/>
              <w:t>../</w:t>
            </w:r>
            <w:r w:rsidR="00517C89" w:rsidRPr="007076A7">
              <w:rPr>
                <w:szCs w:val="20"/>
              </w:rPr>
              <w:t>../../../</w:t>
            </w:r>
            <w:r w:rsidR="00517C89" w:rsidRPr="007076A7">
              <w:rPr>
                <w:spacing w:val="-1"/>
                <w:szCs w:val="20"/>
              </w:rPr>
              <w:t>../code</w:t>
            </w:r>
            <w:r w:rsidR="00517C89" w:rsidRPr="007076A7">
              <w:rPr>
                <w:szCs w:val="20"/>
              </w:rPr>
              <w:t>System</w:t>
            </w:r>
          </w:p>
        </w:tc>
        <w:tc>
          <w:tcPr>
            <w:tcW w:w="1701" w:type="dxa"/>
          </w:tcPr>
          <w:p w14:paraId="5392A1B9" w14:textId="62E57DCA" w:rsidR="00517C89" w:rsidRPr="007076A7" w:rsidRDefault="00517C89">
            <w:pPr>
              <w:rPr>
                <w:szCs w:val="20"/>
              </w:rPr>
            </w:pPr>
            <w:r w:rsidRPr="007076A7">
              <w:rPr>
                <w:spacing w:val="-1"/>
                <w:szCs w:val="20"/>
              </w:rPr>
              <w:t>string</w:t>
            </w:r>
          </w:p>
        </w:tc>
        <w:tc>
          <w:tcPr>
            <w:tcW w:w="3827" w:type="dxa"/>
          </w:tcPr>
          <w:p w14:paraId="3B53143E" w14:textId="19179184"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7D3C66C9" w14:textId="38363458" w:rsidR="00517C89" w:rsidRPr="007076A7" w:rsidRDefault="00517C89" w:rsidP="003A6D72">
            <w:pPr>
              <w:jc w:val="center"/>
              <w:rPr>
                <w:szCs w:val="20"/>
              </w:rPr>
            </w:pPr>
            <w:r w:rsidRPr="007076A7">
              <w:rPr>
                <w:spacing w:val="-1"/>
                <w:szCs w:val="20"/>
              </w:rPr>
              <w:t>0..1</w:t>
            </w:r>
          </w:p>
        </w:tc>
      </w:tr>
      <w:tr w:rsidR="00517C89" w:rsidRPr="007076A7" w14:paraId="3DC2DD75" w14:textId="77777777" w:rsidTr="003A6D72">
        <w:tc>
          <w:tcPr>
            <w:tcW w:w="2802" w:type="dxa"/>
          </w:tcPr>
          <w:p w14:paraId="65EB7743" w14:textId="32575E3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SystemName</w:t>
            </w:r>
          </w:p>
        </w:tc>
        <w:tc>
          <w:tcPr>
            <w:tcW w:w="1701" w:type="dxa"/>
          </w:tcPr>
          <w:p w14:paraId="154B3908" w14:textId="420145DB" w:rsidR="00517C89" w:rsidRPr="007076A7" w:rsidRDefault="00517C89">
            <w:pPr>
              <w:rPr>
                <w:szCs w:val="20"/>
              </w:rPr>
            </w:pPr>
            <w:r w:rsidRPr="007076A7">
              <w:rPr>
                <w:spacing w:val="-1"/>
                <w:szCs w:val="20"/>
              </w:rPr>
              <w:t>string</w:t>
            </w:r>
          </w:p>
        </w:tc>
        <w:tc>
          <w:tcPr>
            <w:tcW w:w="3827" w:type="dxa"/>
          </w:tcPr>
          <w:p w14:paraId="01D7ACC5" w14:textId="45E1C5FD" w:rsidR="00517C89" w:rsidRPr="007076A7" w:rsidRDefault="00517C89">
            <w:pPr>
              <w:rPr>
                <w:szCs w:val="20"/>
              </w:rPr>
            </w:pPr>
            <w:r w:rsidRPr="007076A7">
              <w:rPr>
                <w:szCs w:val="20"/>
              </w:rPr>
              <w:t>Namn på kodsystem för befattningskod.</w:t>
            </w:r>
          </w:p>
        </w:tc>
        <w:tc>
          <w:tcPr>
            <w:tcW w:w="1192" w:type="dxa"/>
          </w:tcPr>
          <w:p w14:paraId="4A0BB245" w14:textId="0175562D" w:rsidR="00517C89" w:rsidRPr="007076A7" w:rsidRDefault="00517C89" w:rsidP="003A6D72">
            <w:pPr>
              <w:jc w:val="center"/>
              <w:rPr>
                <w:szCs w:val="20"/>
              </w:rPr>
            </w:pPr>
            <w:r w:rsidRPr="007076A7">
              <w:rPr>
                <w:spacing w:val="-1"/>
                <w:szCs w:val="20"/>
              </w:rPr>
              <w:t>0..1</w:t>
            </w:r>
          </w:p>
        </w:tc>
      </w:tr>
      <w:tr w:rsidR="00517C89" w:rsidRPr="007076A7" w14:paraId="4236FAAB" w14:textId="77777777" w:rsidTr="003A6D72">
        <w:tc>
          <w:tcPr>
            <w:tcW w:w="2802" w:type="dxa"/>
          </w:tcPr>
          <w:p w14:paraId="77B69A8E" w14:textId="5CC56F8A"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SystemVersion</w:t>
            </w:r>
          </w:p>
        </w:tc>
        <w:tc>
          <w:tcPr>
            <w:tcW w:w="1701" w:type="dxa"/>
          </w:tcPr>
          <w:p w14:paraId="33543D9C" w14:textId="44FFB38C" w:rsidR="00517C89" w:rsidRPr="007076A7" w:rsidRDefault="00517C89">
            <w:pPr>
              <w:rPr>
                <w:szCs w:val="20"/>
              </w:rPr>
            </w:pPr>
            <w:r w:rsidRPr="007076A7">
              <w:rPr>
                <w:spacing w:val="-1"/>
                <w:szCs w:val="20"/>
              </w:rPr>
              <w:t>string</w:t>
            </w:r>
          </w:p>
        </w:tc>
        <w:tc>
          <w:tcPr>
            <w:tcW w:w="3827" w:type="dxa"/>
          </w:tcPr>
          <w:p w14:paraId="41CC659C" w14:textId="2097E2B5" w:rsidR="00517C89" w:rsidRPr="007076A7" w:rsidRDefault="00517C89">
            <w:pPr>
              <w:rPr>
                <w:szCs w:val="20"/>
              </w:rPr>
            </w:pPr>
            <w:r w:rsidRPr="007076A7">
              <w:rPr>
                <w:szCs w:val="20"/>
              </w:rPr>
              <w:t>Version på kodsystem för befattningskod.</w:t>
            </w:r>
          </w:p>
        </w:tc>
        <w:tc>
          <w:tcPr>
            <w:tcW w:w="1192" w:type="dxa"/>
          </w:tcPr>
          <w:p w14:paraId="5962E6A4" w14:textId="7DE0F7A4" w:rsidR="00517C89" w:rsidRPr="007076A7" w:rsidRDefault="00517C89" w:rsidP="003A6D72">
            <w:pPr>
              <w:jc w:val="center"/>
              <w:rPr>
                <w:szCs w:val="20"/>
              </w:rPr>
            </w:pPr>
            <w:r w:rsidRPr="007076A7">
              <w:rPr>
                <w:spacing w:val="-1"/>
                <w:szCs w:val="20"/>
              </w:rPr>
              <w:t>0..1</w:t>
            </w:r>
          </w:p>
        </w:tc>
      </w:tr>
      <w:tr w:rsidR="00517C89" w:rsidRPr="007076A7" w14:paraId="44A0AE00" w14:textId="77777777" w:rsidTr="003A6D72">
        <w:tc>
          <w:tcPr>
            <w:tcW w:w="2802" w:type="dxa"/>
          </w:tcPr>
          <w:p w14:paraId="523B4AD6" w14:textId="1D54F6FF"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../displayName</w:t>
            </w:r>
          </w:p>
        </w:tc>
        <w:tc>
          <w:tcPr>
            <w:tcW w:w="1701" w:type="dxa"/>
          </w:tcPr>
          <w:p w14:paraId="47B2CFFB" w14:textId="40D3DE13" w:rsidR="00517C89" w:rsidRPr="007076A7" w:rsidRDefault="00517C89">
            <w:pPr>
              <w:rPr>
                <w:szCs w:val="20"/>
              </w:rPr>
            </w:pPr>
            <w:r w:rsidRPr="007076A7">
              <w:rPr>
                <w:spacing w:val="-1"/>
                <w:szCs w:val="20"/>
              </w:rPr>
              <w:t>string</w:t>
            </w:r>
          </w:p>
        </w:tc>
        <w:tc>
          <w:tcPr>
            <w:tcW w:w="3827" w:type="dxa"/>
          </w:tcPr>
          <w:p w14:paraId="31E19AAA" w14:textId="1AFB61CF"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36F7345D" w14:textId="38E4130C" w:rsidR="00517C89" w:rsidRPr="007076A7" w:rsidRDefault="00517C89" w:rsidP="003A6D72">
            <w:pPr>
              <w:jc w:val="center"/>
              <w:rPr>
                <w:szCs w:val="20"/>
              </w:rPr>
            </w:pPr>
            <w:r w:rsidRPr="007076A7">
              <w:rPr>
                <w:spacing w:val="-1"/>
                <w:szCs w:val="20"/>
              </w:rPr>
              <w:t>0..1</w:t>
            </w:r>
          </w:p>
        </w:tc>
      </w:tr>
      <w:tr w:rsidR="00517C89" w:rsidRPr="007076A7" w14:paraId="725D80A9" w14:textId="77777777" w:rsidTr="003A6D72">
        <w:tc>
          <w:tcPr>
            <w:tcW w:w="2802" w:type="dxa"/>
          </w:tcPr>
          <w:p w14:paraId="63400426" w14:textId="5F9463C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../originalText</w:t>
            </w:r>
          </w:p>
        </w:tc>
        <w:tc>
          <w:tcPr>
            <w:tcW w:w="1701" w:type="dxa"/>
          </w:tcPr>
          <w:p w14:paraId="29EC10F4" w14:textId="56164FD8" w:rsidR="00517C89" w:rsidRPr="007076A7" w:rsidRDefault="00517C89">
            <w:pPr>
              <w:rPr>
                <w:szCs w:val="20"/>
              </w:rPr>
            </w:pPr>
            <w:r w:rsidRPr="007076A7">
              <w:rPr>
                <w:spacing w:val="-1"/>
                <w:szCs w:val="20"/>
              </w:rPr>
              <w:t>string</w:t>
            </w:r>
          </w:p>
        </w:tc>
        <w:tc>
          <w:tcPr>
            <w:tcW w:w="3827" w:type="dxa"/>
          </w:tcPr>
          <w:p w14:paraId="3101FF77" w14:textId="77777777" w:rsidR="00517C89" w:rsidRPr="007076A7" w:rsidRDefault="00517C89">
            <w:pPr>
              <w:spacing w:line="229" w:lineRule="exact"/>
              <w:rPr>
                <w:szCs w:val="20"/>
              </w:rPr>
            </w:pPr>
            <w:r w:rsidRPr="007076A7">
              <w:rPr>
                <w:szCs w:val="20"/>
              </w:rPr>
              <w:t>Om befattning är beskriven i ett lokalt kodverk utan OID, eller när kod helt saknas, kan en beskrivande text anges i originalText.</w:t>
            </w:r>
          </w:p>
          <w:p w14:paraId="605330BD" w14:textId="34B24495"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7281A32A" w14:textId="35FDE57E" w:rsidR="00517C89" w:rsidRPr="007076A7" w:rsidRDefault="00517C89" w:rsidP="003A6D72">
            <w:pPr>
              <w:jc w:val="center"/>
              <w:rPr>
                <w:szCs w:val="20"/>
              </w:rPr>
            </w:pPr>
            <w:r w:rsidRPr="007076A7">
              <w:rPr>
                <w:spacing w:val="-1"/>
                <w:szCs w:val="20"/>
              </w:rPr>
              <w:t>0..1</w:t>
            </w:r>
          </w:p>
        </w:tc>
      </w:tr>
      <w:tr w:rsidR="00517C89" w:rsidRPr="007076A7" w14:paraId="4C4D05CE" w14:textId="77777777" w:rsidTr="003A6D72">
        <w:tc>
          <w:tcPr>
            <w:tcW w:w="2802" w:type="dxa"/>
          </w:tcPr>
          <w:p w14:paraId="081DBDB9" w14:textId="5AC4027C" w:rsidR="00517C89" w:rsidRPr="007076A7" w:rsidRDefault="009D2C89">
            <w:pPr>
              <w:rPr>
                <w:szCs w:val="20"/>
              </w:rPr>
            </w:pPr>
            <w:r w:rsidRPr="007076A7">
              <w:rPr>
                <w:i/>
                <w:szCs w:val="20"/>
              </w:rPr>
              <w:t>../</w:t>
            </w:r>
            <w:r w:rsidR="00517C89" w:rsidRPr="007076A7">
              <w:rPr>
                <w:i/>
                <w:spacing w:val="-1"/>
                <w:szCs w:val="20"/>
              </w:rPr>
              <w:t>../../../healthcareProfessionalOrgUnit</w:t>
            </w:r>
          </w:p>
        </w:tc>
        <w:tc>
          <w:tcPr>
            <w:tcW w:w="1701" w:type="dxa"/>
          </w:tcPr>
          <w:p w14:paraId="78040C17" w14:textId="58F48174" w:rsidR="00517C89" w:rsidRPr="007076A7" w:rsidRDefault="00517C89">
            <w:pPr>
              <w:rPr>
                <w:szCs w:val="20"/>
              </w:rPr>
            </w:pPr>
            <w:r w:rsidRPr="007076A7">
              <w:rPr>
                <w:i/>
                <w:spacing w:val="-1"/>
                <w:szCs w:val="20"/>
              </w:rPr>
              <w:t>OrgUnitType</w:t>
            </w:r>
          </w:p>
        </w:tc>
        <w:tc>
          <w:tcPr>
            <w:tcW w:w="3827" w:type="dxa"/>
          </w:tcPr>
          <w:p w14:paraId="4E50BCCD" w14:textId="37171EF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0A67D46D" w14:textId="0D0C1C83" w:rsidR="00517C89" w:rsidRPr="007076A7" w:rsidRDefault="00517C89" w:rsidP="003A6D72">
            <w:pPr>
              <w:jc w:val="center"/>
              <w:rPr>
                <w:szCs w:val="20"/>
              </w:rPr>
            </w:pPr>
            <w:r w:rsidRPr="007076A7">
              <w:rPr>
                <w:i/>
                <w:spacing w:val="-1"/>
                <w:szCs w:val="20"/>
              </w:rPr>
              <w:t>0..1</w:t>
            </w:r>
          </w:p>
        </w:tc>
      </w:tr>
      <w:tr w:rsidR="00517C89" w:rsidRPr="007076A7" w14:paraId="5D78899D" w14:textId="77777777" w:rsidTr="003A6D72">
        <w:tc>
          <w:tcPr>
            <w:tcW w:w="2802" w:type="dxa"/>
          </w:tcPr>
          <w:p w14:paraId="41E4901E" w14:textId="2CA0364D" w:rsidR="00517C89" w:rsidRPr="007076A7" w:rsidRDefault="009D2C89">
            <w:pPr>
              <w:rPr>
                <w:szCs w:val="20"/>
              </w:rPr>
            </w:pPr>
            <w:r w:rsidRPr="007076A7">
              <w:rPr>
                <w:szCs w:val="20"/>
              </w:rPr>
              <w:t>../</w:t>
            </w:r>
            <w:r w:rsidR="00517C89" w:rsidRPr="007076A7">
              <w:rPr>
                <w:szCs w:val="20"/>
              </w:rPr>
              <w:t>../../../../orgUnitHSAId</w:t>
            </w:r>
          </w:p>
        </w:tc>
        <w:tc>
          <w:tcPr>
            <w:tcW w:w="1701" w:type="dxa"/>
          </w:tcPr>
          <w:p w14:paraId="7879B865" w14:textId="57DEE0B9" w:rsidR="00517C89" w:rsidRPr="007076A7" w:rsidRDefault="00517C89">
            <w:pPr>
              <w:rPr>
                <w:szCs w:val="20"/>
              </w:rPr>
            </w:pPr>
            <w:r w:rsidRPr="007076A7">
              <w:rPr>
                <w:spacing w:val="-1"/>
                <w:szCs w:val="20"/>
              </w:rPr>
              <w:t>HSAIdType</w:t>
            </w:r>
          </w:p>
        </w:tc>
        <w:tc>
          <w:tcPr>
            <w:tcW w:w="3827" w:type="dxa"/>
          </w:tcPr>
          <w:p w14:paraId="70A3F14D" w14:textId="1C5FFE23"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6D057E" w14:textId="29A551E5" w:rsidR="00517C89" w:rsidRPr="007076A7" w:rsidRDefault="00517C89" w:rsidP="003A6D72">
            <w:pPr>
              <w:jc w:val="center"/>
              <w:rPr>
                <w:szCs w:val="20"/>
              </w:rPr>
            </w:pPr>
            <w:r w:rsidRPr="007076A7">
              <w:rPr>
                <w:spacing w:val="-1"/>
                <w:szCs w:val="20"/>
              </w:rPr>
              <w:t>0..1</w:t>
            </w:r>
          </w:p>
        </w:tc>
      </w:tr>
      <w:tr w:rsidR="00517C89" w:rsidRPr="007076A7" w14:paraId="7B3E43DA" w14:textId="77777777" w:rsidTr="003A6D72">
        <w:tc>
          <w:tcPr>
            <w:tcW w:w="2802" w:type="dxa"/>
          </w:tcPr>
          <w:p w14:paraId="744439E1" w14:textId="194FE6FD" w:rsidR="00517C89" w:rsidRPr="007076A7" w:rsidRDefault="009D2C89">
            <w:pPr>
              <w:rPr>
                <w:szCs w:val="20"/>
              </w:rPr>
            </w:pPr>
            <w:r w:rsidRPr="007076A7">
              <w:rPr>
                <w:szCs w:val="20"/>
              </w:rPr>
              <w:t>../</w:t>
            </w:r>
            <w:r w:rsidR="00517C89" w:rsidRPr="007076A7">
              <w:rPr>
                <w:szCs w:val="20"/>
              </w:rPr>
              <w:t>../../../../orgUnitName</w:t>
            </w:r>
          </w:p>
        </w:tc>
        <w:tc>
          <w:tcPr>
            <w:tcW w:w="1701" w:type="dxa"/>
          </w:tcPr>
          <w:p w14:paraId="786D5184" w14:textId="24F0B8D9" w:rsidR="00517C89" w:rsidRPr="007076A7" w:rsidRDefault="00517C89">
            <w:pPr>
              <w:rPr>
                <w:szCs w:val="20"/>
              </w:rPr>
            </w:pPr>
            <w:r w:rsidRPr="007076A7">
              <w:rPr>
                <w:spacing w:val="-1"/>
                <w:szCs w:val="20"/>
              </w:rPr>
              <w:t>string</w:t>
            </w:r>
          </w:p>
        </w:tc>
        <w:tc>
          <w:tcPr>
            <w:tcW w:w="3827" w:type="dxa"/>
          </w:tcPr>
          <w:p w14:paraId="14DD1AA2" w14:textId="41F0121B" w:rsidR="00517C89" w:rsidRPr="007076A7" w:rsidRDefault="00517C89">
            <w:pPr>
              <w:rPr>
                <w:szCs w:val="20"/>
              </w:rPr>
            </w:pPr>
            <w:r w:rsidRPr="007076A7">
              <w:rPr>
                <w:spacing w:val="-1"/>
                <w:szCs w:val="20"/>
              </w:rPr>
              <w:t>Namn på organisationsenhet. Om tillgängligt skall detta anges.</w:t>
            </w:r>
          </w:p>
        </w:tc>
        <w:tc>
          <w:tcPr>
            <w:tcW w:w="1192" w:type="dxa"/>
          </w:tcPr>
          <w:p w14:paraId="01537F10" w14:textId="31F37545" w:rsidR="00517C89" w:rsidRPr="007076A7" w:rsidRDefault="00517C89" w:rsidP="003A6D72">
            <w:pPr>
              <w:jc w:val="center"/>
              <w:rPr>
                <w:szCs w:val="20"/>
              </w:rPr>
            </w:pPr>
            <w:r w:rsidRPr="007076A7">
              <w:rPr>
                <w:spacing w:val="-1"/>
                <w:szCs w:val="20"/>
              </w:rPr>
              <w:t>0..1</w:t>
            </w:r>
          </w:p>
        </w:tc>
      </w:tr>
      <w:tr w:rsidR="00517C89" w:rsidRPr="007076A7" w14:paraId="7E19127D" w14:textId="77777777" w:rsidTr="003A6D72">
        <w:tc>
          <w:tcPr>
            <w:tcW w:w="2802" w:type="dxa"/>
          </w:tcPr>
          <w:p w14:paraId="1EBE077F" w14:textId="295D4889" w:rsidR="00517C89" w:rsidRPr="007076A7" w:rsidRDefault="009D2C89">
            <w:pPr>
              <w:rPr>
                <w:szCs w:val="20"/>
              </w:rPr>
            </w:pPr>
            <w:r w:rsidRPr="007076A7">
              <w:rPr>
                <w:szCs w:val="20"/>
              </w:rPr>
              <w:t>../</w:t>
            </w:r>
            <w:r w:rsidR="00517C89" w:rsidRPr="007076A7">
              <w:rPr>
                <w:szCs w:val="20"/>
              </w:rPr>
              <w:t>../../../../orgUnitTelecom</w:t>
            </w:r>
          </w:p>
        </w:tc>
        <w:tc>
          <w:tcPr>
            <w:tcW w:w="1701" w:type="dxa"/>
          </w:tcPr>
          <w:p w14:paraId="7B32578B" w14:textId="20DFCA03" w:rsidR="00517C89" w:rsidRPr="007076A7" w:rsidRDefault="00517C89">
            <w:pPr>
              <w:rPr>
                <w:szCs w:val="20"/>
              </w:rPr>
            </w:pPr>
            <w:r w:rsidRPr="007076A7">
              <w:rPr>
                <w:spacing w:val="-1"/>
                <w:szCs w:val="20"/>
              </w:rPr>
              <w:t>string</w:t>
            </w:r>
          </w:p>
        </w:tc>
        <w:tc>
          <w:tcPr>
            <w:tcW w:w="3827" w:type="dxa"/>
          </w:tcPr>
          <w:p w14:paraId="5555697A" w14:textId="4455990D"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48BC626F" w14:textId="22DD57E6" w:rsidR="00517C89" w:rsidRPr="007076A7" w:rsidRDefault="00517C89" w:rsidP="003A6D72">
            <w:pPr>
              <w:jc w:val="center"/>
              <w:rPr>
                <w:szCs w:val="20"/>
              </w:rPr>
            </w:pPr>
            <w:r w:rsidRPr="007076A7">
              <w:rPr>
                <w:szCs w:val="20"/>
              </w:rPr>
              <w:t>0..1</w:t>
            </w:r>
          </w:p>
        </w:tc>
      </w:tr>
      <w:tr w:rsidR="00517C89" w:rsidRPr="007076A7" w14:paraId="6921D3AC" w14:textId="77777777" w:rsidTr="003A6D72">
        <w:tc>
          <w:tcPr>
            <w:tcW w:w="2802" w:type="dxa"/>
          </w:tcPr>
          <w:p w14:paraId="22E74145" w14:textId="7AB47453" w:rsidR="00517C89" w:rsidRPr="007076A7" w:rsidRDefault="009D2C89">
            <w:pPr>
              <w:rPr>
                <w:szCs w:val="20"/>
              </w:rPr>
            </w:pPr>
            <w:r w:rsidRPr="007076A7">
              <w:rPr>
                <w:szCs w:val="20"/>
              </w:rPr>
              <w:t>../</w:t>
            </w:r>
            <w:r w:rsidR="00517C89" w:rsidRPr="007076A7">
              <w:rPr>
                <w:szCs w:val="20"/>
              </w:rPr>
              <w:t>../../../../orgUnitEmail</w:t>
            </w:r>
          </w:p>
        </w:tc>
        <w:tc>
          <w:tcPr>
            <w:tcW w:w="1701" w:type="dxa"/>
          </w:tcPr>
          <w:p w14:paraId="1CBFB149" w14:textId="2FA21B0B" w:rsidR="00517C89" w:rsidRPr="007076A7" w:rsidRDefault="00517C89">
            <w:pPr>
              <w:rPr>
                <w:szCs w:val="20"/>
              </w:rPr>
            </w:pPr>
            <w:r w:rsidRPr="007076A7">
              <w:rPr>
                <w:spacing w:val="-1"/>
                <w:szCs w:val="20"/>
              </w:rPr>
              <w:t>string</w:t>
            </w:r>
          </w:p>
        </w:tc>
        <w:tc>
          <w:tcPr>
            <w:tcW w:w="3827" w:type="dxa"/>
          </w:tcPr>
          <w:p w14:paraId="0101005C" w14:textId="78F43941"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777DCD" w14:textId="4C455EA9" w:rsidR="00517C89" w:rsidRPr="007076A7" w:rsidRDefault="00517C89" w:rsidP="003A6D72">
            <w:pPr>
              <w:jc w:val="center"/>
              <w:rPr>
                <w:szCs w:val="20"/>
              </w:rPr>
            </w:pPr>
            <w:r w:rsidRPr="007076A7">
              <w:rPr>
                <w:szCs w:val="20"/>
              </w:rPr>
              <w:t>0..1</w:t>
            </w:r>
          </w:p>
        </w:tc>
      </w:tr>
      <w:tr w:rsidR="00517C89" w:rsidRPr="007076A7" w14:paraId="668767CD" w14:textId="77777777" w:rsidTr="003A6D72">
        <w:tc>
          <w:tcPr>
            <w:tcW w:w="2802" w:type="dxa"/>
          </w:tcPr>
          <w:p w14:paraId="51C26DA6" w14:textId="77DF9C12" w:rsidR="00517C89" w:rsidRPr="007076A7" w:rsidRDefault="009D2C89">
            <w:pPr>
              <w:rPr>
                <w:szCs w:val="20"/>
              </w:rPr>
            </w:pPr>
            <w:r w:rsidRPr="007076A7">
              <w:rPr>
                <w:szCs w:val="20"/>
              </w:rPr>
              <w:t>../</w:t>
            </w:r>
            <w:r w:rsidR="00517C89" w:rsidRPr="007076A7">
              <w:rPr>
                <w:szCs w:val="20"/>
              </w:rPr>
              <w:t>../../../../orgUnitAddress</w:t>
            </w:r>
          </w:p>
        </w:tc>
        <w:tc>
          <w:tcPr>
            <w:tcW w:w="1701" w:type="dxa"/>
          </w:tcPr>
          <w:p w14:paraId="2AF55AB7" w14:textId="5D177B1F" w:rsidR="00517C89" w:rsidRPr="007076A7" w:rsidRDefault="00517C89">
            <w:pPr>
              <w:rPr>
                <w:szCs w:val="20"/>
              </w:rPr>
            </w:pPr>
            <w:r w:rsidRPr="007076A7">
              <w:rPr>
                <w:spacing w:val="-1"/>
                <w:szCs w:val="20"/>
              </w:rPr>
              <w:t>string</w:t>
            </w:r>
          </w:p>
        </w:tc>
        <w:tc>
          <w:tcPr>
            <w:tcW w:w="3827" w:type="dxa"/>
          </w:tcPr>
          <w:p w14:paraId="21A5D70E" w14:textId="68DB4EEB"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7237ECE1" w14:textId="406F7479" w:rsidR="00517C89" w:rsidRPr="007076A7" w:rsidRDefault="00517C89" w:rsidP="003A6D72">
            <w:pPr>
              <w:jc w:val="center"/>
              <w:rPr>
                <w:szCs w:val="20"/>
              </w:rPr>
            </w:pPr>
            <w:r w:rsidRPr="007076A7">
              <w:rPr>
                <w:szCs w:val="20"/>
              </w:rPr>
              <w:t>0..1</w:t>
            </w:r>
          </w:p>
        </w:tc>
      </w:tr>
      <w:tr w:rsidR="00517C89" w:rsidRPr="007076A7" w14:paraId="769FC7A4" w14:textId="77777777" w:rsidTr="003A6D72">
        <w:tc>
          <w:tcPr>
            <w:tcW w:w="2802" w:type="dxa"/>
          </w:tcPr>
          <w:p w14:paraId="73A60B3F" w14:textId="58734B8F" w:rsidR="00517C89" w:rsidRPr="007076A7" w:rsidRDefault="009D2C89">
            <w:pPr>
              <w:rPr>
                <w:szCs w:val="20"/>
              </w:rPr>
            </w:pPr>
            <w:r w:rsidRPr="007076A7">
              <w:rPr>
                <w:szCs w:val="20"/>
              </w:rPr>
              <w:t>../</w:t>
            </w:r>
            <w:r w:rsidR="00517C89" w:rsidRPr="007076A7">
              <w:rPr>
                <w:szCs w:val="20"/>
              </w:rPr>
              <w:t>../../../../orgUnitLocation</w:t>
            </w:r>
          </w:p>
        </w:tc>
        <w:tc>
          <w:tcPr>
            <w:tcW w:w="1701" w:type="dxa"/>
          </w:tcPr>
          <w:p w14:paraId="440A5FAE" w14:textId="7A78AAEB" w:rsidR="00517C89" w:rsidRPr="007076A7" w:rsidRDefault="00517C89">
            <w:pPr>
              <w:rPr>
                <w:szCs w:val="20"/>
              </w:rPr>
            </w:pPr>
            <w:r w:rsidRPr="007076A7">
              <w:rPr>
                <w:spacing w:val="-1"/>
                <w:szCs w:val="20"/>
              </w:rPr>
              <w:t>string</w:t>
            </w:r>
          </w:p>
        </w:tc>
        <w:tc>
          <w:tcPr>
            <w:tcW w:w="3827" w:type="dxa"/>
          </w:tcPr>
          <w:p w14:paraId="5D057059" w14:textId="0241E38C" w:rsidR="00517C89" w:rsidRPr="007076A7" w:rsidRDefault="00517C89">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B3F3E1" w14:textId="34C3342C" w:rsidR="00517C89" w:rsidRPr="007076A7" w:rsidRDefault="00517C89" w:rsidP="003A6D72">
            <w:pPr>
              <w:jc w:val="center"/>
              <w:rPr>
                <w:szCs w:val="20"/>
              </w:rPr>
            </w:pPr>
            <w:r w:rsidRPr="007076A7">
              <w:rPr>
                <w:szCs w:val="20"/>
              </w:rPr>
              <w:t>0..1</w:t>
            </w:r>
          </w:p>
        </w:tc>
      </w:tr>
      <w:tr w:rsidR="001D2A3F" w:rsidRPr="007076A7" w14:paraId="70B51529" w14:textId="77777777" w:rsidTr="003A6D72">
        <w:tc>
          <w:tcPr>
            <w:tcW w:w="2802" w:type="dxa"/>
          </w:tcPr>
          <w:p w14:paraId="3FB54C4F" w14:textId="5A2691E0" w:rsidR="00517C89" w:rsidRPr="007076A7" w:rsidRDefault="009D2C89" w:rsidP="003A6D72">
            <w:pPr>
              <w:spacing w:line="229" w:lineRule="exact"/>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CareUnitHSAId</w:t>
            </w:r>
          </w:p>
          <w:p w14:paraId="6ABAD4AA" w14:textId="77777777" w:rsidR="00517C89" w:rsidRPr="007076A7" w:rsidRDefault="00517C89">
            <w:pPr>
              <w:rPr>
                <w:color w:val="FF0000"/>
                <w:szCs w:val="20"/>
              </w:rPr>
            </w:pPr>
          </w:p>
        </w:tc>
        <w:tc>
          <w:tcPr>
            <w:tcW w:w="1701" w:type="dxa"/>
          </w:tcPr>
          <w:p w14:paraId="3182A6BA" w14:textId="77777777" w:rsidR="00517C89" w:rsidRPr="007076A7" w:rsidRDefault="00517C89" w:rsidP="003A6D72">
            <w:pPr>
              <w:spacing w:line="226" w:lineRule="exact"/>
              <w:rPr>
                <w:color w:val="FF0000"/>
                <w:spacing w:val="-1"/>
                <w:szCs w:val="20"/>
              </w:rPr>
            </w:pPr>
          </w:p>
          <w:p w14:paraId="1C7D61CA" w14:textId="77777777" w:rsidR="00517C89" w:rsidRPr="007076A7" w:rsidRDefault="00517C89">
            <w:pPr>
              <w:rPr>
                <w:color w:val="FF0000"/>
                <w:szCs w:val="20"/>
              </w:rPr>
            </w:pPr>
          </w:p>
        </w:tc>
        <w:tc>
          <w:tcPr>
            <w:tcW w:w="3827" w:type="dxa"/>
          </w:tcPr>
          <w:p w14:paraId="7C42F366" w14:textId="02605BE0" w:rsidR="00517C89" w:rsidRPr="007076A7" w:rsidRDefault="001D2A3F">
            <w:pPr>
              <w:spacing w:line="226" w:lineRule="exact"/>
              <w:rPr>
                <w:color w:val="FF0000"/>
                <w:szCs w:val="20"/>
              </w:rPr>
            </w:pPr>
            <w:r w:rsidRPr="007076A7">
              <w:rPr>
                <w:color w:val="FF0000"/>
                <w:szCs w:val="20"/>
              </w:rPr>
              <w:t>Skall ej anges</w:t>
            </w:r>
          </w:p>
          <w:p w14:paraId="111D48AB" w14:textId="77777777" w:rsidR="00517C89" w:rsidRPr="007076A7" w:rsidRDefault="00517C89">
            <w:pPr>
              <w:rPr>
                <w:color w:val="FF0000"/>
                <w:szCs w:val="20"/>
              </w:rPr>
            </w:pPr>
          </w:p>
        </w:tc>
        <w:tc>
          <w:tcPr>
            <w:tcW w:w="1192" w:type="dxa"/>
          </w:tcPr>
          <w:p w14:paraId="2B798A22" w14:textId="50AF6F8D" w:rsidR="00517C89" w:rsidRPr="007076A7" w:rsidRDefault="001D2A3F" w:rsidP="003A6D72">
            <w:pPr>
              <w:jc w:val="center"/>
              <w:rPr>
                <w:color w:val="FF0000"/>
                <w:szCs w:val="20"/>
              </w:rPr>
            </w:pPr>
            <w:r w:rsidRPr="007076A7">
              <w:rPr>
                <w:color w:val="FF0000"/>
                <w:spacing w:val="-1"/>
                <w:szCs w:val="20"/>
              </w:rPr>
              <w:t>0..0</w:t>
            </w:r>
          </w:p>
        </w:tc>
      </w:tr>
      <w:tr w:rsidR="001D2A3F" w:rsidRPr="007076A7" w14:paraId="78E5C23E" w14:textId="77777777" w:rsidTr="003A6D72">
        <w:tc>
          <w:tcPr>
            <w:tcW w:w="2802" w:type="dxa"/>
          </w:tcPr>
          <w:p w14:paraId="6DF9CBCA" w14:textId="14B731EB" w:rsidR="00517C89" w:rsidRPr="007076A7" w:rsidRDefault="009D2C89">
            <w:pPr>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CareGiverHSAId</w:t>
            </w:r>
          </w:p>
        </w:tc>
        <w:tc>
          <w:tcPr>
            <w:tcW w:w="1701" w:type="dxa"/>
          </w:tcPr>
          <w:p w14:paraId="230BF501" w14:textId="77777777" w:rsidR="00517C89" w:rsidRPr="007076A7" w:rsidRDefault="00517C89">
            <w:pPr>
              <w:rPr>
                <w:color w:val="FF0000"/>
                <w:szCs w:val="20"/>
              </w:rPr>
            </w:pPr>
          </w:p>
        </w:tc>
        <w:tc>
          <w:tcPr>
            <w:tcW w:w="3827" w:type="dxa"/>
          </w:tcPr>
          <w:p w14:paraId="1CC2DB24" w14:textId="34DE4502" w:rsidR="00517C89" w:rsidRPr="007076A7" w:rsidRDefault="001D2A3F">
            <w:pPr>
              <w:rPr>
                <w:color w:val="FF0000"/>
                <w:szCs w:val="20"/>
              </w:rPr>
            </w:pPr>
            <w:r w:rsidRPr="007076A7">
              <w:rPr>
                <w:color w:val="FF0000"/>
                <w:szCs w:val="20"/>
              </w:rPr>
              <w:t>Skall ej anges</w:t>
            </w:r>
          </w:p>
        </w:tc>
        <w:tc>
          <w:tcPr>
            <w:tcW w:w="1192" w:type="dxa"/>
          </w:tcPr>
          <w:p w14:paraId="7A5DBB42" w14:textId="5FF13625" w:rsidR="00517C89" w:rsidRPr="007076A7" w:rsidRDefault="001D2A3F" w:rsidP="003A6D72">
            <w:pPr>
              <w:jc w:val="center"/>
              <w:rPr>
                <w:color w:val="FF0000"/>
                <w:szCs w:val="20"/>
              </w:rPr>
            </w:pPr>
            <w:r w:rsidRPr="007076A7">
              <w:rPr>
                <w:color w:val="FF0000"/>
                <w:spacing w:val="-1"/>
                <w:szCs w:val="20"/>
              </w:rPr>
              <w:t>0..0</w:t>
            </w:r>
          </w:p>
        </w:tc>
      </w:tr>
      <w:tr w:rsidR="00517C89" w:rsidRPr="007076A7" w14:paraId="48F5F47F" w14:textId="77777777" w:rsidTr="003A6D72">
        <w:tc>
          <w:tcPr>
            <w:tcW w:w="2802" w:type="dxa"/>
          </w:tcPr>
          <w:p w14:paraId="3B785EFA" w14:textId="24F92846" w:rsidR="00517C89" w:rsidRPr="007076A7" w:rsidRDefault="001D2A3F">
            <w:pPr>
              <w:rPr>
                <w:szCs w:val="20"/>
              </w:rPr>
            </w:pPr>
            <w:r w:rsidRPr="007076A7">
              <w:rPr>
                <w:szCs w:val="20"/>
              </w:rPr>
              <w:t>../../</w:t>
            </w:r>
            <w:r w:rsidR="00325C24" w:rsidRPr="007076A7">
              <w:rPr>
                <w:szCs w:val="20"/>
              </w:rPr>
              <w:t>../</w:t>
            </w:r>
            <w:r w:rsidR="00F326A9" w:rsidRPr="007076A7">
              <w:rPr>
                <w:szCs w:val="20"/>
              </w:rPr>
              <w:t>number</w:t>
            </w:r>
            <w:r w:rsidR="00517C89" w:rsidRPr="007076A7">
              <w:rPr>
                <w:szCs w:val="20"/>
              </w:rPr>
              <w:t>OfImages</w:t>
            </w:r>
          </w:p>
        </w:tc>
        <w:tc>
          <w:tcPr>
            <w:tcW w:w="1701" w:type="dxa"/>
          </w:tcPr>
          <w:p w14:paraId="13E07683" w14:textId="16F33F53" w:rsidR="00517C89" w:rsidRPr="007076A7" w:rsidRDefault="00F326A9">
            <w:pPr>
              <w:rPr>
                <w:szCs w:val="20"/>
              </w:rPr>
            </w:pPr>
            <w:r w:rsidRPr="007076A7">
              <w:rPr>
                <w:spacing w:val="-1"/>
                <w:szCs w:val="20"/>
              </w:rPr>
              <w:t>int</w:t>
            </w:r>
          </w:p>
        </w:tc>
        <w:tc>
          <w:tcPr>
            <w:tcW w:w="3827" w:type="dxa"/>
          </w:tcPr>
          <w:p w14:paraId="252F4354" w14:textId="0C66C856" w:rsidR="00517C89" w:rsidRPr="007076A7" w:rsidRDefault="00517C89">
            <w:pPr>
              <w:rPr>
                <w:szCs w:val="20"/>
              </w:rPr>
            </w:pPr>
            <w:r w:rsidRPr="007076A7">
              <w:rPr>
                <w:spacing w:val="-1"/>
                <w:szCs w:val="20"/>
              </w:rPr>
              <w:t>Det totala antalet bilder i bildtagningen</w:t>
            </w:r>
          </w:p>
        </w:tc>
        <w:tc>
          <w:tcPr>
            <w:tcW w:w="1192" w:type="dxa"/>
          </w:tcPr>
          <w:p w14:paraId="2136A8C9" w14:textId="5E203ABF" w:rsidR="00517C89" w:rsidRPr="007076A7" w:rsidRDefault="00517C89" w:rsidP="003A6D72">
            <w:pPr>
              <w:jc w:val="center"/>
              <w:rPr>
                <w:szCs w:val="20"/>
              </w:rPr>
            </w:pPr>
            <w:r w:rsidRPr="007076A7">
              <w:rPr>
                <w:spacing w:val="-1"/>
                <w:szCs w:val="20"/>
              </w:rPr>
              <w:t>0..1</w:t>
            </w:r>
          </w:p>
        </w:tc>
      </w:tr>
      <w:tr w:rsidR="00517C89" w:rsidRPr="007076A7" w14:paraId="595B311D" w14:textId="77777777" w:rsidTr="003A6D72">
        <w:tc>
          <w:tcPr>
            <w:tcW w:w="2802" w:type="dxa"/>
          </w:tcPr>
          <w:p w14:paraId="1EB17EEF" w14:textId="157A915F" w:rsidR="00517C89" w:rsidRPr="007076A7" w:rsidRDefault="00517C89">
            <w:pPr>
              <w:rPr>
                <w:szCs w:val="20"/>
              </w:rPr>
            </w:pPr>
            <w:r w:rsidRPr="007076A7">
              <w:rPr>
                <w:i/>
                <w:szCs w:val="20"/>
              </w:rPr>
              <w:t>../../../modalityData</w:t>
            </w:r>
          </w:p>
        </w:tc>
        <w:tc>
          <w:tcPr>
            <w:tcW w:w="1701" w:type="dxa"/>
          </w:tcPr>
          <w:p w14:paraId="1A5F65A7" w14:textId="4899F972" w:rsidR="00517C89" w:rsidRPr="007076A7" w:rsidRDefault="006736AE">
            <w:pPr>
              <w:rPr>
                <w:szCs w:val="20"/>
              </w:rPr>
            </w:pPr>
            <w:r w:rsidRPr="007076A7">
              <w:rPr>
                <w:i/>
                <w:spacing w:val="-1"/>
                <w:szCs w:val="20"/>
              </w:rPr>
              <w:t>ModalityData</w:t>
            </w:r>
            <w:r w:rsidR="00E3582F" w:rsidRPr="007076A7">
              <w:rPr>
                <w:i/>
                <w:spacing w:val="-1"/>
                <w:szCs w:val="20"/>
              </w:rPr>
              <w:t>Type</w:t>
            </w:r>
          </w:p>
        </w:tc>
        <w:tc>
          <w:tcPr>
            <w:tcW w:w="3827" w:type="dxa"/>
          </w:tcPr>
          <w:p w14:paraId="58CB6E70" w14:textId="0596F45D" w:rsidR="00517C89" w:rsidRPr="007076A7" w:rsidRDefault="00517C89">
            <w:pPr>
              <w:rPr>
                <w:szCs w:val="20"/>
              </w:rPr>
            </w:pPr>
            <w:r w:rsidRPr="007076A7">
              <w:rPr>
                <w:i/>
                <w:spacing w:val="-1"/>
                <w:szCs w:val="20"/>
              </w:rPr>
              <w:t>Information om bild-utrustningen som använts</w:t>
            </w:r>
          </w:p>
        </w:tc>
        <w:tc>
          <w:tcPr>
            <w:tcW w:w="1192" w:type="dxa"/>
          </w:tcPr>
          <w:p w14:paraId="0F58B66D" w14:textId="0B294B50" w:rsidR="00517C89" w:rsidRPr="007076A7" w:rsidRDefault="00517C89" w:rsidP="003A6D72">
            <w:pPr>
              <w:jc w:val="center"/>
              <w:rPr>
                <w:szCs w:val="20"/>
              </w:rPr>
            </w:pPr>
            <w:r w:rsidRPr="007076A7">
              <w:rPr>
                <w:i/>
                <w:spacing w:val="-1"/>
                <w:szCs w:val="20"/>
              </w:rPr>
              <w:t>0..1</w:t>
            </w:r>
          </w:p>
        </w:tc>
      </w:tr>
      <w:tr w:rsidR="00517C89" w:rsidRPr="007076A7" w14:paraId="4EE21B0F" w14:textId="77777777" w:rsidTr="003A6D72">
        <w:tc>
          <w:tcPr>
            <w:tcW w:w="2802" w:type="dxa"/>
          </w:tcPr>
          <w:p w14:paraId="1A78043F" w14:textId="4A3AEB86" w:rsidR="00517C89" w:rsidRPr="007076A7" w:rsidRDefault="00517C89">
            <w:pPr>
              <w:rPr>
                <w:szCs w:val="20"/>
              </w:rPr>
            </w:pPr>
            <w:r w:rsidRPr="007076A7">
              <w:rPr>
                <w:szCs w:val="20"/>
              </w:rPr>
              <w:t>../../../../typeOfModality</w:t>
            </w:r>
          </w:p>
        </w:tc>
        <w:tc>
          <w:tcPr>
            <w:tcW w:w="1701" w:type="dxa"/>
          </w:tcPr>
          <w:p w14:paraId="0947AF25" w14:textId="516A5BBC" w:rsidR="00517C89" w:rsidRPr="007076A7" w:rsidRDefault="00517C89">
            <w:pPr>
              <w:rPr>
                <w:szCs w:val="20"/>
              </w:rPr>
            </w:pPr>
            <w:r w:rsidRPr="007076A7">
              <w:rPr>
                <w:spacing w:val="-1"/>
                <w:szCs w:val="20"/>
              </w:rPr>
              <w:t>string</w:t>
            </w:r>
          </w:p>
        </w:tc>
        <w:tc>
          <w:tcPr>
            <w:tcW w:w="3827" w:type="dxa"/>
          </w:tcPr>
          <w:p w14:paraId="1E16D225" w14:textId="784E2877" w:rsidR="00517C89" w:rsidRPr="007076A7" w:rsidRDefault="00517C89">
            <w:pPr>
              <w:rPr>
                <w:szCs w:val="20"/>
              </w:rPr>
            </w:pPr>
            <w:r w:rsidRPr="007076A7">
              <w:rPr>
                <w:spacing w:val="-1"/>
                <w:szCs w:val="20"/>
              </w:rPr>
              <w:t xml:space="preserve">Modalitetstyp för bildfångande </w:t>
            </w:r>
            <w:r w:rsidRPr="007076A7">
              <w:rPr>
                <w:spacing w:val="-1"/>
                <w:szCs w:val="20"/>
              </w:rPr>
              <w:lastRenderedPageBreak/>
              <w:t>utrustning.</w:t>
            </w:r>
          </w:p>
        </w:tc>
        <w:tc>
          <w:tcPr>
            <w:tcW w:w="1192" w:type="dxa"/>
          </w:tcPr>
          <w:p w14:paraId="6C8895A7" w14:textId="69735005" w:rsidR="00517C89" w:rsidRPr="007076A7" w:rsidRDefault="00517C89" w:rsidP="003A6D72">
            <w:pPr>
              <w:jc w:val="center"/>
              <w:rPr>
                <w:szCs w:val="20"/>
              </w:rPr>
            </w:pPr>
            <w:r w:rsidRPr="007076A7">
              <w:rPr>
                <w:spacing w:val="-1"/>
                <w:szCs w:val="20"/>
              </w:rPr>
              <w:lastRenderedPageBreak/>
              <w:t>0..1</w:t>
            </w:r>
          </w:p>
        </w:tc>
      </w:tr>
      <w:tr w:rsidR="00517C89" w:rsidRPr="007076A7" w14:paraId="5645F174" w14:textId="77777777" w:rsidTr="003A6D72">
        <w:tc>
          <w:tcPr>
            <w:tcW w:w="2802" w:type="dxa"/>
          </w:tcPr>
          <w:p w14:paraId="5334DDCC" w14:textId="07D1B426" w:rsidR="00517C89" w:rsidRPr="007076A7" w:rsidRDefault="00517C89">
            <w:pPr>
              <w:rPr>
                <w:szCs w:val="20"/>
              </w:rPr>
            </w:pPr>
            <w:r w:rsidRPr="007076A7">
              <w:rPr>
                <w:szCs w:val="20"/>
              </w:rPr>
              <w:lastRenderedPageBreak/>
              <w:t>../../../../manufacturer</w:t>
            </w:r>
          </w:p>
        </w:tc>
        <w:tc>
          <w:tcPr>
            <w:tcW w:w="1701" w:type="dxa"/>
          </w:tcPr>
          <w:p w14:paraId="2E2DC2A9" w14:textId="12F8D19A" w:rsidR="00517C89" w:rsidRPr="007076A7" w:rsidRDefault="00517C89">
            <w:pPr>
              <w:rPr>
                <w:szCs w:val="20"/>
              </w:rPr>
            </w:pPr>
            <w:r w:rsidRPr="007076A7">
              <w:rPr>
                <w:spacing w:val="-1"/>
                <w:szCs w:val="20"/>
              </w:rPr>
              <w:t>string</w:t>
            </w:r>
          </w:p>
        </w:tc>
        <w:tc>
          <w:tcPr>
            <w:tcW w:w="3827" w:type="dxa"/>
          </w:tcPr>
          <w:p w14:paraId="2C91A849" w14:textId="6E8DB278" w:rsidR="00517C89" w:rsidRPr="007076A7" w:rsidRDefault="00517C89">
            <w:pPr>
              <w:rPr>
                <w:szCs w:val="20"/>
              </w:rPr>
            </w:pPr>
            <w:r w:rsidRPr="007076A7">
              <w:rPr>
                <w:spacing w:val="-1"/>
                <w:szCs w:val="20"/>
              </w:rPr>
              <w:t>Producerande utrustnings tillverkare.</w:t>
            </w:r>
          </w:p>
        </w:tc>
        <w:tc>
          <w:tcPr>
            <w:tcW w:w="1192" w:type="dxa"/>
          </w:tcPr>
          <w:p w14:paraId="6AF1B8A8" w14:textId="4D04A845" w:rsidR="00517C89" w:rsidRPr="007076A7" w:rsidRDefault="00517C89" w:rsidP="003A6D72">
            <w:pPr>
              <w:jc w:val="center"/>
              <w:rPr>
                <w:szCs w:val="20"/>
              </w:rPr>
            </w:pPr>
            <w:r w:rsidRPr="007076A7">
              <w:rPr>
                <w:spacing w:val="-1"/>
                <w:szCs w:val="20"/>
              </w:rPr>
              <w:t>0..1</w:t>
            </w:r>
          </w:p>
        </w:tc>
      </w:tr>
      <w:tr w:rsidR="00517C89" w:rsidRPr="007076A7" w14:paraId="4FFAB59F" w14:textId="77777777" w:rsidTr="003A6D72">
        <w:tc>
          <w:tcPr>
            <w:tcW w:w="2802" w:type="dxa"/>
          </w:tcPr>
          <w:p w14:paraId="544CC2AF" w14:textId="46B83083" w:rsidR="00517C89" w:rsidRPr="007076A7" w:rsidRDefault="00517C89">
            <w:pPr>
              <w:rPr>
                <w:szCs w:val="20"/>
              </w:rPr>
            </w:pPr>
            <w:r w:rsidRPr="007076A7">
              <w:rPr>
                <w:szCs w:val="20"/>
              </w:rPr>
              <w:t>../../../../modelName</w:t>
            </w:r>
          </w:p>
        </w:tc>
        <w:tc>
          <w:tcPr>
            <w:tcW w:w="1701" w:type="dxa"/>
          </w:tcPr>
          <w:p w14:paraId="1FD5A1B9" w14:textId="2329FC71" w:rsidR="00517C89" w:rsidRPr="007076A7" w:rsidRDefault="00517C89">
            <w:pPr>
              <w:rPr>
                <w:szCs w:val="20"/>
              </w:rPr>
            </w:pPr>
            <w:r w:rsidRPr="007076A7">
              <w:rPr>
                <w:spacing w:val="-1"/>
                <w:szCs w:val="20"/>
              </w:rPr>
              <w:t>string</w:t>
            </w:r>
          </w:p>
        </w:tc>
        <w:tc>
          <w:tcPr>
            <w:tcW w:w="3827" w:type="dxa"/>
          </w:tcPr>
          <w:p w14:paraId="61A9EA21" w14:textId="1CC62F47" w:rsidR="00517C89" w:rsidRPr="007076A7" w:rsidRDefault="00517C89">
            <w:pPr>
              <w:rPr>
                <w:szCs w:val="20"/>
              </w:rPr>
            </w:pPr>
            <w:r w:rsidRPr="007076A7">
              <w:rPr>
                <w:spacing w:val="-1"/>
                <w:szCs w:val="20"/>
              </w:rPr>
              <w:t>Producerande utrustnings modellnamn.</w:t>
            </w:r>
          </w:p>
        </w:tc>
        <w:tc>
          <w:tcPr>
            <w:tcW w:w="1192" w:type="dxa"/>
          </w:tcPr>
          <w:p w14:paraId="4E87EF78" w14:textId="7A10816B" w:rsidR="00517C89" w:rsidRPr="007076A7" w:rsidRDefault="00517C89" w:rsidP="003A6D72">
            <w:pPr>
              <w:jc w:val="center"/>
              <w:rPr>
                <w:szCs w:val="20"/>
              </w:rPr>
            </w:pPr>
            <w:r w:rsidRPr="007076A7">
              <w:rPr>
                <w:spacing w:val="-1"/>
                <w:szCs w:val="20"/>
              </w:rPr>
              <w:t>0..1</w:t>
            </w:r>
          </w:p>
        </w:tc>
      </w:tr>
      <w:tr w:rsidR="00517C89" w:rsidRPr="007076A7" w14:paraId="6CDB674C" w14:textId="77777777" w:rsidTr="003A6D72">
        <w:tc>
          <w:tcPr>
            <w:tcW w:w="2802" w:type="dxa"/>
          </w:tcPr>
          <w:p w14:paraId="6016653C" w14:textId="6641E2C6" w:rsidR="00517C89" w:rsidRPr="007076A7" w:rsidRDefault="00517C89">
            <w:pPr>
              <w:rPr>
                <w:szCs w:val="20"/>
              </w:rPr>
            </w:pPr>
            <w:r w:rsidRPr="007076A7">
              <w:rPr>
                <w:szCs w:val="20"/>
              </w:rPr>
              <w:t>../../../../equipmentId</w:t>
            </w:r>
          </w:p>
        </w:tc>
        <w:tc>
          <w:tcPr>
            <w:tcW w:w="1701" w:type="dxa"/>
          </w:tcPr>
          <w:p w14:paraId="56368BC8" w14:textId="08A5BE58" w:rsidR="00517C89" w:rsidRPr="007076A7" w:rsidRDefault="00517C89">
            <w:pPr>
              <w:rPr>
                <w:szCs w:val="20"/>
              </w:rPr>
            </w:pPr>
            <w:r w:rsidRPr="007076A7">
              <w:rPr>
                <w:spacing w:val="-1"/>
                <w:szCs w:val="20"/>
              </w:rPr>
              <w:t>string</w:t>
            </w:r>
          </w:p>
        </w:tc>
        <w:tc>
          <w:tcPr>
            <w:tcW w:w="3827" w:type="dxa"/>
          </w:tcPr>
          <w:p w14:paraId="059D6175" w14:textId="5983E579" w:rsidR="00517C89" w:rsidRPr="007076A7" w:rsidRDefault="00517C89">
            <w:pPr>
              <w:rPr>
                <w:szCs w:val="20"/>
              </w:rPr>
            </w:pPr>
            <w:r w:rsidRPr="007076A7">
              <w:rPr>
                <w:spacing w:val="-1"/>
                <w:szCs w:val="20"/>
              </w:rPr>
              <w:t>Identifierare för utrustningen. Kan tex vara serienummer eller inventarienummer.</w:t>
            </w:r>
          </w:p>
        </w:tc>
        <w:tc>
          <w:tcPr>
            <w:tcW w:w="1192" w:type="dxa"/>
          </w:tcPr>
          <w:p w14:paraId="01B08B44" w14:textId="340732F1" w:rsidR="00517C89" w:rsidRPr="007076A7" w:rsidRDefault="00517C89" w:rsidP="003A6D72">
            <w:pPr>
              <w:jc w:val="center"/>
              <w:rPr>
                <w:szCs w:val="20"/>
              </w:rPr>
            </w:pPr>
            <w:r w:rsidRPr="007076A7">
              <w:rPr>
                <w:spacing w:val="-1"/>
                <w:szCs w:val="20"/>
              </w:rPr>
              <w:t>0..1</w:t>
            </w:r>
          </w:p>
        </w:tc>
      </w:tr>
      <w:tr w:rsidR="00517C89" w:rsidRPr="007076A7" w14:paraId="5B0D1CC5" w14:textId="77777777" w:rsidTr="003A6D72">
        <w:tc>
          <w:tcPr>
            <w:tcW w:w="2802" w:type="dxa"/>
          </w:tcPr>
          <w:p w14:paraId="3816C646" w14:textId="133A152E" w:rsidR="00517C89" w:rsidRPr="007076A7" w:rsidRDefault="00517C89">
            <w:pPr>
              <w:rPr>
                <w:szCs w:val="20"/>
              </w:rPr>
            </w:pPr>
            <w:r w:rsidRPr="007076A7">
              <w:rPr>
                <w:szCs w:val="20"/>
              </w:rPr>
              <w:t>../../../../softwareVersion</w:t>
            </w:r>
          </w:p>
        </w:tc>
        <w:tc>
          <w:tcPr>
            <w:tcW w:w="1701" w:type="dxa"/>
          </w:tcPr>
          <w:p w14:paraId="5CC138FB" w14:textId="364B4015" w:rsidR="00517C89" w:rsidRPr="007076A7" w:rsidRDefault="00517C89">
            <w:pPr>
              <w:rPr>
                <w:szCs w:val="20"/>
              </w:rPr>
            </w:pPr>
            <w:r w:rsidRPr="007076A7">
              <w:rPr>
                <w:spacing w:val="-1"/>
                <w:szCs w:val="20"/>
              </w:rPr>
              <w:t>string</w:t>
            </w:r>
          </w:p>
        </w:tc>
        <w:tc>
          <w:tcPr>
            <w:tcW w:w="3827" w:type="dxa"/>
          </w:tcPr>
          <w:p w14:paraId="7BB3CEF2" w14:textId="7FE62C35" w:rsidR="00517C89" w:rsidRPr="007076A7" w:rsidRDefault="00517C89">
            <w:pPr>
              <w:rPr>
                <w:szCs w:val="20"/>
              </w:rPr>
            </w:pPr>
            <w:r w:rsidRPr="007076A7">
              <w:rPr>
                <w:spacing w:val="-1"/>
                <w:szCs w:val="20"/>
              </w:rPr>
              <w:t>Text som anger tillverkarens version av den bildproducerande mjukvaran</w:t>
            </w:r>
          </w:p>
        </w:tc>
        <w:tc>
          <w:tcPr>
            <w:tcW w:w="1192" w:type="dxa"/>
          </w:tcPr>
          <w:p w14:paraId="3C170AFB" w14:textId="3C3AF181" w:rsidR="00517C89" w:rsidRPr="007076A7" w:rsidRDefault="00517C89" w:rsidP="003A6D72">
            <w:pPr>
              <w:jc w:val="center"/>
              <w:rPr>
                <w:szCs w:val="20"/>
              </w:rPr>
            </w:pPr>
            <w:r w:rsidRPr="007076A7">
              <w:rPr>
                <w:spacing w:val="-1"/>
                <w:szCs w:val="20"/>
              </w:rPr>
              <w:t>0..1</w:t>
            </w:r>
          </w:p>
        </w:tc>
      </w:tr>
      <w:tr w:rsidR="007C0117" w:rsidRPr="007076A7" w14:paraId="536FDFC6" w14:textId="77777777" w:rsidTr="006B6063">
        <w:tc>
          <w:tcPr>
            <w:tcW w:w="2802" w:type="dxa"/>
          </w:tcPr>
          <w:p w14:paraId="326404ED" w14:textId="77777777" w:rsidR="007C0117" w:rsidRPr="007076A7" w:rsidRDefault="007C0117" w:rsidP="006B6063">
            <w:pPr>
              <w:rPr>
                <w:color w:val="FF0000"/>
                <w:szCs w:val="20"/>
              </w:rPr>
            </w:pPr>
            <w:r w:rsidRPr="007076A7">
              <w:rPr>
                <w:color w:val="FF0000"/>
                <w:szCs w:val="20"/>
              </w:rPr>
              <w:t>../../../../lineFilter</w:t>
            </w:r>
          </w:p>
        </w:tc>
        <w:tc>
          <w:tcPr>
            <w:tcW w:w="1701" w:type="dxa"/>
          </w:tcPr>
          <w:p w14:paraId="421DC413" w14:textId="23D77F52" w:rsidR="007C0117" w:rsidRPr="007076A7" w:rsidRDefault="007C0117" w:rsidP="006B6063">
            <w:pPr>
              <w:rPr>
                <w:color w:val="FF0000"/>
                <w:szCs w:val="20"/>
              </w:rPr>
            </w:pPr>
          </w:p>
        </w:tc>
        <w:tc>
          <w:tcPr>
            <w:tcW w:w="3827" w:type="dxa"/>
          </w:tcPr>
          <w:p w14:paraId="0AF7EDCA" w14:textId="2ACD92EA" w:rsidR="007C0117" w:rsidRPr="007076A7" w:rsidRDefault="007C0117" w:rsidP="006B6063">
            <w:pPr>
              <w:rPr>
                <w:color w:val="FF0000"/>
                <w:szCs w:val="20"/>
              </w:rPr>
            </w:pPr>
            <w:r w:rsidRPr="007076A7">
              <w:rPr>
                <w:color w:val="FF0000"/>
                <w:spacing w:val="-1"/>
                <w:szCs w:val="20"/>
              </w:rPr>
              <w:t>Skall ej anges.</w:t>
            </w:r>
          </w:p>
        </w:tc>
        <w:tc>
          <w:tcPr>
            <w:tcW w:w="1192" w:type="dxa"/>
          </w:tcPr>
          <w:p w14:paraId="646A0C89" w14:textId="3B00AC1C" w:rsidR="007C0117" w:rsidRPr="007076A7" w:rsidRDefault="007C0117" w:rsidP="006B6063">
            <w:pPr>
              <w:jc w:val="center"/>
              <w:rPr>
                <w:color w:val="FF0000"/>
                <w:szCs w:val="20"/>
              </w:rPr>
            </w:pPr>
            <w:r w:rsidRPr="007076A7">
              <w:rPr>
                <w:color w:val="FF0000"/>
                <w:spacing w:val="-1"/>
                <w:szCs w:val="20"/>
              </w:rPr>
              <w:t>0..0</w:t>
            </w:r>
          </w:p>
        </w:tc>
      </w:tr>
      <w:tr w:rsidR="00517C89" w:rsidRPr="007076A7" w14:paraId="74ACB29F" w14:textId="77777777" w:rsidTr="003A6D72">
        <w:tc>
          <w:tcPr>
            <w:tcW w:w="2802" w:type="dxa"/>
          </w:tcPr>
          <w:p w14:paraId="069AE18F" w14:textId="55A1451B" w:rsidR="00517C89" w:rsidRPr="007076A7" w:rsidRDefault="00AE31A3">
            <w:pPr>
              <w:rPr>
                <w:szCs w:val="20"/>
              </w:rPr>
            </w:pPr>
            <w:r w:rsidRPr="007076A7">
              <w:rPr>
                <w:i/>
                <w:szCs w:val="20"/>
              </w:rPr>
              <w:t>../../../i</w:t>
            </w:r>
            <w:r w:rsidR="00517C89" w:rsidRPr="007076A7">
              <w:rPr>
                <w:i/>
                <w:szCs w:val="20"/>
              </w:rPr>
              <w:t>mageDicomData</w:t>
            </w:r>
          </w:p>
        </w:tc>
        <w:tc>
          <w:tcPr>
            <w:tcW w:w="1701" w:type="dxa"/>
          </w:tcPr>
          <w:p w14:paraId="7ECBDB20" w14:textId="579094B4" w:rsidR="00517C89" w:rsidRPr="007076A7" w:rsidRDefault="00517C89">
            <w:pPr>
              <w:rPr>
                <w:szCs w:val="20"/>
              </w:rPr>
            </w:pPr>
            <w:r w:rsidRPr="007076A7">
              <w:rPr>
                <w:i/>
                <w:spacing w:val="-1"/>
                <w:szCs w:val="20"/>
              </w:rPr>
              <w:t>DicomDataType</w:t>
            </w:r>
          </w:p>
        </w:tc>
        <w:tc>
          <w:tcPr>
            <w:tcW w:w="3827" w:type="dxa"/>
          </w:tcPr>
          <w:p w14:paraId="60A59BB9" w14:textId="77777777" w:rsidR="00517C89" w:rsidRPr="007076A7" w:rsidRDefault="00517C89">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6DA252F5" w14:textId="4C53FC58" w:rsidR="00517C89" w:rsidRPr="007076A7" w:rsidRDefault="00517C89">
            <w:pPr>
              <w:rPr>
                <w:szCs w:val="20"/>
              </w:rPr>
            </w:pPr>
            <w:r w:rsidRPr="007076A7">
              <w:rPr>
                <w:i/>
                <w:spacing w:val="-1"/>
                <w:szCs w:val="20"/>
              </w:rPr>
              <w:t>Både imageDicomData och ImageStaticData kan, och om möjligt bör anges för att underlätta för konsument.</w:t>
            </w:r>
          </w:p>
        </w:tc>
        <w:tc>
          <w:tcPr>
            <w:tcW w:w="1192" w:type="dxa"/>
          </w:tcPr>
          <w:p w14:paraId="0755766C" w14:textId="4D04AAA3" w:rsidR="00517C89" w:rsidRPr="007076A7" w:rsidRDefault="00517C89" w:rsidP="003A6D72">
            <w:pPr>
              <w:jc w:val="center"/>
              <w:rPr>
                <w:szCs w:val="20"/>
              </w:rPr>
            </w:pPr>
            <w:r w:rsidRPr="007076A7">
              <w:rPr>
                <w:i/>
                <w:spacing w:val="-1"/>
                <w:szCs w:val="20"/>
              </w:rPr>
              <w:t>0..*</w:t>
            </w:r>
          </w:p>
        </w:tc>
      </w:tr>
      <w:tr w:rsidR="00517C89" w:rsidRPr="007076A7" w14:paraId="4C03837E" w14:textId="77777777" w:rsidTr="003A6D72">
        <w:tc>
          <w:tcPr>
            <w:tcW w:w="2802" w:type="dxa"/>
          </w:tcPr>
          <w:p w14:paraId="204D701B" w14:textId="471313EB" w:rsidR="00517C89" w:rsidRPr="007076A7" w:rsidRDefault="00517C89">
            <w:pPr>
              <w:rPr>
                <w:szCs w:val="20"/>
              </w:rPr>
            </w:pPr>
            <w:r w:rsidRPr="007076A7">
              <w:rPr>
                <w:szCs w:val="20"/>
              </w:rPr>
              <w:t>../../../../dicomSOP</w:t>
            </w:r>
          </w:p>
        </w:tc>
        <w:tc>
          <w:tcPr>
            <w:tcW w:w="1701" w:type="dxa"/>
          </w:tcPr>
          <w:p w14:paraId="55D2767A" w14:textId="41EFFD01" w:rsidR="00517C89" w:rsidRPr="007076A7" w:rsidRDefault="00517C89">
            <w:pPr>
              <w:rPr>
                <w:szCs w:val="20"/>
              </w:rPr>
            </w:pPr>
            <w:r w:rsidRPr="007076A7">
              <w:rPr>
                <w:spacing w:val="-1"/>
                <w:szCs w:val="20"/>
              </w:rPr>
              <w:t>IIType</w:t>
            </w:r>
          </w:p>
        </w:tc>
        <w:tc>
          <w:tcPr>
            <w:tcW w:w="3827" w:type="dxa"/>
          </w:tcPr>
          <w:p w14:paraId="2EC9F903" w14:textId="77777777" w:rsidR="00517C89" w:rsidRPr="007076A7" w:rsidRDefault="00517C89" w:rsidP="003A6D72">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61808C8" w14:textId="1562C647" w:rsidR="00517C89" w:rsidRPr="007076A7" w:rsidRDefault="00517C89">
            <w:pPr>
              <w:rPr>
                <w:szCs w:val="20"/>
              </w:rPr>
            </w:pPr>
            <w:r w:rsidRPr="007076A7">
              <w:rPr>
                <w:i/>
                <w:spacing w:val="-1"/>
                <w:szCs w:val="20"/>
              </w:rPr>
              <w:t>T.ex. 1.2.840.10008.5.1.4.1.1.1.1 för digital x-ray for presentation</w:t>
            </w:r>
          </w:p>
        </w:tc>
        <w:tc>
          <w:tcPr>
            <w:tcW w:w="1192" w:type="dxa"/>
          </w:tcPr>
          <w:p w14:paraId="631587B1" w14:textId="095D51A3" w:rsidR="00517C89" w:rsidRPr="007076A7" w:rsidRDefault="00517C89" w:rsidP="003A6D72">
            <w:pPr>
              <w:jc w:val="center"/>
              <w:rPr>
                <w:szCs w:val="20"/>
              </w:rPr>
            </w:pPr>
            <w:r w:rsidRPr="007076A7">
              <w:rPr>
                <w:spacing w:val="-1"/>
                <w:szCs w:val="20"/>
              </w:rPr>
              <w:t>1..1</w:t>
            </w:r>
          </w:p>
        </w:tc>
      </w:tr>
      <w:tr w:rsidR="00517C89" w:rsidRPr="007076A7" w14:paraId="1F7F85EE" w14:textId="77777777" w:rsidTr="003A6D72">
        <w:tc>
          <w:tcPr>
            <w:tcW w:w="2802" w:type="dxa"/>
          </w:tcPr>
          <w:p w14:paraId="3DD84BB8" w14:textId="5C118466" w:rsidR="00517C89" w:rsidRPr="007076A7" w:rsidRDefault="00517C89">
            <w:pPr>
              <w:rPr>
                <w:szCs w:val="20"/>
              </w:rPr>
            </w:pPr>
            <w:r w:rsidRPr="007076A7">
              <w:rPr>
                <w:szCs w:val="20"/>
              </w:rPr>
              <w:t>../../../../dicomValue</w:t>
            </w:r>
          </w:p>
        </w:tc>
        <w:tc>
          <w:tcPr>
            <w:tcW w:w="1701" w:type="dxa"/>
          </w:tcPr>
          <w:p w14:paraId="2DDDAE9B" w14:textId="192EE5FB" w:rsidR="00517C89" w:rsidRPr="007076A7" w:rsidRDefault="001D4F3F">
            <w:pPr>
              <w:rPr>
                <w:szCs w:val="20"/>
              </w:rPr>
            </w:pPr>
            <w:r w:rsidRPr="007076A7">
              <w:rPr>
                <w:spacing w:val="-1"/>
                <w:szCs w:val="20"/>
              </w:rPr>
              <w:t>b</w:t>
            </w:r>
            <w:r w:rsidR="00517C89" w:rsidRPr="007076A7">
              <w:rPr>
                <w:spacing w:val="-1"/>
                <w:szCs w:val="20"/>
              </w:rPr>
              <w:t>ase64Binary</w:t>
            </w:r>
          </w:p>
        </w:tc>
        <w:tc>
          <w:tcPr>
            <w:tcW w:w="3827" w:type="dxa"/>
          </w:tcPr>
          <w:p w14:paraId="2C804534" w14:textId="20DA15B5" w:rsidR="00517C89" w:rsidRPr="007076A7" w:rsidRDefault="00517C89">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FEBAE03" w14:textId="55236EEA" w:rsidR="00517C89" w:rsidRPr="007076A7" w:rsidRDefault="00517C89" w:rsidP="003A6D72">
            <w:pPr>
              <w:jc w:val="center"/>
              <w:rPr>
                <w:szCs w:val="20"/>
              </w:rPr>
            </w:pPr>
            <w:r w:rsidRPr="007076A7">
              <w:rPr>
                <w:spacing w:val="-1"/>
                <w:szCs w:val="20"/>
              </w:rPr>
              <w:t>0..1</w:t>
            </w:r>
          </w:p>
        </w:tc>
      </w:tr>
      <w:tr w:rsidR="00517C89" w:rsidRPr="007076A7" w14:paraId="5493D17D" w14:textId="77777777" w:rsidTr="003A6D72">
        <w:tc>
          <w:tcPr>
            <w:tcW w:w="2802" w:type="dxa"/>
          </w:tcPr>
          <w:p w14:paraId="7A41B0F5" w14:textId="4B62E172" w:rsidR="00517C89" w:rsidRPr="007076A7" w:rsidRDefault="00517C89">
            <w:pPr>
              <w:rPr>
                <w:szCs w:val="20"/>
              </w:rPr>
            </w:pPr>
            <w:r w:rsidRPr="007076A7">
              <w:rPr>
                <w:szCs w:val="20"/>
              </w:rPr>
              <w:t>../../../../dicomReference</w:t>
            </w:r>
          </w:p>
        </w:tc>
        <w:tc>
          <w:tcPr>
            <w:tcW w:w="1701" w:type="dxa"/>
          </w:tcPr>
          <w:p w14:paraId="452E9B5E" w14:textId="2B6FB579" w:rsidR="00517C89" w:rsidRPr="007076A7" w:rsidRDefault="00517C89">
            <w:pPr>
              <w:rPr>
                <w:szCs w:val="20"/>
              </w:rPr>
            </w:pPr>
            <w:r w:rsidRPr="007076A7">
              <w:rPr>
                <w:spacing w:val="-1"/>
                <w:szCs w:val="20"/>
              </w:rPr>
              <w:t>anyURI</w:t>
            </w:r>
          </w:p>
        </w:tc>
        <w:tc>
          <w:tcPr>
            <w:tcW w:w="3827" w:type="dxa"/>
          </w:tcPr>
          <w:p w14:paraId="280B4270" w14:textId="77919B60" w:rsidR="00517C89" w:rsidRPr="007076A7" w:rsidRDefault="00517C89">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192" w:type="dxa"/>
          </w:tcPr>
          <w:p w14:paraId="53007BA2" w14:textId="2802A976" w:rsidR="00517C89" w:rsidRPr="007076A7" w:rsidRDefault="00517C89" w:rsidP="003A6D72">
            <w:pPr>
              <w:jc w:val="center"/>
              <w:rPr>
                <w:szCs w:val="20"/>
              </w:rPr>
            </w:pPr>
            <w:r w:rsidRPr="007076A7">
              <w:rPr>
                <w:spacing w:val="-1"/>
                <w:szCs w:val="20"/>
              </w:rPr>
              <w:t>0..1</w:t>
            </w:r>
          </w:p>
        </w:tc>
      </w:tr>
      <w:tr w:rsidR="00517C89" w:rsidRPr="007076A7" w14:paraId="1B9D7DA0" w14:textId="77777777" w:rsidTr="003A6D72">
        <w:tc>
          <w:tcPr>
            <w:tcW w:w="2802" w:type="dxa"/>
          </w:tcPr>
          <w:p w14:paraId="45D887DE" w14:textId="37399358" w:rsidR="00517C89" w:rsidRPr="007076A7" w:rsidRDefault="001D46AF" w:rsidP="001D46AF">
            <w:pPr>
              <w:rPr>
                <w:szCs w:val="20"/>
              </w:rPr>
            </w:pPr>
            <w:r w:rsidRPr="007076A7">
              <w:rPr>
                <w:i/>
                <w:szCs w:val="20"/>
              </w:rPr>
              <w:t>../../../i</w:t>
            </w:r>
            <w:r w:rsidR="00517C89" w:rsidRPr="007076A7">
              <w:rPr>
                <w:i/>
                <w:szCs w:val="20"/>
              </w:rPr>
              <w:t>mageSt</w:t>
            </w:r>
            <w:r w:rsidR="002150A6" w:rsidRPr="007076A7">
              <w:rPr>
                <w:i/>
                <w:szCs w:val="20"/>
              </w:rPr>
              <w:t>ructured</w:t>
            </w:r>
            <w:r w:rsidR="00517C89" w:rsidRPr="007076A7">
              <w:rPr>
                <w:i/>
                <w:szCs w:val="20"/>
              </w:rPr>
              <w:t>Data</w:t>
            </w:r>
          </w:p>
        </w:tc>
        <w:tc>
          <w:tcPr>
            <w:tcW w:w="1701" w:type="dxa"/>
          </w:tcPr>
          <w:p w14:paraId="1EE1393A" w14:textId="5D21A432" w:rsidR="00517C89" w:rsidRPr="007076A7" w:rsidRDefault="00517C89">
            <w:pPr>
              <w:rPr>
                <w:szCs w:val="20"/>
              </w:rPr>
            </w:pPr>
            <w:r w:rsidRPr="007076A7">
              <w:rPr>
                <w:i/>
                <w:spacing w:val="-1"/>
                <w:szCs w:val="20"/>
              </w:rPr>
              <w:t>ImageStructuredDataType</w:t>
            </w:r>
          </w:p>
        </w:tc>
        <w:tc>
          <w:tcPr>
            <w:tcW w:w="3827" w:type="dxa"/>
          </w:tcPr>
          <w:p w14:paraId="415D16EC" w14:textId="6EA500FB" w:rsidR="00517C89" w:rsidRPr="007076A7" w:rsidRDefault="00517C89">
            <w:pPr>
              <w:rPr>
                <w:szCs w:val="20"/>
              </w:rPr>
            </w:pPr>
            <w:r w:rsidRPr="007076A7">
              <w:rPr>
                <w:i/>
                <w:spacing w:val="-1"/>
                <w:szCs w:val="20"/>
              </w:rPr>
              <w:t>Strukturerad mätdata för bild-tagningen med statiskt bildobjekt eller referens till bildfil.</w:t>
            </w:r>
          </w:p>
        </w:tc>
        <w:tc>
          <w:tcPr>
            <w:tcW w:w="1192" w:type="dxa"/>
          </w:tcPr>
          <w:p w14:paraId="2B45460F" w14:textId="4B238FD3" w:rsidR="00517C89" w:rsidRPr="007076A7" w:rsidRDefault="00517C89" w:rsidP="003A6D72">
            <w:pPr>
              <w:jc w:val="center"/>
              <w:rPr>
                <w:szCs w:val="20"/>
              </w:rPr>
            </w:pPr>
            <w:r w:rsidRPr="007076A7">
              <w:rPr>
                <w:i/>
                <w:spacing w:val="-1"/>
                <w:szCs w:val="20"/>
              </w:rPr>
              <w:t>0..*</w:t>
            </w:r>
          </w:p>
        </w:tc>
      </w:tr>
      <w:tr w:rsidR="00517C89" w:rsidRPr="007076A7" w14:paraId="6050D594" w14:textId="77777777" w:rsidTr="003A6D72">
        <w:tc>
          <w:tcPr>
            <w:tcW w:w="2802" w:type="dxa"/>
          </w:tcPr>
          <w:p w14:paraId="03E9243E" w14:textId="2E516832" w:rsidR="00517C89" w:rsidRPr="007076A7" w:rsidRDefault="00517C89">
            <w:pPr>
              <w:rPr>
                <w:szCs w:val="20"/>
              </w:rPr>
            </w:pPr>
            <w:r w:rsidRPr="007076A7">
              <w:rPr>
                <w:i/>
                <w:szCs w:val="20"/>
              </w:rPr>
              <w:t>../../../../</w:t>
            </w:r>
            <w:r w:rsidRPr="007076A7">
              <w:rPr>
                <w:i/>
                <w:spacing w:val="-1"/>
                <w:szCs w:val="20"/>
              </w:rPr>
              <w:t>aperture</w:t>
            </w:r>
          </w:p>
        </w:tc>
        <w:tc>
          <w:tcPr>
            <w:tcW w:w="1701" w:type="dxa"/>
          </w:tcPr>
          <w:p w14:paraId="22200C15" w14:textId="04171824" w:rsidR="00517C89" w:rsidRPr="007076A7" w:rsidRDefault="00517C89">
            <w:pPr>
              <w:rPr>
                <w:szCs w:val="20"/>
              </w:rPr>
            </w:pPr>
            <w:r w:rsidRPr="007076A7">
              <w:rPr>
                <w:i/>
                <w:spacing w:val="-1"/>
                <w:szCs w:val="20"/>
              </w:rPr>
              <w:t>PQType</w:t>
            </w:r>
          </w:p>
        </w:tc>
        <w:tc>
          <w:tcPr>
            <w:tcW w:w="3827" w:type="dxa"/>
          </w:tcPr>
          <w:p w14:paraId="427C45E4" w14:textId="672B8F7D" w:rsidR="00517C89" w:rsidRPr="007076A7" w:rsidRDefault="00E12796">
            <w:pPr>
              <w:rPr>
                <w:szCs w:val="20"/>
              </w:rPr>
            </w:pPr>
            <w:r w:rsidRPr="007076A7">
              <w:rPr>
                <w:szCs w:val="20"/>
              </w:rPr>
              <w:t>Anges som f/(enhetslöst).</w:t>
            </w:r>
          </w:p>
        </w:tc>
        <w:tc>
          <w:tcPr>
            <w:tcW w:w="1192" w:type="dxa"/>
          </w:tcPr>
          <w:p w14:paraId="34920183" w14:textId="0505C59E" w:rsidR="00517C89" w:rsidRPr="007076A7" w:rsidRDefault="00517C89" w:rsidP="003A6D72">
            <w:pPr>
              <w:jc w:val="center"/>
              <w:rPr>
                <w:szCs w:val="20"/>
              </w:rPr>
            </w:pPr>
            <w:r w:rsidRPr="007076A7">
              <w:rPr>
                <w:i/>
                <w:spacing w:val="-1"/>
                <w:szCs w:val="20"/>
              </w:rPr>
              <w:t>0..1</w:t>
            </w:r>
          </w:p>
        </w:tc>
      </w:tr>
      <w:tr w:rsidR="00517C89" w:rsidRPr="007076A7" w14:paraId="30BB2C79" w14:textId="77777777" w:rsidTr="003A6D72">
        <w:tc>
          <w:tcPr>
            <w:tcW w:w="2802" w:type="dxa"/>
          </w:tcPr>
          <w:p w14:paraId="181E8A8D" w14:textId="497AFC24" w:rsidR="00517C89" w:rsidRPr="007076A7" w:rsidRDefault="00517C89">
            <w:pPr>
              <w:rPr>
                <w:szCs w:val="20"/>
              </w:rPr>
            </w:pPr>
            <w:r w:rsidRPr="007076A7">
              <w:rPr>
                <w:i/>
                <w:szCs w:val="20"/>
              </w:rPr>
              <w:t>../../../../</w:t>
            </w:r>
            <w:r w:rsidRPr="007076A7">
              <w:rPr>
                <w:i/>
                <w:spacing w:val="-1"/>
                <w:szCs w:val="20"/>
              </w:rPr>
              <w:t>exposureTime</w:t>
            </w:r>
          </w:p>
        </w:tc>
        <w:tc>
          <w:tcPr>
            <w:tcW w:w="1701" w:type="dxa"/>
          </w:tcPr>
          <w:p w14:paraId="66B5F965" w14:textId="0E27BE55" w:rsidR="00517C89" w:rsidRPr="007076A7" w:rsidRDefault="00517C89">
            <w:pPr>
              <w:rPr>
                <w:szCs w:val="20"/>
              </w:rPr>
            </w:pPr>
            <w:r w:rsidRPr="007076A7">
              <w:rPr>
                <w:i/>
                <w:spacing w:val="-1"/>
                <w:szCs w:val="20"/>
              </w:rPr>
              <w:t>PQType</w:t>
            </w:r>
          </w:p>
        </w:tc>
        <w:tc>
          <w:tcPr>
            <w:tcW w:w="3827" w:type="dxa"/>
          </w:tcPr>
          <w:p w14:paraId="6E2D7E0A" w14:textId="6463E2BD" w:rsidR="00517C89" w:rsidRPr="007076A7" w:rsidRDefault="00A711E9">
            <w:pPr>
              <w:rPr>
                <w:szCs w:val="20"/>
              </w:rPr>
            </w:pPr>
            <w:r w:rsidRPr="007076A7">
              <w:rPr>
                <w:szCs w:val="20"/>
              </w:rPr>
              <w:t>I sekunder</w:t>
            </w:r>
          </w:p>
        </w:tc>
        <w:tc>
          <w:tcPr>
            <w:tcW w:w="1192" w:type="dxa"/>
          </w:tcPr>
          <w:p w14:paraId="62494A7B" w14:textId="25BD80C6" w:rsidR="00517C89" w:rsidRPr="007076A7" w:rsidRDefault="00517C89" w:rsidP="003A6D72">
            <w:pPr>
              <w:jc w:val="center"/>
              <w:rPr>
                <w:szCs w:val="20"/>
              </w:rPr>
            </w:pPr>
            <w:r w:rsidRPr="007076A7">
              <w:rPr>
                <w:i/>
                <w:spacing w:val="-1"/>
                <w:szCs w:val="20"/>
              </w:rPr>
              <w:t>0..1</w:t>
            </w:r>
          </w:p>
        </w:tc>
      </w:tr>
      <w:tr w:rsidR="00517C89" w:rsidRPr="007076A7" w14:paraId="355386A1" w14:textId="77777777" w:rsidTr="003A6D72">
        <w:tc>
          <w:tcPr>
            <w:tcW w:w="2802" w:type="dxa"/>
          </w:tcPr>
          <w:p w14:paraId="17A5E4FE" w14:textId="7201E0C0" w:rsidR="00517C89" w:rsidRPr="007076A7" w:rsidRDefault="00517C89">
            <w:pPr>
              <w:rPr>
                <w:szCs w:val="20"/>
              </w:rPr>
            </w:pPr>
            <w:r w:rsidRPr="007076A7">
              <w:rPr>
                <w:i/>
                <w:szCs w:val="20"/>
              </w:rPr>
              <w:t>../../../../</w:t>
            </w:r>
            <w:r w:rsidRPr="007076A7">
              <w:rPr>
                <w:i/>
                <w:spacing w:val="-1"/>
                <w:szCs w:val="20"/>
              </w:rPr>
              <w:t>imageCreationTime</w:t>
            </w:r>
          </w:p>
        </w:tc>
        <w:tc>
          <w:tcPr>
            <w:tcW w:w="1701" w:type="dxa"/>
          </w:tcPr>
          <w:p w14:paraId="524E9F3E" w14:textId="4D182820" w:rsidR="00517C89" w:rsidRPr="007076A7" w:rsidRDefault="00517C89">
            <w:pPr>
              <w:rPr>
                <w:szCs w:val="20"/>
              </w:rPr>
            </w:pPr>
            <w:r w:rsidRPr="007076A7">
              <w:rPr>
                <w:i/>
                <w:spacing w:val="-1"/>
                <w:szCs w:val="20"/>
              </w:rPr>
              <w:t>TimeStampType</w:t>
            </w:r>
          </w:p>
        </w:tc>
        <w:tc>
          <w:tcPr>
            <w:tcW w:w="3827" w:type="dxa"/>
          </w:tcPr>
          <w:p w14:paraId="2D3FE57E" w14:textId="32C82F90" w:rsidR="00517C89" w:rsidRPr="007076A7" w:rsidRDefault="00517C89">
            <w:pPr>
              <w:rPr>
                <w:szCs w:val="20"/>
              </w:rPr>
            </w:pPr>
            <w:r w:rsidRPr="007076A7">
              <w:rPr>
                <w:i/>
                <w:spacing w:val="-1"/>
                <w:szCs w:val="20"/>
              </w:rPr>
              <w:t>Tid då bilden skapats.</w:t>
            </w:r>
          </w:p>
        </w:tc>
        <w:tc>
          <w:tcPr>
            <w:tcW w:w="1192" w:type="dxa"/>
          </w:tcPr>
          <w:p w14:paraId="0753CFB2" w14:textId="44D57C48" w:rsidR="00517C89" w:rsidRPr="007076A7" w:rsidRDefault="00517C89" w:rsidP="003A6D72">
            <w:pPr>
              <w:jc w:val="center"/>
              <w:rPr>
                <w:szCs w:val="20"/>
              </w:rPr>
            </w:pPr>
            <w:r w:rsidRPr="007076A7">
              <w:rPr>
                <w:i/>
                <w:spacing w:val="-1"/>
                <w:szCs w:val="20"/>
              </w:rPr>
              <w:t>0..1</w:t>
            </w:r>
          </w:p>
        </w:tc>
      </w:tr>
      <w:tr w:rsidR="00517C89" w:rsidRPr="007076A7" w14:paraId="078ED7E8" w14:textId="77777777" w:rsidTr="003A6D72">
        <w:tc>
          <w:tcPr>
            <w:tcW w:w="2802" w:type="dxa"/>
          </w:tcPr>
          <w:p w14:paraId="60609359" w14:textId="4D0DAF3F" w:rsidR="00517C89" w:rsidRPr="007076A7" w:rsidRDefault="00517C89">
            <w:pPr>
              <w:rPr>
                <w:szCs w:val="20"/>
              </w:rPr>
            </w:pPr>
            <w:r w:rsidRPr="007076A7">
              <w:rPr>
                <w:i/>
                <w:szCs w:val="20"/>
              </w:rPr>
              <w:t>../../../../b</w:t>
            </w:r>
            <w:r w:rsidRPr="007076A7">
              <w:rPr>
                <w:i/>
                <w:spacing w:val="-1"/>
                <w:szCs w:val="20"/>
              </w:rPr>
              <w:t>odyPartExamined</w:t>
            </w:r>
          </w:p>
        </w:tc>
        <w:tc>
          <w:tcPr>
            <w:tcW w:w="1701" w:type="dxa"/>
          </w:tcPr>
          <w:p w14:paraId="74019465" w14:textId="2108DC9B" w:rsidR="00517C89" w:rsidRPr="007076A7" w:rsidRDefault="00517C89">
            <w:pPr>
              <w:rPr>
                <w:szCs w:val="20"/>
              </w:rPr>
            </w:pPr>
            <w:r w:rsidRPr="007076A7">
              <w:rPr>
                <w:i/>
                <w:spacing w:val="-1"/>
                <w:szCs w:val="20"/>
              </w:rPr>
              <w:t>CVType</w:t>
            </w:r>
          </w:p>
        </w:tc>
        <w:tc>
          <w:tcPr>
            <w:tcW w:w="3827" w:type="dxa"/>
          </w:tcPr>
          <w:p w14:paraId="7BA6E970" w14:textId="2AB00506" w:rsidR="00517C89" w:rsidRPr="007076A7" w:rsidRDefault="00517C89">
            <w:pPr>
              <w:rPr>
                <w:szCs w:val="20"/>
              </w:rPr>
            </w:pPr>
            <w:r w:rsidRPr="007076A7">
              <w:rPr>
                <w:i/>
                <w:spacing w:val="-1"/>
                <w:szCs w:val="20"/>
              </w:rPr>
              <w:t>Kroppsdel</w:t>
            </w:r>
            <w:r w:rsidR="008420F6" w:rsidRPr="007076A7">
              <w:rPr>
                <w:i/>
                <w:spacing w:val="-1"/>
                <w:szCs w:val="20"/>
              </w:rPr>
              <w:t>. Bör anges med kod ur SNOMED CT (OID: 1.2.752.116.2.1)</w:t>
            </w:r>
            <w:r w:rsidR="00691E09" w:rsidRPr="007076A7">
              <w:rPr>
                <w:i/>
                <w:spacing w:val="-1"/>
                <w:szCs w:val="20"/>
              </w:rPr>
              <w:t>. Om kodverk saknas kan kroppsdel anges i originalText.</w:t>
            </w:r>
          </w:p>
        </w:tc>
        <w:tc>
          <w:tcPr>
            <w:tcW w:w="1192" w:type="dxa"/>
          </w:tcPr>
          <w:p w14:paraId="4D566C8A" w14:textId="6B22C18D" w:rsidR="00517C89" w:rsidRPr="007076A7" w:rsidRDefault="00517C89" w:rsidP="003A6D72">
            <w:pPr>
              <w:jc w:val="center"/>
              <w:rPr>
                <w:szCs w:val="20"/>
              </w:rPr>
            </w:pPr>
            <w:r w:rsidRPr="007076A7">
              <w:rPr>
                <w:i/>
                <w:spacing w:val="-1"/>
                <w:szCs w:val="20"/>
              </w:rPr>
              <w:t>0..1</w:t>
            </w:r>
          </w:p>
        </w:tc>
      </w:tr>
      <w:tr w:rsidR="00517C89" w:rsidRPr="007076A7" w14:paraId="5AF1C3A3" w14:textId="77777777" w:rsidTr="003A6D72">
        <w:tc>
          <w:tcPr>
            <w:tcW w:w="2802" w:type="dxa"/>
          </w:tcPr>
          <w:p w14:paraId="0DFD96BB" w14:textId="2F682D58" w:rsidR="00517C89" w:rsidRPr="007076A7" w:rsidRDefault="00517C89">
            <w:pPr>
              <w:rPr>
                <w:szCs w:val="20"/>
              </w:rPr>
            </w:pPr>
            <w:r w:rsidRPr="007076A7">
              <w:rPr>
                <w:i/>
                <w:szCs w:val="20"/>
              </w:rPr>
              <w:t>../../../../c</w:t>
            </w:r>
            <w:r w:rsidRPr="007076A7">
              <w:rPr>
                <w:i/>
                <w:spacing w:val="-1"/>
                <w:szCs w:val="20"/>
              </w:rPr>
              <w:t>ontrastAgentUsed</w:t>
            </w:r>
          </w:p>
        </w:tc>
        <w:tc>
          <w:tcPr>
            <w:tcW w:w="1701" w:type="dxa"/>
          </w:tcPr>
          <w:p w14:paraId="548C474B" w14:textId="36D67A8D" w:rsidR="00517C89" w:rsidRPr="007076A7" w:rsidRDefault="00BE7E48">
            <w:pPr>
              <w:rPr>
                <w:szCs w:val="20"/>
              </w:rPr>
            </w:pPr>
            <w:r w:rsidRPr="007076A7">
              <w:rPr>
                <w:i/>
                <w:spacing w:val="-1"/>
                <w:szCs w:val="20"/>
              </w:rPr>
              <w:t>s</w:t>
            </w:r>
            <w:r w:rsidR="00517C89" w:rsidRPr="007076A7">
              <w:rPr>
                <w:i/>
                <w:spacing w:val="-1"/>
                <w:szCs w:val="20"/>
              </w:rPr>
              <w:t>tring</w:t>
            </w:r>
          </w:p>
        </w:tc>
        <w:tc>
          <w:tcPr>
            <w:tcW w:w="3827" w:type="dxa"/>
          </w:tcPr>
          <w:p w14:paraId="2497ED67" w14:textId="02639A42" w:rsidR="00517C89" w:rsidRPr="007076A7" w:rsidRDefault="00517C89">
            <w:pPr>
              <w:rPr>
                <w:szCs w:val="20"/>
              </w:rPr>
            </w:pPr>
            <w:r w:rsidRPr="007076A7">
              <w:rPr>
                <w:i/>
                <w:spacing w:val="-1"/>
                <w:szCs w:val="20"/>
              </w:rPr>
              <w:t>Kontrast som använts vid bildtagningen.</w:t>
            </w:r>
          </w:p>
        </w:tc>
        <w:tc>
          <w:tcPr>
            <w:tcW w:w="1192" w:type="dxa"/>
          </w:tcPr>
          <w:p w14:paraId="737B4422" w14:textId="42219764" w:rsidR="00517C89" w:rsidRPr="007076A7" w:rsidRDefault="00517C89" w:rsidP="003A6D72">
            <w:pPr>
              <w:jc w:val="center"/>
              <w:rPr>
                <w:szCs w:val="20"/>
              </w:rPr>
            </w:pPr>
            <w:r w:rsidRPr="007076A7">
              <w:rPr>
                <w:i/>
                <w:spacing w:val="-1"/>
                <w:szCs w:val="20"/>
              </w:rPr>
              <w:t>0..1</w:t>
            </w:r>
          </w:p>
        </w:tc>
      </w:tr>
      <w:tr w:rsidR="00517C89" w:rsidRPr="007076A7" w14:paraId="1069829A" w14:textId="77777777" w:rsidTr="003A6D72">
        <w:tc>
          <w:tcPr>
            <w:tcW w:w="2802" w:type="dxa"/>
          </w:tcPr>
          <w:p w14:paraId="07EB24A7" w14:textId="1DB9A0C3" w:rsidR="00517C89" w:rsidRPr="007076A7" w:rsidRDefault="00517C89">
            <w:pPr>
              <w:rPr>
                <w:szCs w:val="20"/>
              </w:rPr>
            </w:pPr>
            <w:r w:rsidRPr="007076A7">
              <w:rPr>
                <w:i/>
                <w:szCs w:val="20"/>
              </w:rPr>
              <w:lastRenderedPageBreak/>
              <w:t>../../../../m</w:t>
            </w:r>
            <w:r w:rsidRPr="007076A7">
              <w:rPr>
                <w:i/>
                <w:spacing w:val="-1"/>
                <w:szCs w:val="20"/>
              </w:rPr>
              <w:t>agneticFieldStrength</w:t>
            </w:r>
          </w:p>
        </w:tc>
        <w:tc>
          <w:tcPr>
            <w:tcW w:w="1701" w:type="dxa"/>
          </w:tcPr>
          <w:p w14:paraId="62E9C560" w14:textId="7559239E" w:rsidR="00517C89" w:rsidRPr="007076A7" w:rsidRDefault="00517C89">
            <w:pPr>
              <w:rPr>
                <w:szCs w:val="20"/>
              </w:rPr>
            </w:pPr>
            <w:r w:rsidRPr="007076A7">
              <w:rPr>
                <w:i/>
                <w:spacing w:val="-1"/>
                <w:szCs w:val="20"/>
              </w:rPr>
              <w:t>PQType</w:t>
            </w:r>
          </w:p>
        </w:tc>
        <w:tc>
          <w:tcPr>
            <w:tcW w:w="3827" w:type="dxa"/>
          </w:tcPr>
          <w:p w14:paraId="3D45E23F" w14:textId="5D28360F" w:rsidR="00517C89" w:rsidRPr="007076A7" w:rsidRDefault="00E12796">
            <w:pPr>
              <w:rPr>
                <w:szCs w:val="20"/>
              </w:rPr>
            </w:pPr>
            <w:r w:rsidRPr="007076A7">
              <w:rPr>
                <w:i/>
                <w:spacing w:val="-1"/>
                <w:szCs w:val="20"/>
              </w:rPr>
              <w:t>Magnetisk fältsyrka i T.</w:t>
            </w:r>
          </w:p>
        </w:tc>
        <w:tc>
          <w:tcPr>
            <w:tcW w:w="1192" w:type="dxa"/>
          </w:tcPr>
          <w:p w14:paraId="3D0553B8" w14:textId="73D0A98A" w:rsidR="00517C89" w:rsidRPr="007076A7" w:rsidRDefault="00517C89" w:rsidP="003A6D72">
            <w:pPr>
              <w:jc w:val="center"/>
              <w:rPr>
                <w:szCs w:val="20"/>
              </w:rPr>
            </w:pPr>
            <w:r w:rsidRPr="007076A7">
              <w:rPr>
                <w:i/>
                <w:spacing w:val="-1"/>
                <w:szCs w:val="20"/>
              </w:rPr>
              <w:t>0..1</w:t>
            </w:r>
          </w:p>
        </w:tc>
      </w:tr>
      <w:tr w:rsidR="00517C89" w:rsidRPr="007076A7" w14:paraId="6C6C9B58" w14:textId="77777777" w:rsidTr="003A6D72">
        <w:tc>
          <w:tcPr>
            <w:tcW w:w="2802" w:type="dxa"/>
          </w:tcPr>
          <w:p w14:paraId="3AC40FBC" w14:textId="6AAEB82F" w:rsidR="00517C89" w:rsidRPr="007076A7" w:rsidRDefault="00517C89">
            <w:pPr>
              <w:rPr>
                <w:szCs w:val="20"/>
              </w:rPr>
            </w:pPr>
            <w:r w:rsidRPr="007076A7">
              <w:rPr>
                <w:i/>
                <w:szCs w:val="20"/>
              </w:rPr>
              <w:t>../../../../</w:t>
            </w:r>
            <w:r w:rsidRPr="007076A7">
              <w:rPr>
                <w:i/>
                <w:spacing w:val="-1"/>
                <w:szCs w:val="20"/>
              </w:rPr>
              <w:t>copy</w:t>
            </w:r>
            <w:r w:rsidR="006F6609" w:rsidRPr="007076A7">
              <w:rPr>
                <w:i/>
                <w:spacing w:val="-1"/>
                <w:szCs w:val="20"/>
              </w:rPr>
              <w:t>r</w:t>
            </w:r>
            <w:r w:rsidRPr="007076A7">
              <w:rPr>
                <w:i/>
                <w:spacing w:val="-1"/>
                <w:szCs w:val="20"/>
              </w:rPr>
              <w:t>ight</w:t>
            </w:r>
          </w:p>
        </w:tc>
        <w:tc>
          <w:tcPr>
            <w:tcW w:w="1701" w:type="dxa"/>
          </w:tcPr>
          <w:p w14:paraId="0E9C6535" w14:textId="4BDCE201" w:rsidR="00517C89" w:rsidRPr="007076A7" w:rsidRDefault="00A0150C">
            <w:pPr>
              <w:rPr>
                <w:szCs w:val="20"/>
              </w:rPr>
            </w:pPr>
            <w:r w:rsidRPr="007076A7">
              <w:rPr>
                <w:i/>
                <w:spacing w:val="-1"/>
                <w:szCs w:val="20"/>
              </w:rPr>
              <w:t>s</w:t>
            </w:r>
            <w:r w:rsidR="00517C89" w:rsidRPr="007076A7">
              <w:rPr>
                <w:i/>
                <w:spacing w:val="-1"/>
                <w:szCs w:val="20"/>
              </w:rPr>
              <w:t>tring</w:t>
            </w:r>
          </w:p>
        </w:tc>
        <w:tc>
          <w:tcPr>
            <w:tcW w:w="3827" w:type="dxa"/>
          </w:tcPr>
          <w:p w14:paraId="20E367CA" w14:textId="3BB6B9DC" w:rsidR="00517C89" w:rsidRPr="007076A7" w:rsidRDefault="00517C89">
            <w:pPr>
              <w:rPr>
                <w:szCs w:val="20"/>
              </w:rPr>
            </w:pPr>
            <w:r w:rsidRPr="007076A7">
              <w:rPr>
                <w:i/>
                <w:spacing w:val="-1"/>
                <w:szCs w:val="20"/>
              </w:rPr>
              <w:t xml:space="preserve">Copyright-ägare av bilden </w:t>
            </w:r>
          </w:p>
        </w:tc>
        <w:tc>
          <w:tcPr>
            <w:tcW w:w="1192" w:type="dxa"/>
          </w:tcPr>
          <w:p w14:paraId="4F117970" w14:textId="6C050DA7" w:rsidR="00517C89" w:rsidRPr="007076A7" w:rsidRDefault="00517C89" w:rsidP="003A6D72">
            <w:pPr>
              <w:jc w:val="center"/>
              <w:rPr>
                <w:szCs w:val="20"/>
              </w:rPr>
            </w:pPr>
            <w:r w:rsidRPr="007076A7">
              <w:rPr>
                <w:i/>
                <w:spacing w:val="-1"/>
                <w:szCs w:val="20"/>
              </w:rPr>
              <w:t>0..1</w:t>
            </w:r>
          </w:p>
        </w:tc>
      </w:tr>
      <w:tr w:rsidR="00517C89" w:rsidRPr="007076A7" w14:paraId="3199056B" w14:textId="77777777" w:rsidTr="000C5BDE">
        <w:trPr>
          <w:trHeight w:val="794"/>
        </w:trPr>
        <w:tc>
          <w:tcPr>
            <w:tcW w:w="2802" w:type="dxa"/>
          </w:tcPr>
          <w:p w14:paraId="1D90811F" w14:textId="3E7785C9" w:rsidR="00517C89" w:rsidRPr="007076A7" w:rsidRDefault="00517C89">
            <w:pPr>
              <w:rPr>
                <w:szCs w:val="20"/>
              </w:rPr>
            </w:pPr>
            <w:r w:rsidRPr="007076A7">
              <w:rPr>
                <w:i/>
                <w:szCs w:val="20"/>
              </w:rPr>
              <w:t>../</w:t>
            </w:r>
            <w:r w:rsidR="005A6285" w:rsidRPr="007076A7">
              <w:rPr>
                <w:i/>
                <w:szCs w:val="20"/>
              </w:rPr>
              <w:t>../../../i</w:t>
            </w:r>
            <w:r w:rsidRPr="007076A7">
              <w:rPr>
                <w:i/>
                <w:szCs w:val="20"/>
              </w:rPr>
              <w:t>mageData</w:t>
            </w:r>
          </w:p>
        </w:tc>
        <w:tc>
          <w:tcPr>
            <w:tcW w:w="1701" w:type="dxa"/>
          </w:tcPr>
          <w:p w14:paraId="4BB6495E" w14:textId="73D70EA9" w:rsidR="00517C89" w:rsidRPr="007076A7" w:rsidRDefault="00D9492B">
            <w:pPr>
              <w:rPr>
                <w:szCs w:val="20"/>
              </w:rPr>
            </w:pPr>
            <w:r w:rsidRPr="007076A7">
              <w:rPr>
                <w:i/>
                <w:spacing w:val="-1"/>
                <w:szCs w:val="20"/>
              </w:rPr>
              <w:t>I</w:t>
            </w:r>
            <w:r w:rsidR="00517C89" w:rsidRPr="007076A7">
              <w:rPr>
                <w:i/>
                <w:spacing w:val="-1"/>
                <w:szCs w:val="20"/>
              </w:rPr>
              <w:t>mageDataType</w:t>
            </w:r>
          </w:p>
        </w:tc>
        <w:tc>
          <w:tcPr>
            <w:tcW w:w="3827" w:type="dxa"/>
          </w:tcPr>
          <w:p w14:paraId="2B298373" w14:textId="1C5A627B" w:rsidR="00517C89" w:rsidRPr="007076A7" w:rsidRDefault="00517C89" w:rsidP="000C5BDE">
            <w:pPr>
              <w:spacing w:line="226" w:lineRule="exact"/>
              <w:rPr>
                <w:szCs w:val="20"/>
              </w:rPr>
            </w:pPr>
            <w:r w:rsidRPr="007076A7">
              <w:rPr>
                <w:i/>
                <w:spacing w:val="-1"/>
                <w:szCs w:val="20"/>
              </w:rPr>
              <w:t>Möjlighet att svara med en bild i något av de tillåtna formaten enligt HL7 multimediatyper (inkl. PDF).</w:t>
            </w:r>
          </w:p>
        </w:tc>
        <w:tc>
          <w:tcPr>
            <w:tcW w:w="1192" w:type="dxa"/>
          </w:tcPr>
          <w:p w14:paraId="72A4A69F" w14:textId="166182A1" w:rsidR="00517C89" w:rsidRPr="007076A7" w:rsidRDefault="00517C89" w:rsidP="003A6D72">
            <w:pPr>
              <w:jc w:val="center"/>
              <w:rPr>
                <w:szCs w:val="20"/>
              </w:rPr>
            </w:pPr>
            <w:r w:rsidRPr="007076A7">
              <w:rPr>
                <w:i/>
                <w:spacing w:val="-1"/>
                <w:szCs w:val="20"/>
              </w:rPr>
              <w:t>1..1</w:t>
            </w:r>
          </w:p>
        </w:tc>
      </w:tr>
      <w:tr w:rsidR="00517C89" w:rsidRPr="007076A7" w14:paraId="5703E60E" w14:textId="77777777" w:rsidTr="003A6D72">
        <w:tc>
          <w:tcPr>
            <w:tcW w:w="2802" w:type="dxa"/>
          </w:tcPr>
          <w:p w14:paraId="5671A3D3" w14:textId="35DD1755" w:rsidR="00517C89" w:rsidRPr="007076A7" w:rsidRDefault="00517C89">
            <w:pPr>
              <w:rPr>
                <w:szCs w:val="20"/>
              </w:rPr>
            </w:pPr>
            <w:r w:rsidRPr="007076A7">
              <w:rPr>
                <w:szCs w:val="20"/>
              </w:rPr>
              <w:t>../../../../../mediaType</w:t>
            </w:r>
          </w:p>
        </w:tc>
        <w:tc>
          <w:tcPr>
            <w:tcW w:w="1701" w:type="dxa"/>
          </w:tcPr>
          <w:p w14:paraId="60A6BA34" w14:textId="7DD4DE3C" w:rsidR="00517C89" w:rsidRPr="007076A7" w:rsidRDefault="00517C89">
            <w:pPr>
              <w:rPr>
                <w:szCs w:val="20"/>
              </w:rPr>
            </w:pPr>
            <w:r w:rsidRPr="007076A7">
              <w:rPr>
                <w:szCs w:val="20"/>
              </w:rPr>
              <w:t>MediaTypeEnum</w:t>
            </w:r>
          </w:p>
        </w:tc>
        <w:tc>
          <w:tcPr>
            <w:tcW w:w="3827" w:type="dxa"/>
          </w:tcPr>
          <w:p w14:paraId="774253F3" w14:textId="7CEA3C27" w:rsidR="00517C89" w:rsidRPr="007076A7" w:rsidRDefault="00517C89">
            <w:pPr>
              <w:rPr>
                <w:szCs w:val="20"/>
              </w:rPr>
            </w:pPr>
            <w:r w:rsidRPr="007076A7">
              <w:rPr>
                <w:szCs w:val="20"/>
              </w:rPr>
              <w:t>Mediatyper enligt HL7</w:t>
            </w:r>
            <w:r w:rsidR="00DD2517" w:rsidRPr="007076A7">
              <w:rPr>
                <w:szCs w:val="20"/>
              </w:rPr>
              <w:t xml:space="preserve"> MediaType</w:t>
            </w:r>
            <w:r w:rsidRPr="007076A7">
              <w:rPr>
                <w:szCs w:val="20"/>
              </w:rPr>
              <w:t xml:space="preserve">. NPÖ </w:t>
            </w:r>
            <w:r w:rsidR="00DD2517" w:rsidRPr="007076A7">
              <w:rPr>
                <w:szCs w:val="20"/>
              </w:rPr>
              <w:t xml:space="preserve">RIV 2.2.0 </w:t>
            </w:r>
            <w:r w:rsidRPr="007076A7">
              <w:rPr>
                <w:szCs w:val="20"/>
              </w:rPr>
              <w:t>tillåter här enbart värde eller en referens till extern multimedia</w:t>
            </w:r>
          </w:p>
        </w:tc>
        <w:tc>
          <w:tcPr>
            <w:tcW w:w="1192" w:type="dxa"/>
          </w:tcPr>
          <w:p w14:paraId="469B832B" w14:textId="493FA2EB" w:rsidR="00517C89" w:rsidRPr="007076A7" w:rsidRDefault="00517C89" w:rsidP="003A6D72">
            <w:pPr>
              <w:jc w:val="center"/>
              <w:rPr>
                <w:szCs w:val="20"/>
              </w:rPr>
            </w:pPr>
            <w:r w:rsidRPr="007076A7">
              <w:rPr>
                <w:spacing w:val="-1"/>
                <w:szCs w:val="20"/>
              </w:rPr>
              <w:t>1..1</w:t>
            </w:r>
          </w:p>
        </w:tc>
      </w:tr>
      <w:tr w:rsidR="00517C89" w:rsidRPr="007076A7" w14:paraId="3BA3CFC2" w14:textId="77777777" w:rsidTr="003A6D72">
        <w:tc>
          <w:tcPr>
            <w:tcW w:w="2802" w:type="dxa"/>
          </w:tcPr>
          <w:p w14:paraId="4B9D9455" w14:textId="2959FF38" w:rsidR="00517C89" w:rsidRPr="007076A7" w:rsidRDefault="00517C89">
            <w:pPr>
              <w:rPr>
                <w:szCs w:val="20"/>
              </w:rPr>
            </w:pPr>
            <w:r w:rsidRPr="007076A7">
              <w:rPr>
                <w:szCs w:val="20"/>
              </w:rPr>
              <w:t>../../../../../value</w:t>
            </w:r>
          </w:p>
        </w:tc>
        <w:tc>
          <w:tcPr>
            <w:tcW w:w="1701" w:type="dxa"/>
          </w:tcPr>
          <w:p w14:paraId="77505445" w14:textId="5280D08A" w:rsidR="00517C89" w:rsidRPr="007076A7" w:rsidRDefault="00A32CAA">
            <w:pPr>
              <w:rPr>
                <w:szCs w:val="20"/>
              </w:rPr>
            </w:pPr>
            <w:r w:rsidRPr="007076A7">
              <w:rPr>
                <w:spacing w:val="-1"/>
                <w:szCs w:val="20"/>
              </w:rPr>
              <w:t>b</w:t>
            </w:r>
            <w:r w:rsidR="00517C89" w:rsidRPr="007076A7">
              <w:rPr>
                <w:spacing w:val="-1"/>
                <w:szCs w:val="20"/>
              </w:rPr>
              <w:t>ase64Binary</w:t>
            </w:r>
          </w:p>
        </w:tc>
        <w:tc>
          <w:tcPr>
            <w:tcW w:w="3827" w:type="dxa"/>
          </w:tcPr>
          <w:p w14:paraId="5FBDE1A3" w14:textId="3ECF8914" w:rsidR="00517C89" w:rsidRPr="007076A7" w:rsidRDefault="00517C89">
            <w:pPr>
              <w:rPr>
                <w:szCs w:val="20"/>
              </w:rPr>
            </w:pPr>
            <w:r w:rsidRPr="007076A7">
              <w:rPr>
                <w:spacing w:val="-1"/>
                <w:szCs w:val="20"/>
              </w:rPr>
              <w:t xml:space="preserve">Value är binärdata som representerar objektet. Ett och endast ett av value och reference ska anges. </w:t>
            </w:r>
          </w:p>
        </w:tc>
        <w:tc>
          <w:tcPr>
            <w:tcW w:w="1192" w:type="dxa"/>
          </w:tcPr>
          <w:p w14:paraId="12860CC0" w14:textId="3ACAA9CB" w:rsidR="00517C89" w:rsidRPr="007076A7" w:rsidRDefault="00517C89" w:rsidP="003A6D72">
            <w:pPr>
              <w:jc w:val="center"/>
              <w:rPr>
                <w:szCs w:val="20"/>
              </w:rPr>
            </w:pPr>
            <w:r w:rsidRPr="007076A7">
              <w:rPr>
                <w:spacing w:val="-1"/>
                <w:szCs w:val="20"/>
              </w:rPr>
              <w:t>0..1</w:t>
            </w:r>
          </w:p>
        </w:tc>
      </w:tr>
      <w:tr w:rsidR="00517C89" w:rsidRPr="007076A7" w14:paraId="66E1DF87" w14:textId="77777777" w:rsidTr="003A6D72">
        <w:tc>
          <w:tcPr>
            <w:tcW w:w="2802" w:type="dxa"/>
          </w:tcPr>
          <w:p w14:paraId="16660D30" w14:textId="0BE0AF4F" w:rsidR="00517C89" w:rsidRPr="007076A7" w:rsidRDefault="00517C89">
            <w:pPr>
              <w:rPr>
                <w:szCs w:val="20"/>
              </w:rPr>
            </w:pPr>
            <w:r w:rsidRPr="007076A7">
              <w:rPr>
                <w:szCs w:val="20"/>
              </w:rPr>
              <w:t>../../../../../reference</w:t>
            </w:r>
          </w:p>
        </w:tc>
        <w:tc>
          <w:tcPr>
            <w:tcW w:w="1701" w:type="dxa"/>
          </w:tcPr>
          <w:p w14:paraId="64149765" w14:textId="45B22604" w:rsidR="00517C89" w:rsidRPr="007076A7" w:rsidRDefault="00517C89">
            <w:pPr>
              <w:rPr>
                <w:szCs w:val="20"/>
              </w:rPr>
            </w:pPr>
            <w:r w:rsidRPr="007076A7">
              <w:rPr>
                <w:szCs w:val="20"/>
              </w:rPr>
              <w:t>anyURI</w:t>
            </w:r>
          </w:p>
        </w:tc>
        <w:tc>
          <w:tcPr>
            <w:tcW w:w="3827" w:type="dxa"/>
          </w:tcPr>
          <w:p w14:paraId="0500D6EF" w14:textId="5E6949C2" w:rsidR="00517C89" w:rsidRPr="007076A7" w:rsidRDefault="00517C89">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0C424F1E" w14:textId="083F7D4F" w:rsidR="00517C89" w:rsidRPr="007076A7" w:rsidRDefault="00517C89" w:rsidP="003A6D72">
            <w:pPr>
              <w:jc w:val="center"/>
              <w:rPr>
                <w:szCs w:val="20"/>
              </w:rPr>
            </w:pPr>
            <w:r w:rsidRPr="007076A7">
              <w:rPr>
                <w:spacing w:val="-1"/>
                <w:szCs w:val="20"/>
              </w:rPr>
              <w:t>0..1</w:t>
            </w:r>
          </w:p>
        </w:tc>
      </w:tr>
      <w:tr w:rsidR="00517C89" w:rsidRPr="007076A7" w14:paraId="3C79E47A" w14:textId="77777777" w:rsidTr="003A6D72">
        <w:tc>
          <w:tcPr>
            <w:tcW w:w="2802" w:type="dxa"/>
          </w:tcPr>
          <w:p w14:paraId="02492FA3" w14:textId="06B6ED69" w:rsidR="00517C89" w:rsidRPr="007076A7" w:rsidRDefault="00517C89">
            <w:pPr>
              <w:rPr>
                <w:szCs w:val="20"/>
              </w:rPr>
            </w:pPr>
            <w:r w:rsidRPr="007076A7">
              <w:rPr>
                <w:szCs w:val="20"/>
              </w:rPr>
              <w:t>../../../../../burnedInAnnotations</w:t>
            </w:r>
          </w:p>
        </w:tc>
        <w:tc>
          <w:tcPr>
            <w:tcW w:w="1701" w:type="dxa"/>
          </w:tcPr>
          <w:p w14:paraId="4CB541C7" w14:textId="32CD1F64" w:rsidR="00517C89" w:rsidRPr="007076A7" w:rsidRDefault="00A32CAA">
            <w:pPr>
              <w:rPr>
                <w:szCs w:val="20"/>
              </w:rPr>
            </w:pPr>
            <w:r w:rsidRPr="007076A7">
              <w:rPr>
                <w:szCs w:val="20"/>
              </w:rPr>
              <w:t>b</w:t>
            </w:r>
            <w:r w:rsidR="00517C89" w:rsidRPr="007076A7">
              <w:rPr>
                <w:szCs w:val="20"/>
              </w:rPr>
              <w:t>oolean</w:t>
            </w:r>
          </w:p>
        </w:tc>
        <w:tc>
          <w:tcPr>
            <w:tcW w:w="3827" w:type="dxa"/>
          </w:tcPr>
          <w:p w14:paraId="60A946A9" w14:textId="5166DAA0" w:rsidR="00517C89" w:rsidRPr="007076A7" w:rsidRDefault="00517C89">
            <w:pPr>
              <w:rPr>
                <w:szCs w:val="20"/>
              </w:rPr>
            </w:pPr>
            <w:r w:rsidRPr="007076A7">
              <w:rPr>
                <w:szCs w:val="20"/>
              </w:rPr>
              <w:t>True om patientdata finns i pixelinformationen.</w:t>
            </w:r>
          </w:p>
        </w:tc>
        <w:tc>
          <w:tcPr>
            <w:tcW w:w="1192" w:type="dxa"/>
          </w:tcPr>
          <w:p w14:paraId="5908AA4B" w14:textId="71DE03DD" w:rsidR="00517C89" w:rsidRPr="007076A7" w:rsidRDefault="00517C89" w:rsidP="003A6D72">
            <w:pPr>
              <w:jc w:val="center"/>
              <w:rPr>
                <w:szCs w:val="20"/>
              </w:rPr>
            </w:pPr>
            <w:r w:rsidRPr="007076A7">
              <w:rPr>
                <w:spacing w:val="-1"/>
                <w:szCs w:val="20"/>
              </w:rPr>
              <w:t>0..1</w:t>
            </w:r>
          </w:p>
        </w:tc>
      </w:tr>
      <w:tr w:rsidR="00517C89" w:rsidRPr="007076A7" w14:paraId="2ACCC9E3" w14:textId="77777777" w:rsidTr="003A6D72">
        <w:tc>
          <w:tcPr>
            <w:tcW w:w="2802" w:type="dxa"/>
          </w:tcPr>
          <w:p w14:paraId="78DB32DE" w14:textId="6D472A05" w:rsidR="00517C89" w:rsidRPr="007076A7" w:rsidRDefault="00517C89">
            <w:pPr>
              <w:rPr>
                <w:szCs w:val="20"/>
              </w:rPr>
            </w:pPr>
            <w:r w:rsidRPr="007076A7">
              <w:rPr>
                <w:i/>
                <w:szCs w:val="20"/>
              </w:rPr>
              <w:t>../../Referral</w:t>
            </w:r>
          </w:p>
        </w:tc>
        <w:tc>
          <w:tcPr>
            <w:tcW w:w="1701" w:type="dxa"/>
          </w:tcPr>
          <w:p w14:paraId="0C3B729A" w14:textId="5E240204" w:rsidR="00517C89" w:rsidRPr="007076A7" w:rsidRDefault="00517C89">
            <w:pPr>
              <w:rPr>
                <w:szCs w:val="20"/>
              </w:rPr>
            </w:pPr>
            <w:r w:rsidRPr="007076A7">
              <w:rPr>
                <w:i/>
                <w:szCs w:val="20"/>
              </w:rPr>
              <w:t>ReferralType</w:t>
            </w:r>
          </w:p>
        </w:tc>
        <w:tc>
          <w:tcPr>
            <w:tcW w:w="3827" w:type="dxa"/>
          </w:tcPr>
          <w:p w14:paraId="5FA82C79" w14:textId="266E4B91" w:rsidR="00517C89" w:rsidRPr="007076A7" w:rsidRDefault="00517C89">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192" w:type="dxa"/>
          </w:tcPr>
          <w:p w14:paraId="51BF1671" w14:textId="7055B3AB" w:rsidR="00517C89" w:rsidRPr="007076A7" w:rsidRDefault="00517C89" w:rsidP="003A6D72">
            <w:pPr>
              <w:jc w:val="center"/>
              <w:rPr>
                <w:szCs w:val="20"/>
              </w:rPr>
            </w:pPr>
            <w:r w:rsidRPr="007076A7">
              <w:rPr>
                <w:i/>
                <w:spacing w:val="-1"/>
                <w:szCs w:val="20"/>
              </w:rPr>
              <w:t>0..1</w:t>
            </w:r>
          </w:p>
        </w:tc>
      </w:tr>
      <w:tr w:rsidR="00517C89" w:rsidRPr="007076A7" w14:paraId="41F1FA57" w14:textId="77777777" w:rsidTr="003A6D72">
        <w:tc>
          <w:tcPr>
            <w:tcW w:w="2802" w:type="dxa"/>
          </w:tcPr>
          <w:p w14:paraId="0D69E555" w14:textId="22DA9797" w:rsidR="00517C89" w:rsidRPr="007076A7" w:rsidRDefault="00517C89">
            <w:pPr>
              <w:rPr>
                <w:szCs w:val="20"/>
              </w:rPr>
            </w:pPr>
            <w:r w:rsidRPr="007076A7">
              <w:rPr>
                <w:szCs w:val="20"/>
              </w:rPr>
              <w:t>../../../referralId</w:t>
            </w:r>
          </w:p>
        </w:tc>
        <w:tc>
          <w:tcPr>
            <w:tcW w:w="1701" w:type="dxa"/>
          </w:tcPr>
          <w:p w14:paraId="328F9584" w14:textId="36F6480F" w:rsidR="00517C89" w:rsidRPr="007076A7" w:rsidRDefault="00517C89">
            <w:pPr>
              <w:rPr>
                <w:szCs w:val="20"/>
              </w:rPr>
            </w:pPr>
            <w:r w:rsidRPr="007076A7">
              <w:rPr>
                <w:szCs w:val="20"/>
              </w:rPr>
              <w:t>string</w:t>
            </w:r>
          </w:p>
        </w:tc>
        <w:tc>
          <w:tcPr>
            <w:tcW w:w="3827" w:type="dxa"/>
          </w:tcPr>
          <w:p w14:paraId="4967C62A" w14:textId="213736E0" w:rsidR="00517C89" w:rsidRPr="007076A7" w:rsidRDefault="00517C89">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2D2A119A" w14:textId="5E40F788" w:rsidR="00517C89" w:rsidRPr="007076A7" w:rsidRDefault="00517C89" w:rsidP="003A6D72">
            <w:pPr>
              <w:jc w:val="center"/>
              <w:rPr>
                <w:szCs w:val="20"/>
              </w:rPr>
            </w:pPr>
            <w:r w:rsidRPr="007076A7">
              <w:rPr>
                <w:spacing w:val="-1"/>
                <w:szCs w:val="20"/>
              </w:rPr>
              <w:t>1..1</w:t>
            </w:r>
          </w:p>
        </w:tc>
      </w:tr>
      <w:tr w:rsidR="00517C89" w:rsidRPr="007076A7" w14:paraId="7ED13298" w14:textId="77777777" w:rsidTr="003A6D72">
        <w:tc>
          <w:tcPr>
            <w:tcW w:w="2802" w:type="dxa"/>
          </w:tcPr>
          <w:p w14:paraId="7B1DBAB0" w14:textId="7D64F32B" w:rsidR="00517C89" w:rsidRPr="007076A7" w:rsidRDefault="00517C89">
            <w:pPr>
              <w:rPr>
                <w:szCs w:val="20"/>
              </w:rPr>
            </w:pPr>
            <w:r w:rsidRPr="007076A7">
              <w:rPr>
                <w:szCs w:val="20"/>
              </w:rPr>
              <w:t>../../../referralReason</w:t>
            </w:r>
          </w:p>
        </w:tc>
        <w:tc>
          <w:tcPr>
            <w:tcW w:w="1701" w:type="dxa"/>
          </w:tcPr>
          <w:p w14:paraId="3E8FDF09" w14:textId="24D1C5DD" w:rsidR="00517C89" w:rsidRPr="007076A7" w:rsidRDefault="00517C89">
            <w:pPr>
              <w:rPr>
                <w:szCs w:val="20"/>
              </w:rPr>
            </w:pPr>
            <w:r w:rsidRPr="007076A7">
              <w:rPr>
                <w:spacing w:val="-1"/>
                <w:szCs w:val="20"/>
              </w:rPr>
              <w:t>string</w:t>
            </w:r>
          </w:p>
        </w:tc>
        <w:tc>
          <w:tcPr>
            <w:tcW w:w="3827" w:type="dxa"/>
          </w:tcPr>
          <w:p w14:paraId="306C21BB" w14:textId="1EA071E6" w:rsidR="00517C89" w:rsidRPr="007076A7" w:rsidRDefault="00517C89">
            <w:pPr>
              <w:rPr>
                <w:szCs w:val="20"/>
              </w:rPr>
            </w:pPr>
            <w:r w:rsidRPr="007076A7">
              <w:rPr>
                <w:spacing w:val="-1"/>
                <w:szCs w:val="20"/>
              </w:rPr>
              <w:t>Text som anger frågeställningen</w:t>
            </w:r>
          </w:p>
        </w:tc>
        <w:tc>
          <w:tcPr>
            <w:tcW w:w="1192" w:type="dxa"/>
          </w:tcPr>
          <w:p w14:paraId="3F56C505" w14:textId="27F58061" w:rsidR="00517C89" w:rsidRPr="007076A7" w:rsidRDefault="00517C89" w:rsidP="003A6D72">
            <w:pPr>
              <w:jc w:val="center"/>
              <w:rPr>
                <w:szCs w:val="20"/>
              </w:rPr>
            </w:pPr>
            <w:r w:rsidRPr="007076A7">
              <w:rPr>
                <w:spacing w:val="-1"/>
                <w:szCs w:val="20"/>
              </w:rPr>
              <w:t>0..1</w:t>
            </w:r>
          </w:p>
        </w:tc>
      </w:tr>
      <w:tr w:rsidR="00517C89" w:rsidRPr="007076A7" w14:paraId="00DB869F" w14:textId="77777777" w:rsidTr="003A6D72">
        <w:tc>
          <w:tcPr>
            <w:tcW w:w="2802" w:type="dxa"/>
          </w:tcPr>
          <w:p w14:paraId="3A8EF2FF" w14:textId="023A1054" w:rsidR="00517C89" w:rsidRPr="007076A7" w:rsidRDefault="00517C89">
            <w:pPr>
              <w:rPr>
                <w:szCs w:val="20"/>
              </w:rPr>
            </w:pPr>
            <w:r w:rsidRPr="007076A7">
              <w:rPr>
                <w:szCs w:val="20"/>
              </w:rPr>
              <w:t>../../../</w:t>
            </w:r>
            <w:r w:rsidR="00645F17" w:rsidRPr="007076A7">
              <w:rPr>
                <w:szCs w:val="20"/>
              </w:rPr>
              <w:t>a</w:t>
            </w:r>
            <w:r w:rsidRPr="007076A7">
              <w:rPr>
                <w:szCs w:val="20"/>
              </w:rPr>
              <w:t>namnesis</w:t>
            </w:r>
          </w:p>
        </w:tc>
        <w:tc>
          <w:tcPr>
            <w:tcW w:w="1701" w:type="dxa"/>
          </w:tcPr>
          <w:p w14:paraId="190CEB31" w14:textId="6167CA5E" w:rsidR="00517C89" w:rsidRPr="007076A7" w:rsidRDefault="00517C89">
            <w:pPr>
              <w:rPr>
                <w:szCs w:val="20"/>
              </w:rPr>
            </w:pPr>
            <w:r w:rsidRPr="007076A7">
              <w:rPr>
                <w:spacing w:val="-1"/>
                <w:szCs w:val="20"/>
              </w:rPr>
              <w:t>string</w:t>
            </w:r>
          </w:p>
        </w:tc>
        <w:tc>
          <w:tcPr>
            <w:tcW w:w="3827" w:type="dxa"/>
          </w:tcPr>
          <w:p w14:paraId="1FA78660" w14:textId="65CB556F" w:rsidR="00517C89" w:rsidRPr="007076A7" w:rsidRDefault="00517C89">
            <w:pPr>
              <w:rPr>
                <w:szCs w:val="20"/>
              </w:rPr>
            </w:pPr>
            <w:r w:rsidRPr="007076A7">
              <w:rPr>
                <w:spacing w:val="-1"/>
                <w:szCs w:val="20"/>
              </w:rPr>
              <w:t>Text som anger bakgrund till frågeställningen</w:t>
            </w:r>
          </w:p>
        </w:tc>
        <w:tc>
          <w:tcPr>
            <w:tcW w:w="1192" w:type="dxa"/>
          </w:tcPr>
          <w:p w14:paraId="78DAE6F7" w14:textId="449962A2" w:rsidR="00517C89" w:rsidRPr="007076A7" w:rsidRDefault="00517C89" w:rsidP="003A6D72">
            <w:pPr>
              <w:jc w:val="center"/>
              <w:rPr>
                <w:szCs w:val="20"/>
              </w:rPr>
            </w:pPr>
            <w:r w:rsidRPr="007076A7">
              <w:rPr>
                <w:spacing w:val="-1"/>
                <w:szCs w:val="20"/>
              </w:rPr>
              <w:t>0..1</w:t>
            </w:r>
          </w:p>
        </w:tc>
      </w:tr>
      <w:tr w:rsidR="00517C89" w:rsidRPr="007076A7" w14:paraId="2EB4226D" w14:textId="77777777" w:rsidTr="003A6D72">
        <w:tc>
          <w:tcPr>
            <w:tcW w:w="2802" w:type="dxa"/>
          </w:tcPr>
          <w:p w14:paraId="00C84307" w14:textId="4B69BC7D" w:rsidR="00517C89" w:rsidRPr="007076A7" w:rsidRDefault="00517C89">
            <w:pPr>
              <w:rPr>
                <w:szCs w:val="20"/>
              </w:rPr>
            </w:pPr>
            <w:r w:rsidRPr="007076A7">
              <w:rPr>
                <w:szCs w:val="20"/>
              </w:rPr>
              <w:t>../../../careContactId</w:t>
            </w:r>
          </w:p>
        </w:tc>
        <w:tc>
          <w:tcPr>
            <w:tcW w:w="1701" w:type="dxa"/>
          </w:tcPr>
          <w:p w14:paraId="1DC01F0A" w14:textId="3270E6DF" w:rsidR="00517C89" w:rsidRPr="007076A7" w:rsidRDefault="00517C89">
            <w:pPr>
              <w:rPr>
                <w:szCs w:val="20"/>
              </w:rPr>
            </w:pPr>
            <w:r w:rsidRPr="007076A7">
              <w:rPr>
                <w:spacing w:val="-1"/>
                <w:szCs w:val="20"/>
              </w:rPr>
              <w:t>string</w:t>
            </w:r>
          </w:p>
        </w:tc>
        <w:tc>
          <w:tcPr>
            <w:tcW w:w="3827" w:type="dxa"/>
          </w:tcPr>
          <w:p w14:paraId="6E738A26" w14:textId="3055BC39" w:rsidR="00517C89" w:rsidRPr="007076A7" w:rsidRDefault="00517C89">
            <w:pPr>
              <w:rPr>
                <w:szCs w:val="20"/>
              </w:rPr>
            </w:pPr>
            <w:r w:rsidRPr="007076A7">
              <w:rPr>
                <w:spacing w:val="-1"/>
                <w:szCs w:val="20"/>
              </w:rPr>
              <w:t>Identitet för den vård- och omsorgskontakt som föranlett vårdbegäran. Identiteten är unik inom producernade system.</w:t>
            </w:r>
          </w:p>
        </w:tc>
        <w:tc>
          <w:tcPr>
            <w:tcW w:w="1192" w:type="dxa"/>
          </w:tcPr>
          <w:p w14:paraId="6187B83F" w14:textId="6422ADEC" w:rsidR="00517C89" w:rsidRPr="007076A7" w:rsidRDefault="00517C89" w:rsidP="003A6D72">
            <w:pPr>
              <w:jc w:val="center"/>
              <w:rPr>
                <w:szCs w:val="20"/>
              </w:rPr>
            </w:pPr>
            <w:r w:rsidRPr="007076A7">
              <w:rPr>
                <w:spacing w:val="-1"/>
                <w:szCs w:val="20"/>
              </w:rPr>
              <w:t>0..1</w:t>
            </w:r>
          </w:p>
        </w:tc>
      </w:tr>
      <w:tr w:rsidR="00517C89" w:rsidRPr="007076A7" w14:paraId="1673A794" w14:textId="77777777" w:rsidTr="003A6D72">
        <w:tc>
          <w:tcPr>
            <w:tcW w:w="2802" w:type="dxa"/>
          </w:tcPr>
          <w:p w14:paraId="4F998BC2" w14:textId="2177210F" w:rsidR="00517C89" w:rsidRPr="007076A7" w:rsidRDefault="00517C89">
            <w:pPr>
              <w:rPr>
                <w:szCs w:val="20"/>
              </w:rPr>
            </w:pPr>
            <w:r w:rsidRPr="007076A7">
              <w:rPr>
                <w:i/>
                <w:szCs w:val="20"/>
              </w:rPr>
              <w:t>../../../accountableHealthcareProfessional</w:t>
            </w:r>
          </w:p>
        </w:tc>
        <w:tc>
          <w:tcPr>
            <w:tcW w:w="1701" w:type="dxa"/>
          </w:tcPr>
          <w:p w14:paraId="50937B59" w14:textId="723C0C9F" w:rsidR="00517C89" w:rsidRPr="007076A7" w:rsidRDefault="00517C89">
            <w:pPr>
              <w:rPr>
                <w:szCs w:val="20"/>
              </w:rPr>
            </w:pPr>
            <w:r w:rsidRPr="007076A7">
              <w:rPr>
                <w:i/>
                <w:spacing w:val="-1"/>
                <w:szCs w:val="20"/>
              </w:rPr>
              <w:t>HealthcareProfessionalType</w:t>
            </w:r>
          </w:p>
        </w:tc>
        <w:tc>
          <w:tcPr>
            <w:tcW w:w="3827" w:type="dxa"/>
          </w:tcPr>
          <w:p w14:paraId="44EFF86C" w14:textId="04BD173E" w:rsidR="00517C89" w:rsidRPr="007076A7" w:rsidRDefault="00517C89">
            <w:pPr>
              <w:rPr>
                <w:szCs w:val="20"/>
              </w:rPr>
            </w:pPr>
            <w:r w:rsidRPr="007076A7">
              <w:rPr>
                <w:i/>
                <w:spacing w:val="-1"/>
                <w:szCs w:val="20"/>
              </w:rPr>
              <w:t>Information om den vård- och omsorgspersonal som framställt vårdbegäran, nedan kallad remittent.</w:t>
            </w:r>
          </w:p>
        </w:tc>
        <w:tc>
          <w:tcPr>
            <w:tcW w:w="1192" w:type="dxa"/>
          </w:tcPr>
          <w:p w14:paraId="451A2113" w14:textId="65315327" w:rsidR="00517C89" w:rsidRPr="007076A7" w:rsidRDefault="00517C89" w:rsidP="003A6D72">
            <w:pPr>
              <w:jc w:val="center"/>
              <w:rPr>
                <w:szCs w:val="20"/>
              </w:rPr>
            </w:pPr>
            <w:r w:rsidRPr="007076A7">
              <w:rPr>
                <w:i/>
                <w:spacing w:val="-1"/>
                <w:szCs w:val="20"/>
              </w:rPr>
              <w:t>1..1</w:t>
            </w:r>
          </w:p>
        </w:tc>
      </w:tr>
      <w:tr w:rsidR="00517C89" w:rsidRPr="007076A7" w14:paraId="791EB31A" w14:textId="77777777" w:rsidTr="003A6D72">
        <w:tc>
          <w:tcPr>
            <w:tcW w:w="2802" w:type="dxa"/>
          </w:tcPr>
          <w:p w14:paraId="6DF08BCA" w14:textId="304FF0C3" w:rsidR="00517C89" w:rsidRPr="007076A7" w:rsidRDefault="00517C89">
            <w:pPr>
              <w:rPr>
                <w:szCs w:val="20"/>
              </w:rPr>
            </w:pPr>
            <w:r w:rsidRPr="007076A7">
              <w:rPr>
                <w:szCs w:val="20"/>
              </w:rPr>
              <w:t>../../../../authorTime</w:t>
            </w:r>
          </w:p>
        </w:tc>
        <w:tc>
          <w:tcPr>
            <w:tcW w:w="1701" w:type="dxa"/>
          </w:tcPr>
          <w:p w14:paraId="402FB8F9" w14:textId="05D42A68" w:rsidR="00517C89" w:rsidRPr="007076A7" w:rsidRDefault="00517C89">
            <w:pPr>
              <w:rPr>
                <w:szCs w:val="20"/>
              </w:rPr>
            </w:pPr>
            <w:r w:rsidRPr="007076A7">
              <w:rPr>
                <w:spacing w:val="-1"/>
                <w:szCs w:val="20"/>
              </w:rPr>
              <w:t>TimeStampType</w:t>
            </w:r>
          </w:p>
        </w:tc>
        <w:tc>
          <w:tcPr>
            <w:tcW w:w="3827" w:type="dxa"/>
          </w:tcPr>
          <w:p w14:paraId="01D7F437" w14:textId="376B88C9" w:rsidR="00517C89" w:rsidRPr="007076A7" w:rsidRDefault="00517C89">
            <w:pPr>
              <w:rPr>
                <w:szCs w:val="20"/>
              </w:rPr>
            </w:pPr>
            <w:r w:rsidRPr="007076A7">
              <w:rPr>
                <w:spacing w:val="-1"/>
                <w:szCs w:val="20"/>
              </w:rPr>
              <w:t>Tid då vårdbegäran framställdes</w:t>
            </w:r>
          </w:p>
        </w:tc>
        <w:tc>
          <w:tcPr>
            <w:tcW w:w="1192" w:type="dxa"/>
          </w:tcPr>
          <w:p w14:paraId="54C08798" w14:textId="336B58EB" w:rsidR="00517C89" w:rsidRPr="007076A7" w:rsidRDefault="00517C89" w:rsidP="003A6D72">
            <w:pPr>
              <w:jc w:val="center"/>
              <w:rPr>
                <w:szCs w:val="20"/>
              </w:rPr>
            </w:pPr>
            <w:r w:rsidRPr="007076A7">
              <w:rPr>
                <w:spacing w:val="-1"/>
                <w:szCs w:val="20"/>
              </w:rPr>
              <w:t>1..1</w:t>
            </w:r>
          </w:p>
        </w:tc>
      </w:tr>
      <w:tr w:rsidR="00517C89" w:rsidRPr="007076A7" w14:paraId="52096A95" w14:textId="77777777" w:rsidTr="003A6D72">
        <w:tc>
          <w:tcPr>
            <w:tcW w:w="2802" w:type="dxa"/>
          </w:tcPr>
          <w:p w14:paraId="29C9D7F8" w14:textId="383EF74E" w:rsidR="00517C89" w:rsidRPr="007076A7" w:rsidRDefault="00517C89">
            <w:pPr>
              <w:rPr>
                <w:szCs w:val="20"/>
              </w:rPr>
            </w:pPr>
            <w:r w:rsidRPr="007076A7">
              <w:rPr>
                <w:szCs w:val="20"/>
              </w:rPr>
              <w:t>../../../../healthcareProfessionalHSAid</w:t>
            </w:r>
          </w:p>
        </w:tc>
        <w:tc>
          <w:tcPr>
            <w:tcW w:w="1701" w:type="dxa"/>
          </w:tcPr>
          <w:p w14:paraId="3F6F11BF" w14:textId="62A22D32" w:rsidR="00517C89" w:rsidRPr="007076A7" w:rsidRDefault="00517C89">
            <w:pPr>
              <w:rPr>
                <w:szCs w:val="20"/>
              </w:rPr>
            </w:pPr>
            <w:r w:rsidRPr="007076A7">
              <w:rPr>
                <w:spacing w:val="-1"/>
                <w:szCs w:val="20"/>
              </w:rPr>
              <w:t>HSAIdType</w:t>
            </w:r>
          </w:p>
        </w:tc>
        <w:tc>
          <w:tcPr>
            <w:tcW w:w="3827" w:type="dxa"/>
          </w:tcPr>
          <w:p w14:paraId="23089F42" w14:textId="02ACCA68" w:rsidR="00517C89" w:rsidRPr="007076A7" w:rsidRDefault="00517C89">
            <w:pPr>
              <w:rPr>
                <w:szCs w:val="20"/>
              </w:rPr>
            </w:pPr>
            <w:r w:rsidRPr="007076A7">
              <w:rPr>
                <w:spacing w:val="-1"/>
                <w:szCs w:val="20"/>
              </w:rPr>
              <w:t xml:space="preserve">Remittentens HSA-id. HSA-id för vård- och omsorgspersonal. Skall anges om tillgänglig. </w:t>
            </w:r>
          </w:p>
        </w:tc>
        <w:tc>
          <w:tcPr>
            <w:tcW w:w="1192" w:type="dxa"/>
          </w:tcPr>
          <w:p w14:paraId="1CD27CC6" w14:textId="39DDB932" w:rsidR="00517C89" w:rsidRPr="007076A7" w:rsidRDefault="00517C89" w:rsidP="003A6D72">
            <w:pPr>
              <w:jc w:val="center"/>
              <w:rPr>
                <w:szCs w:val="20"/>
              </w:rPr>
            </w:pPr>
            <w:r w:rsidRPr="007076A7">
              <w:rPr>
                <w:spacing w:val="-1"/>
                <w:szCs w:val="20"/>
              </w:rPr>
              <w:t>1..1</w:t>
            </w:r>
          </w:p>
        </w:tc>
      </w:tr>
      <w:tr w:rsidR="00517C89" w:rsidRPr="007076A7" w14:paraId="073FE452" w14:textId="77777777" w:rsidTr="003A6D72">
        <w:tc>
          <w:tcPr>
            <w:tcW w:w="2802" w:type="dxa"/>
          </w:tcPr>
          <w:p w14:paraId="4E4AA7E0" w14:textId="0A167C9A" w:rsidR="00517C89" w:rsidRPr="007076A7" w:rsidRDefault="00517C89">
            <w:pPr>
              <w:rPr>
                <w:szCs w:val="20"/>
              </w:rPr>
            </w:pPr>
            <w:r w:rsidRPr="007076A7">
              <w:rPr>
                <w:szCs w:val="20"/>
              </w:rPr>
              <w:t>../../../../healthcareProfessionalName</w:t>
            </w:r>
          </w:p>
        </w:tc>
        <w:tc>
          <w:tcPr>
            <w:tcW w:w="1701" w:type="dxa"/>
          </w:tcPr>
          <w:p w14:paraId="21171CBC" w14:textId="1BB6C45D" w:rsidR="00517C89" w:rsidRPr="007076A7" w:rsidRDefault="00517C89">
            <w:pPr>
              <w:rPr>
                <w:szCs w:val="20"/>
              </w:rPr>
            </w:pPr>
            <w:r w:rsidRPr="007076A7">
              <w:rPr>
                <w:spacing w:val="-1"/>
                <w:szCs w:val="20"/>
              </w:rPr>
              <w:t>string</w:t>
            </w:r>
          </w:p>
        </w:tc>
        <w:tc>
          <w:tcPr>
            <w:tcW w:w="3827" w:type="dxa"/>
          </w:tcPr>
          <w:p w14:paraId="0EB62267" w14:textId="4D97E1E6" w:rsidR="00517C89" w:rsidRPr="007076A7" w:rsidRDefault="00517C89">
            <w:pPr>
              <w:rPr>
                <w:szCs w:val="20"/>
              </w:rPr>
            </w:pPr>
            <w:r w:rsidRPr="007076A7">
              <w:rPr>
                <w:spacing w:val="-1"/>
                <w:szCs w:val="20"/>
              </w:rPr>
              <w:t>Namn på remittenten. Om tillgängligt skall detta anges.</w:t>
            </w:r>
          </w:p>
        </w:tc>
        <w:tc>
          <w:tcPr>
            <w:tcW w:w="1192" w:type="dxa"/>
          </w:tcPr>
          <w:p w14:paraId="7C52958B" w14:textId="56C224A5" w:rsidR="00517C89" w:rsidRPr="007076A7" w:rsidRDefault="00517C89" w:rsidP="003A6D72">
            <w:pPr>
              <w:jc w:val="center"/>
              <w:rPr>
                <w:szCs w:val="20"/>
              </w:rPr>
            </w:pPr>
            <w:r w:rsidRPr="007076A7">
              <w:rPr>
                <w:spacing w:val="-1"/>
                <w:szCs w:val="20"/>
              </w:rPr>
              <w:t>1..1</w:t>
            </w:r>
          </w:p>
        </w:tc>
      </w:tr>
      <w:tr w:rsidR="00517C89" w:rsidRPr="007076A7" w14:paraId="68A014CB" w14:textId="77777777" w:rsidTr="003A6D72">
        <w:tc>
          <w:tcPr>
            <w:tcW w:w="2802" w:type="dxa"/>
          </w:tcPr>
          <w:p w14:paraId="3926C3C7" w14:textId="7104C3F3" w:rsidR="00517C89" w:rsidRPr="007076A7" w:rsidRDefault="00517C89">
            <w:pPr>
              <w:rPr>
                <w:szCs w:val="20"/>
              </w:rPr>
            </w:pPr>
            <w:r w:rsidRPr="007076A7">
              <w:rPr>
                <w:i/>
                <w:szCs w:val="20"/>
              </w:rPr>
              <w:t>../../../../healthcareProfessio</w:t>
            </w:r>
            <w:r w:rsidRPr="007076A7">
              <w:rPr>
                <w:i/>
                <w:szCs w:val="20"/>
              </w:rPr>
              <w:lastRenderedPageBreak/>
              <w:t>nalRoleCode</w:t>
            </w:r>
          </w:p>
        </w:tc>
        <w:tc>
          <w:tcPr>
            <w:tcW w:w="1701" w:type="dxa"/>
          </w:tcPr>
          <w:p w14:paraId="1F3186A8" w14:textId="5EDE44B3" w:rsidR="00517C89" w:rsidRPr="007076A7" w:rsidRDefault="00517C89">
            <w:pPr>
              <w:rPr>
                <w:szCs w:val="20"/>
              </w:rPr>
            </w:pPr>
            <w:r w:rsidRPr="007076A7">
              <w:rPr>
                <w:i/>
                <w:spacing w:val="-1"/>
                <w:szCs w:val="20"/>
              </w:rPr>
              <w:lastRenderedPageBreak/>
              <w:t>CVType</w:t>
            </w:r>
          </w:p>
        </w:tc>
        <w:tc>
          <w:tcPr>
            <w:tcW w:w="3827" w:type="dxa"/>
          </w:tcPr>
          <w:p w14:paraId="4A079AF2" w14:textId="0FFE77F3" w:rsidR="00517C89" w:rsidRPr="007076A7" w:rsidRDefault="00517C89">
            <w:pPr>
              <w:rPr>
                <w:szCs w:val="20"/>
              </w:rPr>
            </w:pPr>
            <w:r w:rsidRPr="007076A7">
              <w:rPr>
                <w:i/>
                <w:spacing w:val="-1"/>
                <w:szCs w:val="20"/>
              </w:rPr>
              <w:t xml:space="preserve">Information om remittentens </w:t>
            </w:r>
            <w:r w:rsidRPr="007076A7">
              <w:rPr>
                <w:i/>
                <w:spacing w:val="-1"/>
                <w:szCs w:val="20"/>
              </w:rPr>
              <w:lastRenderedPageBreak/>
              <w:t>befattning. Om möjligt skall KV Befattning (OID 1.2.752.129.2.2.1.4) användas. Om kodverk saknas anges befattning i originalText.</w:t>
            </w:r>
          </w:p>
        </w:tc>
        <w:tc>
          <w:tcPr>
            <w:tcW w:w="1192" w:type="dxa"/>
          </w:tcPr>
          <w:p w14:paraId="20D00D6F" w14:textId="304C4E7D" w:rsidR="00517C89" w:rsidRPr="007076A7" w:rsidRDefault="00517C89" w:rsidP="003A6D72">
            <w:pPr>
              <w:jc w:val="center"/>
              <w:rPr>
                <w:szCs w:val="20"/>
              </w:rPr>
            </w:pPr>
            <w:r w:rsidRPr="007076A7">
              <w:rPr>
                <w:i/>
                <w:spacing w:val="-1"/>
                <w:szCs w:val="20"/>
              </w:rPr>
              <w:lastRenderedPageBreak/>
              <w:t>0..1</w:t>
            </w:r>
          </w:p>
        </w:tc>
      </w:tr>
      <w:tr w:rsidR="00517C89" w:rsidRPr="007076A7" w14:paraId="00B31D4F" w14:textId="77777777" w:rsidTr="003A6D72">
        <w:tc>
          <w:tcPr>
            <w:tcW w:w="2802" w:type="dxa"/>
          </w:tcPr>
          <w:p w14:paraId="604A95CC" w14:textId="7A6BE780" w:rsidR="00517C89" w:rsidRPr="007076A7" w:rsidRDefault="00517C89">
            <w:pPr>
              <w:rPr>
                <w:szCs w:val="20"/>
              </w:rPr>
            </w:pPr>
            <w:r w:rsidRPr="007076A7">
              <w:rPr>
                <w:szCs w:val="20"/>
              </w:rPr>
              <w:lastRenderedPageBreak/>
              <w:t>../../../../../code</w:t>
            </w:r>
          </w:p>
        </w:tc>
        <w:tc>
          <w:tcPr>
            <w:tcW w:w="1701" w:type="dxa"/>
          </w:tcPr>
          <w:p w14:paraId="28619C16" w14:textId="189D0E64" w:rsidR="00517C89" w:rsidRPr="007076A7" w:rsidRDefault="00517C89">
            <w:pPr>
              <w:rPr>
                <w:szCs w:val="20"/>
              </w:rPr>
            </w:pPr>
            <w:r w:rsidRPr="007076A7">
              <w:rPr>
                <w:spacing w:val="-1"/>
                <w:szCs w:val="20"/>
              </w:rPr>
              <w:t>string</w:t>
            </w:r>
          </w:p>
        </w:tc>
        <w:tc>
          <w:tcPr>
            <w:tcW w:w="3827" w:type="dxa"/>
          </w:tcPr>
          <w:p w14:paraId="43ADBDD3" w14:textId="5C3DD397" w:rsidR="00517C89" w:rsidRPr="007076A7" w:rsidRDefault="00517C89">
            <w:pPr>
              <w:rPr>
                <w:szCs w:val="20"/>
              </w:rPr>
            </w:pPr>
            <w:r w:rsidRPr="007076A7">
              <w:rPr>
                <w:spacing w:val="-1"/>
                <w:szCs w:val="20"/>
              </w:rPr>
              <w:t>Befattningskod. Om code anges skall också codeSystem  samt displayName anges.</w:t>
            </w:r>
          </w:p>
        </w:tc>
        <w:tc>
          <w:tcPr>
            <w:tcW w:w="1192" w:type="dxa"/>
          </w:tcPr>
          <w:p w14:paraId="7B582C94" w14:textId="4AEB29B6" w:rsidR="00517C89" w:rsidRPr="007076A7" w:rsidRDefault="00517C89" w:rsidP="003A6D72">
            <w:pPr>
              <w:jc w:val="center"/>
              <w:rPr>
                <w:szCs w:val="20"/>
              </w:rPr>
            </w:pPr>
            <w:r w:rsidRPr="007076A7">
              <w:rPr>
                <w:spacing w:val="-1"/>
                <w:szCs w:val="20"/>
              </w:rPr>
              <w:t>0..1</w:t>
            </w:r>
          </w:p>
        </w:tc>
      </w:tr>
      <w:tr w:rsidR="00517C89" w:rsidRPr="007076A7" w14:paraId="2CB72650" w14:textId="77777777" w:rsidTr="003A6D72">
        <w:tc>
          <w:tcPr>
            <w:tcW w:w="2802" w:type="dxa"/>
          </w:tcPr>
          <w:p w14:paraId="727816C5" w14:textId="3AAC0D80" w:rsidR="00517C89" w:rsidRPr="007076A7" w:rsidRDefault="00517C89">
            <w:pPr>
              <w:rPr>
                <w:szCs w:val="20"/>
              </w:rPr>
            </w:pPr>
            <w:r w:rsidRPr="007076A7">
              <w:rPr>
                <w:szCs w:val="20"/>
              </w:rPr>
              <w:t>../../../../../codeSystem</w:t>
            </w:r>
          </w:p>
        </w:tc>
        <w:tc>
          <w:tcPr>
            <w:tcW w:w="1701" w:type="dxa"/>
          </w:tcPr>
          <w:p w14:paraId="040E70D1" w14:textId="758EADEE" w:rsidR="00517C89" w:rsidRPr="007076A7" w:rsidRDefault="00517C89">
            <w:pPr>
              <w:rPr>
                <w:szCs w:val="20"/>
              </w:rPr>
            </w:pPr>
            <w:r w:rsidRPr="007076A7">
              <w:rPr>
                <w:spacing w:val="-1"/>
                <w:szCs w:val="20"/>
              </w:rPr>
              <w:t>string</w:t>
            </w:r>
          </w:p>
        </w:tc>
        <w:tc>
          <w:tcPr>
            <w:tcW w:w="3827" w:type="dxa"/>
          </w:tcPr>
          <w:p w14:paraId="390ABA7F" w14:textId="7DB379C5" w:rsidR="00517C89" w:rsidRPr="007076A7" w:rsidRDefault="00517C89">
            <w:pPr>
              <w:rPr>
                <w:szCs w:val="20"/>
              </w:rPr>
            </w:pPr>
            <w:r w:rsidRPr="007076A7">
              <w:rPr>
                <w:spacing w:val="-1"/>
                <w:szCs w:val="20"/>
              </w:rPr>
              <w:t>Kodsystem för befattningskod. Om codeSystem anges skall också code samt displayName anges.</w:t>
            </w:r>
          </w:p>
        </w:tc>
        <w:tc>
          <w:tcPr>
            <w:tcW w:w="1192" w:type="dxa"/>
          </w:tcPr>
          <w:p w14:paraId="6BA1794B" w14:textId="69537393" w:rsidR="00517C89" w:rsidRPr="007076A7" w:rsidRDefault="00517C89" w:rsidP="003A6D72">
            <w:pPr>
              <w:jc w:val="center"/>
              <w:rPr>
                <w:szCs w:val="20"/>
              </w:rPr>
            </w:pPr>
            <w:r w:rsidRPr="007076A7">
              <w:rPr>
                <w:spacing w:val="-1"/>
                <w:szCs w:val="20"/>
              </w:rPr>
              <w:t>0..1</w:t>
            </w:r>
          </w:p>
        </w:tc>
      </w:tr>
      <w:tr w:rsidR="00517C89" w:rsidRPr="007076A7" w14:paraId="7F169DFE" w14:textId="77777777" w:rsidTr="003A6D72">
        <w:tc>
          <w:tcPr>
            <w:tcW w:w="2802" w:type="dxa"/>
          </w:tcPr>
          <w:p w14:paraId="09458C7B" w14:textId="4185B5BB" w:rsidR="00517C89" w:rsidRPr="007076A7" w:rsidRDefault="00517C89">
            <w:pPr>
              <w:rPr>
                <w:szCs w:val="20"/>
              </w:rPr>
            </w:pPr>
            <w:r w:rsidRPr="007076A7">
              <w:rPr>
                <w:szCs w:val="20"/>
              </w:rPr>
              <w:t>../../../../../displayName</w:t>
            </w:r>
          </w:p>
        </w:tc>
        <w:tc>
          <w:tcPr>
            <w:tcW w:w="1701" w:type="dxa"/>
          </w:tcPr>
          <w:p w14:paraId="4C2AEDC0" w14:textId="41998CEB" w:rsidR="00517C89" w:rsidRPr="007076A7" w:rsidRDefault="00517C89">
            <w:pPr>
              <w:rPr>
                <w:szCs w:val="20"/>
              </w:rPr>
            </w:pPr>
            <w:r w:rsidRPr="007076A7">
              <w:rPr>
                <w:spacing w:val="-1"/>
                <w:szCs w:val="20"/>
              </w:rPr>
              <w:t>string</w:t>
            </w:r>
          </w:p>
        </w:tc>
        <w:tc>
          <w:tcPr>
            <w:tcW w:w="3827" w:type="dxa"/>
          </w:tcPr>
          <w:p w14:paraId="25EFB8E4" w14:textId="3ABFDFE0" w:rsidR="00517C89" w:rsidRPr="007076A7" w:rsidRDefault="00517C89">
            <w:pPr>
              <w:rPr>
                <w:szCs w:val="20"/>
              </w:rPr>
            </w:pPr>
            <w:r w:rsidRPr="007076A7">
              <w:rPr>
                <w:spacing w:val="-1"/>
                <w:szCs w:val="20"/>
              </w:rPr>
              <w:t>Befattningskoden i klartext. Om separat displayName inte finns i producerande system skall samma värde som i code anges.</w:t>
            </w:r>
          </w:p>
        </w:tc>
        <w:tc>
          <w:tcPr>
            <w:tcW w:w="1192" w:type="dxa"/>
          </w:tcPr>
          <w:p w14:paraId="7894CA02" w14:textId="6DFC594E" w:rsidR="00517C89" w:rsidRPr="007076A7" w:rsidRDefault="00517C89" w:rsidP="003A6D72">
            <w:pPr>
              <w:jc w:val="center"/>
              <w:rPr>
                <w:szCs w:val="20"/>
              </w:rPr>
            </w:pPr>
            <w:r w:rsidRPr="007076A7">
              <w:rPr>
                <w:spacing w:val="-1"/>
                <w:szCs w:val="20"/>
              </w:rPr>
              <w:t>0..1</w:t>
            </w:r>
          </w:p>
        </w:tc>
      </w:tr>
      <w:tr w:rsidR="00517C89" w:rsidRPr="007076A7" w14:paraId="213CC60F" w14:textId="77777777" w:rsidTr="003A6D72">
        <w:tc>
          <w:tcPr>
            <w:tcW w:w="2802" w:type="dxa"/>
          </w:tcPr>
          <w:p w14:paraId="21B80F70" w14:textId="04FB09BD" w:rsidR="00517C89" w:rsidRPr="007076A7" w:rsidRDefault="00517C89">
            <w:pPr>
              <w:rPr>
                <w:szCs w:val="20"/>
              </w:rPr>
            </w:pPr>
            <w:r w:rsidRPr="007076A7">
              <w:rPr>
                <w:szCs w:val="20"/>
              </w:rPr>
              <w:t>../../../../../codeSystemName</w:t>
            </w:r>
          </w:p>
        </w:tc>
        <w:tc>
          <w:tcPr>
            <w:tcW w:w="1701" w:type="dxa"/>
          </w:tcPr>
          <w:p w14:paraId="2D350066" w14:textId="2DB149A4" w:rsidR="00517C89" w:rsidRPr="007076A7" w:rsidRDefault="00517C89">
            <w:pPr>
              <w:rPr>
                <w:szCs w:val="20"/>
              </w:rPr>
            </w:pPr>
            <w:r w:rsidRPr="007076A7">
              <w:rPr>
                <w:spacing w:val="-1"/>
                <w:szCs w:val="20"/>
              </w:rPr>
              <w:t>string</w:t>
            </w:r>
          </w:p>
        </w:tc>
        <w:tc>
          <w:tcPr>
            <w:tcW w:w="3827" w:type="dxa"/>
          </w:tcPr>
          <w:p w14:paraId="655D122F" w14:textId="0562D1FA" w:rsidR="00517C89" w:rsidRPr="007076A7" w:rsidRDefault="00517C89">
            <w:pPr>
              <w:rPr>
                <w:szCs w:val="20"/>
              </w:rPr>
            </w:pPr>
            <w:r w:rsidRPr="007076A7">
              <w:rPr>
                <w:spacing w:val="-1"/>
                <w:szCs w:val="20"/>
              </w:rPr>
              <w:t>Namn på kodsystem för befattningskod.</w:t>
            </w:r>
          </w:p>
        </w:tc>
        <w:tc>
          <w:tcPr>
            <w:tcW w:w="1192" w:type="dxa"/>
          </w:tcPr>
          <w:p w14:paraId="3E8F79B4" w14:textId="3B1E1C8B" w:rsidR="00517C89" w:rsidRPr="007076A7" w:rsidRDefault="00517C89" w:rsidP="003A6D72">
            <w:pPr>
              <w:jc w:val="center"/>
              <w:rPr>
                <w:szCs w:val="20"/>
              </w:rPr>
            </w:pPr>
            <w:r w:rsidRPr="007076A7">
              <w:rPr>
                <w:spacing w:val="-1"/>
                <w:szCs w:val="20"/>
              </w:rPr>
              <w:t>0..1</w:t>
            </w:r>
          </w:p>
        </w:tc>
      </w:tr>
      <w:tr w:rsidR="00517C89" w:rsidRPr="007076A7" w14:paraId="25311357" w14:textId="77777777" w:rsidTr="003A6D72">
        <w:tc>
          <w:tcPr>
            <w:tcW w:w="2802" w:type="dxa"/>
          </w:tcPr>
          <w:p w14:paraId="3386F4DB" w14:textId="0D39C73B" w:rsidR="00517C89" w:rsidRPr="007076A7" w:rsidRDefault="00517C89">
            <w:pPr>
              <w:rPr>
                <w:szCs w:val="20"/>
              </w:rPr>
            </w:pPr>
            <w:r w:rsidRPr="007076A7">
              <w:rPr>
                <w:szCs w:val="20"/>
              </w:rPr>
              <w:t>../../../../../codeSystemVersion</w:t>
            </w:r>
          </w:p>
        </w:tc>
        <w:tc>
          <w:tcPr>
            <w:tcW w:w="1701" w:type="dxa"/>
          </w:tcPr>
          <w:p w14:paraId="5B6C535E" w14:textId="7C9CE7E4" w:rsidR="00517C89" w:rsidRPr="007076A7" w:rsidRDefault="00517C89">
            <w:pPr>
              <w:rPr>
                <w:szCs w:val="20"/>
              </w:rPr>
            </w:pPr>
            <w:r w:rsidRPr="007076A7">
              <w:rPr>
                <w:spacing w:val="-1"/>
                <w:szCs w:val="20"/>
              </w:rPr>
              <w:t>string</w:t>
            </w:r>
          </w:p>
        </w:tc>
        <w:tc>
          <w:tcPr>
            <w:tcW w:w="3827" w:type="dxa"/>
          </w:tcPr>
          <w:p w14:paraId="65C726DF" w14:textId="2A78FE48" w:rsidR="00517C89" w:rsidRPr="007076A7" w:rsidRDefault="00517C89">
            <w:pPr>
              <w:rPr>
                <w:szCs w:val="20"/>
              </w:rPr>
            </w:pPr>
            <w:r w:rsidRPr="007076A7">
              <w:rPr>
                <w:spacing w:val="-1"/>
                <w:szCs w:val="20"/>
              </w:rPr>
              <w:t>Version på kodsystem för befattningskod.</w:t>
            </w:r>
          </w:p>
        </w:tc>
        <w:tc>
          <w:tcPr>
            <w:tcW w:w="1192" w:type="dxa"/>
          </w:tcPr>
          <w:p w14:paraId="242B1E2B" w14:textId="7EBFCBB9" w:rsidR="00517C89" w:rsidRPr="007076A7" w:rsidRDefault="00517C89" w:rsidP="003A6D72">
            <w:pPr>
              <w:jc w:val="center"/>
              <w:rPr>
                <w:szCs w:val="20"/>
              </w:rPr>
            </w:pPr>
            <w:r w:rsidRPr="007076A7">
              <w:rPr>
                <w:spacing w:val="-1"/>
                <w:szCs w:val="20"/>
              </w:rPr>
              <w:t>0..1</w:t>
            </w:r>
          </w:p>
        </w:tc>
      </w:tr>
      <w:tr w:rsidR="00517C89" w:rsidRPr="007076A7" w14:paraId="4FD856DB" w14:textId="77777777" w:rsidTr="003A6D72">
        <w:tc>
          <w:tcPr>
            <w:tcW w:w="2802" w:type="dxa"/>
          </w:tcPr>
          <w:p w14:paraId="66BFC187" w14:textId="1EF7618F" w:rsidR="00517C89" w:rsidRPr="007076A7" w:rsidRDefault="00517C89">
            <w:pPr>
              <w:rPr>
                <w:szCs w:val="20"/>
              </w:rPr>
            </w:pPr>
            <w:r w:rsidRPr="007076A7">
              <w:rPr>
                <w:szCs w:val="20"/>
              </w:rPr>
              <w:t>../../../../../originalText</w:t>
            </w:r>
          </w:p>
        </w:tc>
        <w:tc>
          <w:tcPr>
            <w:tcW w:w="1701" w:type="dxa"/>
          </w:tcPr>
          <w:p w14:paraId="65703879" w14:textId="13666D6A" w:rsidR="00517C89" w:rsidRPr="007076A7" w:rsidRDefault="00517C89">
            <w:pPr>
              <w:rPr>
                <w:szCs w:val="20"/>
              </w:rPr>
            </w:pPr>
            <w:r w:rsidRPr="007076A7">
              <w:rPr>
                <w:spacing w:val="-1"/>
                <w:szCs w:val="20"/>
              </w:rPr>
              <w:t>string</w:t>
            </w:r>
          </w:p>
        </w:tc>
        <w:tc>
          <w:tcPr>
            <w:tcW w:w="3827" w:type="dxa"/>
          </w:tcPr>
          <w:p w14:paraId="1D337165" w14:textId="5B803367" w:rsidR="00517C89" w:rsidRPr="007076A7" w:rsidRDefault="00517C89">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991F7B2" w14:textId="6040E396" w:rsidR="00517C89" w:rsidRPr="007076A7" w:rsidRDefault="00517C89" w:rsidP="003A6D72">
            <w:pPr>
              <w:jc w:val="center"/>
              <w:rPr>
                <w:szCs w:val="20"/>
              </w:rPr>
            </w:pPr>
            <w:r w:rsidRPr="007076A7">
              <w:rPr>
                <w:spacing w:val="-1"/>
                <w:szCs w:val="20"/>
              </w:rPr>
              <w:t>0..1</w:t>
            </w:r>
          </w:p>
        </w:tc>
      </w:tr>
      <w:tr w:rsidR="00517C89" w:rsidRPr="007076A7" w14:paraId="7931D1C3" w14:textId="77777777" w:rsidTr="003A6D72">
        <w:tc>
          <w:tcPr>
            <w:tcW w:w="2802" w:type="dxa"/>
          </w:tcPr>
          <w:p w14:paraId="3988FEAE" w14:textId="3467E449" w:rsidR="00517C89" w:rsidRPr="007076A7" w:rsidRDefault="00517C89">
            <w:pPr>
              <w:rPr>
                <w:szCs w:val="20"/>
              </w:rPr>
            </w:pPr>
            <w:r w:rsidRPr="007076A7">
              <w:rPr>
                <w:i/>
                <w:szCs w:val="20"/>
              </w:rPr>
              <w:t>../../../../healthcareProfessionalOrgUnit</w:t>
            </w:r>
          </w:p>
        </w:tc>
        <w:tc>
          <w:tcPr>
            <w:tcW w:w="1701" w:type="dxa"/>
          </w:tcPr>
          <w:p w14:paraId="579F1AFF" w14:textId="10AD827D" w:rsidR="00517C89" w:rsidRPr="007076A7" w:rsidRDefault="00517C89">
            <w:pPr>
              <w:rPr>
                <w:szCs w:val="20"/>
              </w:rPr>
            </w:pPr>
            <w:r w:rsidRPr="007076A7">
              <w:rPr>
                <w:i/>
                <w:spacing w:val="-1"/>
                <w:szCs w:val="20"/>
              </w:rPr>
              <w:t>OrgUnitType</w:t>
            </w:r>
          </w:p>
        </w:tc>
        <w:tc>
          <w:tcPr>
            <w:tcW w:w="3827" w:type="dxa"/>
          </w:tcPr>
          <w:p w14:paraId="0DDB94E9" w14:textId="6B73B133" w:rsidR="00517C89" w:rsidRPr="007076A7" w:rsidRDefault="00517C89">
            <w:pPr>
              <w:rPr>
                <w:szCs w:val="20"/>
              </w:rPr>
            </w:pPr>
            <w:r w:rsidRPr="007076A7">
              <w:rPr>
                <w:i/>
                <w:spacing w:val="-1"/>
                <w:szCs w:val="20"/>
              </w:rPr>
              <w:t>Den organisation som remittenten är uppdragstagare på</w:t>
            </w:r>
          </w:p>
        </w:tc>
        <w:tc>
          <w:tcPr>
            <w:tcW w:w="1192" w:type="dxa"/>
          </w:tcPr>
          <w:p w14:paraId="3BEC742E" w14:textId="5061EFC8" w:rsidR="00517C89" w:rsidRPr="007076A7" w:rsidRDefault="00517C89" w:rsidP="003A6D72">
            <w:pPr>
              <w:jc w:val="center"/>
              <w:rPr>
                <w:szCs w:val="20"/>
              </w:rPr>
            </w:pPr>
            <w:r w:rsidRPr="007076A7">
              <w:rPr>
                <w:i/>
                <w:spacing w:val="-1"/>
                <w:szCs w:val="20"/>
              </w:rPr>
              <w:t>1..1</w:t>
            </w:r>
          </w:p>
        </w:tc>
      </w:tr>
      <w:tr w:rsidR="00517C89" w:rsidRPr="007076A7" w14:paraId="28DE52E8" w14:textId="77777777" w:rsidTr="003A6D72">
        <w:tc>
          <w:tcPr>
            <w:tcW w:w="2802" w:type="dxa"/>
          </w:tcPr>
          <w:p w14:paraId="074929DE" w14:textId="5838A80B" w:rsidR="00517C89" w:rsidRPr="007076A7" w:rsidRDefault="00517C89">
            <w:pPr>
              <w:rPr>
                <w:szCs w:val="20"/>
              </w:rPr>
            </w:pPr>
            <w:r w:rsidRPr="007076A7">
              <w:rPr>
                <w:szCs w:val="20"/>
              </w:rPr>
              <w:t>../../../../../orgUnitHSAId</w:t>
            </w:r>
          </w:p>
        </w:tc>
        <w:tc>
          <w:tcPr>
            <w:tcW w:w="1701" w:type="dxa"/>
          </w:tcPr>
          <w:p w14:paraId="1CD7DF3A" w14:textId="1093866A" w:rsidR="00517C89" w:rsidRPr="007076A7" w:rsidRDefault="00517C89">
            <w:pPr>
              <w:rPr>
                <w:szCs w:val="20"/>
              </w:rPr>
            </w:pPr>
            <w:r w:rsidRPr="007076A7">
              <w:rPr>
                <w:spacing w:val="-1"/>
                <w:szCs w:val="20"/>
              </w:rPr>
              <w:t>HSAIdType</w:t>
            </w:r>
          </w:p>
        </w:tc>
        <w:tc>
          <w:tcPr>
            <w:tcW w:w="3827" w:type="dxa"/>
          </w:tcPr>
          <w:p w14:paraId="209B62AE" w14:textId="069850E0" w:rsidR="00517C89" w:rsidRPr="007076A7" w:rsidRDefault="00517C89">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192" w:type="dxa"/>
          </w:tcPr>
          <w:p w14:paraId="04255FF1" w14:textId="1C6355FA" w:rsidR="00517C89" w:rsidRPr="007076A7" w:rsidRDefault="00517C89" w:rsidP="003A6D72">
            <w:pPr>
              <w:jc w:val="center"/>
              <w:rPr>
                <w:szCs w:val="20"/>
              </w:rPr>
            </w:pPr>
            <w:r w:rsidRPr="007076A7">
              <w:rPr>
                <w:spacing w:val="-1"/>
                <w:szCs w:val="20"/>
              </w:rPr>
              <w:t>1..1</w:t>
            </w:r>
          </w:p>
        </w:tc>
      </w:tr>
      <w:tr w:rsidR="00517C89" w:rsidRPr="007076A7" w14:paraId="7B38AB8A" w14:textId="77777777" w:rsidTr="003A6D72">
        <w:tc>
          <w:tcPr>
            <w:tcW w:w="2802" w:type="dxa"/>
          </w:tcPr>
          <w:p w14:paraId="741F4427" w14:textId="29E61EEE" w:rsidR="00517C89" w:rsidRPr="007076A7" w:rsidRDefault="00517C89">
            <w:pPr>
              <w:rPr>
                <w:szCs w:val="20"/>
              </w:rPr>
            </w:pPr>
            <w:r w:rsidRPr="007076A7">
              <w:rPr>
                <w:szCs w:val="20"/>
              </w:rPr>
              <w:t>../../../../../orgUnitName</w:t>
            </w:r>
          </w:p>
        </w:tc>
        <w:tc>
          <w:tcPr>
            <w:tcW w:w="1701" w:type="dxa"/>
          </w:tcPr>
          <w:p w14:paraId="6E867D02" w14:textId="7C3D5265" w:rsidR="00517C89" w:rsidRPr="007076A7" w:rsidRDefault="00517C89">
            <w:pPr>
              <w:rPr>
                <w:szCs w:val="20"/>
              </w:rPr>
            </w:pPr>
            <w:r w:rsidRPr="007076A7">
              <w:rPr>
                <w:spacing w:val="-1"/>
                <w:szCs w:val="20"/>
              </w:rPr>
              <w:t>string</w:t>
            </w:r>
          </w:p>
        </w:tc>
        <w:tc>
          <w:tcPr>
            <w:tcW w:w="3827" w:type="dxa"/>
          </w:tcPr>
          <w:p w14:paraId="3876A4D9" w14:textId="578EE6E6" w:rsidR="00517C89" w:rsidRPr="007076A7" w:rsidRDefault="00517C89">
            <w:pPr>
              <w:rPr>
                <w:szCs w:val="20"/>
              </w:rPr>
            </w:pPr>
            <w:r w:rsidRPr="007076A7">
              <w:rPr>
                <w:spacing w:val="-1"/>
                <w:szCs w:val="20"/>
              </w:rPr>
              <w:t>Namnet på den organisation som remittenten är uppdragstagare på</w:t>
            </w:r>
          </w:p>
        </w:tc>
        <w:tc>
          <w:tcPr>
            <w:tcW w:w="1192" w:type="dxa"/>
          </w:tcPr>
          <w:p w14:paraId="3A9EDAB2" w14:textId="203CE949" w:rsidR="00517C89" w:rsidRPr="007076A7" w:rsidRDefault="00517C89" w:rsidP="003A6D72">
            <w:pPr>
              <w:jc w:val="center"/>
              <w:rPr>
                <w:szCs w:val="20"/>
              </w:rPr>
            </w:pPr>
            <w:r w:rsidRPr="007076A7">
              <w:rPr>
                <w:spacing w:val="-1"/>
                <w:szCs w:val="20"/>
              </w:rPr>
              <w:t>1..1</w:t>
            </w:r>
          </w:p>
        </w:tc>
      </w:tr>
      <w:tr w:rsidR="00517C89" w:rsidRPr="007076A7" w14:paraId="573C99E5" w14:textId="77777777" w:rsidTr="003A6D72">
        <w:tc>
          <w:tcPr>
            <w:tcW w:w="2802" w:type="dxa"/>
          </w:tcPr>
          <w:p w14:paraId="4819B4E9" w14:textId="5BCE664A" w:rsidR="00517C89" w:rsidRPr="007076A7" w:rsidRDefault="00517C89">
            <w:pPr>
              <w:rPr>
                <w:szCs w:val="20"/>
              </w:rPr>
            </w:pPr>
            <w:r w:rsidRPr="007076A7">
              <w:rPr>
                <w:szCs w:val="20"/>
              </w:rPr>
              <w:t>../../../../../orgUnitTelecom</w:t>
            </w:r>
          </w:p>
        </w:tc>
        <w:tc>
          <w:tcPr>
            <w:tcW w:w="1701" w:type="dxa"/>
          </w:tcPr>
          <w:p w14:paraId="1D3E1827" w14:textId="18371DBF" w:rsidR="00517C89" w:rsidRPr="007076A7" w:rsidRDefault="00517C89">
            <w:pPr>
              <w:rPr>
                <w:szCs w:val="20"/>
              </w:rPr>
            </w:pPr>
            <w:r w:rsidRPr="007076A7">
              <w:rPr>
                <w:spacing w:val="-1"/>
                <w:szCs w:val="20"/>
              </w:rPr>
              <w:t>string</w:t>
            </w:r>
          </w:p>
        </w:tc>
        <w:tc>
          <w:tcPr>
            <w:tcW w:w="3827" w:type="dxa"/>
          </w:tcPr>
          <w:p w14:paraId="72314AE9" w14:textId="157CDB57" w:rsidR="00517C89" w:rsidRPr="007076A7" w:rsidRDefault="00517C89">
            <w:pPr>
              <w:rPr>
                <w:szCs w:val="20"/>
              </w:rPr>
            </w:pPr>
            <w:r w:rsidRPr="007076A7">
              <w:rPr>
                <w:spacing w:val="-1"/>
                <w:szCs w:val="20"/>
              </w:rPr>
              <w:t>Telefon till organisationsenhet</w:t>
            </w:r>
          </w:p>
        </w:tc>
        <w:tc>
          <w:tcPr>
            <w:tcW w:w="1192" w:type="dxa"/>
          </w:tcPr>
          <w:p w14:paraId="6813B611" w14:textId="71F75FDC" w:rsidR="00517C89" w:rsidRPr="007076A7" w:rsidRDefault="00517C89" w:rsidP="003A6D72">
            <w:pPr>
              <w:jc w:val="center"/>
              <w:rPr>
                <w:szCs w:val="20"/>
              </w:rPr>
            </w:pPr>
            <w:r w:rsidRPr="007076A7">
              <w:rPr>
                <w:spacing w:val="-1"/>
                <w:szCs w:val="20"/>
              </w:rPr>
              <w:t>0..1</w:t>
            </w:r>
          </w:p>
        </w:tc>
      </w:tr>
      <w:tr w:rsidR="00517C89" w:rsidRPr="007076A7" w14:paraId="64B16D63" w14:textId="77777777" w:rsidTr="003A6D72">
        <w:tc>
          <w:tcPr>
            <w:tcW w:w="2802" w:type="dxa"/>
          </w:tcPr>
          <w:p w14:paraId="4AE8B95D" w14:textId="3A257129" w:rsidR="00517C89" w:rsidRPr="007076A7" w:rsidRDefault="00517C89">
            <w:pPr>
              <w:rPr>
                <w:szCs w:val="20"/>
              </w:rPr>
            </w:pPr>
            <w:r w:rsidRPr="007076A7">
              <w:rPr>
                <w:szCs w:val="20"/>
              </w:rPr>
              <w:t>../../../../../orgUnitEmail</w:t>
            </w:r>
          </w:p>
        </w:tc>
        <w:tc>
          <w:tcPr>
            <w:tcW w:w="1701" w:type="dxa"/>
          </w:tcPr>
          <w:p w14:paraId="5D1BF016" w14:textId="4972FDA6" w:rsidR="00517C89" w:rsidRPr="007076A7" w:rsidRDefault="00517C89">
            <w:pPr>
              <w:rPr>
                <w:szCs w:val="20"/>
              </w:rPr>
            </w:pPr>
            <w:r w:rsidRPr="007076A7">
              <w:rPr>
                <w:spacing w:val="-1"/>
                <w:szCs w:val="20"/>
              </w:rPr>
              <w:t>string</w:t>
            </w:r>
          </w:p>
        </w:tc>
        <w:tc>
          <w:tcPr>
            <w:tcW w:w="3827" w:type="dxa"/>
          </w:tcPr>
          <w:p w14:paraId="13D66AE4" w14:textId="5B799548" w:rsidR="00517C89" w:rsidRPr="007076A7" w:rsidRDefault="00517C89">
            <w:pPr>
              <w:rPr>
                <w:szCs w:val="20"/>
              </w:rPr>
            </w:pPr>
            <w:r w:rsidRPr="007076A7">
              <w:rPr>
                <w:spacing w:val="-1"/>
                <w:szCs w:val="20"/>
              </w:rPr>
              <w:t>Epost till enhet</w:t>
            </w:r>
          </w:p>
        </w:tc>
        <w:tc>
          <w:tcPr>
            <w:tcW w:w="1192" w:type="dxa"/>
          </w:tcPr>
          <w:p w14:paraId="23CF59B6" w14:textId="6260CC09" w:rsidR="00517C89" w:rsidRPr="007076A7" w:rsidRDefault="00517C89" w:rsidP="003A6D72">
            <w:pPr>
              <w:jc w:val="center"/>
              <w:rPr>
                <w:szCs w:val="20"/>
              </w:rPr>
            </w:pPr>
            <w:r w:rsidRPr="007076A7">
              <w:rPr>
                <w:spacing w:val="-1"/>
                <w:szCs w:val="20"/>
              </w:rPr>
              <w:t>0..1</w:t>
            </w:r>
          </w:p>
        </w:tc>
      </w:tr>
      <w:tr w:rsidR="00517C89" w:rsidRPr="007076A7" w14:paraId="0AB9A225" w14:textId="77777777" w:rsidTr="003A6D72">
        <w:tc>
          <w:tcPr>
            <w:tcW w:w="2802" w:type="dxa"/>
          </w:tcPr>
          <w:p w14:paraId="05BE59BE" w14:textId="36807027" w:rsidR="00517C89" w:rsidRPr="007076A7" w:rsidRDefault="00517C89">
            <w:pPr>
              <w:rPr>
                <w:szCs w:val="20"/>
              </w:rPr>
            </w:pPr>
            <w:r w:rsidRPr="007076A7">
              <w:rPr>
                <w:szCs w:val="20"/>
              </w:rPr>
              <w:t>../../../../../orgUnitAddress</w:t>
            </w:r>
          </w:p>
        </w:tc>
        <w:tc>
          <w:tcPr>
            <w:tcW w:w="1701" w:type="dxa"/>
          </w:tcPr>
          <w:p w14:paraId="72857B47" w14:textId="785B5DCF" w:rsidR="00517C89" w:rsidRPr="007076A7" w:rsidRDefault="00517C89">
            <w:pPr>
              <w:rPr>
                <w:szCs w:val="20"/>
              </w:rPr>
            </w:pPr>
            <w:r w:rsidRPr="007076A7">
              <w:rPr>
                <w:spacing w:val="-1"/>
                <w:szCs w:val="20"/>
              </w:rPr>
              <w:t>string</w:t>
            </w:r>
          </w:p>
        </w:tc>
        <w:tc>
          <w:tcPr>
            <w:tcW w:w="3827" w:type="dxa"/>
          </w:tcPr>
          <w:p w14:paraId="05D747E9" w14:textId="642ABFA4" w:rsidR="00517C89" w:rsidRPr="007076A7" w:rsidRDefault="00517C89">
            <w:pPr>
              <w:rPr>
                <w:szCs w:val="20"/>
              </w:rPr>
            </w:pPr>
            <w:r w:rsidRPr="007076A7">
              <w:rPr>
                <w:spacing w:val="-1"/>
                <w:szCs w:val="20"/>
              </w:rPr>
              <w:t>Postadress för den organisation som remittenten är uppdragstagare på</w:t>
            </w:r>
          </w:p>
        </w:tc>
        <w:tc>
          <w:tcPr>
            <w:tcW w:w="1192" w:type="dxa"/>
          </w:tcPr>
          <w:p w14:paraId="2EEE6586" w14:textId="5706D0B7" w:rsidR="00517C89" w:rsidRPr="007076A7" w:rsidRDefault="00517C89" w:rsidP="003A6D72">
            <w:pPr>
              <w:jc w:val="center"/>
              <w:rPr>
                <w:szCs w:val="20"/>
              </w:rPr>
            </w:pPr>
            <w:r w:rsidRPr="007076A7">
              <w:rPr>
                <w:spacing w:val="-1"/>
                <w:szCs w:val="20"/>
              </w:rPr>
              <w:t>0..1</w:t>
            </w:r>
          </w:p>
        </w:tc>
      </w:tr>
      <w:tr w:rsidR="00517C89" w:rsidRPr="007076A7" w14:paraId="33BE54BB" w14:textId="77777777" w:rsidTr="003A6D72">
        <w:tc>
          <w:tcPr>
            <w:tcW w:w="2802" w:type="dxa"/>
          </w:tcPr>
          <w:p w14:paraId="0E8E1E77" w14:textId="3B81EA07" w:rsidR="00517C89" w:rsidRPr="007076A7" w:rsidRDefault="00517C89">
            <w:pPr>
              <w:rPr>
                <w:szCs w:val="20"/>
              </w:rPr>
            </w:pPr>
            <w:r w:rsidRPr="007076A7">
              <w:rPr>
                <w:szCs w:val="20"/>
              </w:rPr>
              <w:t>../../../../../orgUnitLocation</w:t>
            </w:r>
          </w:p>
        </w:tc>
        <w:tc>
          <w:tcPr>
            <w:tcW w:w="1701" w:type="dxa"/>
          </w:tcPr>
          <w:p w14:paraId="7D337778" w14:textId="01FBD774" w:rsidR="00517C89" w:rsidRPr="007076A7" w:rsidRDefault="00517C89">
            <w:pPr>
              <w:rPr>
                <w:szCs w:val="20"/>
              </w:rPr>
            </w:pPr>
            <w:r w:rsidRPr="007076A7">
              <w:rPr>
                <w:spacing w:val="-1"/>
                <w:szCs w:val="20"/>
              </w:rPr>
              <w:t>string</w:t>
            </w:r>
          </w:p>
        </w:tc>
        <w:tc>
          <w:tcPr>
            <w:tcW w:w="3827" w:type="dxa"/>
          </w:tcPr>
          <w:p w14:paraId="3A7B384C" w14:textId="35852681" w:rsidR="00517C89" w:rsidRPr="007076A7" w:rsidRDefault="00517C89">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242B7F46" w14:textId="5022E088" w:rsidR="00517C89" w:rsidRPr="007076A7" w:rsidRDefault="00517C89" w:rsidP="003A6D72">
            <w:pPr>
              <w:jc w:val="center"/>
              <w:rPr>
                <w:szCs w:val="20"/>
              </w:rPr>
            </w:pPr>
            <w:r w:rsidRPr="007076A7">
              <w:rPr>
                <w:spacing w:val="-1"/>
                <w:szCs w:val="20"/>
              </w:rPr>
              <w:t>0..1</w:t>
            </w:r>
          </w:p>
        </w:tc>
      </w:tr>
      <w:tr w:rsidR="00517C89" w:rsidRPr="007076A7" w14:paraId="1642E2C2" w14:textId="77777777" w:rsidTr="003A6D72">
        <w:tc>
          <w:tcPr>
            <w:tcW w:w="2802" w:type="dxa"/>
          </w:tcPr>
          <w:p w14:paraId="650C9EB1" w14:textId="77777777" w:rsidR="00517C89" w:rsidRPr="007076A7" w:rsidRDefault="00517C89" w:rsidP="003A6D72">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27C55B88" w14:textId="77777777" w:rsidR="00517C89" w:rsidRPr="007076A7" w:rsidRDefault="00517C89">
            <w:pPr>
              <w:rPr>
                <w:color w:val="FF0000"/>
                <w:szCs w:val="20"/>
              </w:rPr>
            </w:pPr>
          </w:p>
        </w:tc>
        <w:tc>
          <w:tcPr>
            <w:tcW w:w="1701" w:type="dxa"/>
          </w:tcPr>
          <w:p w14:paraId="595542D3" w14:textId="77777777" w:rsidR="00517C89" w:rsidRPr="007076A7" w:rsidRDefault="00517C89">
            <w:pPr>
              <w:rPr>
                <w:color w:val="FF0000"/>
                <w:szCs w:val="20"/>
              </w:rPr>
            </w:pPr>
          </w:p>
        </w:tc>
        <w:tc>
          <w:tcPr>
            <w:tcW w:w="3827" w:type="dxa"/>
          </w:tcPr>
          <w:p w14:paraId="36F1915D" w14:textId="023D7083" w:rsidR="00517C89" w:rsidRPr="007076A7" w:rsidRDefault="003C3717">
            <w:pPr>
              <w:rPr>
                <w:color w:val="FF0000"/>
                <w:szCs w:val="20"/>
              </w:rPr>
            </w:pPr>
            <w:r w:rsidRPr="007076A7">
              <w:rPr>
                <w:color w:val="FF0000"/>
                <w:szCs w:val="20"/>
              </w:rPr>
              <w:t>Skall ej anges.</w:t>
            </w:r>
          </w:p>
        </w:tc>
        <w:tc>
          <w:tcPr>
            <w:tcW w:w="1192" w:type="dxa"/>
          </w:tcPr>
          <w:p w14:paraId="6C626829" w14:textId="0A11FE8D"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1EEE976F" w14:textId="77777777" w:rsidTr="003A6D72">
        <w:tc>
          <w:tcPr>
            <w:tcW w:w="2802" w:type="dxa"/>
          </w:tcPr>
          <w:p w14:paraId="1F01FBAE" w14:textId="3B326D0A" w:rsidR="00517C89" w:rsidRPr="007076A7" w:rsidRDefault="00517C89">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2A20F577" w14:textId="77777777" w:rsidR="00517C89" w:rsidRPr="007076A7" w:rsidRDefault="00517C89">
            <w:pPr>
              <w:rPr>
                <w:color w:val="FF0000"/>
                <w:szCs w:val="20"/>
              </w:rPr>
            </w:pPr>
          </w:p>
        </w:tc>
        <w:tc>
          <w:tcPr>
            <w:tcW w:w="3827" w:type="dxa"/>
          </w:tcPr>
          <w:p w14:paraId="4D7592FF" w14:textId="7A0277A6" w:rsidR="00517C89" w:rsidRPr="007076A7" w:rsidRDefault="003C3717">
            <w:pPr>
              <w:rPr>
                <w:color w:val="FF0000"/>
                <w:szCs w:val="20"/>
              </w:rPr>
            </w:pPr>
            <w:r w:rsidRPr="007076A7">
              <w:rPr>
                <w:color w:val="FF0000"/>
                <w:szCs w:val="20"/>
              </w:rPr>
              <w:t xml:space="preserve"> Skall ej anges.</w:t>
            </w:r>
          </w:p>
        </w:tc>
        <w:tc>
          <w:tcPr>
            <w:tcW w:w="1192" w:type="dxa"/>
          </w:tcPr>
          <w:p w14:paraId="32952664" w14:textId="4BB51297"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2D2B16B8" w14:textId="77777777" w:rsidTr="003A6D72">
        <w:tc>
          <w:tcPr>
            <w:tcW w:w="2802" w:type="dxa"/>
          </w:tcPr>
          <w:p w14:paraId="42342D47" w14:textId="23B2BCCB" w:rsidR="00517C89" w:rsidRPr="007076A7" w:rsidRDefault="007621F2">
            <w:pPr>
              <w:rPr>
                <w:szCs w:val="20"/>
              </w:rPr>
            </w:pPr>
            <w:r w:rsidRPr="007076A7">
              <w:rPr>
                <w:szCs w:val="20"/>
              </w:rPr>
              <w:t>../../../</w:t>
            </w:r>
            <w:r w:rsidR="00517C89" w:rsidRPr="007076A7">
              <w:rPr>
                <w:szCs w:val="20"/>
              </w:rPr>
              <w:t>attested</w:t>
            </w:r>
          </w:p>
        </w:tc>
        <w:tc>
          <w:tcPr>
            <w:tcW w:w="1701" w:type="dxa"/>
          </w:tcPr>
          <w:p w14:paraId="66B9E039" w14:textId="0A420BFA" w:rsidR="00517C89" w:rsidRPr="007076A7" w:rsidRDefault="00517C89">
            <w:pPr>
              <w:rPr>
                <w:szCs w:val="20"/>
              </w:rPr>
            </w:pPr>
            <w:r w:rsidRPr="007076A7">
              <w:rPr>
                <w:i/>
                <w:spacing w:val="-1"/>
                <w:szCs w:val="20"/>
              </w:rPr>
              <w:t>LegalAuthenticatorType</w:t>
            </w:r>
          </w:p>
        </w:tc>
        <w:tc>
          <w:tcPr>
            <w:tcW w:w="3827" w:type="dxa"/>
          </w:tcPr>
          <w:p w14:paraId="03DBC5F9" w14:textId="22D232F7" w:rsidR="00517C89" w:rsidRPr="007076A7" w:rsidRDefault="00517C89">
            <w:pPr>
              <w:rPr>
                <w:szCs w:val="20"/>
              </w:rPr>
            </w:pPr>
            <w:r w:rsidRPr="007076A7">
              <w:rPr>
                <w:i/>
                <w:szCs w:val="20"/>
              </w:rPr>
              <w:t>Information om den som vidimerat mottaget svar på vårdbegäran</w:t>
            </w:r>
          </w:p>
        </w:tc>
        <w:tc>
          <w:tcPr>
            <w:tcW w:w="1192" w:type="dxa"/>
          </w:tcPr>
          <w:p w14:paraId="21469E14" w14:textId="74F9E998" w:rsidR="00517C89" w:rsidRPr="007076A7" w:rsidRDefault="00517C89" w:rsidP="003A6D72">
            <w:pPr>
              <w:jc w:val="center"/>
              <w:rPr>
                <w:szCs w:val="20"/>
              </w:rPr>
            </w:pPr>
            <w:r w:rsidRPr="007076A7">
              <w:rPr>
                <w:spacing w:val="-1"/>
                <w:szCs w:val="20"/>
              </w:rPr>
              <w:t>0..1</w:t>
            </w:r>
          </w:p>
        </w:tc>
      </w:tr>
      <w:tr w:rsidR="00174516" w:rsidRPr="007076A7" w14:paraId="6FECE1DB" w14:textId="77777777" w:rsidTr="003A6D72">
        <w:tc>
          <w:tcPr>
            <w:tcW w:w="2802" w:type="dxa"/>
          </w:tcPr>
          <w:p w14:paraId="14EE1A7A" w14:textId="01AB06B2" w:rsidR="00174516" w:rsidRPr="007076A7" w:rsidRDefault="0046663B" w:rsidP="000C5BDE">
            <w:pPr>
              <w:spacing w:line="229" w:lineRule="exact"/>
              <w:rPr>
                <w:szCs w:val="20"/>
              </w:rPr>
            </w:pPr>
            <w:r w:rsidRPr="007076A7">
              <w:rPr>
                <w:szCs w:val="20"/>
              </w:rPr>
              <w:t>../../../../signatureTime</w:t>
            </w:r>
          </w:p>
        </w:tc>
        <w:tc>
          <w:tcPr>
            <w:tcW w:w="1701" w:type="dxa"/>
          </w:tcPr>
          <w:p w14:paraId="0D7A8002" w14:textId="192C8DC5" w:rsidR="00174516" w:rsidRPr="007076A7" w:rsidRDefault="00174516" w:rsidP="000C5BDE">
            <w:pPr>
              <w:spacing w:line="229" w:lineRule="exact"/>
              <w:rPr>
                <w:rFonts w:cs="Arial"/>
                <w:color w:val="FF0000"/>
                <w:szCs w:val="20"/>
                <w:lang w:val="en-US"/>
              </w:rPr>
            </w:pPr>
            <w:r w:rsidRPr="007076A7">
              <w:rPr>
                <w:szCs w:val="20"/>
              </w:rPr>
              <w:t>TimeStampType</w:t>
            </w:r>
          </w:p>
        </w:tc>
        <w:tc>
          <w:tcPr>
            <w:tcW w:w="3827" w:type="dxa"/>
          </w:tcPr>
          <w:p w14:paraId="2F8D7D5B" w14:textId="5D476D66" w:rsidR="00174516" w:rsidRPr="007076A7" w:rsidRDefault="0046663B" w:rsidP="000C5BDE">
            <w:pPr>
              <w:spacing w:line="229" w:lineRule="exact"/>
              <w:rPr>
                <w:szCs w:val="20"/>
              </w:rPr>
            </w:pPr>
            <w:r w:rsidRPr="007076A7">
              <w:rPr>
                <w:szCs w:val="20"/>
              </w:rPr>
              <w:t>Tidpunkt för vidimering.</w:t>
            </w:r>
          </w:p>
        </w:tc>
        <w:tc>
          <w:tcPr>
            <w:tcW w:w="1192" w:type="dxa"/>
          </w:tcPr>
          <w:p w14:paraId="620EE17A" w14:textId="18C029CE" w:rsidR="00174516" w:rsidRPr="007076A7" w:rsidRDefault="00174516" w:rsidP="003A6D72">
            <w:pPr>
              <w:jc w:val="center"/>
              <w:rPr>
                <w:spacing w:val="-1"/>
                <w:szCs w:val="20"/>
              </w:rPr>
            </w:pPr>
            <w:r w:rsidRPr="007076A7">
              <w:rPr>
                <w:szCs w:val="20"/>
              </w:rPr>
              <w:t>1..1</w:t>
            </w:r>
          </w:p>
        </w:tc>
      </w:tr>
      <w:tr w:rsidR="00174516" w:rsidRPr="007076A7" w14:paraId="29A71CE4" w14:textId="77777777" w:rsidTr="003A6D72">
        <w:tc>
          <w:tcPr>
            <w:tcW w:w="2802" w:type="dxa"/>
          </w:tcPr>
          <w:p w14:paraId="6DA174E8" w14:textId="24BCFFB8" w:rsidR="00174516" w:rsidRPr="007076A7" w:rsidRDefault="00174516" w:rsidP="000C5BDE">
            <w:pPr>
              <w:spacing w:line="229" w:lineRule="exact"/>
              <w:rPr>
                <w:szCs w:val="20"/>
              </w:rPr>
            </w:pPr>
            <w:r w:rsidRPr="007076A7">
              <w:rPr>
                <w:szCs w:val="20"/>
              </w:rPr>
              <w:lastRenderedPageBreak/>
              <w:t>../.</w:t>
            </w:r>
            <w:r w:rsidR="0046663B" w:rsidRPr="007076A7">
              <w:rPr>
                <w:szCs w:val="20"/>
              </w:rPr>
              <w:t>./../../legalAuthenticatorHSAId</w:t>
            </w:r>
          </w:p>
        </w:tc>
        <w:tc>
          <w:tcPr>
            <w:tcW w:w="1701" w:type="dxa"/>
          </w:tcPr>
          <w:p w14:paraId="58646B36" w14:textId="77777777" w:rsidR="00174516" w:rsidRPr="007076A7" w:rsidRDefault="00174516" w:rsidP="00E73D71">
            <w:pPr>
              <w:spacing w:line="229" w:lineRule="exact"/>
              <w:rPr>
                <w:szCs w:val="20"/>
              </w:rPr>
            </w:pPr>
            <w:r w:rsidRPr="007076A7">
              <w:rPr>
                <w:szCs w:val="20"/>
              </w:rPr>
              <w:t>HSAIdType</w:t>
            </w:r>
          </w:p>
          <w:p w14:paraId="660EED47" w14:textId="77777777" w:rsidR="00174516" w:rsidRPr="007076A7" w:rsidRDefault="00174516">
            <w:pPr>
              <w:rPr>
                <w:i/>
                <w:spacing w:val="-1"/>
                <w:szCs w:val="20"/>
              </w:rPr>
            </w:pPr>
          </w:p>
        </w:tc>
        <w:tc>
          <w:tcPr>
            <w:tcW w:w="3827" w:type="dxa"/>
          </w:tcPr>
          <w:p w14:paraId="65B1A684" w14:textId="6204DB35" w:rsidR="00174516" w:rsidRPr="007076A7" w:rsidRDefault="00174516">
            <w:pPr>
              <w:rPr>
                <w:i/>
                <w:szCs w:val="20"/>
              </w:rPr>
            </w:pPr>
            <w:r w:rsidRPr="007076A7">
              <w:rPr>
                <w:szCs w:val="20"/>
              </w:rPr>
              <w:t xml:space="preserve">HSA-id för person som </w:t>
            </w:r>
            <w:r w:rsidR="00E73D71" w:rsidRPr="007076A7">
              <w:rPr>
                <w:szCs w:val="20"/>
              </w:rPr>
              <w:t>vidimerat</w:t>
            </w:r>
            <w:r w:rsidRPr="007076A7">
              <w:rPr>
                <w:szCs w:val="20"/>
              </w:rPr>
              <w:t xml:space="preserve"> dokumentet. </w:t>
            </w:r>
            <w:r w:rsidRPr="007076A7">
              <w:rPr>
                <w:spacing w:val="-1"/>
                <w:szCs w:val="20"/>
              </w:rPr>
              <w:t>HSA-id för vård- och omsorgspersonal. Skall anges om tillgänglig.</w:t>
            </w:r>
          </w:p>
        </w:tc>
        <w:tc>
          <w:tcPr>
            <w:tcW w:w="1192" w:type="dxa"/>
          </w:tcPr>
          <w:p w14:paraId="6B4DFB1B" w14:textId="70000003" w:rsidR="00174516" w:rsidRPr="007076A7" w:rsidRDefault="00174516" w:rsidP="003A6D72">
            <w:pPr>
              <w:jc w:val="center"/>
              <w:rPr>
                <w:spacing w:val="-1"/>
                <w:szCs w:val="20"/>
              </w:rPr>
            </w:pPr>
            <w:r w:rsidRPr="007076A7">
              <w:rPr>
                <w:szCs w:val="20"/>
              </w:rPr>
              <w:t>0..1</w:t>
            </w:r>
          </w:p>
        </w:tc>
      </w:tr>
      <w:tr w:rsidR="00174516" w:rsidRPr="007076A7" w14:paraId="719C71A1" w14:textId="77777777" w:rsidTr="003A6D72">
        <w:tc>
          <w:tcPr>
            <w:tcW w:w="2802" w:type="dxa"/>
          </w:tcPr>
          <w:p w14:paraId="0B0C27D4" w14:textId="64E631CB" w:rsidR="00174516" w:rsidRPr="007076A7" w:rsidRDefault="00174516" w:rsidP="000C5BDE">
            <w:pPr>
              <w:spacing w:line="229" w:lineRule="exact"/>
              <w:rPr>
                <w:szCs w:val="20"/>
              </w:rPr>
            </w:pPr>
            <w:r w:rsidRPr="007076A7">
              <w:rPr>
                <w:szCs w:val="20"/>
              </w:rPr>
              <w:t>../../../..</w:t>
            </w:r>
            <w:r w:rsidR="0046663B" w:rsidRPr="007076A7">
              <w:rPr>
                <w:szCs w:val="20"/>
              </w:rPr>
              <w:t>/legalAuthenticatorName</w:t>
            </w:r>
          </w:p>
        </w:tc>
        <w:tc>
          <w:tcPr>
            <w:tcW w:w="1701" w:type="dxa"/>
          </w:tcPr>
          <w:p w14:paraId="6C60B10D" w14:textId="7C970B49" w:rsidR="00174516" w:rsidRPr="007076A7" w:rsidRDefault="0075372F">
            <w:pPr>
              <w:rPr>
                <w:i/>
                <w:spacing w:val="-1"/>
                <w:szCs w:val="20"/>
              </w:rPr>
            </w:pPr>
            <w:r w:rsidRPr="007076A7">
              <w:rPr>
                <w:szCs w:val="20"/>
              </w:rPr>
              <w:t>s</w:t>
            </w:r>
            <w:r w:rsidR="00174516" w:rsidRPr="007076A7">
              <w:rPr>
                <w:szCs w:val="20"/>
              </w:rPr>
              <w:t>tring</w:t>
            </w:r>
          </w:p>
        </w:tc>
        <w:tc>
          <w:tcPr>
            <w:tcW w:w="3827" w:type="dxa"/>
          </w:tcPr>
          <w:p w14:paraId="54753309" w14:textId="78B4F716" w:rsidR="00174516" w:rsidRPr="007076A7" w:rsidRDefault="00174516">
            <w:pPr>
              <w:rPr>
                <w:i/>
                <w:szCs w:val="20"/>
              </w:rPr>
            </w:pPr>
            <w:r w:rsidRPr="007076A7">
              <w:rPr>
                <w:szCs w:val="20"/>
              </w:rPr>
              <w:t xml:space="preserve">Namnen i klartext för </w:t>
            </w:r>
            <w:r w:rsidR="00E73D71" w:rsidRPr="007076A7">
              <w:rPr>
                <w:szCs w:val="20"/>
              </w:rPr>
              <w:t>vidimerande</w:t>
            </w:r>
            <w:r w:rsidRPr="007076A7">
              <w:rPr>
                <w:szCs w:val="20"/>
              </w:rPr>
              <w:t xml:space="preserve"> person.</w:t>
            </w:r>
          </w:p>
        </w:tc>
        <w:tc>
          <w:tcPr>
            <w:tcW w:w="1192" w:type="dxa"/>
          </w:tcPr>
          <w:p w14:paraId="2F33CF17" w14:textId="13D57AB7" w:rsidR="00174516" w:rsidRPr="007076A7" w:rsidRDefault="00174516" w:rsidP="003A6D72">
            <w:pPr>
              <w:jc w:val="center"/>
              <w:rPr>
                <w:spacing w:val="-1"/>
                <w:szCs w:val="20"/>
              </w:rPr>
            </w:pPr>
            <w:r w:rsidRPr="007076A7">
              <w:rPr>
                <w:szCs w:val="20"/>
              </w:rPr>
              <w:t>0..1</w:t>
            </w:r>
          </w:p>
        </w:tc>
      </w:tr>
      <w:tr w:rsidR="00174516" w:rsidRPr="007076A7" w14:paraId="39DB1223" w14:textId="77777777" w:rsidTr="003A6D72">
        <w:tc>
          <w:tcPr>
            <w:tcW w:w="2802" w:type="dxa"/>
          </w:tcPr>
          <w:p w14:paraId="586248A4" w14:textId="303BE11B" w:rsidR="00174516" w:rsidRPr="007076A7" w:rsidRDefault="00174516" w:rsidP="00E73D71">
            <w:pPr>
              <w:spacing w:line="229" w:lineRule="exact"/>
              <w:rPr>
                <w:color w:val="FF0000"/>
                <w:szCs w:val="20"/>
              </w:rPr>
            </w:pPr>
            <w:r w:rsidRPr="007076A7">
              <w:rPr>
                <w:color w:val="FF0000"/>
                <w:szCs w:val="20"/>
              </w:rPr>
              <w:t>../../.</w:t>
            </w:r>
            <w:r w:rsidR="0046663B" w:rsidRPr="007076A7">
              <w:rPr>
                <w:color w:val="FF0000"/>
                <w:szCs w:val="20"/>
              </w:rPr>
              <w:t>./../legalAuthenticatorRoleCode</w:t>
            </w:r>
          </w:p>
        </w:tc>
        <w:tc>
          <w:tcPr>
            <w:tcW w:w="1701" w:type="dxa"/>
          </w:tcPr>
          <w:p w14:paraId="4D8996B1" w14:textId="77777777" w:rsidR="00174516" w:rsidRPr="007076A7" w:rsidRDefault="00174516">
            <w:pPr>
              <w:rPr>
                <w:szCs w:val="20"/>
              </w:rPr>
            </w:pPr>
          </w:p>
        </w:tc>
        <w:tc>
          <w:tcPr>
            <w:tcW w:w="3827" w:type="dxa"/>
          </w:tcPr>
          <w:p w14:paraId="3266D958" w14:textId="37FA4E79" w:rsidR="00174516" w:rsidRPr="007076A7" w:rsidRDefault="00174516">
            <w:pPr>
              <w:rPr>
                <w:szCs w:val="20"/>
              </w:rPr>
            </w:pPr>
            <w:r w:rsidRPr="007076A7">
              <w:rPr>
                <w:color w:val="FF0000"/>
                <w:szCs w:val="20"/>
              </w:rPr>
              <w:t>Skall ej anges</w:t>
            </w:r>
          </w:p>
        </w:tc>
        <w:tc>
          <w:tcPr>
            <w:tcW w:w="1192" w:type="dxa"/>
          </w:tcPr>
          <w:p w14:paraId="2EACE507" w14:textId="18A15253" w:rsidR="00174516" w:rsidRPr="007076A7" w:rsidRDefault="00174516" w:rsidP="003A6D72">
            <w:pPr>
              <w:jc w:val="center"/>
              <w:rPr>
                <w:szCs w:val="20"/>
              </w:rPr>
            </w:pPr>
            <w:r w:rsidRPr="007076A7">
              <w:rPr>
                <w:color w:val="FF0000"/>
                <w:szCs w:val="20"/>
              </w:rPr>
              <w:t>0..0</w:t>
            </w:r>
          </w:p>
        </w:tc>
      </w:tr>
    </w:tbl>
    <w:p w14:paraId="3532F0ED" w14:textId="77777777" w:rsidR="00CC412F" w:rsidRDefault="00CC412F" w:rsidP="00CC412F">
      <w:pPr>
        <w:spacing w:line="240" w:lineRule="auto"/>
        <w:rPr>
          <w:rFonts w:eastAsia="Times New Roman"/>
          <w:bCs/>
          <w:sz w:val="30"/>
          <w:szCs w:val="28"/>
        </w:rPr>
      </w:pPr>
    </w:p>
    <w:p w14:paraId="7E5178E1" w14:textId="77777777" w:rsidR="00CC412F" w:rsidRPr="00CC412F" w:rsidRDefault="00CC412F" w:rsidP="00CC412F">
      <w:pPr>
        <w:pStyle w:val="Heading3"/>
      </w:pPr>
      <w:bookmarkStart w:id="158" w:name="_Toc384906625"/>
      <w:r w:rsidRPr="00CC412F">
        <w:t>Övriga regler</w:t>
      </w:r>
      <w:bookmarkEnd w:id="158"/>
    </w:p>
    <w:p w14:paraId="16974634" w14:textId="77777777" w:rsidR="00CC412F" w:rsidRPr="00CC412F" w:rsidRDefault="00CC412F" w:rsidP="00CC412F">
      <w:r w:rsidRPr="00CC412F">
        <w:t xml:space="preserve">Inga fältregler utöver de som är beskrivna ovan. </w:t>
      </w:r>
    </w:p>
    <w:p w14:paraId="446CF31C" w14:textId="77777777" w:rsidR="00CC412F" w:rsidRPr="00CC412F" w:rsidRDefault="00CC412F" w:rsidP="00CC412F"/>
    <w:p w14:paraId="22B7582F" w14:textId="77777777" w:rsidR="00CC412F" w:rsidRPr="00CC412F" w:rsidRDefault="00CC412F" w:rsidP="00CC412F">
      <w:pPr>
        <w:pStyle w:val="Heading4"/>
      </w:pPr>
      <w:r w:rsidRPr="00CC412F">
        <w:t>Icke funktionella krav</w:t>
      </w:r>
    </w:p>
    <w:p w14:paraId="6EBEC2D6" w14:textId="3FFAB4C9" w:rsidR="00CC412F" w:rsidRPr="00CC412F" w:rsidRDefault="00CC412F" w:rsidP="00CC412F">
      <w:r w:rsidRPr="00CC412F">
        <w:t>Inga övriga icke funktionella krav.</w:t>
      </w:r>
      <w:r w:rsidR="002B3273">
        <w:t xml:space="preserve"> </w:t>
      </w:r>
      <w:r w:rsidR="002B3273">
        <w:rPr>
          <w:spacing w:val="-1"/>
        </w:rPr>
        <w:t>Se generella SLA-krav för tjänstedomänen.</w:t>
      </w:r>
    </w:p>
    <w:p w14:paraId="27457BB0" w14:textId="77777777" w:rsidR="00CC412F" w:rsidRPr="00CC412F" w:rsidRDefault="00CC412F" w:rsidP="00CC412F">
      <w:pPr>
        <w:pStyle w:val="Heading5"/>
      </w:pPr>
      <w:r w:rsidRPr="00CC412F">
        <w:t>SLA-krav</w:t>
      </w:r>
    </w:p>
    <w:p w14:paraId="2FA6D0CD" w14:textId="77777777" w:rsidR="00CC412F" w:rsidRPr="00CC412F" w:rsidRDefault="00CC412F" w:rsidP="00CC412F">
      <w:r w:rsidRPr="00CC412F">
        <w:t>Inga avvikande SLA-krav.</w:t>
      </w:r>
      <w:r w:rsidRPr="00CC412F">
        <w:rPr>
          <w:rFonts w:eastAsia="Times New Roman"/>
          <w:bCs/>
          <w:sz w:val="30"/>
          <w:szCs w:val="28"/>
        </w:rPr>
        <w:t xml:space="preserve"> </w:t>
      </w:r>
    </w:p>
    <w:p w14:paraId="2DA5155A" w14:textId="77777777" w:rsidR="00CC412F" w:rsidRPr="00CC412F" w:rsidRDefault="00CC412F" w:rsidP="00CC412F">
      <w:pPr>
        <w:spacing w:line="240" w:lineRule="auto"/>
        <w:rPr>
          <w:rFonts w:eastAsia="Times New Roman"/>
          <w:bCs/>
          <w:sz w:val="30"/>
          <w:szCs w:val="28"/>
        </w:rPr>
      </w:pPr>
    </w:p>
    <w:p w14:paraId="35F21473" w14:textId="77777777" w:rsidR="00CC412F" w:rsidRPr="00CC412F" w:rsidRDefault="00CC412F">
      <w:pPr>
        <w:spacing w:line="240" w:lineRule="auto"/>
        <w:rPr>
          <w:rFonts w:eastAsia="Times New Roman"/>
          <w:bCs/>
          <w:sz w:val="30"/>
          <w:szCs w:val="28"/>
        </w:rPr>
      </w:pPr>
    </w:p>
    <w:sectPr w:rsidR="00CC412F" w:rsidRPr="00CC412F" w:rsidSect="00D654EF">
      <w:headerReference w:type="default" r:id="rId27"/>
      <w:headerReference w:type="first" r:id="rId28"/>
      <w:footerReference w:type="first" r:id="rId29"/>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49AD03" w14:textId="77777777" w:rsidR="001E2977" w:rsidRDefault="001E2977" w:rsidP="00C72B17">
      <w:pPr>
        <w:spacing w:line="240" w:lineRule="auto"/>
      </w:pPr>
      <w:r>
        <w:separator/>
      </w:r>
    </w:p>
  </w:endnote>
  <w:endnote w:type="continuationSeparator" w:id="0">
    <w:p w14:paraId="47C46042" w14:textId="77777777" w:rsidR="001E2977" w:rsidRDefault="001E297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54C0F" w:rsidRDefault="00554C0F">
    <w:pPr>
      <w:pStyle w:val="Footer"/>
    </w:pPr>
  </w:p>
  <w:p w14:paraId="12C113D0" w14:textId="77777777" w:rsidR="00554C0F" w:rsidRDefault="00554C0F">
    <w:pPr>
      <w:pStyle w:val="Footer"/>
    </w:pPr>
  </w:p>
  <w:p w14:paraId="1421CB49" w14:textId="77777777" w:rsidR="00554C0F" w:rsidRDefault="00554C0F">
    <w:pPr>
      <w:pStyle w:val="Footer"/>
    </w:pPr>
  </w:p>
  <w:p w14:paraId="6F807640" w14:textId="77777777" w:rsidR="00554C0F" w:rsidRDefault="00554C0F">
    <w:pPr>
      <w:pStyle w:val="Footer"/>
    </w:pPr>
  </w:p>
  <w:p w14:paraId="2E456113" w14:textId="77777777" w:rsidR="00554C0F" w:rsidRDefault="00554C0F">
    <w:pPr>
      <w:pStyle w:val="Footer"/>
    </w:pPr>
  </w:p>
  <w:p w14:paraId="36A9D811" w14:textId="77777777" w:rsidR="00554C0F" w:rsidRDefault="00554C0F">
    <w:pPr>
      <w:pStyle w:val="Footer"/>
    </w:pPr>
  </w:p>
  <w:p w14:paraId="2CD2C690" w14:textId="77777777" w:rsidR="00554C0F" w:rsidRDefault="00554C0F" w:rsidP="00956547">
    <w:pPr>
      <w:pStyle w:val="Footer"/>
    </w:pPr>
    <w:bookmarkStart w:id="172"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72"/>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44"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5"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A1DEBD" w14:textId="77777777" w:rsidR="001E2977" w:rsidRDefault="001E2977" w:rsidP="00C72B17">
      <w:pPr>
        <w:spacing w:line="240" w:lineRule="auto"/>
      </w:pPr>
      <w:r>
        <w:separator/>
      </w:r>
    </w:p>
  </w:footnote>
  <w:footnote w:type="continuationSeparator" w:id="0">
    <w:p w14:paraId="60C1DA65" w14:textId="77777777" w:rsidR="001E2977" w:rsidRDefault="001E297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6521B4C0" w:rsidR="00554C0F" w:rsidRDefault="00554C0F" w:rsidP="008303EF">
    <w:pPr>
      <w:tabs>
        <w:tab w:val="left" w:pos="6237"/>
      </w:tabs>
    </w:pPr>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582E4E7A">
              <wp:simplePos x="0" y="0"/>
              <wp:positionH relativeFrom="page">
                <wp:posOffset>6433820</wp:posOffset>
              </wp:positionH>
              <wp:positionV relativeFrom="page">
                <wp:posOffset>293370</wp:posOffset>
              </wp:positionV>
              <wp:extent cx="536575" cy="956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95631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D13AE">
                            <w:rPr>
                              <w:noProof/>
                              <w:sz w:val="16"/>
                              <w:szCs w:val="16"/>
                            </w:rPr>
                            <w:t>98</w:t>
                          </w:r>
                          <w:r w:rsidRPr="00E12C4A">
                            <w:rPr>
                              <w:sz w:val="16"/>
                              <w:szCs w:val="16"/>
                            </w:rPr>
                            <w:fldChar w:fldCharType="end"/>
                          </w:r>
                          <w:r w:rsidRPr="00E12C4A">
                            <w:rPr>
                              <w:sz w:val="16"/>
                              <w:szCs w:val="16"/>
                            </w:rPr>
                            <w:t xml:space="preserve"> (</w:t>
                          </w:r>
                          <w:fldSimple w:instr=" SECTIONPAGES   \* MERGEFORMAT ">
                            <w:r w:rsidR="00AD13AE" w:rsidRPr="00AD13AE">
                              <w:rPr>
                                <w:noProof/>
                                <w:sz w:val="16"/>
                                <w:szCs w:val="16"/>
                              </w:rPr>
                              <w:t>111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6pt;margin-top:23.1pt;width:42.25pt;height:75.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" fillcolor="white [3212]" stroked="f">
              <v:textbo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D13AE">
                      <w:rPr>
                        <w:noProof/>
                        <w:sz w:val="16"/>
                        <w:szCs w:val="16"/>
                      </w:rPr>
                      <w:t>98</w:t>
                    </w:r>
                    <w:r w:rsidRPr="00E12C4A">
                      <w:rPr>
                        <w:sz w:val="16"/>
                        <w:szCs w:val="16"/>
                      </w:rPr>
                      <w:fldChar w:fldCharType="end"/>
                    </w:r>
                    <w:r w:rsidRPr="00E12C4A">
                      <w:rPr>
                        <w:sz w:val="16"/>
                        <w:szCs w:val="16"/>
                      </w:rPr>
                      <w:t xml:space="preserve"> (</w:t>
                    </w:r>
                    <w:fldSimple w:instr=" SECTIONPAGES   \* MERGEFORMAT ">
                      <w:r w:rsidR="00AD13AE" w:rsidRPr="00AD13AE">
                        <w:rPr>
                          <w:noProof/>
                          <w:sz w:val="16"/>
                          <w:szCs w:val="16"/>
                        </w:rPr>
                        <w:t>111</w:t>
                      </w:r>
                    </w:fldSimple>
                    <w:r w:rsidRPr="00E12C4A">
                      <w:rPr>
                        <w:sz w:val="16"/>
                        <w:szCs w:val="16"/>
                      </w:rPr>
                      <w:t>)</w:t>
                    </w:r>
                  </w:p>
                </w:txbxContent>
              </v:textbox>
              <w10:wrap anchorx="page" anchory="page"/>
            </v:shape>
          </w:pict>
        </mc:Fallback>
      </mc:AlternateContent>
    </w: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4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9" w:name="Date1"/>
    <w:r>
      <w:t>10</w:t>
    </w:r>
    <w:r w:rsidR="00690C6E">
      <w:t xml:space="preserve"> a</w:t>
    </w:r>
    <w:r>
      <w:t>pril 2014</w:t>
    </w:r>
    <w:bookmarkEnd w:id="159"/>
  </w:p>
  <w:p w14:paraId="005707D8" w14:textId="25C8409B" w:rsidR="00554C0F" w:rsidRDefault="00554C0F" w:rsidP="008303EF">
    <w:pPr>
      <w:tabs>
        <w:tab w:val="left" w:pos="6237"/>
      </w:tabs>
    </w:pPr>
    <w:r>
      <w:tab/>
    </w:r>
    <w:bookmarkStart w:id="160" w:name="LDnr1"/>
    <w:bookmarkEnd w:id="160"/>
    <w:r>
      <w:t xml:space="preserve"> </w:t>
    </w:r>
    <w:bookmarkStart w:id="161" w:name="Dnr1"/>
    <w:bookmarkEnd w:id="161"/>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46C31C0" w:rsidR="00554C0F" w:rsidRDefault="00554C0F"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43"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62" w:name="Date"/>
    <w:r>
      <w:t>10</w:t>
    </w:r>
    <w:r w:rsidR="00690C6E">
      <w:t xml:space="preserve"> a</w:t>
    </w:r>
    <w:r>
      <w:t>pril 2014</w:t>
    </w:r>
    <w:bookmarkEnd w:id="162"/>
  </w:p>
  <w:p w14:paraId="587ABBD2" w14:textId="77777777" w:rsidR="00554C0F" w:rsidRDefault="00554C0F" w:rsidP="00D774BC">
    <w:pPr>
      <w:tabs>
        <w:tab w:val="left" w:pos="6237"/>
      </w:tabs>
    </w:pPr>
    <w:r>
      <w:tab/>
    </w:r>
    <w:bookmarkStart w:id="163" w:name="LDnr"/>
    <w:bookmarkEnd w:id="163"/>
    <w:r>
      <w:t xml:space="preserve"> </w:t>
    </w:r>
    <w:bookmarkStart w:id="164" w:name="Dnr"/>
    <w:bookmarkEnd w:id="164"/>
  </w:p>
  <w:p w14:paraId="77845D5F" w14:textId="77777777" w:rsidR="00554C0F" w:rsidRDefault="00554C0F"/>
  <w:tbl>
    <w:tblPr>
      <w:tblW w:w="9180" w:type="dxa"/>
      <w:tblLayout w:type="fixed"/>
      <w:tblLook w:val="04A0" w:firstRow="1" w:lastRow="0" w:firstColumn="1" w:lastColumn="0" w:noHBand="0" w:noVBand="1"/>
    </w:tblPr>
    <w:tblGrid>
      <w:gridCol w:w="956"/>
      <w:gridCol w:w="1199"/>
      <w:gridCol w:w="4049"/>
      <w:gridCol w:w="2976"/>
    </w:tblGrid>
    <w:tr w:rsidR="00554C0F" w:rsidRPr="0024387D" w14:paraId="7770CDCA" w14:textId="77777777" w:rsidTr="00364AE6">
      <w:tc>
        <w:tcPr>
          <w:tcW w:w="2155" w:type="dxa"/>
          <w:gridSpan w:val="2"/>
        </w:tcPr>
        <w:p w14:paraId="2BFF0FE8" w14:textId="77777777" w:rsidR="00554C0F" w:rsidRPr="0024387D" w:rsidRDefault="00554C0F" w:rsidP="00514BAB">
          <w:pPr>
            <w:pStyle w:val="Header"/>
            <w:rPr>
              <w:rFonts w:cs="Georgia"/>
              <w:sz w:val="14"/>
              <w:szCs w:val="14"/>
            </w:rPr>
          </w:pPr>
          <w:r w:rsidRPr="0024387D">
            <w:rPr>
              <w:rFonts w:cs="Georgia"/>
              <w:sz w:val="14"/>
              <w:szCs w:val="14"/>
            </w:rPr>
            <w:t>Center för eHälsa i samverkan</w:t>
          </w:r>
        </w:p>
        <w:p w14:paraId="7311FDA3" w14:textId="77777777" w:rsidR="00554C0F" w:rsidRPr="0024387D" w:rsidRDefault="00554C0F" w:rsidP="00514BAB">
          <w:pPr>
            <w:pStyle w:val="Header"/>
            <w:rPr>
              <w:rFonts w:cs="Georgia"/>
              <w:sz w:val="12"/>
              <w:szCs w:val="12"/>
            </w:rPr>
          </w:pPr>
          <w:r w:rsidRPr="0024387D">
            <w:rPr>
              <w:rFonts w:cs="Georgia"/>
              <w:sz w:val="12"/>
              <w:szCs w:val="12"/>
            </w:rPr>
            <w:t>Hornsgatan 20, 118 82 Stockholm</w:t>
          </w:r>
        </w:p>
        <w:p w14:paraId="143C4590" w14:textId="77777777" w:rsidR="00554C0F" w:rsidRPr="0024387D" w:rsidRDefault="00554C0F" w:rsidP="00514BAB">
          <w:pPr>
            <w:pStyle w:val="Header"/>
            <w:rPr>
              <w:rFonts w:cs="Georgia"/>
              <w:sz w:val="12"/>
              <w:szCs w:val="12"/>
            </w:rPr>
          </w:pPr>
          <w:r>
            <w:rPr>
              <w:rFonts w:cs="Georgia"/>
              <w:sz w:val="12"/>
              <w:szCs w:val="12"/>
            </w:rPr>
            <w:t>Vxl: 08-452 70 00</w:t>
          </w:r>
          <w:bookmarkStart w:id="165" w:name="PhoneDirect"/>
          <w:bookmarkStart w:id="166" w:name="LMobile"/>
          <w:bookmarkEnd w:id="165"/>
          <w:bookmarkEnd w:id="166"/>
          <w:r w:rsidRPr="0024387D">
            <w:rPr>
              <w:rFonts w:cs="Georgia"/>
              <w:sz w:val="12"/>
              <w:szCs w:val="12"/>
            </w:rPr>
            <w:t xml:space="preserve"> </w:t>
          </w:r>
          <w:bookmarkStart w:id="167" w:name="Mobile"/>
          <w:bookmarkEnd w:id="167"/>
        </w:p>
        <w:p w14:paraId="674555CA" w14:textId="77777777" w:rsidR="00554C0F" w:rsidRDefault="00554C0F" w:rsidP="00514BAB">
          <w:pPr>
            <w:pStyle w:val="Header"/>
            <w:rPr>
              <w:rFonts w:cs="Georgia"/>
              <w:sz w:val="12"/>
              <w:szCs w:val="12"/>
            </w:rPr>
          </w:pPr>
        </w:p>
        <w:bookmarkStart w:id="168" w:name="Email"/>
        <w:bookmarkEnd w:id="168"/>
        <w:p w14:paraId="1389D9DA" w14:textId="77777777" w:rsidR="00554C0F" w:rsidRDefault="00554C0F"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54C0F" w:rsidRPr="0024387D" w:rsidRDefault="00554C0F" w:rsidP="00514BAB">
          <w:pPr>
            <w:pStyle w:val="Header"/>
            <w:rPr>
              <w:rFonts w:cs="Georgia"/>
              <w:sz w:val="12"/>
              <w:szCs w:val="12"/>
            </w:rPr>
          </w:pPr>
        </w:p>
      </w:tc>
      <w:tc>
        <w:tcPr>
          <w:tcW w:w="4049" w:type="dxa"/>
        </w:tcPr>
        <w:p w14:paraId="3BC96ADA" w14:textId="77777777" w:rsidR="00554C0F" w:rsidRPr="0024387D" w:rsidRDefault="00554C0F" w:rsidP="00514BAB">
          <w:pPr>
            <w:pStyle w:val="Header"/>
            <w:rPr>
              <w:rFonts w:cs="Georgia"/>
              <w:sz w:val="14"/>
              <w:szCs w:val="14"/>
            </w:rPr>
          </w:pPr>
        </w:p>
      </w:tc>
      <w:tc>
        <w:tcPr>
          <w:tcW w:w="2976" w:type="dxa"/>
        </w:tcPr>
        <w:p w14:paraId="39150BC1" w14:textId="77777777" w:rsidR="00554C0F" w:rsidRDefault="00554C0F" w:rsidP="00514BAB">
          <w:r>
            <w:t xml:space="preserve"> </w:t>
          </w:r>
          <w:bookmarkStart w:id="169" w:name="slask"/>
          <w:bookmarkStart w:id="170" w:name="Addressee"/>
          <w:bookmarkEnd w:id="169"/>
          <w:bookmarkEnd w:id="170"/>
        </w:p>
      </w:tc>
    </w:tr>
    <w:tr w:rsidR="00554C0F" w:rsidRPr="00F456CC" w14:paraId="726051DA" w14:textId="77777777" w:rsidTr="00364AE6">
      <w:tc>
        <w:tcPr>
          <w:tcW w:w="956" w:type="dxa"/>
          <w:tcBorders>
            <w:right w:val="single" w:sz="4" w:space="0" w:color="auto"/>
          </w:tcBorders>
        </w:tcPr>
        <w:p w14:paraId="3D93C70D" w14:textId="77777777" w:rsidR="00554C0F" w:rsidRPr="00F456CC" w:rsidRDefault="00554C0F"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54C0F" w:rsidRPr="00F456CC" w:rsidRDefault="00554C0F"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54C0F" w:rsidRPr="002C11AF" w:rsidRDefault="00554C0F" w:rsidP="00514BAB">
          <w:pPr>
            <w:pStyle w:val="Header"/>
            <w:rPr>
              <w:rFonts w:cs="Georgia"/>
              <w:sz w:val="12"/>
              <w:szCs w:val="12"/>
            </w:rPr>
          </w:pPr>
        </w:p>
      </w:tc>
      <w:tc>
        <w:tcPr>
          <w:tcW w:w="2976" w:type="dxa"/>
        </w:tcPr>
        <w:p w14:paraId="09468B72" w14:textId="77777777" w:rsidR="00554C0F" w:rsidRPr="002C11AF" w:rsidRDefault="00554C0F" w:rsidP="00514BAB">
          <w:pPr>
            <w:pStyle w:val="Header"/>
            <w:rPr>
              <w:rFonts w:cs="Georgia"/>
              <w:sz w:val="12"/>
              <w:szCs w:val="12"/>
            </w:rPr>
          </w:pPr>
        </w:p>
      </w:tc>
    </w:tr>
  </w:tbl>
  <w:p w14:paraId="7431164C" w14:textId="77777777" w:rsidR="00554C0F" w:rsidRDefault="00554C0F" w:rsidP="003755FD">
    <w:pPr>
      <w:pStyle w:val="Header"/>
    </w:pPr>
    <w:bookmarkStart w:id="171" w:name="Radera2"/>
    <w:bookmarkEnd w:id="171"/>
  </w:p>
  <w:p w14:paraId="1A31566D" w14:textId="77777777" w:rsidR="00554C0F" w:rsidRDefault="00554C0F" w:rsidP="003755FD">
    <w:pPr>
      <w:pStyle w:val="Header"/>
    </w:pPr>
  </w:p>
  <w:p w14:paraId="71CD4DF7" w14:textId="77777777" w:rsidR="00554C0F" w:rsidRDefault="00554C0F" w:rsidP="003755FD">
    <w:pPr>
      <w:pStyle w:val="Header"/>
    </w:pPr>
  </w:p>
  <w:p w14:paraId="6C34E9AD" w14:textId="7ABCC737" w:rsidR="00554C0F" w:rsidRPr="003755FD" w:rsidRDefault="00554C0F"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D13AE">
                            <w:rPr>
                              <w:noProof/>
                              <w:sz w:val="16"/>
                              <w:szCs w:val="16"/>
                            </w:rPr>
                            <w:t>1</w:t>
                          </w:r>
                          <w:r w:rsidRPr="00E12C4A">
                            <w:rPr>
                              <w:sz w:val="16"/>
                              <w:szCs w:val="16"/>
                            </w:rPr>
                            <w:fldChar w:fldCharType="end"/>
                          </w:r>
                          <w:r w:rsidRPr="00E12C4A">
                            <w:rPr>
                              <w:sz w:val="16"/>
                              <w:szCs w:val="16"/>
                            </w:rPr>
                            <w:t xml:space="preserve"> (</w:t>
                          </w:r>
                          <w:fldSimple w:instr=" SECTIONPAGES   \* MERGEFORMAT ">
                            <w:r w:rsidR="00AD13AE" w:rsidRPr="00AD13AE">
                              <w:rPr>
                                <w:noProof/>
                                <w:sz w:val="16"/>
                                <w:szCs w:val="16"/>
                              </w:rPr>
                              <w:t>22</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D13AE">
                      <w:rPr>
                        <w:noProof/>
                        <w:sz w:val="16"/>
                        <w:szCs w:val="16"/>
                      </w:rPr>
                      <w:t>1</w:t>
                    </w:r>
                    <w:r w:rsidRPr="00E12C4A">
                      <w:rPr>
                        <w:sz w:val="16"/>
                        <w:szCs w:val="16"/>
                      </w:rPr>
                      <w:fldChar w:fldCharType="end"/>
                    </w:r>
                    <w:r w:rsidRPr="00E12C4A">
                      <w:rPr>
                        <w:sz w:val="16"/>
                        <w:szCs w:val="16"/>
                      </w:rPr>
                      <w:t xml:space="preserve"> (</w:t>
                    </w:r>
                    <w:fldSimple w:instr=" SECTIONPAGES   \* MERGEFORMAT ">
                      <w:r w:rsidR="00AD13AE" w:rsidRPr="00AD13AE">
                        <w:rPr>
                          <w:noProof/>
                          <w:sz w:val="16"/>
                          <w:szCs w:val="16"/>
                        </w:rPr>
                        <w:t>22</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5">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3">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797851AC"/>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9">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2">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5">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3">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4">
    <w:nsid w:val="5E3C00B9"/>
    <w:multiLevelType w:val="hybridMultilevel"/>
    <w:tmpl w:val="901C23FA"/>
    <w:lvl w:ilvl="0" w:tplc="1248BB3E">
      <w:start w:val="2013"/>
      <w:numFmt w:val="bullet"/>
      <w:lvlText w:val="-"/>
      <w:lvlJc w:val="left"/>
      <w:pPr>
        <w:ind w:left="388" w:hanging="360"/>
      </w:pPr>
      <w:rPr>
        <w:rFonts w:ascii="Arial" w:eastAsia="Times New Roman" w:hAnsi="Arial" w:cs="Arial" w:hint="default"/>
        <w:color w:val="005C84"/>
      </w:rPr>
    </w:lvl>
    <w:lvl w:ilvl="1" w:tplc="041D0003">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6"/>
  </w:num>
  <w:num w:numId="4">
    <w:abstractNumId w:val="7"/>
  </w:num>
  <w:num w:numId="5">
    <w:abstractNumId w:val="28"/>
  </w:num>
  <w:num w:numId="6">
    <w:abstractNumId w:val="19"/>
  </w:num>
  <w:num w:numId="7">
    <w:abstractNumId w:val="30"/>
  </w:num>
  <w:num w:numId="8">
    <w:abstractNumId w:val="31"/>
  </w:num>
  <w:num w:numId="9">
    <w:abstractNumId w:val="22"/>
  </w:num>
  <w:num w:numId="10">
    <w:abstractNumId w:val="20"/>
  </w:num>
  <w:num w:numId="11">
    <w:abstractNumId w:val="15"/>
  </w:num>
  <w:num w:numId="12">
    <w:abstractNumId w:val="34"/>
  </w:num>
  <w:num w:numId="13">
    <w:abstractNumId w:val="18"/>
  </w:num>
  <w:num w:numId="14">
    <w:abstractNumId w:val="5"/>
  </w:num>
  <w:num w:numId="15">
    <w:abstractNumId w:val="25"/>
  </w:num>
  <w:num w:numId="16">
    <w:abstractNumId w:val="29"/>
  </w:num>
  <w:num w:numId="17">
    <w:abstractNumId w:val="38"/>
  </w:num>
  <w:num w:numId="18">
    <w:abstractNumId w:val="26"/>
  </w:num>
  <w:num w:numId="19">
    <w:abstractNumId w:val="6"/>
  </w:num>
  <w:num w:numId="20">
    <w:abstractNumId w:val="10"/>
  </w:num>
  <w:num w:numId="21">
    <w:abstractNumId w:val="8"/>
  </w:num>
  <w:num w:numId="22">
    <w:abstractNumId w:val="3"/>
  </w:num>
  <w:num w:numId="23">
    <w:abstractNumId w:val="24"/>
  </w:num>
  <w:num w:numId="24">
    <w:abstractNumId w:val="13"/>
  </w:num>
  <w:num w:numId="25">
    <w:abstractNumId w:val="14"/>
  </w:num>
  <w:num w:numId="26">
    <w:abstractNumId w:val="35"/>
  </w:num>
  <w:num w:numId="27">
    <w:abstractNumId w:val="37"/>
  </w:num>
  <w:num w:numId="28">
    <w:abstractNumId w:val="11"/>
  </w:num>
  <w:num w:numId="29">
    <w:abstractNumId w:val="12"/>
  </w:num>
  <w:num w:numId="30">
    <w:abstractNumId w:val="0"/>
  </w:num>
  <w:num w:numId="31">
    <w:abstractNumId w:val="23"/>
  </w:num>
  <w:num w:numId="32">
    <w:abstractNumId w:val="27"/>
  </w:num>
  <w:num w:numId="33">
    <w:abstractNumId w:val="40"/>
  </w:num>
  <w:num w:numId="34">
    <w:abstractNumId w:val="4"/>
  </w:num>
  <w:num w:numId="35">
    <w:abstractNumId w:val="17"/>
  </w:num>
  <w:num w:numId="36">
    <w:abstractNumId w:val="21"/>
  </w:num>
  <w:num w:numId="37">
    <w:abstractNumId w:val="39"/>
  </w:num>
  <w:num w:numId="38">
    <w:abstractNumId w:val="9"/>
  </w:num>
  <w:num w:numId="39">
    <w:abstractNumId w:val="32"/>
  </w:num>
  <w:num w:numId="40">
    <w:abstractNumId w:val="33"/>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2485"/>
    <w:rsid w:val="00003FF5"/>
    <w:rsid w:val="000065DE"/>
    <w:rsid w:val="00013301"/>
    <w:rsid w:val="00013CA9"/>
    <w:rsid w:val="00016347"/>
    <w:rsid w:val="00025842"/>
    <w:rsid w:val="00026244"/>
    <w:rsid w:val="00027A53"/>
    <w:rsid w:val="00030D6C"/>
    <w:rsid w:val="000320F0"/>
    <w:rsid w:val="00035299"/>
    <w:rsid w:val="00036FF1"/>
    <w:rsid w:val="00041529"/>
    <w:rsid w:val="00047E25"/>
    <w:rsid w:val="000529A9"/>
    <w:rsid w:val="00053977"/>
    <w:rsid w:val="00054DF1"/>
    <w:rsid w:val="00055E49"/>
    <w:rsid w:val="000647D1"/>
    <w:rsid w:val="00066D85"/>
    <w:rsid w:val="00072FDC"/>
    <w:rsid w:val="0007349B"/>
    <w:rsid w:val="00073910"/>
    <w:rsid w:val="0008100A"/>
    <w:rsid w:val="00084429"/>
    <w:rsid w:val="000844ED"/>
    <w:rsid w:val="0009191B"/>
    <w:rsid w:val="00095333"/>
    <w:rsid w:val="000954B2"/>
    <w:rsid w:val="000A69BD"/>
    <w:rsid w:val="000B0906"/>
    <w:rsid w:val="000B0F50"/>
    <w:rsid w:val="000C1ACF"/>
    <w:rsid w:val="000C5BDE"/>
    <w:rsid w:val="000C61CC"/>
    <w:rsid w:val="000C776C"/>
    <w:rsid w:val="000D0257"/>
    <w:rsid w:val="000D4323"/>
    <w:rsid w:val="000E020A"/>
    <w:rsid w:val="000E190F"/>
    <w:rsid w:val="000E4FE6"/>
    <w:rsid w:val="000E5F63"/>
    <w:rsid w:val="00100B52"/>
    <w:rsid w:val="001022A3"/>
    <w:rsid w:val="001076B3"/>
    <w:rsid w:val="00111C73"/>
    <w:rsid w:val="001127AD"/>
    <w:rsid w:val="00116504"/>
    <w:rsid w:val="001170E4"/>
    <w:rsid w:val="00117A24"/>
    <w:rsid w:val="00122A00"/>
    <w:rsid w:val="001233FB"/>
    <w:rsid w:val="00134B9E"/>
    <w:rsid w:val="00136240"/>
    <w:rsid w:val="00137C8C"/>
    <w:rsid w:val="00140785"/>
    <w:rsid w:val="001502F9"/>
    <w:rsid w:val="00156D6C"/>
    <w:rsid w:val="00160052"/>
    <w:rsid w:val="00160C98"/>
    <w:rsid w:val="001714C5"/>
    <w:rsid w:val="00174516"/>
    <w:rsid w:val="001752B9"/>
    <w:rsid w:val="00183401"/>
    <w:rsid w:val="00184750"/>
    <w:rsid w:val="00184BA7"/>
    <w:rsid w:val="00185B9E"/>
    <w:rsid w:val="00191B2C"/>
    <w:rsid w:val="00193014"/>
    <w:rsid w:val="001946E2"/>
    <w:rsid w:val="001B2C00"/>
    <w:rsid w:val="001C046C"/>
    <w:rsid w:val="001C1E6E"/>
    <w:rsid w:val="001C4712"/>
    <w:rsid w:val="001C7C78"/>
    <w:rsid w:val="001D061B"/>
    <w:rsid w:val="001D2A3F"/>
    <w:rsid w:val="001D46AF"/>
    <w:rsid w:val="001D4F3F"/>
    <w:rsid w:val="001E1878"/>
    <w:rsid w:val="001E2977"/>
    <w:rsid w:val="001E54A4"/>
    <w:rsid w:val="001E580A"/>
    <w:rsid w:val="002016C1"/>
    <w:rsid w:val="002047F2"/>
    <w:rsid w:val="0020763F"/>
    <w:rsid w:val="00212825"/>
    <w:rsid w:val="002138EC"/>
    <w:rsid w:val="002150A6"/>
    <w:rsid w:val="002161F4"/>
    <w:rsid w:val="00224476"/>
    <w:rsid w:val="00226F03"/>
    <w:rsid w:val="00227B13"/>
    <w:rsid w:val="00233349"/>
    <w:rsid w:val="0023722C"/>
    <w:rsid w:val="0024387D"/>
    <w:rsid w:val="0024467A"/>
    <w:rsid w:val="00246426"/>
    <w:rsid w:val="002617D1"/>
    <w:rsid w:val="00261EA5"/>
    <w:rsid w:val="00265DFD"/>
    <w:rsid w:val="00265F2C"/>
    <w:rsid w:val="00265F33"/>
    <w:rsid w:val="00267208"/>
    <w:rsid w:val="0027683A"/>
    <w:rsid w:val="00277ADB"/>
    <w:rsid w:val="00285EA4"/>
    <w:rsid w:val="0029087A"/>
    <w:rsid w:val="00291C0D"/>
    <w:rsid w:val="00293437"/>
    <w:rsid w:val="00297366"/>
    <w:rsid w:val="002A59E4"/>
    <w:rsid w:val="002A77D2"/>
    <w:rsid w:val="002B00EB"/>
    <w:rsid w:val="002B0265"/>
    <w:rsid w:val="002B3273"/>
    <w:rsid w:val="002B4D85"/>
    <w:rsid w:val="002C11AF"/>
    <w:rsid w:val="002D1016"/>
    <w:rsid w:val="002D5403"/>
    <w:rsid w:val="002D5B10"/>
    <w:rsid w:val="002D631E"/>
    <w:rsid w:val="002E33F3"/>
    <w:rsid w:val="002E59FA"/>
    <w:rsid w:val="002E6348"/>
    <w:rsid w:val="002E73BA"/>
    <w:rsid w:val="002F2EFD"/>
    <w:rsid w:val="002F320B"/>
    <w:rsid w:val="002F51F9"/>
    <w:rsid w:val="002F7E28"/>
    <w:rsid w:val="0030710D"/>
    <w:rsid w:val="0031447D"/>
    <w:rsid w:val="00322A41"/>
    <w:rsid w:val="00323088"/>
    <w:rsid w:val="00325C24"/>
    <w:rsid w:val="00325EBF"/>
    <w:rsid w:val="00326A97"/>
    <w:rsid w:val="00327A85"/>
    <w:rsid w:val="003311B8"/>
    <w:rsid w:val="00334165"/>
    <w:rsid w:val="00335A01"/>
    <w:rsid w:val="00341D45"/>
    <w:rsid w:val="00342573"/>
    <w:rsid w:val="00363A55"/>
    <w:rsid w:val="00364AE6"/>
    <w:rsid w:val="00364D31"/>
    <w:rsid w:val="00365624"/>
    <w:rsid w:val="003733A4"/>
    <w:rsid w:val="003755FD"/>
    <w:rsid w:val="0037611A"/>
    <w:rsid w:val="00377B0F"/>
    <w:rsid w:val="0038405D"/>
    <w:rsid w:val="00390030"/>
    <w:rsid w:val="0039059D"/>
    <w:rsid w:val="0039217C"/>
    <w:rsid w:val="00394F76"/>
    <w:rsid w:val="003A1885"/>
    <w:rsid w:val="003A1F89"/>
    <w:rsid w:val="003A2132"/>
    <w:rsid w:val="003A2948"/>
    <w:rsid w:val="003A53C3"/>
    <w:rsid w:val="003A6D72"/>
    <w:rsid w:val="003C2D14"/>
    <w:rsid w:val="003C3717"/>
    <w:rsid w:val="003D1407"/>
    <w:rsid w:val="003D21E1"/>
    <w:rsid w:val="003E5620"/>
    <w:rsid w:val="003F58B4"/>
    <w:rsid w:val="003F5B63"/>
    <w:rsid w:val="003F7E35"/>
    <w:rsid w:val="00403D9C"/>
    <w:rsid w:val="00405057"/>
    <w:rsid w:val="00406A69"/>
    <w:rsid w:val="004078E1"/>
    <w:rsid w:val="00414E5E"/>
    <w:rsid w:val="00415214"/>
    <w:rsid w:val="00415791"/>
    <w:rsid w:val="00420C18"/>
    <w:rsid w:val="00422022"/>
    <w:rsid w:val="00424B6F"/>
    <w:rsid w:val="004255A2"/>
    <w:rsid w:val="00431F05"/>
    <w:rsid w:val="004375C9"/>
    <w:rsid w:val="004433BE"/>
    <w:rsid w:val="00444C74"/>
    <w:rsid w:val="00451653"/>
    <w:rsid w:val="0045300E"/>
    <w:rsid w:val="00457DD1"/>
    <w:rsid w:val="00460BEE"/>
    <w:rsid w:val="00462112"/>
    <w:rsid w:val="0046387E"/>
    <w:rsid w:val="0046663B"/>
    <w:rsid w:val="00482B99"/>
    <w:rsid w:val="004858FF"/>
    <w:rsid w:val="00491FA2"/>
    <w:rsid w:val="004922BF"/>
    <w:rsid w:val="0049416E"/>
    <w:rsid w:val="004A06CA"/>
    <w:rsid w:val="004A2237"/>
    <w:rsid w:val="004A4493"/>
    <w:rsid w:val="004B0B17"/>
    <w:rsid w:val="004B3466"/>
    <w:rsid w:val="004B347C"/>
    <w:rsid w:val="004B5EB7"/>
    <w:rsid w:val="004C349F"/>
    <w:rsid w:val="004C47F1"/>
    <w:rsid w:val="004C66FC"/>
    <w:rsid w:val="004C7A30"/>
    <w:rsid w:val="004D72D7"/>
    <w:rsid w:val="004E336B"/>
    <w:rsid w:val="004F120A"/>
    <w:rsid w:val="004F2686"/>
    <w:rsid w:val="004F39E1"/>
    <w:rsid w:val="004F7A03"/>
    <w:rsid w:val="00500D34"/>
    <w:rsid w:val="00502896"/>
    <w:rsid w:val="00505F17"/>
    <w:rsid w:val="00513E2A"/>
    <w:rsid w:val="00514BAB"/>
    <w:rsid w:val="00517A9A"/>
    <w:rsid w:val="00517C89"/>
    <w:rsid w:val="00525CF4"/>
    <w:rsid w:val="00537CC7"/>
    <w:rsid w:val="005408F3"/>
    <w:rsid w:val="00543CB9"/>
    <w:rsid w:val="00546456"/>
    <w:rsid w:val="005477ED"/>
    <w:rsid w:val="005521B0"/>
    <w:rsid w:val="005535AF"/>
    <w:rsid w:val="00554C0F"/>
    <w:rsid w:val="005558E1"/>
    <w:rsid w:val="0056497A"/>
    <w:rsid w:val="00565935"/>
    <w:rsid w:val="00570100"/>
    <w:rsid w:val="0057032F"/>
    <w:rsid w:val="00576D6B"/>
    <w:rsid w:val="00580F11"/>
    <w:rsid w:val="0059544B"/>
    <w:rsid w:val="005957FC"/>
    <w:rsid w:val="00597997"/>
    <w:rsid w:val="005A0069"/>
    <w:rsid w:val="005A11F9"/>
    <w:rsid w:val="005A2DFC"/>
    <w:rsid w:val="005A6077"/>
    <w:rsid w:val="005A6285"/>
    <w:rsid w:val="005A6380"/>
    <w:rsid w:val="005A6B22"/>
    <w:rsid w:val="005B612A"/>
    <w:rsid w:val="005B6762"/>
    <w:rsid w:val="005B7B08"/>
    <w:rsid w:val="005C5369"/>
    <w:rsid w:val="005D456D"/>
    <w:rsid w:val="005D57CE"/>
    <w:rsid w:val="005D655F"/>
    <w:rsid w:val="005D6C3E"/>
    <w:rsid w:val="005D7DF6"/>
    <w:rsid w:val="005E31DC"/>
    <w:rsid w:val="005E70A8"/>
    <w:rsid w:val="005E710A"/>
    <w:rsid w:val="005E7CC5"/>
    <w:rsid w:val="00602874"/>
    <w:rsid w:val="006076A2"/>
    <w:rsid w:val="0061750A"/>
    <w:rsid w:val="00620133"/>
    <w:rsid w:val="006217E0"/>
    <w:rsid w:val="00627F1E"/>
    <w:rsid w:val="00633EAD"/>
    <w:rsid w:val="006459AE"/>
    <w:rsid w:val="00645F17"/>
    <w:rsid w:val="00650709"/>
    <w:rsid w:val="00653081"/>
    <w:rsid w:val="00653CA6"/>
    <w:rsid w:val="00661F2C"/>
    <w:rsid w:val="006648CB"/>
    <w:rsid w:val="006736AE"/>
    <w:rsid w:val="006816AF"/>
    <w:rsid w:val="00686189"/>
    <w:rsid w:val="006878CE"/>
    <w:rsid w:val="00690C6E"/>
    <w:rsid w:val="00691E09"/>
    <w:rsid w:val="0069359C"/>
    <w:rsid w:val="00696FFA"/>
    <w:rsid w:val="006A1DB6"/>
    <w:rsid w:val="006A4A7F"/>
    <w:rsid w:val="006A4E14"/>
    <w:rsid w:val="006B2F95"/>
    <w:rsid w:val="006B5BA5"/>
    <w:rsid w:val="006B6063"/>
    <w:rsid w:val="006C362D"/>
    <w:rsid w:val="006C4B94"/>
    <w:rsid w:val="006D0182"/>
    <w:rsid w:val="006E2312"/>
    <w:rsid w:val="006E7C71"/>
    <w:rsid w:val="006F6609"/>
    <w:rsid w:val="00702AFD"/>
    <w:rsid w:val="00706EFF"/>
    <w:rsid w:val="007076A7"/>
    <w:rsid w:val="00707704"/>
    <w:rsid w:val="00714301"/>
    <w:rsid w:val="0072035C"/>
    <w:rsid w:val="007231DB"/>
    <w:rsid w:val="00727057"/>
    <w:rsid w:val="00727058"/>
    <w:rsid w:val="007275EA"/>
    <w:rsid w:val="007306AD"/>
    <w:rsid w:val="00740909"/>
    <w:rsid w:val="00743708"/>
    <w:rsid w:val="0075372F"/>
    <w:rsid w:val="0075374E"/>
    <w:rsid w:val="00757546"/>
    <w:rsid w:val="007621F2"/>
    <w:rsid w:val="00771FE5"/>
    <w:rsid w:val="00776D68"/>
    <w:rsid w:val="00780351"/>
    <w:rsid w:val="007804CB"/>
    <w:rsid w:val="00785DA6"/>
    <w:rsid w:val="007861EA"/>
    <w:rsid w:val="007871FB"/>
    <w:rsid w:val="00793064"/>
    <w:rsid w:val="00796ADF"/>
    <w:rsid w:val="007A0162"/>
    <w:rsid w:val="007A2939"/>
    <w:rsid w:val="007B025E"/>
    <w:rsid w:val="007B26F0"/>
    <w:rsid w:val="007B2DED"/>
    <w:rsid w:val="007C0117"/>
    <w:rsid w:val="007C2A05"/>
    <w:rsid w:val="007C34B3"/>
    <w:rsid w:val="007C5E55"/>
    <w:rsid w:val="007C7D7A"/>
    <w:rsid w:val="007D15A6"/>
    <w:rsid w:val="007D1B85"/>
    <w:rsid w:val="007D6631"/>
    <w:rsid w:val="007E47C0"/>
    <w:rsid w:val="007E481B"/>
    <w:rsid w:val="007F0F3A"/>
    <w:rsid w:val="007F1F09"/>
    <w:rsid w:val="007F22B3"/>
    <w:rsid w:val="00804C10"/>
    <w:rsid w:val="00805333"/>
    <w:rsid w:val="00813487"/>
    <w:rsid w:val="00817886"/>
    <w:rsid w:val="00817C37"/>
    <w:rsid w:val="00822E12"/>
    <w:rsid w:val="008237D3"/>
    <w:rsid w:val="008303EF"/>
    <w:rsid w:val="00832F02"/>
    <w:rsid w:val="00834D2C"/>
    <w:rsid w:val="00836205"/>
    <w:rsid w:val="008420F6"/>
    <w:rsid w:val="0084216E"/>
    <w:rsid w:val="008465AF"/>
    <w:rsid w:val="00853832"/>
    <w:rsid w:val="008636CB"/>
    <w:rsid w:val="00871D7C"/>
    <w:rsid w:val="0088618B"/>
    <w:rsid w:val="00890E68"/>
    <w:rsid w:val="00892362"/>
    <w:rsid w:val="008957E8"/>
    <w:rsid w:val="008962E0"/>
    <w:rsid w:val="008977CF"/>
    <w:rsid w:val="008977F7"/>
    <w:rsid w:val="008A0295"/>
    <w:rsid w:val="008A1210"/>
    <w:rsid w:val="008A6494"/>
    <w:rsid w:val="008A79FA"/>
    <w:rsid w:val="008B23F2"/>
    <w:rsid w:val="008B34A4"/>
    <w:rsid w:val="008B463B"/>
    <w:rsid w:val="008C400C"/>
    <w:rsid w:val="008C41FF"/>
    <w:rsid w:val="008C7C3E"/>
    <w:rsid w:val="008D1111"/>
    <w:rsid w:val="008D6A32"/>
    <w:rsid w:val="008D7540"/>
    <w:rsid w:val="008D797D"/>
    <w:rsid w:val="008E091E"/>
    <w:rsid w:val="008E0B87"/>
    <w:rsid w:val="008E73EF"/>
    <w:rsid w:val="008E77AF"/>
    <w:rsid w:val="008F38AA"/>
    <w:rsid w:val="008F6ADA"/>
    <w:rsid w:val="009003B9"/>
    <w:rsid w:val="00903125"/>
    <w:rsid w:val="009036DE"/>
    <w:rsid w:val="00910187"/>
    <w:rsid w:val="009171DF"/>
    <w:rsid w:val="00917AF8"/>
    <w:rsid w:val="009205CF"/>
    <w:rsid w:val="00924A82"/>
    <w:rsid w:val="00926B52"/>
    <w:rsid w:val="0093168E"/>
    <w:rsid w:val="0093229E"/>
    <w:rsid w:val="0093401A"/>
    <w:rsid w:val="00934DF5"/>
    <w:rsid w:val="009411C6"/>
    <w:rsid w:val="0094239D"/>
    <w:rsid w:val="00942C22"/>
    <w:rsid w:val="00956547"/>
    <w:rsid w:val="00957B33"/>
    <w:rsid w:val="00962AAB"/>
    <w:rsid w:val="0097353F"/>
    <w:rsid w:val="00981610"/>
    <w:rsid w:val="009863CF"/>
    <w:rsid w:val="009866B4"/>
    <w:rsid w:val="009869FF"/>
    <w:rsid w:val="00987592"/>
    <w:rsid w:val="009918B5"/>
    <w:rsid w:val="0099640D"/>
    <w:rsid w:val="009A056B"/>
    <w:rsid w:val="009A24FD"/>
    <w:rsid w:val="009A51F6"/>
    <w:rsid w:val="009A70FF"/>
    <w:rsid w:val="009A7229"/>
    <w:rsid w:val="009B1690"/>
    <w:rsid w:val="009B473C"/>
    <w:rsid w:val="009B5AA8"/>
    <w:rsid w:val="009B662B"/>
    <w:rsid w:val="009C5E05"/>
    <w:rsid w:val="009D07E0"/>
    <w:rsid w:val="009D2C89"/>
    <w:rsid w:val="009D5269"/>
    <w:rsid w:val="009E057D"/>
    <w:rsid w:val="009E2F3A"/>
    <w:rsid w:val="009E508B"/>
    <w:rsid w:val="009F1D5A"/>
    <w:rsid w:val="009F3594"/>
    <w:rsid w:val="00A0150C"/>
    <w:rsid w:val="00A02346"/>
    <w:rsid w:val="00A03D94"/>
    <w:rsid w:val="00A06854"/>
    <w:rsid w:val="00A14B9C"/>
    <w:rsid w:val="00A14E1F"/>
    <w:rsid w:val="00A1603C"/>
    <w:rsid w:val="00A16E37"/>
    <w:rsid w:val="00A24C6D"/>
    <w:rsid w:val="00A26CF5"/>
    <w:rsid w:val="00A27DA6"/>
    <w:rsid w:val="00A30DC6"/>
    <w:rsid w:val="00A32CAA"/>
    <w:rsid w:val="00A35CE4"/>
    <w:rsid w:val="00A35D2A"/>
    <w:rsid w:val="00A415C6"/>
    <w:rsid w:val="00A50E40"/>
    <w:rsid w:val="00A711E9"/>
    <w:rsid w:val="00A72159"/>
    <w:rsid w:val="00A7260B"/>
    <w:rsid w:val="00A7296B"/>
    <w:rsid w:val="00A7347F"/>
    <w:rsid w:val="00A80E12"/>
    <w:rsid w:val="00A81BE1"/>
    <w:rsid w:val="00A86FCE"/>
    <w:rsid w:val="00A8749F"/>
    <w:rsid w:val="00A92ED7"/>
    <w:rsid w:val="00A95903"/>
    <w:rsid w:val="00AA1444"/>
    <w:rsid w:val="00AA21CB"/>
    <w:rsid w:val="00AA3E23"/>
    <w:rsid w:val="00AB63BF"/>
    <w:rsid w:val="00AC640E"/>
    <w:rsid w:val="00AD13AE"/>
    <w:rsid w:val="00AD6605"/>
    <w:rsid w:val="00AD6D79"/>
    <w:rsid w:val="00AE31A3"/>
    <w:rsid w:val="00AE4909"/>
    <w:rsid w:val="00AF1559"/>
    <w:rsid w:val="00AF1612"/>
    <w:rsid w:val="00AF3B49"/>
    <w:rsid w:val="00AF7B2A"/>
    <w:rsid w:val="00B0697D"/>
    <w:rsid w:val="00B10EEB"/>
    <w:rsid w:val="00B1310A"/>
    <w:rsid w:val="00B14DBA"/>
    <w:rsid w:val="00B212C7"/>
    <w:rsid w:val="00B2177D"/>
    <w:rsid w:val="00B34AA1"/>
    <w:rsid w:val="00B4296F"/>
    <w:rsid w:val="00B47823"/>
    <w:rsid w:val="00B47EFC"/>
    <w:rsid w:val="00B53B27"/>
    <w:rsid w:val="00B57CBF"/>
    <w:rsid w:val="00B6227B"/>
    <w:rsid w:val="00B66C2B"/>
    <w:rsid w:val="00B72189"/>
    <w:rsid w:val="00B72356"/>
    <w:rsid w:val="00B7467B"/>
    <w:rsid w:val="00B767DA"/>
    <w:rsid w:val="00B77D5E"/>
    <w:rsid w:val="00B80999"/>
    <w:rsid w:val="00B86215"/>
    <w:rsid w:val="00B90A42"/>
    <w:rsid w:val="00BA1591"/>
    <w:rsid w:val="00BA51C6"/>
    <w:rsid w:val="00BB02BA"/>
    <w:rsid w:val="00BB11BB"/>
    <w:rsid w:val="00BB5903"/>
    <w:rsid w:val="00BB6694"/>
    <w:rsid w:val="00BB79F8"/>
    <w:rsid w:val="00BC5398"/>
    <w:rsid w:val="00BD3476"/>
    <w:rsid w:val="00BD68EB"/>
    <w:rsid w:val="00BE7E48"/>
    <w:rsid w:val="00BF05E1"/>
    <w:rsid w:val="00C00D40"/>
    <w:rsid w:val="00C02E30"/>
    <w:rsid w:val="00C04B41"/>
    <w:rsid w:val="00C10D6D"/>
    <w:rsid w:val="00C136A6"/>
    <w:rsid w:val="00C14894"/>
    <w:rsid w:val="00C14D25"/>
    <w:rsid w:val="00C20DBF"/>
    <w:rsid w:val="00C26EAC"/>
    <w:rsid w:val="00C27116"/>
    <w:rsid w:val="00C311DC"/>
    <w:rsid w:val="00C337EA"/>
    <w:rsid w:val="00C33FFF"/>
    <w:rsid w:val="00C345A7"/>
    <w:rsid w:val="00C375AB"/>
    <w:rsid w:val="00C420B9"/>
    <w:rsid w:val="00C427B8"/>
    <w:rsid w:val="00C45FE7"/>
    <w:rsid w:val="00C52D77"/>
    <w:rsid w:val="00C5331E"/>
    <w:rsid w:val="00C54788"/>
    <w:rsid w:val="00C54F68"/>
    <w:rsid w:val="00C66377"/>
    <w:rsid w:val="00C71635"/>
    <w:rsid w:val="00C72B17"/>
    <w:rsid w:val="00C72FDC"/>
    <w:rsid w:val="00C76C24"/>
    <w:rsid w:val="00C8549F"/>
    <w:rsid w:val="00C875DE"/>
    <w:rsid w:val="00CA5DAB"/>
    <w:rsid w:val="00CA5F92"/>
    <w:rsid w:val="00CA688E"/>
    <w:rsid w:val="00CB260D"/>
    <w:rsid w:val="00CB6E89"/>
    <w:rsid w:val="00CC270E"/>
    <w:rsid w:val="00CC412F"/>
    <w:rsid w:val="00CC7016"/>
    <w:rsid w:val="00CC70DA"/>
    <w:rsid w:val="00CE0FA6"/>
    <w:rsid w:val="00CE1031"/>
    <w:rsid w:val="00CE7DFC"/>
    <w:rsid w:val="00CF35C5"/>
    <w:rsid w:val="00CF4460"/>
    <w:rsid w:val="00CF47A0"/>
    <w:rsid w:val="00CF5277"/>
    <w:rsid w:val="00CF75D8"/>
    <w:rsid w:val="00D01ED8"/>
    <w:rsid w:val="00D02AB9"/>
    <w:rsid w:val="00D037DF"/>
    <w:rsid w:val="00D1188C"/>
    <w:rsid w:val="00D14529"/>
    <w:rsid w:val="00D16694"/>
    <w:rsid w:val="00D16728"/>
    <w:rsid w:val="00D203BA"/>
    <w:rsid w:val="00D21C11"/>
    <w:rsid w:val="00D26B87"/>
    <w:rsid w:val="00D4194A"/>
    <w:rsid w:val="00D43587"/>
    <w:rsid w:val="00D53A9A"/>
    <w:rsid w:val="00D5572D"/>
    <w:rsid w:val="00D622F8"/>
    <w:rsid w:val="00D654EF"/>
    <w:rsid w:val="00D67C99"/>
    <w:rsid w:val="00D76FD4"/>
    <w:rsid w:val="00D774BC"/>
    <w:rsid w:val="00D7754C"/>
    <w:rsid w:val="00D826EE"/>
    <w:rsid w:val="00D91240"/>
    <w:rsid w:val="00D93512"/>
    <w:rsid w:val="00D9492B"/>
    <w:rsid w:val="00DA1759"/>
    <w:rsid w:val="00DA5D2D"/>
    <w:rsid w:val="00DB20EB"/>
    <w:rsid w:val="00DB2624"/>
    <w:rsid w:val="00DB56E2"/>
    <w:rsid w:val="00DB6CA6"/>
    <w:rsid w:val="00DC3968"/>
    <w:rsid w:val="00DD027C"/>
    <w:rsid w:val="00DD081E"/>
    <w:rsid w:val="00DD2517"/>
    <w:rsid w:val="00DE71B1"/>
    <w:rsid w:val="00DF164E"/>
    <w:rsid w:val="00E04897"/>
    <w:rsid w:val="00E05FED"/>
    <w:rsid w:val="00E1012B"/>
    <w:rsid w:val="00E12796"/>
    <w:rsid w:val="00E127E3"/>
    <w:rsid w:val="00E12C4A"/>
    <w:rsid w:val="00E131FD"/>
    <w:rsid w:val="00E13C32"/>
    <w:rsid w:val="00E2294E"/>
    <w:rsid w:val="00E23759"/>
    <w:rsid w:val="00E3060F"/>
    <w:rsid w:val="00E3075B"/>
    <w:rsid w:val="00E3582F"/>
    <w:rsid w:val="00E40F51"/>
    <w:rsid w:val="00E445EA"/>
    <w:rsid w:val="00E45067"/>
    <w:rsid w:val="00E46C51"/>
    <w:rsid w:val="00E60821"/>
    <w:rsid w:val="00E62163"/>
    <w:rsid w:val="00E738E4"/>
    <w:rsid w:val="00E73D71"/>
    <w:rsid w:val="00E809F3"/>
    <w:rsid w:val="00E825FC"/>
    <w:rsid w:val="00E875F8"/>
    <w:rsid w:val="00E901DA"/>
    <w:rsid w:val="00E963F1"/>
    <w:rsid w:val="00E9789B"/>
    <w:rsid w:val="00EA0175"/>
    <w:rsid w:val="00EB1451"/>
    <w:rsid w:val="00EB1E88"/>
    <w:rsid w:val="00EB5768"/>
    <w:rsid w:val="00EB63D6"/>
    <w:rsid w:val="00EC3FBC"/>
    <w:rsid w:val="00EC5E28"/>
    <w:rsid w:val="00ED3446"/>
    <w:rsid w:val="00EE04DB"/>
    <w:rsid w:val="00EE0737"/>
    <w:rsid w:val="00EE4C5F"/>
    <w:rsid w:val="00EE64E3"/>
    <w:rsid w:val="00EE7F9F"/>
    <w:rsid w:val="00EE7FE7"/>
    <w:rsid w:val="00EF598E"/>
    <w:rsid w:val="00EF5B44"/>
    <w:rsid w:val="00F01C22"/>
    <w:rsid w:val="00F07598"/>
    <w:rsid w:val="00F15150"/>
    <w:rsid w:val="00F15814"/>
    <w:rsid w:val="00F25F5B"/>
    <w:rsid w:val="00F27703"/>
    <w:rsid w:val="00F326A9"/>
    <w:rsid w:val="00F34EBF"/>
    <w:rsid w:val="00F41B44"/>
    <w:rsid w:val="00F422D0"/>
    <w:rsid w:val="00F456CC"/>
    <w:rsid w:val="00F45A00"/>
    <w:rsid w:val="00F46893"/>
    <w:rsid w:val="00F57CA0"/>
    <w:rsid w:val="00F61790"/>
    <w:rsid w:val="00F66D4E"/>
    <w:rsid w:val="00F7750B"/>
    <w:rsid w:val="00F81D11"/>
    <w:rsid w:val="00F823FB"/>
    <w:rsid w:val="00F85F1F"/>
    <w:rsid w:val="00F87C79"/>
    <w:rsid w:val="00F91FDC"/>
    <w:rsid w:val="00F94286"/>
    <w:rsid w:val="00F94BE2"/>
    <w:rsid w:val="00FA39CF"/>
    <w:rsid w:val="00FA52CF"/>
    <w:rsid w:val="00FA6B24"/>
    <w:rsid w:val="00FB06E9"/>
    <w:rsid w:val="00FB1144"/>
    <w:rsid w:val="00FB173C"/>
    <w:rsid w:val="00FB20B9"/>
    <w:rsid w:val="00FB3539"/>
    <w:rsid w:val="00FB44B1"/>
    <w:rsid w:val="00FB69B3"/>
    <w:rsid w:val="00FB6CE8"/>
    <w:rsid w:val="00FB7B9E"/>
    <w:rsid w:val="00FC272B"/>
    <w:rsid w:val="00FD2E7E"/>
    <w:rsid w:val="00FD36F1"/>
    <w:rsid w:val="00FD3F35"/>
    <w:rsid w:val="00FD4E8C"/>
    <w:rsid w:val="00FE07DD"/>
    <w:rsid w:val="00FE29F5"/>
    <w:rsid w:val="00FE3D2C"/>
    <w:rsid w:val="00FF003A"/>
    <w:rsid w:val="00FF639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 w:type="paragraph" w:styleId="Caption">
    <w:name w:val="caption"/>
    <w:basedOn w:val="Normal"/>
    <w:next w:val="Normal"/>
    <w:uiPriority w:val="35"/>
    <w:unhideWhenUsed/>
    <w:qFormat/>
    <w:rsid w:val="000B0F50"/>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 w:type="paragraph" w:styleId="Caption">
    <w:name w:val="caption"/>
    <w:basedOn w:val="Normal"/>
    <w:next w:val="Normal"/>
    <w:uiPriority w:val="35"/>
    <w:unhideWhenUsed/>
    <w:qFormat/>
    <w:rsid w:val="000B0F50"/>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40870">
      <w:bodyDiv w:val="1"/>
      <w:marLeft w:val="0"/>
      <w:marRight w:val="0"/>
      <w:marTop w:val="0"/>
      <w:marBottom w:val="0"/>
      <w:divBdr>
        <w:top w:val="none" w:sz="0" w:space="0" w:color="auto"/>
        <w:left w:val="none" w:sz="0" w:space="0" w:color="auto"/>
        <w:bottom w:val="none" w:sz="0" w:space="0" w:color="auto"/>
        <w:right w:val="none" w:sz="0" w:space="0" w:color="auto"/>
      </w:divBdr>
    </w:div>
    <w:div w:id="1417440811">
      <w:bodyDiv w:val="1"/>
      <w:marLeft w:val="0"/>
      <w:marRight w:val="0"/>
      <w:marTop w:val="0"/>
      <w:marBottom w:val="0"/>
      <w:divBdr>
        <w:top w:val="none" w:sz="0" w:space="0" w:color="auto"/>
        <w:left w:val="none" w:sz="0" w:space="0" w:color="auto"/>
        <w:bottom w:val="none" w:sz="0" w:space="0" w:color="auto"/>
        <w:right w:val="none" w:sz="0" w:space="0" w:color="auto"/>
      </w:divBdr>
    </w:div>
    <w:div w:id="1607073900">
      <w:bodyDiv w:val="1"/>
      <w:marLeft w:val="0"/>
      <w:marRight w:val="0"/>
      <w:marTop w:val="0"/>
      <w:marBottom w:val="0"/>
      <w:divBdr>
        <w:top w:val="none" w:sz="0" w:space="0" w:color="auto"/>
        <w:left w:val="none" w:sz="0" w:space="0" w:color="auto"/>
        <w:bottom w:val="none" w:sz="0" w:space="0" w:color="auto"/>
        <w:right w:val="none" w:sz="0" w:space="0" w:color="auto"/>
      </w:divBdr>
    </w:div>
    <w:div w:id="165433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523431-05E2-054B-9C77-CD5829E81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49</TotalTime>
  <Pages>111</Pages>
  <Words>24163</Words>
  <Characters>162623</Characters>
  <Application>Microsoft Macintosh Word</Application>
  <DocSecurity>0</DocSecurity>
  <Lines>5607</Lines>
  <Paragraphs>3113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healthcond actoutcome</vt:lpstr>
      <vt:lpstr>Tjänstekontraktsbeskrivning - clinicalprocess healthcond actoutcome</vt:lpstr>
    </vt:vector>
  </TitlesOfParts>
  <Company>Center för eHälsa i samverkan</Company>
  <LinksUpToDate>false</LinksUpToDate>
  <CharactersWithSpaces>183673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healthcond actoutcome</dc:title>
  <dc:subject>Arkitektur</dc:subject>
  <dc:creator>CeHis AR</dc:creator>
  <cp:keywords>Tjänstekontrakt, clinicalprocess, healthcond, actoutcome, Arkitektur, ARK_0015</cp:keywords>
  <cp:lastModifiedBy>Khaled Daham</cp:lastModifiedBy>
  <cp:revision>14</cp:revision>
  <dcterms:created xsi:type="dcterms:W3CDTF">2014-04-10T12:48:00Z</dcterms:created>
  <dcterms:modified xsi:type="dcterms:W3CDTF">2014-09-25T16:28:00Z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3</vt:lpwstr>
  </property>
  <property fmtid="{D5CDD505-2E9C-101B-9397-08002B2CF9AE}" pid="3" name="Version_2">
    <vt:lpwstr>0</vt:lpwstr>
  </property>
  <property fmtid="{D5CDD505-2E9C-101B-9397-08002B2CF9AE}" pid="4" name="Version_3">
    <vt:lpwstr>RC1</vt:lpwstr>
  </property>
  <property fmtid="{D5CDD505-2E9C-101B-9397-08002B2CF9AE}" pid="5" name="arknummer">
    <vt:lpwstr>ARK_0015</vt:lpwstr>
  </property>
</Properties>
</file>